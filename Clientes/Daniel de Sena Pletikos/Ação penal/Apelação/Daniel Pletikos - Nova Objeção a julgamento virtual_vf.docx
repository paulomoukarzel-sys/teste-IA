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3D58" w14:textId="77777777" w:rsidR="002E36DF" w:rsidRDefault="002E36DF" w:rsidP="002E36D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>
        <w:rPr>
          <w:rFonts w:ascii="Arial" w:eastAsia="Calibri" w:hAnsi="Arial" w:cs="Times New Roman"/>
          <w:sz w:val="24"/>
          <w:szCs w:val="24"/>
        </w:rPr>
        <w:t xml:space="preserve"> SENHOR DESEMBARGADOR </w:t>
      </w:r>
      <w:r w:rsidRPr="00022C1E">
        <w:rPr>
          <w:rFonts w:ascii="Arial" w:eastAsia="Calibri" w:hAnsi="Arial" w:cs="Times New Roman"/>
          <w:sz w:val="24"/>
          <w:szCs w:val="24"/>
        </w:rPr>
        <w:t>LUIZ NERI OLIVEIRA DE SOUZA</w:t>
      </w:r>
      <w:r>
        <w:rPr>
          <w:rFonts w:ascii="Arial" w:eastAsia="Calibri" w:hAnsi="Arial" w:cs="Times New Roman"/>
          <w:sz w:val="24"/>
          <w:szCs w:val="24"/>
        </w:rPr>
        <w:t xml:space="preserve">, DIGNÍSSIMO RELATOR DA APELAÇÃO CRIMINAL N. </w:t>
      </w:r>
      <w:r w:rsidRPr="00022C1E">
        <w:rPr>
          <w:rFonts w:ascii="Arial" w:eastAsia="Calibri" w:hAnsi="Arial" w:cs="Times New Roman"/>
          <w:sz w:val="24"/>
          <w:szCs w:val="24"/>
        </w:rPr>
        <w:t>5007284-93.2024.8.24.0064</w:t>
      </w:r>
    </w:p>
    <w:p w14:paraId="65AA7FD2" w14:textId="77777777" w:rsidR="00387700" w:rsidRPr="00526267" w:rsidRDefault="00387700" w:rsidP="00BF0E27">
      <w:pPr>
        <w:spacing w:after="0" w:line="276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58F67B59" w14:textId="77777777" w:rsidR="00387700" w:rsidRPr="00526267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6D4335B5" w14:textId="77777777" w:rsidR="00387700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2E3FD313" w14:textId="77777777" w:rsidR="00FB77EB" w:rsidRPr="00526267" w:rsidRDefault="00FB77EB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46704E14" w14:textId="31CE8B64" w:rsidR="00387700" w:rsidRPr="00526267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 xml:space="preserve">Autos n. </w:t>
      </w:r>
      <w:r w:rsidR="0010371D" w:rsidRPr="00526267">
        <w:rPr>
          <w:rFonts w:ascii="Arial" w:eastAsia="Calibri" w:hAnsi="Arial" w:cs="Arial"/>
          <w:sz w:val="24"/>
          <w:szCs w:val="24"/>
        </w:rPr>
        <w:t>5007284-93.2024.8.24.0064</w:t>
      </w:r>
    </w:p>
    <w:p w14:paraId="3192CA17" w14:textId="2B30123D" w:rsidR="00387700" w:rsidRDefault="00387700" w:rsidP="00AE50B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1B69D688" w14:textId="77777777" w:rsidR="00FB77EB" w:rsidRPr="00526267" w:rsidRDefault="00FB77EB" w:rsidP="00AE50B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675F91B8" w14:textId="77777777" w:rsidR="00387700" w:rsidRPr="00526267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456BD58B" w14:textId="62C92981" w:rsidR="00040DEA" w:rsidRPr="00416AA0" w:rsidRDefault="0010371D" w:rsidP="00040DEA">
      <w:pPr>
        <w:pStyle w:val="Qualificaodaspartes"/>
        <w:spacing w:line="360" w:lineRule="auto"/>
        <w:rPr>
          <w:b/>
          <w:bCs w:val="0"/>
          <w:i/>
          <w:iCs/>
        </w:rPr>
      </w:pPr>
      <w:r w:rsidRPr="00526267">
        <w:rPr>
          <w:b/>
          <w:szCs w:val="24"/>
        </w:rPr>
        <w:t>DANIEL DE SENA JANKO PLETIKOS</w:t>
      </w:r>
      <w:r w:rsidR="00387700" w:rsidRPr="00526267">
        <w:rPr>
          <w:szCs w:val="24"/>
        </w:rPr>
        <w:t xml:space="preserve">, já qualificado nos autos </w:t>
      </w:r>
      <w:r w:rsidRPr="00526267">
        <w:rPr>
          <w:szCs w:val="24"/>
        </w:rPr>
        <w:t>em epígrafe</w:t>
      </w:r>
      <w:r w:rsidR="00AE50B5">
        <w:rPr>
          <w:szCs w:val="24"/>
        </w:rPr>
        <w:t xml:space="preserve">, </w:t>
      </w:r>
      <w:r w:rsidR="00996B14">
        <w:rPr>
          <w:szCs w:val="24"/>
        </w:rPr>
        <w:t>em que é apelado</w:t>
      </w:r>
      <w:r w:rsidRPr="00526267">
        <w:rPr>
          <w:szCs w:val="24"/>
        </w:rPr>
        <w:t xml:space="preserve"> o </w:t>
      </w:r>
      <w:r w:rsidR="00D67A5B" w:rsidRPr="00526267">
        <w:rPr>
          <w:szCs w:val="24"/>
        </w:rPr>
        <w:t xml:space="preserve">MINISTÉRIO PÚBLICO </w:t>
      </w:r>
      <w:r w:rsidR="00D67A5B">
        <w:rPr>
          <w:szCs w:val="24"/>
        </w:rPr>
        <w:t>DO ESTADO DE SANTA CATARINA</w:t>
      </w:r>
      <w:r w:rsidRPr="00526267">
        <w:rPr>
          <w:szCs w:val="24"/>
        </w:rPr>
        <w:t xml:space="preserve">, por seus advogados </w:t>
      </w:r>
      <w:r w:rsidR="00AE50B5">
        <w:rPr>
          <w:szCs w:val="24"/>
        </w:rPr>
        <w:t>abaixo signatários</w:t>
      </w:r>
      <w:r w:rsidRPr="00526267">
        <w:rPr>
          <w:szCs w:val="24"/>
        </w:rPr>
        <w:t>,</w:t>
      </w:r>
      <w:r w:rsidR="00B07588" w:rsidRPr="00B07588">
        <w:t xml:space="preserve"> </w:t>
      </w:r>
      <w:r w:rsidR="00B07588">
        <w:t xml:space="preserve">em atenção ao evento </w:t>
      </w:r>
      <w:r w:rsidR="00372000">
        <w:t>31 e seguintes</w:t>
      </w:r>
      <w:r w:rsidR="00B07588" w:rsidRPr="00D02834">
        <w:t xml:space="preserve">, </w:t>
      </w:r>
      <w:r w:rsidR="00B07588">
        <w:t>que incluiu</w:t>
      </w:r>
      <w:r w:rsidR="00372000">
        <w:t>, novamente,</w:t>
      </w:r>
      <w:r w:rsidR="00B07588">
        <w:t xml:space="preserve"> o presente recurso para julgamento na modalidade virtual,</w:t>
      </w:r>
      <w:r w:rsidR="00B07588" w:rsidRPr="00DB744D">
        <w:t xml:space="preserve"> </w:t>
      </w:r>
      <w:r w:rsidR="003E63B4">
        <w:t xml:space="preserve">vem, </w:t>
      </w:r>
      <w:r w:rsidR="00B07588">
        <w:t xml:space="preserve">com fundamento no art. 166, I, do RITJSC, manifestar </w:t>
      </w:r>
      <w:r w:rsidR="00372000">
        <w:t xml:space="preserve">nova </w:t>
      </w:r>
      <w:r w:rsidR="00B07588" w:rsidRPr="00E074C9">
        <w:rPr>
          <w:u w:val="single"/>
        </w:rPr>
        <w:t>objeção</w:t>
      </w:r>
      <w:r w:rsidR="00B07588">
        <w:t xml:space="preserve"> e </w:t>
      </w:r>
      <w:r w:rsidR="00372000" w:rsidRPr="00372000">
        <w:rPr>
          <w:u w:val="single"/>
        </w:rPr>
        <w:t>reiterar</w:t>
      </w:r>
      <w:r w:rsidR="00372000">
        <w:t xml:space="preserve"> o </w:t>
      </w:r>
      <w:r w:rsidR="00372000" w:rsidRPr="00372000">
        <w:rPr>
          <w:u w:val="single"/>
        </w:rPr>
        <w:t>requerimento</w:t>
      </w:r>
      <w:r w:rsidR="00372000">
        <w:t xml:space="preserve"> de </w:t>
      </w:r>
      <w:r w:rsidR="00B07588" w:rsidRPr="00372000">
        <w:rPr>
          <w:u w:val="single"/>
        </w:rPr>
        <w:t>retirada</w:t>
      </w:r>
      <w:r w:rsidR="00B07588">
        <w:t xml:space="preserve"> </w:t>
      </w:r>
      <w:r w:rsidR="00B07588" w:rsidRPr="00372000">
        <w:rPr>
          <w:u w:val="single"/>
        </w:rPr>
        <w:t>do</w:t>
      </w:r>
      <w:r w:rsidR="00B07588">
        <w:t xml:space="preserve"> </w:t>
      </w:r>
      <w:r w:rsidR="00B07588" w:rsidRPr="00372000">
        <w:rPr>
          <w:u w:val="single"/>
        </w:rPr>
        <w:t>processo</w:t>
      </w:r>
      <w:r w:rsidR="00B07588">
        <w:t xml:space="preserve"> </w:t>
      </w:r>
      <w:r w:rsidR="00B07588" w:rsidRPr="00372000">
        <w:rPr>
          <w:u w:val="single"/>
        </w:rPr>
        <w:t>da</w:t>
      </w:r>
      <w:r w:rsidR="00B07588">
        <w:t xml:space="preserve"> </w:t>
      </w:r>
      <w:r w:rsidR="00B07588" w:rsidRPr="00372000">
        <w:rPr>
          <w:u w:val="single"/>
        </w:rPr>
        <w:t>pauta</w:t>
      </w:r>
      <w:r w:rsidR="00B07588">
        <w:t xml:space="preserve"> </w:t>
      </w:r>
      <w:r w:rsidR="00B07588" w:rsidRPr="00372000">
        <w:rPr>
          <w:u w:val="single"/>
        </w:rPr>
        <w:t>virtual</w:t>
      </w:r>
      <w:r w:rsidR="00B07588">
        <w:t xml:space="preserve">, para que seja realizado posterior julgamento em sessão presencial, </w:t>
      </w:r>
      <w:r w:rsidR="00040DEA">
        <w:t>possibilitando a entrega pessoal de memoriais e a realização de sustentação oral.</w:t>
      </w:r>
    </w:p>
    <w:p w14:paraId="34086E8C" w14:textId="54EC0F56" w:rsidR="006100B9" w:rsidRPr="004E17C3" w:rsidRDefault="006100B9" w:rsidP="00040DEA">
      <w:pPr>
        <w:pStyle w:val="Qualificaodaspartes"/>
        <w:spacing w:line="360" w:lineRule="auto"/>
        <w:rPr>
          <w:sz w:val="16"/>
          <w:szCs w:val="16"/>
        </w:rPr>
      </w:pPr>
    </w:p>
    <w:p w14:paraId="1076A43E" w14:textId="390C0EB0" w:rsidR="004E17C3" w:rsidRDefault="004E17C3" w:rsidP="006100B9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Pede deferimento.</w:t>
      </w:r>
    </w:p>
    <w:p w14:paraId="41FD8460" w14:textId="6DB2DD75" w:rsidR="006100B9" w:rsidRPr="00526267" w:rsidRDefault="006100B9" w:rsidP="006100B9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 xml:space="preserve">Florianópolis, </w:t>
      </w:r>
      <w:r w:rsidRPr="00526267">
        <w:rPr>
          <w:rFonts w:ascii="Arial" w:eastAsia="Calibri" w:hAnsi="Arial" w:cs="Arial"/>
          <w:sz w:val="24"/>
          <w:szCs w:val="24"/>
        </w:rPr>
        <w:fldChar w:fldCharType="begin"/>
      </w:r>
      <w:r w:rsidRPr="00526267">
        <w:rPr>
          <w:rFonts w:ascii="Arial" w:eastAsia="Calibri" w:hAnsi="Arial" w:cs="Arial"/>
          <w:sz w:val="24"/>
          <w:szCs w:val="24"/>
        </w:rPr>
        <w:instrText xml:space="preserve"> TIME \@ "d' de 'MMMM' de 'yyyy" </w:instrText>
      </w:r>
      <w:r w:rsidRPr="00526267">
        <w:rPr>
          <w:rFonts w:ascii="Arial" w:eastAsia="Calibri" w:hAnsi="Arial" w:cs="Arial"/>
          <w:sz w:val="24"/>
          <w:szCs w:val="24"/>
        </w:rPr>
        <w:fldChar w:fldCharType="separate"/>
      </w:r>
      <w:r w:rsidR="00996B14">
        <w:rPr>
          <w:rFonts w:ascii="Arial" w:eastAsia="Calibri" w:hAnsi="Arial" w:cs="Arial"/>
          <w:noProof/>
          <w:sz w:val="24"/>
          <w:szCs w:val="24"/>
        </w:rPr>
        <w:t>29 de julho de 2025</w:t>
      </w:r>
      <w:r w:rsidRPr="00526267">
        <w:rPr>
          <w:rFonts w:ascii="Arial" w:eastAsia="Calibri" w:hAnsi="Arial" w:cs="Arial"/>
          <w:sz w:val="24"/>
          <w:szCs w:val="24"/>
        </w:rPr>
        <w:fldChar w:fldCharType="end"/>
      </w:r>
      <w:r w:rsidRPr="00526267">
        <w:rPr>
          <w:rFonts w:ascii="Arial" w:eastAsia="Calibri" w:hAnsi="Arial" w:cs="Arial"/>
          <w:sz w:val="24"/>
          <w:szCs w:val="24"/>
        </w:rPr>
        <w:t>.</w:t>
      </w:r>
    </w:p>
    <w:p w14:paraId="35CC1BE3" w14:textId="77777777" w:rsidR="006100B9" w:rsidRPr="00526267" w:rsidRDefault="006100B9" w:rsidP="006100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256921A" w14:textId="77777777" w:rsidR="006100B9" w:rsidRPr="00526267" w:rsidRDefault="006100B9" w:rsidP="006100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E2FE9F3" w14:textId="77777777" w:rsidR="006100B9" w:rsidRPr="00526267" w:rsidRDefault="006100B9" w:rsidP="006100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F2F0EE2" w14:textId="77777777" w:rsidR="006100B9" w:rsidRPr="00526267" w:rsidRDefault="006100B9" w:rsidP="006100B9">
      <w:pPr>
        <w:spacing w:after="0" w:line="240" w:lineRule="auto"/>
        <w:ind w:right="-2"/>
        <w:jc w:val="center"/>
        <w:rPr>
          <w:rFonts w:ascii="Arial" w:eastAsia="Times New Roman" w:hAnsi="Arial" w:cs="Arial"/>
          <w:bCs/>
          <w:sz w:val="24"/>
          <w:szCs w:val="24"/>
        </w:rPr>
      </w:pPr>
      <w:r w:rsidRPr="00526267">
        <w:rPr>
          <w:rFonts w:ascii="Arial" w:eastAsia="Times New Roman" w:hAnsi="Arial" w:cs="Arial"/>
          <w:b/>
          <w:sz w:val="24"/>
          <w:szCs w:val="24"/>
        </w:rPr>
        <w:t>Paulo Ekke Moukarzel Junior</w:t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  <w:t>Bruno Gastão da Rosa</w:t>
      </w:r>
    </w:p>
    <w:p w14:paraId="617E5DE1" w14:textId="348CD6C9" w:rsidR="006100B9" w:rsidRPr="00E70139" w:rsidRDefault="006100B9" w:rsidP="00E70139">
      <w:pPr>
        <w:spacing w:after="0" w:line="240" w:lineRule="auto"/>
        <w:ind w:right="-2"/>
        <w:jc w:val="center"/>
        <w:rPr>
          <w:rFonts w:ascii="Arial" w:eastAsia="Times New Roman" w:hAnsi="Arial" w:cs="Arial"/>
          <w:sz w:val="24"/>
          <w:szCs w:val="24"/>
        </w:rPr>
      </w:pPr>
      <w:r w:rsidRPr="00526267">
        <w:rPr>
          <w:rFonts w:ascii="Arial" w:eastAsia="Times New Roman" w:hAnsi="Arial" w:cs="Arial"/>
          <w:sz w:val="24"/>
          <w:szCs w:val="24"/>
        </w:rPr>
        <w:t xml:space="preserve">    OAB/SC 36.591</w:t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  <w:t>OAB/SC 47.774</w:t>
      </w:r>
    </w:p>
    <w:p w14:paraId="147864D8" w14:textId="77777777" w:rsidR="00131BEB" w:rsidRPr="00526267" w:rsidRDefault="00131BEB" w:rsidP="000169F1">
      <w:pPr>
        <w:rPr>
          <w:rFonts w:ascii="Arial" w:hAnsi="Arial" w:cs="Arial"/>
          <w:sz w:val="24"/>
          <w:szCs w:val="24"/>
        </w:rPr>
      </w:pPr>
    </w:p>
    <w:sectPr w:rsidR="00131BEB" w:rsidRPr="00526267" w:rsidSect="00B140CB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191AC" w14:textId="77777777" w:rsidR="00380F40" w:rsidRDefault="00380F40" w:rsidP="00943258">
      <w:pPr>
        <w:spacing w:after="0" w:line="240" w:lineRule="auto"/>
      </w:pPr>
      <w:r>
        <w:separator/>
      </w:r>
    </w:p>
  </w:endnote>
  <w:endnote w:type="continuationSeparator" w:id="0">
    <w:p w14:paraId="69513ED9" w14:textId="77777777" w:rsidR="00380F40" w:rsidRDefault="00380F4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8CDA954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DAC3A4C" wp14:editId="43453A7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57714794" name="Imagem 65771479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4E5B26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1CA29" w14:textId="77777777" w:rsidR="00380F40" w:rsidRDefault="00380F40" w:rsidP="00943258">
      <w:pPr>
        <w:spacing w:after="0" w:line="240" w:lineRule="auto"/>
      </w:pPr>
      <w:r>
        <w:separator/>
      </w:r>
    </w:p>
  </w:footnote>
  <w:footnote w:type="continuationSeparator" w:id="0">
    <w:p w14:paraId="2E355212" w14:textId="77777777" w:rsidR="00380F40" w:rsidRDefault="00380F4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CA31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8C8E7D9" wp14:editId="7E73706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42015481" name="Imagem 184201548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F0A6AE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DB2D6F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0ED6F1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ADEA8B2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F524890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DC208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1EAD3E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782E302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0E5FDA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98430A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CCDF0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014AEA4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A8570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3DC27374"/>
    <w:multiLevelType w:val="hybridMultilevel"/>
    <w:tmpl w:val="2EF49A7A"/>
    <w:lvl w:ilvl="0" w:tplc="E75407DE">
      <w:start w:val="1"/>
      <w:numFmt w:val="lowerLetter"/>
      <w:lvlText w:val="%1)"/>
      <w:lvlJc w:val="left"/>
      <w:pPr>
        <w:ind w:left="2136" w:hanging="435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3" w15:restartNumberingAfterBreak="0">
    <w:nsid w:val="41D24DFF"/>
    <w:multiLevelType w:val="hybridMultilevel"/>
    <w:tmpl w:val="4B406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526355">
    <w:abstractNumId w:val="10"/>
  </w:num>
  <w:num w:numId="2" w16cid:durableId="1929999708">
    <w:abstractNumId w:val="11"/>
  </w:num>
  <w:num w:numId="3" w16cid:durableId="1482237938">
    <w:abstractNumId w:val="10"/>
    <w:lvlOverride w:ilvl="0">
      <w:startOverride w:val="1"/>
    </w:lvlOverride>
  </w:num>
  <w:num w:numId="4" w16cid:durableId="428700259">
    <w:abstractNumId w:val="13"/>
  </w:num>
  <w:num w:numId="5" w16cid:durableId="703137907">
    <w:abstractNumId w:val="12"/>
  </w:num>
  <w:num w:numId="6" w16cid:durableId="1535146640">
    <w:abstractNumId w:val="9"/>
  </w:num>
  <w:num w:numId="7" w16cid:durableId="309410653">
    <w:abstractNumId w:val="7"/>
  </w:num>
  <w:num w:numId="8" w16cid:durableId="1344551106">
    <w:abstractNumId w:val="6"/>
  </w:num>
  <w:num w:numId="9" w16cid:durableId="1423795825">
    <w:abstractNumId w:val="5"/>
  </w:num>
  <w:num w:numId="10" w16cid:durableId="1009605667">
    <w:abstractNumId w:val="4"/>
  </w:num>
  <w:num w:numId="11" w16cid:durableId="1550258920">
    <w:abstractNumId w:val="8"/>
  </w:num>
  <w:num w:numId="12" w16cid:durableId="534464447">
    <w:abstractNumId w:val="3"/>
  </w:num>
  <w:num w:numId="13" w16cid:durableId="823005873">
    <w:abstractNumId w:val="2"/>
  </w:num>
  <w:num w:numId="14" w16cid:durableId="1488208785">
    <w:abstractNumId w:val="1"/>
  </w:num>
  <w:num w:numId="15" w16cid:durableId="109847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22"/>
    <w:rsid w:val="00003F31"/>
    <w:rsid w:val="00005C1F"/>
    <w:rsid w:val="00007204"/>
    <w:rsid w:val="000110CD"/>
    <w:rsid w:val="00014125"/>
    <w:rsid w:val="000160A5"/>
    <w:rsid w:val="000169F1"/>
    <w:rsid w:val="00024BD8"/>
    <w:rsid w:val="00040DEA"/>
    <w:rsid w:val="0004298B"/>
    <w:rsid w:val="00042D9D"/>
    <w:rsid w:val="000541F6"/>
    <w:rsid w:val="000715F8"/>
    <w:rsid w:val="00076676"/>
    <w:rsid w:val="00087CD3"/>
    <w:rsid w:val="00090A1A"/>
    <w:rsid w:val="00093ACD"/>
    <w:rsid w:val="00094782"/>
    <w:rsid w:val="00097661"/>
    <w:rsid w:val="000A4747"/>
    <w:rsid w:val="000A574A"/>
    <w:rsid w:val="000A61A5"/>
    <w:rsid w:val="000B6924"/>
    <w:rsid w:val="000B764A"/>
    <w:rsid w:val="000B7E00"/>
    <w:rsid w:val="000C3F50"/>
    <w:rsid w:val="000D228C"/>
    <w:rsid w:val="000E2473"/>
    <w:rsid w:val="000E5799"/>
    <w:rsid w:val="000F15CD"/>
    <w:rsid w:val="000F1F2A"/>
    <w:rsid w:val="000F24E1"/>
    <w:rsid w:val="000F3F15"/>
    <w:rsid w:val="0010371D"/>
    <w:rsid w:val="00103D4D"/>
    <w:rsid w:val="00106DB8"/>
    <w:rsid w:val="00120932"/>
    <w:rsid w:val="00131BEB"/>
    <w:rsid w:val="0013209D"/>
    <w:rsid w:val="0015753D"/>
    <w:rsid w:val="001667B0"/>
    <w:rsid w:val="001761C0"/>
    <w:rsid w:val="00180159"/>
    <w:rsid w:val="00181BBC"/>
    <w:rsid w:val="00183BE2"/>
    <w:rsid w:val="0018712F"/>
    <w:rsid w:val="001915E5"/>
    <w:rsid w:val="00191602"/>
    <w:rsid w:val="00195A2D"/>
    <w:rsid w:val="00196E10"/>
    <w:rsid w:val="001A13B3"/>
    <w:rsid w:val="001B2B98"/>
    <w:rsid w:val="001B2E75"/>
    <w:rsid w:val="001C4A24"/>
    <w:rsid w:val="001D5324"/>
    <w:rsid w:val="001F3710"/>
    <w:rsid w:val="00201F45"/>
    <w:rsid w:val="0020488C"/>
    <w:rsid w:val="00204FB2"/>
    <w:rsid w:val="00207BE4"/>
    <w:rsid w:val="00211B94"/>
    <w:rsid w:val="00212528"/>
    <w:rsid w:val="00214E09"/>
    <w:rsid w:val="00232247"/>
    <w:rsid w:val="00235BDC"/>
    <w:rsid w:val="0024453A"/>
    <w:rsid w:val="00272BFB"/>
    <w:rsid w:val="002808D1"/>
    <w:rsid w:val="00280D1E"/>
    <w:rsid w:val="00281C3D"/>
    <w:rsid w:val="002843C6"/>
    <w:rsid w:val="002913D5"/>
    <w:rsid w:val="00291F6C"/>
    <w:rsid w:val="002A6E5F"/>
    <w:rsid w:val="002B4DF9"/>
    <w:rsid w:val="002B520C"/>
    <w:rsid w:val="002B6BAD"/>
    <w:rsid w:val="002C05FB"/>
    <w:rsid w:val="002C1DF4"/>
    <w:rsid w:val="002E36DF"/>
    <w:rsid w:val="002E7D25"/>
    <w:rsid w:val="002F7790"/>
    <w:rsid w:val="00307022"/>
    <w:rsid w:val="003148E1"/>
    <w:rsid w:val="00344E36"/>
    <w:rsid w:val="0034522F"/>
    <w:rsid w:val="00351417"/>
    <w:rsid w:val="00372000"/>
    <w:rsid w:val="00377A2E"/>
    <w:rsid w:val="003801CD"/>
    <w:rsid w:val="00380F40"/>
    <w:rsid w:val="00381645"/>
    <w:rsid w:val="00387700"/>
    <w:rsid w:val="003A3AA8"/>
    <w:rsid w:val="003E46B9"/>
    <w:rsid w:val="003E63B4"/>
    <w:rsid w:val="003F1AD9"/>
    <w:rsid w:val="004000D9"/>
    <w:rsid w:val="00412938"/>
    <w:rsid w:val="00423647"/>
    <w:rsid w:val="0044557C"/>
    <w:rsid w:val="00455225"/>
    <w:rsid w:val="004553B0"/>
    <w:rsid w:val="00463847"/>
    <w:rsid w:val="00464E28"/>
    <w:rsid w:val="00470428"/>
    <w:rsid w:val="004839A5"/>
    <w:rsid w:val="004841EB"/>
    <w:rsid w:val="00486B05"/>
    <w:rsid w:val="00491204"/>
    <w:rsid w:val="004949AD"/>
    <w:rsid w:val="004A0A13"/>
    <w:rsid w:val="004B1742"/>
    <w:rsid w:val="004C2E33"/>
    <w:rsid w:val="004D0CBE"/>
    <w:rsid w:val="004D366C"/>
    <w:rsid w:val="004E17C3"/>
    <w:rsid w:val="004E2F80"/>
    <w:rsid w:val="004E55DD"/>
    <w:rsid w:val="004F26B7"/>
    <w:rsid w:val="004F2B78"/>
    <w:rsid w:val="004F304A"/>
    <w:rsid w:val="004F384D"/>
    <w:rsid w:val="00500D87"/>
    <w:rsid w:val="00501A18"/>
    <w:rsid w:val="00504265"/>
    <w:rsid w:val="00521746"/>
    <w:rsid w:val="0052503A"/>
    <w:rsid w:val="00525D66"/>
    <w:rsid w:val="00526267"/>
    <w:rsid w:val="005269D2"/>
    <w:rsid w:val="005321DA"/>
    <w:rsid w:val="00537BF1"/>
    <w:rsid w:val="00544499"/>
    <w:rsid w:val="005577FD"/>
    <w:rsid w:val="0056607C"/>
    <w:rsid w:val="0058049D"/>
    <w:rsid w:val="005A26B5"/>
    <w:rsid w:val="005A7FD1"/>
    <w:rsid w:val="005B2814"/>
    <w:rsid w:val="005B5A4B"/>
    <w:rsid w:val="005B5D62"/>
    <w:rsid w:val="005B67EA"/>
    <w:rsid w:val="005B6DAD"/>
    <w:rsid w:val="005C161D"/>
    <w:rsid w:val="005C5699"/>
    <w:rsid w:val="005D1DE9"/>
    <w:rsid w:val="005D3E14"/>
    <w:rsid w:val="005D5934"/>
    <w:rsid w:val="005D7B21"/>
    <w:rsid w:val="005E3ABE"/>
    <w:rsid w:val="005E4CB8"/>
    <w:rsid w:val="005E58E2"/>
    <w:rsid w:val="005E5B68"/>
    <w:rsid w:val="005E78DA"/>
    <w:rsid w:val="00604140"/>
    <w:rsid w:val="00607930"/>
    <w:rsid w:val="006100B9"/>
    <w:rsid w:val="00611D86"/>
    <w:rsid w:val="006325B1"/>
    <w:rsid w:val="00635D20"/>
    <w:rsid w:val="00636BB2"/>
    <w:rsid w:val="00636BCB"/>
    <w:rsid w:val="00655D26"/>
    <w:rsid w:val="00662638"/>
    <w:rsid w:val="0067155A"/>
    <w:rsid w:val="00673228"/>
    <w:rsid w:val="00691440"/>
    <w:rsid w:val="00691760"/>
    <w:rsid w:val="00693045"/>
    <w:rsid w:val="00693B36"/>
    <w:rsid w:val="00693F8B"/>
    <w:rsid w:val="00695BC1"/>
    <w:rsid w:val="00696295"/>
    <w:rsid w:val="006964ED"/>
    <w:rsid w:val="006978A5"/>
    <w:rsid w:val="006A5204"/>
    <w:rsid w:val="006B4F72"/>
    <w:rsid w:val="006B6FCA"/>
    <w:rsid w:val="006B70D6"/>
    <w:rsid w:val="006C0143"/>
    <w:rsid w:val="006C0DFC"/>
    <w:rsid w:val="006C6671"/>
    <w:rsid w:val="006C681F"/>
    <w:rsid w:val="006E4F77"/>
    <w:rsid w:val="006F7F33"/>
    <w:rsid w:val="00700463"/>
    <w:rsid w:val="0071706E"/>
    <w:rsid w:val="00717F31"/>
    <w:rsid w:val="00722DF5"/>
    <w:rsid w:val="0073394A"/>
    <w:rsid w:val="0074254E"/>
    <w:rsid w:val="0074406A"/>
    <w:rsid w:val="00770AED"/>
    <w:rsid w:val="00781BAF"/>
    <w:rsid w:val="00784D14"/>
    <w:rsid w:val="00786BB6"/>
    <w:rsid w:val="00795616"/>
    <w:rsid w:val="00797900"/>
    <w:rsid w:val="007B421E"/>
    <w:rsid w:val="007C36DB"/>
    <w:rsid w:val="007D1349"/>
    <w:rsid w:val="0080421E"/>
    <w:rsid w:val="00810D34"/>
    <w:rsid w:val="008111A5"/>
    <w:rsid w:val="00815F77"/>
    <w:rsid w:val="0082010B"/>
    <w:rsid w:val="0082283A"/>
    <w:rsid w:val="00834825"/>
    <w:rsid w:val="0084064B"/>
    <w:rsid w:val="0089777B"/>
    <w:rsid w:val="008A0012"/>
    <w:rsid w:val="008A5387"/>
    <w:rsid w:val="008E31FF"/>
    <w:rsid w:val="008E377D"/>
    <w:rsid w:val="008E7CFB"/>
    <w:rsid w:val="008F2218"/>
    <w:rsid w:val="008F53CE"/>
    <w:rsid w:val="008F7B29"/>
    <w:rsid w:val="0090226D"/>
    <w:rsid w:val="0090311B"/>
    <w:rsid w:val="00905B6C"/>
    <w:rsid w:val="00915560"/>
    <w:rsid w:val="00917963"/>
    <w:rsid w:val="009228E8"/>
    <w:rsid w:val="00922BEC"/>
    <w:rsid w:val="00924163"/>
    <w:rsid w:val="00933A4F"/>
    <w:rsid w:val="009344C7"/>
    <w:rsid w:val="00943258"/>
    <w:rsid w:val="00952231"/>
    <w:rsid w:val="009651D2"/>
    <w:rsid w:val="00972791"/>
    <w:rsid w:val="00991D12"/>
    <w:rsid w:val="00993EA0"/>
    <w:rsid w:val="00996B14"/>
    <w:rsid w:val="009B7FD3"/>
    <w:rsid w:val="009C7B95"/>
    <w:rsid w:val="009F5519"/>
    <w:rsid w:val="00A049FC"/>
    <w:rsid w:val="00A2028B"/>
    <w:rsid w:val="00A576DC"/>
    <w:rsid w:val="00A61FC4"/>
    <w:rsid w:val="00A63E44"/>
    <w:rsid w:val="00A646BD"/>
    <w:rsid w:val="00A6605E"/>
    <w:rsid w:val="00A7044A"/>
    <w:rsid w:val="00AA2F5D"/>
    <w:rsid w:val="00AA3827"/>
    <w:rsid w:val="00AB1261"/>
    <w:rsid w:val="00AC54D9"/>
    <w:rsid w:val="00AD23D2"/>
    <w:rsid w:val="00AD66F6"/>
    <w:rsid w:val="00AE50B5"/>
    <w:rsid w:val="00B03F6D"/>
    <w:rsid w:val="00B0544C"/>
    <w:rsid w:val="00B07588"/>
    <w:rsid w:val="00B140CB"/>
    <w:rsid w:val="00B14A81"/>
    <w:rsid w:val="00B327F7"/>
    <w:rsid w:val="00B45A62"/>
    <w:rsid w:val="00B51438"/>
    <w:rsid w:val="00B6363E"/>
    <w:rsid w:val="00B64342"/>
    <w:rsid w:val="00BA2544"/>
    <w:rsid w:val="00BA7873"/>
    <w:rsid w:val="00BC466E"/>
    <w:rsid w:val="00BD3D0C"/>
    <w:rsid w:val="00BD6E0B"/>
    <w:rsid w:val="00BE7F16"/>
    <w:rsid w:val="00BF0E27"/>
    <w:rsid w:val="00BF14D0"/>
    <w:rsid w:val="00BF4E3F"/>
    <w:rsid w:val="00C03B4C"/>
    <w:rsid w:val="00C0456B"/>
    <w:rsid w:val="00C052D5"/>
    <w:rsid w:val="00C138CC"/>
    <w:rsid w:val="00C17E9A"/>
    <w:rsid w:val="00C27905"/>
    <w:rsid w:val="00C31082"/>
    <w:rsid w:val="00C41F46"/>
    <w:rsid w:val="00C4370F"/>
    <w:rsid w:val="00C6414A"/>
    <w:rsid w:val="00C6651F"/>
    <w:rsid w:val="00C7312F"/>
    <w:rsid w:val="00C760BE"/>
    <w:rsid w:val="00C8183B"/>
    <w:rsid w:val="00C90977"/>
    <w:rsid w:val="00C94ABB"/>
    <w:rsid w:val="00CA2AC6"/>
    <w:rsid w:val="00CA4C8E"/>
    <w:rsid w:val="00CA5961"/>
    <w:rsid w:val="00CB4335"/>
    <w:rsid w:val="00CB5FC5"/>
    <w:rsid w:val="00CD189E"/>
    <w:rsid w:val="00CE4822"/>
    <w:rsid w:val="00D13E8D"/>
    <w:rsid w:val="00D32740"/>
    <w:rsid w:val="00D34CA6"/>
    <w:rsid w:val="00D67A5B"/>
    <w:rsid w:val="00D75BA3"/>
    <w:rsid w:val="00D91E40"/>
    <w:rsid w:val="00DA207D"/>
    <w:rsid w:val="00DB4324"/>
    <w:rsid w:val="00DB744D"/>
    <w:rsid w:val="00DB7855"/>
    <w:rsid w:val="00DD185A"/>
    <w:rsid w:val="00DD5847"/>
    <w:rsid w:val="00DE0162"/>
    <w:rsid w:val="00DE0552"/>
    <w:rsid w:val="00DF5478"/>
    <w:rsid w:val="00E0365F"/>
    <w:rsid w:val="00E05790"/>
    <w:rsid w:val="00E05EC3"/>
    <w:rsid w:val="00E074C9"/>
    <w:rsid w:val="00E453D0"/>
    <w:rsid w:val="00E47193"/>
    <w:rsid w:val="00E54202"/>
    <w:rsid w:val="00E65845"/>
    <w:rsid w:val="00E665EF"/>
    <w:rsid w:val="00E70139"/>
    <w:rsid w:val="00E714F4"/>
    <w:rsid w:val="00E90F3C"/>
    <w:rsid w:val="00E968BB"/>
    <w:rsid w:val="00EA1265"/>
    <w:rsid w:val="00EA7581"/>
    <w:rsid w:val="00EB4346"/>
    <w:rsid w:val="00EC3662"/>
    <w:rsid w:val="00EE029A"/>
    <w:rsid w:val="00EE0A65"/>
    <w:rsid w:val="00EE3903"/>
    <w:rsid w:val="00EE5B53"/>
    <w:rsid w:val="00EF310B"/>
    <w:rsid w:val="00EF5A9D"/>
    <w:rsid w:val="00EF7C8E"/>
    <w:rsid w:val="00F00174"/>
    <w:rsid w:val="00F11B2C"/>
    <w:rsid w:val="00F12E5B"/>
    <w:rsid w:val="00F1485D"/>
    <w:rsid w:val="00F22B73"/>
    <w:rsid w:val="00F27D0A"/>
    <w:rsid w:val="00F4260B"/>
    <w:rsid w:val="00F45C6D"/>
    <w:rsid w:val="00F56B03"/>
    <w:rsid w:val="00F900B4"/>
    <w:rsid w:val="00FA0AA1"/>
    <w:rsid w:val="00FA1F55"/>
    <w:rsid w:val="00FA2963"/>
    <w:rsid w:val="00FB1724"/>
    <w:rsid w:val="00FB3A3F"/>
    <w:rsid w:val="00FB77EB"/>
    <w:rsid w:val="00FC63CA"/>
    <w:rsid w:val="00FD018E"/>
    <w:rsid w:val="00FD145F"/>
    <w:rsid w:val="00FD1764"/>
    <w:rsid w:val="00FE27A9"/>
    <w:rsid w:val="00FF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B103C8"/>
  <w15:chartTrackingRefBased/>
  <w15:docId w15:val="{46A595CE-7AE3-4B74-B6B7-8CD0C254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770A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0A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0A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0A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0A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0A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0AE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0A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26267"/>
    <w:pPr>
      <w:ind w:left="720"/>
      <w:contextualSpacing/>
    </w:pPr>
  </w:style>
  <w:style w:type="paragraph" w:styleId="Assinatura">
    <w:name w:val="Signature"/>
    <w:basedOn w:val="Normal"/>
    <w:link w:val="AssinaturaChar"/>
    <w:uiPriority w:val="99"/>
    <w:semiHidden/>
    <w:unhideWhenUsed/>
    <w:rsid w:val="00770AED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770AED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770AED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770AED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0AE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0AE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0AE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0AED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770AED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770AE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770AE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770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70AED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770AE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0AED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0AE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0AED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770AED"/>
    <w:pPr>
      <w:numPr>
        <w:numId w:val="6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770AED"/>
    <w:pPr>
      <w:numPr>
        <w:numId w:val="7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770AED"/>
    <w:pPr>
      <w:numPr>
        <w:numId w:val="8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770AED"/>
    <w:pPr>
      <w:numPr>
        <w:numId w:val="9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770AED"/>
    <w:pPr>
      <w:numPr>
        <w:numId w:val="10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770AE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70AED"/>
  </w:style>
  <w:style w:type="paragraph" w:styleId="Corpodetexto2">
    <w:name w:val="Body Text 2"/>
    <w:basedOn w:val="Normal"/>
    <w:link w:val="Corpodetexto2Char"/>
    <w:uiPriority w:val="99"/>
    <w:semiHidden/>
    <w:unhideWhenUsed/>
    <w:rsid w:val="00770AE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770AED"/>
  </w:style>
  <w:style w:type="paragraph" w:styleId="Corpodetexto3">
    <w:name w:val="Body Text 3"/>
    <w:basedOn w:val="Normal"/>
    <w:link w:val="Corpodetexto3Char"/>
    <w:uiPriority w:val="99"/>
    <w:semiHidden/>
    <w:unhideWhenUsed/>
    <w:rsid w:val="00770AE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770AED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770AED"/>
  </w:style>
  <w:style w:type="character" w:customStyle="1" w:styleId="DataChar">
    <w:name w:val="Data Char"/>
    <w:basedOn w:val="Fontepargpadro"/>
    <w:link w:val="Data"/>
    <w:uiPriority w:val="99"/>
    <w:semiHidden/>
    <w:rsid w:val="00770AED"/>
  </w:style>
  <w:style w:type="paragraph" w:styleId="Destinatrio">
    <w:name w:val="envelope address"/>
    <w:basedOn w:val="Normal"/>
    <w:uiPriority w:val="99"/>
    <w:semiHidden/>
    <w:unhideWhenUsed/>
    <w:rsid w:val="00770AED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770AED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770AED"/>
  </w:style>
  <w:style w:type="paragraph" w:styleId="EndereoHTML">
    <w:name w:val="HTML Address"/>
    <w:basedOn w:val="Normal"/>
    <w:link w:val="EndereoHTMLChar"/>
    <w:uiPriority w:val="99"/>
    <w:semiHidden/>
    <w:unhideWhenUsed/>
    <w:rsid w:val="00770AED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770AED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770AED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770AED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770A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770AE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770AE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770AE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770AE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770AED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770AED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770AED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770AED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770AED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770AED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770AE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770AE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70AED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770AED"/>
    <w:pPr>
      <w:numPr>
        <w:numId w:val="11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770AED"/>
    <w:pPr>
      <w:numPr>
        <w:numId w:val="12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770AED"/>
    <w:pPr>
      <w:numPr>
        <w:numId w:val="13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770AED"/>
    <w:pPr>
      <w:numPr>
        <w:numId w:val="14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770AED"/>
    <w:pPr>
      <w:numPr>
        <w:numId w:val="15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70A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70AED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770AED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770AED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770AED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770AED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770AED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770AED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770AED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770AED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770AED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770AED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770AED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770AE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770AED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770AED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770AED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770AED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770AED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770AED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770AED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770AED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770AED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770AED"/>
  </w:style>
  <w:style w:type="character" w:customStyle="1" w:styleId="SaudaoChar">
    <w:name w:val="Saudação Char"/>
    <w:basedOn w:val="Fontepargpadro"/>
    <w:link w:val="Saudao"/>
    <w:uiPriority w:val="99"/>
    <w:semiHidden/>
    <w:rsid w:val="00770AED"/>
  </w:style>
  <w:style w:type="paragraph" w:styleId="Subttulo">
    <w:name w:val="Subtitle"/>
    <w:basedOn w:val="Normal"/>
    <w:next w:val="Normal"/>
    <w:link w:val="SubttuloChar"/>
    <w:uiPriority w:val="11"/>
    <w:qFormat/>
    <w:rsid w:val="00770AE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770AED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770AED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770AE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770AED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770AED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770AED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770AED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770AED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770AED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770AED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70A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70AED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770AE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770AED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70AED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70AED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70A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70AED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770AE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770AE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770AED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0A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0A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0AE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0AE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0AE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0AE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0AE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770AED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770AED"/>
  </w:style>
  <w:style w:type="paragraph" w:styleId="Ttulodendicedeautoridades">
    <w:name w:val="toa heading"/>
    <w:basedOn w:val="Normal"/>
    <w:next w:val="Normal"/>
    <w:uiPriority w:val="99"/>
    <w:semiHidden/>
    <w:unhideWhenUsed/>
    <w:rsid w:val="00770AE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770AED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48A25-BB3C-A548-9FF9-910EFB74B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4</TotalTime>
  <Pages>1</Pages>
  <Words>128</Words>
  <Characters>812</Characters>
  <Application>Microsoft Office Word</Application>
  <DocSecurity>0</DocSecurity>
  <Lines>30</Lines>
  <Paragraphs>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3" baseType="lpstr">
      <vt:lpstr/>
      <vt:lpstr/>
      <vt:lpstr>    </vt:lpstr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</cp:revision>
  <cp:lastPrinted>2025-07-29T14:37:00Z</cp:lastPrinted>
  <dcterms:created xsi:type="dcterms:W3CDTF">2025-07-29T14:33:00Z</dcterms:created>
  <dcterms:modified xsi:type="dcterms:W3CDTF">2025-07-29T14:38:00Z</dcterms:modified>
</cp:coreProperties>
</file>