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F3D58" w14:textId="77777777" w:rsidR="002E36DF" w:rsidRDefault="002E36DF" w:rsidP="002E36D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>
        <w:rPr>
          <w:rFonts w:ascii="Arial" w:eastAsia="Calibri" w:hAnsi="Arial" w:cs="Times New Roman"/>
          <w:sz w:val="24"/>
          <w:szCs w:val="24"/>
        </w:rPr>
        <w:t xml:space="preserve"> SENHOR DESEMBARGADOR </w:t>
      </w:r>
      <w:r w:rsidRPr="00022C1E">
        <w:rPr>
          <w:rFonts w:ascii="Arial" w:eastAsia="Calibri" w:hAnsi="Arial" w:cs="Times New Roman"/>
          <w:sz w:val="24"/>
          <w:szCs w:val="24"/>
        </w:rPr>
        <w:t>LUIZ NERI OLIVEIRA DE SOUZA</w:t>
      </w:r>
      <w:r>
        <w:rPr>
          <w:rFonts w:ascii="Arial" w:eastAsia="Calibri" w:hAnsi="Arial" w:cs="Times New Roman"/>
          <w:sz w:val="24"/>
          <w:szCs w:val="24"/>
        </w:rPr>
        <w:t xml:space="preserve">, DIGNÍSSIMO RELATOR DA APELAÇÃO CRIMINAL N. </w:t>
      </w:r>
      <w:r w:rsidRPr="00022C1E">
        <w:rPr>
          <w:rFonts w:ascii="Arial" w:eastAsia="Calibri" w:hAnsi="Arial" w:cs="Times New Roman"/>
          <w:sz w:val="24"/>
          <w:szCs w:val="24"/>
        </w:rPr>
        <w:t>5007284-93.2024.8.24.0064</w:t>
      </w:r>
    </w:p>
    <w:p w14:paraId="58F67B59" w14:textId="77777777" w:rsidR="00387700" w:rsidRPr="00526267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2E3FD313" w14:textId="77777777" w:rsidR="00FB77EB" w:rsidRPr="008B2DA9" w:rsidRDefault="00FB77EB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14"/>
          <w:szCs w:val="14"/>
        </w:rPr>
      </w:pPr>
    </w:p>
    <w:p w14:paraId="46704E14" w14:textId="31CE8B64" w:rsidR="00387700" w:rsidRPr="00526267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526267">
        <w:rPr>
          <w:rFonts w:ascii="Arial" w:eastAsia="Calibri" w:hAnsi="Arial" w:cs="Arial"/>
          <w:sz w:val="24"/>
          <w:szCs w:val="24"/>
        </w:rPr>
        <w:t xml:space="preserve">Autos n. </w:t>
      </w:r>
      <w:r w:rsidR="0010371D" w:rsidRPr="00526267">
        <w:rPr>
          <w:rFonts w:ascii="Arial" w:eastAsia="Calibri" w:hAnsi="Arial" w:cs="Arial"/>
          <w:sz w:val="24"/>
          <w:szCs w:val="24"/>
        </w:rPr>
        <w:t>5007284-93.2024.8.24.0064</w:t>
      </w:r>
    </w:p>
    <w:p w14:paraId="1B69D688" w14:textId="77777777" w:rsidR="00FB77EB" w:rsidRPr="00526267" w:rsidRDefault="00FB77EB" w:rsidP="00AE50B5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675F91B8" w14:textId="77777777" w:rsidR="00387700" w:rsidRPr="00526267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05BF3AC4" w14:textId="62508CFA" w:rsidR="00435BBE" w:rsidRDefault="0010371D" w:rsidP="00040DEA">
      <w:pPr>
        <w:pStyle w:val="Qualificaodaspartes"/>
        <w:spacing w:line="360" w:lineRule="auto"/>
      </w:pPr>
      <w:r w:rsidRPr="00526267">
        <w:rPr>
          <w:b/>
          <w:szCs w:val="24"/>
        </w:rPr>
        <w:t>DANIEL DE SENA JANKO PLETIKOS</w:t>
      </w:r>
      <w:r w:rsidR="00387700" w:rsidRPr="00526267">
        <w:rPr>
          <w:szCs w:val="24"/>
        </w:rPr>
        <w:t xml:space="preserve">, já qualificado nos autos </w:t>
      </w:r>
      <w:r w:rsidRPr="00526267">
        <w:rPr>
          <w:szCs w:val="24"/>
        </w:rPr>
        <w:t>em epígrafe</w:t>
      </w:r>
      <w:r w:rsidR="00AE50B5">
        <w:rPr>
          <w:szCs w:val="24"/>
        </w:rPr>
        <w:t xml:space="preserve">, </w:t>
      </w:r>
      <w:r w:rsidR="00996B14">
        <w:rPr>
          <w:szCs w:val="24"/>
        </w:rPr>
        <w:t>em que é apelado</w:t>
      </w:r>
      <w:r w:rsidRPr="00526267">
        <w:rPr>
          <w:szCs w:val="24"/>
        </w:rPr>
        <w:t xml:space="preserve"> o </w:t>
      </w:r>
      <w:r w:rsidR="00D67A5B" w:rsidRPr="00526267">
        <w:rPr>
          <w:szCs w:val="24"/>
        </w:rPr>
        <w:t xml:space="preserve">MINISTÉRIO PÚBLICO </w:t>
      </w:r>
      <w:r w:rsidR="00D67A5B">
        <w:rPr>
          <w:szCs w:val="24"/>
        </w:rPr>
        <w:t>DO ESTADO DE SANTA CATARINA</w:t>
      </w:r>
      <w:r w:rsidRPr="00526267">
        <w:rPr>
          <w:szCs w:val="24"/>
        </w:rPr>
        <w:t xml:space="preserve">, por seus advogados </w:t>
      </w:r>
      <w:r w:rsidR="00AE50B5">
        <w:rPr>
          <w:szCs w:val="24"/>
        </w:rPr>
        <w:t>abaixo signatários</w:t>
      </w:r>
      <w:r w:rsidRPr="00526267">
        <w:rPr>
          <w:szCs w:val="24"/>
        </w:rPr>
        <w:t>,</w:t>
      </w:r>
      <w:r w:rsidR="00B07588" w:rsidRPr="00B07588">
        <w:t xml:space="preserve"> </w:t>
      </w:r>
      <w:r w:rsidR="00B07588">
        <w:t xml:space="preserve">em atenção </w:t>
      </w:r>
      <w:r w:rsidR="00BC451B">
        <w:t>à decisão do evento 37</w:t>
      </w:r>
      <w:r w:rsidR="00B07588">
        <w:t>,</w:t>
      </w:r>
      <w:r w:rsidR="00B07588" w:rsidRPr="00DB744D">
        <w:t xml:space="preserve"> </w:t>
      </w:r>
      <w:r w:rsidR="003E63B4">
        <w:t>vem</w:t>
      </w:r>
      <w:r w:rsidR="00D4357F">
        <w:t>, respeitosamente, perante Vossa Excelência,</w:t>
      </w:r>
      <w:r w:rsidR="00B07588">
        <w:t xml:space="preserve"> </w:t>
      </w:r>
      <w:r w:rsidR="00FC5B15" w:rsidRPr="00C824AA">
        <w:rPr>
          <w:u w:val="single"/>
        </w:rPr>
        <w:t>reiterar</w:t>
      </w:r>
      <w:r w:rsidR="00FC5B15">
        <w:t xml:space="preserve"> o interesse em manter a </w:t>
      </w:r>
      <w:r w:rsidR="00B07588" w:rsidRPr="00E074C9">
        <w:rPr>
          <w:u w:val="single"/>
        </w:rPr>
        <w:t>objeção</w:t>
      </w:r>
      <w:r w:rsidR="00B07588">
        <w:t xml:space="preserve"> </w:t>
      </w:r>
      <w:r w:rsidR="00FC5B15">
        <w:t xml:space="preserve">e </w:t>
      </w:r>
      <w:r w:rsidR="00FC5B15" w:rsidRPr="00D4357F">
        <w:rPr>
          <w:u w:val="single"/>
        </w:rPr>
        <w:t>pugnar</w:t>
      </w:r>
      <w:r w:rsidR="00FC5B15">
        <w:t xml:space="preserve"> </w:t>
      </w:r>
      <w:r w:rsidR="00FC5B15" w:rsidRPr="00D4357F">
        <w:rPr>
          <w:u w:val="single"/>
        </w:rPr>
        <w:t>pela</w:t>
      </w:r>
      <w:r w:rsidR="00FC5B15">
        <w:t xml:space="preserve"> </w:t>
      </w:r>
      <w:r w:rsidR="00FC5B15" w:rsidRPr="00CB3811">
        <w:rPr>
          <w:u w:val="single"/>
        </w:rPr>
        <w:t>sustentação</w:t>
      </w:r>
      <w:r w:rsidR="00FC5B15">
        <w:t xml:space="preserve"> </w:t>
      </w:r>
      <w:r w:rsidR="00FC5B15" w:rsidRPr="00CB3811">
        <w:rPr>
          <w:u w:val="single"/>
        </w:rPr>
        <w:t>oral</w:t>
      </w:r>
      <w:r w:rsidR="00FC5B15">
        <w:t xml:space="preserve"> </w:t>
      </w:r>
      <w:r w:rsidR="00FC5B15" w:rsidRPr="00CB3811">
        <w:rPr>
          <w:u w:val="single"/>
        </w:rPr>
        <w:t>presencial</w:t>
      </w:r>
      <w:r w:rsidR="00FC5B15">
        <w:t xml:space="preserve"> </w:t>
      </w:r>
      <w:r w:rsidR="00FC5B15" w:rsidRPr="00C824AA">
        <w:rPr>
          <w:u w:val="single"/>
        </w:rPr>
        <w:t>perante</w:t>
      </w:r>
      <w:r w:rsidR="00FC5B15">
        <w:t xml:space="preserve"> </w:t>
      </w:r>
      <w:r w:rsidR="00FC5B15" w:rsidRPr="00C824AA">
        <w:rPr>
          <w:u w:val="single"/>
        </w:rPr>
        <w:t>esse</w:t>
      </w:r>
      <w:r w:rsidR="00FC5B15">
        <w:t xml:space="preserve"> </w:t>
      </w:r>
      <w:r w:rsidR="00FC5B15" w:rsidRPr="00C824AA">
        <w:rPr>
          <w:u w:val="single"/>
        </w:rPr>
        <w:t>Egrégio</w:t>
      </w:r>
      <w:r w:rsidR="00FC5B15">
        <w:t xml:space="preserve"> </w:t>
      </w:r>
      <w:r w:rsidR="00FC5B15" w:rsidRPr="00C824AA">
        <w:rPr>
          <w:u w:val="single"/>
        </w:rPr>
        <w:t>Tribunal</w:t>
      </w:r>
      <w:r w:rsidR="00FC5B15">
        <w:t>,</w:t>
      </w:r>
      <w:r w:rsidR="00CB3811">
        <w:t xml:space="preserve"> conforme lhe é garantido pel</w:t>
      </w:r>
      <w:r w:rsidR="005824F8">
        <w:t>o</w:t>
      </w:r>
      <w:r w:rsidR="0068261C">
        <w:t xml:space="preserve"> disposto no</w:t>
      </w:r>
      <w:r w:rsidR="005824F8">
        <w:t xml:space="preserve"> art. 142-</w:t>
      </w:r>
      <w:r w:rsidR="009F417C">
        <w:t xml:space="preserve">K, §1º, </w:t>
      </w:r>
      <w:r w:rsidR="0068261C">
        <w:t xml:space="preserve">art. </w:t>
      </w:r>
      <w:r w:rsidR="009F417C">
        <w:t>142-</w:t>
      </w:r>
      <w:r w:rsidR="005824F8">
        <w:t xml:space="preserve">M, </w:t>
      </w:r>
      <w:r w:rsidR="008270C4">
        <w:rPr>
          <w:i/>
          <w:iCs/>
        </w:rPr>
        <w:t>caput</w:t>
      </w:r>
      <w:r w:rsidR="008270C4">
        <w:t xml:space="preserve">, inciso I, </w:t>
      </w:r>
      <w:r w:rsidR="005824F8">
        <w:t>§</w:t>
      </w:r>
      <w:r w:rsidR="00A61D8D">
        <w:t>§</w:t>
      </w:r>
      <w:r w:rsidR="005824F8">
        <w:t>1º</w:t>
      </w:r>
      <w:r w:rsidR="00A61D8D">
        <w:t xml:space="preserve"> e 2º</w:t>
      </w:r>
      <w:r w:rsidR="005824F8">
        <w:t>,</w:t>
      </w:r>
      <w:r w:rsidR="00EB0C3E">
        <w:t xml:space="preserve"> art. 176</w:t>
      </w:r>
      <w:r w:rsidR="00243F96">
        <w:t xml:space="preserve"> e art. 177, parágrafo único</w:t>
      </w:r>
      <w:r w:rsidR="00716A48">
        <w:t>,</w:t>
      </w:r>
      <w:r w:rsidR="00243F96">
        <w:t xml:space="preserve"> do RITJSC</w:t>
      </w:r>
      <w:r w:rsidR="00EB0C3E">
        <w:t>,</w:t>
      </w:r>
      <w:r w:rsidR="005824F8">
        <w:t xml:space="preserve"> </w:t>
      </w:r>
      <w:r w:rsidR="00477A01">
        <w:t>sobretudo p</w:t>
      </w:r>
      <w:r w:rsidR="00E950DC">
        <w:t xml:space="preserve">orque se está diante de caso da </w:t>
      </w:r>
      <w:r w:rsidR="00D150EA">
        <w:t xml:space="preserve">suposta </w:t>
      </w:r>
      <w:r w:rsidR="00E950DC">
        <w:t>prática de 1</w:t>
      </w:r>
      <w:r w:rsidR="00D150EA">
        <w:t xml:space="preserve"> </w:t>
      </w:r>
      <w:r w:rsidR="00D150EA" w:rsidRPr="00D150EA">
        <w:rPr>
          <w:sz w:val="20"/>
          <w:szCs w:val="18"/>
        </w:rPr>
        <w:t>(um)</w:t>
      </w:r>
      <w:r w:rsidR="00435BBE">
        <w:t xml:space="preserve"> delito de</w:t>
      </w:r>
      <w:r w:rsidR="00E950DC">
        <w:t xml:space="preserve"> homicídio</w:t>
      </w:r>
      <w:r w:rsidR="00435BBE">
        <w:t xml:space="preserve"> qualificado</w:t>
      </w:r>
      <w:r w:rsidR="00E950DC">
        <w:t xml:space="preserve">, em que houve apenamento </w:t>
      </w:r>
      <w:r w:rsidR="005C26B8">
        <w:t xml:space="preserve">flagrantemente </w:t>
      </w:r>
      <w:r w:rsidR="00285868">
        <w:t xml:space="preserve">excessivo, com </w:t>
      </w:r>
      <w:r w:rsidR="00E950DC">
        <w:t xml:space="preserve">mais de </w:t>
      </w:r>
      <w:r w:rsidR="00E950DC" w:rsidRPr="009A5BDA">
        <w:rPr>
          <w:u w:val="single"/>
        </w:rPr>
        <w:t>40</w:t>
      </w:r>
      <w:r w:rsidR="00E950DC">
        <w:t xml:space="preserve"> </w:t>
      </w:r>
      <w:r w:rsidR="00E950DC" w:rsidRPr="009A5BDA">
        <w:rPr>
          <w:u w:val="single"/>
        </w:rPr>
        <w:t>anos</w:t>
      </w:r>
      <w:r w:rsidR="00285868">
        <w:t xml:space="preserve"> de </w:t>
      </w:r>
      <w:r w:rsidR="00285868" w:rsidRPr="009A5BDA">
        <w:rPr>
          <w:u w:val="single"/>
        </w:rPr>
        <w:t>reclusão</w:t>
      </w:r>
      <w:r w:rsidR="00E950DC">
        <w:t xml:space="preserve">, </w:t>
      </w:r>
      <w:r w:rsidR="00285868">
        <w:t xml:space="preserve">em razão de </w:t>
      </w:r>
      <w:r w:rsidR="009A5BDA">
        <w:t xml:space="preserve">negativação indevida de circunstância judicial e </w:t>
      </w:r>
      <w:r w:rsidR="00E950DC">
        <w:t>evidente</w:t>
      </w:r>
      <w:r w:rsidR="00432739">
        <w:t xml:space="preserve"> </w:t>
      </w:r>
      <w:r w:rsidR="00432739" w:rsidRPr="009A5BDA">
        <w:rPr>
          <w:i/>
          <w:iCs/>
          <w:u w:val="single"/>
        </w:rPr>
        <w:t>bis</w:t>
      </w:r>
      <w:r w:rsidR="00432739">
        <w:rPr>
          <w:i/>
          <w:iCs/>
        </w:rPr>
        <w:t xml:space="preserve"> </w:t>
      </w:r>
      <w:r w:rsidR="00432739" w:rsidRPr="009A5BDA">
        <w:rPr>
          <w:i/>
          <w:iCs/>
          <w:u w:val="single"/>
        </w:rPr>
        <w:t>in</w:t>
      </w:r>
      <w:r w:rsidR="00432739">
        <w:rPr>
          <w:i/>
          <w:iCs/>
        </w:rPr>
        <w:t xml:space="preserve"> </w:t>
      </w:r>
      <w:r w:rsidR="00432739" w:rsidRPr="009A5BDA">
        <w:rPr>
          <w:i/>
          <w:iCs/>
          <w:u w:val="single"/>
        </w:rPr>
        <w:t>idem</w:t>
      </w:r>
      <w:r w:rsidR="00432739">
        <w:rPr>
          <w:b/>
          <w:bCs w:val="0"/>
          <w:i/>
          <w:iCs/>
        </w:rPr>
        <w:t xml:space="preserve"> </w:t>
      </w:r>
      <w:r w:rsidR="00432739">
        <w:t xml:space="preserve">na aplicação do critério trifásico da pena, </w:t>
      </w:r>
      <w:r w:rsidR="00C545AF">
        <w:t xml:space="preserve">além do </w:t>
      </w:r>
      <w:r w:rsidR="008F4CC7" w:rsidRPr="009A5BDA">
        <w:rPr>
          <w:i/>
          <w:iCs/>
          <w:u w:val="single"/>
        </w:rPr>
        <w:t>quantum</w:t>
      </w:r>
      <w:r w:rsidR="008F4CC7">
        <w:rPr>
          <w:i/>
          <w:iCs/>
        </w:rPr>
        <w:t xml:space="preserve"> </w:t>
      </w:r>
      <w:r w:rsidR="008F4CC7" w:rsidRPr="009A5BDA">
        <w:rPr>
          <w:u w:val="single"/>
        </w:rPr>
        <w:t>exorbitante</w:t>
      </w:r>
      <w:r w:rsidR="008F4CC7">
        <w:t xml:space="preserve"> fixado a título de </w:t>
      </w:r>
      <w:r w:rsidR="008F4CC7" w:rsidRPr="009A5BDA">
        <w:rPr>
          <w:u w:val="single"/>
        </w:rPr>
        <w:t>reparação</w:t>
      </w:r>
      <w:r w:rsidR="008F4CC7">
        <w:t xml:space="preserve"> </w:t>
      </w:r>
      <w:r w:rsidR="008F4CC7" w:rsidRPr="009A5BDA">
        <w:rPr>
          <w:u w:val="single"/>
        </w:rPr>
        <w:t>mínima</w:t>
      </w:r>
      <w:r w:rsidR="008F4CC7">
        <w:t xml:space="preserve"> do dano, com o </w:t>
      </w:r>
      <w:r w:rsidR="00C545AF">
        <w:t xml:space="preserve">uso de </w:t>
      </w:r>
      <w:r w:rsidR="008F4CC7">
        <w:t>casos relativos à prática de homicídio por agentes estatais, que não se assemelham ao caso concreto</w:t>
      </w:r>
      <w:r w:rsidR="00435BBE">
        <w:t xml:space="preserve">. </w:t>
      </w:r>
    </w:p>
    <w:p w14:paraId="456BD58B" w14:textId="1B059D78" w:rsidR="00040DEA" w:rsidRPr="00416AA0" w:rsidRDefault="00435BBE" w:rsidP="00040DEA">
      <w:pPr>
        <w:pStyle w:val="Qualificaodaspartes"/>
        <w:spacing w:line="360" w:lineRule="auto"/>
        <w:rPr>
          <w:b/>
          <w:bCs w:val="0"/>
          <w:i/>
          <w:iCs/>
        </w:rPr>
      </w:pPr>
      <w:r>
        <w:t>Além disso,</w:t>
      </w:r>
      <w:r w:rsidR="008F4CC7">
        <w:t xml:space="preserve"> outros temas </w:t>
      </w:r>
      <w:r>
        <w:t xml:space="preserve">também foram </w:t>
      </w:r>
      <w:r w:rsidR="008F4CC7">
        <w:t>veiculado</w:t>
      </w:r>
      <w:r w:rsidR="005C26B8">
        <w:t>s</w:t>
      </w:r>
      <w:r>
        <w:t xml:space="preserve"> para reajustar o </w:t>
      </w:r>
      <w:r>
        <w:rPr>
          <w:i/>
          <w:iCs/>
        </w:rPr>
        <w:t>quantum</w:t>
      </w:r>
      <w:r>
        <w:t xml:space="preserve"> de acordo com o nosso ordenamento jurídico, </w:t>
      </w:r>
      <w:r w:rsidR="002F4AAB">
        <w:t xml:space="preserve">sendo essas as razões  que </w:t>
      </w:r>
      <w:r w:rsidR="008F4CC7">
        <w:t xml:space="preserve">comprovam a necessidade </w:t>
      </w:r>
      <w:r w:rsidR="008B2DA9">
        <w:t xml:space="preserve">de realização da sustentação oral presencialmente perante os eminentes Desembargadores integrantes dessa Colenda Câmara Criminal, além do </w:t>
      </w:r>
      <w:r w:rsidR="005C26B8">
        <w:t>acompanhamento dos debates</w:t>
      </w:r>
      <w:r w:rsidR="008B2DA9">
        <w:t xml:space="preserve"> durante a sessão presencial</w:t>
      </w:r>
      <w:r w:rsidR="005C26B8">
        <w:t xml:space="preserve"> e</w:t>
      </w:r>
      <w:r w:rsidR="008B2DA9">
        <w:t>, caso necessário,</w:t>
      </w:r>
      <w:r w:rsidR="005C26B8">
        <w:t xml:space="preserve"> a formulação de eventuais questões de ordem, inclusive para esclarecimento de situação de fato, </w:t>
      </w:r>
      <w:r w:rsidR="00B10B76">
        <w:t>como forma de</w:t>
      </w:r>
      <w:r w:rsidR="005C26B8">
        <w:t xml:space="preserve"> </w:t>
      </w:r>
      <w:r w:rsidR="00477A01">
        <w:t xml:space="preserve">assegurar o exercício </w:t>
      </w:r>
      <w:r w:rsidR="00D4357F">
        <w:t xml:space="preserve">pleno </w:t>
      </w:r>
      <w:r w:rsidR="00477A01">
        <w:t>do contraditório e da ampla defesa</w:t>
      </w:r>
      <w:r w:rsidR="00CB3DB1">
        <w:t xml:space="preserve"> do apelante</w:t>
      </w:r>
      <w:r w:rsidR="00D4357F">
        <w:t xml:space="preserve"> </w:t>
      </w:r>
      <w:r w:rsidR="00D4357F" w:rsidRPr="00D4357F">
        <w:rPr>
          <w:sz w:val="20"/>
          <w:szCs w:val="18"/>
        </w:rPr>
        <w:t>(art. 5º, LV, da CF)</w:t>
      </w:r>
      <w:r w:rsidR="00040DEA">
        <w:t>.</w:t>
      </w:r>
      <w:r w:rsidR="00CB3DB1">
        <w:t xml:space="preserve"> </w:t>
      </w:r>
    </w:p>
    <w:p w14:paraId="34086E8C" w14:textId="54EC0F56" w:rsidR="006100B9" w:rsidRPr="002F4AAB" w:rsidRDefault="006100B9" w:rsidP="00040DEA">
      <w:pPr>
        <w:pStyle w:val="Qualificaodaspartes"/>
        <w:spacing w:line="360" w:lineRule="auto"/>
        <w:rPr>
          <w:sz w:val="2"/>
          <w:szCs w:val="2"/>
        </w:rPr>
      </w:pPr>
    </w:p>
    <w:p w14:paraId="1076A43E" w14:textId="390C0EB0" w:rsidR="004E17C3" w:rsidRDefault="004E17C3" w:rsidP="006100B9">
      <w:pPr>
        <w:spacing w:after="0" w:line="360" w:lineRule="auto"/>
        <w:ind w:left="2127"/>
        <w:contextualSpacing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Pede deferimento.</w:t>
      </w:r>
    </w:p>
    <w:p w14:paraId="41FD8460" w14:textId="591E86DC" w:rsidR="006100B9" w:rsidRPr="00526267" w:rsidRDefault="006100B9" w:rsidP="006100B9">
      <w:pPr>
        <w:spacing w:after="0" w:line="360" w:lineRule="auto"/>
        <w:ind w:left="2127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526267">
        <w:rPr>
          <w:rFonts w:ascii="Arial" w:eastAsia="Calibri" w:hAnsi="Arial" w:cs="Arial"/>
          <w:sz w:val="24"/>
          <w:szCs w:val="24"/>
        </w:rPr>
        <w:t xml:space="preserve">Florianópolis, </w:t>
      </w:r>
      <w:r w:rsidRPr="00526267">
        <w:rPr>
          <w:rFonts w:ascii="Arial" w:eastAsia="Calibri" w:hAnsi="Arial" w:cs="Arial"/>
          <w:sz w:val="24"/>
          <w:szCs w:val="24"/>
        </w:rPr>
        <w:fldChar w:fldCharType="begin"/>
      </w:r>
      <w:r w:rsidRPr="00526267">
        <w:rPr>
          <w:rFonts w:ascii="Arial" w:eastAsia="Calibri" w:hAnsi="Arial" w:cs="Arial"/>
          <w:sz w:val="24"/>
          <w:szCs w:val="24"/>
        </w:rPr>
        <w:instrText xml:space="preserve"> TIME \@ "d' de 'MMMM' de 'yyyy" </w:instrText>
      </w:r>
      <w:r w:rsidRPr="00526267">
        <w:rPr>
          <w:rFonts w:ascii="Arial" w:eastAsia="Calibri" w:hAnsi="Arial" w:cs="Arial"/>
          <w:sz w:val="24"/>
          <w:szCs w:val="24"/>
        </w:rPr>
        <w:fldChar w:fldCharType="separate"/>
      </w:r>
      <w:r w:rsidR="00D11926">
        <w:rPr>
          <w:rFonts w:ascii="Arial" w:eastAsia="Calibri" w:hAnsi="Arial" w:cs="Arial"/>
          <w:noProof/>
          <w:sz w:val="24"/>
          <w:szCs w:val="24"/>
        </w:rPr>
        <w:t>19 de outubro de 2025</w:t>
      </w:r>
      <w:r w:rsidRPr="00526267">
        <w:rPr>
          <w:rFonts w:ascii="Arial" w:eastAsia="Calibri" w:hAnsi="Arial" w:cs="Arial"/>
          <w:sz w:val="24"/>
          <w:szCs w:val="24"/>
        </w:rPr>
        <w:fldChar w:fldCharType="end"/>
      </w:r>
      <w:r w:rsidRPr="00526267">
        <w:rPr>
          <w:rFonts w:ascii="Arial" w:eastAsia="Calibri" w:hAnsi="Arial" w:cs="Arial"/>
          <w:sz w:val="24"/>
          <w:szCs w:val="24"/>
        </w:rPr>
        <w:t>.</w:t>
      </w:r>
    </w:p>
    <w:p w14:paraId="7E2FE9F3" w14:textId="77777777" w:rsidR="006100B9" w:rsidRPr="002F4AAB" w:rsidRDefault="006100B9" w:rsidP="006100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40"/>
          <w:szCs w:val="40"/>
          <w:lang w:val="pt"/>
        </w:rPr>
      </w:pPr>
    </w:p>
    <w:p w14:paraId="0F2F0EE2" w14:textId="77777777" w:rsidR="006100B9" w:rsidRPr="00526267" w:rsidRDefault="006100B9" w:rsidP="006100B9">
      <w:pPr>
        <w:spacing w:after="0" w:line="240" w:lineRule="auto"/>
        <w:ind w:right="-2"/>
        <w:jc w:val="center"/>
        <w:rPr>
          <w:rFonts w:ascii="Arial" w:eastAsia="Times New Roman" w:hAnsi="Arial" w:cs="Arial"/>
          <w:bCs/>
          <w:sz w:val="24"/>
          <w:szCs w:val="24"/>
        </w:rPr>
      </w:pPr>
      <w:r w:rsidRPr="00526267">
        <w:rPr>
          <w:rFonts w:ascii="Arial" w:eastAsia="Times New Roman" w:hAnsi="Arial" w:cs="Arial"/>
          <w:b/>
          <w:sz w:val="24"/>
          <w:szCs w:val="24"/>
        </w:rPr>
        <w:t>Paulo Ekke Moukarzel Junior</w:t>
      </w:r>
      <w:r w:rsidRPr="00526267">
        <w:rPr>
          <w:rFonts w:ascii="Arial" w:eastAsia="Times New Roman" w:hAnsi="Arial" w:cs="Arial"/>
          <w:b/>
          <w:sz w:val="24"/>
          <w:szCs w:val="24"/>
        </w:rPr>
        <w:tab/>
      </w:r>
      <w:r w:rsidRPr="00526267">
        <w:rPr>
          <w:rFonts w:ascii="Arial" w:eastAsia="Times New Roman" w:hAnsi="Arial" w:cs="Arial"/>
          <w:b/>
          <w:sz w:val="24"/>
          <w:szCs w:val="24"/>
        </w:rPr>
        <w:tab/>
      </w:r>
      <w:r w:rsidRPr="00526267">
        <w:rPr>
          <w:rFonts w:ascii="Arial" w:eastAsia="Times New Roman" w:hAnsi="Arial" w:cs="Arial"/>
          <w:b/>
          <w:sz w:val="24"/>
          <w:szCs w:val="24"/>
        </w:rPr>
        <w:tab/>
        <w:t>Bruno Gastão da Rosa</w:t>
      </w:r>
    </w:p>
    <w:p w14:paraId="147864D8" w14:textId="011217A6" w:rsidR="00131BEB" w:rsidRPr="00526267" w:rsidRDefault="006100B9" w:rsidP="00435BBE">
      <w:pPr>
        <w:spacing w:after="0" w:line="240" w:lineRule="auto"/>
        <w:ind w:right="-2"/>
        <w:jc w:val="center"/>
        <w:rPr>
          <w:rFonts w:ascii="Arial" w:hAnsi="Arial" w:cs="Arial"/>
          <w:sz w:val="24"/>
          <w:szCs w:val="24"/>
        </w:rPr>
      </w:pPr>
      <w:r w:rsidRPr="00526267">
        <w:rPr>
          <w:rFonts w:ascii="Arial" w:eastAsia="Times New Roman" w:hAnsi="Arial" w:cs="Arial"/>
          <w:sz w:val="24"/>
          <w:szCs w:val="24"/>
        </w:rPr>
        <w:t xml:space="preserve">    OAB/SC 36.591</w:t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  <w:t>OAB/SC 47.774</w:t>
      </w:r>
    </w:p>
    <w:sectPr w:rsidR="00131BEB" w:rsidRPr="00526267" w:rsidSect="00435BBE">
      <w:headerReference w:type="default" r:id="rId8"/>
      <w:footerReference w:type="default" r:id="rId9"/>
      <w:pgSz w:w="11906" w:h="16838"/>
      <w:pgMar w:top="1843" w:right="1416" w:bottom="56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88B54" w14:textId="77777777" w:rsidR="00300E1A" w:rsidRDefault="00300E1A" w:rsidP="00943258">
      <w:pPr>
        <w:spacing w:after="0" w:line="240" w:lineRule="auto"/>
      </w:pPr>
      <w:r>
        <w:separator/>
      </w:r>
    </w:p>
  </w:endnote>
  <w:endnote w:type="continuationSeparator" w:id="0">
    <w:p w14:paraId="25C1D7B6" w14:textId="77777777" w:rsidR="00300E1A" w:rsidRDefault="00300E1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08CDA954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DAC3A4C" wp14:editId="43453A78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756780624" name="Imagem 7567806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4E5B26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35753" w14:textId="77777777" w:rsidR="00300E1A" w:rsidRDefault="00300E1A" w:rsidP="00943258">
      <w:pPr>
        <w:spacing w:after="0" w:line="240" w:lineRule="auto"/>
      </w:pPr>
      <w:r>
        <w:separator/>
      </w:r>
    </w:p>
  </w:footnote>
  <w:footnote w:type="continuationSeparator" w:id="0">
    <w:p w14:paraId="648ED910" w14:textId="77777777" w:rsidR="00300E1A" w:rsidRDefault="00300E1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CA31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8C8E7D9" wp14:editId="7E737068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2098100987" name="Imagem 209810098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F0A6AE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DB2D6F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0ED6F1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ADEA8B2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F524890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DC208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1EAD3E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782E302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0E5FDA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698430A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CCDF02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014AEA4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EA8570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3DC27374"/>
    <w:multiLevelType w:val="hybridMultilevel"/>
    <w:tmpl w:val="2EF49A7A"/>
    <w:lvl w:ilvl="0" w:tplc="E75407DE">
      <w:start w:val="1"/>
      <w:numFmt w:val="lowerLetter"/>
      <w:lvlText w:val="%1)"/>
      <w:lvlJc w:val="left"/>
      <w:pPr>
        <w:ind w:left="2136" w:hanging="435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3" w15:restartNumberingAfterBreak="0">
    <w:nsid w:val="41D24DFF"/>
    <w:multiLevelType w:val="hybridMultilevel"/>
    <w:tmpl w:val="4B406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526355">
    <w:abstractNumId w:val="10"/>
  </w:num>
  <w:num w:numId="2" w16cid:durableId="1929999708">
    <w:abstractNumId w:val="11"/>
  </w:num>
  <w:num w:numId="3" w16cid:durableId="1482237938">
    <w:abstractNumId w:val="10"/>
    <w:lvlOverride w:ilvl="0">
      <w:startOverride w:val="1"/>
    </w:lvlOverride>
  </w:num>
  <w:num w:numId="4" w16cid:durableId="428700259">
    <w:abstractNumId w:val="13"/>
  </w:num>
  <w:num w:numId="5" w16cid:durableId="703137907">
    <w:abstractNumId w:val="12"/>
  </w:num>
  <w:num w:numId="6" w16cid:durableId="1535146640">
    <w:abstractNumId w:val="9"/>
  </w:num>
  <w:num w:numId="7" w16cid:durableId="309410653">
    <w:abstractNumId w:val="7"/>
  </w:num>
  <w:num w:numId="8" w16cid:durableId="1344551106">
    <w:abstractNumId w:val="6"/>
  </w:num>
  <w:num w:numId="9" w16cid:durableId="1423795825">
    <w:abstractNumId w:val="5"/>
  </w:num>
  <w:num w:numId="10" w16cid:durableId="1009605667">
    <w:abstractNumId w:val="4"/>
  </w:num>
  <w:num w:numId="11" w16cid:durableId="1550258920">
    <w:abstractNumId w:val="8"/>
  </w:num>
  <w:num w:numId="12" w16cid:durableId="534464447">
    <w:abstractNumId w:val="3"/>
  </w:num>
  <w:num w:numId="13" w16cid:durableId="823005873">
    <w:abstractNumId w:val="2"/>
  </w:num>
  <w:num w:numId="14" w16cid:durableId="1488208785">
    <w:abstractNumId w:val="1"/>
  </w:num>
  <w:num w:numId="15" w16cid:durableId="1098478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022"/>
    <w:rsid w:val="00003F31"/>
    <w:rsid w:val="00005C1F"/>
    <w:rsid w:val="00007204"/>
    <w:rsid w:val="000110CD"/>
    <w:rsid w:val="00014125"/>
    <w:rsid w:val="000160A5"/>
    <w:rsid w:val="000169F1"/>
    <w:rsid w:val="00024BD8"/>
    <w:rsid w:val="00040DEA"/>
    <w:rsid w:val="0004298B"/>
    <w:rsid w:val="00042D9D"/>
    <w:rsid w:val="000541F6"/>
    <w:rsid w:val="000715F8"/>
    <w:rsid w:val="00076676"/>
    <w:rsid w:val="00087CD3"/>
    <w:rsid w:val="00090A1A"/>
    <w:rsid w:val="00093ACD"/>
    <w:rsid w:val="00094782"/>
    <w:rsid w:val="00097661"/>
    <w:rsid w:val="000A4747"/>
    <w:rsid w:val="000A574A"/>
    <w:rsid w:val="000A61A5"/>
    <w:rsid w:val="000B6924"/>
    <w:rsid w:val="000B764A"/>
    <w:rsid w:val="000B7E00"/>
    <w:rsid w:val="000C3F50"/>
    <w:rsid w:val="000D228C"/>
    <w:rsid w:val="000D590A"/>
    <w:rsid w:val="000E2473"/>
    <w:rsid w:val="000E5799"/>
    <w:rsid w:val="000F15CD"/>
    <w:rsid w:val="000F1F2A"/>
    <w:rsid w:val="000F24E1"/>
    <w:rsid w:val="000F3F15"/>
    <w:rsid w:val="0010371D"/>
    <w:rsid w:val="00103D4D"/>
    <w:rsid w:val="00106DB8"/>
    <w:rsid w:val="00120932"/>
    <w:rsid w:val="00131BEB"/>
    <w:rsid w:val="0013209D"/>
    <w:rsid w:val="0015753D"/>
    <w:rsid w:val="001667B0"/>
    <w:rsid w:val="001761C0"/>
    <w:rsid w:val="00180159"/>
    <w:rsid w:val="00181BBC"/>
    <w:rsid w:val="00183BE2"/>
    <w:rsid w:val="0018712F"/>
    <w:rsid w:val="001915E5"/>
    <w:rsid w:val="00191602"/>
    <w:rsid w:val="00195A2D"/>
    <w:rsid w:val="00196E10"/>
    <w:rsid w:val="001A13B3"/>
    <w:rsid w:val="001B2B98"/>
    <w:rsid w:val="001B2E75"/>
    <w:rsid w:val="001C4A24"/>
    <w:rsid w:val="001D5324"/>
    <w:rsid w:val="001F3710"/>
    <w:rsid w:val="00201F45"/>
    <w:rsid w:val="0020488C"/>
    <w:rsid w:val="00204FB2"/>
    <w:rsid w:val="00206369"/>
    <w:rsid w:val="00207BE4"/>
    <w:rsid w:val="00211B94"/>
    <w:rsid w:val="00212528"/>
    <w:rsid w:val="00214E09"/>
    <w:rsid w:val="00232247"/>
    <w:rsid w:val="00235BDC"/>
    <w:rsid w:val="00243F96"/>
    <w:rsid w:val="0024453A"/>
    <w:rsid w:val="00272BFB"/>
    <w:rsid w:val="002808D1"/>
    <w:rsid w:val="00280D1E"/>
    <w:rsid w:val="00281C3D"/>
    <w:rsid w:val="002843C6"/>
    <w:rsid w:val="00285868"/>
    <w:rsid w:val="002913D5"/>
    <w:rsid w:val="00291F6C"/>
    <w:rsid w:val="002A6E5F"/>
    <w:rsid w:val="002B4DF9"/>
    <w:rsid w:val="002B520C"/>
    <w:rsid w:val="002B6BAD"/>
    <w:rsid w:val="002C05FB"/>
    <w:rsid w:val="002C1DF4"/>
    <w:rsid w:val="002E36DF"/>
    <w:rsid w:val="002E7D25"/>
    <w:rsid w:val="002F4AAB"/>
    <w:rsid w:val="002F7790"/>
    <w:rsid w:val="00300E1A"/>
    <w:rsid w:val="00307022"/>
    <w:rsid w:val="003148E1"/>
    <w:rsid w:val="00344E36"/>
    <w:rsid w:val="0034522F"/>
    <w:rsid w:val="00351417"/>
    <w:rsid w:val="00372000"/>
    <w:rsid w:val="00377A2E"/>
    <w:rsid w:val="003801CD"/>
    <w:rsid w:val="00380F40"/>
    <w:rsid w:val="00381645"/>
    <w:rsid w:val="00387700"/>
    <w:rsid w:val="003A3AA8"/>
    <w:rsid w:val="003E46B9"/>
    <w:rsid w:val="003E63B4"/>
    <w:rsid w:val="003F1AD9"/>
    <w:rsid w:val="004000D9"/>
    <w:rsid w:val="00412938"/>
    <w:rsid w:val="00423647"/>
    <w:rsid w:val="00432739"/>
    <w:rsid w:val="00435BBE"/>
    <w:rsid w:val="0044557C"/>
    <w:rsid w:val="00455225"/>
    <w:rsid w:val="004553B0"/>
    <w:rsid w:val="00463847"/>
    <w:rsid w:val="00464E28"/>
    <w:rsid w:val="00470428"/>
    <w:rsid w:val="00477A01"/>
    <w:rsid w:val="004839A5"/>
    <w:rsid w:val="004841EB"/>
    <w:rsid w:val="004868EC"/>
    <w:rsid w:val="00486B05"/>
    <w:rsid w:val="00491204"/>
    <w:rsid w:val="004949AD"/>
    <w:rsid w:val="004A0A13"/>
    <w:rsid w:val="004B1742"/>
    <w:rsid w:val="004C2E33"/>
    <w:rsid w:val="004D0CBE"/>
    <w:rsid w:val="004D366C"/>
    <w:rsid w:val="004E17C3"/>
    <w:rsid w:val="004E2F80"/>
    <w:rsid w:val="004E55DD"/>
    <w:rsid w:val="004F26B7"/>
    <w:rsid w:val="004F2B78"/>
    <w:rsid w:val="004F304A"/>
    <w:rsid w:val="004F384D"/>
    <w:rsid w:val="00500D87"/>
    <w:rsid w:val="00501A18"/>
    <w:rsid w:val="00504265"/>
    <w:rsid w:val="00521746"/>
    <w:rsid w:val="0052503A"/>
    <w:rsid w:val="00525D66"/>
    <w:rsid w:val="00526267"/>
    <w:rsid w:val="005269D2"/>
    <w:rsid w:val="005321DA"/>
    <w:rsid w:val="00537BF1"/>
    <w:rsid w:val="00544499"/>
    <w:rsid w:val="005577FD"/>
    <w:rsid w:val="0056607C"/>
    <w:rsid w:val="0058049D"/>
    <w:rsid w:val="005824F8"/>
    <w:rsid w:val="005A26B5"/>
    <w:rsid w:val="005A7FD1"/>
    <w:rsid w:val="005B2814"/>
    <w:rsid w:val="005B5A4B"/>
    <w:rsid w:val="005B5D62"/>
    <w:rsid w:val="005B67EA"/>
    <w:rsid w:val="005B6DAD"/>
    <w:rsid w:val="005C161D"/>
    <w:rsid w:val="005C26B8"/>
    <w:rsid w:val="005C5699"/>
    <w:rsid w:val="005D1DE9"/>
    <w:rsid w:val="005D3E14"/>
    <w:rsid w:val="005D5934"/>
    <w:rsid w:val="005D7B21"/>
    <w:rsid w:val="005E3ABE"/>
    <w:rsid w:val="005E4CB8"/>
    <w:rsid w:val="005E58E2"/>
    <w:rsid w:val="005E5B68"/>
    <w:rsid w:val="005E78DA"/>
    <w:rsid w:val="00604140"/>
    <w:rsid w:val="00607930"/>
    <w:rsid w:val="006100B9"/>
    <w:rsid w:val="00611D86"/>
    <w:rsid w:val="006325B1"/>
    <w:rsid w:val="00635D20"/>
    <w:rsid w:val="00636BB2"/>
    <w:rsid w:val="00636BCB"/>
    <w:rsid w:val="00655D26"/>
    <w:rsid w:val="00662638"/>
    <w:rsid w:val="0067155A"/>
    <w:rsid w:val="00673228"/>
    <w:rsid w:val="0068261C"/>
    <w:rsid w:val="00691440"/>
    <w:rsid w:val="00691760"/>
    <w:rsid w:val="00693045"/>
    <w:rsid w:val="00693B36"/>
    <w:rsid w:val="00693F8B"/>
    <w:rsid w:val="00695BC1"/>
    <w:rsid w:val="00696295"/>
    <w:rsid w:val="006964ED"/>
    <w:rsid w:val="006978A5"/>
    <w:rsid w:val="006A5204"/>
    <w:rsid w:val="006B4F72"/>
    <w:rsid w:val="006B6FCA"/>
    <w:rsid w:val="006B70D6"/>
    <w:rsid w:val="006C0143"/>
    <w:rsid w:val="006C0DFC"/>
    <w:rsid w:val="006C6671"/>
    <w:rsid w:val="006C681F"/>
    <w:rsid w:val="006D4682"/>
    <w:rsid w:val="006E4F77"/>
    <w:rsid w:val="006F7F33"/>
    <w:rsid w:val="00700463"/>
    <w:rsid w:val="00716A48"/>
    <w:rsid w:val="0071706E"/>
    <w:rsid w:val="00717F31"/>
    <w:rsid w:val="00722DF5"/>
    <w:rsid w:val="0073394A"/>
    <w:rsid w:val="0074254E"/>
    <w:rsid w:val="0074406A"/>
    <w:rsid w:val="00770AED"/>
    <w:rsid w:val="00781BAF"/>
    <w:rsid w:val="00784D14"/>
    <w:rsid w:val="00786BB6"/>
    <w:rsid w:val="00795616"/>
    <w:rsid w:val="00797900"/>
    <w:rsid w:val="007B421E"/>
    <w:rsid w:val="007C36DB"/>
    <w:rsid w:val="007D1349"/>
    <w:rsid w:val="0080421E"/>
    <w:rsid w:val="00810D34"/>
    <w:rsid w:val="008111A5"/>
    <w:rsid w:val="00815F77"/>
    <w:rsid w:val="0082010B"/>
    <w:rsid w:val="0082283A"/>
    <w:rsid w:val="008270C4"/>
    <w:rsid w:val="00834825"/>
    <w:rsid w:val="0083524C"/>
    <w:rsid w:val="0084064B"/>
    <w:rsid w:val="0089777B"/>
    <w:rsid w:val="008A0012"/>
    <w:rsid w:val="008A5387"/>
    <w:rsid w:val="008B2DA9"/>
    <w:rsid w:val="008E31FF"/>
    <w:rsid w:val="008E377D"/>
    <w:rsid w:val="008E7CFB"/>
    <w:rsid w:val="008F2218"/>
    <w:rsid w:val="008F4CC7"/>
    <w:rsid w:val="008F53CE"/>
    <w:rsid w:val="008F7B29"/>
    <w:rsid w:val="0090226D"/>
    <w:rsid w:val="0090311B"/>
    <w:rsid w:val="00905B6C"/>
    <w:rsid w:val="009065EB"/>
    <w:rsid w:val="00915560"/>
    <w:rsid w:val="00917963"/>
    <w:rsid w:val="009228E8"/>
    <w:rsid w:val="00922BEC"/>
    <w:rsid w:val="00924163"/>
    <w:rsid w:val="00933A4F"/>
    <w:rsid w:val="009344C7"/>
    <w:rsid w:val="00943258"/>
    <w:rsid w:val="00952231"/>
    <w:rsid w:val="009651D2"/>
    <w:rsid w:val="00972791"/>
    <w:rsid w:val="00991D12"/>
    <w:rsid w:val="00993EA0"/>
    <w:rsid w:val="00996B14"/>
    <w:rsid w:val="009A5BDA"/>
    <w:rsid w:val="009B7FD3"/>
    <w:rsid w:val="009C7B95"/>
    <w:rsid w:val="009F417C"/>
    <w:rsid w:val="009F5519"/>
    <w:rsid w:val="00A049FC"/>
    <w:rsid w:val="00A2028B"/>
    <w:rsid w:val="00A576DC"/>
    <w:rsid w:val="00A61D8D"/>
    <w:rsid w:val="00A61FC4"/>
    <w:rsid w:val="00A63E44"/>
    <w:rsid w:val="00A646BD"/>
    <w:rsid w:val="00A6605E"/>
    <w:rsid w:val="00A7044A"/>
    <w:rsid w:val="00AA2F5D"/>
    <w:rsid w:val="00AA3827"/>
    <w:rsid w:val="00AB1261"/>
    <w:rsid w:val="00AC54D9"/>
    <w:rsid w:val="00AD23D2"/>
    <w:rsid w:val="00AD66F6"/>
    <w:rsid w:val="00AE50B5"/>
    <w:rsid w:val="00B03F6D"/>
    <w:rsid w:val="00B0544C"/>
    <w:rsid w:val="00B07588"/>
    <w:rsid w:val="00B10B76"/>
    <w:rsid w:val="00B140CB"/>
    <w:rsid w:val="00B14A81"/>
    <w:rsid w:val="00B327F7"/>
    <w:rsid w:val="00B45A62"/>
    <w:rsid w:val="00B51438"/>
    <w:rsid w:val="00B6363E"/>
    <w:rsid w:val="00B64342"/>
    <w:rsid w:val="00BA2544"/>
    <w:rsid w:val="00BA7873"/>
    <w:rsid w:val="00BC451B"/>
    <w:rsid w:val="00BC466E"/>
    <w:rsid w:val="00BD3D0C"/>
    <w:rsid w:val="00BD6E0B"/>
    <w:rsid w:val="00BE7F16"/>
    <w:rsid w:val="00BF0E27"/>
    <w:rsid w:val="00BF14D0"/>
    <w:rsid w:val="00BF4E3F"/>
    <w:rsid w:val="00C03B4C"/>
    <w:rsid w:val="00C0456B"/>
    <w:rsid w:val="00C052D5"/>
    <w:rsid w:val="00C138CC"/>
    <w:rsid w:val="00C17E9A"/>
    <w:rsid w:val="00C27905"/>
    <w:rsid w:val="00C31082"/>
    <w:rsid w:val="00C41F46"/>
    <w:rsid w:val="00C4370F"/>
    <w:rsid w:val="00C545AF"/>
    <w:rsid w:val="00C6414A"/>
    <w:rsid w:val="00C6651F"/>
    <w:rsid w:val="00C7312F"/>
    <w:rsid w:val="00C760BE"/>
    <w:rsid w:val="00C8183B"/>
    <w:rsid w:val="00C824AA"/>
    <w:rsid w:val="00C90977"/>
    <w:rsid w:val="00C94ABB"/>
    <w:rsid w:val="00CA2AC6"/>
    <w:rsid w:val="00CA4C8E"/>
    <w:rsid w:val="00CA5961"/>
    <w:rsid w:val="00CB3811"/>
    <w:rsid w:val="00CB3DB1"/>
    <w:rsid w:val="00CB4335"/>
    <w:rsid w:val="00CB5FC5"/>
    <w:rsid w:val="00CD189E"/>
    <w:rsid w:val="00CE4822"/>
    <w:rsid w:val="00D11926"/>
    <w:rsid w:val="00D13E8D"/>
    <w:rsid w:val="00D150EA"/>
    <w:rsid w:val="00D32740"/>
    <w:rsid w:val="00D34CA6"/>
    <w:rsid w:val="00D4357F"/>
    <w:rsid w:val="00D67A5B"/>
    <w:rsid w:val="00D75BA3"/>
    <w:rsid w:val="00D91E40"/>
    <w:rsid w:val="00DA207D"/>
    <w:rsid w:val="00DB4324"/>
    <w:rsid w:val="00DB744D"/>
    <w:rsid w:val="00DB7855"/>
    <w:rsid w:val="00DD185A"/>
    <w:rsid w:val="00DD5847"/>
    <w:rsid w:val="00DE0162"/>
    <w:rsid w:val="00DE0552"/>
    <w:rsid w:val="00DF5478"/>
    <w:rsid w:val="00E0365F"/>
    <w:rsid w:val="00E05790"/>
    <w:rsid w:val="00E05EC3"/>
    <w:rsid w:val="00E074C9"/>
    <w:rsid w:val="00E27E76"/>
    <w:rsid w:val="00E453D0"/>
    <w:rsid w:val="00E47193"/>
    <w:rsid w:val="00E506DB"/>
    <w:rsid w:val="00E54202"/>
    <w:rsid w:val="00E65845"/>
    <w:rsid w:val="00E665EF"/>
    <w:rsid w:val="00E70139"/>
    <w:rsid w:val="00E714F4"/>
    <w:rsid w:val="00E90F3C"/>
    <w:rsid w:val="00E950DC"/>
    <w:rsid w:val="00E968BB"/>
    <w:rsid w:val="00EA1265"/>
    <w:rsid w:val="00EA7581"/>
    <w:rsid w:val="00EB0C3E"/>
    <w:rsid w:val="00EB4346"/>
    <w:rsid w:val="00EC3662"/>
    <w:rsid w:val="00EE029A"/>
    <w:rsid w:val="00EE0A65"/>
    <w:rsid w:val="00EE3903"/>
    <w:rsid w:val="00EE5B53"/>
    <w:rsid w:val="00EF310B"/>
    <w:rsid w:val="00EF5A9D"/>
    <w:rsid w:val="00EF7C8E"/>
    <w:rsid w:val="00F00174"/>
    <w:rsid w:val="00F11B2C"/>
    <w:rsid w:val="00F12E5B"/>
    <w:rsid w:val="00F1485D"/>
    <w:rsid w:val="00F22B73"/>
    <w:rsid w:val="00F27D0A"/>
    <w:rsid w:val="00F4260B"/>
    <w:rsid w:val="00F45C6D"/>
    <w:rsid w:val="00F56B03"/>
    <w:rsid w:val="00F900B4"/>
    <w:rsid w:val="00FA0AA1"/>
    <w:rsid w:val="00FA1F55"/>
    <w:rsid w:val="00FA2963"/>
    <w:rsid w:val="00FA7890"/>
    <w:rsid w:val="00FB1724"/>
    <w:rsid w:val="00FB3A3F"/>
    <w:rsid w:val="00FB77EB"/>
    <w:rsid w:val="00FC5B15"/>
    <w:rsid w:val="00FC63CA"/>
    <w:rsid w:val="00FD018E"/>
    <w:rsid w:val="00FD145F"/>
    <w:rsid w:val="00FD1764"/>
    <w:rsid w:val="00FE27A9"/>
    <w:rsid w:val="00FF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B103C8"/>
  <w15:chartTrackingRefBased/>
  <w15:docId w15:val="{46A595CE-7AE3-4B74-B6B7-8CD0C254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770A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0A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0A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0A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0AE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0AE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0AE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0AE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526267"/>
    <w:pPr>
      <w:ind w:left="720"/>
      <w:contextualSpacing/>
    </w:pPr>
  </w:style>
  <w:style w:type="paragraph" w:styleId="Assinatura">
    <w:name w:val="Signature"/>
    <w:basedOn w:val="Normal"/>
    <w:link w:val="AssinaturaChar"/>
    <w:uiPriority w:val="99"/>
    <w:semiHidden/>
    <w:unhideWhenUsed/>
    <w:rsid w:val="00770AED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770AED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770AED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770AED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70AE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70AE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70AE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70AED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770AED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770AE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770AE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tulo1Char">
    <w:name w:val="Título 1 Char"/>
    <w:basedOn w:val="Fontepargpadro"/>
    <w:link w:val="Ttulo1"/>
    <w:uiPriority w:val="9"/>
    <w:rsid w:val="00770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70AED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770AE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0AED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0AE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0AED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770AED"/>
    <w:pPr>
      <w:numPr>
        <w:numId w:val="6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770AED"/>
    <w:pPr>
      <w:numPr>
        <w:numId w:val="7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770AED"/>
    <w:pPr>
      <w:numPr>
        <w:numId w:val="8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770AED"/>
    <w:pPr>
      <w:numPr>
        <w:numId w:val="9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770AED"/>
    <w:pPr>
      <w:numPr>
        <w:numId w:val="10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770AE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770AED"/>
  </w:style>
  <w:style w:type="paragraph" w:styleId="Corpodetexto2">
    <w:name w:val="Body Text 2"/>
    <w:basedOn w:val="Normal"/>
    <w:link w:val="Corpodetexto2Char"/>
    <w:uiPriority w:val="99"/>
    <w:semiHidden/>
    <w:unhideWhenUsed/>
    <w:rsid w:val="00770AE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770AED"/>
  </w:style>
  <w:style w:type="paragraph" w:styleId="Corpodetexto3">
    <w:name w:val="Body Text 3"/>
    <w:basedOn w:val="Normal"/>
    <w:link w:val="Corpodetexto3Char"/>
    <w:uiPriority w:val="99"/>
    <w:semiHidden/>
    <w:unhideWhenUsed/>
    <w:rsid w:val="00770AE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770AED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770AED"/>
  </w:style>
  <w:style w:type="character" w:customStyle="1" w:styleId="DataChar">
    <w:name w:val="Data Char"/>
    <w:basedOn w:val="Fontepargpadro"/>
    <w:link w:val="Data"/>
    <w:uiPriority w:val="99"/>
    <w:semiHidden/>
    <w:rsid w:val="00770AED"/>
  </w:style>
  <w:style w:type="paragraph" w:styleId="Destinatrio">
    <w:name w:val="envelope address"/>
    <w:basedOn w:val="Normal"/>
    <w:uiPriority w:val="99"/>
    <w:semiHidden/>
    <w:unhideWhenUsed/>
    <w:rsid w:val="00770AED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770AED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770AED"/>
  </w:style>
  <w:style w:type="paragraph" w:styleId="EndereoHTML">
    <w:name w:val="HTML Address"/>
    <w:basedOn w:val="Normal"/>
    <w:link w:val="EndereoHTMLChar"/>
    <w:uiPriority w:val="99"/>
    <w:semiHidden/>
    <w:unhideWhenUsed/>
    <w:rsid w:val="00770AED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770AED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770AED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770AED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770AE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770AE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770AE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770AE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770AE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770AED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770AED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770AED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770AED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770AED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770AED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770AE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770AE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70AED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770AED"/>
    <w:pPr>
      <w:numPr>
        <w:numId w:val="11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770AED"/>
    <w:pPr>
      <w:numPr>
        <w:numId w:val="12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770AED"/>
    <w:pPr>
      <w:numPr>
        <w:numId w:val="13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770AED"/>
    <w:pPr>
      <w:numPr>
        <w:numId w:val="14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770AED"/>
    <w:pPr>
      <w:numPr>
        <w:numId w:val="15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70AE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70AED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770AED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770AED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770AED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770AED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770AED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770AED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770AED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770AED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770AED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770AED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770AED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770AE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770AED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770AED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770AED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770AED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770AED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770AED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770AED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770AED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770AED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770AED"/>
  </w:style>
  <w:style w:type="character" w:customStyle="1" w:styleId="SaudaoChar">
    <w:name w:val="Saudação Char"/>
    <w:basedOn w:val="Fontepargpadro"/>
    <w:link w:val="Saudao"/>
    <w:uiPriority w:val="99"/>
    <w:semiHidden/>
    <w:rsid w:val="00770AED"/>
  </w:style>
  <w:style w:type="paragraph" w:styleId="Subttulo">
    <w:name w:val="Subtitle"/>
    <w:basedOn w:val="Normal"/>
    <w:next w:val="Normal"/>
    <w:link w:val="SubttuloChar"/>
    <w:uiPriority w:val="11"/>
    <w:qFormat/>
    <w:rsid w:val="00770AE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770AED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770AED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770AED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770AED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770AED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770AED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770AED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770AED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770AED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770AED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70A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70AED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770AE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770AED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70AED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70AED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70AE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70AED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770AE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770AE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770AED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0AE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0AE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0AE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0AE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0AE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0AE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0AE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770AED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770AED"/>
  </w:style>
  <w:style w:type="paragraph" w:styleId="Ttulodendicedeautoridades">
    <w:name w:val="toa heading"/>
    <w:basedOn w:val="Normal"/>
    <w:next w:val="Normal"/>
    <w:uiPriority w:val="99"/>
    <w:semiHidden/>
    <w:unhideWhenUsed/>
    <w:rsid w:val="00770AE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770AED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48A25-BB3C-A548-9FF9-910EFB74B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24</TotalTime>
  <Pages>1</Pages>
  <Words>291</Words>
  <Characters>1617</Characters>
  <Application>Microsoft Office Word</Application>
  <DocSecurity>0</DocSecurity>
  <Lines>35</Lines>
  <Paragraphs>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3" baseType="lpstr">
      <vt:lpstr/>
      <vt:lpstr/>
      <vt:lpstr>    </vt:lpstr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35</cp:revision>
  <cp:lastPrinted>2025-07-29T14:37:00Z</cp:lastPrinted>
  <dcterms:created xsi:type="dcterms:W3CDTF">2025-08-05T19:47:00Z</dcterms:created>
  <dcterms:modified xsi:type="dcterms:W3CDTF">2025-10-19T16:23:00Z</dcterms:modified>
</cp:coreProperties>
</file>