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3B73" w14:textId="4DB1F40C" w:rsidR="00387700" w:rsidRPr="00526267" w:rsidRDefault="0010371D" w:rsidP="00BF0E27">
      <w:pPr>
        <w:spacing w:after="0" w:line="276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>EXCELENTÍSSIM</w:t>
      </w:r>
      <w:r w:rsidR="003F677C">
        <w:rPr>
          <w:rFonts w:ascii="Arial" w:eastAsia="Calibri" w:hAnsi="Arial" w:cs="Arial"/>
          <w:sz w:val="24"/>
          <w:szCs w:val="24"/>
        </w:rPr>
        <w:t xml:space="preserve">O SENHOR DOUTOR JUIZ DE DIREITO DA </w:t>
      </w:r>
      <w:r w:rsidR="003F677C" w:rsidRPr="003F677C">
        <w:rPr>
          <w:rFonts w:ascii="Arial" w:eastAsia="Calibri" w:hAnsi="Arial" w:cs="Arial"/>
          <w:sz w:val="24"/>
          <w:szCs w:val="24"/>
        </w:rPr>
        <w:t>2ª VARA CRIMINAL DA COMARCA DE SÃO JOSÉ</w:t>
      </w:r>
    </w:p>
    <w:p w14:paraId="58F67B59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D4335B5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46704E14" w14:textId="31CE8B64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Autos n. </w:t>
      </w:r>
      <w:r w:rsidR="0010371D" w:rsidRPr="00526267">
        <w:rPr>
          <w:rFonts w:ascii="Arial" w:eastAsia="Calibri" w:hAnsi="Arial" w:cs="Arial"/>
          <w:sz w:val="24"/>
          <w:szCs w:val="24"/>
        </w:rPr>
        <w:t>5007284-93.2024.8.24.0064</w:t>
      </w:r>
    </w:p>
    <w:p w14:paraId="3192CA17" w14:textId="2B30123D" w:rsidR="00387700" w:rsidRPr="00526267" w:rsidRDefault="00387700" w:rsidP="00AE50B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675F91B8" w14:textId="77777777" w:rsidR="00387700" w:rsidRPr="00526267" w:rsidRDefault="00387700" w:rsidP="00387700">
      <w:pPr>
        <w:spacing w:after="0" w:line="360" w:lineRule="auto"/>
        <w:contextualSpacing/>
        <w:jc w:val="both"/>
        <w:rPr>
          <w:rFonts w:ascii="Arial" w:eastAsia="Calibri" w:hAnsi="Arial" w:cs="Arial"/>
          <w:sz w:val="24"/>
          <w:szCs w:val="24"/>
        </w:rPr>
      </w:pPr>
    </w:p>
    <w:p w14:paraId="3601213F" w14:textId="27693BFB" w:rsidR="00613EA1" w:rsidRDefault="0010371D" w:rsidP="00613EA1">
      <w:pPr>
        <w:pStyle w:val="Qualificaodaspartes"/>
        <w:spacing w:line="360" w:lineRule="auto"/>
      </w:pPr>
      <w:r w:rsidRPr="003E2E56">
        <w:rPr>
          <w:b/>
          <w:szCs w:val="24"/>
        </w:rPr>
        <w:t>DANIEL DE SENA JANKO PLETIKOS</w:t>
      </w:r>
      <w:r w:rsidR="00387700" w:rsidRPr="003E2E56">
        <w:rPr>
          <w:szCs w:val="24"/>
        </w:rPr>
        <w:t xml:space="preserve">, já qualificado nos autos </w:t>
      </w:r>
      <w:r w:rsidRPr="003E2E56">
        <w:rPr>
          <w:szCs w:val="24"/>
        </w:rPr>
        <w:t>em epígrafe</w:t>
      </w:r>
      <w:r w:rsidR="00AE50B5" w:rsidRPr="003E2E56">
        <w:rPr>
          <w:szCs w:val="24"/>
        </w:rPr>
        <w:t xml:space="preserve">, </w:t>
      </w:r>
      <w:r w:rsidRPr="003E2E56">
        <w:rPr>
          <w:szCs w:val="24"/>
        </w:rPr>
        <w:t xml:space="preserve">que lhe move o </w:t>
      </w:r>
      <w:r w:rsidR="00D67A5B" w:rsidRPr="003E2E56">
        <w:rPr>
          <w:szCs w:val="24"/>
        </w:rPr>
        <w:t>MINISTÉRIO PÚBLICO DO ESTADO DE SANTA CATARINA</w:t>
      </w:r>
      <w:r w:rsidRPr="003E2E56">
        <w:rPr>
          <w:szCs w:val="24"/>
        </w:rPr>
        <w:t xml:space="preserve">, não se conformando com </w:t>
      </w:r>
      <w:r w:rsidR="001F0E66">
        <w:rPr>
          <w:szCs w:val="24"/>
        </w:rPr>
        <w:t xml:space="preserve">o </w:t>
      </w:r>
      <w:r w:rsidR="001F0E66">
        <w:rPr>
          <w:i/>
          <w:iCs/>
          <w:szCs w:val="24"/>
        </w:rPr>
        <w:t xml:space="preserve">decisum </w:t>
      </w:r>
      <w:r w:rsidR="000E48D1" w:rsidRPr="003E2E56">
        <w:rPr>
          <w:szCs w:val="24"/>
        </w:rPr>
        <w:t>condenatóri</w:t>
      </w:r>
      <w:r w:rsidR="001F0E66">
        <w:rPr>
          <w:szCs w:val="24"/>
        </w:rPr>
        <w:t>o</w:t>
      </w:r>
      <w:r w:rsidR="009C7EEF" w:rsidRPr="003E2E56">
        <w:rPr>
          <w:szCs w:val="24"/>
        </w:rPr>
        <w:t xml:space="preserve"> </w:t>
      </w:r>
      <w:r w:rsidR="009C7EEF" w:rsidRPr="003E2E56">
        <w:rPr>
          <w:sz w:val="20"/>
          <w:szCs w:val="20"/>
        </w:rPr>
        <w:t>(evento 314)</w:t>
      </w:r>
      <w:r w:rsidR="00AE50B5" w:rsidRPr="003E2E56">
        <w:rPr>
          <w:szCs w:val="24"/>
        </w:rPr>
        <w:t>,</w:t>
      </w:r>
      <w:r w:rsidRPr="003E2E56">
        <w:rPr>
          <w:szCs w:val="24"/>
        </w:rPr>
        <w:t xml:space="preserve"> </w:t>
      </w:r>
      <w:r w:rsidR="00613EA1" w:rsidRPr="00A814BD">
        <w:t xml:space="preserve">vem, respeitosamente, </w:t>
      </w:r>
      <w:r w:rsidR="00613EA1">
        <w:t xml:space="preserve">à elevada presença de </w:t>
      </w:r>
      <w:r w:rsidR="00613EA1" w:rsidRPr="00A814BD">
        <w:t xml:space="preserve">Vossa Excelência, </w:t>
      </w:r>
      <w:r w:rsidR="00613EA1">
        <w:t>por seu</w:t>
      </w:r>
      <w:r w:rsidR="00D22203">
        <w:t>s</w:t>
      </w:r>
      <w:r w:rsidR="00613EA1">
        <w:t xml:space="preserve"> advogado</w:t>
      </w:r>
      <w:r w:rsidR="00D22203">
        <w:t>s</w:t>
      </w:r>
      <w:r w:rsidR="00613EA1">
        <w:t xml:space="preserve"> abaixo signatário</w:t>
      </w:r>
      <w:r w:rsidR="00D22203">
        <w:t>s</w:t>
      </w:r>
      <w:r w:rsidR="00613EA1" w:rsidRPr="00A814BD">
        <w:t xml:space="preserve">, </w:t>
      </w:r>
      <w:r w:rsidR="00613EA1">
        <w:t xml:space="preserve">em atenção à intimação do evento </w:t>
      </w:r>
      <w:r w:rsidR="00DF5804">
        <w:t>315</w:t>
      </w:r>
      <w:r w:rsidR="00613EA1" w:rsidRPr="00D02834">
        <w:t xml:space="preserve">, </w:t>
      </w:r>
      <w:r w:rsidR="00613EA1" w:rsidRPr="00C341E2">
        <w:rPr>
          <w:u w:val="single"/>
        </w:rPr>
        <w:t>interpor</w:t>
      </w:r>
      <w:r w:rsidR="00613EA1" w:rsidRPr="00D02834">
        <w:t>, a tempo e modo</w:t>
      </w:r>
      <w:r w:rsidR="00613EA1">
        <w:t xml:space="preserve">, </w:t>
      </w:r>
      <w:r w:rsidR="00613EA1" w:rsidRPr="00C341E2">
        <w:rPr>
          <w:b/>
          <w:bCs w:val="0"/>
          <w:i/>
          <w:iCs/>
          <w:u w:val="single"/>
        </w:rPr>
        <w:t>APELAÇÃO</w:t>
      </w:r>
      <w:r w:rsidR="00613EA1">
        <w:rPr>
          <w:b/>
          <w:bCs w:val="0"/>
          <w:i/>
          <w:iCs/>
        </w:rPr>
        <w:t xml:space="preserve"> </w:t>
      </w:r>
      <w:r w:rsidR="00613EA1" w:rsidRPr="00C341E2">
        <w:rPr>
          <w:b/>
          <w:bCs w:val="0"/>
          <w:i/>
          <w:iCs/>
          <w:u w:val="single"/>
        </w:rPr>
        <w:t>CRIMINAL</w:t>
      </w:r>
      <w:r w:rsidR="00613EA1">
        <w:t xml:space="preserve"> contra a r. sentença do evento 31</w:t>
      </w:r>
      <w:r w:rsidR="00DF5804">
        <w:t>4</w:t>
      </w:r>
      <w:r w:rsidR="00613EA1">
        <w:t xml:space="preserve">, que condenou o réu à exorbitante pena de </w:t>
      </w:r>
      <w:r w:rsidR="00DF5804">
        <w:t>44</w:t>
      </w:r>
      <w:r w:rsidR="00613EA1">
        <w:t xml:space="preserve"> anos, </w:t>
      </w:r>
      <w:r w:rsidR="004A32A4">
        <w:t>1</w:t>
      </w:r>
      <w:r w:rsidR="00613EA1">
        <w:t xml:space="preserve"> m</w:t>
      </w:r>
      <w:r w:rsidR="004A32A4">
        <w:t>ê</w:t>
      </w:r>
      <w:r w:rsidR="00613EA1">
        <w:t xml:space="preserve">s e </w:t>
      </w:r>
      <w:r w:rsidR="004A32A4">
        <w:t xml:space="preserve">6 </w:t>
      </w:r>
      <w:r w:rsidR="00613EA1">
        <w:t>dias de reclusão.</w:t>
      </w:r>
    </w:p>
    <w:p w14:paraId="25E9634A" w14:textId="64654613" w:rsidR="001E566E" w:rsidRPr="00C341E2" w:rsidRDefault="001E566E" w:rsidP="00613EA1">
      <w:pPr>
        <w:pStyle w:val="Qualificaodaspartes"/>
        <w:spacing w:line="360" w:lineRule="auto"/>
      </w:pPr>
    </w:p>
    <w:p w14:paraId="0592C88E" w14:textId="64A161DB" w:rsidR="001E566E" w:rsidRDefault="00D21EE3" w:rsidP="001E566E">
      <w:pPr>
        <w:pStyle w:val="SemEspaamento"/>
        <w:numPr>
          <w:ilvl w:val="0"/>
          <w:numId w:val="0"/>
        </w:numPr>
        <w:ind w:firstLine="1701"/>
      </w:pPr>
      <w:r>
        <w:t>E, c</w:t>
      </w:r>
      <w:r w:rsidR="001E566E">
        <w:t xml:space="preserve">om fundamento no art. 600, </w:t>
      </w:r>
      <w:r w:rsidR="001E566E">
        <w:rPr>
          <w:i/>
          <w:iCs/>
        </w:rPr>
        <w:t xml:space="preserve">caput </w:t>
      </w:r>
      <w:r w:rsidR="001E566E">
        <w:t xml:space="preserve">e §4º, do CPP, </w:t>
      </w:r>
      <w:r w:rsidR="00BA350B">
        <w:t xml:space="preserve">o apelante </w:t>
      </w:r>
      <w:r w:rsidR="001E566E">
        <w:t xml:space="preserve">requer a concessão de prazo para </w:t>
      </w:r>
      <w:r w:rsidR="001E566E">
        <w:rPr>
          <w:u w:val="single"/>
        </w:rPr>
        <w:t>apresentar</w:t>
      </w:r>
      <w:r w:rsidR="001E566E" w:rsidRPr="00700B95">
        <w:rPr>
          <w:u w:val="single"/>
        </w:rPr>
        <w:t xml:space="preserve"> as razões</w:t>
      </w:r>
      <w:r w:rsidR="001E566E">
        <w:rPr>
          <w:u w:val="single"/>
        </w:rPr>
        <w:t xml:space="preserve"> recursais</w:t>
      </w:r>
      <w:r w:rsidR="001E566E" w:rsidRPr="00700B95">
        <w:rPr>
          <w:u w:val="single"/>
        </w:rPr>
        <w:t xml:space="preserve"> em segunda instância</w:t>
      </w:r>
      <w:r w:rsidR="001E566E">
        <w:t>, mediante notificação pela publicação oficial.</w:t>
      </w:r>
    </w:p>
    <w:p w14:paraId="6B24ABAD" w14:textId="77777777" w:rsidR="001E566E" w:rsidRDefault="001E566E" w:rsidP="001E566E">
      <w:pPr>
        <w:pStyle w:val="SemEspaamento"/>
        <w:numPr>
          <w:ilvl w:val="0"/>
          <w:numId w:val="0"/>
        </w:numPr>
        <w:ind w:firstLine="1701"/>
        <w:rPr>
          <w:rFonts w:eastAsia="Calibri" w:cs="Times New Roman"/>
        </w:rPr>
      </w:pPr>
    </w:p>
    <w:p w14:paraId="3CFB801C" w14:textId="22A2E840" w:rsidR="00090A1A" w:rsidRPr="00D21EE3" w:rsidRDefault="001E566E" w:rsidP="00D21EE3">
      <w:pPr>
        <w:pStyle w:val="SemEspaamento"/>
        <w:numPr>
          <w:ilvl w:val="0"/>
          <w:numId w:val="0"/>
        </w:numPr>
        <w:ind w:firstLine="1701"/>
      </w:pPr>
      <w:r>
        <w:rPr>
          <w:rFonts w:eastAsia="Calibri" w:cs="Times New Roman"/>
        </w:rPr>
        <w:t>Reitera</w:t>
      </w:r>
      <w:r w:rsidRPr="0090226D">
        <w:rPr>
          <w:rFonts w:eastAsia="Calibri" w:cs="Times New Roman"/>
        </w:rPr>
        <w:t>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61C37E9" w14:textId="77777777" w:rsidR="009F5519" w:rsidRPr="00526267" w:rsidRDefault="009F5519" w:rsidP="000169F1">
      <w:pPr>
        <w:rPr>
          <w:rFonts w:ascii="Arial" w:hAnsi="Arial" w:cs="Arial"/>
          <w:sz w:val="24"/>
          <w:szCs w:val="24"/>
        </w:rPr>
      </w:pPr>
    </w:p>
    <w:p w14:paraId="110AABF6" w14:textId="0C8E7A17" w:rsidR="00EF5A9D" w:rsidRDefault="00EF5A9D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Pede deferimento.</w:t>
      </w:r>
    </w:p>
    <w:p w14:paraId="530612CA" w14:textId="170E6DE7" w:rsidR="000169F1" w:rsidRPr="00526267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Arial"/>
          <w:sz w:val="24"/>
          <w:szCs w:val="24"/>
        </w:rPr>
      </w:pPr>
      <w:r w:rsidRPr="00526267">
        <w:rPr>
          <w:rFonts w:ascii="Arial" w:eastAsia="Calibri" w:hAnsi="Arial" w:cs="Arial"/>
          <w:sz w:val="24"/>
          <w:szCs w:val="24"/>
        </w:rPr>
        <w:t xml:space="preserve">Florianópolis, </w:t>
      </w:r>
      <w:r w:rsidRPr="00526267">
        <w:rPr>
          <w:rFonts w:ascii="Arial" w:eastAsia="Calibri" w:hAnsi="Arial" w:cs="Arial"/>
          <w:sz w:val="24"/>
          <w:szCs w:val="24"/>
        </w:rPr>
        <w:fldChar w:fldCharType="begin"/>
      </w:r>
      <w:r w:rsidRPr="00526267">
        <w:rPr>
          <w:rFonts w:ascii="Arial" w:eastAsia="Calibri" w:hAnsi="Arial" w:cs="Arial"/>
          <w:sz w:val="24"/>
          <w:szCs w:val="24"/>
        </w:rPr>
        <w:instrText xml:space="preserve"> TIME \@ "d' de 'MMMM' de 'yyyy" </w:instrText>
      </w:r>
      <w:r w:rsidRPr="00526267">
        <w:rPr>
          <w:rFonts w:ascii="Arial" w:eastAsia="Calibri" w:hAnsi="Arial" w:cs="Arial"/>
          <w:sz w:val="24"/>
          <w:szCs w:val="24"/>
        </w:rPr>
        <w:fldChar w:fldCharType="separate"/>
      </w:r>
      <w:r w:rsidR="001C4E2F">
        <w:rPr>
          <w:rFonts w:ascii="Arial" w:eastAsia="Calibri" w:hAnsi="Arial" w:cs="Arial"/>
          <w:noProof/>
          <w:sz w:val="24"/>
          <w:szCs w:val="24"/>
        </w:rPr>
        <w:t>28 de março de 2025</w:t>
      </w:r>
      <w:r w:rsidRPr="00526267">
        <w:rPr>
          <w:rFonts w:ascii="Arial" w:eastAsia="Calibri" w:hAnsi="Arial" w:cs="Arial"/>
          <w:sz w:val="24"/>
          <w:szCs w:val="24"/>
        </w:rPr>
        <w:fldChar w:fldCharType="end"/>
      </w:r>
      <w:r w:rsidRPr="00526267">
        <w:rPr>
          <w:rFonts w:ascii="Arial" w:eastAsia="Calibri" w:hAnsi="Arial" w:cs="Arial"/>
          <w:sz w:val="24"/>
          <w:szCs w:val="24"/>
        </w:rPr>
        <w:t>.</w:t>
      </w:r>
    </w:p>
    <w:p w14:paraId="71401E9D" w14:textId="77777777" w:rsidR="009F5519" w:rsidRDefault="009F5519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E5AC69" w14:textId="77777777" w:rsidR="00EF5A9D" w:rsidRPr="00526267" w:rsidRDefault="00EF5A9D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BD803" w14:textId="77777777" w:rsidR="000169F1" w:rsidRPr="00526267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FABD96" w14:textId="77777777" w:rsidR="00EE029A" w:rsidRPr="00526267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Arial"/>
          <w:bCs/>
          <w:sz w:val="24"/>
          <w:szCs w:val="24"/>
        </w:rPr>
      </w:pPr>
      <w:r w:rsidRPr="00526267">
        <w:rPr>
          <w:rFonts w:ascii="Arial" w:eastAsia="Times New Roman" w:hAnsi="Arial" w:cs="Arial"/>
          <w:b/>
          <w:sz w:val="24"/>
          <w:szCs w:val="24"/>
        </w:rPr>
        <w:t>Paulo Ekke Moukarzel Junior</w:t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</w:r>
      <w:r w:rsidRPr="00526267">
        <w:rPr>
          <w:rFonts w:ascii="Arial" w:eastAsia="Times New Roman" w:hAnsi="Arial" w:cs="Arial"/>
          <w:b/>
          <w:sz w:val="24"/>
          <w:szCs w:val="24"/>
        </w:rPr>
        <w:tab/>
        <w:t>Bruno Gastão da Rosa</w:t>
      </w:r>
    </w:p>
    <w:p w14:paraId="147864D8" w14:textId="108F9244" w:rsidR="00131BEB" w:rsidRPr="00526267" w:rsidRDefault="00EE029A" w:rsidP="00D21EE3">
      <w:pPr>
        <w:spacing w:after="0" w:line="240" w:lineRule="auto"/>
        <w:ind w:right="-2"/>
        <w:jc w:val="center"/>
        <w:rPr>
          <w:rFonts w:ascii="Arial" w:hAnsi="Arial" w:cs="Arial"/>
          <w:sz w:val="24"/>
          <w:szCs w:val="24"/>
        </w:rPr>
      </w:pPr>
      <w:r w:rsidRPr="00526267">
        <w:rPr>
          <w:rFonts w:ascii="Arial" w:eastAsia="Times New Roman" w:hAnsi="Arial" w:cs="Arial"/>
          <w:sz w:val="24"/>
          <w:szCs w:val="24"/>
        </w:rPr>
        <w:t xml:space="preserve">    OAB/SC 36.591</w:t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</w:r>
      <w:r w:rsidRPr="00526267">
        <w:rPr>
          <w:rFonts w:ascii="Arial" w:eastAsia="Times New Roman" w:hAnsi="Arial" w:cs="Arial"/>
          <w:sz w:val="24"/>
          <w:szCs w:val="24"/>
        </w:rPr>
        <w:tab/>
        <w:t>OAB/SC 47.774</w:t>
      </w:r>
    </w:p>
    <w:sectPr w:rsidR="00131BEB" w:rsidRPr="00526267" w:rsidSect="00B140CB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4DB01" w14:textId="77777777" w:rsidR="00024BD8" w:rsidRDefault="00024BD8" w:rsidP="00943258">
      <w:pPr>
        <w:spacing w:after="0" w:line="240" w:lineRule="auto"/>
      </w:pPr>
      <w:r>
        <w:separator/>
      </w:r>
    </w:p>
  </w:endnote>
  <w:endnote w:type="continuationSeparator" w:id="0">
    <w:p w14:paraId="514EE280" w14:textId="77777777" w:rsidR="00024BD8" w:rsidRDefault="00024BD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57714794" name="Imagem 6577147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7259" w14:textId="77777777" w:rsidR="00024BD8" w:rsidRDefault="00024BD8" w:rsidP="00943258">
      <w:pPr>
        <w:spacing w:after="0" w:line="240" w:lineRule="auto"/>
      </w:pPr>
      <w:r>
        <w:separator/>
      </w:r>
    </w:p>
  </w:footnote>
  <w:footnote w:type="continuationSeparator" w:id="0">
    <w:p w14:paraId="31A2CFD6" w14:textId="77777777" w:rsidR="00024BD8" w:rsidRDefault="00024BD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42015481" name="Imagem 184201548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DC27374"/>
    <w:multiLevelType w:val="hybridMultilevel"/>
    <w:tmpl w:val="2EF49A7A"/>
    <w:lvl w:ilvl="0" w:tplc="E75407DE">
      <w:start w:val="1"/>
      <w:numFmt w:val="lowerLetter"/>
      <w:lvlText w:val="%1)"/>
      <w:lvlJc w:val="left"/>
      <w:pPr>
        <w:ind w:left="2136" w:hanging="43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41D24DFF"/>
    <w:multiLevelType w:val="hybridMultilevel"/>
    <w:tmpl w:val="4B406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526355">
    <w:abstractNumId w:val="0"/>
  </w:num>
  <w:num w:numId="2" w16cid:durableId="1929999708">
    <w:abstractNumId w:val="1"/>
  </w:num>
  <w:num w:numId="3" w16cid:durableId="1482237938">
    <w:abstractNumId w:val="0"/>
    <w:lvlOverride w:ilvl="0">
      <w:startOverride w:val="1"/>
    </w:lvlOverride>
  </w:num>
  <w:num w:numId="4" w16cid:durableId="428700259">
    <w:abstractNumId w:val="3"/>
  </w:num>
  <w:num w:numId="5" w16cid:durableId="70313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07204"/>
    <w:rsid w:val="000110CD"/>
    <w:rsid w:val="00014125"/>
    <w:rsid w:val="000160A5"/>
    <w:rsid w:val="000169F1"/>
    <w:rsid w:val="00024BD8"/>
    <w:rsid w:val="0004298B"/>
    <w:rsid w:val="00042D9D"/>
    <w:rsid w:val="000541F6"/>
    <w:rsid w:val="000715F8"/>
    <w:rsid w:val="00076676"/>
    <w:rsid w:val="00087CD3"/>
    <w:rsid w:val="00090A1A"/>
    <w:rsid w:val="00094782"/>
    <w:rsid w:val="00097661"/>
    <w:rsid w:val="000A4747"/>
    <w:rsid w:val="000A574A"/>
    <w:rsid w:val="000A61A5"/>
    <w:rsid w:val="000B6924"/>
    <w:rsid w:val="000B764A"/>
    <w:rsid w:val="000B7E00"/>
    <w:rsid w:val="000D228C"/>
    <w:rsid w:val="000E2473"/>
    <w:rsid w:val="000E48D1"/>
    <w:rsid w:val="000E5799"/>
    <w:rsid w:val="000F15CD"/>
    <w:rsid w:val="000F1F2A"/>
    <w:rsid w:val="000F24E1"/>
    <w:rsid w:val="000F3F15"/>
    <w:rsid w:val="0010371D"/>
    <w:rsid w:val="00103D4D"/>
    <w:rsid w:val="00106DB8"/>
    <w:rsid w:val="00120932"/>
    <w:rsid w:val="00131BEB"/>
    <w:rsid w:val="0013209D"/>
    <w:rsid w:val="001354FD"/>
    <w:rsid w:val="0015753D"/>
    <w:rsid w:val="001667B0"/>
    <w:rsid w:val="001761C0"/>
    <w:rsid w:val="00180159"/>
    <w:rsid w:val="00181BBC"/>
    <w:rsid w:val="00183BE2"/>
    <w:rsid w:val="0018712F"/>
    <w:rsid w:val="00187BC7"/>
    <w:rsid w:val="001915E5"/>
    <w:rsid w:val="00191602"/>
    <w:rsid w:val="00195A2D"/>
    <w:rsid w:val="00196E10"/>
    <w:rsid w:val="001A13B3"/>
    <w:rsid w:val="001A268E"/>
    <w:rsid w:val="001B193F"/>
    <w:rsid w:val="001B2B98"/>
    <w:rsid w:val="001B2E75"/>
    <w:rsid w:val="001C4A24"/>
    <w:rsid w:val="001C4E2F"/>
    <w:rsid w:val="001D5324"/>
    <w:rsid w:val="001E566E"/>
    <w:rsid w:val="001F0E66"/>
    <w:rsid w:val="001F3710"/>
    <w:rsid w:val="00201F45"/>
    <w:rsid w:val="0020488C"/>
    <w:rsid w:val="00204FB2"/>
    <w:rsid w:val="00207BE4"/>
    <w:rsid w:val="00212528"/>
    <w:rsid w:val="00214E09"/>
    <w:rsid w:val="00232247"/>
    <w:rsid w:val="00235BDC"/>
    <w:rsid w:val="0024453A"/>
    <w:rsid w:val="00272BFB"/>
    <w:rsid w:val="002808D1"/>
    <w:rsid w:val="00280D1E"/>
    <w:rsid w:val="00281C3D"/>
    <w:rsid w:val="002843C6"/>
    <w:rsid w:val="00291F6C"/>
    <w:rsid w:val="002A6E5F"/>
    <w:rsid w:val="002B4DF9"/>
    <w:rsid w:val="002B520C"/>
    <w:rsid w:val="002B6BAD"/>
    <w:rsid w:val="002C05FB"/>
    <w:rsid w:val="002C1DF4"/>
    <w:rsid w:val="002E7D25"/>
    <w:rsid w:val="002F7790"/>
    <w:rsid w:val="00307022"/>
    <w:rsid w:val="003148E1"/>
    <w:rsid w:val="00334A53"/>
    <w:rsid w:val="00344E36"/>
    <w:rsid w:val="0034522F"/>
    <w:rsid w:val="00351417"/>
    <w:rsid w:val="00364B6A"/>
    <w:rsid w:val="00377A2E"/>
    <w:rsid w:val="003801CD"/>
    <w:rsid w:val="00381645"/>
    <w:rsid w:val="00387700"/>
    <w:rsid w:val="003A3AA8"/>
    <w:rsid w:val="003A7A15"/>
    <w:rsid w:val="003E2E56"/>
    <w:rsid w:val="003E46B9"/>
    <w:rsid w:val="003F1AD9"/>
    <w:rsid w:val="003F677C"/>
    <w:rsid w:val="004000D9"/>
    <w:rsid w:val="00412938"/>
    <w:rsid w:val="00423647"/>
    <w:rsid w:val="0042475F"/>
    <w:rsid w:val="0044557C"/>
    <w:rsid w:val="00455225"/>
    <w:rsid w:val="004553B0"/>
    <w:rsid w:val="00463847"/>
    <w:rsid w:val="00464E28"/>
    <w:rsid w:val="00470428"/>
    <w:rsid w:val="004839A5"/>
    <w:rsid w:val="004841EB"/>
    <w:rsid w:val="00486B05"/>
    <w:rsid w:val="00491204"/>
    <w:rsid w:val="004949AD"/>
    <w:rsid w:val="004A0A13"/>
    <w:rsid w:val="004A32A4"/>
    <w:rsid w:val="004B1742"/>
    <w:rsid w:val="004C2E33"/>
    <w:rsid w:val="004D0CBE"/>
    <w:rsid w:val="004D366C"/>
    <w:rsid w:val="004E17C3"/>
    <w:rsid w:val="004E2F80"/>
    <w:rsid w:val="004E55DD"/>
    <w:rsid w:val="004F26B7"/>
    <w:rsid w:val="004F2B78"/>
    <w:rsid w:val="004F304A"/>
    <w:rsid w:val="004F384D"/>
    <w:rsid w:val="00500D87"/>
    <w:rsid w:val="00501A18"/>
    <w:rsid w:val="00504265"/>
    <w:rsid w:val="00504559"/>
    <w:rsid w:val="00521746"/>
    <w:rsid w:val="0052503A"/>
    <w:rsid w:val="00525D66"/>
    <w:rsid w:val="00526267"/>
    <w:rsid w:val="005269D2"/>
    <w:rsid w:val="005321DA"/>
    <w:rsid w:val="00537BF1"/>
    <w:rsid w:val="00544499"/>
    <w:rsid w:val="005577FD"/>
    <w:rsid w:val="0056607C"/>
    <w:rsid w:val="0058049D"/>
    <w:rsid w:val="005A26B5"/>
    <w:rsid w:val="005A7FD1"/>
    <w:rsid w:val="005B2814"/>
    <w:rsid w:val="005B5A4B"/>
    <w:rsid w:val="005B5D62"/>
    <w:rsid w:val="005B67EA"/>
    <w:rsid w:val="005B6DAD"/>
    <w:rsid w:val="005C161D"/>
    <w:rsid w:val="005C5699"/>
    <w:rsid w:val="005D1DE9"/>
    <w:rsid w:val="005D3E14"/>
    <w:rsid w:val="005D5934"/>
    <w:rsid w:val="005D7B21"/>
    <w:rsid w:val="005E3ABE"/>
    <w:rsid w:val="005E4CB8"/>
    <w:rsid w:val="005E58E2"/>
    <w:rsid w:val="005E5B68"/>
    <w:rsid w:val="005E78DA"/>
    <w:rsid w:val="00600EBF"/>
    <w:rsid w:val="00604140"/>
    <w:rsid w:val="00607930"/>
    <w:rsid w:val="006100B9"/>
    <w:rsid w:val="00611D86"/>
    <w:rsid w:val="00613EA1"/>
    <w:rsid w:val="00631C34"/>
    <w:rsid w:val="006325B1"/>
    <w:rsid w:val="00635D20"/>
    <w:rsid w:val="00636BB2"/>
    <w:rsid w:val="00636BCB"/>
    <w:rsid w:val="00655D26"/>
    <w:rsid w:val="00662638"/>
    <w:rsid w:val="0067155A"/>
    <w:rsid w:val="00673228"/>
    <w:rsid w:val="00691440"/>
    <w:rsid w:val="00691760"/>
    <w:rsid w:val="00693045"/>
    <w:rsid w:val="00693B36"/>
    <w:rsid w:val="00693F8B"/>
    <w:rsid w:val="00695BC1"/>
    <w:rsid w:val="00696295"/>
    <w:rsid w:val="006964ED"/>
    <w:rsid w:val="006978A5"/>
    <w:rsid w:val="006A5204"/>
    <w:rsid w:val="006B4F72"/>
    <w:rsid w:val="006B6FCA"/>
    <w:rsid w:val="006B70D6"/>
    <w:rsid w:val="006C0143"/>
    <w:rsid w:val="006C0DFC"/>
    <w:rsid w:val="006C6671"/>
    <w:rsid w:val="006C681F"/>
    <w:rsid w:val="006E4F77"/>
    <w:rsid w:val="006F7F33"/>
    <w:rsid w:val="00700463"/>
    <w:rsid w:val="007163A9"/>
    <w:rsid w:val="0071706E"/>
    <w:rsid w:val="00717F31"/>
    <w:rsid w:val="00722DF5"/>
    <w:rsid w:val="0073394A"/>
    <w:rsid w:val="0074406A"/>
    <w:rsid w:val="00781BAF"/>
    <w:rsid w:val="00784D14"/>
    <w:rsid w:val="00786BB6"/>
    <w:rsid w:val="007949F6"/>
    <w:rsid w:val="00795616"/>
    <w:rsid w:val="00797900"/>
    <w:rsid w:val="007B421E"/>
    <w:rsid w:val="007C36DB"/>
    <w:rsid w:val="007D1349"/>
    <w:rsid w:val="0080421E"/>
    <w:rsid w:val="00810D34"/>
    <w:rsid w:val="008111A5"/>
    <w:rsid w:val="00815F77"/>
    <w:rsid w:val="0082010B"/>
    <w:rsid w:val="0082283A"/>
    <w:rsid w:val="00834825"/>
    <w:rsid w:val="0084064B"/>
    <w:rsid w:val="0089777B"/>
    <w:rsid w:val="008A0012"/>
    <w:rsid w:val="008A5387"/>
    <w:rsid w:val="008E31FF"/>
    <w:rsid w:val="008E377D"/>
    <w:rsid w:val="008F2218"/>
    <w:rsid w:val="008F53CE"/>
    <w:rsid w:val="008F7B29"/>
    <w:rsid w:val="0090226D"/>
    <w:rsid w:val="0090311B"/>
    <w:rsid w:val="00905B6C"/>
    <w:rsid w:val="00915560"/>
    <w:rsid w:val="00917963"/>
    <w:rsid w:val="00922BEC"/>
    <w:rsid w:val="00924163"/>
    <w:rsid w:val="00933A4F"/>
    <w:rsid w:val="009344C7"/>
    <w:rsid w:val="00943258"/>
    <w:rsid w:val="00952231"/>
    <w:rsid w:val="009651D2"/>
    <w:rsid w:val="00972791"/>
    <w:rsid w:val="00991D12"/>
    <w:rsid w:val="00993EA0"/>
    <w:rsid w:val="009B7FD3"/>
    <w:rsid w:val="009C7B95"/>
    <w:rsid w:val="009C7EEF"/>
    <w:rsid w:val="009F5519"/>
    <w:rsid w:val="00A049FC"/>
    <w:rsid w:val="00A2028B"/>
    <w:rsid w:val="00A2492B"/>
    <w:rsid w:val="00A576DC"/>
    <w:rsid w:val="00A61FC4"/>
    <w:rsid w:val="00A63E44"/>
    <w:rsid w:val="00A646BD"/>
    <w:rsid w:val="00A6605E"/>
    <w:rsid w:val="00A7044A"/>
    <w:rsid w:val="00AA2F5D"/>
    <w:rsid w:val="00AA36CD"/>
    <w:rsid w:val="00AA3827"/>
    <w:rsid w:val="00AB1261"/>
    <w:rsid w:val="00AC54D9"/>
    <w:rsid w:val="00AD23D2"/>
    <w:rsid w:val="00AD66F6"/>
    <w:rsid w:val="00AE50B5"/>
    <w:rsid w:val="00B03F6D"/>
    <w:rsid w:val="00B0544C"/>
    <w:rsid w:val="00B140CB"/>
    <w:rsid w:val="00B14A81"/>
    <w:rsid w:val="00B327F7"/>
    <w:rsid w:val="00B45A62"/>
    <w:rsid w:val="00B51438"/>
    <w:rsid w:val="00B6363E"/>
    <w:rsid w:val="00B64342"/>
    <w:rsid w:val="00B81331"/>
    <w:rsid w:val="00BA2544"/>
    <w:rsid w:val="00BA350B"/>
    <w:rsid w:val="00BA7873"/>
    <w:rsid w:val="00BC466E"/>
    <w:rsid w:val="00BD3D0C"/>
    <w:rsid w:val="00BD6E0B"/>
    <w:rsid w:val="00BE7F16"/>
    <w:rsid w:val="00BF0E27"/>
    <w:rsid w:val="00BF14D0"/>
    <w:rsid w:val="00BF4E3F"/>
    <w:rsid w:val="00C03B4C"/>
    <w:rsid w:val="00C0456B"/>
    <w:rsid w:val="00C052D5"/>
    <w:rsid w:val="00C138CC"/>
    <w:rsid w:val="00C17E9A"/>
    <w:rsid w:val="00C27905"/>
    <w:rsid w:val="00C31082"/>
    <w:rsid w:val="00C41F46"/>
    <w:rsid w:val="00C4370F"/>
    <w:rsid w:val="00C6414A"/>
    <w:rsid w:val="00C6651F"/>
    <w:rsid w:val="00C7312F"/>
    <w:rsid w:val="00C760BE"/>
    <w:rsid w:val="00C8183B"/>
    <w:rsid w:val="00C94ABB"/>
    <w:rsid w:val="00CA2AC6"/>
    <w:rsid w:val="00CA4C8E"/>
    <w:rsid w:val="00CA5961"/>
    <w:rsid w:val="00CB4335"/>
    <w:rsid w:val="00CB5FC5"/>
    <w:rsid w:val="00CD189E"/>
    <w:rsid w:val="00CE4822"/>
    <w:rsid w:val="00D13E8D"/>
    <w:rsid w:val="00D21EE3"/>
    <w:rsid w:val="00D22203"/>
    <w:rsid w:val="00D32740"/>
    <w:rsid w:val="00D34CA6"/>
    <w:rsid w:val="00D67A5B"/>
    <w:rsid w:val="00D75BA3"/>
    <w:rsid w:val="00D91E40"/>
    <w:rsid w:val="00DA207D"/>
    <w:rsid w:val="00DB4324"/>
    <w:rsid w:val="00DB744D"/>
    <w:rsid w:val="00DB7855"/>
    <w:rsid w:val="00DD185A"/>
    <w:rsid w:val="00DD5847"/>
    <w:rsid w:val="00DE0162"/>
    <w:rsid w:val="00DE0552"/>
    <w:rsid w:val="00DF5478"/>
    <w:rsid w:val="00DF5804"/>
    <w:rsid w:val="00E0365F"/>
    <w:rsid w:val="00E05790"/>
    <w:rsid w:val="00E05EC3"/>
    <w:rsid w:val="00E074C9"/>
    <w:rsid w:val="00E453D0"/>
    <w:rsid w:val="00E47193"/>
    <w:rsid w:val="00E54202"/>
    <w:rsid w:val="00E65845"/>
    <w:rsid w:val="00E665EF"/>
    <w:rsid w:val="00E70139"/>
    <w:rsid w:val="00E714F4"/>
    <w:rsid w:val="00E90F3C"/>
    <w:rsid w:val="00E968BB"/>
    <w:rsid w:val="00EA7581"/>
    <w:rsid w:val="00EB4346"/>
    <w:rsid w:val="00EC3662"/>
    <w:rsid w:val="00EE029A"/>
    <w:rsid w:val="00EE0A65"/>
    <w:rsid w:val="00EE3903"/>
    <w:rsid w:val="00EE505B"/>
    <w:rsid w:val="00EF310B"/>
    <w:rsid w:val="00EF5A9D"/>
    <w:rsid w:val="00EF7C8E"/>
    <w:rsid w:val="00F00174"/>
    <w:rsid w:val="00F11B2C"/>
    <w:rsid w:val="00F1485D"/>
    <w:rsid w:val="00F22B73"/>
    <w:rsid w:val="00F27D0A"/>
    <w:rsid w:val="00F4260B"/>
    <w:rsid w:val="00F56B03"/>
    <w:rsid w:val="00F900B4"/>
    <w:rsid w:val="00FA0AA1"/>
    <w:rsid w:val="00FA1F55"/>
    <w:rsid w:val="00FA2963"/>
    <w:rsid w:val="00FB1724"/>
    <w:rsid w:val="00FB3A3F"/>
    <w:rsid w:val="00FC63CA"/>
    <w:rsid w:val="00FD018E"/>
    <w:rsid w:val="00FD145F"/>
    <w:rsid w:val="00FD1764"/>
    <w:rsid w:val="00FE27A9"/>
    <w:rsid w:val="00F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26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8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65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48A25-BB3C-A548-9FF9-910EFB74B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31</TotalTime>
  <Pages>1</Pages>
  <Words>202</Words>
  <Characters>1040</Characters>
  <Application>Microsoft Office Word</Application>
  <DocSecurity>0</DocSecurity>
  <Lines>32</Lines>
  <Paragraphs>10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3" baseType="lpstr">
      <vt:lpstr/>
      <vt:lpstr/>
      <vt:lpstr>    </vt:lpstr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26</cp:revision>
  <cp:lastPrinted>2022-07-18T22:35:00Z</cp:lastPrinted>
  <dcterms:created xsi:type="dcterms:W3CDTF">2025-03-13T18:08:00Z</dcterms:created>
  <dcterms:modified xsi:type="dcterms:W3CDTF">2025-03-28T18:58:00Z</dcterms:modified>
</cp:coreProperties>
</file>