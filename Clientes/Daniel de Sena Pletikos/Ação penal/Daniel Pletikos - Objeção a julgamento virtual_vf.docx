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54FD8CDD" w:rsidR="00387700" w:rsidRPr="00526267" w:rsidRDefault="008E7CFB" w:rsidP="00093ACD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EXCELENTÍSSIMO SENHOR DESEMBARGADOR </w:t>
      </w:r>
      <w:r w:rsidRPr="008E7CFB">
        <w:rPr>
          <w:rFonts w:ascii="Arial" w:eastAsia="Calibri" w:hAnsi="Arial" w:cs="Arial"/>
          <w:sz w:val="24"/>
          <w:szCs w:val="24"/>
        </w:rPr>
        <w:t>LUIZ NERI OLIVEIRA DE SOUZA</w:t>
      </w:r>
      <w:r>
        <w:rPr>
          <w:rFonts w:ascii="Arial" w:eastAsia="Calibri" w:hAnsi="Arial" w:cs="Arial"/>
          <w:sz w:val="24"/>
          <w:szCs w:val="24"/>
        </w:rPr>
        <w:t>, DIGNÍSSIMO</w:t>
      </w:r>
      <w:r w:rsidR="00FB77EB">
        <w:rPr>
          <w:rFonts w:ascii="Arial" w:eastAsia="Calibri" w:hAnsi="Arial" w:cs="Arial"/>
          <w:sz w:val="24"/>
          <w:szCs w:val="24"/>
        </w:rPr>
        <w:t xml:space="preserve"> RELATOR DOS EMBARGOS DE DECLARAÇÃO NO RECURSO EM SENTIDO ESTRITO N. </w:t>
      </w:r>
      <w:r w:rsidR="00FB77EB" w:rsidRPr="00FB77EB">
        <w:rPr>
          <w:rFonts w:ascii="Arial" w:eastAsia="Calibri" w:hAnsi="Arial" w:cs="Arial"/>
          <w:sz w:val="24"/>
          <w:szCs w:val="24"/>
        </w:rPr>
        <w:t>5007284-93.2024.8.24.0064</w:t>
      </w:r>
    </w:p>
    <w:p w14:paraId="65AA7FD2" w14:textId="77777777" w:rsidR="00387700" w:rsidRPr="00526267" w:rsidRDefault="00387700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F67B59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D4335B5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2E3FD313" w14:textId="77777777" w:rsidR="00FB77EB" w:rsidRPr="00526267" w:rsidRDefault="00FB77EB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6704E14" w14:textId="31CE8B64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="0010371D" w:rsidRPr="00526267">
        <w:rPr>
          <w:rFonts w:ascii="Arial" w:eastAsia="Calibri" w:hAnsi="Arial" w:cs="Arial"/>
          <w:sz w:val="24"/>
          <w:szCs w:val="24"/>
        </w:rPr>
        <w:t>5007284-93.2024.8.24.0064</w:t>
      </w:r>
    </w:p>
    <w:p w14:paraId="3192CA17" w14:textId="2B30123D" w:rsidR="00387700" w:rsidRDefault="00387700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B69D688" w14:textId="77777777" w:rsidR="00FB77EB" w:rsidRPr="00526267" w:rsidRDefault="00FB77EB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75F91B8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77313BB9" w14:textId="41209555" w:rsidR="00B07588" w:rsidRPr="00416AA0" w:rsidRDefault="0010371D" w:rsidP="00B07588">
      <w:pPr>
        <w:pStyle w:val="Qualificaodaspartes"/>
        <w:spacing w:line="360" w:lineRule="auto"/>
        <w:rPr>
          <w:b/>
          <w:bCs w:val="0"/>
          <w:i/>
          <w:iCs/>
        </w:rPr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Pr="00526267">
        <w:rPr>
          <w:szCs w:val="24"/>
        </w:rPr>
        <w:t xml:space="preserve">que lhe move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>,</w:t>
      </w:r>
      <w:r w:rsidR="00B07588" w:rsidRPr="00B07588">
        <w:t xml:space="preserve"> </w:t>
      </w:r>
      <w:r w:rsidR="00B07588">
        <w:t xml:space="preserve">em atenção ao evento </w:t>
      </w:r>
      <w:r w:rsidR="00FB77EB">
        <w:t>35</w:t>
      </w:r>
      <w:r w:rsidR="00B07588" w:rsidRPr="00D02834">
        <w:t xml:space="preserve">, </w:t>
      </w:r>
      <w:r w:rsidR="00B07588">
        <w:t>que incluiu o presente recurso para julgamento em mesa na modalidade virtual,</w:t>
      </w:r>
      <w:r w:rsidR="00B07588" w:rsidRPr="00DB744D">
        <w:t xml:space="preserve"> </w:t>
      </w:r>
      <w:r w:rsidR="00B07588">
        <w:t xml:space="preserve">com fundamento no art. 166, I, do RITJSC, manifestar </w:t>
      </w:r>
      <w:r w:rsidR="00B07588" w:rsidRPr="00E074C9">
        <w:rPr>
          <w:u w:val="single"/>
        </w:rPr>
        <w:t>objeção</w:t>
      </w:r>
      <w:r w:rsidR="00B07588">
        <w:t xml:space="preserve"> e requerer a retirada do processo da pauta virtual, para que seja realizado posterior julgamento em sessão presencial, possibilitando o acompanhamento do julgamento e eventual formulação de questões de ordem durante a apreciação do feito </w:t>
      </w:r>
      <w:r w:rsidR="00C90977">
        <w:t xml:space="preserve">em sessão física </w:t>
      </w:r>
      <w:r w:rsidR="00B07588">
        <w:t>pela douta Câmara Julgadora.</w:t>
      </w:r>
    </w:p>
    <w:p w14:paraId="34086E8C" w14:textId="4EB203B1" w:rsidR="006100B9" w:rsidRPr="004E17C3" w:rsidRDefault="006100B9" w:rsidP="006100B9">
      <w:pPr>
        <w:pStyle w:val="PargrafodaLista"/>
        <w:rPr>
          <w:rFonts w:ascii="Arial" w:hAnsi="Arial" w:cs="Arial"/>
          <w:sz w:val="16"/>
          <w:szCs w:val="16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5FA3FA05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093ACD">
        <w:rPr>
          <w:rFonts w:ascii="Arial" w:eastAsia="Calibri" w:hAnsi="Arial" w:cs="Arial"/>
          <w:noProof/>
          <w:sz w:val="24"/>
          <w:szCs w:val="24"/>
        </w:rPr>
        <w:t>19 de novembro de 2024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35CC1BE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6921A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2FE9F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617E5DE1" w14:textId="348CD6C9" w:rsidR="006100B9" w:rsidRPr="00E70139" w:rsidRDefault="006100B9" w:rsidP="00E70139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47864D8" w14:textId="77777777" w:rsidR="00131BEB" w:rsidRPr="00526267" w:rsidRDefault="00131BEB" w:rsidP="000169F1">
      <w:pPr>
        <w:rPr>
          <w:rFonts w:ascii="Arial" w:hAnsi="Arial" w:cs="Arial"/>
          <w:sz w:val="24"/>
          <w:szCs w:val="24"/>
        </w:rPr>
      </w:pPr>
    </w:p>
    <w:sectPr w:rsidR="00131BEB" w:rsidRPr="00526267" w:rsidSect="00B140CB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4DB01" w14:textId="77777777" w:rsidR="00024BD8" w:rsidRDefault="00024BD8" w:rsidP="00943258">
      <w:pPr>
        <w:spacing w:after="0" w:line="240" w:lineRule="auto"/>
      </w:pPr>
      <w:r>
        <w:separator/>
      </w:r>
    </w:p>
  </w:endnote>
  <w:endnote w:type="continuationSeparator" w:id="0">
    <w:p w14:paraId="514EE280" w14:textId="77777777" w:rsidR="00024BD8" w:rsidRDefault="00024BD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07259" w14:textId="77777777" w:rsidR="00024BD8" w:rsidRDefault="00024BD8" w:rsidP="00943258">
      <w:pPr>
        <w:spacing w:after="0" w:line="240" w:lineRule="auto"/>
      </w:pPr>
      <w:r>
        <w:separator/>
      </w:r>
    </w:p>
  </w:footnote>
  <w:footnote w:type="continuationSeparator" w:id="0">
    <w:p w14:paraId="31A2CFD6" w14:textId="77777777" w:rsidR="00024BD8" w:rsidRDefault="00024BD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07204"/>
    <w:rsid w:val="000110CD"/>
    <w:rsid w:val="00014125"/>
    <w:rsid w:val="000160A5"/>
    <w:rsid w:val="000169F1"/>
    <w:rsid w:val="00024BD8"/>
    <w:rsid w:val="0004298B"/>
    <w:rsid w:val="00042D9D"/>
    <w:rsid w:val="000541F6"/>
    <w:rsid w:val="000715F8"/>
    <w:rsid w:val="00076676"/>
    <w:rsid w:val="00087CD3"/>
    <w:rsid w:val="00090A1A"/>
    <w:rsid w:val="00093ACD"/>
    <w:rsid w:val="00094782"/>
    <w:rsid w:val="00097661"/>
    <w:rsid w:val="000A4747"/>
    <w:rsid w:val="000A574A"/>
    <w:rsid w:val="000A61A5"/>
    <w:rsid w:val="000B6924"/>
    <w:rsid w:val="000B764A"/>
    <w:rsid w:val="000B7E00"/>
    <w:rsid w:val="000C3F50"/>
    <w:rsid w:val="000D228C"/>
    <w:rsid w:val="000E2473"/>
    <w:rsid w:val="000E5799"/>
    <w:rsid w:val="000F15CD"/>
    <w:rsid w:val="000F1F2A"/>
    <w:rsid w:val="000F24E1"/>
    <w:rsid w:val="000F3F15"/>
    <w:rsid w:val="0010371D"/>
    <w:rsid w:val="00103D4D"/>
    <w:rsid w:val="00106DB8"/>
    <w:rsid w:val="00120932"/>
    <w:rsid w:val="00131BEB"/>
    <w:rsid w:val="0013209D"/>
    <w:rsid w:val="0015753D"/>
    <w:rsid w:val="001667B0"/>
    <w:rsid w:val="001761C0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B2B98"/>
    <w:rsid w:val="001B2E75"/>
    <w:rsid w:val="001C4A24"/>
    <w:rsid w:val="001D5324"/>
    <w:rsid w:val="001F3710"/>
    <w:rsid w:val="00201F45"/>
    <w:rsid w:val="0020488C"/>
    <w:rsid w:val="00204FB2"/>
    <w:rsid w:val="00207BE4"/>
    <w:rsid w:val="00212528"/>
    <w:rsid w:val="00214E09"/>
    <w:rsid w:val="00232247"/>
    <w:rsid w:val="00235BDC"/>
    <w:rsid w:val="0024453A"/>
    <w:rsid w:val="00272BFB"/>
    <w:rsid w:val="002808D1"/>
    <w:rsid w:val="00280D1E"/>
    <w:rsid w:val="00281C3D"/>
    <w:rsid w:val="002843C6"/>
    <w:rsid w:val="00291F6C"/>
    <w:rsid w:val="002A6E5F"/>
    <w:rsid w:val="002B4DF9"/>
    <w:rsid w:val="002B520C"/>
    <w:rsid w:val="002B6BAD"/>
    <w:rsid w:val="002C05FB"/>
    <w:rsid w:val="002C1DF4"/>
    <w:rsid w:val="002E7D25"/>
    <w:rsid w:val="002F7790"/>
    <w:rsid w:val="00307022"/>
    <w:rsid w:val="003148E1"/>
    <w:rsid w:val="00344E36"/>
    <w:rsid w:val="0034522F"/>
    <w:rsid w:val="00351417"/>
    <w:rsid w:val="00377A2E"/>
    <w:rsid w:val="003801CD"/>
    <w:rsid w:val="00381645"/>
    <w:rsid w:val="00387700"/>
    <w:rsid w:val="003A3AA8"/>
    <w:rsid w:val="003E46B9"/>
    <w:rsid w:val="003F1AD9"/>
    <w:rsid w:val="004000D9"/>
    <w:rsid w:val="00412938"/>
    <w:rsid w:val="00423647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B1742"/>
    <w:rsid w:val="004C2E33"/>
    <w:rsid w:val="004D0CBE"/>
    <w:rsid w:val="004D366C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325B1"/>
    <w:rsid w:val="00635D20"/>
    <w:rsid w:val="00636BB2"/>
    <w:rsid w:val="00636BCB"/>
    <w:rsid w:val="00655D26"/>
    <w:rsid w:val="00662638"/>
    <w:rsid w:val="0067155A"/>
    <w:rsid w:val="00673228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A5204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706E"/>
    <w:rsid w:val="00717F31"/>
    <w:rsid w:val="00722DF5"/>
    <w:rsid w:val="0073394A"/>
    <w:rsid w:val="0074254E"/>
    <w:rsid w:val="0074406A"/>
    <w:rsid w:val="00781BAF"/>
    <w:rsid w:val="00784D14"/>
    <w:rsid w:val="00786BB6"/>
    <w:rsid w:val="00795616"/>
    <w:rsid w:val="00797900"/>
    <w:rsid w:val="007B421E"/>
    <w:rsid w:val="007C36DB"/>
    <w:rsid w:val="007D1349"/>
    <w:rsid w:val="0080421E"/>
    <w:rsid w:val="00810D34"/>
    <w:rsid w:val="008111A5"/>
    <w:rsid w:val="00815F77"/>
    <w:rsid w:val="0082010B"/>
    <w:rsid w:val="0082283A"/>
    <w:rsid w:val="00834825"/>
    <w:rsid w:val="0084064B"/>
    <w:rsid w:val="0089777B"/>
    <w:rsid w:val="008A0012"/>
    <w:rsid w:val="008A5387"/>
    <w:rsid w:val="008E31FF"/>
    <w:rsid w:val="008E377D"/>
    <w:rsid w:val="008E7CFB"/>
    <w:rsid w:val="008F2218"/>
    <w:rsid w:val="008F53CE"/>
    <w:rsid w:val="008F7B29"/>
    <w:rsid w:val="0090226D"/>
    <w:rsid w:val="0090311B"/>
    <w:rsid w:val="00905B6C"/>
    <w:rsid w:val="00915560"/>
    <w:rsid w:val="00917963"/>
    <w:rsid w:val="009228E8"/>
    <w:rsid w:val="00922BEC"/>
    <w:rsid w:val="00924163"/>
    <w:rsid w:val="00933A4F"/>
    <w:rsid w:val="009344C7"/>
    <w:rsid w:val="00943258"/>
    <w:rsid w:val="00952231"/>
    <w:rsid w:val="009651D2"/>
    <w:rsid w:val="00972791"/>
    <w:rsid w:val="00991D12"/>
    <w:rsid w:val="00993EA0"/>
    <w:rsid w:val="009B7FD3"/>
    <w:rsid w:val="009C7B95"/>
    <w:rsid w:val="009F5519"/>
    <w:rsid w:val="00A049FC"/>
    <w:rsid w:val="00A2028B"/>
    <w:rsid w:val="00A576DC"/>
    <w:rsid w:val="00A61FC4"/>
    <w:rsid w:val="00A63E44"/>
    <w:rsid w:val="00A646BD"/>
    <w:rsid w:val="00A6605E"/>
    <w:rsid w:val="00A7044A"/>
    <w:rsid w:val="00AA2F5D"/>
    <w:rsid w:val="00AA3827"/>
    <w:rsid w:val="00AB1261"/>
    <w:rsid w:val="00AC54D9"/>
    <w:rsid w:val="00AD23D2"/>
    <w:rsid w:val="00AD66F6"/>
    <w:rsid w:val="00AE50B5"/>
    <w:rsid w:val="00B03F6D"/>
    <w:rsid w:val="00B0544C"/>
    <w:rsid w:val="00B07588"/>
    <w:rsid w:val="00B140CB"/>
    <w:rsid w:val="00B14A81"/>
    <w:rsid w:val="00B327F7"/>
    <w:rsid w:val="00B45A62"/>
    <w:rsid w:val="00B51438"/>
    <w:rsid w:val="00B6363E"/>
    <w:rsid w:val="00B64342"/>
    <w:rsid w:val="00BA2544"/>
    <w:rsid w:val="00BA7873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90977"/>
    <w:rsid w:val="00C94ABB"/>
    <w:rsid w:val="00CA2AC6"/>
    <w:rsid w:val="00CA4C8E"/>
    <w:rsid w:val="00CA5961"/>
    <w:rsid w:val="00CB4335"/>
    <w:rsid w:val="00CB5FC5"/>
    <w:rsid w:val="00CD189E"/>
    <w:rsid w:val="00CE4822"/>
    <w:rsid w:val="00D13E8D"/>
    <w:rsid w:val="00D32740"/>
    <w:rsid w:val="00D34CA6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70139"/>
    <w:rsid w:val="00E714F4"/>
    <w:rsid w:val="00E90F3C"/>
    <w:rsid w:val="00E968BB"/>
    <w:rsid w:val="00EA1265"/>
    <w:rsid w:val="00EA7581"/>
    <w:rsid w:val="00EB4346"/>
    <w:rsid w:val="00EC3662"/>
    <w:rsid w:val="00EE029A"/>
    <w:rsid w:val="00EE0A65"/>
    <w:rsid w:val="00EE3903"/>
    <w:rsid w:val="00EE5B53"/>
    <w:rsid w:val="00EF310B"/>
    <w:rsid w:val="00EF5A9D"/>
    <w:rsid w:val="00EF7C8E"/>
    <w:rsid w:val="00F00174"/>
    <w:rsid w:val="00F11B2C"/>
    <w:rsid w:val="00F1485D"/>
    <w:rsid w:val="00F22B73"/>
    <w:rsid w:val="00F27D0A"/>
    <w:rsid w:val="00F4260B"/>
    <w:rsid w:val="00F45C6D"/>
    <w:rsid w:val="00F56B03"/>
    <w:rsid w:val="00F900B4"/>
    <w:rsid w:val="00FA0AA1"/>
    <w:rsid w:val="00FA1F55"/>
    <w:rsid w:val="00FA2963"/>
    <w:rsid w:val="00FB1724"/>
    <w:rsid w:val="00FB3A3F"/>
    <w:rsid w:val="00FB77EB"/>
    <w:rsid w:val="00FC63CA"/>
    <w:rsid w:val="00FD018E"/>
    <w:rsid w:val="00FD145F"/>
    <w:rsid w:val="00FD1764"/>
    <w:rsid w:val="00FE27A9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148</Words>
  <Characters>868</Characters>
  <Application>Microsoft Office Word</Application>
  <DocSecurity>0</DocSecurity>
  <Lines>29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3" baseType="lpstr">
      <vt:lpstr/>
      <vt:lpstr/>
      <vt:lpstr>    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2024-11-19T15:00:00Z</dcterms:created>
  <dcterms:modified xsi:type="dcterms:W3CDTF">2024-11-19T15:07:00Z</dcterms:modified>
</cp:coreProperties>
</file>