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AE757" w14:textId="04664751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 w:rsidR="00F23BB8"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 xml:space="preserve">ZA DE DIREITO </w:t>
      </w:r>
      <w:r w:rsidR="00F23BB8">
        <w:rPr>
          <w:rFonts w:ascii="Arial" w:eastAsia="Calibri" w:hAnsi="Arial" w:cs="Times New Roman"/>
          <w:sz w:val="24"/>
          <w:szCs w:val="24"/>
        </w:rPr>
        <w:t>DO JUIZADO ESPECIAL CRIMINAL E DE VIOLÊNCIA DOMÉSTICA DA COMARCA DE 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1BD9E84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C8569C7" w14:textId="77777777" w:rsidR="000169F1" w:rsidRDefault="000169F1" w:rsidP="00F23BB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2B3BCD1" w14:textId="77777777" w:rsidR="00C33A06" w:rsidRPr="00136102" w:rsidRDefault="00C33A06" w:rsidP="00F23BB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537F613" w14:textId="2A16475F" w:rsidR="000169F1" w:rsidRPr="00F23BB8" w:rsidRDefault="00F23BB8" w:rsidP="00F23BB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23BB8">
        <w:rPr>
          <w:rFonts w:ascii="Arial" w:eastAsia="Calibri" w:hAnsi="Arial" w:cs="Times New Roman"/>
        </w:rPr>
        <w:t>Autos n. 5005834-18.2024.8.24.0064</w:t>
      </w:r>
    </w:p>
    <w:p w14:paraId="6EE7F74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05C6AA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86254D" w14:textId="77777777" w:rsidR="00C33A06" w:rsidRPr="00136102" w:rsidRDefault="00C33A0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F611DD" w14:textId="51A8DA71" w:rsidR="00F23BB8" w:rsidRPr="00A814BD" w:rsidRDefault="00F23BB8" w:rsidP="00F23BB8">
      <w:pPr>
        <w:pStyle w:val="Qualificaodaspartes"/>
        <w:spacing w:line="360" w:lineRule="auto"/>
      </w:pPr>
      <w:r w:rsidRPr="00D12750">
        <w:rPr>
          <w:b/>
          <w:color w:val="000000" w:themeColor="text1"/>
        </w:rPr>
        <w:t>DANIEL DE SENA JANKO PLETIKOS</w:t>
      </w:r>
      <w:r w:rsidRPr="00D12750">
        <w:rPr>
          <w:color w:val="000000" w:themeColor="text1"/>
        </w:rPr>
        <w:t xml:space="preserve">, </w:t>
      </w:r>
      <w:r w:rsidR="00143C76">
        <w:rPr>
          <w:color w:val="000000" w:themeColor="text1"/>
        </w:rPr>
        <w:t xml:space="preserve">já qualificado nos autos do inquérito policial n. </w:t>
      </w:r>
      <w:r w:rsidR="00143C76" w:rsidRPr="00143C76">
        <w:rPr>
          <w:color w:val="000000" w:themeColor="text1"/>
        </w:rPr>
        <w:t>5005834-18.2024.8.24.0064</w:t>
      </w:r>
      <w:r w:rsidRPr="00D12750">
        <w:rPr>
          <w:color w:val="000000" w:themeColor="text1"/>
        </w:rPr>
        <w:t>,</w:t>
      </w:r>
      <w:r w:rsidR="00143C76" w:rsidRPr="00A814BD">
        <w:t xml:space="preserve">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A2568A">
        <w:t>s</w:t>
      </w:r>
      <w:r w:rsidR="000169F1">
        <w:t xml:space="preserve"> advogado</w:t>
      </w:r>
      <w:r w:rsidR="00A2568A">
        <w:t>s</w:t>
      </w:r>
      <w:r w:rsidR="000169F1">
        <w:t xml:space="preserve"> abaixo signatário</w:t>
      </w:r>
      <w:r w:rsidR="00A2568A">
        <w:t>s</w:t>
      </w:r>
      <w:r w:rsidR="000169F1" w:rsidRPr="00A814BD">
        <w:t xml:space="preserve">, </w:t>
      </w:r>
      <w:r>
        <w:t xml:space="preserve">juntar aos autos a procuração em anexo </w:t>
      </w:r>
      <w:r w:rsidRPr="00135AB9">
        <w:rPr>
          <w:sz w:val="20"/>
          <w:szCs w:val="18"/>
        </w:rPr>
        <w:t>(</w:t>
      </w:r>
      <w:r w:rsidRPr="00135AB9">
        <w:rPr>
          <w:b/>
          <w:bCs w:val="0"/>
          <w:sz w:val="20"/>
          <w:szCs w:val="18"/>
        </w:rPr>
        <w:t>doc. 1</w:t>
      </w:r>
      <w:r w:rsidRPr="00135AB9">
        <w:rPr>
          <w:sz w:val="20"/>
          <w:szCs w:val="18"/>
        </w:rPr>
        <w:t>)</w:t>
      </w:r>
      <w:r>
        <w:t xml:space="preserve"> e requerer, com urgência, a habilitação dos defensores constituídos, assim como o respectivo acesso aos autos, para todos os fins de direito. </w:t>
      </w:r>
    </w:p>
    <w:p w14:paraId="7CA35560" w14:textId="5E182281" w:rsidR="000169F1" w:rsidRPr="00A814BD" w:rsidRDefault="000169F1" w:rsidP="000169F1">
      <w:pPr>
        <w:pStyle w:val="Qualificaodaspartes"/>
      </w:pPr>
    </w:p>
    <w:p w14:paraId="6268898E" w14:textId="77777777" w:rsidR="0090226D" w:rsidRPr="00EC1F20" w:rsidRDefault="0090226D" w:rsidP="00F23BB8">
      <w:pPr>
        <w:pStyle w:val="Qualificaodaspartes"/>
        <w:spacing w:line="360" w:lineRule="au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F71F975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327BD46C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9101AF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CFA773A" w14:textId="00D414F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2568A">
        <w:rPr>
          <w:rFonts w:ascii="Arial" w:eastAsia="Calibri" w:hAnsi="Arial" w:cs="Times New Roman"/>
          <w:noProof/>
          <w:sz w:val="24"/>
          <w:szCs w:val="24"/>
        </w:rPr>
        <w:t>1 de abril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FBCF86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92B63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A659FF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7B7B3B4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D75F7D4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01B14807" w14:textId="77777777" w:rsidR="000169F1" w:rsidRDefault="000169F1" w:rsidP="000169F1"/>
    <w:p w14:paraId="0924D703" w14:textId="77777777" w:rsidR="000169F1" w:rsidRPr="00377A2E" w:rsidRDefault="000169F1" w:rsidP="000169F1"/>
    <w:p w14:paraId="655956D8" w14:textId="77777777" w:rsidR="00131BEB" w:rsidRPr="000169F1" w:rsidRDefault="00131BEB" w:rsidP="000169F1"/>
    <w:sectPr w:rsidR="00131BEB" w:rsidRPr="000169F1" w:rsidSect="00F23BB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BA1C5" w14:textId="77777777" w:rsidR="00F23BB8" w:rsidRDefault="00F23BB8" w:rsidP="00943258">
      <w:pPr>
        <w:spacing w:after="0" w:line="240" w:lineRule="auto"/>
      </w:pPr>
      <w:r>
        <w:separator/>
      </w:r>
    </w:p>
  </w:endnote>
  <w:endnote w:type="continuationSeparator" w:id="0">
    <w:p w14:paraId="60A95DDB" w14:textId="77777777" w:rsidR="00F23BB8" w:rsidRDefault="00F23BB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43CCA3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C424B78" wp14:editId="065601D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B26C3C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7E044" w14:textId="77777777" w:rsidR="00F23BB8" w:rsidRDefault="00F23BB8" w:rsidP="00943258">
      <w:pPr>
        <w:spacing w:after="0" w:line="240" w:lineRule="auto"/>
      </w:pPr>
      <w:r>
        <w:separator/>
      </w:r>
    </w:p>
  </w:footnote>
  <w:footnote w:type="continuationSeparator" w:id="0">
    <w:p w14:paraId="10F5EAF6" w14:textId="77777777" w:rsidR="00F23BB8" w:rsidRDefault="00F23BB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2FB5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0F5B8C4" wp14:editId="6DBDFA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7200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D7B56D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FC03F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B8"/>
    <w:rsid w:val="00003F31"/>
    <w:rsid w:val="000169F1"/>
    <w:rsid w:val="0004298B"/>
    <w:rsid w:val="00097661"/>
    <w:rsid w:val="000D228C"/>
    <w:rsid w:val="00131BEB"/>
    <w:rsid w:val="00143C76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2568A"/>
    <w:rsid w:val="00A6605E"/>
    <w:rsid w:val="00B14A81"/>
    <w:rsid w:val="00B6363E"/>
    <w:rsid w:val="00BA2544"/>
    <w:rsid w:val="00BD7BAD"/>
    <w:rsid w:val="00C03B4C"/>
    <w:rsid w:val="00C0456B"/>
    <w:rsid w:val="00C33A06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029A"/>
    <w:rsid w:val="00EE3903"/>
    <w:rsid w:val="00F11B2C"/>
    <w:rsid w:val="00F22B73"/>
    <w:rsid w:val="00F23BB8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61A77C"/>
  <w15:chartTrackingRefBased/>
  <w15:docId w15:val="{33512313-7ABF-47D0-8A1C-DA2E5F1C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18</TotalTime>
  <Pages>1</Pages>
  <Words>155</Words>
  <Characters>861</Characters>
  <Application>Microsoft Office Word</Application>
  <DocSecurity>0</DocSecurity>
  <Lines>34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2024-04-01T20:00:00Z</dcterms:created>
  <dcterms:modified xsi:type="dcterms:W3CDTF">2024-04-01T20:22:00Z</dcterms:modified>
</cp:coreProperties>
</file>