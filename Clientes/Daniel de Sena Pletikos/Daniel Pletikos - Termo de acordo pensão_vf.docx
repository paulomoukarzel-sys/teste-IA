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C8DE" w14:textId="77777777" w:rsidR="000169F1" w:rsidRPr="006F0453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46282EF1" w14:textId="77777777" w:rsidR="00C365F4" w:rsidRPr="006F0453" w:rsidRDefault="00C365F4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519BCC4D" w14:textId="4CDF4E13" w:rsidR="00C365F4" w:rsidRPr="007230AB" w:rsidRDefault="00C365F4" w:rsidP="00C365F4">
      <w:pPr>
        <w:pStyle w:val="Ttulo"/>
        <w:jc w:val="center"/>
      </w:pPr>
      <w:r w:rsidRPr="007230AB">
        <w:t>TERMO DE ACORDO E QUITAÇÃO RECÍPROCA</w:t>
      </w:r>
    </w:p>
    <w:p w14:paraId="395DB1A8" w14:textId="77777777" w:rsidR="000169F1" w:rsidRPr="006F0453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1B225397" w14:textId="303C15E3" w:rsidR="00AA7DED" w:rsidRPr="006F0453" w:rsidRDefault="00CD67FD" w:rsidP="006F0453">
      <w:pPr>
        <w:pStyle w:val="Qualificaodaspartes"/>
        <w:spacing w:line="360" w:lineRule="auto"/>
      </w:pPr>
      <w:r w:rsidRPr="00CD67FD">
        <w:rPr>
          <w:b/>
          <w:bCs w:val="0"/>
        </w:rPr>
        <w:t>AMANDA JULIA DIAS DA SILVA</w:t>
      </w:r>
      <w:r w:rsidRPr="00CD67FD">
        <w:t xml:space="preserve">, brasileira, solteira, menor púbere, estudante, </w:t>
      </w:r>
      <w:r w:rsidRPr="00CD67FD">
        <w:t xml:space="preserve">inscrita no </w:t>
      </w:r>
      <w:r w:rsidRPr="00CD67FD">
        <w:t>CPF</w:t>
      </w:r>
      <w:r w:rsidRPr="00CD67FD">
        <w:t>/MF sob o n.</w:t>
      </w:r>
      <w:r w:rsidRPr="00CD67FD">
        <w:t xml:space="preserve"> 107.362.564-82,</w:t>
      </w:r>
      <w:r w:rsidRPr="00CD67FD">
        <w:rPr>
          <w:b/>
          <w:bCs w:val="0"/>
        </w:rPr>
        <w:t xml:space="preserve"> </w:t>
      </w:r>
      <w:r w:rsidRPr="00CD67FD">
        <w:t>e</w:t>
      </w:r>
      <w:r>
        <w:rPr>
          <w:b/>
          <w:bCs w:val="0"/>
        </w:rPr>
        <w:t xml:space="preserve"> </w:t>
      </w:r>
      <w:r w:rsidRPr="00CD67FD">
        <w:rPr>
          <w:b/>
          <w:bCs w:val="0"/>
        </w:rPr>
        <w:t>MARIANA DIAS DE QUADROS</w:t>
      </w:r>
      <w:r w:rsidRPr="00CD67FD">
        <w:t xml:space="preserve">, brasileira, solteira, estudante, menor impúbere, </w:t>
      </w:r>
      <w:r>
        <w:t xml:space="preserve">inscrita no </w:t>
      </w:r>
      <w:r w:rsidRPr="00CD67FD">
        <w:t>CPF</w:t>
      </w:r>
      <w:r>
        <w:t>/MF sob o n.</w:t>
      </w:r>
      <w:r w:rsidRPr="00CD67FD">
        <w:t xml:space="preserve"> 114.316.131-93</w:t>
      </w:r>
      <w:r>
        <w:t>,</w:t>
      </w:r>
      <w:r>
        <w:rPr>
          <w:b/>
          <w:bCs w:val="0"/>
        </w:rPr>
        <w:t xml:space="preserve"> </w:t>
      </w:r>
      <w:r w:rsidR="00A4450F" w:rsidRPr="007230AB">
        <w:t>representad</w:t>
      </w:r>
      <w:r>
        <w:t>as</w:t>
      </w:r>
      <w:r w:rsidR="00A4450F" w:rsidRPr="007230AB">
        <w:t xml:space="preserve"> neste ato por sua representante legal, </w:t>
      </w:r>
      <w:r w:rsidR="00C365F4" w:rsidRPr="007230AB">
        <w:rPr>
          <w:b/>
          <w:bCs w:val="0"/>
        </w:rPr>
        <w:t>CAMILA BUENO DOS SANTOS</w:t>
      </w:r>
      <w:r w:rsidR="00C365F4" w:rsidRPr="007230AB">
        <w:t>, brasileira, solteira, manicure, inscrita no CPF</w:t>
      </w:r>
      <w:r w:rsidR="007230AB" w:rsidRPr="007230AB">
        <w:t>/MF</w:t>
      </w:r>
      <w:r w:rsidR="00C365F4" w:rsidRPr="007230AB">
        <w:t xml:space="preserve"> sob no. 031.520.360-94, </w:t>
      </w:r>
      <w:r w:rsidR="007944C1">
        <w:t xml:space="preserve">todas </w:t>
      </w:r>
      <w:r w:rsidR="00C365F4" w:rsidRPr="007230AB">
        <w:t>residente</w:t>
      </w:r>
      <w:r w:rsidR="007944C1">
        <w:t>s</w:t>
      </w:r>
      <w:r w:rsidR="00C365F4" w:rsidRPr="007230AB">
        <w:t xml:space="preserve"> e domiciliada</w:t>
      </w:r>
      <w:r w:rsidR="007944C1">
        <w:t>s</w:t>
      </w:r>
      <w:r w:rsidR="00C365F4" w:rsidRPr="007230AB">
        <w:t xml:space="preserve"> </w:t>
      </w:r>
      <w:r>
        <w:t>n</w:t>
      </w:r>
      <w:r w:rsidR="00C365F4" w:rsidRPr="007230AB">
        <w:t xml:space="preserve">a Rua Alamos, </w:t>
      </w:r>
      <w:r w:rsidR="007944C1">
        <w:t xml:space="preserve">n. </w:t>
      </w:r>
      <w:r w:rsidR="00C365F4" w:rsidRPr="007230AB">
        <w:t>61, casa 2, Bela Vista, Palhoça</w:t>
      </w:r>
      <w:r>
        <w:t>/</w:t>
      </w:r>
      <w:r w:rsidR="00C365F4" w:rsidRPr="007230AB">
        <w:t>SC, CEP n. 88.137-633,</w:t>
      </w:r>
      <w:r w:rsidR="00A4450F" w:rsidRPr="007230AB">
        <w:t xml:space="preserve"> e</w:t>
      </w:r>
      <w:r w:rsidR="00BC38E7">
        <w:t>, de outra parte,</w:t>
      </w:r>
      <w:r w:rsidR="00A4450F" w:rsidRPr="007230AB">
        <w:t xml:space="preserve"> </w:t>
      </w:r>
      <w:r w:rsidR="00A4450F" w:rsidRPr="007230AB">
        <w:rPr>
          <w:b/>
          <w:bCs w:val="0"/>
        </w:rPr>
        <w:t>DANIEL DE SENA JANKO PLETIKOS</w:t>
      </w:r>
      <w:r w:rsidR="00A4450F" w:rsidRPr="007230AB">
        <w:t>, brasileiro,</w:t>
      </w:r>
      <w:r w:rsidR="00BC38E7">
        <w:t xml:space="preserve"> solteiro,</w:t>
      </w:r>
      <w:r w:rsidR="00A4450F" w:rsidRPr="007230AB">
        <w:t xml:space="preserve"> inscrito no CPF/MF sob o n. 044.862.669-19, com </w:t>
      </w:r>
      <w:r w:rsidR="00BC38E7">
        <w:t>endereço residencial</w:t>
      </w:r>
      <w:r w:rsidR="00A4450F" w:rsidRPr="007230AB">
        <w:t xml:space="preserve"> na Rua </w:t>
      </w:r>
      <w:proofErr w:type="spellStart"/>
      <w:r w:rsidR="00A4450F" w:rsidRPr="007230AB">
        <w:t>Caibi</w:t>
      </w:r>
      <w:proofErr w:type="spellEnd"/>
      <w:r w:rsidR="00A4450F" w:rsidRPr="007230AB">
        <w:t xml:space="preserve">, n. 63, Bela Vista, São José/SC, </w:t>
      </w:r>
      <w:r w:rsidR="007230AB" w:rsidRPr="00637646">
        <w:rPr>
          <w:b/>
          <w:bCs w:val="0"/>
        </w:rPr>
        <w:t>resolvem</w:t>
      </w:r>
      <w:r w:rsidR="007230AB" w:rsidRPr="007230AB">
        <w:t xml:space="preserve">, em comum acordo, </w:t>
      </w:r>
      <w:r w:rsidR="00BC38E7" w:rsidRPr="007230AB">
        <w:t>considerando os termos da sentença proferida nos autos n. 5007284-93.2024.8.24.0064 e os pagamentos realizados por DANIEL antes dessa decisão</w:t>
      </w:r>
      <w:r w:rsidR="00BC38E7">
        <w:t>,</w:t>
      </w:r>
      <w:r w:rsidR="00BC38E7" w:rsidRPr="007230AB">
        <w:t xml:space="preserve"> </w:t>
      </w:r>
      <w:r w:rsidR="007230AB" w:rsidRPr="007230AB">
        <w:t>consolidar que os débitos relacionados à pensão alimentícia</w:t>
      </w:r>
      <w:r w:rsidR="00BC38E7">
        <w:t xml:space="preserve">, </w:t>
      </w:r>
      <w:r w:rsidR="00BC38E7" w:rsidRPr="007230AB">
        <w:t>devida</w:t>
      </w:r>
      <w:r w:rsidR="00BC38E7">
        <w:t xml:space="preserve"> </w:t>
      </w:r>
      <w:r w:rsidR="003838A0" w:rsidRPr="007230AB">
        <w:t xml:space="preserve">à Amanda e Mariana </w:t>
      </w:r>
      <w:r w:rsidR="00BC38E7">
        <w:t xml:space="preserve">entre a data do fato </w:t>
      </w:r>
      <w:r w:rsidR="005A2D57">
        <w:t xml:space="preserve">e </w:t>
      </w:r>
      <w:r w:rsidR="00BC38E7">
        <w:t>a data da sentença,</w:t>
      </w:r>
      <w:r w:rsidR="007230AB" w:rsidRPr="007230AB">
        <w:t xml:space="preserve"> </w:t>
      </w:r>
      <w:r w:rsidR="003838A0">
        <w:t>s</w:t>
      </w:r>
      <w:r w:rsidR="007230AB" w:rsidRPr="007230AB">
        <w:t xml:space="preserve">ão da ordem de </w:t>
      </w:r>
      <w:r w:rsidR="007230AB" w:rsidRPr="00637646">
        <w:rPr>
          <w:b/>
          <w:bCs w:val="0"/>
        </w:rPr>
        <w:t xml:space="preserve">R$ 11.169,30 </w:t>
      </w:r>
      <w:r w:rsidR="007230AB" w:rsidRPr="00637646">
        <w:rPr>
          <w:b/>
          <w:bCs w:val="0"/>
          <w:sz w:val="20"/>
          <w:szCs w:val="18"/>
        </w:rPr>
        <w:t xml:space="preserve">(onze mil, </w:t>
      </w:r>
      <w:r w:rsidR="005A2D57">
        <w:rPr>
          <w:b/>
          <w:bCs w:val="0"/>
          <w:sz w:val="20"/>
          <w:szCs w:val="18"/>
        </w:rPr>
        <w:t>c</w:t>
      </w:r>
      <w:r w:rsidR="007230AB" w:rsidRPr="00637646">
        <w:rPr>
          <w:b/>
          <w:bCs w:val="0"/>
          <w:sz w:val="20"/>
          <w:szCs w:val="18"/>
        </w:rPr>
        <w:t>ento e sessenta e nove reais e trinta centavos)</w:t>
      </w:r>
      <w:r w:rsidR="007230AB" w:rsidRPr="007230AB">
        <w:t xml:space="preserve"> e serão devidamente quitados em até 4 </w:t>
      </w:r>
      <w:r w:rsidR="007230AB" w:rsidRPr="00637646">
        <w:rPr>
          <w:sz w:val="20"/>
          <w:szCs w:val="18"/>
        </w:rPr>
        <w:t>(quatro)</w:t>
      </w:r>
      <w:r w:rsidR="007230AB" w:rsidRPr="007230AB">
        <w:t xml:space="preserve"> parcelas</w:t>
      </w:r>
      <w:r w:rsidR="003838A0">
        <w:t xml:space="preserve"> mensais</w:t>
      </w:r>
      <w:r w:rsidR="007230AB" w:rsidRPr="007230AB">
        <w:t xml:space="preserve">, sendo que a primeira já </w:t>
      </w:r>
      <w:proofErr w:type="spellStart"/>
      <w:r w:rsidR="006F0453">
        <w:t>foi</w:t>
      </w:r>
      <w:proofErr w:type="spellEnd"/>
      <w:r w:rsidR="006F0453">
        <w:t xml:space="preserve"> </w:t>
      </w:r>
      <w:r w:rsidR="007230AB" w:rsidRPr="007230AB">
        <w:t xml:space="preserve">paga </w:t>
      </w:r>
      <w:r w:rsidR="007230AB" w:rsidRPr="00637646">
        <w:t xml:space="preserve">no dia 13.6.2025. </w:t>
      </w:r>
      <w:r w:rsidR="007230AB" w:rsidRPr="007230AB">
        <w:t xml:space="preserve">Após o pagamento, as partes também dão </w:t>
      </w:r>
      <w:r w:rsidR="007230AB" w:rsidRPr="007230AB">
        <w:rPr>
          <w:b/>
          <w:bCs w:val="0"/>
        </w:rPr>
        <w:t>QUITAÇÃO</w:t>
      </w:r>
      <w:r w:rsidR="007230AB" w:rsidRPr="007230AB">
        <w:t xml:space="preserve"> </w:t>
      </w:r>
      <w:r w:rsidR="007230AB" w:rsidRPr="007230AB">
        <w:rPr>
          <w:b/>
          <w:bCs w:val="0"/>
        </w:rPr>
        <w:t>RECÍPROCA</w:t>
      </w:r>
      <w:r w:rsidR="007230AB" w:rsidRPr="007230AB">
        <w:t xml:space="preserve">, plena, rasa, geral, irrevogável e irrestrita, de todos e quaisquer créditos ou débitos porventura existentes entre si, seja a que título for, diante do cumprimento recíproco de suas obrigações, para nada mais reclamarem ou cobrarem a qualquer título, em juízo ou fora dele, sobre qualquer direito vinculado à pensão alimentícia anterior à sentença proferida nos autos n. 5007284-93.2024.8.24.0064. </w:t>
      </w:r>
    </w:p>
    <w:p w14:paraId="7DA01D14" w14:textId="033AA4B4" w:rsidR="000169F1" w:rsidRPr="007230AB" w:rsidRDefault="000169F1" w:rsidP="007230AB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7230AB">
        <w:rPr>
          <w:rFonts w:ascii="Arial" w:eastAsia="Calibri" w:hAnsi="Arial" w:cs="Times New Roman"/>
          <w:sz w:val="24"/>
          <w:szCs w:val="24"/>
        </w:rPr>
        <w:t xml:space="preserve">Florianópolis, </w:t>
      </w:r>
      <w:r w:rsidRPr="007230AB">
        <w:rPr>
          <w:rFonts w:ascii="Arial" w:eastAsia="Calibri" w:hAnsi="Arial" w:cs="Times New Roman"/>
          <w:sz w:val="24"/>
          <w:szCs w:val="24"/>
        </w:rPr>
        <w:fldChar w:fldCharType="begin"/>
      </w:r>
      <w:r w:rsidRPr="007230AB"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 w:rsidRPr="007230AB">
        <w:rPr>
          <w:rFonts w:ascii="Arial" w:eastAsia="Calibri" w:hAnsi="Arial" w:cs="Times New Roman"/>
          <w:sz w:val="24"/>
          <w:szCs w:val="24"/>
        </w:rPr>
        <w:fldChar w:fldCharType="separate"/>
      </w:r>
      <w:r w:rsidR="00CD67FD">
        <w:rPr>
          <w:rFonts w:ascii="Arial" w:eastAsia="Calibri" w:hAnsi="Arial" w:cs="Times New Roman"/>
          <w:noProof/>
          <w:sz w:val="24"/>
          <w:szCs w:val="24"/>
        </w:rPr>
        <w:t>23 de junho de 2025</w:t>
      </w:r>
      <w:r w:rsidRPr="007230AB">
        <w:rPr>
          <w:rFonts w:ascii="Arial" w:eastAsia="Calibri" w:hAnsi="Arial" w:cs="Times New Roman"/>
          <w:sz w:val="24"/>
          <w:szCs w:val="24"/>
        </w:rPr>
        <w:fldChar w:fldCharType="end"/>
      </w:r>
      <w:r w:rsidRPr="007230AB">
        <w:rPr>
          <w:rFonts w:ascii="Arial" w:eastAsia="Calibri" w:hAnsi="Arial" w:cs="Times New Roman"/>
          <w:sz w:val="24"/>
          <w:szCs w:val="24"/>
        </w:rPr>
        <w:t>.</w:t>
      </w:r>
    </w:p>
    <w:p w14:paraId="02888E3E" w14:textId="77777777" w:rsidR="000169F1" w:rsidRPr="006F0453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14:paraId="4BC58B4F" w14:textId="77777777" w:rsidR="000169F1" w:rsidRPr="006F0453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0"/>
          <w:szCs w:val="10"/>
        </w:rPr>
      </w:pPr>
    </w:p>
    <w:p w14:paraId="747E24AC" w14:textId="77777777" w:rsidR="000169F1" w:rsidRPr="00310252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2651DC90" w14:textId="2DC55B88" w:rsidR="000169F1" w:rsidRPr="007230AB" w:rsidRDefault="007230AB" w:rsidP="00310252">
      <w:pPr>
        <w:spacing w:after="0" w:line="240" w:lineRule="auto"/>
        <w:ind w:left="142" w:right="-851"/>
        <w:rPr>
          <w:rFonts w:ascii="Arial" w:eastAsia="Times New Roman" w:hAnsi="Arial" w:cs="Times New Roman"/>
          <w:b/>
          <w:sz w:val="24"/>
          <w:szCs w:val="24"/>
        </w:rPr>
      </w:pPr>
      <w:r w:rsidRPr="007230AB">
        <w:rPr>
          <w:rFonts w:ascii="Arial" w:eastAsia="Times New Roman" w:hAnsi="Arial" w:cs="Times New Roman"/>
          <w:b/>
          <w:sz w:val="24"/>
          <w:szCs w:val="24"/>
        </w:rPr>
        <w:t>Camila Bueno dos Santos</w:t>
      </w:r>
      <w:r w:rsidRPr="007230AB">
        <w:rPr>
          <w:rFonts w:ascii="Arial" w:eastAsia="Times New Roman" w:hAnsi="Arial" w:cs="Times New Roman"/>
          <w:b/>
          <w:sz w:val="24"/>
          <w:szCs w:val="24"/>
        </w:rPr>
        <w:tab/>
      </w:r>
      <w:r w:rsidRPr="007230AB">
        <w:rPr>
          <w:rFonts w:ascii="Arial" w:eastAsia="Times New Roman" w:hAnsi="Arial" w:cs="Times New Roman"/>
          <w:b/>
          <w:sz w:val="24"/>
          <w:szCs w:val="24"/>
        </w:rPr>
        <w:tab/>
      </w:r>
      <w:r w:rsidRPr="007230AB">
        <w:rPr>
          <w:rFonts w:ascii="Arial" w:eastAsia="Times New Roman" w:hAnsi="Arial" w:cs="Times New Roman"/>
          <w:b/>
          <w:sz w:val="24"/>
          <w:szCs w:val="24"/>
        </w:rPr>
        <w:tab/>
        <w:t xml:space="preserve">Daniel de Sena </w:t>
      </w:r>
      <w:proofErr w:type="spellStart"/>
      <w:r w:rsidRPr="007230AB">
        <w:rPr>
          <w:rFonts w:ascii="Arial" w:eastAsia="Times New Roman" w:hAnsi="Arial" w:cs="Times New Roman"/>
          <w:b/>
          <w:sz w:val="24"/>
          <w:szCs w:val="24"/>
        </w:rPr>
        <w:t>Janko</w:t>
      </w:r>
      <w:proofErr w:type="spellEnd"/>
      <w:r w:rsidRPr="007230AB">
        <w:rPr>
          <w:rFonts w:ascii="Arial" w:eastAsia="Times New Roman" w:hAnsi="Arial" w:cs="Times New Roman"/>
          <w:b/>
          <w:sz w:val="24"/>
          <w:szCs w:val="24"/>
        </w:rPr>
        <w:t xml:space="preserve"> Pletikos</w:t>
      </w:r>
    </w:p>
    <w:p w14:paraId="2D874061" w14:textId="5BF26A4D" w:rsidR="000169F1" w:rsidRPr="007230AB" w:rsidRDefault="007230AB" w:rsidP="00310252">
      <w:pPr>
        <w:spacing w:after="0" w:line="240" w:lineRule="auto"/>
        <w:ind w:left="142" w:right="-851"/>
        <w:rPr>
          <w:rFonts w:ascii="Arial" w:eastAsia="Times New Roman" w:hAnsi="Arial" w:cs="Times New Roman"/>
          <w:sz w:val="24"/>
          <w:szCs w:val="24"/>
        </w:rPr>
      </w:pPr>
      <w:r w:rsidRPr="007230AB">
        <w:rPr>
          <w:rFonts w:ascii="Arial" w:eastAsia="Times New Roman" w:hAnsi="Arial" w:cs="Times New Roman"/>
          <w:sz w:val="24"/>
          <w:szCs w:val="24"/>
        </w:rPr>
        <w:t>CPF/MF n. 031.520.360-94</w:t>
      </w:r>
      <w:r w:rsidRPr="007230AB">
        <w:rPr>
          <w:rFonts w:ascii="Arial" w:eastAsia="Times New Roman" w:hAnsi="Arial" w:cs="Times New Roman"/>
          <w:sz w:val="24"/>
          <w:szCs w:val="24"/>
        </w:rPr>
        <w:tab/>
      </w:r>
      <w:r w:rsidRPr="007230AB">
        <w:rPr>
          <w:rFonts w:ascii="Arial" w:eastAsia="Times New Roman" w:hAnsi="Arial" w:cs="Times New Roman"/>
          <w:sz w:val="24"/>
          <w:szCs w:val="24"/>
        </w:rPr>
        <w:tab/>
      </w:r>
      <w:r w:rsidRPr="007230AB">
        <w:rPr>
          <w:rFonts w:ascii="Arial" w:eastAsia="Times New Roman" w:hAnsi="Arial" w:cs="Times New Roman"/>
          <w:sz w:val="24"/>
          <w:szCs w:val="24"/>
        </w:rPr>
        <w:tab/>
      </w:r>
      <w:r w:rsidR="00811A45">
        <w:rPr>
          <w:rFonts w:ascii="Arial" w:eastAsia="Times New Roman" w:hAnsi="Arial" w:cs="Times New Roman"/>
          <w:sz w:val="24"/>
          <w:szCs w:val="24"/>
        </w:rPr>
        <w:t xml:space="preserve">   </w:t>
      </w:r>
      <w:r w:rsidRPr="007230AB">
        <w:rPr>
          <w:rFonts w:ascii="Arial" w:eastAsia="Times New Roman" w:hAnsi="Arial" w:cs="Times New Roman"/>
          <w:sz w:val="24"/>
          <w:szCs w:val="24"/>
        </w:rPr>
        <w:t>CPF/MF n. 044.862.669-19</w:t>
      </w:r>
    </w:p>
    <w:p w14:paraId="38BD8854" w14:textId="77777777" w:rsidR="000169F1" w:rsidRPr="007230AB" w:rsidRDefault="000169F1" w:rsidP="00310252">
      <w:pPr>
        <w:pStyle w:val="Ttulo2"/>
        <w:spacing w:line="276" w:lineRule="auto"/>
        <w:ind w:left="142" w:right="-851"/>
        <w:rPr>
          <w:rFonts w:cs="Arial"/>
          <w:u w:val="single"/>
        </w:rPr>
      </w:pPr>
    </w:p>
    <w:p w14:paraId="13409A56" w14:textId="77777777" w:rsidR="007230AB" w:rsidRPr="007230AB" w:rsidRDefault="007230AB" w:rsidP="00310252">
      <w:pPr>
        <w:ind w:left="142" w:right="-851"/>
      </w:pPr>
    </w:p>
    <w:p w14:paraId="6A016068" w14:textId="15E4DC14" w:rsidR="007230AB" w:rsidRPr="007230AB" w:rsidRDefault="007230AB" w:rsidP="00310252">
      <w:pPr>
        <w:spacing w:after="0" w:line="240" w:lineRule="auto"/>
        <w:ind w:left="142" w:right="-851"/>
        <w:rPr>
          <w:rFonts w:ascii="Arial" w:eastAsia="Times New Roman" w:hAnsi="Arial" w:cs="Times New Roman"/>
          <w:b/>
          <w:sz w:val="24"/>
          <w:szCs w:val="24"/>
        </w:rPr>
      </w:pPr>
      <w:r w:rsidRPr="007230AB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7230AB">
        <w:rPr>
          <w:rFonts w:ascii="Arial" w:eastAsia="Times New Roman" w:hAnsi="Arial" w:cs="Times New Roman"/>
          <w:b/>
          <w:sz w:val="24"/>
          <w:szCs w:val="24"/>
        </w:rPr>
        <w:tab/>
      </w:r>
      <w:r w:rsidRPr="007230AB">
        <w:rPr>
          <w:rFonts w:ascii="Arial" w:eastAsia="Times New Roman" w:hAnsi="Arial" w:cs="Times New Roman"/>
          <w:b/>
          <w:sz w:val="24"/>
          <w:szCs w:val="24"/>
        </w:rPr>
        <w:tab/>
      </w:r>
      <w:r w:rsidRPr="007230AB">
        <w:rPr>
          <w:rFonts w:ascii="Arial" w:eastAsia="Times New Roman" w:hAnsi="Arial" w:cs="Times New Roman"/>
          <w:b/>
          <w:sz w:val="24"/>
          <w:szCs w:val="24"/>
        </w:rPr>
        <w:tab/>
        <w:t xml:space="preserve">Winston </w:t>
      </w:r>
      <w:proofErr w:type="spellStart"/>
      <w:r w:rsidRPr="007230AB">
        <w:rPr>
          <w:rFonts w:ascii="Arial" w:eastAsia="Times New Roman" w:hAnsi="Arial" w:cs="Times New Roman"/>
          <w:b/>
          <w:sz w:val="24"/>
          <w:szCs w:val="24"/>
        </w:rPr>
        <w:t>Jesiel</w:t>
      </w:r>
      <w:proofErr w:type="spellEnd"/>
      <w:r w:rsidRPr="007230AB">
        <w:rPr>
          <w:rFonts w:ascii="Arial" w:eastAsia="Times New Roman" w:hAnsi="Arial" w:cs="Times New Roman"/>
          <w:b/>
          <w:sz w:val="24"/>
          <w:szCs w:val="24"/>
        </w:rPr>
        <w:t xml:space="preserve"> Pereira da Silva</w:t>
      </w:r>
    </w:p>
    <w:p w14:paraId="5BBD299B" w14:textId="52C695C6" w:rsidR="007230AB" w:rsidRPr="007230AB" w:rsidRDefault="007230AB" w:rsidP="00310252">
      <w:pPr>
        <w:spacing w:after="0" w:line="240" w:lineRule="auto"/>
        <w:ind w:left="142" w:right="-851" w:firstLine="708"/>
        <w:rPr>
          <w:rFonts w:ascii="Arial" w:eastAsia="Times New Roman" w:hAnsi="Arial" w:cs="Times New Roman"/>
          <w:sz w:val="24"/>
          <w:szCs w:val="24"/>
        </w:rPr>
      </w:pPr>
      <w:r w:rsidRPr="007230AB">
        <w:rPr>
          <w:rFonts w:ascii="Arial" w:eastAsia="Times New Roman" w:hAnsi="Arial" w:cs="Times New Roman"/>
          <w:sz w:val="24"/>
          <w:szCs w:val="24"/>
        </w:rPr>
        <w:t>OAB/SC 36.591</w:t>
      </w:r>
      <w:r w:rsidRPr="007230AB">
        <w:rPr>
          <w:rFonts w:ascii="Arial" w:eastAsia="Times New Roman" w:hAnsi="Arial" w:cs="Times New Roman"/>
          <w:sz w:val="24"/>
          <w:szCs w:val="24"/>
        </w:rPr>
        <w:tab/>
      </w:r>
      <w:r w:rsidRPr="007230AB">
        <w:rPr>
          <w:rFonts w:ascii="Arial" w:eastAsia="Times New Roman" w:hAnsi="Arial" w:cs="Times New Roman"/>
          <w:sz w:val="24"/>
          <w:szCs w:val="24"/>
        </w:rPr>
        <w:tab/>
      </w:r>
      <w:r w:rsidRPr="007230AB">
        <w:rPr>
          <w:rFonts w:ascii="Arial" w:eastAsia="Times New Roman" w:hAnsi="Arial" w:cs="Times New Roman"/>
          <w:sz w:val="24"/>
          <w:szCs w:val="24"/>
        </w:rPr>
        <w:tab/>
      </w:r>
      <w:r w:rsidRPr="007230AB">
        <w:rPr>
          <w:rFonts w:ascii="Arial" w:eastAsia="Times New Roman" w:hAnsi="Arial" w:cs="Times New Roman"/>
          <w:sz w:val="24"/>
          <w:szCs w:val="24"/>
        </w:rPr>
        <w:tab/>
      </w:r>
      <w:r w:rsidRPr="007230AB">
        <w:rPr>
          <w:rFonts w:ascii="Arial" w:eastAsia="Times New Roman" w:hAnsi="Arial" w:cs="Times New Roman"/>
          <w:sz w:val="24"/>
          <w:szCs w:val="24"/>
        </w:rPr>
        <w:tab/>
        <w:t>OAB/SC 28.561</w:t>
      </w:r>
    </w:p>
    <w:p w14:paraId="113D8319" w14:textId="77777777" w:rsidR="007230AB" w:rsidRPr="006F0453" w:rsidRDefault="007230AB" w:rsidP="00310252">
      <w:pPr>
        <w:spacing w:after="0" w:line="240" w:lineRule="auto"/>
        <w:ind w:left="142" w:right="-851" w:firstLine="708"/>
        <w:rPr>
          <w:rFonts w:ascii="Arial" w:eastAsia="Times New Roman" w:hAnsi="Arial" w:cs="Times New Roman"/>
          <w:sz w:val="14"/>
          <w:szCs w:val="14"/>
        </w:rPr>
      </w:pPr>
    </w:p>
    <w:p w14:paraId="14A81AFB" w14:textId="32B9CDAC" w:rsidR="007230AB" w:rsidRPr="007230AB" w:rsidRDefault="007230AB" w:rsidP="00310252">
      <w:pPr>
        <w:spacing w:after="0" w:line="240" w:lineRule="auto"/>
        <w:ind w:left="142" w:right="-851"/>
        <w:rPr>
          <w:rFonts w:ascii="Arial" w:eastAsia="Times New Roman" w:hAnsi="Arial" w:cs="Times New Roman"/>
          <w:sz w:val="24"/>
          <w:szCs w:val="24"/>
        </w:rPr>
      </w:pPr>
      <w:r w:rsidRPr="007230AB">
        <w:rPr>
          <w:rFonts w:ascii="Arial" w:eastAsia="Times New Roman" w:hAnsi="Arial" w:cs="Times New Roman"/>
          <w:sz w:val="24"/>
          <w:szCs w:val="24"/>
        </w:rPr>
        <w:t>Testemunhas:</w:t>
      </w:r>
    </w:p>
    <w:p w14:paraId="272D960D" w14:textId="77777777" w:rsidR="007230AB" w:rsidRDefault="007230AB" w:rsidP="00310252">
      <w:pPr>
        <w:spacing w:after="0" w:line="240" w:lineRule="auto"/>
        <w:ind w:left="142" w:right="-851" w:firstLine="708"/>
        <w:rPr>
          <w:rFonts w:ascii="Arial" w:eastAsia="Times New Roman" w:hAnsi="Arial" w:cs="Times New Roman"/>
          <w:sz w:val="24"/>
          <w:szCs w:val="24"/>
        </w:rPr>
      </w:pPr>
    </w:p>
    <w:p w14:paraId="730BFD23" w14:textId="58634D4F" w:rsidR="00811A45" w:rsidRPr="007230AB" w:rsidRDefault="00811A45" w:rsidP="00310252">
      <w:pPr>
        <w:spacing w:line="240" w:lineRule="auto"/>
        <w:ind w:left="142" w:right="-851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____________________</w:t>
      </w: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</w:r>
      <w:r>
        <w:rPr>
          <w:rFonts w:ascii="Arial" w:eastAsia="Times New Roman" w:hAnsi="Arial" w:cs="Times New Roman"/>
          <w:sz w:val="24"/>
          <w:szCs w:val="24"/>
        </w:rPr>
        <w:tab/>
        <w:t>____________________</w:t>
      </w:r>
    </w:p>
    <w:p w14:paraId="728D736F" w14:textId="68D61C55" w:rsidR="007230AB" w:rsidRDefault="00811A45" w:rsidP="00310252">
      <w:pPr>
        <w:spacing w:after="0" w:line="360" w:lineRule="auto"/>
        <w:ind w:left="142" w:right="-851"/>
        <w:rPr>
          <w:rFonts w:ascii="Arial" w:hAnsi="Arial" w:cs="Arial"/>
        </w:rPr>
      </w:pPr>
      <w:r>
        <w:rPr>
          <w:rFonts w:ascii="Arial" w:hAnsi="Arial" w:cs="Arial"/>
        </w:rPr>
        <w:t>Nome: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Nome:</w:t>
      </w:r>
    </w:p>
    <w:p w14:paraId="3EE2AFB8" w14:textId="04CDA0EA" w:rsidR="00131BEB" w:rsidRPr="007230AB" w:rsidRDefault="00811A45" w:rsidP="00310252">
      <w:pPr>
        <w:spacing w:after="0" w:line="240" w:lineRule="auto"/>
        <w:ind w:left="142" w:right="-851"/>
        <w:rPr>
          <w:lang w:val="en-US"/>
        </w:rPr>
      </w:pPr>
      <w:r>
        <w:rPr>
          <w:rFonts w:ascii="Arial" w:hAnsi="Arial" w:cs="Arial"/>
        </w:rPr>
        <w:t>CPF: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CPF:</w:t>
      </w:r>
    </w:p>
    <w:sectPr w:rsidR="00131BEB" w:rsidRPr="007230AB" w:rsidSect="006F0453">
      <w:headerReference w:type="default" r:id="rId8"/>
      <w:footerReference w:type="default" r:id="rId9"/>
      <w:pgSz w:w="11906" w:h="16838"/>
      <w:pgMar w:top="1843" w:right="1416" w:bottom="426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C0759" w14:textId="77777777" w:rsidR="00C365F4" w:rsidRPr="007230AB" w:rsidRDefault="00C365F4" w:rsidP="00943258">
      <w:pPr>
        <w:spacing w:after="0" w:line="240" w:lineRule="auto"/>
      </w:pPr>
      <w:r w:rsidRPr="007230AB">
        <w:separator/>
      </w:r>
    </w:p>
  </w:endnote>
  <w:endnote w:type="continuationSeparator" w:id="0">
    <w:p w14:paraId="57AAF95C" w14:textId="77777777" w:rsidR="00C365F4" w:rsidRPr="007230AB" w:rsidRDefault="00C365F4" w:rsidP="00943258">
      <w:pPr>
        <w:spacing w:after="0" w:line="240" w:lineRule="auto"/>
      </w:pPr>
      <w:r w:rsidRPr="007230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36CD62C" w14:textId="77777777" w:rsidR="00501A18" w:rsidRPr="007230AB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 w:rsidRPr="007230AB">
          <w:rPr>
            <w:noProof/>
          </w:rPr>
          <w:drawing>
            <wp:anchor distT="0" distB="0" distL="114300" distR="114300" simplePos="0" relativeHeight="251659264" behindDoc="1" locked="0" layoutInCell="1" allowOverlap="1" wp14:anchorId="753FFD0C" wp14:editId="32DBA34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2371927" name="Imagem 2023719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7230AB">
          <w:rPr>
            <w:rFonts w:ascii="Arial" w:hAnsi="Arial" w:cs="Arial"/>
            <w:sz w:val="16"/>
            <w:szCs w:val="16"/>
          </w:rPr>
          <w:fldChar w:fldCharType="begin"/>
        </w:r>
        <w:r w:rsidR="00501A18" w:rsidRPr="007230AB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7230AB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7230AB">
          <w:rPr>
            <w:rFonts w:ascii="Arial" w:hAnsi="Arial" w:cs="Arial"/>
            <w:sz w:val="16"/>
            <w:szCs w:val="16"/>
          </w:rPr>
          <w:t>2</w:t>
        </w:r>
        <w:r w:rsidR="00501A18" w:rsidRPr="007230AB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1612435" w14:textId="77777777" w:rsidR="00501A18" w:rsidRPr="007230AB" w:rsidRDefault="00924163" w:rsidP="00924163">
    <w:pPr>
      <w:pStyle w:val="Rodap"/>
      <w:tabs>
        <w:tab w:val="clear" w:pos="4252"/>
        <w:tab w:val="clear" w:pos="8504"/>
        <w:tab w:val="left" w:pos="6645"/>
      </w:tabs>
    </w:pPr>
    <w:r w:rsidRPr="007230A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121FC" w14:textId="77777777" w:rsidR="00C365F4" w:rsidRPr="007230AB" w:rsidRDefault="00C365F4" w:rsidP="00943258">
      <w:pPr>
        <w:spacing w:after="0" w:line="240" w:lineRule="auto"/>
      </w:pPr>
      <w:r w:rsidRPr="007230AB">
        <w:separator/>
      </w:r>
    </w:p>
  </w:footnote>
  <w:footnote w:type="continuationSeparator" w:id="0">
    <w:p w14:paraId="636CCF8C" w14:textId="77777777" w:rsidR="00C365F4" w:rsidRPr="007230AB" w:rsidRDefault="00C365F4" w:rsidP="00943258">
      <w:pPr>
        <w:spacing w:after="0" w:line="240" w:lineRule="auto"/>
      </w:pPr>
      <w:r w:rsidRPr="007230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D1488" w14:textId="77777777" w:rsidR="00131BEB" w:rsidRPr="007230AB" w:rsidRDefault="00DF5478" w:rsidP="00FB3A3F">
    <w:pPr>
      <w:pStyle w:val="Cabealho"/>
      <w:tabs>
        <w:tab w:val="clear" w:pos="4252"/>
        <w:tab w:val="clear" w:pos="8504"/>
        <w:tab w:val="left" w:pos="6932"/>
      </w:tabs>
    </w:pPr>
    <w:r w:rsidRPr="007230AB">
      <w:rPr>
        <w:noProof/>
      </w:rPr>
      <w:drawing>
        <wp:anchor distT="114300" distB="114300" distL="114300" distR="114300" simplePos="0" relativeHeight="251661312" behindDoc="1" locked="0" layoutInCell="1" hidden="0" allowOverlap="1" wp14:anchorId="4A27532A" wp14:editId="61AE42A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10030412" name="Imagem 210030412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 w:rsidRPr="007230AB">
      <w:tab/>
    </w:r>
  </w:p>
  <w:p w14:paraId="310968EB" w14:textId="77777777" w:rsidR="007C36DB" w:rsidRPr="007230A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10ACC19" w14:textId="77777777" w:rsidR="007C36DB" w:rsidRPr="007230A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644B4EC" w14:textId="77777777" w:rsidR="00943258" w:rsidRPr="007230AB" w:rsidRDefault="007C36DB" w:rsidP="007C36DB">
    <w:pPr>
      <w:pStyle w:val="Cabealho"/>
      <w:tabs>
        <w:tab w:val="clear" w:pos="4252"/>
        <w:tab w:val="clear" w:pos="8504"/>
        <w:tab w:val="left" w:pos="6555"/>
      </w:tabs>
    </w:pPr>
    <w:r w:rsidRPr="007230A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F4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10252"/>
    <w:rsid w:val="00377A2E"/>
    <w:rsid w:val="003801CD"/>
    <w:rsid w:val="003838A0"/>
    <w:rsid w:val="003E46B9"/>
    <w:rsid w:val="004949AD"/>
    <w:rsid w:val="004F2B78"/>
    <w:rsid w:val="004F384D"/>
    <w:rsid w:val="00501A18"/>
    <w:rsid w:val="005321DA"/>
    <w:rsid w:val="005A2D57"/>
    <w:rsid w:val="005B67EA"/>
    <w:rsid w:val="005E58E2"/>
    <w:rsid w:val="00637646"/>
    <w:rsid w:val="00673228"/>
    <w:rsid w:val="00693F8B"/>
    <w:rsid w:val="00696295"/>
    <w:rsid w:val="006C0DFC"/>
    <w:rsid w:val="006D23FA"/>
    <w:rsid w:val="006F0453"/>
    <w:rsid w:val="00722DF5"/>
    <w:rsid w:val="007230AB"/>
    <w:rsid w:val="007944C1"/>
    <w:rsid w:val="00795616"/>
    <w:rsid w:val="00797900"/>
    <w:rsid w:val="007C36DB"/>
    <w:rsid w:val="00810D34"/>
    <w:rsid w:val="00811A45"/>
    <w:rsid w:val="008A0012"/>
    <w:rsid w:val="008B4425"/>
    <w:rsid w:val="008E31FF"/>
    <w:rsid w:val="008E377D"/>
    <w:rsid w:val="008F2218"/>
    <w:rsid w:val="008F53CE"/>
    <w:rsid w:val="008F7B29"/>
    <w:rsid w:val="0090226D"/>
    <w:rsid w:val="00915603"/>
    <w:rsid w:val="00924163"/>
    <w:rsid w:val="00932076"/>
    <w:rsid w:val="00943258"/>
    <w:rsid w:val="00A049FC"/>
    <w:rsid w:val="00A4450F"/>
    <w:rsid w:val="00AA7DED"/>
    <w:rsid w:val="00B07AB2"/>
    <w:rsid w:val="00B14A81"/>
    <w:rsid w:val="00B6363E"/>
    <w:rsid w:val="00BA2544"/>
    <w:rsid w:val="00BA25C2"/>
    <w:rsid w:val="00BC38E7"/>
    <w:rsid w:val="00C03B4C"/>
    <w:rsid w:val="00C0456B"/>
    <w:rsid w:val="00C365F4"/>
    <w:rsid w:val="00CB5FC5"/>
    <w:rsid w:val="00CD67FD"/>
    <w:rsid w:val="00D32740"/>
    <w:rsid w:val="00DC6539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A3FD4"/>
  <w15:chartTrackingRefBased/>
  <w15:docId w15:val="{0E3A3683-9123-49E4-80A1-09D5528B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45</TotalTime>
  <Pages>1</Pages>
  <Words>322</Words>
  <Characters>1740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13</cp:revision>
  <cp:lastPrinted>2022-07-18T22:35:00Z</cp:lastPrinted>
  <dcterms:created xsi:type="dcterms:W3CDTF">2025-06-16T19:39:00Z</dcterms:created>
  <dcterms:modified xsi:type="dcterms:W3CDTF">2025-06-23T18:41:00Z</dcterms:modified>
</cp:coreProperties>
</file>