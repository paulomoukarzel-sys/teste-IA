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538C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33BC2210" w14:textId="77777777" w:rsidR="008F53CE" w:rsidRPr="00634A95" w:rsidRDefault="008F53CE" w:rsidP="008F53CE">
      <w:pPr>
        <w:pStyle w:val="Qualificao"/>
        <w:ind w:left="-142"/>
      </w:pPr>
    </w:p>
    <w:p w14:paraId="5373917C" w14:textId="77777777" w:rsidR="008E31FF" w:rsidRPr="00E83C5D" w:rsidRDefault="008E31FF" w:rsidP="008E31F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3A11B70" w14:textId="77777777" w:rsidR="008E31FF" w:rsidRPr="001F2F4B" w:rsidRDefault="008E31FF" w:rsidP="008E31FF">
      <w:pPr>
        <w:pStyle w:val="Qualificao"/>
        <w:ind w:left="-142"/>
      </w:pPr>
    </w:p>
    <w:p w14:paraId="26A665EA" w14:textId="77777777" w:rsidR="008E31FF" w:rsidRDefault="008E31FF" w:rsidP="008E31FF">
      <w:pPr>
        <w:pStyle w:val="Qualificao"/>
        <w:spacing w:before="0" w:line="360" w:lineRule="auto"/>
        <w:ind w:left="-142" w:firstLine="1418"/>
        <w:jc w:val="both"/>
      </w:pPr>
    </w:p>
    <w:p w14:paraId="58A08DC2" w14:textId="2BB98E19" w:rsidR="008E31FF" w:rsidRPr="00060CEE" w:rsidRDefault="008E31FF" w:rsidP="008E31FF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0F37C7">
        <w:rPr>
          <w:b/>
          <w:sz w:val="24"/>
          <w:szCs w:val="24"/>
        </w:rPr>
        <w:t>VERA LÚCIA DE ÁVILA MOUKARZEL</w:t>
      </w:r>
      <w:r w:rsidRPr="00414206">
        <w:rPr>
          <w:sz w:val="24"/>
          <w:szCs w:val="24"/>
        </w:rPr>
        <w:t xml:space="preserve">, </w:t>
      </w:r>
      <w:r w:rsidR="000F37C7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0F37C7">
        <w:rPr>
          <w:sz w:val="24"/>
          <w:szCs w:val="24"/>
        </w:rPr>
        <w:t>pensionista</w:t>
      </w:r>
      <w:r w:rsidRPr="00414206">
        <w:rPr>
          <w:sz w:val="24"/>
          <w:szCs w:val="24"/>
        </w:rPr>
        <w:t xml:space="preserve">, </w:t>
      </w:r>
      <w:r w:rsidR="000F37C7">
        <w:rPr>
          <w:sz w:val="24"/>
          <w:szCs w:val="24"/>
        </w:rPr>
        <w:t>viúva</w:t>
      </w:r>
      <w:r w:rsidRPr="00414206">
        <w:rPr>
          <w:sz w:val="24"/>
          <w:szCs w:val="24"/>
        </w:rPr>
        <w:t>, inscrit</w:t>
      </w:r>
      <w:r w:rsidR="000F37C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0F37C7">
        <w:rPr>
          <w:sz w:val="24"/>
          <w:szCs w:val="24"/>
        </w:rPr>
        <w:t>064.715.948-10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residente e domiciliad</w:t>
      </w:r>
      <w:r w:rsidR="000F37C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r w:rsidR="000F37C7">
        <w:rPr>
          <w:sz w:val="24"/>
          <w:szCs w:val="24"/>
        </w:rPr>
        <w:t>dos Jasmins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0F37C7">
        <w:rPr>
          <w:sz w:val="24"/>
          <w:szCs w:val="24"/>
        </w:rPr>
        <w:t>305</w:t>
      </w:r>
      <w:r w:rsidRPr="00414206">
        <w:rPr>
          <w:sz w:val="24"/>
          <w:szCs w:val="24"/>
        </w:rPr>
        <w:t xml:space="preserve">, </w:t>
      </w:r>
      <w:r w:rsidR="000F37C7">
        <w:rPr>
          <w:sz w:val="24"/>
          <w:szCs w:val="24"/>
        </w:rPr>
        <w:t>Roçado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0F37C7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0F37C7">
        <w:rPr>
          <w:sz w:val="24"/>
          <w:szCs w:val="24"/>
        </w:rPr>
        <w:t>88.015-430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9015E8">
        <w:rPr>
          <w:sz w:val="24"/>
          <w:szCs w:val="24"/>
        </w:rPr>
        <w:t>com endereço profissional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0F37C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</w:t>
      </w:r>
      <w:r w:rsidR="00B645A3">
        <w:rPr>
          <w:sz w:val="24"/>
          <w:szCs w:val="24"/>
          <w:u w:val="single"/>
        </w:rPr>
        <w:t xml:space="preserve">ao cumprimento de sentença n. </w:t>
      </w:r>
      <w:r w:rsidR="00B645A3" w:rsidRPr="00B645A3">
        <w:rPr>
          <w:sz w:val="24"/>
          <w:szCs w:val="24"/>
          <w:u w:val="single"/>
        </w:rPr>
        <w:t>5032756-88.2025.8.24.0023</w:t>
      </w:r>
      <w:r w:rsidR="00B645A3">
        <w:rPr>
          <w:sz w:val="24"/>
          <w:szCs w:val="24"/>
          <w:u w:val="single"/>
        </w:rPr>
        <w:t xml:space="preserve">, proposto contra </w:t>
      </w:r>
      <w:r w:rsidR="000F37C7">
        <w:rPr>
          <w:sz w:val="24"/>
          <w:szCs w:val="24"/>
          <w:u w:val="single"/>
        </w:rPr>
        <w:t xml:space="preserve">o Instituto de Previdência do Estado de Santa Catarina – IPREV/SC, </w:t>
      </w:r>
      <w:r w:rsidR="001A6AB9">
        <w:rPr>
          <w:sz w:val="24"/>
          <w:szCs w:val="24"/>
          <w:u w:val="single"/>
        </w:rPr>
        <w:t xml:space="preserve">em </w:t>
      </w:r>
      <w:r w:rsidR="00B645A3">
        <w:rPr>
          <w:sz w:val="24"/>
          <w:szCs w:val="24"/>
          <w:u w:val="single"/>
        </w:rPr>
        <w:t xml:space="preserve">tramitação perante a </w:t>
      </w:r>
      <w:r w:rsidR="00DC0FF1">
        <w:rPr>
          <w:sz w:val="24"/>
          <w:szCs w:val="24"/>
          <w:u w:val="single"/>
        </w:rPr>
        <w:t>V</w:t>
      </w:r>
      <w:r w:rsidR="00DC0FF1" w:rsidRPr="00DC0FF1">
        <w:rPr>
          <w:sz w:val="24"/>
          <w:szCs w:val="24"/>
          <w:u w:val="single"/>
        </w:rPr>
        <w:t>ara de Execuções contra a Fazenda Pública e Precatórios da Comarca da Capital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26B3DD2" w14:textId="5ACFD9A8" w:rsidR="008E31FF" w:rsidRPr="00BC0D7C" w:rsidRDefault="008E31FF" w:rsidP="008E31F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B645A3">
        <w:rPr>
          <w:noProof/>
          <w:sz w:val="24"/>
          <w:szCs w:val="24"/>
        </w:rPr>
        <w:t>15 de maio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72F5BD0" w14:textId="77777777" w:rsidR="008E31FF" w:rsidRDefault="008E31FF" w:rsidP="008E31F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EE1E8B8" w14:textId="77777777" w:rsidR="008E31FF" w:rsidRDefault="008E31FF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3AFFD270" w14:textId="77777777" w:rsidR="000F37C7" w:rsidRDefault="000F37C7" w:rsidP="008E31FF">
      <w:pPr>
        <w:pStyle w:val="Qualificao"/>
        <w:spacing w:before="0"/>
        <w:ind w:left="-142"/>
        <w:jc w:val="center"/>
        <w:rPr>
          <w:b/>
          <w:sz w:val="24"/>
        </w:rPr>
      </w:pPr>
      <w:r w:rsidRPr="000F37C7">
        <w:rPr>
          <w:b/>
          <w:sz w:val="24"/>
        </w:rPr>
        <w:t xml:space="preserve">VERA LÚCIA DE ÁVILA MOUKARZEL </w:t>
      </w:r>
    </w:p>
    <w:p w14:paraId="37E4767D" w14:textId="05FDE1EB" w:rsidR="008E31FF" w:rsidRPr="00F51C48" w:rsidRDefault="008E31FF" w:rsidP="008E31F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0F37C7" w:rsidRPr="000F37C7">
        <w:rPr>
          <w:sz w:val="24"/>
          <w:szCs w:val="24"/>
        </w:rPr>
        <w:t>064.715.948-10</w:t>
      </w:r>
    </w:p>
    <w:p w14:paraId="52A2738C" w14:textId="77777777" w:rsidR="00131BEB" w:rsidRPr="008F53CE" w:rsidRDefault="00131BEB" w:rsidP="008E31FF">
      <w:pPr>
        <w:pStyle w:val="Destino"/>
        <w:spacing w:before="0"/>
        <w:ind w:left="-142"/>
        <w:jc w:val="center"/>
      </w:pPr>
    </w:p>
    <w:sectPr w:rsidR="00131BEB" w:rsidRPr="008F53C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94BE" w14:textId="77777777" w:rsidR="003F2F41" w:rsidRDefault="003F2F41" w:rsidP="00943258">
      <w:pPr>
        <w:spacing w:after="0" w:line="240" w:lineRule="auto"/>
      </w:pPr>
      <w:r>
        <w:separator/>
      </w:r>
    </w:p>
  </w:endnote>
  <w:endnote w:type="continuationSeparator" w:id="0">
    <w:p w14:paraId="4DEE09D6" w14:textId="77777777" w:rsidR="003F2F41" w:rsidRDefault="003F2F4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29C89E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EC6E22B" wp14:editId="2EDF7772">
              <wp:simplePos x="0" y="0"/>
              <wp:positionH relativeFrom="column">
                <wp:posOffset>1554745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6463D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1604" w14:textId="77777777" w:rsidR="003F2F41" w:rsidRDefault="003F2F41" w:rsidP="00943258">
      <w:pPr>
        <w:spacing w:after="0" w:line="240" w:lineRule="auto"/>
      </w:pPr>
      <w:r>
        <w:separator/>
      </w:r>
    </w:p>
  </w:footnote>
  <w:footnote w:type="continuationSeparator" w:id="0">
    <w:p w14:paraId="59222DAD" w14:textId="77777777" w:rsidR="003F2F41" w:rsidRDefault="003F2F4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B41D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964B9E2" wp14:editId="083BF230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6E4580D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B6DB7A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B2BC7B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C7"/>
    <w:rsid w:val="00003F31"/>
    <w:rsid w:val="0004298B"/>
    <w:rsid w:val="00097661"/>
    <w:rsid w:val="000D228C"/>
    <w:rsid w:val="000F37C7"/>
    <w:rsid w:val="00131BEB"/>
    <w:rsid w:val="001667B0"/>
    <w:rsid w:val="00183BE2"/>
    <w:rsid w:val="001A6AB9"/>
    <w:rsid w:val="001B2B98"/>
    <w:rsid w:val="001B2E75"/>
    <w:rsid w:val="00201F45"/>
    <w:rsid w:val="00207BE4"/>
    <w:rsid w:val="00272BFB"/>
    <w:rsid w:val="00291F6C"/>
    <w:rsid w:val="00377A2E"/>
    <w:rsid w:val="003E46B9"/>
    <w:rsid w:val="003F2F41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A062B"/>
    <w:rsid w:val="006C0DFC"/>
    <w:rsid w:val="00795616"/>
    <w:rsid w:val="007C36DB"/>
    <w:rsid w:val="00810D34"/>
    <w:rsid w:val="008A0012"/>
    <w:rsid w:val="008A3871"/>
    <w:rsid w:val="008E31FF"/>
    <w:rsid w:val="008E377D"/>
    <w:rsid w:val="008F2218"/>
    <w:rsid w:val="008F53CE"/>
    <w:rsid w:val="008F7B29"/>
    <w:rsid w:val="009015E8"/>
    <w:rsid w:val="00924163"/>
    <w:rsid w:val="00943258"/>
    <w:rsid w:val="00A049FC"/>
    <w:rsid w:val="00B6363E"/>
    <w:rsid w:val="00B645A3"/>
    <w:rsid w:val="00BA2544"/>
    <w:rsid w:val="00C03B4C"/>
    <w:rsid w:val="00C0456B"/>
    <w:rsid w:val="00CB5FC5"/>
    <w:rsid w:val="00D32740"/>
    <w:rsid w:val="00DC0FF1"/>
    <w:rsid w:val="00DE0162"/>
    <w:rsid w:val="00DE0552"/>
    <w:rsid w:val="00E05790"/>
    <w:rsid w:val="00E90F3C"/>
    <w:rsid w:val="00E968BB"/>
    <w:rsid w:val="00EB4346"/>
    <w:rsid w:val="00EE3903"/>
    <w:rsid w:val="00F11B2C"/>
    <w:rsid w:val="00F13350"/>
    <w:rsid w:val="00F22B73"/>
    <w:rsid w:val="00FB3A3F"/>
    <w:rsid w:val="00FD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37A26"/>
  <w15:chartTrackingRefBased/>
  <w15:docId w15:val="{A062CCDE-7B17-4565-A900-C3BF2E5E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2022-09-12T18:20:00Z</cp:lastPrinted>
  <dcterms:created xsi:type="dcterms:W3CDTF">2022-09-12T18:17:00Z</dcterms:created>
  <dcterms:modified xsi:type="dcterms:W3CDTF">2025-05-15T18:26:00Z</dcterms:modified>
</cp:coreProperties>
</file>