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1A684" w14:textId="7E17778E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FC2E96">
        <w:rPr>
          <w:rFonts w:ascii="Arial" w:eastAsia="Calibri" w:hAnsi="Arial" w:cs="Times New Roman"/>
          <w:sz w:val="24"/>
          <w:szCs w:val="24"/>
        </w:rPr>
        <w:t xml:space="preserve"> SENHOR DESEMBARGADOR JOÃO HENRIQUE BLASI, DIGNÍSSIMO PRESIDENTE DO TRIBUNAL DE JUSTIÇA DE SANTA CATARINA</w:t>
      </w:r>
    </w:p>
    <w:p w14:paraId="4ABE067F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0C096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930349" w14:textId="77777777" w:rsidR="00FC2E96" w:rsidRPr="00136102" w:rsidRDefault="00FC2E9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B6A43F0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56BD0961" w14:textId="208C7C9B" w:rsidR="000169F1" w:rsidRPr="00FC2E96" w:rsidRDefault="00FC2E96" w:rsidP="00FC2E96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C2E96">
        <w:rPr>
          <w:rFonts w:ascii="Arial" w:eastAsia="Calibri" w:hAnsi="Arial" w:cs="Times New Roman"/>
        </w:rPr>
        <w:t xml:space="preserve">Autos n. </w:t>
      </w:r>
      <w:r w:rsidRPr="00FC2E96">
        <w:rPr>
          <w:rFonts w:ascii="Arial" w:eastAsia="Calibri" w:hAnsi="Arial" w:cs="Times New Roman"/>
        </w:rPr>
        <w:t>5067038-32.2022.8.24.0000</w:t>
      </w:r>
    </w:p>
    <w:p w14:paraId="2D1DBB1C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89FF816" w14:textId="2A51ED7F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10F6C8" w14:textId="77777777" w:rsidR="00FC2E96" w:rsidRPr="00136102" w:rsidRDefault="00FC2E9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FD58CE" w14:textId="79D4F5E6" w:rsidR="000169F1" w:rsidRPr="00A814BD" w:rsidRDefault="00FC2E96" w:rsidP="000169F1">
      <w:pPr>
        <w:pStyle w:val="Qualificaodaspartes"/>
      </w:pPr>
      <w:r>
        <w:rPr>
          <w:b/>
        </w:rPr>
        <w:t>VERA LÚCIA DE ÁVILA MOUKARZEL</w:t>
      </w:r>
      <w:r w:rsidR="000169F1" w:rsidRPr="00A814BD">
        <w:t xml:space="preserve">, </w:t>
      </w:r>
      <w:r>
        <w:t xml:space="preserve">já qualificada nos autos do precatório n. </w:t>
      </w:r>
      <w:r w:rsidRPr="00FC2E96">
        <w:t>5067038-32.2022.8.24.0000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>com o objetivo de</w:t>
      </w:r>
      <w:r w:rsidRPr="00FC2E96">
        <w:t xml:space="preserve"> aderir ao acordo direto para pagamento </w:t>
      </w:r>
      <w:r w:rsidRPr="00FC2E96">
        <w:rPr>
          <w:sz w:val="20"/>
          <w:szCs w:val="18"/>
        </w:rPr>
        <w:t xml:space="preserve">(Edital PGE </w:t>
      </w:r>
      <w:r w:rsidRPr="00FC2E96">
        <w:rPr>
          <w:sz w:val="20"/>
          <w:szCs w:val="18"/>
        </w:rPr>
        <w:t xml:space="preserve">n. </w:t>
      </w:r>
      <w:r w:rsidRPr="00FC2E96">
        <w:rPr>
          <w:sz w:val="20"/>
          <w:szCs w:val="18"/>
        </w:rPr>
        <w:t>0</w:t>
      </w:r>
      <w:r w:rsidRPr="00FC2E96">
        <w:rPr>
          <w:sz w:val="20"/>
          <w:szCs w:val="18"/>
        </w:rPr>
        <w:t>1</w:t>
      </w:r>
      <w:r w:rsidRPr="00FC2E96">
        <w:rPr>
          <w:sz w:val="20"/>
          <w:szCs w:val="18"/>
        </w:rPr>
        <w:t>/202</w:t>
      </w:r>
      <w:r w:rsidRPr="00FC2E96">
        <w:rPr>
          <w:sz w:val="20"/>
          <w:szCs w:val="18"/>
        </w:rPr>
        <w:t>3</w:t>
      </w:r>
      <w:r w:rsidRPr="00FC2E96">
        <w:rPr>
          <w:sz w:val="20"/>
          <w:szCs w:val="18"/>
        </w:rPr>
        <w:t>)</w:t>
      </w:r>
      <w:r w:rsidRPr="00FC2E96">
        <w:t xml:space="preserve">, </w:t>
      </w:r>
      <w:r w:rsidRPr="00FC2E96">
        <w:rPr>
          <w:u w:val="single"/>
        </w:rPr>
        <w:t>requerer</w:t>
      </w:r>
      <w:r w:rsidRPr="00FC2E96">
        <w:t xml:space="preserve"> a expedição de </w:t>
      </w:r>
      <w:r w:rsidRPr="00FC2E96">
        <w:rPr>
          <w:u w:val="single"/>
        </w:rPr>
        <w:t>certidão de valor atualizado do precatório</w:t>
      </w:r>
      <w:r w:rsidRPr="00FC2E96">
        <w:t xml:space="preserve">, constando o credor, </w:t>
      </w:r>
      <w:r w:rsidR="00DC087E">
        <w:t xml:space="preserve">o </w:t>
      </w:r>
      <w:r w:rsidRPr="00FC2E96">
        <w:t xml:space="preserve">ente devedor e </w:t>
      </w:r>
      <w:r>
        <w:t xml:space="preserve">a </w:t>
      </w:r>
      <w:r w:rsidRPr="00FC2E96">
        <w:t>sua posição na listagem unificada.</w:t>
      </w:r>
    </w:p>
    <w:p w14:paraId="2144B77F" w14:textId="29F1E721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403CAE23" w14:textId="77777777" w:rsidR="00FC2E96" w:rsidRDefault="00FC2E96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131270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5B31369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C2E96">
        <w:rPr>
          <w:rFonts w:ascii="Arial" w:eastAsia="Calibri" w:hAnsi="Arial" w:cs="Times New Roman"/>
          <w:noProof/>
          <w:sz w:val="24"/>
          <w:szCs w:val="24"/>
        </w:rPr>
        <w:t>14 de março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1FC4AE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6D3779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9A06BC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A534514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78DC1F2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645624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1E4F6EF" w14:textId="77777777" w:rsidR="000169F1" w:rsidRPr="00377A2E" w:rsidRDefault="000169F1" w:rsidP="000169F1"/>
    <w:p w14:paraId="67E1E5D2" w14:textId="77777777" w:rsidR="00131BEB" w:rsidRPr="000169F1" w:rsidRDefault="00131BEB" w:rsidP="000169F1"/>
    <w:sectPr w:rsidR="00131BEB" w:rsidRPr="000169F1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74AE5" w14:textId="77777777" w:rsidR="00FC2E96" w:rsidRDefault="00FC2E96" w:rsidP="00943258">
      <w:pPr>
        <w:spacing w:after="0" w:line="240" w:lineRule="auto"/>
      </w:pPr>
      <w:r>
        <w:separator/>
      </w:r>
    </w:p>
  </w:endnote>
  <w:endnote w:type="continuationSeparator" w:id="0">
    <w:p w14:paraId="57AE401B" w14:textId="77777777" w:rsidR="00FC2E96" w:rsidRDefault="00FC2E9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06D745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C983960" wp14:editId="26DE0BD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2147EE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A8F91" w14:textId="77777777" w:rsidR="00FC2E96" w:rsidRDefault="00FC2E96" w:rsidP="00943258">
      <w:pPr>
        <w:spacing w:after="0" w:line="240" w:lineRule="auto"/>
      </w:pPr>
      <w:r>
        <w:separator/>
      </w:r>
    </w:p>
  </w:footnote>
  <w:footnote w:type="continuationSeparator" w:id="0">
    <w:p w14:paraId="12DC88A3" w14:textId="77777777" w:rsidR="00FC2E96" w:rsidRDefault="00FC2E9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1169E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E810947" wp14:editId="274DBEAA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7D3D8AB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CFF1D6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21764D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96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C36DB"/>
    <w:rsid w:val="00810D34"/>
    <w:rsid w:val="008A0012"/>
    <w:rsid w:val="008E31FF"/>
    <w:rsid w:val="008E377D"/>
    <w:rsid w:val="008F2218"/>
    <w:rsid w:val="008F53CE"/>
    <w:rsid w:val="008F7B29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D32740"/>
    <w:rsid w:val="00DC087E"/>
    <w:rsid w:val="00DE0162"/>
    <w:rsid w:val="00DE0552"/>
    <w:rsid w:val="00E05790"/>
    <w:rsid w:val="00E90F3C"/>
    <w:rsid w:val="00E968BB"/>
    <w:rsid w:val="00EB4346"/>
    <w:rsid w:val="00EE3903"/>
    <w:rsid w:val="00F11B2C"/>
    <w:rsid w:val="00F22B73"/>
    <w:rsid w:val="00FB3A3F"/>
    <w:rsid w:val="00FC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12CC65"/>
  <w15:chartTrackingRefBased/>
  <w15:docId w15:val="{A1C43E43-DE5E-4D98-92AC-EAD5F253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4</TotalTime>
  <Pages>1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2023-03-14T20:34:00Z</dcterms:created>
  <dcterms:modified xsi:type="dcterms:W3CDTF">2023-03-14T20:38:00Z</dcterms:modified>
</cp:coreProperties>
</file>