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1BA8A" w14:textId="2021F68C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</w:t>
      </w:r>
      <w:r w:rsidR="00B06B50"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DOUTORA JU</w:t>
      </w:r>
      <w:r w:rsidR="00B06B50"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B06B50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B06B50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B06B50">
        <w:rPr>
          <w:rFonts w:ascii="Arial" w:eastAsia="Calibri" w:hAnsi="Arial" w:cs="Times New Roman"/>
          <w:sz w:val="24"/>
          <w:szCs w:val="24"/>
        </w:rPr>
        <w:t>BALNEÁRIO CAMBORIÚ/SC.</w:t>
      </w:r>
    </w:p>
    <w:p w14:paraId="759E2A61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FCCBAF5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C2D1C3F" w14:textId="13F0AE1B" w:rsidR="00501A18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D296B5" w14:textId="77777777" w:rsidR="001D2748" w:rsidRPr="00136102" w:rsidRDefault="001D274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9A19585" w14:textId="7A65D6A8" w:rsidR="00501A18" w:rsidRPr="00136102" w:rsidRDefault="00B06B50" w:rsidP="00B06B50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B06B50">
        <w:rPr>
          <w:rFonts w:ascii="Arial" w:eastAsia="Calibri" w:hAnsi="Arial" w:cs="Times New Roman"/>
        </w:rPr>
        <w:t xml:space="preserve">Autos n. </w:t>
      </w:r>
      <w:r w:rsidRPr="00B06B50">
        <w:rPr>
          <w:rFonts w:ascii="Arial" w:eastAsia="Calibri" w:hAnsi="Arial" w:cs="Times New Roman"/>
        </w:rPr>
        <w:t>5011788-67.2020.8.24.0005</w:t>
      </w:r>
      <w:r w:rsidR="00501A18">
        <w:rPr>
          <w:rFonts w:ascii="Arial" w:eastAsia="Calibri" w:hAnsi="Arial" w:cs="Times New Roman"/>
          <w:sz w:val="24"/>
          <w:szCs w:val="24"/>
        </w:rPr>
        <w:tab/>
      </w:r>
    </w:p>
    <w:p w14:paraId="76F1FA3C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C19D7B8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6757480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03375B" w14:textId="5AC5CED6" w:rsidR="00501A18" w:rsidRPr="00A814BD" w:rsidRDefault="00B06B50" w:rsidP="00B06B50">
      <w:pPr>
        <w:pStyle w:val="Qualificaodaspartes"/>
        <w:spacing w:line="360" w:lineRule="auto"/>
      </w:pPr>
      <w:r>
        <w:rPr>
          <w:b/>
        </w:rPr>
        <w:t>THAYS OLIVEIRA</w:t>
      </w:r>
      <w:r w:rsidR="00501A18" w:rsidRPr="00A814BD">
        <w:t xml:space="preserve">, </w:t>
      </w:r>
      <w:r>
        <w:t xml:space="preserve">já </w:t>
      </w:r>
      <w:r w:rsidR="002971AA">
        <w:t xml:space="preserve">devidamente </w:t>
      </w:r>
      <w:r>
        <w:t xml:space="preserve">qualificada nos autos n. </w:t>
      </w:r>
      <w:r>
        <w:t>5011788-67.2020.8.24.0005</w:t>
      </w:r>
      <w:r w:rsidR="00501A18">
        <w:t>,</w:t>
      </w:r>
      <w:r w:rsidR="00501A18" w:rsidRPr="00A814BD">
        <w:t xml:space="preserve"> vem,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 advogado abaixo signatário</w:t>
      </w:r>
      <w:r>
        <w:t xml:space="preserve"> </w:t>
      </w:r>
      <w:r w:rsidRPr="00B06B50">
        <w:rPr>
          <w:sz w:val="20"/>
          <w:szCs w:val="18"/>
        </w:rPr>
        <w:t>(</w:t>
      </w:r>
      <w:r w:rsidRPr="00B06B50">
        <w:rPr>
          <w:b/>
          <w:bCs w:val="0"/>
          <w:sz w:val="20"/>
          <w:szCs w:val="18"/>
        </w:rPr>
        <w:t>doc. 1</w:t>
      </w:r>
      <w:r w:rsidRPr="00B06B50">
        <w:rPr>
          <w:sz w:val="20"/>
          <w:szCs w:val="18"/>
        </w:rPr>
        <w:t>)</w:t>
      </w:r>
      <w:r w:rsidR="00501A18" w:rsidRPr="00A814BD">
        <w:t xml:space="preserve">, </w:t>
      </w:r>
      <w:r w:rsidRPr="00B06B50">
        <w:rPr>
          <w:u w:val="single"/>
        </w:rPr>
        <w:t>requerer</w:t>
      </w:r>
      <w:r>
        <w:t xml:space="preserve"> acesso e </w:t>
      </w:r>
      <w:r w:rsidRPr="00B06B50">
        <w:rPr>
          <w:u w:val="single"/>
        </w:rPr>
        <w:t>cópia integral dos autos supramencionados</w:t>
      </w:r>
      <w:r>
        <w:t>, como forma de permitir a análise jurídica do caso.</w:t>
      </w:r>
    </w:p>
    <w:p w14:paraId="4C962D9A" w14:textId="77777777" w:rsidR="00501A18" w:rsidRDefault="00501A18" w:rsidP="001D274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28D3C7" w14:textId="77777777" w:rsidR="001D2748" w:rsidRDefault="001D274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603F98" w14:textId="1BEC5295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746B1B" w14:textId="7E89F931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C24D3">
        <w:rPr>
          <w:rFonts w:ascii="Arial" w:eastAsia="Calibri" w:hAnsi="Arial" w:cs="Times New Roman"/>
          <w:noProof/>
          <w:sz w:val="24"/>
          <w:szCs w:val="24"/>
        </w:rPr>
        <w:t>26 de julho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03DD031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E689210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B8345E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1BE0212" w14:textId="77777777" w:rsidR="00501A18" w:rsidRPr="00136102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1623333" w14:textId="77777777" w:rsidR="00501A18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F52EA05" w14:textId="77777777" w:rsidR="00501A18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79B70BE" w14:textId="77777777" w:rsidR="00131BEB" w:rsidRPr="00377A2E" w:rsidRDefault="00131BEB" w:rsidP="00377A2E"/>
    <w:sectPr w:rsidR="00131BEB" w:rsidRPr="00377A2E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9CBB7" w14:textId="77777777" w:rsidR="00B06B50" w:rsidRDefault="00B06B50" w:rsidP="00943258">
      <w:pPr>
        <w:spacing w:after="0" w:line="240" w:lineRule="auto"/>
      </w:pPr>
      <w:r>
        <w:separator/>
      </w:r>
    </w:p>
  </w:endnote>
  <w:endnote w:type="continuationSeparator" w:id="0">
    <w:p w14:paraId="461BAA14" w14:textId="77777777" w:rsidR="00B06B50" w:rsidRDefault="00B06B5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51DD78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69D027C" wp14:editId="30752FDB">
              <wp:simplePos x="0" y="0"/>
              <wp:positionH relativeFrom="column">
                <wp:posOffset>1476182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4E17D4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0E8C9" w14:textId="77777777" w:rsidR="00B06B50" w:rsidRDefault="00B06B50" w:rsidP="00943258">
      <w:pPr>
        <w:spacing w:after="0" w:line="240" w:lineRule="auto"/>
      </w:pPr>
      <w:r>
        <w:separator/>
      </w:r>
    </w:p>
  </w:footnote>
  <w:footnote w:type="continuationSeparator" w:id="0">
    <w:p w14:paraId="3D280371" w14:textId="77777777" w:rsidR="00B06B50" w:rsidRDefault="00B06B5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04058" w14:textId="77777777" w:rsidR="00131BEB" w:rsidRDefault="00BA2544" w:rsidP="00131BEB">
    <w:pPr>
      <w:pStyle w:val="Cabealho"/>
      <w:tabs>
        <w:tab w:val="clear" w:pos="4252"/>
        <w:tab w:val="clear" w:pos="8504"/>
        <w:tab w:val="left" w:pos="268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E4A8057" wp14:editId="3B2A737B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6149E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25C499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80855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50"/>
    <w:rsid w:val="00003F31"/>
    <w:rsid w:val="0004298B"/>
    <w:rsid w:val="00097661"/>
    <w:rsid w:val="000D228C"/>
    <w:rsid w:val="00131BEB"/>
    <w:rsid w:val="001667B0"/>
    <w:rsid w:val="00183BE2"/>
    <w:rsid w:val="001B2B98"/>
    <w:rsid w:val="001B2E75"/>
    <w:rsid w:val="001D2748"/>
    <w:rsid w:val="00201F45"/>
    <w:rsid w:val="00207BE4"/>
    <w:rsid w:val="00272BFB"/>
    <w:rsid w:val="002971AA"/>
    <w:rsid w:val="00377A2E"/>
    <w:rsid w:val="003E46B9"/>
    <w:rsid w:val="004949AD"/>
    <w:rsid w:val="004F2B78"/>
    <w:rsid w:val="00501A18"/>
    <w:rsid w:val="00526D64"/>
    <w:rsid w:val="005300CC"/>
    <w:rsid w:val="005B67EA"/>
    <w:rsid w:val="005E58E2"/>
    <w:rsid w:val="00693F8B"/>
    <w:rsid w:val="00696295"/>
    <w:rsid w:val="00795616"/>
    <w:rsid w:val="007C36DB"/>
    <w:rsid w:val="008A0012"/>
    <w:rsid w:val="008E377D"/>
    <w:rsid w:val="008F7B29"/>
    <w:rsid w:val="00924163"/>
    <w:rsid w:val="00943258"/>
    <w:rsid w:val="00B06B50"/>
    <w:rsid w:val="00B6363E"/>
    <w:rsid w:val="00BA2544"/>
    <w:rsid w:val="00C03B4C"/>
    <w:rsid w:val="00C0456B"/>
    <w:rsid w:val="00D32740"/>
    <w:rsid w:val="00DE0162"/>
    <w:rsid w:val="00DE0552"/>
    <w:rsid w:val="00E05790"/>
    <w:rsid w:val="00E90F3C"/>
    <w:rsid w:val="00E968BB"/>
    <w:rsid w:val="00EB4346"/>
    <w:rsid w:val="00EC24D3"/>
    <w:rsid w:val="00EE3903"/>
    <w:rsid w:val="00F11B2C"/>
    <w:rsid w:val="00F2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2B5EF"/>
  <w15:chartTrackingRefBased/>
  <w15:docId w15:val="{F3205BCF-4189-4701-8E96-0692367B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5</TotalTime>
  <Pages>1</Pages>
  <Words>92</Words>
  <Characters>498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2019-07-05T16:29:00Z</cp:lastPrinted>
  <dcterms:created xsi:type="dcterms:W3CDTF">2022-07-26T19:18:00Z</dcterms:created>
  <dcterms:modified xsi:type="dcterms:W3CDTF">2022-07-26T19:23:00Z</dcterms:modified>
</cp:coreProperties>
</file>