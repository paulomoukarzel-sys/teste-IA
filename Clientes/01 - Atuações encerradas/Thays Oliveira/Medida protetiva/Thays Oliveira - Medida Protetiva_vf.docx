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60A2" w14:textId="281726A5" w:rsidR="00962B39" w:rsidRPr="00962B39" w:rsidRDefault="00962B39" w:rsidP="00962B39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962B39">
        <w:rPr>
          <w:rFonts w:ascii="Arial" w:hAnsi="Arial" w:cs="Arial"/>
          <w:bCs/>
          <w:sz w:val="24"/>
          <w:szCs w:val="24"/>
        </w:rPr>
        <w:t>EXCELENTÍSSIMO</w:t>
      </w:r>
      <w:r w:rsidR="0086218D">
        <w:rPr>
          <w:rFonts w:ascii="Arial" w:hAnsi="Arial" w:cs="Arial"/>
          <w:bCs/>
          <w:sz w:val="24"/>
          <w:szCs w:val="24"/>
        </w:rPr>
        <w:t>(A)</w:t>
      </w:r>
      <w:r w:rsidRPr="00962B39">
        <w:rPr>
          <w:rFonts w:ascii="Arial" w:hAnsi="Arial" w:cs="Arial"/>
          <w:bCs/>
          <w:sz w:val="24"/>
          <w:szCs w:val="24"/>
        </w:rPr>
        <w:t xml:space="preserve"> SENHOR</w:t>
      </w:r>
      <w:r w:rsidR="00967DD4">
        <w:rPr>
          <w:rFonts w:ascii="Arial" w:hAnsi="Arial" w:cs="Arial"/>
          <w:bCs/>
          <w:sz w:val="24"/>
          <w:szCs w:val="24"/>
        </w:rPr>
        <w:t>(A)</w:t>
      </w:r>
      <w:r w:rsidRPr="00962B39">
        <w:rPr>
          <w:rFonts w:ascii="Arial" w:hAnsi="Arial" w:cs="Arial"/>
          <w:bCs/>
          <w:sz w:val="24"/>
          <w:szCs w:val="24"/>
        </w:rPr>
        <w:t xml:space="preserve"> DOUTOR</w:t>
      </w:r>
      <w:r w:rsidR="00967DD4">
        <w:rPr>
          <w:rFonts w:ascii="Arial" w:hAnsi="Arial" w:cs="Arial"/>
          <w:bCs/>
          <w:sz w:val="24"/>
          <w:szCs w:val="24"/>
        </w:rPr>
        <w:t>(A)</w:t>
      </w:r>
      <w:r w:rsidRPr="00962B39">
        <w:rPr>
          <w:rFonts w:ascii="Arial" w:hAnsi="Arial" w:cs="Arial"/>
          <w:bCs/>
          <w:sz w:val="24"/>
          <w:szCs w:val="24"/>
        </w:rPr>
        <w:t xml:space="preserve"> JUIZ</w:t>
      </w:r>
      <w:r w:rsidR="0028698F">
        <w:rPr>
          <w:rFonts w:ascii="Arial" w:hAnsi="Arial" w:cs="Arial"/>
          <w:bCs/>
          <w:sz w:val="24"/>
          <w:szCs w:val="24"/>
        </w:rPr>
        <w:t>(A)</w:t>
      </w:r>
      <w:r w:rsidRPr="00962B39">
        <w:rPr>
          <w:rFonts w:ascii="Arial" w:hAnsi="Arial" w:cs="Arial"/>
          <w:bCs/>
          <w:sz w:val="24"/>
          <w:szCs w:val="24"/>
        </w:rPr>
        <w:t xml:space="preserve"> DE DIREITO DO JUIZADO </w:t>
      </w:r>
      <w:r w:rsidR="00967DD4">
        <w:rPr>
          <w:rFonts w:ascii="Arial" w:hAnsi="Arial" w:cs="Arial"/>
          <w:bCs/>
          <w:sz w:val="24"/>
          <w:szCs w:val="24"/>
        </w:rPr>
        <w:t xml:space="preserve">ESPECIAL CRIMINAL E </w:t>
      </w:r>
      <w:r w:rsidRPr="00962B39">
        <w:rPr>
          <w:rFonts w:ascii="Arial" w:hAnsi="Arial" w:cs="Arial"/>
          <w:bCs/>
          <w:sz w:val="24"/>
          <w:szCs w:val="24"/>
        </w:rPr>
        <w:t>DE VIOLÊNCIA DOMÉSTICA CONTRA A MULHER DA COMARCA DE SÃO JOSÉ</w:t>
      </w:r>
      <w:r>
        <w:rPr>
          <w:rFonts w:ascii="Arial" w:hAnsi="Arial" w:cs="Arial"/>
          <w:bCs/>
          <w:sz w:val="24"/>
          <w:szCs w:val="24"/>
        </w:rPr>
        <w:t>/SC</w:t>
      </w:r>
      <w:r w:rsidR="00BB2E68">
        <w:rPr>
          <w:rFonts w:ascii="Arial" w:hAnsi="Arial" w:cs="Arial"/>
          <w:bCs/>
          <w:sz w:val="24"/>
          <w:szCs w:val="24"/>
        </w:rPr>
        <w:t>.</w:t>
      </w:r>
    </w:p>
    <w:p w14:paraId="6DD2DBD3" w14:textId="77777777" w:rsidR="00962B39" w:rsidRDefault="00962B39" w:rsidP="00962B39">
      <w:pPr>
        <w:spacing w:line="276" w:lineRule="auto"/>
        <w:jc w:val="both"/>
        <w:rPr>
          <w:b/>
        </w:rPr>
      </w:pPr>
    </w:p>
    <w:p w14:paraId="5B152309" w14:textId="77777777" w:rsidR="00962B39" w:rsidRDefault="00962B39" w:rsidP="00962B39">
      <w:pPr>
        <w:spacing w:line="276" w:lineRule="auto"/>
        <w:jc w:val="both"/>
        <w:rPr>
          <w:b/>
        </w:rPr>
      </w:pPr>
    </w:p>
    <w:p w14:paraId="54EE0070" w14:textId="77777777" w:rsidR="00962B39" w:rsidRDefault="00962B39" w:rsidP="00962B39">
      <w:pPr>
        <w:spacing w:line="276" w:lineRule="auto"/>
        <w:jc w:val="both"/>
        <w:rPr>
          <w:b/>
        </w:rPr>
      </w:pPr>
    </w:p>
    <w:p w14:paraId="49939F4E" w14:textId="238C63BB" w:rsidR="00962B39" w:rsidRDefault="00962B39" w:rsidP="00962B39">
      <w:pPr>
        <w:pStyle w:val="Qualificaodaspartes"/>
      </w:pPr>
      <w:r>
        <w:rPr>
          <w:b/>
        </w:rPr>
        <w:t xml:space="preserve">THAYS OLIVEIRA, </w:t>
      </w:r>
      <w:r>
        <w:t xml:space="preserve">brasileira, solteira, empresária, </w:t>
      </w:r>
      <w:r w:rsidR="0007798D">
        <w:t>inscrita no</w:t>
      </w:r>
      <w:r>
        <w:t xml:space="preserve"> CPF</w:t>
      </w:r>
      <w:r w:rsidR="0007798D">
        <w:t>/MF</w:t>
      </w:r>
      <w:r>
        <w:t xml:space="preserve"> </w:t>
      </w:r>
      <w:r w:rsidR="0007798D">
        <w:t xml:space="preserve">sob o </w:t>
      </w:r>
      <w:r>
        <w:t xml:space="preserve">nº 067.675.189-05, </w:t>
      </w:r>
      <w:r w:rsidR="0007798D">
        <w:t xml:space="preserve">portadora do </w:t>
      </w:r>
      <w:r>
        <w:t xml:space="preserve">RG nº 5365910 </w:t>
      </w:r>
      <w:r w:rsidR="0007798D" w:rsidRPr="0007798D">
        <w:rPr>
          <w:sz w:val="20"/>
          <w:szCs w:val="18"/>
        </w:rPr>
        <w:t>(</w:t>
      </w:r>
      <w:r w:rsidRPr="0007798D">
        <w:rPr>
          <w:sz w:val="20"/>
          <w:szCs w:val="18"/>
        </w:rPr>
        <w:t>SSP/SC</w:t>
      </w:r>
      <w:r w:rsidR="0007798D" w:rsidRPr="0007798D">
        <w:rPr>
          <w:sz w:val="20"/>
          <w:szCs w:val="18"/>
        </w:rPr>
        <w:t>)</w:t>
      </w:r>
      <w:r>
        <w:t xml:space="preserve">, residente e domiciliada na Avenida Marechal Castelo Branco, </w:t>
      </w:r>
      <w:r w:rsidR="00C124DD">
        <w:t xml:space="preserve">n. </w:t>
      </w:r>
      <w:r>
        <w:t xml:space="preserve">407, apartamento </w:t>
      </w:r>
      <w:r w:rsidR="00C124DD">
        <w:t xml:space="preserve">n. </w:t>
      </w:r>
      <w:r>
        <w:t>903, Campinas, São José</w:t>
      </w:r>
      <w:r w:rsidR="00AA134B">
        <w:t>/SC</w:t>
      </w:r>
      <w:r>
        <w:t>, CEP</w:t>
      </w:r>
      <w:r w:rsidR="00A001E0">
        <w:t xml:space="preserve"> n.</w:t>
      </w:r>
      <w:r>
        <w:t xml:space="preserve"> 88</w:t>
      </w:r>
      <w:r w:rsidR="00A001E0">
        <w:t>.</w:t>
      </w:r>
      <w:r>
        <w:t>101-20, com telefone para contato (48) 9.9115-5952, por onde também recebe intimações, vem</w:t>
      </w:r>
      <w:r w:rsidR="00C124DD">
        <w:t>, respeitosamente,</w:t>
      </w:r>
      <w:r w:rsidR="00C124DD" w:rsidRPr="00C124DD">
        <w:t xml:space="preserve"> </w:t>
      </w:r>
      <w:r w:rsidR="00C124DD">
        <w:t>à elevada presença de Vossa Excelência,</w:t>
      </w:r>
      <w:r>
        <w:t xml:space="preserve"> </w:t>
      </w:r>
      <w:r w:rsidR="00C124DD">
        <w:t xml:space="preserve">por seu procurador abaixo signatário </w:t>
      </w:r>
      <w:r w:rsidR="00C124DD" w:rsidRPr="00C124DD">
        <w:rPr>
          <w:sz w:val="20"/>
          <w:szCs w:val="18"/>
        </w:rPr>
        <w:t>(</w:t>
      </w:r>
      <w:r w:rsidR="00C124DD" w:rsidRPr="00C124DD">
        <w:rPr>
          <w:b/>
          <w:bCs w:val="0"/>
          <w:sz w:val="20"/>
          <w:szCs w:val="18"/>
        </w:rPr>
        <w:t>doc. 1</w:t>
      </w:r>
      <w:r w:rsidR="00C124DD" w:rsidRPr="00C124DD">
        <w:rPr>
          <w:sz w:val="20"/>
          <w:szCs w:val="18"/>
        </w:rPr>
        <w:t>)</w:t>
      </w:r>
      <w:r>
        <w:t>,</w:t>
      </w:r>
      <w:r w:rsidR="00C124DD">
        <w:t xml:space="preserve"> </w:t>
      </w:r>
      <w:r w:rsidR="008D2331">
        <w:t>requerer</w:t>
      </w:r>
      <w:r w:rsidR="00C124DD">
        <w:t>,</w:t>
      </w:r>
      <w:r>
        <w:t xml:space="preserve"> com fulcro no artigo 22</w:t>
      </w:r>
      <w:r w:rsidR="00CC5091">
        <w:t>, III, ‘a’ e ‘b’,</w:t>
      </w:r>
      <w:r>
        <w:t xml:space="preserve"> e seguintes da Lei </w:t>
      </w:r>
      <w:r w:rsidR="00CC5091">
        <w:t xml:space="preserve">n. </w:t>
      </w:r>
      <w:r>
        <w:t xml:space="preserve">11.340/06, </w:t>
      </w:r>
      <w:r w:rsidR="008D2331">
        <w:t xml:space="preserve">a fixação de </w:t>
      </w:r>
      <w:r w:rsidRPr="00B80306">
        <w:rPr>
          <w:b/>
          <w:u w:val="single"/>
        </w:rPr>
        <w:t>MEDIDA</w:t>
      </w:r>
      <w:r w:rsidR="008D2331">
        <w:rPr>
          <w:b/>
          <w:u w:val="single"/>
        </w:rPr>
        <w:t>S</w:t>
      </w:r>
      <w:r w:rsidRPr="00B80306">
        <w:rPr>
          <w:b/>
          <w:u w:val="single"/>
        </w:rPr>
        <w:t xml:space="preserve"> PROTETIVA</w:t>
      </w:r>
      <w:r w:rsidR="008D2331">
        <w:rPr>
          <w:b/>
          <w:u w:val="single"/>
        </w:rPr>
        <w:t>S</w:t>
      </w:r>
      <w:r>
        <w:t xml:space="preserve"> em face de </w:t>
      </w:r>
      <w:r>
        <w:rPr>
          <w:b/>
        </w:rPr>
        <w:t xml:space="preserve">CLAUDEVANIR APARECIDO DA SILVA, </w:t>
      </w:r>
      <w:r>
        <w:t xml:space="preserve">brasileiro, solteiro, empresário, </w:t>
      </w:r>
      <w:r w:rsidR="00375348">
        <w:t>inscrito no</w:t>
      </w:r>
      <w:r>
        <w:t xml:space="preserve"> CPF</w:t>
      </w:r>
      <w:r w:rsidR="00375348">
        <w:t>/MF sob o</w:t>
      </w:r>
      <w:r>
        <w:t xml:space="preserve"> nº 584.765.049-34, </w:t>
      </w:r>
      <w:r w:rsidR="00375348">
        <w:t xml:space="preserve">portador do </w:t>
      </w:r>
      <w:r>
        <w:t xml:space="preserve">RG nº 2.501.496 </w:t>
      </w:r>
      <w:r w:rsidR="00375348" w:rsidRPr="00375348">
        <w:rPr>
          <w:sz w:val="20"/>
          <w:szCs w:val="18"/>
        </w:rPr>
        <w:t>(</w:t>
      </w:r>
      <w:r w:rsidRPr="00375348">
        <w:rPr>
          <w:sz w:val="20"/>
          <w:szCs w:val="18"/>
        </w:rPr>
        <w:t>SSP/SC</w:t>
      </w:r>
      <w:r w:rsidR="00375348" w:rsidRPr="00375348">
        <w:rPr>
          <w:sz w:val="20"/>
          <w:szCs w:val="18"/>
        </w:rPr>
        <w:t>)</w:t>
      </w:r>
      <w:r>
        <w:t xml:space="preserve">, residente e domiciliado na Avenida dos Búzios, </w:t>
      </w:r>
      <w:r w:rsidR="00C124DD">
        <w:t xml:space="preserve">n. </w:t>
      </w:r>
      <w:r>
        <w:t>1</w:t>
      </w:r>
      <w:r w:rsidR="00D02818">
        <w:t>.</w:t>
      </w:r>
      <w:r>
        <w:t xml:space="preserve">460, casa, </w:t>
      </w:r>
      <w:r w:rsidR="002E5BF4">
        <w:t xml:space="preserve">bairro </w:t>
      </w:r>
      <w:r>
        <w:t>Jurerê, Florianópolis</w:t>
      </w:r>
      <w:r w:rsidR="00AA134B">
        <w:t>/SC</w:t>
      </w:r>
      <w:r>
        <w:t>, CEP</w:t>
      </w:r>
      <w:r w:rsidR="00AA134B">
        <w:t xml:space="preserve"> n. </w:t>
      </w:r>
      <w:r>
        <w:t>88</w:t>
      </w:r>
      <w:r w:rsidR="00AA134B">
        <w:t>.</w:t>
      </w:r>
      <w:r>
        <w:t>053-300, com telefone para contato (48) 9.9829-0064, consoante os fatos e motivos a seguir expostos</w:t>
      </w:r>
      <w:r w:rsidR="00C124DD">
        <w:t>.</w:t>
      </w:r>
    </w:p>
    <w:p w14:paraId="79A20A91" w14:textId="77777777" w:rsidR="00962B39" w:rsidRPr="00C124DD" w:rsidRDefault="00962B39" w:rsidP="00962B39">
      <w:pPr>
        <w:spacing w:line="276" w:lineRule="auto"/>
        <w:jc w:val="both"/>
        <w:rPr>
          <w:sz w:val="28"/>
          <w:szCs w:val="28"/>
        </w:rPr>
      </w:pPr>
    </w:p>
    <w:p w14:paraId="587C6784" w14:textId="2F911AB5" w:rsidR="00962B39" w:rsidRPr="00D420CF" w:rsidRDefault="00962B39" w:rsidP="00962B39">
      <w:pPr>
        <w:pStyle w:val="Ttulo"/>
      </w:pPr>
      <w:r>
        <w:t xml:space="preserve">I – DOS </w:t>
      </w:r>
      <w:r w:rsidRPr="00D420CF">
        <w:t>FATOS</w:t>
      </w:r>
    </w:p>
    <w:p w14:paraId="379C231F" w14:textId="77777777" w:rsidR="00962B39" w:rsidRDefault="00962B39" w:rsidP="00C124DD">
      <w:pPr>
        <w:pStyle w:val="Qualificaodaspartes"/>
      </w:pPr>
    </w:p>
    <w:p w14:paraId="75AC0F99" w14:textId="286ABE32" w:rsidR="00962B39" w:rsidRDefault="00C124DD" w:rsidP="00962B39">
      <w:pPr>
        <w:pStyle w:val="SemEspaamento"/>
      </w:pPr>
      <w:r>
        <w:t>No dia</w:t>
      </w:r>
      <w:r w:rsidR="00962B39">
        <w:t xml:space="preserve"> 14.1</w:t>
      </w:r>
      <w:r w:rsidR="008F46B0">
        <w:t>2</w:t>
      </w:r>
      <w:r w:rsidR="00962B39">
        <w:t xml:space="preserve">.2016, </w:t>
      </w:r>
      <w:r w:rsidR="00581B42">
        <w:t xml:space="preserve">a requerente, </w:t>
      </w:r>
      <w:r w:rsidR="00962B39">
        <w:t>Thays Oliveira</w:t>
      </w:r>
      <w:r w:rsidR="00581B42">
        <w:t>,</w:t>
      </w:r>
      <w:r w:rsidR="00962B39">
        <w:t xml:space="preserve"> e</w:t>
      </w:r>
      <w:r w:rsidR="00581B42">
        <w:t xml:space="preserve"> o requerido,</w:t>
      </w:r>
      <w:r w:rsidR="00962B39">
        <w:t xml:space="preserve"> Claudevanir Aparecido</w:t>
      </w:r>
      <w:r w:rsidR="006E14C7">
        <w:t xml:space="preserve"> da Silva</w:t>
      </w:r>
      <w:r w:rsidR="00581B42">
        <w:t>,</w:t>
      </w:r>
      <w:r w:rsidR="00962B39">
        <w:t xml:space="preserve"> conheceram</w:t>
      </w:r>
      <w:r w:rsidR="00581B42">
        <w:t>-se</w:t>
      </w:r>
      <w:r w:rsidR="00962B39">
        <w:t xml:space="preserve"> e </w:t>
      </w:r>
      <w:r>
        <w:t xml:space="preserve">iniciaram </w:t>
      </w:r>
      <w:r w:rsidR="00962B39">
        <w:t>relacionamento afetivo</w:t>
      </w:r>
      <w:r w:rsidR="00833100">
        <w:t>, sendo que</w:t>
      </w:r>
      <w:r w:rsidR="007A661C">
        <w:t>, e</w:t>
      </w:r>
      <w:r w:rsidR="00962B39">
        <w:t>m</w:t>
      </w:r>
      <w:r w:rsidR="00833100">
        <w:t xml:space="preserve"> 1º.3.2021</w:t>
      </w:r>
      <w:r w:rsidR="00962B39">
        <w:t xml:space="preserve">, </w:t>
      </w:r>
      <w:r w:rsidR="000E6E15">
        <w:t>a requerente reconheceu</w:t>
      </w:r>
      <w:r w:rsidR="000E6E15" w:rsidRPr="000E6E15">
        <w:t xml:space="preserve"> </w:t>
      </w:r>
      <w:r w:rsidR="000E6E15">
        <w:t xml:space="preserve">firma </w:t>
      </w:r>
      <w:r w:rsidR="007A661C">
        <w:t>em cartório no Contrato de União Estável firmado entre ambos</w:t>
      </w:r>
      <w:r w:rsidR="006E14C7">
        <w:t>,</w:t>
      </w:r>
      <w:r w:rsidR="00B357FF">
        <w:t xml:space="preserve"> datado de 20.11.2020</w:t>
      </w:r>
      <w:r w:rsidR="00B357FF" w:rsidRPr="00833100">
        <w:rPr>
          <w:sz w:val="20"/>
          <w:szCs w:val="18"/>
        </w:rPr>
        <w:t xml:space="preserve"> </w:t>
      </w:r>
      <w:r w:rsidRPr="00833100">
        <w:rPr>
          <w:sz w:val="20"/>
          <w:szCs w:val="18"/>
        </w:rPr>
        <w:t>(</w:t>
      </w:r>
      <w:r w:rsidRPr="00833100">
        <w:rPr>
          <w:b/>
          <w:bCs/>
          <w:sz w:val="20"/>
          <w:szCs w:val="18"/>
        </w:rPr>
        <w:t>doc. 2</w:t>
      </w:r>
      <w:r w:rsidRPr="00833100">
        <w:rPr>
          <w:sz w:val="20"/>
          <w:szCs w:val="18"/>
        </w:rPr>
        <w:t>)</w:t>
      </w:r>
      <w:r w:rsidR="00962B39">
        <w:t>.</w:t>
      </w:r>
    </w:p>
    <w:p w14:paraId="40381058" w14:textId="50A6BF48" w:rsidR="00867461" w:rsidRDefault="00962B39" w:rsidP="005D6078">
      <w:pPr>
        <w:pStyle w:val="SemEspaamento"/>
      </w:pPr>
      <w:r>
        <w:t xml:space="preserve">O relacionamento foi </w:t>
      </w:r>
      <w:r w:rsidR="00041257">
        <w:t>conturbado</w:t>
      </w:r>
      <w:r>
        <w:t xml:space="preserve">, </w:t>
      </w:r>
      <w:r w:rsidR="00F75E42">
        <w:t>tendo ocorrido, diversas vezes,</w:t>
      </w:r>
      <w:r>
        <w:t xml:space="preserve"> agressões físicas, psicológicas e morais por parte de Claudevanir contra Thays</w:t>
      </w:r>
      <w:r w:rsidR="002274B0">
        <w:t xml:space="preserve">. Além disso, </w:t>
      </w:r>
      <w:r w:rsidR="00AC4D8E">
        <w:t xml:space="preserve">durante o relacionamento </w:t>
      </w:r>
      <w:r w:rsidR="002274B0">
        <w:t xml:space="preserve">a requerente foi </w:t>
      </w:r>
      <w:r w:rsidR="002274B0" w:rsidRPr="003D239B">
        <w:rPr>
          <w:u w:val="single"/>
        </w:rPr>
        <w:t xml:space="preserve">submetida a </w:t>
      </w:r>
      <w:r w:rsidR="002274B0" w:rsidRPr="00A47917">
        <w:rPr>
          <w:b/>
          <w:bCs/>
          <w:u w:val="single"/>
        </w:rPr>
        <w:t>sufocamento financeiro</w:t>
      </w:r>
      <w:r w:rsidR="002274B0">
        <w:t xml:space="preserve">, </w:t>
      </w:r>
      <w:r w:rsidR="00A3511B">
        <w:t>porquanto</w:t>
      </w:r>
      <w:r w:rsidR="00AC4D8E">
        <w:t xml:space="preserve"> </w:t>
      </w:r>
      <w:r w:rsidR="002274B0">
        <w:t>o requerido a impedi</w:t>
      </w:r>
      <w:r w:rsidR="00AC4D8E">
        <w:t>a</w:t>
      </w:r>
      <w:r w:rsidR="002274B0">
        <w:t xml:space="preserve"> de trabalhar, </w:t>
      </w:r>
      <w:r w:rsidR="005D6078">
        <w:t xml:space="preserve">deixando-a </w:t>
      </w:r>
      <w:r w:rsidR="005D6078" w:rsidRPr="0071493E">
        <w:rPr>
          <w:u w:val="single"/>
        </w:rPr>
        <w:t xml:space="preserve">dependente </w:t>
      </w:r>
      <w:r w:rsidR="003D239B">
        <w:rPr>
          <w:u w:val="single"/>
        </w:rPr>
        <w:t>economicamente</w:t>
      </w:r>
      <w:r w:rsidR="005D6078">
        <w:t xml:space="preserve"> do ex-convivente.</w:t>
      </w:r>
      <w:r w:rsidR="000E36B0">
        <w:t xml:space="preserve"> </w:t>
      </w:r>
      <w:r w:rsidR="00D92F03">
        <w:t>Apenas a título de exemplo, q</w:t>
      </w:r>
      <w:r w:rsidR="008E5526">
        <w:t>uando a requerente foi a uma de suas empresas para tentar trabalhar, o</w:t>
      </w:r>
      <w:r w:rsidR="005D6078">
        <w:t xml:space="preserve"> requerido </w:t>
      </w:r>
      <w:r w:rsidR="0041498A">
        <w:t>se deslocou até o local e chegou</w:t>
      </w:r>
      <w:r w:rsidR="002274B0">
        <w:t xml:space="preserve">, inclusive, </w:t>
      </w:r>
      <w:r w:rsidR="0041498A">
        <w:t xml:space="preserve">a iniciar </w:t>
      </w:r>
      <w:r w:rsidR="003005E7">
        <w:t>uma</w:t>
      </w:r>
      <w:r w:rsidR="00EE4683">
        <w:t xml:space="preserve"> forte</w:t>
      </w:r>
      <w:r w:rsidR="003005E7">
        <w:t xml:space="preserve"> discussão na frente de outras pessoas</w:t>
      </w:r>
      <w:r w:rsidR="0041498A">
        <w:t xml:space="preserve"> que</w:t>
      </w:r>
      <w:r w:rsidR="0055505F">
        <w:t xml:space="preserve"> lá estavam</w:t>
      </w:r>
      <w:r w:rsidR="009E582C">
        <w:t>.</w:t>
      </w:r>
    </w:p>
    <w:p w14:paraId="5952A106" w14:textId="34C2D571" w:rsidR="00962B39" w:rsidRDefault="00867461" w:rsidP="00867461">
      <w:pPr>
        <w:pStyle w:val="SemEspaamento"/>
      </w:pPr>
      <w:r>
        <w:lastRenderedPageBreak/>
        <w:t>E</w:t>
      </w:r>
      <w:r w:rsidR="00962B39">
        <w:t xml:space="preserve">m </w:t>
      </w:r>
      <w:r w:rsidR="00B502F1">
        <w:t>outro</w:t>
      </w:r>
      <w:r w:rsidR="00962B39">
        <w:t xml:space="preserve"> episódio de desentendimento entre o casal, </w:t>
      </w:r>
      <w:r w:rsidR="00BB43D0">
        <w:t xml:space="preserve">o requerido foi preso </w:t>
      </w:r>
      <w:r w:rsidR="00962B39">
        <w:t xml:space="preserve">em flagrante por agressão física, </w:t>
      </w:r>
      <w:r w:rsidR="00811857">
        <w:t>o</w:t>
      </w:r>
      <w:r w:rsidR="00BB43D0">
        <w:t xml:space="preserve"> que ocasionou</w:t>
      </w:r>
      <w:r w:rsidR="00D06FE2">
        <w:t xml:space="preserve"> a instauração dos </w:t>
      </w:r>
      <w:r w:rsidR="00962B39">
        <w:t>autos n</w:t>
      </w:r>
      <w:r w:rsidR="00EA0673">
        <w:t>.</w:t>
      </w:r>
      <w:r w:rsidR="00962B39">
        <w:t xml:space="preserve"> 5011788-67.2020.8.24.0005, </w:t>
      </w:r>
      <w:r w:rsidR="0007087F">
        <w:t xml:space="preserve">que tramitou </w:t>
      </w:r>
      <w:r w:rsidR="00962B39">
        <w:t xml:space="preserve">na Comarca de Balneário Camboriú </w:t>
      </w:r>
      <w:r w:rsidR="00C124DD" w:rsidRPr="00867461">
        <w:rPr>
          <w:sz w:val="20"/>
          <w:szCs w:val="18"/>
        </w:rPr>
        <w:t>(</w:t>
      </w:r>
      <w:r w:rsidR="00C124DD" w:rsidRPr="00867461">
        <w:rPr>
          <w:b/>
          <w:bCs/>
          <w:sz w:val="20"/>
          <w:szCs w:val="18"/>
        </w:rPr>
        <w:t>doc. 3</w:t>
      </w:r>
      <w:r w:rsidR="00C124DD" w:rsidRPr="00867461">
        <w:rPr>
          <w:sz w:val="20"/>
          <w:szCs w:val="18"/>
        </w:rPr>
        <w:t>)</w:t>
      </w:r>
      <w:r w:rsidR="00962B39">
        <w:t>.</w:t>
      </w:r>
    </w:p>
    <w:p w14:paraId="67C1A903" w14:textId="009F23F9" w:rsidR="008F46B0" w:rsidRDefault="00066D26" w:rsidP="008F46B0">
      <w:pPr>
        <w:pStyle w:val="SemEspaamento"/>
      </w:pPr>
      <w:r>
        <w:t>S</w:t>
      </w:r>
      <w:r w:rsidR="00962B39">
        <w:t xml:space="preserve">obre </w:t>
      </w:r>
      <w:r w:rsidR="00867461">
        <w:t>esses</w:t>
      </w:r>
      <w:r w:rsidR="00962B39">
        <w:t xml:space="preserve"> autos</w:t>
      </w:r>
      <w:r>
        <w:t>,</w:t>
      </w:r>
      <w:r w:rsidRPr="00066D26">
        <w:t xml:space="preserve"> </w:t>
      </w:r>
      <w:r>
        <w:t>importante mencionar</w:t>
      </w:r>
      <w:r w:rsidR="00962B39">
        <w:t xml:space="preserve"> que </w:t>
      </w:r>
      <w:r w:rsidR="00BB43D0">
        <w:t xml:space="preserve">a investigação deflagrada contra o </w:t>
      </w:r>
      <w:r w:rsidR="00D06FE2">
        <w:t xml:space="preserve">requerido </w:t>
      </w:r>
      <w:r w:rsidR="00BB43D0">
        <w:t>foi arquivada</w:t>
      </w:r>
      <w:r w:rsidR="00962B39">
        <w:t xml:space="preserve">, </w:t>
      </w:r>
      <w:r>
        <w:t>tendo em vista que</w:t>
      </w:r>
      <w:r w:rsidR="0034087A">
        <w:t>,</w:t>
      </w:r>
      <w:r w:rsidR="00686C7B">
        <w:t xml:space="preserve"> </w:t>
      </w:r>
      <w:r w:rsidR="00811857">
        <w:t>na época dos fatos</w:t>
      </w:r>
      <w:r w:rsidR="0034087A">
        <w:t>,</w:t>
      </w:r>
      <w:r>
        <w:t xml:space="preserve"> não foi </w:t>
      </w:r>
      <w:r w:rsidR="00962B39">
        <w:t xml:space="preserve">realizado o exame de </w:t>
      </w:r>
      <w:r>
        <w:t>corpo de delito</w:t>
      </w:r>
      <w:r w:rsidR="00962B39">
        <w:t xml:space="preserve"> no I</w:t>
      </w:r>
      <w:r>
        <w:t xml:space="preserve">nstituto </w:t>
      </w:r>
      <w:r w:rsidR="00962B39">
        <w:t>G</w:t>
      </w:r>
      <w:r>
        <w:t xml:space="preserve">eral de </w:t>
      </w:r>
      <w:r w:rsidR="00962B39">
        <w:t>P</w:t>
      </w:r>
      <w:r>
        <w:t>erícias – IGP</w:t>
      </w:r>
      <w:r w:rsidR="00962B39">
        <w:t>.</w:t>
      </w:r>
      <w:r w:rsidR="00811857">
        <w:t xml:space="preserve"> C</w:t>
      </w:r>
      <w:r w:rsidR="00962B39">
        <w:t xml:space="preserve">ontudo, </w:t>
      </w:r>
      <w:r w:rsidR="00811857">
        <w:t xml:space="preserve">a requerente não conseguiu realizar o procedimento pericial </w:t>
      </w:r>
      <w:r w:rsidR="009510F4">
        <w:t xml:space="preserve">por conta </w:t>
      </w:r>
      <w:r w:rsidR="00962B39">
        <w:t xml:space="preserve">das restrições sanitárias da época, </w:t>
      </w:r>
      <w:r w:rsidR="006F41D2">
        <w:t>na medida em</w:t>
      </w:r>
      <w:r w:rsidR="00962B39">
        <w:t xml:space="preserve"> que</w:t>
      </w:r>
      <w:r w:rsidR="009510F4">
        <w:t>,</w:t>
      </w:r>
      <w:r w:rsidR="00962B39">
        <w:t xml:space="preserve"> com a pandemia do COVID-19, o expediente forense e também médico-legal cumpriu carga </w:t>
      </w:r>
      <w:r w:rsidR="00505382">
        <w:t>horária</w:t>
      </w:r>
      <w:r w:rsidR="00962B39">
        <w:t xml:space="preserve"> diversa do habitual</w:t>
      </w:r>
      <w:r w:rsidR="008F46B0">
        <w:t>.</w:t>
      </w:r>
      <w:r w:rsidR="007A2263">
        <w:t xml:space="preserve"> Após esse fato, o ex-casal </w:t>
      </w:r>
      <w:r w:rsidR="002168F7">
        <w:t>reatou e voltaram a conviver juntos</w:t>
      </w:r>
      <w:r w:rsidR="007A2263">
        <w:t>.</w:t>
      </w:r>
    </w:p>
    <w:p w14:paraId="0DD2E1A1" w14:textId="2C85EA9F" w:rsidR="00962B39" w:rsidRDefault="00962B39" w:rsidP="008F46B0">
      <w:pPr>
        <w:pStyle w:val="SemEspaamento"/>
      </w:pPr>
      <w:r>
        <w:t>Ainda no ano passado,</w:t>
      </w:r>
      <w:r w:rsidR="002E5CDA">
        <w:t xml:space="preserve"> </w:t>
      </w:r>
      <w:r>
        <w:t xml:space="preserve">foi </w:t>
      </w:r>
      <w:r w:rsidR="002E5CDA">
        <w:t>feito</w:t>
      </w:r>
      <w:r>
        <w:t xml:space="preserve"> </w:t>
      </w:r>
      <w:r w:rsidR="00DE27C9">
        <w:t xml:space="preserve">Contrato Particular </w:t>
      </w:r>
      <w:r>
        <w:t xml:space="preserve">de Dissolução da União Estável, mas, entre desacertos e reconciliações, Thays e Claudevanir </w:t>
      </w:r>
      <w:r w:rsidR="002168F7">
        <w:t xml:space="preserve">novamente </w:t>
      </w:r>
      <w:r w:rsidR="00DE27C9">
        <w:t xml:space="preserve">reataram e </w:t>
      </w:r>
      <w:r>
        <w:t xml:space="preserve">permaneceram juntos até o dia 16.7.2022 </w:t>
      </w:r>
      <w:r w:rsidRPr="006F41D2">
        <w:rPr>
          <w:sz w:val="20"/>
          <w:szCs w:val="18"/>
        </w:rPr>
        <w:t>(duas semanas atrás)</w:t>
      </w:r>
      <w:r>
        <w:t>, quando decidiram então colocar um ponto final definitivo</w:t>
      </w:r>
      <w:r w:rsidR="006F41D2">
        <w:t>, em virtude d</w:t>
      </w:r>
      <w:r>
        <w:t>as incompatibilidades conjugais.</w:t>
      </w:r>
    </w:p>
    <w:p w14:paraId="6E2683D9" w14:textId="77777777" w:rsidR="00962B39" w:rsidRDefault="00962B39" w:rsidP="00962B39">
      <w:pPr>
        <w:pStyle w:val="PargrafodaLista"/>
      </w:pPr>
    </w:p>
    <w:p w14:paraId="569D1C09" w14:textId="7A631B78" w:rsidR="00962B39" w:rsidRDefault="00962B39" w:rsidP="00962B39">
      <w:pPr>
        <w:pStyle w:val="Ttulo"/>
      </w:pPr>
      <w:r>
        <w:t xml:space="preserve">II – DO </w:t>
      </w:r>
      <w:r w:rsidRPr="00D420CF">
        <w:t>DIREITO</w:t>
      </w:r>
    </w:p>
    <w:p w14:paraId="64495704" w14:textId="77777777" w:rsidR="00962B39" w:rsidRDefault="00962B39" w:rsidP="00962B39">
      <w:pPr>
        <w:pStyle w:val="PargrafodaLista"/>
        <w:spacing w:line="276" w:lineRule="auto"/>
        <w:ind w:left="0"/>
        <w:jc w:val="center"/>
        <w:rPr>
          <w:b/>
          <w:u w:val="single"/>
        </w:rPr>
      </w:pPr>
    </w:p>
    <w:p w14:paraId="20DFD78F" w14:textId="02A4AF71" w:rsidR="00962B39" w:rsidRDefault="000E3543" w:rsidP="00962B39">
      <w:pPr>
        <w:pStyle w:val="SemEspaamento"/>
      </w:pPr>
      <w:r>
        <w:t>Conforme autorizado pelo</w:t>
      </w:r>
      <w:r w:rsidR="00E658BB">
        <w:t xml:space="preserve"> </w:t>
      </w:r>
      <w:r w:rsidR="000D7FC3">
        <w:t>art. 22</w:t>
      </w:r>
      <w:r w:rsidR="00A10974">
        <w:t xml:space="preserve">, III, </w:t>
      </w:r>
      <w:r w:rsidR="009E033A">
        <w:t xml:space="preserve">alíneas </w:t>
      </w:r>
      <w:r w:rsidR="00A10974">
        <w:t>‘a’ e ‘b’,</w:t>
      </w:r>
      <w:r w:rsidR="000D7FC3">
        <w:t xml:space="preserve"> e </w:t>
      </w:r>
      <w:r w:rsidR="00566D0E">
        <w:t>pel</w:t>
      </w:r>
      <w:r w:rsidR="00987ECC">
        <w:t xml:space="preserve">os </w:t>
      </w:r>
      <w:r w:rsidR="009E033A">
        <w:t>dispositivos legais</w:t>
      </w:r>
      <w:r w:rsidR="00C3071D">
        <w:t xml:space="preserve"> subsequentes</w:t>
      </w:r>
      <w:r w:rsidR="009E033A">
        <w:t xml:space="preserve"> </w:t>
      </w:r>
      <w:r w:rsidR="000D7FC3">
        <w:t>da Lei Maria da Penha</w:t>
      </w:r>
      <w:r w:rsidR="00AA27EC">
        <w:t xml:space="preserve"> </w:t>
      </w:r>
      <w:r w:rsidR="00AA27EC" w:rsidRPr="00AA27EC">
        <w:rPr>
          <w:sz w:val="20"/>
          <w:szCs w:val="18"/>
        </w:rPr>
        <w:t>(Lei n. 11.340/06)</w:t>
      </w:r>
      <w:r w:rsidR="00CF4F6E">
        <w:t xml:space="preserve">, </w:t>
      </w:r>
      <w:r w:rsidR="000D7FC3">
        <w:t xml:space="preserve">a requerente solicita </w:t>
      </w:r>
      <w:r w:rsidR="00800413">
        <w:t>a fixação das</w:t>
      </w:r>
      <w:r w:rsidR="00962B39">
        <w:t xml:space="preserve"> </w:t>
      </w:r>
      <w:r w:rsidR="00962B39" w:rsidRPr="00036A30">
        <w:rPr>
          <w:bCs/>
        </w:rPr>
        <w:t>MEDIDA</w:t>
      </w:r>
      <w:r w:rsidR="008D2331">
        <w:rPr>
          <w:bCs/>
        </w:rPr>
        <w:t>S</w:t>
      </w:r>
      <w:r w:rsidR="00962B39" w:rsidRPr="00036A30">
        <w:rPr>
          <w:bCs/>
        </w:rPr>
        <w:t xml:space="preserve"> PROTETIVA</w:t>
      </w:r>
      <w:r w:rsidR="008D2331">
        <w:rPr>
          <w:bCs/>
        </w:rPr>
        <w:t>S</w:t>
      </w:r>
      <w:r w:rsidR="00962B39">
        <w:t xml:space="preserve"> </w:t>
      </w:r>
      <w:r w:rsidR="007D2171">
        <w:t>para impedir que o requerido entre em contato</w:t>
      </w:r>
      <w:r w:rsidR="00513465">
        <w:t xml:space="preserve"> </w:t>
      </w:r>
      <w:r w:rsidR="00D34F02">
        <w:t>consigo</w:t>
      </w:r>
      <w:r w:rsidR="007D2171">
        <w:t>, seja pessoalmente ou</w:t>
      </w:r>
      <w:r w:rsidR="00513465">
        <w:t xml:space="preserve"> por outros meios tecnológicos</w:t>
      </w:r>
      <w:r w:rsidR="000D7FC3">
        <w:t>, pois conhece a</w:t>
      </w:r>
      <w:r w:rsidR="00D34F02">
        <w:t xml:space="preserve"> sua</w:t>
      </w:r>
      <w:r w:rsidR="000D7FC3">
        <w:t xml:space="preserve"> personalidade agressiva, principalmente quando ingere bebidas alcoólicas em </w:t>
      </w:r>
      <w:r w:rsidR="00F260B0">
        <w:t>excesso</w:t>
      </w:r>
      <w:r w:rsidR="000D7FC3">
        <w:t xml:space="preserve"> e age por impulso</w:t>
      </w:r>
      <w:r w:rsidR="00DF6550">
        <w:t xml:space="preserve">. </w:t>
      </w:r>
      <w:r w:rsidR="007B52C9">
        <w:t xml:space="preserve">No mais, a providência é pleiteada por uma questão de </w:t>
      </w:r>
      <w:r w:rsidR="007B52C9" w:rsidRPr="00F75E42">
        <w:rPr>
          <w:u w:val="single"/>
        </w:rPr>
        <w:t>cautela</w:t>
      </w:r>
      <w:r w:rsidR="007B52C9">
        <w:t>,</w:t>
      </w:r>
      <w:r w:rsidR="00DF6550">
        <w:t xml:space="preserve"> </w:t>
      </w:r>
      <w:r w:rsidR="00F75E42">
        <w:t>como forma de</w:t>
      </w:r>
      <w:r w:rsidR="00DF6550">
        <w:t xml:space="preserve"> resguardar a sua integridade física e psicológica</w:t>
      </w:r>
      <w:r w:rsidR="00962B39">
        <w:t>.</w:t>
      </w:r>
    </w:p>
    <w:p w14:paraId="09AFF2F0" w14:textId="16911AD0" w:rsidR="00962B39" w:rsidRDefault="009A74BD" w:rsidP="00962B39">
      <w:pPr>
        <w:pStyle w:val="SemEspaamento"/>
      </w:pPr>
      <w:r>
        <w:t xml:space="preserve">A requerente registra, ainda, </w:t>
      </w:r>
      <w:r w:rsidR="00962B39">
        <w:t xml:space="preserve">que não há necessidade de contato entre ambos, </w:t>
      </w:r>
      <w:r w:rsidR="00EB4B79">
        <w:t>sobretudo por</w:t>
      </w:r>
      <w:r w:rsidR="00962B39">
        <w:t>que</w:t>
      </w:r>
      <w:r w:rsidR="00A02E7B">
        <w:t xml:space="preserve"> o ex-casal não possui filhos</w:t>
      </w:r>
      <w:r w:rsidR="00E42AED">
        <w:t xml:space="preserve">, moram em residências distintas </w:t>
      </w:r>
      <w:r w:rsidR="00E42AED" w:rsidRPr="00E42AED">
        <w:rPr>
          <w:sz w:val="22"/>
          <w:szCs w:val="20"/>
        </w:rPr>
        <w:t>– ou seja, não coabitam –</w:t>
      </w:r>
      <w:r w:rsidR="00E42AED">
        <w:t xml:space="preserve"> e</w:t>
      </w:r>
      <w:r w:rsidR="00F73214">
        <w:t>, atualmente,</w:t>
      </w:r>
      <w:r w:rsidR="00962B39">
        <w:t xml:space="preserve"> possuem suas vidas pessoais e profissionais </w:t>
      </w:r>
      <w:r w:rsidR="00FF3EE2">
        <w:t xml:space="preserve">totalmente </w:t>
      </w:r>
      <w:r w:rsidR="00613E55">
        <w:t>independentes</w:t>
      </w:r>
      <w:r w:rsidR="00FF3EE2">
        <w:t xml:space="preserve"> e autônomas</w:t>
      </w:r>
      <w:r w:rsidR="00E42AED">
        <w:t xml:space="preserve"> entre si</w:t>
      </w:r>
      <w:r w:rsidR="00962B39">
        <w:t xml:space="preserve">. </w:t>
      </w:r>
    </w:p>
    <w:p w14:paraId="645B5180" w14:textId="3E17F229" w:rsidR="00962B39" w:rsidRDefault="00AF6C2B" w:rsidP="00587EB0">
      <w:pPr>
        <w:pStyle w:val="SemEspaamento"/>
      </w:pPr>
      <w:r>
        <w:t>Por fim, o</w:t>
      </w:r>
      <w:r w:rsidR="00962B39">
        <w:t xml:space="preserve"> </w:t>
      </w:r>
      <w:r w:rsidR="006F000F">
        <w:t xml:space="preserve">presente </w:t>
      </w:r>
      <w:r w:rsidR="00962B39">
        <w:t xml:space="preserve">requerimento </w:t>
      </w:r>
      <w:r w:rsidR="006F000F">
        <w:t>tem</w:t>
      </w:r>
      <w:r w:rsidR="00962B39">
        <w:t xml:space="preserve"> o </w:t>
      </w:r>
      <w:r w:rsidR="006F372A">
        <w:t>objetivo</w:t>
      </w:r>
      <w:r w:rsidR="00962B39">
        <w:t xml:space="preserve"> de documentar oficialmente o </w:t>
      </w:r>
      <w:r w:rsidR="006F372A">
        <w:t>temor</w:t>
      </w:r>
      <w:r w:rsidR="00962B39">
        <w:t xml:space="preserve"> que a requerente </w:t>
      </w:r>
      <w:r w:rsidR="00F73214">
        <w:t>tem</w:t>
      </w:r>
      <w:r w:rsidR="00962B39">
        <w:t xml:space="preserve"> do seu ex-companheiro, </w:t>
      </w:r>
      <w:r w:rsidR="006F372A">
        <w:t xml:space="preserve">além de prevenir e resguardá-la </w:t>
      </w:r>
      <w:r w:rsidR="00962B39">
        <w:t xml:space="preserve">legalmente </w:t>
      </w:r>
      <w:r w:rsidR="006F372A">
        <w:t xml:space="preserve">de qualquer </w:t>
      </w:r>
      <w:r w:rsidR="00962B39">
        <w:t>hipótese de agressão ou ameaça vindoura.</w:t>
      </w:r>
    </w:p>
    <w:p w14:paraId="1E528261" w14:textId="39FEBFEF" w:rsidR="00962B39" w:rsidRDefault="00962B39" w:rsidP="00962B39">
      <w:pPr>
        <w:pStyle w:val="Ttulo"/>
      </w:pPr>
      <w:r>
        <w:t>III – REQUERIMENTOS</w:t>
      </w:r>
    </w:p>
    <w:p w14:paraId="5E6085C6" w14:textId="77777777" w:rsidR="00962B39" w:rsidRDefault="00962B39" w:rsidP="00962B39">
      <w:pPr>
        <w:pStyle w:val="PargrafodaLista"/>
        <w:spacing w:line="276" w:lineRule="auto"/>
        <w:ind w:left="0"/>
        <w:jc w:val="center"/>
        <w:rPr>
          <w:b/>
          <w:u w:val="single"/>
        </w:rPr>
      </w:pPr>
    </w:p>
    <w:p w14:paraId="599537EB" w14:textId="13C97B2C" w:rsidR="00A11FB5" w:rsidRPr="00A11FB5" w:rsidRDefault="00962B39" w:rsidP="001F4861">
      <w:pPr>
        <w:pStyle w:val="SemEspaamento"/>
        <w:rPr>
          <w:b/>
          <w:u w:val="single"/>
        </w:rPr>
      </w:pPr>
      <w:r>
        <w:t xml:space="preserve">Diante do exposto, </w:t>
      </w:r>
      <w:r w:rsidR="001F4861">
        <w:t>é esta para requere</w:t>
      </w:r>
      <w:r w:rsidR="00FA1759">
        <w:t>r</w:t>
      </w:r>
      <w:r w:rsidR="001F4861">
        <w:t xml:space="preserve"> </w:t>
      </w:r>
      <w:r>
        <w:t xml:space="preserve">seja deferido o pedido de fixação de </w:t>
      </w:r>
      <w:r>
        <w:rPr>
          <w:b/>
          <w:u w:val="single"/>
        </w:rPr>
        <w:t>MEDIDA PROTETIVA DE URGÊNCIA</w:t>
      </w:r>
      <w:r>
        <w:t xml:space="preserve">, por prazo não inferior a </w:t>
      </w:r>
      <w:r w:rsidRPr="00511394">
        <w:rPr>
          <w:u w:val="single"/>
        </w:rPr>
        <w:t xml:space="preserve">1 </w:t>
      </w:r>
      <w:r w:rsidRPr="00511394">
        <w:rPr>
          <w:sz w:val="20"/>
          <w:szCs w:val="18"/>
          <w:u w:val="single"/>
        </w:rPr>
        <w:t>(um)</w:t>
      </w:r>
      <w:r w:rsidRPr="00511394">
        <w:rPr>
          <w:u w:val="single"/>
        </w:rPr>
        <w:t xml:space="preserve"> ano</w:t>
      </w:r>
      <w:r>
        <w:t xml:space="preserve">, </w:t>
      </w:r>
      <w:r w:rsidR="009E487F">
        <w:t xml:space="preserve">para </w:t>
      </w:r>
      <w:r w:rsidRPr="0049561F">
        <w:rPr>
          <w:u w:val="single"/>
        </w:rPr>
        <w:t>determinar</w:t>
      </w:r>
      <w:r w:rsidR="00143987" w:rsidRPr="0049561F">
        <w:rPr>
          <w:u w:val="single"/>
        </w:rPr>
        <w:t xml:space="preserve"> ao requerido</w:t>
      </w:r>
      <w:r w:rsidR="00A11FB5">
        <w:t>:</w:t>
      </w:r>
    </w:p>
    <w:p w14:paraId="576CC9B7" w14:textId="204A0D9D" w:rsidR="00A11FB5" w:rsidRDefault="00A11FB5" w:rsidP="00A11FB5">
      <w:pPr>
        <w:pStyle w:val="SemEspaamento"/>
        <w:numPr>
          <w:ilvl w:val="0"/>
          <w:numId w:val="0"/>
        </w:numPr>
        <w:ind w:firstLine="1701"/>
      </w:pPr>
      <w:r w:rsidRPr="00A11FB5">
        <w:t xml:space="preserve">a) </w:t>
      </w:r>
      <w:r>
        <w:tab/>
      </w:r>
      <w:r w:rsidR="002D7CCA">
        <w:t xml:space="preserve">a </w:t>
      </w:r>
      <w:r w:rsidR="002D7CCA" w:rsidRPr="00AB07CA">
        <w:rPr>
          <w:u w:val="single"/>
        </w:rPr>
        <w:t>proibição</w:t>
      </w:r>
      <w:r w:rsidR="002D7CCA">
        <w:t xml:space="preserve"> de </w:t>
      </w:r>
      <w:r w:rsidR="002D7CCA" w:rsidRPr="00AB07CA">
        <w:rPr>
          <w:u w:val="single"/>
        </w:rPr>
        <w:t>se aproximar da requerente</w:t>
      </w:r>
      <w:r w:rsidR="002D7CCA">
        <w:t xml:space="preserve">, </w:t>
      </w:r>
      <w:r w:rsidR="0082218A">
        <w:t xml:space="preserve">devendo manter </w:t>
      </w:r>
      <w:r w:rsidR="002D7CCA">
        <w:t>distanciamento de</w:t>
      </w:r>
      <w:r>
        <w:t>,</w:t>
      </w:r>
      <w:r w:rsidR="00962B39">
        <w:t xml:space="preserve"> no mínimo</w:t>
      </w:r>
      <w:r>
        <w:t>,</w:t>
      </w:r>
      <w:r w:rsidR="00962B39">
        <w:t xml:space="preserve"> 1</w:t>
      </w:r>
      <w:r w:rsidR="001F4861">
        <w:t xml:space="preserve"> km (</w:t>
      </w:r>
      <w:r w:rsidR="001F4861" w:rsidRPr="001F4861">
        <w:rPr>
          <w:sz w:val="20"/>
          <w:szCs w:val="18"/>
        </w:rPr>
        <w:t>um</w:t>
      </w:r>
      <w:r w:rsidR="001F4861">
        <w:rPr>
          <w:sz w:val="20"/>
          <w:szCs w:val="18"/>
        </w:rPr>
        <w:t xml:space="preserve"> quilômetro</w:t>
      </w:r>
      <w:r>
        <w:rPr>
          <w:sz w:val="20"/>
          <w:szCs w:val="18"/>
        </w:rPr>
        <w:t>)</w:t>
      </w:r>
      <w:r w:rsidR="00BA153F">
        <w:t xml:space="preserve"> de Thays Oliveira</w:t>
      </w:r>
      <w:r>
        <w:t xml:space="preserve">; </w:t>
      </w:r>
      <w:r w:rsidR="00B01962">
        <w:t>e</w:t>
      </w:r>
    </w:p>
    <w:p w14:paraId="62090194" w14:textId="1F237D14" w:rsidR="00962B39" w:rsidRPr="001F4861" w:rsidRDefault="00A11FB5" w:rsidP="00A11FB5">
      <w:pPr>
        <w:pStyle w:val="SemEspaamento"/>
        <w:numPr>
          <w:ilvl w:val="0"/>
          <w:numId w:val="0"/>
        </w:numPr>
        <w:ind w:firstLine="1701"/>
        <w:rPr>
          <w:b/>
          <w:u w:val="single"/>
        </w:rPr>
      </w:pPr>
      <w:r>
        <w:t xml:space="preserve">b) </w:t>
      </w:r>
      <w:r w:rsidR="00B01962">
        <w:t xml:space="preserve"> </w:t>
      </w:r>
      <w:r>
        <w:tab/>
      </w:r>
      <w:r w:rsidR="00620DDB">
        <w:t xml:space="preserve">a </w:t>
      </w:r>
      <w:r w:rsidR="00620DDB" w:rsidRPr="003518BD">
        <w:rPr>
          <w:u w:val="single"/>
        </w:rPr>
        <w:t>proibição</w:t>
      </w:r>
      <w:r w:rsidR="00620DDB" w:rsidRPr="00143987">
        <w:t xml:space="preserve"> de </w:t>
      </w:r>
      <w:r w:rsidR="00962B39" w:rsidRPr="00143987">
        <w:t>toda</w:t>
      </w:r>
      <w:r w:rsidR="00962B39">
        <w:t xml:space="preserve"> e qualquer outra </w:t>
      </w:r>
      <w:r w:rsidR="00962B39" w:rsidRPr="00AB07CA">
        <w:rPr>
          <w:u w:val="single"/>
        </w:rPr>
        <w:t>forma de contato</w:t>
      </w:r>
      <w:r w:rsidR="0049561F">
        <w:t xml:space="preserve"> com a requerente, Thays Oliveira</w:t>
      </w:r>
      <w:r w:rsidR="00143987">
        <w:t xml:space="preserve"> </w:t>
      </w:r>
      <w:r w:rsidR="005E1D1D" w:rsidRPr="009E033A">
        <w:rPr>
          <w:sz w:val="22"/>
          <w:szCs w:val="20"/>
        </w:rPr>
        <w:t>– sem prejuízo d</w:t>
      </w:r>
      <w:r w:rsidR="006A6AD6">
        <w:rPr>
          <w:sz w:val="22"/>
          <w:szCs w:val="20"/>
        </w:rPr>
        <w:t>a fixação de</w:t>
      </w:r>
      <w:r w:rsidR="005E1D1D" w:rsidRPr="009E033A">
        <w:rPr>
          <w:sz w:val="22"/>
          <w:szCs w:val="20"/>
        </w:rPr>
        <w:t xml:space="preserve"> outras </w:t>
      </w:r>
      <w:r w:rsidR="006A6AD6">
        <w:rPr>
          <w:sz w:val="22"/>
          <w:szCs w:val="20"/>
        </w:rPr>
        <w:t xml:space="preserve">medidas </w:t>
      </w:r>
      <w:r w:rsidR="005E1D1D" w:rsidRPr="009E033A">
        <w:rPr>
          <w:sz w:val="22"/>
          <w:szCs w:val="20"/>
        </w:rPr>
        <w:t>que Vossa Excelência entenda ser adequadas ao caso</w:t>
      </w:r>
      <w:r w:rsidR="00962B39">
        <w:t>.</w:t>
      </w:r>
    </w:p>
    <w:p w14:paraId="509BAE5B" w14:textId="77777777" w:rsidR="00A11FB5" w:rsidRPr="00EA0673" w:rsidRDefault="00A11FB5" w:rsidP="00A11FB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43692CA" w14:textId="52CE54E5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501A18" w:rsidRPr="00416D9D">
        <w:t xml:space="preserve"> advogad</w:t>
      </w:r>
      <w:r w:rsidR="00501A18">
        <w:t>o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>, 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750AF7C0" w14:textId="77777777" w:rsidR="00501A18" w:rsidRDefault="00501A18" w:rsidP="00B2353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CF708B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11D5EA2" w14:textId="730CFD30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B2E68">
        <w:rPr>
          <w:rFonts w:ascii="Arial" w:eastAsia="Calibri" w:hAnsi="Arial" w:cs="Times New Roman"/>
          <w:noProof/>
          <w:sz w:val="24"/>
          <w:szCs w:val="24"/>
        </w:rPr>
        <w:t>29 de julho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EC45A66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DCCC41D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8C43D5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7131E2A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3791EA7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899CE01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F80ADF7" w14:textId="77777777" w:rsidR="00501A18" w:rsidRDefault="00501A18" w:rsidP="00501A18"/>
    <w:p w14:paraId="669EC002" w14:textId="77777777" w:rsidR="00501A18" w:rsidRPr="00E9279B" w:rsidRDefault="00501A18" w:rsidP="00501A18"/>
    <w:p w14:paraId="7339006A" w14:textId="209AC59F" w:rsidR="00501A18" w:rsidRPr="00B2672B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5C00B4">
        <w:rPr>
          <w:rFonts w:cs="Arial"/>
          <w:u w:val="single"/>
        </w:rPr>
        <w:t>PETIÇÃO:</w:t>
      </w:r>
    </w:p>
    <w:p w14:paraId="6CD1CDBA" w14:textId="77777777" w:rsidR="00501A18" w:rsidRPr="00167F26" w:rsidRDefault="00501A18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47CE5613" w14:textId="50E27F96" w:rsidR="000D228C" w:rsidRDefault="00501A18" w:rsidP="00501A18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207BE4">
        <w:rPr>
          <w:rFonts w:ascii="Arial" w:hAnsi="Arial" w:cs="Arial"/>
        </w:rPr>
        <w:t xml:space="preserve"> </w:t>
      </w:r>
      <w:r w:rsidR="00185320">
        <w:rPr>
          <w:rFonts w:ascii="Arial" w:hAnsi="Arial" w:cs="Arial"/>
        </w:rPr>
        <w:t>Certidão que atesta o reconhecimento de firma</w:t>
      </w:r>
      <w:r w:rsidR="00036A30">
        <w:rPr>
          <w:rFonts w:ascii="Arial" w:hAnsi="Arial" w:cs="Arial"/>
        </w:rPr>
        <w:t xml:space="preserve"> do contrato de união estável;</w:t>
      </w:r>
    </w:p>
    <w:p w14:paraId="5D4CCA0F" w14:textId="4B6C0EB1" w:rsidR="00131BEB" w:rsidRPr="0001591A" w:rsidRDefault="00036A30" w:rsidP="0001591A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EA0673">
        <w:rPr>
          <w:rFonts w:ascii="Arial" w:hAnsi="Arial" w:cs="Arial"/>
        </w:rPr>
        <w:t xml:space="preserve">Cópia integral dos autos n. </w:t>
      </w:r>
      <w:r w:rsidR="00EA0673" w:rsidRPr="00EA0673">
        <w:rPr>
          <w:rFonts w:ascii="Arial" w:hAnsi="Arial" w:cs="Arial"/>
        </w:rPr>
        <w:t>5011788-67.2020.8.24.0005</w:t>
      </w:r>
      <w:r w:rsidR="0051478E">
        <w:rPr>
          <w:rFonts w:ascii="Arial" w:hAnsi="Arial" w:cs="Arial"/>
        </w:rPr>
        <w:t>.</w:t>
      </w:r>
    </w:p>
    <w:sectPr w:rsidR="00131BEB" w:rsidRPr="0001591A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45DB9" w14:textId="77777777" w:rsidR="00240AAA" w:rsidRDefault="00240AAA" w:rsidP="00943258">
      <w:pPr>
        <w:spacing w:after="0" w:line="240" w:lineRule="auto"/>
      </w:pPr>
      <w:r>
        <w:separator/>
      </w:r>
    </w:p>
  </w:endnote>
  <w:endnote w:type="continuationSeparator" w:id="0">
    <w:p w14:paraId="2455ECE5" w14:textId="77777777" w:rsidR="00240AAA" w:rsidRDefault="00240AA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BEF236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4636B8E" wp14:editId="252223CB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2CEBE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D9F80" w14:textId="77777777" w:rsidR="00240AAA" w:rsidRDefault="00240AAA" w:rsidP="00943258">
      <w:pPr>
        <w:spacing w:after="0" w:line="240" w:lineRule="auto"/>
      </w:pPr>
      <w:r>
        <w:separator/>
      </w:r>
    </w:p>
  </w:footnote>
  <w:footnote w:type="continuationSeparator" w:id="0">
    <w:p w14:paraId="3ED5B95F" w14:textId="77777777" w:rsidR="00240AAA" w:rsidRDefault="00240AA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DE6FA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424F20D4" wp14:editId="70AB3D81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68D2C286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787D6BA0" w14:textId="77777777" w:rsidR="007C36DB" w:rsidRDefault="00B04746" w:rsidP="00B04746">
    <w:pPr>
      <w:pStyle w:val="Cabealho"/>
      <w:tabs>
        <w:tab w:val="clear" w:pos="4252"/>
        <w:tab w:val="clear" w:pos="8504"/>
        <w:tab w:val="left" w:pos="7080"/>
      </w:tabs>
    </w:pPr>
    <w:r>
      <w:tab/>
    </w:r>
  </w:p>
  <w:p w14:paraId="7E96D2A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40A7"/>
    <w:multiLevelType w:val="hybridMultilevel"/>
    <w:tmpl w:val="A8C88A68"/>
    <w:lvl w:ilvl="0" w:tplc="7166AF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5572193"/>
    <w:multiLevelType w:val="hybridMultilevel"/>
    <w:tmpl w:val="DB68B19E"/>
    <w:lvl w:ilvl="0" w:tplc="7ABAB00A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2B62DA8"/>
    <w:multiLevelType w:val="hybridMultilevel"/>
    <w:tmpl w:val="2292B78C"/>
    <w:lvl w:ilvl="0" w:tplc="0706E79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ED5BC2"/>
    <w:multiLevelType w:val="hybridMultilevel"/>
    <w:tmpl w:val="059A1D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1247108437">
    <w:abstractNumId w:val="4"/>
  </w:num>
  <w:num w:numId="4" w16cid:durableId="1266886361">
    <w:abstractNumId w:val="0"/>
  </w:num>
  <w:num w:numId="5" w16cid:durableId="23914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39"/>
    <w:rsid w:val="00003F31"/>
    <w:rsid w:val="0001591A"/>
    <w:rsid w:val="00036A30"/>
    <w:rsid w:val="00041257"/>
    <w:rsid w:val="0004298B"/>
    <w:rsid w:val="00066D26"/>
    <w:rsid w:val="0007087F"/>
    <w:rsid w:val="0007252F"/>
    <w:rsid w:val="0007798D"/>
    <w:rsid w:val="00097661"/>
    <w:rsid w:val="000A0E43"/>
    <w:rsid w:val="000A364C"/>
    <w:rsid w:val="000D228C"/>
    <w:rsid w:val="000D7FC3"/>
    <w:rsid w:val="000E3543"/>
    <w:rsid w:val="000E36B0"/>
    <w:rsid w:val="000E6E15"/>
    <w:rsid w:val="00131BEB"/>
    <w:rsid w:val="00131BF2"/>
    <w:rsid w:val="00143987"/>
    <w:rsid w:val="00156D32"/>
    <w:rsid w:val="001667B0"/>
    <w:rsid w:val="00183BE2"/>
    <w:rsid w:val="00185320"/>
    <w:rsid w:val="001B2B98"/>
    <w:rsid w:val="001B2E75"/>
    <w:rsid w:val="001C1138"/>
    <w:rsid w:val="001D5F15"/>
    <w:rsid w:val="001F4861"/>
    <w:rsid w:val="00201F45"/>
    <w:rsid w:val="00207BE4"/>
    <w:rsid w:val="002168F7"/>
    <w:rsid w:val="002274B0"/>
    <w:rsid w:val="00240AAA"/>
    <w:rsid w:val="00250BEB"/>
    <w:rsid w:val="00272BFB"/>
    <w:rsid w:val="0028698F"/>
    <w:rsid w:val="002D7CCA"/>
    <w:rsid w:val="002E5BF4"/>
    <w:rsid w:val="002E5CDA"/>
    <w:rsid w:val="003005E7"/>
    <w:rsid w:val="0034087A"/>
    <w:rsid w:val="003518BD"/>
    <w:rsid w:val="003536C8"/>
    <w:rsid w:val="00375348"/>
    <w:rsid w:val="00377A2E"/>
    <w:rsid w:val="003D239B"/>
    <w:rsid w:val="003E46B9"/>
    <w:rsid w:val="0041498A"/>
    <w:rsid w:val="004949AD"/>
    <w:rsid w:val="0049561F"/>
    <w:rsid w:val="004F2B78"/>
    <w:rsid w:val="00501A18"/>
    <w:rsid w:val="00505382"/>
    <w:rsid w:val="00511394"/>
    <w:rsid w:val="00513465"/>
    <w:rsid w:val="0051478E"/>
    <w:rsid w:val="00526D64"/>
    <w:rsid w:val="005300CC"/>
    <w:rsid w:val="0055505F"/>
    <w:rsid w:val="00566D0E"/>
    <w:rsid w:val="00581B42"/>
    <w:rsid w:val="00587EB0"/>
    <w:rsid w:val="005B2150"/>
    <w:rsid w:val="005B67EA"/>
    <w:rsid w:val="005C00B4"/>
    <w:rsid w:val="005D6078"/>
    <w:rsid w:val="005E1D1D"/>
    <w:rsid w:val="005E58E2"/>
    <w:rsid w:val="00613E55"/>
    <w:rsid w:val="00620DDB"/>
    <w:rsid w:val="00686C7B"/>
    <w:rsid w:val="00693F8B"/>
    <w:rsid w:val="00696295"/>
    <w:rsid w:val="006A6AD6"/>
    <w:rsid w:val="006C0840"/>
    <w:rsid w:val="006C7152"/>
    <w:rsid w:val="006E14C7"/>
    <w:rsid w:val="006F000F"/>
    <w:rsid w:val="006F372A"/>
    <w:rsid w:val="006F41D2"/>
    <w:rsid w:val="006F5AFD"/>
    <w:rsid w:val="0071493E"/>
    <w:rsid w:val="00741AF4"/>
    <w:rsid w:val="00764657"/>
    <w:rsid w:val="00764820"/>
    <w:rsid w:val="00795616"/>
    <w:rsid w:val="007962AE"/>
    <w:rsid w:val="007A2263"/>
    <w:rsid w:val="007A661C"/>
    <w:rsid w:val="007B52C9"/>
    <w:rsid w:val="007C36DB"/>
    <w:rsid w:val="007D2171"/>
    <w:rsid w:val="007F12FA"/>
    <w:rsid w:val="00800413"/>
    <w:rsid w:val="00811857"/>
    <w:rsid w:val="0082218A"/>
    <w:rsid w:val="00833100"/>
    <w:rsid w:val="00850FC5"/>
    <w:rsid w:val="0086218D"/>
    <w:rsid w:val="00862862"/>
    <w:rsid w:val="00867461"/>
    <w:rsid w:val="008A0012"/>
    <w:rsid w:val="008B0B2B"/>
    <w:rsid w:val="008D1365"/>
    <w:rsid w:val="008D2331"/>
    <w:rsid w:val="008E377D"/>
    <w:rsid w:val="008E5526"/>
    <w:rsid w:val="008F46B0"/>
    <w:rsid w:val="008F7B29"/>
    <w:rsid w:val="009140C2"/>
    <w:rsid w:val="00924163"/>
    <w:rsid w:val="00943258"/>
    <w:rsid w:val="009510F4"/>
    <w:rsid w:val="00957F36"/>
    <w:rsid w:val="00962B39"/>
    <w:rsid w:val="00967DD4"/>
    <w:rsid w:val="009774E5"/>
    <w:rsid w:val="00987ECC"/>
    <w:rsid w:val="009A74BD"/>
    <w:rsid w:val="009E033A"/>
    <w:rsid w:val="009E07F3"/>
    <w:rsid w:val="009E487F"/>
    <w:rsid w:val="009E582C"/>
    <w:rsid w:val="009F6EFA"/>
    <w:rsid w:val="00A001E0"/>
    <w:rsid w:val="00A02E7B"/>
    <w:rsid w:val="00A10974"/>
    <w:rsid w:val="00A11FB5"/>
    <w:rsid w:val="00A23545"/>
    <w:rsid w:val="00A3511B"/>
    <w:rsid w:val="00A47917"/>
    <w:rsid w:val="00A86575"/>
    <w:rsid w:val="00AA134B"/>
    <w:rsid w:val="00AA27EC"/>
    <w:rsid w:val="00AA379A"/>
    <w:rsid w:val="00AB07CA"/>
    <w:rsid w:val="00AC4D8E"/>
    <w:rsid w:val="00AF6C2B"/>
    <w:rsid w:val="00B01962"/>
    <w:rsid w:val="00B04746"/>
    <w:rsid w:val="00B23530"/>
    <w:rsid w:val="00B357FF"/>
    <w:rsid w:val="00B502F1"/>
    <w:rsid w:val="00B6363E"/>
    <w:rsid w:val="00BA153F"/>
    <w:rsid w:val="00BA2544"/>
    <w:rsid w:val="00BB2E68"/>
    <w:rsid w:val="00BB43D0"/>
    <w:rsid w:val="00C03B4C"/>
    <w:rsid w:val="00C0456B"/>
    <w:rsid w:val="00C124DD"/>
    <w:rsid w:val="00C159BB"/>
    <w:rsid w:val="00C3071D"/>
    <w:rsid w:val="00C66F94"/>
    <w:rsid w:val="00CC1A5A"/>
    <w:rsid w:val="00CC5091"/>
    <w:rsid w:val="00CC76A2"/>
    <w:rsid w:val="00CD67A8"/>
    <w:rsid w:val="00CF4F6E"/>
    <w:rsid w:val="00D02818"/>
    <w:rsid w:val="00D06FE2"/>
    <w:rsid w:val="00D1794C"/>
    <w:rsid w:val="00D20A15"/>
    <w:rsid w:val="00D32740"/>
    <w:rsid w:val="00D34F02"/>
    <w:rsid w:val="00D432E4"/>
    <w:rsid w:val="00D66DB0"/>
    <w:rsid w:val="00D92F03"/>
    <w:rsid w:val="00DC7CED"/>
    <w:rsid w:val="00DE0162"/>
    <w:rsid w:val="00DE0552"/>
    <w:rsid w:val="00DE27C9"/>
    <w:rsid w:val="00DF6550"/>
    <w:rsid w:val="00E05790"/>
    <w:rsid w:val="00E42AED"/>
    <w:rsid w:val="00E53B4E"/>
    <w:rsid w:val="00E658BB"/>
    <w:rsid w:val="00E76606"/>
    <w:rsid w:val="00E90F3C"/>
    <w:rsid w:val="00E968BB"/>
    <w:rsid w:val="00EA0673"/>
    <w:rsid w:val="00EB4346"/>
    <w:rsid w:val="00EB4B79"/>
    <w:rsid w:val="00ED42CD"/>
    <w:rsid w:val="00EE3903"/>
    <w:rsid w:val="00EE4683"/>
    <w:rsid w:val="00F11B2C"/>
    <w:rsid w:val="00F22B73"/>
    <w:rsid w:val="00F260B0"/>
    <w:rsid w:val="00F34237"/>
    <w:rsid w:val="00F5679F"/>
    <w:rsid w:val="00F73214"/>
    <w:rsid w:val="00F75E42"/>
    <w:rsid w:val="00FA1759"/>
    <w:rsid w:val="00FF3EE2"/>
    <w:rsid w:val="00FF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077B8"/>
  <w15:chartTrackingRefBased/>
  <w15:docId w15:val="{CC7B99C7-9ABD-4CC4-90F1-F1C86034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PargrafodaLista">
    <w:name w:val="List Paragraph"/>
    <w:basedOn w:val="Normal"/>
    <w:uiPriority w:val="34"/>
    <w:qFormat/>
    <w:rsid w:val="00962B39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D1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D136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D13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63</TotalTime>
  <Pages>3</Pages>
  <Words>793</Words>
  <Characters>4413</Characters>
  <Application>Microsoft Office Word</Application>
  <DocSecurity>0</DocSecurity>
  <Lines>95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58</cp:revision>
  <cp:lastPrinted>2022-07-29T18:48:00Z</cp:lastPrinted>
  <dcterms:created xsi:type="dcterms:W3CDTF">2022-07-29T17:33:00Z</dcterms:created>
  <dcterms:modified xsi:type="dcterms:W3CDTF">2022-07-29T19:09:00Z</dcterms:modified>
</cp:coreProperties>
</file>