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0C847" w14:textId="77777777" w:rsidR="007B130B" w:rsidRDefault="007B130B" w:rsidP="007B130B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7A017B3" w14:textId="77777777" w:rsidR="007B130B" w:rsidRPr="00634A95" w:rsidRDefault="007B130B" w:rsidP="007B130B">
      <w:pPr>
        <w:pStyle w:val="Qualificao"/>
        <w:ind w:left="-142"/>
      </w:pPr>
    </w:p>
    <w:p w14:paraId="43B9ED14" w14:textId="30127238" w:rsidR="007B130B" w:rsidRPr="00E83C5D" w:rsidRDefault="007B130B" w:rsidP="007B130B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EC8FF8E" w14:textId="77777777" w:rsidR="007B130B" w:rsidRPr="001F2F4B" w:rsidRDefault="007B130B" w:rsidP="007B130B">
      <w:pPr>
        <w:pStyle w:val="Qualificao"/>
        <w:ind w:left="-142"/>
      </w:pPr>
    </w:p>
    <w:p w14:paraId="1000C04F" w14:textId="77777777" w:rsidR="007B130B" w:rsidRDefault="007B130B" w:rsidP="007B130B">
      <w:pPr>
        <w:pStyle w:val="Qualificao"/>
        <w:spacing w:before="0" w:line="360" w:lineRule="auto"/>
        <w:ind w:left="-142" w:firstLine="1418"/>
        <w:jc w:val="both"/>
      </w:pPr>
    </w:p>
    <w:p w14:paraId="07DE4263" w14:textId="2DBC581C" w:rsidR="007B130B" w:rsidRPr="00060CEE" w:rsidRDefault="007B130B" w:rsidP="007B130B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DA6957">
        <w:rPr>
          <w:b/>
          <w:sz w:val="24"/>
          <w:szCs w:val="24"/>
        </w:rPr>
        <w:t>THAYS OLIVEIRA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solteira,</w:t>
      </w:r>
      <w:r w:rsidR="004F0E87" w:rsidRPr="004F0E87">
        <w:rPr>
          <w:sz w:val="24"/>
          <w:szCs w:val="24"/>
        </w:rPr>
        <w:t xml:space="preserve"> </w:t>
      </w:r>
      <w:r w:rsidR="004F0E87">
        <w:rPr>
          <w:sz w:val="24"/>
          <w:szCs w:val="24"/>
        </w:rPr>
        <w:t>empresária,</w:t>
      </w:r>
      <w:r w:rsidR="00DA6957"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inscrit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067.675.189-05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5364910</w:t>
      </w:r>
      <w:r w:rsidR="006D63E0">
        <w:rPr>
          <w:sz w:val="24"/>
          <w:szCs w:val="24"/>
        </w:rPr>
        <w:t xml:space="preserve"> </w:t>
      </w:r>
      <w:r w:rsidR="006D63E0" w:rsidRPr="006D63E0">
        <w:rPr>
          <w:sz w:val="20"/>
          <w:szCs w:val="20"/>
        </w:rPr>
        <w:t>(SSP/SC)</w:t>
      </w:r>
      <w:r w:rsidRPr="00414206">
        <w:rPr>
          <w:sz w:val="24"/>
          <w:szCs w:val="24"/>
        </w:rPr>
        <w:t>, residente e domiciliad</w:t>
      </w:r>
      <w:r w:rsidR="00DA6957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</w:t>
      </w:r>
      <w:r w:rsidR="00DA6957">
        <w:rPr>
          <w:sz w:val="24"/>
          <w:szCs w:val="24"/>
        </w:rPr>
        <w:t>Avenida Marechal Castelo Branco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407, apto n. 902</w:t>
      </w:r>
      <w:r w:rsidRPr="00414206">
        <w:rPr>
          <w:sz w:val="24"/>
          <w:szCs w:val="24"/>
        </w:rPr>
        <w:t xml:space="preserve">, </w:t>
      </w:r>
      <w:r w:rsidR="00DA6957">
        <w:rPr>
          <w:sz w:val="24"/>
          <w:szCs w:val="24"/>
        </w:rPr>
        <w:t>Campinas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DA6957">
        <w:rPr>
          <w:sz w:val="24"/>
          <w:szCs w:val="24"/>
        </w:rPr>
        <w:t>São José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187865" w:rsidRPr="00187865">
        <w:rPr>
          <w:sz w:val="24"/>
          <w:szCs w:val="24"/>
        </w:rPr>
        <w:t>88</w:t>
      </w:r>
      <w:r w:rsidR="00187865">
        <w:rPr>
          <w:sz w:val="24"/>
          <w:szCs w:val="24"/>
        </w:rPr>
        <w:t>.</w:t>
      </w:r>
      <w:r w:rsidR="00187865" w:rsidRPr="00187865">
        <w:rPr>
          <w:sz w:val="24"/>
          <w:szCs w:val="24"/>
        </w:rPr>
        <w:t>101-020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187865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7F3724">
        <w:rPr>
          <w:sz w:val="24"/>
          <w:szCs w:val="24"/>
          <w:u w:val="single"/>
        </w:rPr>
        <w:t xml:space="preserve">sobretudo para realizar as tratativas e firmar </w:t>
      </w:r>
      <w:r w:rsidR="007F3724" w:rsidRPr="00A5416F">
        <w:rPr>
          <w:b/>
          <w:bCs w:val="0"/>
          <w:sz w:val="24"/>
          <w:szCs w:val="24"/>
          <w:u w:val="single"/>
        </w:rPr>
        <w:t>acordo</w:t>
      </w:r>
      <w:r w:rsidR="007F3724">
        <w:rPr>
          <w:sz w:val="24"/>
          <w:szCs w:val="24"/>
          <w:u w:val="single"/>
        </w:rPr>
        <w:t xml:space="preserve"> </w:t>
      </w:r>
      <w:r w:rsidR="007F3724" w:rsidRPr="00AF0E2C">
        <w:rPr>
          <w:b/>
          <w:bCs w:val="0"/>
          <w:sz w:val="24"/>
          <w:szCs w:val="24"/>
          <w:u w:val="single"/>
        </w:rPr>
        <w:t>extrajudicial</w:t>
      </w:r>
      <w:r w:rsidR="007F3724">
        <w:rPr>
          <w:sz w:val="24"/>
          <w:szCs w:val="24"/>
          <w:u w:val="single"/>
        </w:rPr>
        <w:t xml:space="preserve"> sobre o encerramento de sua união estável com o</w:t>
      </w:r>
      <w:r w:rsidR="00A5416F">
        <w:rPr>
          <w:sz w:val="24"/>
          <w:szCs w:val="24"/>
          <w:u w:val="single"/>
        </w:rPr>
        <w:t>s representantes do</w:t>
      </w:r>
      <w:r w:rsidR="007F3724">
        <w:rPr>
          <w:sz w:val="24"/>
          <w:szCs w:val="24"/>
          <w:u w:val="single"/>
        </w:rPr>
        <w:t xml:space="preserve"> seu ex-convivente, </w:t>
      </w:r>
      <w:r w:rsidR="00AF0E2C" w:rsidRPr="00AF0E2C">
        <w:rPr>
          <w:sz w:val="24"/>
          <w:szCs w:val="24"/>
          <w:u w:val="single"/>
        </w:rPr>
        <w:t>Claudevanir Aparecido da Silva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4A57F77" w14:textId="6EEC87D1" w:rsidR="007B130B" w:rsidRPr="00BC0D7C" w:rsidRDefault="007B130B" w:rsidP="007B130B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7F3724">
        <w:rPr>
          <w:noProof/>
          <w:sz w:val="24"/>
          <w:szCs w:val="24"/>
        </w:rPr>
        <w:t>27 de julho de 2022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C17FE95" w14:textId="77777777" w:rsidR="007B130B" w:rsidRDefault="007B130B" w:rsidP="007B130B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0F8E4178" w14:textId="77777777" w:rsidR="007B130B" w:rsidRDefault="007B130B" w:rsidP="007B130B">
      <w:pPr>
        <w:pStyle w:val="Qualificao"/>
        <w:spacing w:before="0"/>
        <w:ind w:left="-142"/>
        <w:rPr>
          <w:sz w:val="24"/>
          <w:szCs w:val="24"/>
        </w:rPr>
      </w:pPr>
    </w:p>
    <w:p w14:paraId="685A968A" w14:textId="77777777" w:rsidR="00187865" w:rsidRDefault="00187865" w:rsidP="007B130B">
      <w:pPr>
        <w:pStyle w:val="Qualificao"/>
        <w:spacing w:before="0"/>
        <w:ind w:left="-142"/>
        <w:jc w:val="center"/>
        <w:rPr>
          <w:b/>
          <w:sz w:val="24"/>
        </w:rPr>
      </w:pPr>
      <w:r w:rsidRPr="00187865">
        <w:rPr>
          <w:b/>
          <w:sz w:val="24"/>
        </w:rPr>
        <w:t xml:space="preserve">THAYS OLIVEIRA </w:t>
      </w:r>
    </w:p>
    <w:p w14:paraId="40F0E849" w14:textId="5957883F" w:rsidR="007B130B" w:rsidRPr="00F51C48" w:rsidRDefault="007B130B" w:rsidP="007B130B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>CPF/MF n</w:t>
      </w:r>
      <w:r w:rsidR="00187865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187865" w:rsidRPr="00187865">
        <w:rPr>
          <w:sz w:val="24"/>
          <w:szCs w:val="24"/>
        </w:rPr>
        <w:t>067.675.189-05</w:t>
      </w:r>
    </w:p>
    <w:p w14:paraId="750C16C7" w14:textId="77777777" w:rsidR="007B130B" w:rsidRPr="008F53CE" w:rsidRDefault="007B130B" w:rsidP="007B130B">
      <w:pPr>
        <w:ind w:left="-142"/>
      </w:pPr>
    </w:p>
    <w:p w14:paraId="6BD2BD76" w14:textId="77777777" w:rsidR="00131BEB" w:rsidRPr="007B130B" w:rsidRDefault="00131BEB" w:rsidP="007B130B"/>
    <w:sectPr w:rsidR="00131BEB" w:rsidRPr="007B130B" w:rsidSect="00EE3903">
      <w:headerReference w:type="default" r:id="rId8"/>
      <w:footerReference w:type="default" r:id="rId9"/>
      <w:pgSz w:w="11906" w:h="16838"/>
      <w:pgMar w:top="1985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FD6C7" w14:textId="77777777" w:rsidR="00D76958" w:rsidRDefault="00D76958" w:rsidP="00943258">
      <w:pPr>
        <w:spacing w:after="0" w:line="240" w:lineRule="auto"/>
      </w:pPr>
      <w:r>
        <w:separator/>
      </w:r>
    </w:p>
  </w:endnote>
  <w:endnote w:type="continuationSeparator" w:id="0">
    <w:p w14:paraId="733CAF62" w14:textId="77777777" w:rsidR="00D76958" w:rsidRDefault="00D7695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E68DA2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5CB4C60" wp14:editId="733DE1B4">
              <wp:simplePos x="0" y="0"/>
              <wp:positionH relativeFrom="column">
                <wp:posOffset>1476182</wp:posOffset>
              </wp:positionH>
              <wp:positionV relativeFrom="paragraph">
                <wp:posOffset>-3175</wp:posOffset>
              </wp:positionV>
              <wp:extent cx="2628900" cy="156648"/>
              <wp:effectExtent l="0" t="0" r="0" b="0"/>
              <wp:wrapNone/>
              <wp:docPr id="2" name="Imagem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786F0F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F65E3" w14:textId="77777777" w:rsidR="00D76958" w:rsidRDefault="00D76958" w:rsidP="00943258">
      <w:pPr>
        <w:spacing w:after="0" w:line="240" w:lineRule="auto"/>
      </w:pPr>
      <w:r>
        <w:separator/>
      </w:r>
    </w:p>
  </w:footnote>
  <w:footnote w:type="continuationSeparator" w:id="0">
    <w:p w14:paraId="0F639D4E" w14:textId="77777777" w:rsidR="00D76958" w:rsidRDefault="00D7695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B69AD" w14:textId="77777777" w:rsidR="00131BEB" w:rsidRDefault="00BA2544" w:rsidP="00131BEB">
    <w:pPr>
      <w:pStyle w:val="Cabealho"/>
      <w:tabs>
        <w:tab w:val="clear" w:pos="4252"/>
        <w:tab w:val="clear" w:pos="8504"/>
        <w:tab w:val="left" w:pos="2685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A1B7983" wp14:editId="2A593480">
          <wp:simplePos x="0" y="0"/>
          <wp:positionH relativeFrom="column">
            <wp:posOffset>-912305</wp:posOffset>
          </wp:positionH>
          <wp:positionV relativeFrom="paragraph">
            <wp:posOffset>-419926</wp:posOffset>
          </wp:positionV>
          <wp:extent cx="7600207" cy="1089095"/>
          <wp:effectExtent l="0" t="0" r="127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6751" cy="10928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41F25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CFB651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3625A5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57"/>
    <w:rsid w:val="00003F31"/>
    <w:rsid w:val="0004298B"/>
    <w:rsid w:val="00092C0F"/>
    <w:rsid w:val="00097661"/>
    <w:rsid w:val="000D228C"/>
    <w:rsid w:val="00131BEB"/>
    <w:rsid w:val="001667B0"/>
    <w:rsid w:val="00183BE2"/>
    <w:rsid w:val="00187865"/>
    <w:rsid w:val="001B2B98"/>
    <w:rsid w:val="001B2E75"/>
    <w:rsid w:val="00201F45"/>
    <w:rsid w:val="00207BE4"/>
    <w:rsid w:val="00272BFB"/>
    <w:rsid w:val="00377A2E"/>
    <w:rsid w:val="003E46B9"/>
    <w:rsid w:val="004538AF"/>
    <w:rsid w:val="004949AD"/>
    <w:rsid w:val="004F0E87"/>
    <w:rsid w:val="004F2B78"/>
    <w:rsid w:val="00501A18"/>
    <w:rsid w:val="00526D64"/>
    <w:rsid w:val="005300CC"/>
    <w:rsid w:val="005B67EA"/>
    <w:rsid w:val="005E58E2"/>
    <w:rsid w:val="00690879"/>
    <w:rsid w:val="00691225"/>
    <w:rsid w:val="00693F8B"/>
    <w:rsid w:val="00696295"/>
    <w:rsid w:val="006C0ECB"/>
    <w:rsid w:val="006D63E0"/>
    <w:rsid w:val="00795616"/>
    <w:rsid w:val="007A6BB6"/>
    <w:rsid w:val="007B130B"/>
    <w:rsid w:val="007B3D3A"/>
    <w:rsid w:val="007C36DB"/>
    <w:rsid w:val="007F3724"/>
    <w:rsid w:val="008A0012"/>
    <w:rsid w:val="008E377D"/>
    <w:rsid w:val="008F7B29"/>
    <w:rsid w:val="00924163"/>
    <w:rsid w:val="00943258"/>
    <w:rsid w:val="00A5416F"/>
    <w:rsid w:val="00AF09FB"/>
    <w:rsid w:val="00AF0E2C"/>
    <w:rsid w:val="00B6363E"/>
    <w:rsid w:val="00BA2544"/>
    <w:rsid w:val="00BB0FBF"/>
    <w:rsid w:val="00C03B4C"/>
    <w:rsid w:val="00C0456B"/>
    <w:rsid w:val="00D32740"/>
    <w:rsid w:val="00D76958"/>
    <w:rsid w:val="00DA6957"/>
    <w:rsid w:val="00DE0162"/>
    <w:rsid w:val="00DE0552"/>
    <w:rsid w:val="00E05790"/>
    <w:rsid w:val="00E90F3C"/>
    <w:rsid w:val="00E968BB"/>
    <w:rsid w:val="00EA03A1"/>
    <w:rsid w:val="00EB4346"/>
    <w:rsid w:val="00EE3903"/>
    <w:rsid w:val="00F11B2C"/>
    <w:rsid w:val="00F22B73"/>
    <w:rsid w:val="00F53414"/>
    <w:rsid w:val="00FA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D7296"/>
  <w15:chartTrackingRefBased/>
  <w15:docId w15:val="{725EE7F5-1908-416A-B0A1-345BA18F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0B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7B130B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7B130B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0</TotalTime>
  <Pages>1</Pages>
  <Words>192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2019-07-05T16:29:00Z</cp:lastPrinted>
  <dcterms:created xsi:type="dcterms:W3CDTF">2022-07-27T18:43:00Z</dcterms:created>
  <dcterms:modified xsi:type="dcterms:W3CDTF">2022-07-27T18:43:00Z</dcterms:modified>
</cp:coreProperties>
</file>