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C847" w14:textId="77777777" w:rsidR="007B130B" w:rsidRDefault="007B130B" w:rsidP="007B130B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7A017B3" w14:textId="77777777" w:rsidR="007B130B" w:rsidRPr="00634A95" w:rsidRDefault="007B130B" w:rsidP="007B130B">
      <w:pPr>
        <w:pStyle w:val="Qualificao"/>
        <w:ind w:left="-142"/>
      </w:pPr>
    </w:p>
    <w:p w14:paraId="43B9ED14" w14:textId="30127238" w:rsidR="007B130B" w:rsidRPr="00E83C5D" w:rsidRDefault="007B130B" w:rsidP="007B130B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EC8FF8E" w14:textId="77777777" w:rsidR="007B130B" w:rsidRPr="001F2F4B" w:rsidRDefault="007B130B" w:rsidP="007B130B">
      <w:pPr>
        <w:pStyle w:val="Qualificao"/>
        <w:ind w:left="-142"/>
      </w:pPr>
    </w:p>
    <w:p w14:paraId="1000C04F" w14:textId="77777777" w:rsidR="007B130B" w:rsidRDefault="007B130B" w:rsidP="007B130B">
      <w:pPr>
        <w:pStyle w:val="Qualificao"/>
        <w:spacing w:before="0" w:line="360" w:lineRule="auto"/>
        <w:ind w:left="-142" w:firstLine="1418"/>
        <w:jc w:val="both"/>
      </w:pPr>
    </w:p>
    <w:p w14:paraId="07DE4263" w14:textId="6D4EB510" w:rsidR="007B130B" w:rsidRPr="00060CEE" w:rsidRDefault="007B130B" w:rsidP="007B130B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DA6957">
        <w:rPr>
          <w:b/>
          <w:sz w:val="24"/>
          <w:szCs w:val="24"/>
        </w:rPr>
        <w:t>THAYS OLIVEIRA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solteira,</w:t>
      </w:r>
      <w:r w:rsidR="004F0E87" w:rsidRPr="004F0E87">
        <w:rPr>
          <w:sz w:val="24"/>
          <w:szCs w:val="24"/>
        </w:rPr>
        <w:t xml:space="preserve"> </w:t>
      </w:r>
      <w:r w:rsidR="004F0E87">
        <w:rPr>
          <w:sz w:val="24"/>
          <w:szCs w:val="24"/>
        </w:rPr>
        <w:t>empresária,</w:t>
      </w:r>
      <w:r w:rsidR="00DA6957"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inscrit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067.675.189-05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5364910</w:t>
      </w:r>
      <w:r w:rsidR="006D63E0">
        <w:rPr>
          <w:sz w:val="24"/>
          <w:szCs w:val="24"/>
        </w:rPr>
        <w:t xml:space="preserve"> </w:t>
      </w:r>
      <w:r w:rsidR="006D63E0" w:rsidRPr="006D63E0">
        <w:rPr>
          <w:sz w:val="20"/>
          <w:szCs w:val="20"/>
        </w:rPr>
        <w:t>(SSP/SC)</w:t>
      </w:r>
      <w:r w:rsidRPr="00414206">
        <w:rPr>
          <w:sz w:val="24"/>
          <w:szCs w:val="24"/>
        </w:rPr>
        <w:t>, residente e domiciliad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</w:t>
      </w:r>
      <w:r w:rsidR="00DA6957">
        <w:rPr>
          <w:sz w:val="24"/>
          <w:szCs w:val="24"/>
        </w:rPr>
        <w:t>Avenida Marechal Castelo Branco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407, apto n. 902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Campinas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São José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187865" w:rsidRPr="00187865">
        <w:rPr>
          <w:sz w:val="24"/>
          <w:szCs w:val="24"/>
        </w:rPr>
        <w:t>88</w:t>
      </w:r>
      <w:r w:rsidR="00187865">
        <w:rPr>
          <w:sz w:val="24"/>
          <w:szCs w:val="24"/>
        </w:rPr>
        <w:t>.</w:t>
      </w:r>
      <w:r w:rsidR="00187865" w:rsidRPr="00187865">
        <w:rPr>
          <w:sz w:val="24"/>
          <w:szCs w:val="24"/>
        </w:rPr>
        <w:t>101-020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187865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AF09FB">
        <w:rPr>
          <w:sz w:val="24"/>
          <w:szCs w:val="24"/>
          <w:u w:val="single"/>
        </w:rPr>
        <w:t>em especial</w:t>
      </w:r>
      <w:r>
        <w:rPr>
          <w:sz w:val="24"/>
          <w:szCs w:val="24"/>
          <w:u w:val="single"/>
        </w:rPr>
        <w:t xml:space="preserve"> </w:t>
      </w:r>
      <w:r w:rsidR="00187865">
        <w:rPr>
          <w:sz w:val="24"/>
          <w:szCs w:val="24"/>
          <w:u w:val="single"/>
        </w:rPr>
        <w:t xml:space="preserve">para requerer cópia integral dos autos n. </w:t>
      </w:r>
      <w:r w:rsidR="00187865" w:rsidRPr="00187865">
        <w:rPr>
          <w:sz w:val="24"/>
          <w:szCs w:val="24"/>
          <w:u w:val="single"/>
        </w:rPr>
        <w:t>5011788-67.2020.8.24.0005</w:t>
      </w:r>
      <w:r w:rsidR="00187865">
        <w:rPr>
          <w:sz w:val="24"/>
          <w:szCs w:val="24"/>
          <w:u w:val="single"/>
        </w:rPr>
        <w:t>, que tramitou perante a 2ª Vara Criminal da Comarca de Balneário Camboriú/SC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4A57F77" w14:textId="6EEC87D1" w:rsidR="007B130B" w:rsidRPr="00BC0D7C" w:rsidRDefault="007B130B" w:rsidP="007B130B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7F3724">
        <w:rPr>
          <w:noProof/>
          <w:sz w:val="24"/>
          <w:szCs w:val="24"/>
        </w:rPr>
        <w:t>27 de julho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C17FE95" w14:textId="77777777" w:rsidR="007B130B" w:rsidRDefault="007B130B" w:rsidP="007B130B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F8E4178" w14:textId="77777777" w:rsidR="007B130B" w:rsidRDefault="007B130B" w:rsidP="007B130B">
      <w:pPr>
        <w:pStyle w:val="Qualificao"/>
        <w:spacing w:before="0"/>
        <w:ind w:left="-142"/>
        <w:rPr>
          <w:sz w:val="24"/>
          <w:szCs w:val="24"/>
        </w:rPr>
      </w:pPr>
    </w:p>
    <w:p w14:paraId="685A968A" w14:textId="77777777" w:rsidR="00187865" w:rsidRDefault="00187865" w:rsidP="007B130B">
      <w:pPr>
        <w:pStyle w:val="Qualificao"/>
        <w:spacing w:before="0"/>
        <w:ind w:left="-142"/>
        <w:jc w:val="center"/>
        <w:rPr>
          <w:b/>
          <w:sz w:val="24"/>
        </w:rPr>
      </w:pPr>
      <w:r w:rsidRPr="00187865">
        <w:rPr>
          <w:b/>
          <w:sz w:val="24"/>
        </w:rPr>
        <w:t xml:space="preserve">THAYS OLIVEIRA </w:t>
      </w:r>
    </w:p>
    <w:p w14:paraId="40F0E849" w14:textId="5957883F" w:rsidR="007B130B" w:rsidRPr="00F51C48" w:rsidRDefault="007B130B" w:rsidP="007B130B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>CPF/MF n</w:t>
      </w:r>
      <w:r w:rsidR="00187865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187865" w:rsidRPr="00187865">
        <w:rPr>
          <w:sz w:val="24"/>
          <w:szCs w:val="24"/>
        </w:rPr>
        <w:t>067.675.189-05</w:t>
      </w:r>
    </w:p>
    <w:p w14:paraId="750C16C7" w14:textId="77777777" w:rsidR="007B130B" w:rsidRPr="008F53CE" w:rsidRDefault="007B130B" w:rsidP="007B130B">
      <w:pPr>
        <w:ind w:left="-142"/>
      </w:pPr>
    </w:p>
    <w:p w14:paraId="6BD2BD76" w14:textId="77777777" w:rsidR="00131BEB" w:rsidRPr="007B130B" w:rsidRDefault="00131BEB" w:rsidP="007B130B"/>
    <w:sectPr w:rsidR="00131BEB" w:rsidRPr="007B130B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FD6C7" w14:textId="77777777" w:rsidR="00D76958" w:rsidRDefault="00D76958" w:rsidP="00943258">
      <w:pPr>
        <w:spacing w:after="0" w:line="240" w:lineRule="auto"/>
      </w:pPr>
      <w:r>
        <w:separator/>
      </w:r>
    </w:p>
  </w:endnote>
  <w:endnote w:type="continuationSeparator" w:id="0">
    <w:p w14:paraId="733CAF62" w14:textId="77777777" w:rsidR="00D76958" w:rsidRDefault="00D7695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E68DA2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5CB4C60" wp14:editId="733DE1B4">
              <wp:simplePos x="0" y="0"/>
              <wp:positionH relativeFrom="column">
                <wp:posOffset>1476182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786F0F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F65E3" w14:textId="77777777" w:rsidR="00D76958" w:rsidRDefault="00D76958" w:rsidP="00943258">
      <w:pPr>
        <w:spacing w:after="0" w:line="240" w:lineRule="auto"/>
      </w:pPr>
      <w:r>
        <w:separator/>
      </w:r>
    </w:p>
  </w:footnote>
  <w:footnote w:type="continuationSeparator" w:id="0">
    <w:p w14:paraId="0F639D4E" w14:textId="77777777" w:rsidR="00D76958" w:rsidRDefault="00D7695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B69AD" w14:textId="77777777" w:rsidR="00131BEB" w:rsidRDefault="00BA2544" w:rsidP="00131BEB">
    <w:pPr>
      <w:pStyle w:val="Cabealho"/>
      <w:tabs>
        <w:tab w:val="clear" w:pos="4252"/>
        <w:tab w:val="clear" w:pos="8504"/>
        <w:tab w:val="left" w:pos="268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A1B7983" wp14:editId="2A593480">
          <wp:simplePos x="0" y="0"/>
          <wp:positionH relativeFrom="column">
            <wp:posOffset>-912305</wp:posOffset>
          </wp:positionH>
          <wp:positionV relativeFrom="paragraph">
            <wp:posOffset>-419926</wp:posOffset>
          </wp:positionV>
          <wp:extent cx="7600207" cy="1089095"/>
          <wp:effectExtent l="0" t="0" r="127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6751" cy="10928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41F25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CFB651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3625A5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57"/>
    <w:rsid w:val="00003F31"/>
    <w:rsid w:val="0004298B"/>
    <w:rsid w:val="00092C0F"/>
    <w:rsid w:val="00097661"/>
    <w:rsid w:val="000D228C"/>
    <w:rsid w:val="00131BEB"/>
    <w:rsid w:val="001667B0"/>
    <w:rsid w:val="00183BE2"/>
    <w:rsid w:val="00187865"/>
    <w:rsid w:val="001B2B98"/>
    <w:rsid w:val="001B2E75"/>
    <w:rsid w:val="00201F45"/>
    <w:rsid w:val="00207BE4"/>
    <w:rsid w:val="00272BFB"/>
    <w:rsid w:val="00377A2E"/>
    <w:rsid w:val="003E46B9"/>
    <w:rsid w:val="004538AF"/>
    <w:rsid w:val="004949AD"/>
    <w:rsid w:val="004F0E87"/>
    <w:rsid w:val="004F2B78"/>
    <w:rsid w:val="00501A18"/>
    <w:rsid w:val="00526D64"/>
    <w:rsid w:val="005300CC"/>
    <w:rsid w:val="005B67EA"/>
    <w:rsid w:val="005E58E2"/>
    <w:rsid w:val="00691225"/>
    <w:rsid w:val="00693F8B"/>
    <w:rsid w:val="00696295"/>
    <w:rsid w:val="006C0ECB"/>
    <w:rsid w:val="006D63E0"/>
    <w:rsid w:val="00795616"/>
    <w:rsid w:val="007A6BB6"/>
    <w:rsid w:val="007B130B"/>
    <w:rsid w:val="007B3D3A"/>
    <w:rsid w:val="007C36DB"/>
    <w:rsid w:val="007F3724"/>
    <w:rsid w:val="008A0012"/>
    <w:rsid w:val="008E377D"/>
    <w:rsid w:val="008F7B29"/>
    <w:rsid w:val="00924163"/>
    <w:rsid w:val="00943258"/>
    <w:rsid w:val="00A5416F"/>
    <w:rsid w:val="00AF09FB"/>
    <w:rsid w:val="00AF0E2C"/>
    <w:rsid w:val="00B6363E"/>
    <w:rsid w:val="00BA2544"/>
    <w:rsid w:val="00BB0FBF"/>
    <w:rsid w:val="00C03B4C"/>
    <w:rsid w:val="00C0456B"/>
    <w:rsid w:val="00D32740"/>
    <w:rsid w:val="00D76958"/>
    <w:rsid w:val="00DA6957"/>
    <w:rsid w:val="00DE0162"/>
    <w:rsid w:val="00DE0552"/>
    <w:rsid w:val="00E05790"/>
    <w:rsid w:val="00E90F3C"/>
    <w:rsid w:val="00E968BB"/>
    <w:rsid w:val="00EA03A1"/>
    <w:rsid w:val="00EB4346"/>
    <w:rsid w:val="00EE3903"/>
    <w:rsid w:val="00F11B2C"/>
    <w:rsid w:val="00F22B73"/>
    <w:rsid w:val="00FA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D7296"/>
  <w15:chartTrackingRefBased/>
  <w15:docId w15:val="{725EE7F5-1908-416A-B0A1-345BA18F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0B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7B130B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7B130B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38</TotalTime>
  <Pages>1</Pages>
  <Words>207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</cp:revision>
  <cp:lastPrinted>2019-07-05T16:29:00Z</cp:lastPrinted>
  <dcterms:created xsi:type="dcterms:W3CDTF">2022-07-26T18:12:00Z</dcterms:created>
  <dcterms:modified xsi:type="dcterms:W3CDTF">2022-07-27T18:43:00Z</dcterms:modified>
</cp:coreProperties>
</file>