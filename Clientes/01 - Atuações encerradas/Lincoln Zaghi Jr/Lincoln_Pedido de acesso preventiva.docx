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E8FD" w14:textId="300F92E3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8072EF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8072EF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8072EF">
        <w:rPr>
          <w:rFonts w:ascii="Arial" w:eastAsia="Calibri" w:hAnsi="Arial" w:cs="Times New Roman"/>
          <w:sz w:val="24"/>
          <w:szCs w:val="24"/>
        </w:rPr>
        <w:t>SÃO JOSÉ/SC.</w:t>
      </w:r>
    </w:p>
    <w:p w14:paraId="60E82081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433D299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4B63E84" w14:textId="77777777" w:rsidR="00501A18" w:rsidRPr="00136102" w:rsidRDefault="00501A18" w:rsidP="008072E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E892FA9" w14:textId="7984692C" w:rsidR="00501A18" w:rsidRPr="008072EF" w:rsidRDefault="008072EF" w:rsidP="008072EF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8072EF">
        <w:rPr>
          <w:rFonts w:ascii="Arial" w:eastAsia="Calibri" w:hAnsi="Arial" w:cs="Times New Roman"/>
        </w:rPr>
        <w:t xml:space="preserve">Autos n. </w:t>
      </w:r>
      <w:r w:rsidRPr="008072EF">
        <w:rPr>
          <w:rFonts w:ascii="Arial" w:eastAsia="Calibri" w:hAnsi="Arial" w:cs="Times New Roman"/>
        </w:rPr>
        <w:t xml:space="preserve">5001812-48.2023.8.24.0064   </w:t>
      </w:r>
    </w:p>
    <w:p w14:paraId="0FF63AD8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43C18C7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8F7FDB" w14:textId="43E2A809" w:rsidR="00501A18" w:rsidRDefault="008072EF" w:rsidP="00501A18">
      <w:pPr>
        <w:pStyle w:val="Qualificaodaspartes"/>
      </w:pPr>
      <w:r>
        <w:rPr>
          <w:b/>
        </w:rPr>
        <w:t>LINCOLN ZAGHI JUNIOR</w:t>
      </w:r>
      <w:r w:rsidR="00501A18" w:rsidRPr="00A814BD">
        <w:t xml:space="preserve">, </w:t>
      </w:r>
      <w:r>
        <w:t xml:space="preserve">já qualificado nos autos do inquérito policial n. </w:t>
      </w:r>
      <w:r w:rsidRPr="008072EF">
        <w:t>5001812-48.2023.8.24.0064</w:t>
      </w:r>
      <w:r w:rsidR="00501A18">
        <w:t>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</w:t>
      </w:r>
      <w:r w:rsidR="00A0580E">
        <w:t>s</w:t>
      </w:r>
      <w:r w:rsidR="00501A18">
        <w:t xml:space="preserve"> advogado</w:t>
      </w:r>
      <w:r w:rsidR="00A0580E">
        <w:t>s</w:t>
      </w:r>
      <w:r w:rsidR="00501A18">
        <w:t xml:space="preserve"> abaixo signatário</w:t>
      </w:r>
      <w:r w:rsidR="00A0580E">
        <w:t>s</w:t>
      </w:r>
      <w:r w:rsidR="00501A18" w:rsidRPr="00A814BD">
        <w:t xml:space="preserve">, </w:t>
      </w:r>
      <w:r>
        <w:t xml:space="preserve">em razão da notícia de que existia mandado de prisão pendente de cumprimento nestes autos, </w:t>
      </w:r>
      <w:r>
        <w:t>informar que</w:t>
      </w:r>
      <w:r>
        <w:t xml:space="preserve"> o investigado compareceu, voluntariamente, na 3ª Delegacia de Polícia de São José/SC para assegurar o cumprimento da decisão que decretou a sua prisão preventiva e colaborar com a Justiça e a apuração célere dos fatos.</w:t>
      </w:r>
    </w:p>
    <w:p w14:paraId="41DCDE3A" w14:textId="77777777" w:rsidR="008072EF" w:rsidRDefault="008072EF" w:rsidP="00501A18">
      <w:pPr>
        <w:pStyle w:val="Qualificaodaspartes"/>
      </w:pPr>
    </w:p>
    <w:p w14:paraId="59D8C1EF" w14:textId="77777777" w:rsidR="008072EF" w:rsidRDefault="008072EF" w:rsidP="008072EF">
      <w:pPr>
        <w:pStyle w:val="Qualificaodaspartes"/>
      </w:pPr>
      <w:r>
        <w:t xml:space="preserve">Requer, ainda, que seja </w:t>
      </w:r>
      <w:r w:rsidRPr="008072EF">
        <w:rPr>
          <w:u w:val="single"/>
        </w:rPr>
        <w:t>concedido</w:t>
      </w:r>
      <w:r>
        <w:t xml:space="preserve"> </w:t>
      </w:r>
      <w:r w:rsidRPr="008072EF">
        <w:rPr>
          <w:u w:val="single"/>
        </w:rPr>
        <w:t>acesso à íntegra da decisão</w:t>
      </w:r>
      <w:r>
        <w:t xml:space="preserve"> que determinou a sua </w:t>
      </w:r>
      <w:r w:rsidRPr="008072EF">
        <w:rPr>
          <w:u w:val="single"/>
        </w:rPr>
        <w:t>prisão preventiva</w:t>
      </w:r>
      <w:r>
        <w:t xml:space="preserve">, assim como </w:t>
      </w:r>
      <w:r w:rsidRPr="008072EF">
        <w:rPr>
          <w:u w:val="single"/>
        </w:rPr>
        <w:t>todos os demais elementos</w:t>
      </w:r>
      <w:r>
        <w:t xml:space="preserve"> indiciários colhidos até o momento, como forma de garantir o seu direito ao contraditório e à ampla defesa, consoante o disposto na Súmula Vinculante n. 14/STF.</w:t>
      </w:r>
    </w:p>
    <w:p w14:paraId="474384D7" w14:textId="77777777" w:rsidR="008072EF" w:rsidRDefault="008072EF" w:rsidP="008072EF">
      <w:pPr>
        <w:pStyle w:val="Qualificaodaspartes"/>
      </w:pPr>
    </w:p>
    <w:p w14:paraId="0C7855BD" w14:textId="6B94D1DA" w:rsidR="00501A18" w:rsidRPr="00EC1F20" w:rsidRDefault="005B67EA" w:rsidP="008072EF">
      <w:pPr>
        <w:pStyle w:val="Qualificaodaspartes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7F7DF8F7" w14:textId="77777777" w:rsidR="00501A18" w:rsidRPr="00136102" w:rsidRDefault="00501A18" w:rsidP="00501A18">
      <w:pPr>
        <w:pStyle w:val="SemEspaamento"/>
        <w:numPr>
          <w:ilvl w:val="0"/>
          <w:numId w:val="0"/>
        </w:numPr>
      </w:pPr>
    </w:p>
    <w:p w14:paraId="1EC51C9C" w14:textId="77777777" w:rsidR="00501A18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E75056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701A78A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072EF">
        <w:rPr>
          <w:rFonts w:ascii="Arial" w:eastAsia="Calibri" w:hAnsi="Arial" w:cs="Times New Roman"/>
          <w:noProof/>
          <w:sz w:val="24"/>
          <w:szCs w:val="24"/>
        </w:rPr>
        <w:t>13 de fevereiro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5855118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84D824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164AF6C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EAAB3FA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C74D52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9EE11EA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D3210A7" w14:textId="77777777" w:rsidR="00501A18" w:rsidRDefault="00501A18" w:rsidP="00501A18"/>
    <w:p w14:paraId="7C074096" w14:textId="77777777" w:rsidR="00131BEB" w:rsidRPr="00377A2E" w:rsidRDefault="00131BEB" w:rsidP="00377A2E"/>
    <w:sectPr w:rsidR="00131BEB" w:rsidRPr="00377A2E" w:rsidSect="00E73A77">
      <w:headerReference w:type="default" r:id="rId8"/>
      <w:footerReference w:type="default" r:id="rId9"/>
      <w:pgSz w:w="11906" w:h="16838"/>
      <w:pgMar w:top="1419" w:right="1416" w:bottom="1418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BC823" w14:textId="77777777" w:rsidR="008072EF" w:rsidRDefault="008072EF" w:rsidP="00943258">
      <w:pPr>
        <w:spacing w:after="0" w:line="240" w:lineRule="auto"/>
      </w:pPr>
      <w:r>
        <w:separator/>
      </w:r>
    </w:p>
  </w:endnote>
  <w:endnote w:type="continuationSeparator" w:id="0">
    <w:p w14:paraId="59E10F0E" w14:textId="77777777" w:rsidR="008072EF" w:rsidRDefault="008072E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869A498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7DC50DC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AF4E" w14:textId="77777777" w:rsidR="008072EF" w:rsidRDefault="008072EF" w:rsidP="00943258">
      <w:pPr>
        <w:spacing w:after="0" w:line="240" w:lineRule="auto"/>
      </w:pPr>
      <w:r>
        <w:separator/>
      </w:r>
    </w:p>
  </w:footnote>
  <w:footnote w:type="continuationSeparator" w:id="0">
    <w:p w14:paraId="376B8D1F" w14:textId="77777777" w:rsidR="008072EF" w:rsidRDefault="008072E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59C4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A700BE7" wp14:editId="5785673F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77" name="Imagem 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33D6BCEC" wp14:editId="501A65D4">
          <wp:extent cx="1238250" cy="967154"/>
          <wp:effectExtent l="0" t="0" r="0" b="4445"/>
          <wp:docPr id="78" name="Imagem 78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927EE8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EF"/>
    <w:rsid w:val="00003F31"/>
    <w:rsid w:val="0004298B"/>
    <w:rsid w:val="00097661"/>
    <w:rsid w:val="000D228C"/>
    <w:rsid w:val="0013103A"/>
    <w:rsid w:val="00131BEB"/>
    <w:rsid w:val="001667B0"/>
    <w:rsid w:val="00183BE2"/>
    <w:rsid w:val="001B2B98"/>
    <w:rsid w:val="001B2E75"/>
    <w:rsid w:val="00207BE4"/>
    <w:rsid w:val="002727AA"/>
    <w:rsid w:val="00377A2E"/>
    <w:rsid w:val="003E46B9"/>
    <w:rsid w:val="004949AD"/>
    <w:rsid w:val="004F2B78"/>
    <w:rsid w:val="00501A18"/>
    <w:rsid w:val="005B67EA"/>
    <w:rsid w:val="005E58E2"/>
    <w:rsid w:val="00603C49"/>
    <w:rsid w:val="00693F8B"/>
    <w:rsid w:val="00696295"/>
    <w:rsid w:val="007C36DB"/>
    <w:rsid w:val="008072EF"/>
    <w:rsid w:val="00855AA7"/>
    <w:rsid w:val="008A0012"/>
    <w:rsid w:val="008E377D"/>
    <w:rsid w:val="008F7B29"/>
    <w:rsid w:val="00933D4A"/>
    <w:rsid w:val="00943258"/>
    <w:rsid w:val="00A0580E"/>
    <w:rsid w:val="00BA2544"/>
    <w:rsid w:val="00D32740"/>
    <w:rsid w:val="00D3692E"/>
    <w:rsid w:val="00DE0162"/>
    <w:rsid w:val="00DE0552"/>
    <w:rsid w:val="00E05790"/>
    <w:rsid w:val="00E73A77"/>
    <w:rsid w:val="00E90F3C"/>
    <w:rsid w:val="00E968BB"/>
    <w:rsid w:val="00EB4346"/>
    <w:rsid w:val="00EE3903"/>
    <w:rsid w:val="00F11B2C"/>
    <w:rsid w:val="00F22B73"/>
    <w:rsid w:val="00F936E6"/>
    <w:rsid w:val="00F9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42BB3"/>
  <w15:chartTrackingRefBased/>
  <w15:docId w15:val="{B8180AC6-FE96-4ABC-8C5C-61D396C7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9</TotalTime>
  <Pages>1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2019-07-05T16:29:00Z</cp:lastPrinted>
  <dcterms:created xsi:type="dcterms:W3CDTF">2023-02-13T20:09:00Z</dcterms:created>
  <dcterms:modified xsi:type="dcterms:W3CDTF">2023-02-13T20:18:00Z</dcterms:modified>
</cp:coreProperties>
</file>