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2EEFC" w14:textId="77777777" w:rsidR="00B771E6" w:rsidRDefault="00B771E6" w:rsidP="00B771E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VARA ÚNICA DA COMARCA DE TAIÓ/SC.</w:t>
      </w:r>
    </w:p>
    <w:p w14:paraId="4486F856" w14:textId="77777777" w:rsidR="00B771E6" w:rsidRPr="008525D3" w:rsidRDefault="00B771E6" w:rsidP="00B771E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08F1DD54" w14:textId="77777777" w:rsidR="00B771E6" w:rsidRDefault="00B771E6" w:rsidP="00B771E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1C48A13" w14:textId="77777777" w:rsidR="00B771E6" w:rsidRDefault="00B771E6" w:rsidP="00B771E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0E792D00" w14:textId="77777777" w:rsidR="00620DF4" w:rsidRPr="008525D3" w:rsidRDefault="00620DF4" w:rsidP="00B771E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2BF1DB56" w14:textId="77777777" w:rsidR="00B771E6" w:rsidRPr="00EE022D" w:rsidRDefault="00B771E6" w:rsidP="00B771E6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E022D">
        <w:rPr>
          <w:rFonts w:ascii="Arial" w:eastAsia="Calibri" w:hAnsi="Arial" w:cs="Times New Roman"/>
        </w:rPr>
        <w:t>Autos n. 0900067-17.2019.8.24.0070</w:t>
      </w:r>
    </w:p>
    <w:p w14:paraId="78784350" w14:textId="77777777" w:rsidR="00B771E6" w:rsidRDefault="00B771E6" w:rsidP="00B771E6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8BB426F" w14:textId="77777777" w:rsidR="00B771E6" w:rsidRDefault="00B771E6" w:rsidP="00B771E6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6D4BCAA6" w14:textId="77777777" w:rsidR="00620DF4" w:rsidRPr="00D553A7" w:rsidRDefault="00620DF4" w:rsidP="00B771E6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02F0653C" w14:textId="77777777" w:rsidR="00B771E6" w:rsidRDefault="00B771E6" w:rsidP="00B771E6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3D77D7DC" w14:textId="77777777" w:rsidR="00620DF4" w:rsidRPr="008525D3" w:rsidRDefault="00620DF4" w:rsidP="00B771E6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156D13A3" w14:textId="45D2032E" w:rsidR="000169F1" w:rsidRPr="00B771E6" w:rsidRDefault="00B771E6" w:rsidP="00D27917">
      <w:pPr>
        <w:pStyle w:val="Qualificaodaspartes"/>
        <w:spacing w:line="360" w:lineRule="auto"/>
        <w:rPr>
          <w:rFonts w:eastAsia="Calibri" w:cs="Times New Roman"/>
          <w:i/>
          <w:szCs w:val="24"/>
        </w:rPr>
      </w:pPr>
      <w:r>
        <w:rPr>
          <w:b/>
        </w:rPr>
        <w:t>RENATO HERCÍLIO BERTOLDI</w:t>
      </w:r>
      <w:r w:rsidRPr="00A814BD">
        <w:t xml:space="preserve">, </w:t>
      </w:r>
      <w:r>
        <w:t xml:space="preserve">já qualificado nos autos da ação penal n. </w:t>
      </w:r>
      <w:r w:rsidRPr="00EE022D">
        <w:t>0900067-17.2019.8.24.0070</w:t>
      </w:r>
      <w:r>
        <w:t>, proposta pelo MINISTÉRIO PÚBLICO DE SANTA CATARINA,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 advogado abaixo signatário, juntar aos autos a </w:t>
      </w:r>
      <w:r w:rsidR="00B10645">
        <w:t>certidão de arquivamento d</w:t>
      </w:r>
      <w:r w:rsidR="00C32E82">
        <w:t xml:space="preserve">o processo de recomposição da área objeto desta ação penal </w:t>
      </w:r>
      <w:r w:rsidR="00C32E82" w:rsidRPr="00D55D9B">
        <w:rPr>
          <w:sz w:val="20"/>
          <w:szCs w:val="18"/>
        </w:rPr>
        <w:t>(</w:t>
      </w:r>
      <w:r w:rsidR="00C32E82" w:rsidRPr="00D55D9B">
        <w:rPr>
          <w:b/>
          <w:bCs w:val="0"/>
          <w:sz w:val="20"/>
          <w:szCs w:val="18"/>
        </w:rPr>
        <w:t>doc. 1</w:t>
      </w:r>
      <w:r w:rsidR="00C32E82" w:rsidRPr="00D55D9B">
        <w:rPr>
          <w:sz w:val="20"/>
          <w:szCs w:val="18"/>
        </w:rPr>
        <w:t>)</w:t>
      </w:r>
      <w:r w:rsidR="00C32E82">
        <w:t>, emitida pelo IMA</w:t>
      </w:r>
      <w:r>
        <w:t xml:space="preserve">, </w:t>
      </w:r>
      <w:r w:rsidR="0032076B">
        <w:t xml:space="preserve">de modo a </w:t>
      </w:r>
      <w:r>
        <w:t>reforça</w:t>
      </w:r>
      <w:r w:rsidR="0032076B">
        <w:t>r</w:t>
      </w:r>
      <w:r>
        <w:t xml:space="preserve"> </w:t>
      </w:r>
      <w:r w:rsidR="00D27917">
        <w:t xml:space="preserve">que a área foi recuperada e </w:t>
      </w:r>
      <w:r w:rsidR="00C32E82">
        <w:t>que</w:t>
      </w:r>
      <w:r w:rsidR="00D27917">
        <w:t xml:space="preserve"> o </w:t>
      </w:r>
      <w:r w:rsidR="0032076B">
        <w:t xml:space="preserve">foi cumprido </w:t>
      </w:r>
      <w:r w:rsidR="00181BB5">
        <w:t>integral</w:t>
      </w:r>
      <w:r w:rsidR="0032076B">
        <w:t>mente</w:t>
      </w:r>
      <w:r w:rsidR="00181BB5">
        <w:t xml:space="preserve"> </w:t>
      </w:r>
      <w:r w:rsidR="00FC0353">
        <w:t xml:space="preserve">as obrigações </w:t>
      </w:r>
      <w:r w:rsidR="00BF1E66">
        <w:t>pactuadas no acordo de suspensão condicional do processo</w:t>
      </w:r>
      <w:r w:rsidR="00D27917">
        <w:t>.</w:t>
      </w:r>
      <w:r w:rsidR="00BF1E66">
        <w:t xml:space="preserve"> </w:t>
      </w:r>
    </w:p>
    <w:p w14:paraId="4D5CAB70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7729C618" w14:textId="77777777" w:rsidR="000169F1" w:rsidRDefault="000169F1" w:rsidP="00D2791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6FE6647" w14:textId="4E87AEC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10645">
        <w:rPr>
          <w:rFonts w:ascii="Arial" w:eastAsia="Calibri" w:hAnsi="Arial" w:cs="Times New Roman"/>
          <w:noProof/>
          <w:sz w:val="24"/>
          <w:szCs w:val="24"/>
        </w:rPr>
        <w:t>24 de janeiro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8A6777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5425A5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D8F847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5DA3F39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0B82DC6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04C0C406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22CCB68" w14:textId="77777777" w:rsidR="000169F1" w:rsidRDefault="000169F1" w:rsidP="000169F1"/>
    <w:p w14:paraId="3B843B95" w14:textId="77777777" w:rsidR="000169F1" w:rsidRPr="00E9279B" w:rsidRDefault="000169F1" w:rsidP="000169F1"/>
    <w:p w14:paraId="6C11E257" w14:textId="77777777" w:rsidR="000169F1" w:rsidRDefault="000169F1" w:rsidP="000169F1"/>
    <w:p w14:paraId="05251906" w14:textId="77777777" w:rsidR="000169F1" w:rsidRDefault="000169F1" w:rsidP="000169F1"/>
    <w:p w14:paraId="7B3DA091" w14:textId="77777777" w:rsidR="000169F1" w:rsidRPr="00377A2E" w:rsidRDefault="000169F1" w:rsidP="000169F1"/>
    <w:p w14:paraId="0645CD05" w14:textId="77777777" w:rsidR="00131BEB" w:rsidRPr="000169F1" w:rsidRDefault="00131BEB" w:rsidP="000169F1"/>
    <w:sectPr w:rsidR="00131BEB" w:rsidRPr="000169F1" w:rsidSect="00366F4C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5CE1C" w14:textId="77777777" w:rsidR="00366F4C" w:rsidRDefault="00366F4C" w:rsidP="00943258">
      <w:pPr>
        <w:spacing w:after="0" w:line="240" w:lineRule="auto"/>
      </w:pPr>
      <w:r>
        <w:separator/>
      </w:r>
    </w:p>
  </w:endnote>
  <w:endnote w:type="continuationSeparator" w:id="0">
    <w:p w14:paraId="1C0682FA" w14:textId="77777777" w:rsidR="00366F4C" w:rsidRDefault="00366F4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976844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4B7A0B4" wp14:editId="339CD5A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2BD4CD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37B38" w14:textId="77777777" w:rsidR="00366F4C" w:rsidRDefault="00366F4C" w:rsidP="00943258">
      <w:pPr>
        <w:spacing w:after="0" w:line="240" w:lineRule="auto"/>
      </w:pPr>
      <w:r>
        <w:separator/>
      </w:r>
    </w:p>
  </w:footnote>
  <w:footnote w:type="continuationSeparator" w:id="0">
    <w:p w14:paraId="139FF7B5" w14:textId="77777777" w:rsidR="00366F4C" w:rsidRDefault="00366F4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50A1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1CF305C" wp14:editId="547EEF8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5A119C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067BA9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66D388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1E6"/>
    <w:rsid w:val="00003F31"/>
    <w:rsid w:val="000169F1"/>
    <w:rsid w:val="0004298B"/>
    <w:rsid w:val="00097661"/>
    <w:rsid w:val="000D228C"/>
    <w:rsid w:val="00131BEB"/>
    <w:rsid w:val="001667B0"/>
    <w:rsid w:val="001761C0"/>
    <w:rsid w:val="00181BB5"/>
    <w:rsid w:val="00183BE2"/>
    <w:rsid w:val="001B2B98"/>
    <w:rsid w:val="001B2E75"/>
    <w:rsid w:val="00201F45"/>
    <w:rsid w:val="00207BE4"/>
    <w:rsid w:val="00214E09"/>
    <w:rsid w:val="00272BFB"/>
    <w:rsid w:val="00291F6C"/>
    <w:rsid w:val="0032076B"/>
    <w:rsid w:val="00366F4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20DF4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0645"/>
    <w:rsid w:val="00B14A81"/>
    <w:rsid w:val="00B6363E"/>
    <w:rsid w:val="00B771E6"/>
    <w:rsid w:val="00BA2544"/>
    <w:rsid w:val="00BE5168"/>
    <w:rsid w:val="00BF1E66"/>
    <w:rsid w:val="00C03B4C"/>
    <w:rsid w:val="00C0456B"/>
    <w:rsid w:val="00C32E82"/>
    <w:rsid w:val="00CB5FC5"/>
    <w:rsid w:val="00D27917"/>
    <w:rsid w:val="00D32740"/>
    <w:rsid w:val="00D55D9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0353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553AA"/>
  <w15:chartTrackingRefBased/>
  <w15:docId w15:val="{0B06ED1D-8999-4794-B40B-52BD3A0B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10</TotalTime>
  <Pages>1</Pages>
  <Words>110</Words>
  <Characters>678</Characters>
  <Application>Microsoft Office Word</Application>
  <DocSecurity>0</DocSecurity>
  <Lines>39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cp:lastPrinted>2022-07-18T22:35:00Z</cp:lastPrinted>
  <dcterms:created xsi:type="dcterms:W3CDTF">2024-01-24T22:35:00Z</dcterms:created>
  <dcterms:modified xsi:type="dcterms:W3CDTF">2024-01-24T22:53:00Z</dcterms:modified>
</cp:coreProperties>
</file>