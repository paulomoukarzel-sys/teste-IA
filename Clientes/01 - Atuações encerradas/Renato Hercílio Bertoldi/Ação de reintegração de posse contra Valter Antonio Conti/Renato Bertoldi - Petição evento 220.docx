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F3540" w14:textId="0EA7EC4B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5C1AD8">
        <w:rPr>
          <w:rFonts w:ascii="Arial" w:eastAsia="Calibri" w:hAnsi="Arial" w:cs="Times New Roman"/>
          <w:sz w:val="24"/>
          <w:szCs w:val="24"/>
        </w:rPr>
        <w:t>7ª VARA CÍVEL DA COMARCA DA CAPITAL/SC.</w:t>
      </w:r>
    </w:p>
    <w:p w14:paraId="47FA9107" w14:textId="77777777" w:rsidR="00501A18" w:rsidRPr="00980061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29A8F1C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E710FA5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2720B20" w14:textId="5EE3EEC5" w:rsidR="00501A18" w:rsidRPr="005C1AD8" w:rsidRDefault="005C1AD8" w:rsidP="005C1AD8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C1AD8">
        <w:rPr>
          <w:rFonts w:ascii="Arial" w:eastAsia="Calibri" w:hAnsi="Arial" w:cs="Times New Roman"/>
        </w:rPr>
        <w:t>Autos n. 0000452-52.1999.8.24.0082</w:t>
      </w:r>
      <w:r w:rsidR="00501A18" w:rsidRPr="005C1AD8">
        <w:rPr>
          <w:rFonts w:ascii="Arial" w:eastAsia="Calibri" w:hAnsi="Arial" w:cs="Times New Roman"/>
        </w:rPr>
        <w:tab/>
      </w:r>
    </w:p>
    <w:p w14:paraId="2C21B0D4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898591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D5C944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82C38B8" w14:textId="349F95C9" w:rsidR="00501A18" w:rsidRPr="00136102" w:rsidRDefault="005C1AD8" w:rsidP="00856D19">
      <w:pPr>
        <w:pStyle w:val="Qualificaodaspartes"/>
        <w:spacing w:line="360" w:lineRule="auto"/>
      </w:pPr>
      <w:r>
        <w:rPr>
          <w:b/>
        </w:rPr>
        <w:t>RENATO HERCÍLIO BERTOLDI e VERA</w:t>
      </w:r>
      <w:r w:rsidRPr="00A85675">
        <w:rPr>
          <w:b/>
          <w:szCs w:val="24"/>
        </w:rPr>
        <w:t xml:space="preserve"> </w:t>
      </w:r>
      <w:r>
        <w:rPr>
          <w:b/>
          <w:szCs w:val="24"/>
        </w:rPr>
        <w:t>MARIA ROCHA VASCONCELOS BERTOLDI</w:t>
      </w:r>
      <w:r w:rsidR="00501A18" w:rsidRPr="00A814BD">
        <w:t xml:space="preserve">, </w:t>
      </w:r>
      <w:r w:rsidR="005936A8">
        <w:t>ambos</w:t>
      </w:r>
      <w:r>
        <w:t xml:space="preserve"> qualificados nos autos da </w:t>
      </w:r>
      <w:r w:rsidRPr="00913EFD">
        <w:t>ação de reintegração de posse n. 0000452-52.1999.8.24.0082</w:t>
      </w:r>
      <w:r w:rsidRPr="00A814BD">
        <w:t xml:space="preserve">, </w:t>
      </w:r>
      <w:r>
        <w:t>em que é autor VALTER ANTONIO CONTI</w:t>
      </w:r>
      <w:r w:rsidR="00501A18">
        <w:t>,</w:t>
      </w:r>
      <w:r w:rsidR="00501A18" w:rsidRPr="00A814BD">
        <w:t xml:space="preserve"> v</w:t>
      </w:r>
      <w:r>
        <w:t>ê</w:t>
      </w:r>
      <w:r w:rsidR="00501A18" w:rsidRPr="00A814BD">
        <w:t xml:space="preserve">m, respeitosamente, </w:t>
      </w:r>
      <w:r w:rsidR="00501A18">
        <w:t xml:space="preserve">à elevada presença de </w:t>
      </w:r>
      <w:r w:rsidR="00501A18" w:rsidRPr="00A814BD">
        <w:t xml:space="preserve">Vossa Excelência, </w:t>
      </w:r>
      <w:r w:rsidR="00501A18">
        <w:t>por seu advogado signatário</w:t>
      </w:r>
      <w:r w:rsidR="00501A18" w:rsidRPr="00A814BD">
        <w:t xml:space="preserve">, </w:t>
      </w:r>
      <w:r>
        <w:t xml:space="preserve">em atenção ao ato ordinatório do evento 220, informar que </w:t>
      </w:r>
      <w:r>
        <w:rPr>
          <w:u w:val="single"/>
        </w:rPr>
        <w:t xml:space="preserve">já se </w:t>
      </w:r>
      <w:r w:rsidR="00856D19">
        <w:rPr>
          <w:u w:val="single"/>
        </w:rPr>
        <w:t>pronunciou</w:t>
      </w:r>
      <w:r>
        <w:t xml:space="preserve"> quanto à petição do Município de Florianópolis do </w:t>
      </w:r>
      <w:r w:rsidRPr="005936A8">
        <w:rPr>
          <w:u w:val="single"/>
        </w:rPr>
        <w:t>evento 186</w:t>
      </w:r>
      <w:r>
        <w:t>, no tópico II d</w:t>
      </w:r>
      <w:r w:rsidR="00856D19">
        <w:t xml:space="preserve">a manifestação do </w:t>
      </w:r>
      <w:r w:rsidRPr="00856D19">
        <w:t>evento 218</w:t>
      </w:r>
      <w:r>
        <w:t xml:space="preserve">, e requerer </w:t>
      </w:r>
      <w:r w:rsidR="0041565B">
        <w:t>o prosseguimento do feito</w:t>
      </w:r>
      <w:r w:rsidR="00EE128C">
        <w:t xml:space="preserve">, com a </w:t>
      </w:r>
      <w:r w:rsidR="0041565B">
        <w:t xml:space="preserve">análise dos </w:t>
      </w:r>
      <w:r w:rsidR="00856D19">
        <w:t>pedidos pendentes</w:t>
      </w:r>
      <w:r w:rsidR="004E6F41">
        <w:t xml:space="preserve"> de </w:t>
      </w:r>
      <w:r w:rsidR="00894370">
        <w:t>exame</w:t>
      </w:r>
      <w:r w:rsidR="00856D19">
        <w:t>.</w:t>
      </w:r>
    </w:p>
    <w:p w14:paraId="2388AAE9" w14:textId="6A850A39" w:rsidR="00501A18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E609B2" w14:textId="77777777" w:rsidR="00856D19" w:rsidRDefault="00856D19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116BBC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05EE2E4" w14:textId="484438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3C5B0A">
        <w:rPr>
          <w:rFonts w:ascii="Arial" w:eastAsia="Calibri" w:hAnsi="Arial" w:cs="Times New Roman"/>
          <w:noProof/>
          <w:sz w:val="24"/>
          <w:szCs w:val="24"/>
        </w:rPr>
        <w:t>1 de agosto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3330544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75DE3A3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F2A734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3053835" w14:textId="77777777" w:rsidR="00501A18" w:rsidRPr="00136102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A49F336" w14:textId="77777777" w:rsidR="00501A18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02045409" w14:textId="77777777" w:rsidR="00501A18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B189995" w14:textId="77777777" w:rsidR="00501A18" w:rsidRDefault="00501A18" w:rsidP="00501A18"/>
    <w:p w14:paraId="3902098E" w14:textId="77777777" w:rsidR="00131BEB" w:rsidRPr="00377A2E" w:rsidRDefault="00131BEB" w:rsidP="00377A2E"/>
    <w:sectPr w:rsidR="00131BEB" w:rsidRPr="00377A2E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A92DA" w14:textId="77777777" w:rsidR="005C1AD8" w:rsidRDefault="005C1AD8" w:rsidP="00943258">
      <w:pPr>
        <w:spacing w:after="0" w:line="240" w:lineRule="auto"/>
      </w:pPr>
      <w:r>
        <w:separator/>
      </w:r>
    </w:p>
  </w:endnote>
  <w:endnote w:type="continuationSeparator" w:id="0">
    <w:p w14:paraId="050EB133" w14:textId="77777777" w:rsidR="005C1AD8" w:rsidRDefault="005C1AD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433E72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ADE7A29" wp14:editId="140138FC">
              <wp:simplePos x="0" y="0"/>
              <wp:positionH relativeFrom="column">
                <wp:posOffset>1476182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636E09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5532C" w14:textId="77777777" w:rsidR="005C1AD8" w:rsidRDefault="005C1AD8" w:rsidP="00943258">
      <w:pPr>
        <w:spacing w:after="0" w:line="240" w:lineRule="auto"/>
      </w:pPr>
      <w:r>
        <w:separator/>
      </w:r>
    </w:p>
  </w:footnote>
  <w:footnote w:type="continuationSeparator" w:id="0">
    <w:p w14:paraId="5203238E" w14:textId="77777777" w:rsidR="005C1AD8" w:rsidRDefault="005C1AD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E74EF" w14:textId="77777777" w:rsidR="00131BEB" w:rsidRDefault="00D1794C" w:rsidP="00D1794C">
    <w:pPr>
      <w:pStyle w:val="Cabealho"/>
      <w:tabs>
        <w:tab w:val="clear" w:pos="4252"/>
        <w:tab w:val="clear" w:pos="8504"/>
        <w:tab w:val="left" w:pos="499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21DAEEAF" wp14:editId="6703764E">
          <wp:simplePos x="0" y="0"/>
          <wp:positionH relativeFrom="column">
            <wp:posOffset>-2098675</wp:posOffset>
          </wp:positionH>
          <wp:positionV relativeFrom="paragraph">
            <wp:posOffset>-422275</wp:posOffset>
          </wp:positionV>
          <wp:extent cx="10515600" cy="1095375"/>
          <wp:effectExtent l="0" t="0" r="0" b="9525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1095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20C8C9B8" w14:textId="77777777" w:rsidR="007C36DB" w:rsidRDefault="00862862" w:rsidP="00862862">
    <w:pPr>
      <w:pStyle w:val="Cabealho"/>
      <w:tabs>
        <w:tab w:val="clear" w:pos="4252"/>
        <w:tab w:val="clear" w:pos="8504"/>
        <w:tab w:val="left" w:pos="5580"/>
      </w:tabs>
    </w:pPr>
    <w:r>
      <w:tab/>
    </w:r>
  </w:p>
  <w:p w14:paraId="51EF69F7" w14:textId="77777777" w:rsidR="007C36DB" w:rsidRDefault="00B04746" w:rsidP="00B04746">
    <w:pPr>
      <w:pStyle w:val="Cabealho"/>
      <w:tabs>
        <w:tab w:val="clear" w:pos="4252"/>
        <w:tab w:val="clear" w:pos="8504"/>
        <w:tab w:val="left" w:pos="7080"/>
      </w:tabs>
    </w:pPr>
    <w:r>
      <w:tab/>
    </w:r>
  </w:p>
  <w:p w14:paraId="68C1059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D8"/>
    <w:rsid w:val="00003F31"/>
    <w:rsid w:val="0004298B"/>
    <w:rsid w:val="0007252F"/>
    <w:rsid w:val="00097661"/>
    <w:rsid w:val="000D228C"/>
    <w:rsid w:val="00131BEB"/>
    <w:rsid w:val="001667B0"/>
    <w:rsid w:val="00183BE2"/>
    <w:rsid w:val="00185C06"/>
    <w:rsid w:val="001B2B98"/>
    <w:rsid w:val="001B2E75"/>
    <w:rsid w:val="00201F45"/>
    <w:rsid w:val="00207BE4"/>
    <w:rsid w:val="00272BFB"/>
    <w:rsid w:val="003340CC"/>
    <w:rsid w:val="00377A2E"/>
    <w:rsid w:val="003C5B0A"/>
    <w:rsid w:val="003E46B9"/>
    <w:rsid w:val="0041565B"/>
    <w:rsid w:val="004949AD"/>
    <w:rsid w:val="004E6F41"/>
    <w:rsid w:val="004F2B78"/>
    <w:rsid w:val="00501A18"/>
    <w:rsid w:val="00526D64"/>
    <w:rsid w:val="005300CC"/>
    <w:rsid w:val="005936A8"/>
    <w:rsid w:val="005B67EA"/>
    <w:rsid w:val="005C1AD8"/>
    <w:rsid w:val="005E58E2"/>
    <w:rsid w:val="00693F8B"/>
    <w:rsid w:val="00696295"/>
    <w:rsid w:val="00715D8F"/>
    <w:rsid w:val="00741AF4"/>
    <w:rsid w:val="00795616"/>
    <w:rsid w:val="007C36DB"/>
    <w:rsid w:val="00856D19"/>
    <w:rsid w:val="00862862"/>
    <w:rsid w:val="00894370"/>
    <w:rsid w:val="008A0012"/>
    <w:rsid w:val="008B1A43"/>
    <w:rsid w:val="008E377D"/>
    <w:rsid w:val="008F7B29"/>
    <w:rsid w:val="00924163"/>
    <w:rsid w:val="00943258"/>
    <w:rsid w:val="00A02D0B"/>
    <w:rsid w:val="00AC2B9C"/>
    <w:rsid w:val="00B04746"/>
    <w:rsid w:val="00B6363E"/>
    <w:rsid w:val="00B64322"/>
    <w:rsid w:val="00BA2544"/>
    <w:rsid w:val="00C03B4C"/>
    <w:rsid w:val="00C0456B"/>
    <w:rsid w:val="00C159BB"/>
    <w:rsid w:val="00CC76A2"/>
    <w:rsid w:val="00D1794C"/>
    <w:rsid w:val="00D32740"/>
    <w:rsid w:val="00DE0162"/>
    <w:rsid w:val="00DE0552"/>
    <w:rsid w:val="00E05790"/>
    <w:rsid w:val="00E53B4E"/>
    <w:rsid w:val="00E90F3C"/>
    <w:rsid w:val="00E968BB"/>
    <w:rsid w:val="00EB4346"/>
    <w:rsid w:val="00EE128C"/>
    <w:rsid w:val="00EE3903"/>
    <w:rsid w:val="00F11B2C"/>
    <w:rsid w:val="00F2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A9D24"/>
  <w15:chartTrackingRefBased/>
  <w15:docId w15:val="{D51C495C-0515-4796-BD0D-1915C9C1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14</TotalTime>
  <Pages>1</Pages>
  <Words>128</Words>
  <Characters>694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</cp:revision>
  <cp:lastPrinted>2022-07-26T20:15:00Z</cp:lastPrinted>
  <dcterms:created xsi:type="dcterms:W3CDTF">2022-07-27T14:33:00Z</dcterms:created>
  <dcterms:modified xsi:type="dcterms:W3CDTF">2022-08-01T12:50:00Z</dcterms:modified>
</cp:coreProperties>
</file>