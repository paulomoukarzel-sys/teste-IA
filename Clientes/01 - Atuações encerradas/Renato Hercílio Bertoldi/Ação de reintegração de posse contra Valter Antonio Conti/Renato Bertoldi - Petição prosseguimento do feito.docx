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8F3540" w14:textId="0EA7EC4B" w:rsidR="00501A18" w:rsidRDefault="00501A18" w:rsidP="00501A18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EXCELENTÍSSIMO SENHOR DOUTOR JUIZ DE DIREITO DA</w:t>
      </w:r>
      <w:r>
        <w:rPr>
          <w:rFonts w:ascii="Arial" w:eastAsia="Calibri" w:hAnsi="Arial" w:cs="Times New Roman"/>
          <w:sz w:val="24"/>
          <w:szCs w:val="24"/>
        </w:rPr>
        <w:t xml:space="preserve"> </w:t>
      </w:r>
      <w:r w:rsidR="005C1AD8">
        <w:rPr>
          <w:rFonts w:ascii="Arial" w:eastAsia="Calibri" w:hAnsi="Arial" w:cs="Times New Roman"/>
          <w:sz w:val="24"/>
          <w:szCs w:val="24"/>
        </w:rPr>
        <w:t>7ª VARA CÍVEL DA COMARCA DA CAPITAL/SC.</w:t>
      </w:r>
    </w:p>
    <w:p w14:paraId="47FA9107" w14:textId="77777777" w:rsidR="00501A18" w:rsidRPr="00980061" w:rsidRDefault="00501A18" w:rsidP="00501A18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729A8F1C" w14:textId="77777777" w:rsidR="00501A18" w:rsidRPr="00136102" w:rsidRDefault="00501A18" w:rsidP="00501A18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2E710FA5" w14:textId="77777777" w:rsidR="00501A18" w:rsidRPr="00136102" w:rsidRDefault="00501A18" w:rsidP="00501A18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42720B20" w14:textId="5EE3EEC5" w:rsidR="00501A18" w:rsidRPr="005C1AD8" w:rsidRDefault="005C1AD8" w:rsidP="005C1AD8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5C1AD8">
        <w:rPr>
          <w:rFonts w:ascii="Arial" w:eastAsia="Calibri" w:hAnsi="Arial" w:cs="Times New Roman"/>
        </w:rPr>
        <w:t>Autos n. 0000452-52.1999.8.24.0082</w:t>
      </w:r>
      <w:r w:rsidR="00501A18" w:rsidRPr="005C1AD8">
        <w:rPr>
          <w:rFonts w:ascii="Arial" w:eastAsia="Calibri" w:hAnsi="Arial" w:cs="Times New Roman"/>
        </w:rPr>
        <w:tab/>
      </w:r>
    </w:p>
    <w:p w14:paraId="2C21B0D4" w14:textId="77777777" w:rsidR="00501A18" w:rsidRPr="00136102" w:rsidRDefault="00501A18" w:rsidP="00501A18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23898591" w14:textId="77777777" w:rsidR="00501A18" w:rsidRPr="00136102" w:rsidRDefault="00501A18" w:rsidP="00501A18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6DD5C944" w14:textId="77777777" w:rsidR="00501A18" w:rsidRPr="00136102" w:rsidRDefault="00501A18" w:rsidP="00501A18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82C38B8" w14:textId="27960D89" w:rsidR="00501A18" w:rsidRPr="00136102" w:rsidRDefault="005C1AD8" w:rsidP="00856D19">
      <w:pPr>
        <w:pStyle w:val="Qualificaodaspartes"/>
        <w:spacing w:line="360" w:lineRule="auto"/>
      </w:pPr>
      <w:r>
        <w:rPr>
          <w:b/>
        </w:rPr>
        <w:t>RENATO HERCÍLIO BERTOLDI e VERA</w:t>
      </w:r>
      <w:r w:rsidRPr="00A85675">
        <w:rPr>
          <w:b/>
          <w:szCs w:val="24"/>
        </w:rPr>
        <w:t xml:space="preserve"> </w:t>
      </w:r>
      <w:r>
        <w:rPr>
          <w:b/>
          <w:szCs w:val="24"/>
        </w:rPr>
        <w:t>MARIA ROCHA VASCONCELOS BERTOLDI</w:t>
      </w:r>
      <w:r w:rsidR="00501A18" w:rsidRPr="00A814BD">
        <w:t xml:space="preserve">, </w:t>
      </w:r>
      <w:r w:rsidR="00386F1D">
        <w:t>já</w:t>
      </w:r>
      <w:r>
        <w:t xml:space="preserve"> qualificados nos autos da </w:t>
      </w:r>
      <w:r w:rsidRPr="00913EFD">
        <w:t>ação de reintegração de posse n. 0000452-52.1999.8.24.0082</w:t>
      </w:r>
      <w:r w:rsidRPr="00A814BD">
        <w:t xml:space="preserve">, </w:t>
      </w:r>
      <w:r>
        <w:t>em que é autor VALTER ANTONIO CONTI</w:t>
      </w:r>
      <w:r w:rsidR="00501A18">
        <w:t>,</w:t>
      </w:r>
      <w:r w:rsidR="00501A18" w:rsidRPr="00A814BD">
        <w:t xml:space="preserve"> v</w:t>
      </w:r>
      <w:r>
        <w:t>ê</w:t>
      </w:r>
      <w:r w:rsidR="00501A18" w:rsidRPr="00A814BD">
        <w:t xml:space="preserve">m, respeitosamente, </w:t>
      </w:r>
      <w:r w:rsidR="00501A18">
        <w:t xml:space="preserve">à elevada presença de </w:t>
      </w:r>
      <w:r w:rsidR="00501A18" w:rsidRPr="00A814BD">
        <w:t xml:space="preserve">Vossa Excelência, </w:t>
      </w:r>
      <w:r w:rsidR="00501A18">
        <w:t>por seu advogado signatário</w:t>
      </w:r>
      <w:r w:rsidR="00501A18" w:rsidRPr="00A814BD">
        <w:t xml:space="preserve">, </w:t>
      </w:r>
      <w:r>
        <w:t xml:space="preserve">em atenção </w:t>
      </w:r>
      <w:r w:rsidR="00F41322">
        <w:t>à decisão do evento 232</w:t>
      </w:r>
      <w:r>
        <w:t xml:space="preserve">, </w:t>
      </w:r>
      <w:r w:rsidR="00B67732" w:rsidRPr="00B67732">
        <w:rPr>
          <w:u w:val="single"/>
        </w:rPr>
        <w:t>requerer</w:t>
      </w:r>
      <w:r w:rsidR="00B67732">
        <w:t xml:space="preserve"> o </w:t>
      </w:r>
      <w:r w:rsidR="00B67732" w:rsidRPr="00B67732">
        <w:rPr>
          <w:u w:val="single"/>
        </w:rPr>
        <w:t>prosseguimento do feito</w:t>
      </w:r>
      <w:r w:rsidR="001A1093">
        <w:t xml:space="preserve">, </w:t>
      </w:r>
      <w:r w:rsidR="00B67732">
        <w:t xml:space="preserve">em seus ulteriores termos, </w:t>
      </w:r>
      <w:r w:rsidR="001A1093">
        <w:t xml:space="preserve">diante da </w:t>
      </w:r>
      <w:r w:rsidR="000F722A">
        <w:t xml:space="preserve">negativa expressa do </w:t>
      </w:r>
      <w:r>
        <w:t xml:space="preserve">Município de Florianópolis </w:t>
      </w:r>
      <w:r w:rsidR="00EE56F3">
        <w:t>quanto à realização das obras de ampliação da rua objeto do litígio,</w:t>
      </w:r>
      <w:r w:rsidR="00EE56F3" w:rsidRPr="00EE56F3">
        <w:t xml:space="preserve"> </w:t>
      </w:r>
      <w:r w:rsidR="00EE56F3">
        <w:t>conforme registrado na</w:t>
      </w:r>
      <w:r w:rsidR="00EE56F3">
        <w:t xml:space="preserve"> petição do evento 230</w:t>
      </w:r>
      <w:r w:rsidR="00EE56F3">
        <w:t>.</w:t>
      </w:r>
    </w:p>
    <w:p w14:paraId="2388AAE9" w14:textId="6A850A39" w:rsidR="00501A18" w:rsidRDefault="00501A18" w:rsidP="00501A18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CE609B2" w14:textId="77777777" w:rsidR="00856D19" w:rsidRDefault="00856D19" w:rsidP="00501A18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4D116BBC" w14:textId="77777777" w:rsidR="00501A18" w:rsidRPr="00136102" w:rsidRDefault="00501A18" w:rsidP="00501A18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305EE2E4" w14:textId="1FE92C57" w:rsidR="00501A18" w:rsidRPr="00136102" w:rsidRDefault="00501A18" w:rsidP="00501A18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C314F7">
        <w:rPr>
          <w:rFonts w:ascii="Arial" w:eastAsia="Calibri" w:hAnsi="Arial" w:cs="Times New Roman"/>
          <w:noProof/>
          <w:sz w:val="24"/>
          <w:szCs w:val="24"/>
        </w:rPr>
        <w:t>12 de dezembro de 2022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43330544" w14:textId="77777777" w:rsidR="00501A18" w:rsidRDefault="00501A18" w:rsidP="00501A1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175DE3A3" w14:textId="77777777" w:rsidR="00501A18" w:rsidRDefault="00501A18" w:rsidP="00501A1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07F2A734" w14:textId="77777777" w:rsidR="00501A18" w:rsidRDefault="00501A18" w:rsidP="00183BE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03053835" w14:textId="77777777" w:rsidR="00501A18" w:rsidRPr="00136102" w:rsidRDefault="00501A18" w:rsidP="00501A18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</w:p>
    <w:p w14:paraId="7A49F336" w14:textId="77777777" w:rsidR="00501A18" w:rsidRDefault="00501A18" w:rsidP="00501A18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 w:rsidRPr="00136102">
        <w:rPr>
          <w:rFonts w:ascii="Arial" w:eastAsia="Times New Roman" w:hAnsi="Arial" w:cs="Times New Roman"/>
          <w:sz w:val="24"/>
          <w:szCs w:val="24"/>
        </w:rPr>
        <w:t xml:space="preserve">OAB/SC </w:t>
      </w:r>
      <w:r>
        <w:rPr>
          <w:rFonts w:ascii="Arial" w:eastAsia="Times New Roman" w:hAnsi="Arial" w:cs="Times New Roman"/>
          <w:sz w:val="24"/>
          <w:szCs w:val="24"/>
        </w:rPr>
        <w:t>36.591</w:t>
      </w:r>
    </w:p>
    <w:p w14:paraId="02045409" w14:textId="77777777" w:rsidR="00501A18" w:rsidRDefault="00501A18" w:rsidP="00501A18">
      <w:pPr>
        <w:pStyle w:val="Ttulo2"/>
        <w:spacing w:line="276" w:lineRule="auto"/>
        <w:ind w:left="0"/>
        <w:rPr>
          <w:rFonts w:cs="Arial"/>
          <w:u w:val="single"/>
        </w:rPr>
      </w:pPr>
    </w:p>
    <w:p w14:paraId="7B189995" w14:textId="77777777" w:rsidR="00501A18" w:rsidRDefault="00501A18" w:rsidP="00501A18"/>
    <w:p w14:paraId="3902098E" w14:textId="77777777" w:rsidR="00131BEB" w:rsidRPr="00377A2E" w:rsidRDefault="00131BEB" w:rsidP="00377A2E"/>
    <w:sectPr w:rsidR="00131BEB" w:rsidRPr="00377A2E" w:rsidSect="00EE3903">
      <w:headerReference w:type="default" r:id="rId8"/>
      <w:footerReference w:type="default" r:id="rId9"/>
      <w:pgSz w:w="11906" w:h="16838"/>
      <w:pgMar w:top="1985" w:right="1416" w:bottom="1418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CA92DA" w14:textId="77777777" w:rsidR="005C1AD8" w:rsidRDefault="005C1AD8" w:rsidP="00943258">
      <w:pPr>
        <w:spacing w:after="0" w:line="240" w:lineRule="auto"/>
      </w:pPr>
      <w:r>
        <w:separator/>
      </w:r>
    </w:p>
  </w:endnote>
  <w:endnote w:type="continuationSeparator" w:id="0">
    <w:p w14:paraId="050EB133" w14:textId="77777777" w:rsidR="005C1AD8" w:rsidRDefault="005C1AD8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1433E723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0ADE7A29" wp14:editId="140138FC">
              <wp:simplePos x="0" y="0"/>
              <wp:positionH relativeFrom="column">
                <wp:posOffset>1476182</wp:posOffset>
              </wp:positionH>
              <wp:positionV relativeFrom="paragraph">
                <wp:posOffset>-3175</wp:posOffset>
              </wp:positionV>
              <wp:extent cx="2628900" cy="156648"/>
              <wp:effectExtent l="0" t="0" r="0" b="0"/>
              <wp:wrapNone/>
              <wp:docPr id="2" name="Imagem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2636E090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35532C" w14:textId="77777777" w:rsidR="005C1AD8" w:rsidRDefault="005C1AD8" w:rsidP="00943258">
      <w:pPr>
        <w:spacing w:after="0" w:line="240" w:lineRule="auto"/>
      </w:pPr>
      <w:r>
        <w:separator/>
      </w:r>
    </w:p>
  </w:footnote>
  <w:footnote w:type="continuationSeparator" w:id="0">
    <w:p w14:paraId="5203238E" w14:textId="77777777" w:rsidR="005C1AD8" w:rsidRDefault="005C1AD8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AE74EF" w14:textId="77777777" w:rsidR="00131BEB" w:rsidRDefault="00D1794C" w:rsidP="00D1794C">
    <w:pPr>
      <w:pStyle w:val="Cabealho"/>
      <w:tabs>
        <w:tab w:val="clear" w:pos="4252"/>
        <w:tab w:val="clear" w:pos="8504"/>
        <w:tab w:val="left" w:pos="4995"/>
      </w:tabs>
    </w:pPr>
    <w:r>
      <w:rPr>
        <w:noProof/>
      </w:rPr>
      <w:drawing>
        <wp:anchor distT="0" distB="0" distL="114300" distR="114300" simplePos="0" relativeHeight="251660288" behindDoc="1" locked="0" layoutInCell="1" allowOverlap="1" wp14:anchorId="21DAEEAF" wp14:editId="6703764E">
          <wp:simplePos x="0" y="0"/>
          <wp:positionH relativeFrom="column">
            <wp:posOffset>-2098675</wp:posOffset>
          </wp:positionH>
          <wp:positionV relativeFrom="paragraph">
            <wp:posOffset>-422275</wp:posOffset>
          </wp:positionV>
          <wp:extent cx="10515600" cy="1095375"/>
          <wp:effectExtent l="0" t="0" r="0" b="9525"/>
          <wp:wrapNone/>
          <wp:docPr id="5" name="Imagem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m 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515600" cy="10953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  <w:p w14:paraId="20C8C9B8" w14:textId="77777777" w:rsidR="007C36DB" w:rsidRDefault="00862862" w:rsidP="00862862">
    <w:pPr>
      <w:pStyle w:val="Cabealho"/>
      <w:tabs>
        <w:tab w:val="clear" w:pos="4252"/>
        <w:tab w:val="clear" w:pos="8504"/>
        <w:tab w:val="left" w:pos="5580"/>
      </w:tabs>
    </w:pPr>
    <w:r>
      <w:tab/>
    </w:r>
  </w:p>
  <w:p w14:paraId="51EF69F7" w14:textId="77777777" w:rsidR="007C36DB" w:rsidRDefault="00B04746" w:rsidP="00B04746">
    <w:pPr>
      <w:pStyle w:val="Cabealho"/>
      <w:tabs>
        <w:tab w:val="clear" w:pos="4252"/>
        <w:tab w:val="clear" w:pos="8504"/>
        <w:tab w:val="left" w:pos="7080"/>
      </w:tabs>
    </w:pPr>
    <w:r>
      <w:tab/>
    </w:r>
  </w:p>
  <w:p w14:paraId="68C10591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AD8"/>
    <w:rsid w:val="00003F31"/>
    <w:rsid w:val="0004298B"/>
    <w:rsid w:val="0007252F"/>
    <w:rsid w:val="00097661"/>
    <w:rsid w:val="000D228C"/>
    <w:rsid w:val="000F722A"/>
    <w:rsid w:val="00131BEB"/>
    <w:rsid w:val="001667B0"/>
    <w:rsid w:val="00183BE2"/>
    <w:rsid w:val="00185C06"/>
    <w:rsid w:val="001A1093"/>
    <w:rsid w:val="001B2B98"/>
    <w:rsid w:val="001B2E75"/>
    <w:rsid w:val="00201F45"/>
    <w:rsid w:val="00207BE4"/>
    <w:rsid w:val="00272BFB"/>
    <w:rsid w:val="003340CC"/>
    <w:rsid w:val="00377A2E"/>
    <w:rsid w:val="00386F1D"/>
    <w:rsid w:val="003C5B0A"/>
    <w:rsid w:val="003E46B9"/>
    <w:rsid w:val="0041565B"/>
    <w:rsid w:val="004949AD"/>
    <w:rsid w:val="004E6F41"/>
    <w:rsid w:val="004F2B78"/>
    <w:rsid w:val="00501A18"/>
    <w:rsid w:val="00526D64"/>
    <w:rsid w:val="005300CC"/>
    <w:rsid w:val="005936A8"/>
    <w:rsid w:val="005B67EA"/>
    <w:rsid w:val="005C1AD8"/>
    <w:rsid w:val="005E58E2"/>
    <w:rsid w:val="00693F8B"/>
    <w:rsid w:val="00696295"/>
    <w:rsid w:val="00715D8F"/>
    <w:rsid w:val="00741AF4"/>
    <w:rsid w:val="00795616"/>
    <w:rsid w:val="007C36DB"/>
    <w:rsid w:val="00856D19"/>
    <w:rsid w:val="00862862"/>
    <w:rsid w:val="00894370"/>
    <w:rsid w:val="008A0012"/>
    <w:rsid w:val="008B1A43"/>
    <w:rsid w:val="008E377D"/>
    <w:rsid w:val="008F7B29"/>
    <w:rsid w:val="00924163"/>
    <w:rsid w:val="00943258"/>
    <w:rsid w:val="00A02D0B"/>
    <w:rsid w:val="00AC2B9C"/>
    <w:rsid w:val="00B04746"/>
    <w:rsid w:val="00B6363E"/>
    <w:rsid w:val="00B64322"/>
    <w:rsid w:val="00B67732"/>
    <w:rsid w:val="00BA2544"/>
    <w:rsid w:val="00C03B4C"/>
    <w:rsid w:val="00C0456B"/>
    <w:rsid w:val="00C159BB"/>
    <w:rsid w:val="00C314F7"/>
    <w:rsid w:val="00CC76A2"/>
    <w:rsid w:val="00D1794C"/>
    <w:rsid w:val="00D32740"/>
    <w:rsid w:val="00DE0162"/>
    <w:rsid w:val="00DE0552"/>
    <w:rsid w:val="00E05790"/>
    <w:rsid w:val="00E53B4E"/>
    <w:rsid w:val="00E90F3C"/>
    <w:rsid w:val="00E968BB"/>
    <w:rsid w:val="00EB4346"/>
    <w:rsid w:val="00EE128C"/>
    <w:rsid w:val="00EE3903"/>
    <w:rsid w:val="00EE56F3"/>
    <w:rsid w:val="00F11B2C"/>
    <w:rsid w:val="00F22B73"/>
    <w:rsid w:val="00F41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8A9D24"/>
  <w15:chartTrackingRefBased/>
  <w15:docId w15:val="{D51C495C-0515-4796-BD0D-1915C9C16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1A18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</Template>
  <TotalTime>7</TotalTime>
  <Pages>1</Pages>
  <Words>129</Words>
  <Characters>700</Characters>
  <Application>Microsoft Office Word</Application>
  <DocSecurity>0</DocSecurity>
  <Lines>5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1</vt:i4>
      </vt:variant>
    </vt:vector>
  </HeadingPairs>
  <TitlesOfParts>
    <vt:vector size="2" baseType="lpstr">
      <vt:lpstr/>
      <vt:lpstr>    </vt:lpstr>
    </vt:vector>
  </TitlesOfParts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8</cp:revision>
  <cp:lastPrinted>2022-07-26T20:15:00Z</cp:lastPrinted>
  <dcterms:created xsi:type="dcterms:W3CDTF">2022-12-12T16:47:00Z</dcterms:created>
  <dcterms:modified xsi:type="dcterms:W3CDTF">2022-12-12T16:52:00Z</dcterms:modified>
</cp:coreProperties>
</file>