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E7FB5" w14:textId="77777777" w:rsidR="00A02BC6" w:rsidRDefault="00A02BC6" w:rsidP="00A02BC6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 DOUTOR JUIZ DE DIREITO DA</w:t>
      </w:r>
      <w:r>
        <w:rPr>
          <w:rFonts w:ascii="Arial" w:eastAsia="Calibri" w:hAnsi="Arial" w:cs="Times New Roman"/>
          <w:sz w:val="24"/>
          <w:szCs w:val="24"/>
        </w:rPr>
        <w:t xml:space="preserve"> 7ª VARA CÍVEL DA COMARCA DA CAPITAL/SC.</w:t>
      </w:r>
    </w:p>
    <w:p w14:paraId="4680E34B" w14:textId="77777777" w:rsidR="00A02BC6" w:rsidRPr="007D40B8" w:rsidRDefault="00A02BC6" w:rsidP="005A161F">
      <w:pPr>
        <w:spacing w:after="0" w:line="360" w:lineRule="auto"/>
        <w:contextualSpacing/>
        <w:jc w:val="both"/>
        <w:rPr>
          <w:rFonts w:ascii="Arial" w:eastAsia="Calibri" w:hAnsi="Arial" w:cs="Times New Roman"/>
          <w:sz w:val="36"/>
          <w:szCs w:val="36"/>
        </w:rPr>
      </w:pPr>
    </w:p>
    <w:p w14:paraId="0FC0DC13" w14:textId="77777777" w:rsidR="00C11090" w:rsidRDefault="00C11090" w:rsidP="00A02BC6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</w:p>
    <w:p w14:paraId="599C89BD" w14:textId="24774C8F" w:rsidR="00A02BC6" w:rsidRPr="005C1AD8" w:rsidRDefault="00A02BC6" w:rsidP="00A02BC6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5C1AD8">
        <w:rPr>
          <w:rFonts w:ascii="Arial" w:eastAsia="Calibri" w:hAnsi="Arial" w:cs="Times New Roman"/>
        </w:rPr>
        <w:t>Autos n. 0000452-52.1999.8.24.0082</w:t>
      </w:r>
      <w:r w:rsidRPr="005C1AD8">
        <w:rPr>
          <w:rFonts w:ascii="Arial" w:eastAsia="Calibri" w:hAnsi="Arial" w:cs="Times New Roman"/>
        </w:rPr>
        <w:tab/>
      </w:r>
    </w:p>
    <w:p w14:paraId="144E9596" w14:textId="77777777" w:rsidR="000169F1" w:rsidRPr="00136102" w:rsidRDefault="000169F1" w:rsidP="00BC6535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4E66C02" w14:textId="19BC85EE" w:rsidR="000169F1" w:rsidRPr="00136102" w:rsidRDefault="000169F1" w:rsidP="00417F0E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90F7611" w14:textId="6858FD36" w:rsidR="000169F1" w:rsidRDefault="00A02BC6" w:rsidP="00417F0E">
      <w:pPr>
        <w:spacing w:after="0" w:line="276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  <w:r w:rsidRPr="00A02BC6">
        <w:rPr>
          <w:rFonts w:ascii="Arial" w:hAnsi="Arial" w:cs="Arial"/>
          <w:b/>
          <w:bCs/>
          <w:sz w:val="24"/>
        </w:rPr>
        <w:t xml:space="preserve">RENATO HERCÍLIO BERTOLDI e </w:t>
      </w:r>
      <w:r w:rsidR="00574450">
        <w:rPr>
          <w:rFonts w:ascii="Arial" w:hAnsi="Arial" w:cs="Arial"/>
          <w:b/>
          <w:bCs/>
          <w:sz w:val="24"/>
        </w:rPr>
        <w:t>OUTRA</w:t>
      </w:r>
      <w:r w:rsidRPr="00A02BC6">
        <w:rPr>
          <w:rFonts w:ascii="Arial" w:hAnsi="Arial" w:cs="Arial"/>
          <w:sz w:val="24"/>
        </w:rPr>
        <w:t xml:space="preserve">, já qualificados nos autos da ação de reintegração de posse n. 0000452-52.1999.8.24.0082, </w:t>
      </w:r>
      <w:r w:rsidR="00DE12C6">
        <w:rPr>
          <w:rFonts w:ascii="Arial" w:hAnsi="Arial" w:cs="Arial"/>
          <w:sz w:val="24"/>
        </w:rPr>
        <w:t>proposta por</w:t>
      </w:r>
      <w:r w:rsidRPr="00A02BC6">
        <w:rPr>
          <w:rFonts w:ascii="Arial" w:hAnsi="Arial" w:cs="Arial"/>
          <w:sz w:val="24"/>
        </w:rPr>
        <w:t xml:space="preserve"> VALTER ANTONIO CONTI, vêm, respeitosamente, à elevada presença de Vossa Excelência, por seu advogado signatário, em atenção à</w:t>
      </w:r>
      <w:r>
        <w:rPr>
          <w:rFonts w:ascii="Arial" w:hAnsi="Arial" w:cs="Arial"/>
          <w:sz w:val="24"/>
        </w:rPr>
        <w:t xml:space="preserve"> intimação do evento </w:t>
      </w:r>
      <w:r w:rsidR="00943897">
        <w:rPr>
          <w:rFonts w:ascii="Arial" w:hAnsi="Arial" w:cs="Arial"/>
          <w:sz w:val="24"/>
        </w:rPr>
        <w:t>255</w:t>
      </w:r>
      <w:r>
        <w:rPr>
          <w:rFonts w:ascii="Arial" w:hAnsi="Arial" w:cs="Arial"/>
          <w:sz w:val="24"/>
        </w:rPr>
        <w:t xml:space="preserve">, </w:t>
      </w:r>
      <w:r w:rsidR="00943897">
        <w:rPr>
          <w:rFonts w:ascii="Arial" w:hAnsi="Arial" w:cs="Arial"/>
          <w:sz w:val="24"/>
        </w:rPr>
        <w:t xml:space="preserve">apresentar </w:t>
      </w:r>
      <w:r w:rsidR="00943897">
        <w:rPr>
          <w:rFonts w:ascii="Arial" w:hAnsi="Arial" w:cs="Arial"/>
          <w:b/>
          <w:bCs/>
          <w:i/>
          <w:iCs/>
          <w:sz w:val="24"/>
        </w:rPr>
        <w:t xml:space="preserve">CONTRARRAZÕES </w:t>
      </w:r>
      <w:r w:rsidR="00574450" w:rsidRPr="00574450">
        <w:rPr>
          <w:rFonts w:ascii="Arial" w:hAnsi="Arial" w:cs="Arial"/>
          <w:b/>
          <w:bCs/>
          <w:sz w:val="24"/>
        </w:rPr>
        <w:t>AOS</w:t>
      </w:r>
      <w:r w:rsidR="00574450">
        <w:rPr>
          <w:rFonts w:ascii="Arial" w:hAnsi="Arial" w:cs="Arial"/>
          <w:sz w:val="24"/>
        </w:rPr>
        <w:t xml:space="preserve"> </w:t>
      </w:r>
      <w:r w:rsidR="00574450">
        <w:rPr>
          <w:rFonts w:ascii="Arial" w:hAnsi="Arial" w:cs="Arial"/>
          <w:b/>
          <w:bCs/>
          <w:i/>
          <w:iCs/>
          <w:sz w:val="24"/>
        </w:rPr>
        <w:t>EMBARGOS DE DECLARAÇÃO</w:t>
      </w:r>
      <w:r w:rsidR="00574450">
        <w:rPr>
          <w:rFonts w:ascii="Arial" w:hAnsi="Arial" w:cs="Arial"/>
          <w:sz w:val="24"/>
        </w:rPr>
        <w:t xml:space="preserve"> </w:t>
      </w:r>
      <w:r w:rsidR="00943897">
        <w:rPr>
          <w:rFonts w:ascii="Arial" w:hAnsi="Arial" w:cs="Arial"/>
          <w:sz w:val="24"/>
        </w:rPr>
        <w:t xml:space="preserve">opostos </w:t>
      </w:r>
      <w:r w:rsidR="005F39AE">
        <w:rPr>
          <w:rFonts w:ascii="Arial" w:hAnsi="Arial" w:cs="Arial"/>
          <w:sz w:val="24"/>
        </w:rPr>
        <w:t>pelo autor no evento 253</w:t>
      </w:r>
      <w:r>
        <w:rPr>
          <w:rFonts w:ascii="Arial" w:hAnsi="Arial" w:cs="Arial"/>
          <w:sz w:val="24"/>
        </w:rPr>
        <w:t xml:space="preserve">, </w:t>
      </w:r>
      <w:r w:rsidRPr="00A02BC6">
        <w:rPr>
          <w:rFonts w:ascii="Arial" w:hAnsi="Arial" w:cs="Arial"/>
          <w:sz w:val="24"/>
        </w:rPr>
        <w:t>pel</w:t>
      </w:r>
      <w:r w:rsidR="005F39AE">
        <w:rPr>
          <w:rFonts w:ascii="Arial" w:hAnsi="Arial" w:cs="Arial"/>
          <w:sz w:val="24"/>
        </w:rPr>
        <w:t>a</w:t>
      </w:r>
      <w:r w:rsidRPr="00A02BC6">
        <w:rPr>
          <w:rFonts w:ascii="Arial" w:hAnsi="Arial" w:cs="Arial"/>
          <w:sz w:val="24"/>
        </w:rPr>
        <w:t xml:space="preserve">s </w:t>
      </w:r>
      <w:r w:rsidR="005F39AE">
        <w:rPr>
          <w:rFonts w:ascii="Arial" w:hAnsi="Arial" w:cs="Arial"/>
          <w:sz w:val="24"/>
        </w:rPr>
        <w:t xml:space="preserve">razões </w:t>
      </w:r>
      <w:r w:rsidRPr="00A02BC6">
        <w:rPr>
          <w:rFonts w:ascii="Arial" w:hAnsi="Arial" w:cs="Arial"/>
          <w:sz w:val="24"/>
        </w:rPr>
        <w:t xml:space="preserve">de fato e de direito a seguir </w:t>
      </w:r>
      <w:r w:rsidR="005F39AE">
        <w:rPr>
          <w:rFonts w:ascii="Arial" w:hAnsi="Arial" w:cs="Arial"/>
          <w:sz w:val="24"/>
        </w:rPr>
        <w:t>delineadas</w:t>
      </w:r>
      <w:r>
        <w:rPr>
          <w:rFonts w:ascii="Arial" w:hAnsi="Arial" w:cs="Arial"/>
          <w:sz w:val="24"/>
        </w:rPr>
        <w:t>.</w:t>
      </w:r>
    </w:p>
    <w:p w14:paraId="2EAB5806" w14:textId="77777777" w:rsidR="0093355F" w:rsidRPr="00AA1EBF" w:rsidRDefault="0093355F" w:rsidP="0093355F">
      <w:pPr>
        <w:rPr>
          <w:sz w:val="10"/>
          <w:szCs w:val="10"/>
        </w:rPr>
      </w:pPr>
    </w:p>
    <w:p w14:paraId="1977924A" w14:textId="77777777" w:rsidR="00432CEB" w:rsidRPr="00AA1EBF" w:rsidRDefault="00432CEB" w:rsidP="0093355F">
      <w:pPr>
        <w:rPr>
          <w:sz w:val="14"/>
          <w:szCs w:val="14"/>
        </w:rPr>
      </w:pPr>
    </w:p>
    <w:p w14:paraId="452673D6" w14:textId="48870E93" w:rsidR="0093355F" w:rsidRPr="0093355F" w:rsidRDefault="0093355F" w:rsidP="0093355F">
      <w:pPr>
        <w:pStyle w:val="Ttulo"/>
      </w:pPr>
      <w:r>
        <w:t>I – D</w:t>
      </w:r>
      <w:r w:rsidR="00BA227A">
        <w:t xml:space="preserve">a </w:t>
      </w:r>
      <w:r w:rsidR="003C06D5">
        <w:t xml:space="preserve">necessidade de </w:t>
      </w:r>
      <w:r w:rsidR="00BA227A">
        <w:t>rejeição da</w:t>
      </w:r>
      <w:r>
        <w:t xml:space="preserve"> omissão apontada no recurso integrativo</w:t>
      </w:r>
      <w:r w:rsidR="00BA227A">
        <w:t>.</w:t>
      </w:r>
    </w:p>
    <w:p w14:paraId="7CDCC1AC" w14:textId="77777777" w:rsidR="000169F1" w:rsidRPr="00284733" w:rsidRDefault="000169F1" w:rsidP="00C11090"/>
    <w:p w14:paraId="14B71C3E" w14:textId="188888CA" w:rsidR="0093355F" w:rsidRDefault="00904958" w:rsidP="004632F6">
      <w:pPr>
        <w:pStyle w:val="SemEspaamento"/>
      </w:pPr>
      <w:r>
        <w:t>A</w:t>
      </w:r>
      <w:r w:rsidR="00B25B95">
        <w:t xml:space="preserve">o </w:t>
      </w:r>
      <w:r w:rsidR="0093355F">
        <w:t xml:space="preserve">opor os embargos de declaração </w:t>
      </w:r>
      <w:r w:rsidR="0004551A">
        <w:t>em relação à</w:t>
      </w:r>
      <w:r w:rsidR="00CC5551">
        <w:t xml:space="preserve"> sentença de procedência parcial da demanda, o autor/embargante alegou que</w:t>
      </w:r>
      <w:r w:rsidR="005B6184">
        <w:t xml:space="preserve"> esse </w:t>
      </w:r>
      <w:r w:rsidR="005B6184">
        <w:rPr>
          <w:i/>
          <w:iCs/>
        </w:rPr>
        <w:t>decisum</w:t>
      </w:r>
      <w:r w:rsidR="005B6184">
        <w:t xml:space="preserve"> foi omisso </w:t>
      </w:r>
      <w:r w:rsidR="00D75E92">
        <w:t>quanto</w:t>
      </w:r>
      <w:r w:rsidR="005B6184">
        <w:t xml:space="preserve"> à “</w:t>
      </w:r>
      <w:r w:rsidR="005B6184" w:rsidRPr="00C11558">
        <w:rPr>
          <w:i/>
          <w:iCs/>
        </w:rPr>
        <w:t>necessidade de derrubada</w:t>
      </w:r>
      <w:r w:rsidR="00A37413" w:rsidRPr="00C11558">
        <w:rPr>
          <w:i/>
          <w:iCs/>
        </w:rPr>
        <w:t xml:space="preserve"> do muro</w:t>
      </w:r>
      <w:r w:rsidR="00A37413">
        <w:t>” construído pelos embargados</w:t>
      </w:r>
      <w:r w:rsidR="00BE4539">
        <w:t>.</w:t>
      </w:r>
      <w:r w:rsidR="00A37413">
        <w:t xml:space="preserve"> </w:t>
      </w:r>
    </w:p>
    <w:p w14:paraId="2189C018" w14:textId="39EEB2F9" w:rsidR="00384CAB" w:rsidRDefault="00BA227A" w:rsidP="004632F6">
      <w:pPr>
        <w:pStyle w:val="SemEspaamento"/>
      </w:pPr>
      <w:r>
        <w:t>Ocorre que, como reiteradamente demonstrado pelo</w:t>
      </w:r>
      <w:r w:rsidR="00E44EDD">
        <w:t>s</w:t>
      </w:r>
      <w:r>
        <w:t xml:space="preserve"> embargado</w:t>
      </w:r>
      <w:r w:rsidR="00E44EDD">
        <w:t>s</w:t>
      </w:r>
      <w:r>
        <w:t xml:space="preserve">, o </w:t>
      </w:r>
      <w:r w:rsidR="00E44EDD">
        <w:t>autor/</w:t>
      </w:r>
      <w:r>
        <w:t xml:space="preserve">embargante </w:t>
      </w:r>
      <w:r w:rsidRPr="00BA227A">
        <w:rPr>
          <w:u w:val="single"/>
        </w:rPr>
        <w:t>não</w:t>
      </w:r>
      <w:r>
        <w:t xml:space="preserve"> </w:t>
      </w:r>
      <w:r w:rsidRPr="00BA227A">
        <w:rPr>
          <w:u w:val="single"/>
        </w:rPr>
        <w:t>é</w:t>
      </w:r>
      <w:r>
        <w:t xml:space="preserve"> </w:t>
      </w:r>
      <w:r w:rsidRPr="00BA227A">
        <w:rPr>
          <w:u w:val="single"/>
        </w:rPr>
        <w:t>proprietário</w:t>
      </w:r>
      <w:r>
        <w:t xml:space="preserve"> </w:t>
      </w:r>
      <w:r w:rsidRPr="00BA227A">
        <w:rPr>
          <w:u w:val="single"/>
        </w:rPr>
        <w:t>nem</w:t>
      </w:r>
      <w:r>
        <w:t xml:space="preserve"> </w:t>
      </w:r>
      <w:r w:rsidRPr="00BA227A">
        <w:rPr>
          <w:u w:val="single"/>
        </w:rPr>
        <w:t>possuidor</w:t>
      </w:r>
      <w:r>
        <w:t xml:space="preserve"> do </w:t>
      </w:r>
      <w:r w:rsidRPr="00C947FE">
        <w:rPr>
          <w:u w:val="single"/>
        </w:rPr>
        <w:t>imóvel</w:t>
      </w:r>
      <w:r>
        <w:t xml:space="preserve"> </w:t>
      </w:r>
      <w:r w:rsidRPr="005A7A11">
        <w:rPr>
          <w:u w:val="single"/>
        </w:rPr>
        <w:t>objeto</w:t>
      </w:r>
      <w:r>
        <w:t xml:space="preserve"> da </w:t>
      </w:r>
      <w:r w:rsidRPr="005A7A11">
        <w:rPr>
          <w:u w:val="single"/>
        </w:rPr>
        <w:t>lide</w:t>
      </w:r>
      <w:r>
        <w:t xml:space="preserve">, </w:t>
      </w:r>
      <w:r w:rsidR="00511869">
        <w:t xml:space="preserve">pois o vendeu </w:t>
      </w:r>
      <w:r w:rsidR="00E0287E">
        <w:t>pa</w:t>
      </w:r>
      <w:r>
        <w:t xml:space="preserve">ra a </w:t>
      </w:r>
      <w:proofErr w:type="spellStart"/>
      <w:r>
        <w:t>Carlessi</w:t>
      </w:r>
      <w:proofErr w:type="spellEnd"/>
      <w:r>
        <w:t xml:space="preserve"> Engenharia Comércio e Construções Ltda.</w:t>
      </w:r>
      <w:r w:rsidR="00180D77">
        <w:t xml:space="preserve"> </w:t>
      </w:r>
      <w:r w:rsidR="00180D77" w:rsidRPr="00754353">
        <w:rPr>
          <w:sz w:val="20"/>
          <w:szCs w:val="18"/>
        </w:rPr>
        <w:t>(</w:t>
      </w:r>
      <w:r w:rsidR="00592CE9" w:rsidRPr="00754353">
        <w:rPr>
          <w:sz w:val="20"/>
          <w:szCs w:val="18"/>
        </w:rPr>
        <w:t>evento 243, MATRIMÓVEL</w:t>
      </w:r>
      <w:r w:rsidR="00754353" w:rsidRPr="00754353">
        <w:rPr>
          <w:sz w:val="20"/>
          <w:szCs w:val="18"/>
        </w:rPr>
        <w:t>2)</w:t>
      </w:r>
      <w:r>
        <w:t xml:space="preserve">, </w:t>
      </w:r>
      <w:r w:rsidR="00511869">
        <w:t xml:space="preserve">o que </w:t>
      </w:r>
      <w:r w:rsidR="00112644">
        <w:t>evidencia</w:t>
      </w:r>
      <w:r w:rsidR="00511869">
        <w:t xml:space="preserve"> </w:t>
      </w:r>
      <w:r w:rsidR="00384CAB">
        <w:t xml:space="preserve">a </w:t>
      </w:r>
      <w:r w:rsidR="00C947FE">
        <w:t>sua ilegitimidade</w:t>
      </w:r>
      <w:r w:rsidR="00C14A1C">
        <w:t xml:space="preserve"> </w:t>
      </w:r>
      <w:r w:rsidR="00C947FE">
        <w:t xml:space="preserve">e a </w:t>
      </w:r>
      <w:r w:rsidR="00384CAB">
        <w:t xml:space="preserve">perda superveniente do objeto da demanda. </w:t>
      </w:r>
    </w:p>
    <w:p w14:paraId="6C6ADA79" w14:textId="702FF627" w:rsidR="00BA227A" w:rsidRDefault="00384CAB" w:rsidP="004632F6">
      <w:pPr>
        <w:pStyle w:val="SemEspaamento"/>
      </w:pPr>
      <w:r>
        <w:t xml:space="preserve">Além disso, </w:t>
      </w:r>
      <w:r w:rsidR="00BA227A">
        <w:t xml:space="preserve">a </w:t>
      </w:r>
      <w:r>
        <w:t>matrícula que sustenta a</w:t>
      </w:r>
      <w:r w:rsidR="00B86F87">
        <w:t xml:space="preserve"> presente demanda reintegratória </w:t>
      </w:r>
      <w:r w:rsidR="00B86F87">
        <w:rPr>
          <w:b/>
          <w:bCs/>
          <w:u w:val="single"/>
        </w:rPr>
        <w:t>foi retificada</w:t>
      </w:r>
      <w:r w:rsidR="00B86F87">
        <w:t xml:space="preserve"> pelo</w:t>
      </w:r>
      <w:r w:rsidR="00822600">
        <w:t xml:space="preserve"> </w:t>
      </w:r>
      <w:r w:rsidR="00822600" w:rsidRPr="00822600">
        <w:rPr>
          <w:u w:val="single"/>
        </w:rPr>
        <w:t>novo</w:t>
      </w:r>
      <w:r w:rsidR="00822600">
        <w:t xml:space="preserve"> </w:t>
      </w:r>
      <w:r w:rsidR="00822600" w:rsidRPr="00822600">
        <w:rPr>
          <w:u w:val="single"/>
        </w:rPr>
        <w:t>proprietário</w:t>
      </w:r>
      <w:r w:rsidR="00754353">
        <w:t xml:space="preserve"> </w:t>
      </w:r>
      <w:r w:rsidR="00754353" w:rsidRPr="00754353">
        <w:rPr>
          <w:sz w:val="20"/>
          <w:szCs w:val="18"/>
        </w:rPr>
        <w:t>(</w:t>
      </w:r>
      <w:proofErr w:type="spellStart"/>
      <w:r w:rsidR="00754353" w:rsidRPr="00754353">
        <w:rPr>
          <w:sz w:val="20"/>
          <w:szCs w:val="18"/>
        </w:rPr>
        <w:t>Carlessi</w:t>
      </w:r>
      <w:proofErr w:type="spellEnd"/>
      <w:r w:rsidR="00754353" w:rsidRPr="00754353">
        <w:rPr>
          <w:sz w:val="20"/>
          <w:szCs w:val="18"/>
        </w:rPr>
        <w:t xml:space="preserve"> Engenharia Comércio e Construções Ltda.</w:t>
      </w:r>
      <w:r w:rsidR="00715CEE">
        <w:rPr>
          <w:sz w:val="20"/>
          <w:szCs w:val="18"/>
        </w:rPr>
        <w:t xml:space="preserve"> - evento 243, MATRIMÓVEL3</w:t>
      </w:r>
      <w:r w:rsidR="00754353" w:rsidRPr="00754353">
        <w:rPr>
          <w:sz w:val="20"/>
          <w:szCs w:val="18"/>
        </w:rPr>
        <w:t>)</w:t>
      </w:r>
      <w:r w:rsidR="00754353">
        <w:t xml:space="preserve"> </w:t>
      </w:r>
      <w:r w:rsidR="00822600">
        <w:t>e</w:t>
      </w:r>
      <w:r w:rsidR="00FB0FB4">
        <w:t xml:space="preserve"> o </w:t>
      </w:r>
      <w:r w:rsidR="00754353">
        <w:t>memorial descritivo e planta do processo de retificação</w:t>
      </w:r>
      <w:r w:rsidR="0053171D">
        <w:t>,</w:t>
      </w:r>
      <w:r w:rsidR="00754353">
        <w:t xml:space="preserve"> </w:t>
      </w:r>
      <w:r w:rsidR="00FB0FB4">
        <w:t>arquivado</w:t>
      </w:r>
      <w:r w:rsidR="004655EF">
        <w:t>s</w:t>
      </w:r>
      <w:r w:rsidR="00FB0FB4">
        <w:t xml:space="preserve"> no cartório</w:t>
      </w:r>
      <w:r w:rsidR="0053171D">
        <w:t>,</w:t>
      </w:r>
      <w:r w:rsidR="00FB0FB4">
        <w:t xml:space="preserve"> comprova</w:t>
      </w:r>
      <w:r w:rsidR="004655EF">
        <w:t>m</w:t>
      </w:r>
      <w:r w:rsidR="00FB0FB4">
        <w:t xml:space="preserve"> que </w:t>
      </w:r>
      <w:r w:rsidR="00FB0FB4" w:rsidRPr="001D2279">
        <w:rPr>
          <w:u w:val="single"/>
        </w:rPr>
        <w:t xml:space="preserve">o terreno </w:t>
      </w:r>
      <w:r w:rsidR="00FB0FB4">
        <w:rPr>
          <w:u w:val="single"/>
        </w:rPr>
        <w:t xml:space="preserve">que era </w:t>
      </w:r>
      <w:r w:rsidR="00FB0FB4" w:rsidRPr="001D2279">
        <w:rPr>
          <w:u w:val="single"/>
        </w:rPr>
        <w:t xml:space="preserve">do </w:t>
      </w:r>
      <w:r w:rsidR="00E44EDD">
        <w:rPr>
          <w:u w:val="single"/>
        </w:rPr>
        <w:t>embargante</w:t>
      </w:r>
      <w:r w:rsidR="00FB0FB4" w:rsidRPr="001D2279">
        <w:rPr>
          <w:u w:val="single"/>
        </w:rPr>
        <w:t xml:space="preserve"> </w:t>
      </w:r>
      <w:r w:rsidR="00FB0FB4" w:rsidRPr="001D2279">
        <w:rPr>
          <w:b/>
          <w:bCs/>
          <w:u w:val="single"/>
        </w:rPr>
        <w:t xml:space="preserve">não </w:t>
      </w:r>
      <w:r w:rsidR="00F46742">
        <w:rPr>
          <w:b/>
          <w:bCs/>
          <w:u w:val="single"/>
        </w:rPr>
        <w:t xml:space="preserve">faz divisa </w:t>
      </w:r>
      <w:r w:rsidR="00F46742">
        <w:rPr>
          <w:u w:val="single"/>
        </w:rPr>
        <w:t xml:space="preserve">com </w:t>
      </w:r>
      <w:r w:rsidR="00FB0FB4" w:rsidRPr="001D2279">
        <w:rPr>
          <w:u w:val="single"/>
        </w:rPr>
        <w:t xml:space="preserve">o dos </w:t>
      </w:r>
      <w:r w:rsidR="00E44EDD">
        <w:rPr>
          <w:u w:val="single"/>
        </w:rPr>
        <w:t>embargados</w:t>
      </w:r>
      <w:r w:rsidR="00E44EDD">
        <w:t xml:space="preserve"> </w:t>
      </w:r>
      <w:r w:rsidR="00FB0FB4" w:rsidRPr="00B55A0A">
        <w:rPr>
          <w:sz w:val="20"/>
          <w:szCs w:val="18"/>
        </w:rPr>
        <w:t>(</w:t>
      </w:r>
      <w:r w:rsidR="00FB0FB4">
        <w:rPr>
          <w:sz w:val="20"/>
          <w:szCs w:val="18"/>
        </w:rPr>
        <w:t>evento 24</w:t>
      </w:r>
      <w:r w:rsidR="00754353">
        <w:rPr>
          <w:sz w:val="20"/>
          <w:szCs w:val="18"/>
        </w:rPr>
        <w:t>3</w:t>
      </w:r>
      <w:r w:rsidR="00FB0FB4">
        <w:rPr>
          <w:sz w:val="20"/>
          <w:szCs w:val="18"/>
        </w:rPr>
        <w:t>,</w:t>
      </w:r>
      <w:r w:rsidR="00715CEE">
        <w:rPr>
          <w:sz w:val="20"/>
          <w:szCs w:val="18"/>
        </w:rPr>
        <w:t xml:space="preserve"> </w:t>
      </w:r>
      <w:r w:rsidR="00FB0FB4">
        <w:rPr>
          <w:sz w:val="20"/>
          <w:szCs w:val="18"/>
        </w:rPr>
        <w:t>ANEXO4</w:t>
      </w:r>
      <w:r w:rsidR="00FB0FB4" w:rsidRPr="00B55A0A">
        <w:rPr>
          <w:sz w:val="20"/>
          <w:szCs w:val="18"/>
        </w:rPr>
        <w:t>)</w:t>
      </w:r>
      <w:r w:rsidR="00FB0FB4">
        <w:t>.</w:t>
      </w:r>
    </w:p>
    <w:p w14:paraId="252B9C8E" w14:textId="3213A71C" w:rsidR="00FB0FB4" w:rsidRDefault="008B10A2" w:rsidP="004632F6">
      <w:pPr>
        <w:pStyle w:val="SemEspaamento"/>
      </w:pPr>
      <w:r>
        <w:t>Assim, por todas essas razões</w:t>
      </w:r>
      <w:r w:rsidR="00FB0FB4">
        <w:t xml:space="preserve">, não há como acolher </w:t>
      </w:r>
      <w:r w:rsidR="00CF36EC">
        <w:t xml:space="preserve">o </w:t>
      </w:r>
      <w:r w:rsidR="00A274F2">
        <w:t>pedido</w:t>
      </w:r>
      <w:r>
        <w:t xml:space="preserve"> do embargante</w:t>
      </w:r>
      <w:r w:rsidR="00CF36EC">
        <w:t xml:space="preserve"> </w:t>
      </w:r>
      <w:r w:rsidR="00592CE9">
        <w:t>para determinar</w:t>
      </w:r>
      <w:r w:rsidR="00CF36EC">
        <w:t xml:space="preserve"> a derrubada do muro do</w:t>
      </w:r>
      <w:r>
        <w:t>s réus/embargados</w:t>
      </w:r>
      <w:r w:rsidR="00E0287E">
        <w:t xml:space="preserve">, sobretudo porque, repita-se, </w:t>
      </w:r>
      <w:r w:rsidR="00EB2558">
        <w:t>o autor alienou o terreno objeto da demanda</w:t>
      </w:r>
      <w:r w:rsidR="000A7CAD">
        <w:t>,</w:t>
      </w:r>
      <w:r w:rsidR="00EB2558">
        <w:t xml:space="preserve"> </w:t>
      </w:r>
      <w:r w:rsidR="005A7A11">
        <w:t xml:space="preserve">assim como </w:t>
      </w:r>
      <w:r w:rsidR="00EB2558">
        <w:t xml:space="preserve">a retificação </w:t>
      </w:r>
      <w:r w:rsidR="007F5BBE">
        <w:t xml:space="preserve">realizada </w:t>
      </w:r>
      <w:r w:rsidR="00E72989">
        <w:t xml:space="preserve">comprova que </w:t>
      </w:r>
      <w:r w:rsidR="007F5BBE">
        <w:t xml:space="preserve">a matrícula </w:t>
      </w:r>
      <w:r w:rsidR="00827CE6">
        <w:t xml:space="preserve">do imóvel </w:t>
      </w:r>
      <w:r w:rsidR="007F5BBE" w:rsidRPr="007F5BBE">
        <w:rPr>
          <w:u w:val="single"/>
        </w:rPr>
        <w:t>não</w:t>
      </w:r>
      <w:r w:rsidR="007F5BBE">
        <w:t xml:space="preserve"> </w:t>
      </w:r>
      <w:r w:rsidR="007F5BBE" w:rsidRPr="007F5BBE">
        <w:rPr>
          <w:u w:val="single"/>
        </w:rPr>
        <w:t>inclui</w:t>
      </w:r>
      <w:r w:rsidR="007F5BBE">
        <w:t xml:space="preserve"> </w:t>
      </w:r>
      <w:r w:rsidR="00E72989">
        <w:t xml:space="preserve">a </w:t>
      </w:r>
      <w:r w:rsidR="00E72989" w:rsidRPr="007F5BBE">
        <w:rPr>
          <w:u w:val="single"/>
        </w:rPr>
        <w:t>área</w:t>
      </w:r>
      <w:r w:rsidR="007F5BBE">
        <w:t xml:space="preserve"> </w:t>
      </w:r>
      <w:r w:rsidR="007F5BBE" w:rsidRPr="007F5BBE">
        <w:rPr>
          <w:u w:val="single"/>
        </w:rPr>
        <w:t>objeto</w:t>
      </w:r>
      <w:r w:rsidR="007F5BBE">
        <w:t xml:space="preserve"> do </w:t>
      </w:r>
      <w:r w:rsidR="007F5BBE" w:rsidRPr="007F5BBE">
        <w:rPr>
          <w:u w:val="single"/>
        </w:rPr>
        <w:t>litígio</w:t>
      </w:r>
      <w:r w:rsidR="000A7CAD">
        <w:t xml:space="preserve"> e que os </w:t>
      </w:r>
      <w:r w:rsidR="000A7CAD" w:rsidRPr="005D35E4">
        <w:rPr>
          <w:u w:val="single"/>
        </w:rPr>
        <w:t>terrenos</w:t>
      </w:r>
      <w:r w:rsidR="000A7CAD">
        <w:t xml:space="preserve"> </w:t>
      </w:r>
      <w:r w:rsidR="00976C4F">
        <w:t xml:space="preserve">do autor e dos réus </w:t>
      </w:r>
      <w:r w:rsidR="000A7CAD" w:rsidRPr="00827CE6">
        <w:rPr>
          <w:u w:val="single"/>
        </w:rPr>
        <w:t>não</w:t>
      </w:r>
      <w:r w:rsidR="000A7CAD">
        <w:t xml:space="preserve"> </w:t>
      </w:r>
      <w:r w:rsidR="000A7CAD" w:rsidRPr="00827CE6">
        <w:rPr>
          <w:u w:val="single"/>
        </w:rPr>
        <w:t>fazem</w:t>
      </w:r>
      <w:r w:rsidR="000A7CAD">
        <w:t xml:space="preserve"> </w:t>
      </w:r>
      <w:r w:rsidR="000A7CAD" w:rsidRPr="00827CE6">
        <w:rPr>
          <w:u w:val="single"/>
        </w:rPr>
        <w:t>divisa</w:t>
      </w:r>
      <w:r w:rsidR="00827CE6">
        <w:t xml:space="preserve"> entre si</w:t>
      </w:r>
      <w:r w:rsidR="00574450">
        <w:t>.</w:t>
      </w:r>
    </w:p>
    <w:p w14:paraId="369C47B2" w14:textId="77777777" w:rsidR="00C11090" w:rsidRPr="00922AA2" w:rsidRDefault="00C11090" w:rsidP="00403C4A">
      <w:pPr>
        <w:pStyle w:val="SemEspaamento"/>
        <w:numPr>
          <w:ilvl w:val="0"/>
          <w:numId w:val="0"/>
        </w:numPr>
        <w:rPr>
          <w:sz w:val="4"/>
          <w:szCs w:val="2"/>
        </w:rPr>
      </w:pPr>
    </w:p>
    <w:p w14:paraId="766015DB" w14:textId="6B99307E" w:rsidR="000169F1" w:rsidRPr="00136102" w:rsidRDefault="000169F1" w:rsidP="00A02BC6">
      <w:pPr>
        <w:pStyle w:val="Ttulo"/>
      </w:pPr>
      <w:r>
        <w:lastRenderedPageBreak/>
        <w:t>II – REQUERIMENTO</w:t>
      </w:r>
    </w:p>
    <w:p w14:paraId="5F337049" w14:textId="77777777" w:rsidR="000169F1" w:rsidRPr="00694879" w:rsidRDefault="000169F1" w:rsidP="007D1D52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67B5CB25" w14:textId="501C8D00" w:rsidR="00071B70" w:rsidRDefault="000169F1" w:rsidP="000169F1">
      <w:pPr>
        <w:pStyle w:val="SemEspaamento"/>
      </w:pPr>
      <w:r>
        <w:t>A</w:t>
      </w:r>
      <w:r w:rsidRPr="00136102">
        <w:t xml:space="preserve">nte o exposto, </w:t>
      </w:r>
      <w:r w:rsidR="00071B70">
        <w:t xml:space="preserve">os </w:t>
      </w:r>
      <w:r w:rsidR="00403C4A">
        <w:t>embargados</w:t>
      </w:r>
      <w:r w:rsidR="00071B70">
        <w:t xml:space="preserve"> requerem</w:t>
      </w:r>
      <w:r w:rsidR="00403C4A">
        <w:t xml:space="preserve"> a rejeição dos embargos de declaração opostos pelo autor </w:t>
      </w:r>
      <w:r w:rsidR="00403C4A" w:rsidRPr="009A2788">
        <w:rPr>
          <w:sz w:val="20"/>
          <w:szCs w:val="18"/>
        </w:rPr>
        <w:t>(evento 253</w:t>
      </w:r>
      <w:r w:rsidR="009A2788" w:rsidRPr="009A2788">
        <w:rPr>
          <w:sz w:val="20"/>
          <w:szCs w:val="18"/>
        </w:rPr>
        <w:t>)</w:t>
      </w:r>
      <w:r w:rsidR="00403C4A">
        <w:t xml:space="preserve"> e </w:t>
      </w:r>
      <w:r w:rsidR="00A32E0F">
        <w:t>reafirmam, nesta oportunidade,</w:t>
      </w:r>
      <w:r w:rsidR="00403C4A">
        <w:t xml:space="preserve"> </w:t>
      </w:r>
      <w:r w:rsidR="00D4167B">
        <w:t>a necessidade de</w:t>
      </w:r>
      <w:r w:rsidR="00A32E0F">
        <w:t xml:space="preserve"> </w:t>
      </w:r>
      <w:r w:rsidR="00D4167B">
        <w:t>provimento</w:t>
      </w:r>
      <w:r w:rsidR="00403C4A">
        <w:t xml:space="preserve"> dos </w:t>
      </w:r>
      <w:r w:rsidR="00922AA2">
        <w:t xml:space="preserve">seus </w:t>
      </w:r>
      <w:r w:rsidR="00403C4A">
        <w:t>aclaratórios</w:t>
      </w:r>
      <w:r w:rsidR="009A2788">
        <w:t xml:space="preserve"> </w:t>
      </w:r>
      <w:r w:rsidR="00922AA2" w:rsidRPr="00922AA2">
        <w:rPr>
          <w:sz w:val="20"/>
          <w:szCs w:val="18"/>
        </w:rPr>
        <w:t>(</w:t>
      </w:r>
      <w:r w:rsidR="009A2788" w:rsidRPr="00922AA2">
        <w:rPr>
          <w:sz w:val="20"/>
          <w:szCs w:val="18"/>
        </w:rPr>
        <w:t>evento 250</w:t>
      </w:r>
      <w:r w:rsidR="00922AA2" w:rsidRPr="00922AA2">
        <w:rPr>
          <w:sz w:val="20"/>
          <w:szCs w:val="18"/>
        </w:rPr>
        <w:t>)</w:t>
      </w:r>
      <w:r w:rsidR="00922AA2">
        <w:t>.</w:t>
      </w:r>
    </w:p>
    <w:p w14:paraId="7C3AB9AA" w14:textId="77777777" w:rsidR="00FF65E9" w:rsidRDefault="00FF65E9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142632C" w14:textId="6799395E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0AE357BE" w14:textId="577DD4C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9D5E24">
        <w:rPr>
          <w:rFonts w:ascii="Arial" w:eastAsia="Calibri" w:hAnsi="Arial" w:cs="Times New Roman"/>
          <w:noProof/>
          <w:sz w:val="24"/>
          <w:szCs w:val="24"/>
        </w:rPr>
        <w:t>24 de julho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4EA9D5CF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  <w:lang w:val="pt"/>
        </w:rPr>
      </w:pPr>
    </w:p>
    <w:p w14:paraId="0E966436" w14:textId="77777777" w:rsidR="009C0D1B" w:rsidRPr="00327778" w:rsidRDefault="009C0D1B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  <w:lang w:val="pt"/>
        </w:rPr>
      </w:pPr>
    </w:p>
    <w:p w14:paraId="1074B17E" w14:textId="77777777" w:rsidR="000169F1" w:rsidRPr="00327778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  <w:lang w:val="pt"/>
        </w:rPr>
      </w:pPr>
    </w:p>
    <w:p w14:paraId="67C9F7D4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2625B1AE" w14:textId="013B6CCA" w:rsidR="00131BEB" w:rsidRPr="000169F1" w:rsidRDefault="000169F1" w:rsidP="00307464">
      <w:pPr>
        <w:spacing w:after="0" w:line="240" w:lineRule="auto"/>
        <w:ind w:right="-2"/>
        <w:jc w:val="center"/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sectPr w:rsidR="00131BEB" w:rsidRPr="000169F1" w:rsidSect="00694879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FF87C6" w14:textId="77777777" w:rsidR="00895F44" w:rsidRDefault="00895F44" w:rsidP="00943258">
      <w:pPr>
        <w:spacing w:after="0" w:line="240" w:lineRule="auto"/>
      </w:pPr>
      <w:r>
        <w:separator/>
      </w:r>
    </w:p>
  </w:endnote>
  <w:endnote w:type="continuationSeparator" w:id="0">
    <w:p w14:paraId="7795EA8B" w14:textId="77777777" w:rsidR="00895F44" w:rsidRDefault="00895F44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7B039EB8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146EF062" wp14:editId="7F08AC2D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246338621" name="Imagem 12463386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4ECDFCB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B76CBF" w14:textId="77777777" w:rsidR="00895F44" w:rsidRDefault="00895F44" w:rsidP="00943258">
      <w:pPr>
        <w:spacing w:after="0" w:line="240" w:lineRule="auto"/>
      </w:pPr>
      <w:r>
        <w:separator/>
      </w:r>
    </w:p>
  </w:footnote>
  <w:footnote w:type="continuationSeparator" w:id="0">
    <w:p w14:paraId="47156A36" w14:textId="77777777" w:rsidR="00895F44" w:rsidRDefault="00895F44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4C1AF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B5AB848" wp14:editId="625C928C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51854596" name="Imagem 1551854596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FB71A28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0E736A98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CCCF892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7F8B5DE2"/>
    <w:multiLevelType w:val="hybridMultilevel"/>
    <w:tmpl w:val="8110DB1A"/>
    <w:lvl w:ilvl="0" w:tplc="33EA17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2116055120">
    <w:abstractNumId w:val="0"/>
    <w:lvlOverride w:ilvl="0">
      <w:startOverride w:val="1"/>
    </w:lvlOverride>
  </w:num>
  <w:num w:numId="5" w16cid:durableId="2624253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BC6"/>
    <w:rsid w:val="00003F31"/>
    <w:rsid w:val="000169F1"/>
    <w:rsid w:val="0004298B"/>
    <w:rsid w:val="0004551A"/>
    <w:rsid w:val="00071B70"/>
    <w:rsid w:val="00084CB8"/>
    <w:rsid w:val="00090364"/>
    <w:rsid w:val="00097661"/>
    <w:rsid w:val="000A7CAD"/>
    <w:rsid w:val="000C4BA8"/>
    <w:rsid w:val="000C7210"/>
    <w:rsid w:val="000D228C"/>
    <w:rsid w:val="00112644"/>
    <w:rsid w:val="00131BEB"/>
    <w:rsid w:val="00162BB6"/>
    <w:rsid w:val="001667B0"/>
    <w:rsid w:val="00173C66"/>
    <w:rsid w:val="001761C0"/>
    <w:rsid w:val="00180D77"/>
    <w:rsid w:val="00183BE2"/>
    <w:rsid w:val="001B2B98"/>
    <w:rsid w:val="001B2E75"/>
    <w:rsid w:val="001F1AA0"/>
    <w:rsid w:val="00201F45"/>
    <w:rsid w:val="00202771"/>
    <w:rsid w:val="00207BE4"/>
    <w:rsid w:val="00214E09"/>
    <w:rsid w:val="00222A1A"/>
    <w:rsid w:val="0024421A"/>
    <w:rsid w:val="00247307"/>
    <w:rsid w:val="00272BFB"/>
    <w:rsid w:val="00284733"/>
    <w:rsid w:val="00291F6C"/>
    <w:rsid w:val="00307464"/>
    <w:rsid w:val="00327778"/>
    <w:rsid w:val="003530C6"/>
    <w:rsid w:val="00374385"/>
    <w:rsid w:val="00377A2E"/>
    <w:rsid w:val="003801CD"/>
    <w:rsid w:val="00384CAB"/>
    <w:rsid w:val="003A3E9F"/>
    <w:rsid w:val="003B0D54"/>
    <w:rsid w:val="003C06D5"/>
    <w:rsid w:val="003E42F2"/>
    <w:rsid w:val="003E46B9"/>
    <w:rsid w:val="003F0C43"/>
    <w:rsid w:val="00403C4A"/>
    <w:rsid w:val="00413ABC"/>
    <w:rsid w:val="00417F0E"/>
    <w:rsid w:val="004205FC"/>
    <w:rsid w:val="00432CEB"/>
    <w:rsid w:val="00433A5E"/>
    <w:rsid w:val="0043485F"/>
    <w:rsid w:val="00462FF2"/>
    <w:rsid w:val="004632F6"/>
    <w:rsid w:val="004655EF"/>
    <w:rsid w:val="00492AF0"/>
    <w:rsid w:val="004949AD"/>
    <w:rsid w:val="004A232F"/>
    <w:rsid w:val="004A386B"/>
    <w:rsid w:val="004A69D7"/>
    <w:rsid w:val="004F0D73"/>
    <w:rsid w:val="004F2B78"/>
    <w:rsid w:val="004F384D"/>
    <w:rsid w:val="004F5727"/>
    <w:rsid w:val="00501A18"/>
    <w:rsid w:val="005031BB"/>
    <w:rsid w:val="00511869"/>
    <w:rsid w:val="005178E4"/>
    <w:rsid w:val="00520D65"/>
    <w:rsid w:val="005241A3"/>
    <w:rsid w:val="0053171D"/>
    <w:rsid w:val="005321DA"/>
    <w:rsid w:val="00541FA6"/>
    <w:rsid w:val="00574450"/>
    <w:rsid w:val="00581EA0"/>
    <w:rsid w:val="00592CE9"/>
    <w:rsid w:val="005A161F"/>
    <w:rsid w:val="005A7A11"/>
    <w:rsid w:val="005B3C40"/>
    <w:rsid w:val="005B6184"/>
    <w:rsid w:val="005B67EA"/>
    <w:rsid w:val="005C5457"/>
    <w:rsid w:val="005D0DC3"/>
    <w:rsid w:val="005D35E4"/>
    <w:rsid w:val="005E58E2"/>
    <w:rsid w:val="005F39AE"/>
    <w:rsid w:val="0061335A"/>
    <w:rsid w:val="00650B2D"/>
    <w:rsid w:val="00673228"/>
    <w:rsid w:val="006872FE"/>
    <w:rsid w:val="00693F7B"/>
    <w:rsid w:val="00693F8B"/>
    <w:rsid w:val="00694879"/>
    <w:rsid w:val="00696295"/>
    <w:rsid w:val="006B4670"/>
    <w:rsid w:val="006C0DFC"/>
    <w:rsid w:val="006E79EB"/>
    <w:rsid w:val="00715CEE"/>
    <w:rsid w:val="007229A1"/>
    <w:rsid w:val="00722AD4"/>
    <w:rsid w:val="00722DF5"/>
    <w:rsid w:val="00752448"/>
    <w:rsid w:val="00754353"/>
    <w:rsid w:val="00795616"/>
    <w:rsid w:val="00797900"/>
    <w:rsid w:val="007A3B85"/>
    <w:rsid w:val="007C36DB"/>
    <w:rsid w:val="007D1D52"/>
    <w:rsid w:val="007D40B8"/>
    <w:rsid w:val="007E5C54"/>
    <w:rsid w:val="007F5BBE"/>
    <w:rsid w:val="00810D34"/>
    <w:rsid w:val="00820FA6"/>
    <w:rsid w:val="00822600"/>
    <w:rsid w:val="00827CE6"/>
    <w:rsid w:val="00833304"/>
    <w:rsid w:val="00842C91"/>
    <w:rsid w:val="0085209B"/>
    <w:rsid w:val="00872C7B"/>
    <w:rsid w:val="00881B96"/>
    <w:rsid w:val="00895F44"/>
    <w:rsid w:val="008A0012"/>
    <w:rsid w:val="008B10A2"/>
    <w:rsid w:val="008D420B"/>
    <w:rsid w:val="008E175B"/>
    <w:rsid w:val="008E31FF"/>
    <w:rsid w:val="008E377D"/>
    <w:rsid w:val="008F2218"/>
    <w:rsid w:val="008F53CE"/>
    <w:rsid w:val="008F7B29"/>
    <w:rsid w:val="0090226D"/>
    <w:rsid w:val="00903ADA"/>
    <w:rsid w:val="00904958"/>
    <w:rsid w:val="009162E0"/>
    <w:rsid w:val="0091676F"/>
    <w:rsid w:val="00922AA2"/>
    <w:rsid w:val="00923F20"/>
    <w:rsid w:val="00924163"/>
    <w:rsid w:val="0093340A"/>
    <w:rsid w:val="0093355F"/>
    <w:rsid w:val="00943258"/>
    <w:rsid w:val="00943897"/>
    <w:rsid w:val="00955D63"/>
    <w:rsid w:val="00976C4F"/>
    <w:rsid w:val="0098001C"/>
    <w:rsid w:val="009878AE"/>
    <w:rsid w:val="009A2788"/>
    <w:rsid w:val="009C0D1B"/>
    <w:rsid w:val="009D2EB4"/>
    <w:rsid w:val="009D5E24"/>
    <w:rsid w:val="00A02BC6"/>
    <w:rsid w:val="00A049FC"/>
    <w:rsid w:val="00A0552B"/>
    <w:rsid w:val="00A274F2"/>
    <w:rsid w:val="00A32E0F"/>
    <w:rsid w:val="00A37413"/>
    <w:rsid w:val="00A45536"/>
    <w:rsid w:val="00A8745F"/>
    <w:rsid w:val="00AA1EBF"/>
    <w:rsid w:val="00AA7348"/>
    <w:rsid w:val="00AE402A"/>
    <w:rsid w:val="00AF573A"/>
    <w:rsid w:val="00B00AC6"/>
    <w:rsid w:val="00B0411B"/>
    <w:rsid w:val="00B14A81"/>
    <w:rsid w:val="00B25B95"/>
    <w:rsid w:val="00B43E04"/>
    <w:rsid w:val="00B44923"/>
    <w:rsid w:val="00B5217C"/>
    <w:rsid w:val="00B54CB9"/>
    <w:rsid w:val="00B6363E"/>
    <w:rsid w:val="00B86F87"/>
    <w:rsid w:val="00B92529"/>
    <w:rsid w:val="00BA1DF1"/>
    <w:rsid w:val="00BA227A"/>
    <w:rsid w:val="00BA2544"/>
    <w:rsid w:val="00BA2E21"/>
    <w:rsid w:val="00BA4F3A"/>
    <w:rsid w:val="00BA59B8"/>
    <w:rsid w:val="00BC6535"/>
    <w:rsid w:val="00BE4539"/>
    <w:rsid w:val="00C0358D"/>
    <w:rsid w:val="00C03B4C"/>
    <w:rsid w:val="00C0456B"/>
    <w:rsid w:val="00C11090"/>
    <w:rsid w:val="00C11558"/>
    <w:rsid w:val="00C14A1C"/>
    <w:rsid w:val="00C236B7"/>
    <w:rsid w:val="00C82B1E"/>
    <w:rsid w:val="00C87525"/>
    <w:rsid w:val="00C947FE"/>
    <w:rsid w:val="00CB48AF"/>
    <w:rsid w:val="00CB5FC5"/>
    <w:rsid w:val="00CC5551"/>
    <w:rsid w:val="00CD240F"/>
    <w:rsid w:val="00CD7EC5"/>
    <w:rsid w:val="00CE513B"/>
    <w:rsid w:val="00CF36EC"/>
    <w:rsid w:val="00D217C9"/>
    <w:rsid w:val="00D32740"/>
    <w:rsid w:val="00D3358D"/>
    <w:rsid w:val="00D4167B"/>
    <w:rsid w:val="00D75E92"/>
    <w:rsid w:val="00D8435D"/>
    <w:rsid w:val="00D85C7D"/>
    <w:rsid w:val="00DE0162"/>
    <w:rsid w:val="00DE0552"/>
    <w:rsid w:val="00DE12C6"/>
    <w:rsid w:val="00DF5478"/>
    <w:rsid w:val="00E0287E"/>
    <w:rsid w:val="00E05790"/>
    <w:rsid w:val="00E23314"/>
    <w:rsid w:val="00E40744"/>
    <w:rsid w:val="00E44EDD"/>
    <w:rsid w:val="00E55809"/>
    <w:rsid w:val="00E72989"/>
    <w:rsid w:val="00E90F3C"/>
    <w:rsid w:val="00E968BB"/>
    <w:rsid w:val="00EB11EC"/>
    <w:rsid w:val="00EB2558"/>
    <w:rsid w:val="00EB4346"/>
    <w:rsid w:val="00ED527E"/>
    <w:rsid w:val="00EE3903"/>
    <w:rsid w:val="00F11B2C"/>
    <w:rsid w:val="00F22B73"/>
    <w:rsid w:val="00F46742"/>
    <w:rsid w:val="00F77674"/>
    <w:rsid w:val="00FA6E7E"/>
    <w:rsid w:val="00FB0FB4"/>
    <w:rsid w:val="00FB3A3F"/>
    <w:rsid w:val="00FC63CA"/>
    <w:rsid w:val="00FD5D14"/>
    <w:rsid w:val="00FE73FC"/>
    <w:rsid w:val="00FF6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365D06"/>
  <w15:chartTrackingRefBased/>
  <w15:docId w15:val="{D3F705C6-CA02-4419-B026-943F6EB57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A02BC6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A02BC6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130</TotalTime>
  <Pages>2</Pages>
  <Words>357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70</cp:revision>
  <cp:lastPrinted>2022-07-18T22:35:00Z</cp:lastPrinted>
  <dcterms:created xsi:type="dcterms:W3CDTF">2023-07-24T16:49:00Z</dcterms:created>
  <dcterms:modified xsi:type="dcterms:W3CDTF">2023-07-24T22:27:00Z</dcterms:modified>
</cp:coreProperties>
</file>