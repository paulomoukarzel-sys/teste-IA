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4FD87" w14:textId="77777777" w:rsidR="00DB0498" w:rsidRDefault="00DB0498" w:rsidP="00DB0498">
      <w:pPr>
        <w:pStyle w:val="Destino"/>
        <w:spacing w:before="0"/>
        <w:ind w:left="-1134"/>
        <w:jc w:val="center"/>
        <w:rPr>
          <w:rFonts w:ascii="Umbra BT" w:hAnsi="Umbra BT"/>
          <w:sz w:val="32"/>
          <w:szCs w:val="32"/>
        </w:rPr>
      </w:pPr>
    </w:p>
    <w:p w14:paraId="0E4EF532" w14:textId="77777777" w:rsidR="00DB0498" w:rsidRPr="00634A95" w:rsidRDefault="00DB0498" w:rsidP="00DB0498">
      <w:pPr>
        <w:pStyle w:val="Qualificao"/>
        <w:ind w:left="0"/>
      </w:pPr>
    </w:p>
    <w:p w14:paraId="062127C7" w14:textId="77777777" w:rsidR="00DB0498" w:rsidRPr="00E83C5D" w:rsidRDefault="00DB0498" w:rsidP="00DB0498">
      <w:pPr>
        <w:pStyle w:val="Destino"/>
        <w:spacing w:before="0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40FFC201" w14:textId="77777777" w:rsidR="00DB0498" w:rsidRPr="001F2F4B" w:rsidRDefault="00DB0498" w:rsidP="00DB0498">
      <w:pPr>
        <w:pStyle w:val="Qualificao"/>
      </w:pPr>
    </w:p>
    <w:p w14:paraId="2EC2697F" w14:textId="77777777" w:rsidR="00DB0498" w:rsidRDefault="00DB0498" w:rsidP="00DB0498">
      <w:pPr>
        <w:pStyle w:val="Qualificao"/>
        <w:spacing w:before="0" w:line="360" w:lineRule="auto"/>
        <w:ind w:left="0" w:firstLine="1418"/>
        <w:jc w:val="both"/>
      </w:pPr>
    </w:p>
    <w:p w14:paraId="7355EB66" w14:textId="385625D7" w:rsidR="00DB0498" w:rsidRPr="00060CEE" w:rsidRDefault="00DB0498" w:rsidP="00DB0498">
      <w:pPr>
        <w:pStyle w:val="Qualificao"/>
        <w:spacing w:before="0" w:line="360" w:lineRule="auto"/>
        <w:ind w:left="-567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>
        <w:rPr>
          <w:b/>
          <w:sz w:val="24"/>
          <w:szCs w:val="24"/>
        </w:rPr>
        <w:t>RENATO HERCÍLIO BERTOLDI</w:t>
      </w:r>
      <w:r w:rsidRPr="00414206">
        <w:rPr>
          <w:sz w:val="24"/>
          <w:szCs w:val="24"/>
        </w:rPr>
        <w:t xml:space="preserve">, </w:t>
      </w:r>
      <w:r>
        <w:rPr>
          <w:sz w:val="24"/>
          <w:szCs w:val="24"/>
        </w:rPr>
        <w:t>brasileiro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casado, engenheiro civil</w:t>
      </w:r>
      <w:r>
        <w:rPr>
          <w:sz w:val="24"/>
          <w:szCs w:val="24"/>
        </w:rPr>
        <w:t xml:space="preserve"> aposentado</w:t>
      </w:r>
      <w:r w:rsidRPr="00414206">
        <w:rPr>
          <w:sz w:val="24"/>
          <w:szCs w:val="24"/>
        </w:rPr>
        <w:t>, inscrito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 xml:space="preserve">. </w:t>
      </w:r>
      <w:r w:rsidRPr="00465CDD">
        <w:rPr>
          <w:sz w:val="24"/>
          <w:szCs w:val="24"/>
        </w:rPr>
        <w:t>454.664.759-04</w:t>
      </w:r>
      <w:r w:rsidRPr="00414206">
        <w:rPr>
          <w:sz w:val="24"/>
          <w:szCs w:val="24"/>
        </w:rPr>
        <w:t>, residente e domiciliado na Rua</w:t>
      </w:r>
      <w:r>
        <w:rPr>
          <w:sz w:val="24"/>
          <w:szCs w:val="24"/>
        </w:rPr>
        <w:t xml:space="preserve"> Juventino dos Santos Barbosa</w:t>
      </w:r>
      <w:r w:rsidRPr="00414206">
        <w:rPr>
          <w:sz w:val="24"/>
          <w:szCs w:val="24"/>
        </w:rPr>
        <w:t>,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214</w:t>
      </w:r>
      <w:r w:rsidRPr="00414206">
        <w:rPr>
          <w:sz w:val="24"/>
          <w:szCs w:val="24"/>
        </w:rPr>
        <w:t xml:space="preserve">, </w:t>
      </w:r>
      <w:r>
        <w:rPr>
          <w:sz w:val="24"/>
          <w:szCs w:val="24"/>
        </w:rPr>
        <w:t>Coqueiros,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Florianópolis</w:t>
      </w:r>
      <w:r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Pr="00414206">
        <w:rPr>
          <w:sz w:val="24"/>
          <w:szCs w:val="24"/>
        </w:rPr>
        <w:t xml:space="preserve">CEP </w:t>
      </w:r>
      <w:r>
        <w:rPr>
          <w:sz w:val="24"/>
          <w:szCs w:val="24"/>
        </w:rPr>
        <w:t>n. 88.080-710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>
        <w:rPr>
          <w:sz w:val="24"/>
          <w:szCs w:val="24"/>
        </w:rPr>
        <w:t>com endereço profissional na Rua dos Jasmins, n. 305, Roçado, São José/SC, CEP n. 88.108-445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>sobretudo no que diz respeito ao</w:t>
      </w:r>
      <w:r>
        <w:rPr>
          <w:sz w:val="24"/>
          <w:szCs w:val="24"/>
          <w:u w:val="single"/>
        </w:rPr>
        <w:t xml:space="preserve"> auto de infração n. </w:t>
      </w:r>
      <w:r w:rsidRPr="00DB0498">
        <w:rPr>
          <w:sz w:val="24"/>
          <w:szCs w:val="24"/>
          <w:u w:val="single"/>
        </w:rPr>
        <w:t>P0AVT00017</w:t>
      </w:r>
      <w:r>
        <w:rPr>
          <w:sz w:val="24"/>
          <w:szCs w:val="24"/>
          <w:u w:val="single"/>
        </w:rPr>
        <w:t xml:space="preserve">, </w:t>
      </w:r>
      <w:r>
        <w:rPr>
          <w:sz w:val="24"/>
          <w:szCs w:val="24"/>
          <w:u w:val="single"/>
        </w:rPr>
        <w:t xml:space="preserve">em tramitação perante o DETRAN/SC, </w:t>
      </w:r>
      <w:r>
        <w:rPr>
          <w:sz w:val="24"/>
          <w:szCs w:val="24"/>
          <w:u w:val="single"/>
        </w:rPr>
        <w:t>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234A616" w14:textId="77777777" w:rsidR="00DB0498" w:rsidRPr="00BC0D7C" w:rsidRDefault="00DB0498" w:rsidP="00DB0498">
      <w:pPr>
        <w:pStyle w:val="Qualificao"/>
        <w:ind w:left="-1134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26 de fevereiro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78D4618C" w14:textId="77777777" w:rsidR="00DB0498" w:rsidRDefault="00DB0498" w:rsidP="00DB0498">
      <w:pPr>
        <w:pStyle w:val="Qualificao"/>
        <w:spacing w:before="120"/>
        <w:ind w:left="0"/>
        <w:jc w:val="center"/>
        <w:rPr>
          <w:sz w:val="24"/>
          <w:szCs w:val="24"/>
        </w:rPr>
      </w:pPr>
    </w:p>
    <w:p w14:paraId="06AF239C" w14:textId="77777777" w:rsidR="00DB0498" w:rsidRDefault="00DB0498" w:rsidP="00DB0498">
      <w:pPr>
        <w:pStyle w:val="Qualificao"/>
        <w:spacing w:before="0"/>
        <w:ind w:left="0"/>
        <w:rPr>
          <w:sz w:val="24"/>
          <w:szCs w:val="24"/>
        </w:rPr>
      </w:pPr>
    </w:p>
    <w:p w14:paraId="07F5D2F2" w14:textId="77777777" w:rsidR="00DB0498" w:rsidRPr="00613608" w:rsidRDefault="00DB0498" w:rsidP="00DB0498">
      <w:pPr>
        <w:pStyle w:val="Qualificao"/>
        <w:spacing w:before="0"/>
        <w:ind w:left="-1134"/>
        <w:jc w:val="center"/>
        <w:rPr>
          <w:rFonts w:cs="Arial"/>
          <w:b/>
          <w:sz w:val="22"/>
          <w:szCs w:val="24"/>
        </w:rPr>
      </w:pPr>
      <w:r>
        <w:rPr>
          <w:b/>
          <w:sz w:val="24"/>
        </w:rPr>
        <w:t>RENATO HERCÍLIO BERTOLDI</w:t>
      </w:r>
    </w:p>
    <w:p w14:paraId="7CAA3506" w14:textId="77777777" w:rsidR="00DB0498" w:rsidRPr="00F51C48" w:rsidRDefault="00DB0498" w:rsidP="00DB0498">
      <w:pPr>
        <w:pStyle w:val="Qualificao"/>
        <w:spacing w:before="0"/>
        <w:ind w:left="-1134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>CPF/MF n</w:t>
      </w:r>
      <w:r>
        <w:rPr>
          <w:sz w:val="24"/>
          <w:szCs w:val="24"/>
        </w:rPr>
        <w:t>.</w:t>
      </w:r>
      <w:r w:rsidRPr="00F51C48">
        <w:rPr>
          <w:sz w:val="24"/>
          <w:szCs w:val="24"/>
        </w:rPr>
        <w:t xml:space="preserve"> </w:t>
      </w:r>
      <w:r w:rsidRPr="00465CDD">
        <w:rPr>
          <w:sz w:val="24"/>
          <w:szCs w:val="24"/>
        </w:rPr>
        <w:t>454.664.759-04</w:t>
      </w:r>
    </w:p>
    <w:p w14:paraId="71250FDD" w14:textId="77777777" w:rsidR="00131BEB" w:rsidRPr="00DB0498" w:rsidRDefault="00131BEB" w:rsidP="00DB0498"/>
    <w:sectPr w:rsidR="00131BEB" w:rsidRPr="00DB0498" w:rsidSect="00DB049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654C5" w14:textId="77777777" w:rsidR="00DB0498" w:rsidRDefault="00DB0498" w:rsidP="00943258">
      <w:pPr>
        <w:spacing w:after="0" w:line="240" w:lineRule="auto"/>
      </w:pPr>
      <w:r>
        <w:separator/>
      </w:r>
    </w:p>
  </w:endnote>
  <w:endnote w:type="continuationSeparator" w:id="0">
    <w:p w14:paraId="640D4C3C" w14:textId="77777777" w:rsidR="00DB0498" w:rsidRDefault="00DB049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14E530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D184BDE" wp14:editId="38236C0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4D34DD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F4325" w14:textId="77777777" w:rsidR="00DB0498" w:rsidRDefault="00DB0498" w:rsidP="00943258">
      <w:pPr>
        <w:spacing w:after="0" w:line="240" w:lineRule="auto"/>
      </w:pPr>
      <w:r>
        <w:separator/>
      </w:r>
    </w:p>
  </w:footnote>
  <w:footnote w:type="continuationSeparator" w:id="0">
    <w:p w14:paraId="4D1DA054" w14:textId="77777777" w:rsidR="00DB0498" w:rsidRDefault="00DB049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204D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A9B483E" wp14:editId="622F568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9A0FE2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42172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27EDA8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98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6363E"/>
    <w:rsid w:val="00BA2544"/>
    <w:rsid w:val="00C03B4C"/>
    <w:rsid w:val="00C0456B"/>
    <w:rsid w:val="00CB5FC5"/>
    <w:rsid w:val="00D32740"/>
    <w:rsid w:val="00DB0498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C37E60"/>
  <w15:chartTrackingRefBased/>
  <w15:docId w15:val="{C894825F-8095-485D-8C0B-27AF44039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</TotalTime>
  <Pages>1</Pages>
  <Words>200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2022-07-18T22:35:00Z</cp:lastPrinted>
  <dcterms:created xsi:type="dcterms:W3CDTF">2024-02-26T10:28:00Z</dcterms:created>
  <dcterms:modified xsi:type="dcterms:W3CDTF">2024-02-26T10:29:00Z</dcterms:modified>
</cp:coreProperties>
</file>