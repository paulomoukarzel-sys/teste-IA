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7E737" w14:textId="77777777" w:rsidR="00294EE8" w:rsidRDefault="00294EE8" w:rsidP="00294EE8">
      <w:pPr>
        <w:pStyle w:val="SemEspaamento"/>
        <w:numPr>
          <w:ilvl w:val="0"/>
          <w:numId w:val="0"/>
        </w:numPr>
      </w:pPr>
    </w:p>
    <w:p w14:paraId="24425E34" w14:textId="77777777" w:rsidR="001D75AE" w:rsidRDefault="001D75AE" w:rsidP="00294EE8">
      <w:pPr>
        <w:pStyle w:val="SemEspaamento"/>
        <w:numPr>
          <w:ilvl w:val="0"/>
          <w:numId w:val="0"/>
        </w:numPr>
        <w:jc w:val="right"/>
      </w:pPr>
    </w:p>
    <w:p w14:paraId="19CD4D44" w14:textId="77777777" w:rsidR="001D75AE" w:rsidRDefault="001D75AE" w:rsidP="00294EE8">
      <w:pPr>
        <w:pStyle w:val="SemEspaamento"/>
        <w:numPr>
          <w:ilvl w:val="0"/>
          <w:numId w:val="0"/>
        </w:numPr>
        <w:jc w:val="right"/>
      </w:pPr>
    </w:p>
    <w:p w14:paraId="4C5CC494" w14:textId="7B2501FE" w:rsidR="000169F1" w:rsidRDefault="00294EE8" w:rsidP="00294EE8">
      <w:pPr>
        <w:pStyle w:val="SemEspaamento"/>
        <w:numPr>
          <w:ilvl w:val="0"/>
          <w:numId w:val="0"/>
        </w:numPr>
        <w:jc w:val="right"/>
      </w:pPr>
      <w:r>
        <w:t>Florianópolis, 2</w:t>
      </w:r>
      <w:r w:rsidR="00326630">
        <w:t>6</w:t>
      </w:r>
      <w:r>
        <w:t xml:space="preserve"> de agosto de 2022.</w:t>
      </w:r>
    </w:p>
    <w:p w14:paraId="5A914C83" w14:textId="133113E9" w:rsidR="00294EE8" w:rsidRDefault="00294EE8" w:rsidP="00294EE8">
      <w:pPr>
        <w:pStyle w:val="SemEspaamento"/>
        <w:numPr>
          <w:ilvl w:val="0"/>
          <w:numId w:val="0"/>
        </w:numPr>
      </w:pPr>
    </w:p>
    <w:p w14:paraId="5CD58EB6" w14:textId="77777777" w:rsidR="00294EE8" w:rsidRDefault="00294EE8" w:rsidP="00294EE8">
      <w:pPr>
        <w:pStyle w:val="SemEspaamento"/>
        <w:numPr>
          <w:ilvl w:val="0"/>
          <w:numId w:val="0"/>
        </w:numPr>
      </w:pPr>
    </w:p>
    <w:p w14:paraId="2118AA6F" w14:textId="77777777" w:rsidR="001D75AE" w:rsidRPr="00EC1F20" w:rsidRDefault="001D75AE" w:rsidP="00294EE8">
      <w:pPr>
        <w:pStyle w:val="SemEspaamento"/>
        <w:numPr>
          <w:ilvl w:val="0"/>
          <w:numId w:val="0"/>
        </w:numPr>
      </w:pPr>
    </w:p>
    <w:p w14:paraId="38FC9A40" w14:textId="75508230" w:rsidR="00C879F9" w:rsidRDefault="00326630" w:rsidP="000169F1">
      <w:pPr>
        <w:pStyle w:val="SemEspaamento"/>
        <w:numPr>
          <w:ilvl w:val="0"/>
          <w:numId w:val="0"/>
        </w:numPr>
      </w:pPr>
      <w:r>
        <w:t xml:space="preserve">À </w:t>
      </w:r>
      <w:r w:rsidR="003C2CF7">
        <w:t>FEMSA Logística Brasil Ltda.</w:t>
      </w:r>
    </w:p>
    <w:p w14:paraId="66FBF26F" w14:textId="6A9076B8" w:rsidR="00C879F9" w:rsidRDefault="00C879F9" w:rsidP="000169F1">
      <w:pPr>
        <w:pStyle w:val="SemEspaamento"/>
        <w:numPr>
          <w:ilvl w:val="0"/>
          <w:numId w:val="0"/>
        </w:numPr>
      </w:pPr>
    </w:p>
    <w:p w14:paraId="5AAF3E58" w14:textId="77777777" w:rsidR="001D75AE" w:rsidRDefault="001D75AE" w:rsidP="000169F1">
      <w:pPr>
        <w:pStyle w:val="SemEspaamento"/>
        <w:numPr>
          <w:ilvl w:val="0"/>
          <w:numId w:val="0"/>
        </w:numPr>
      </w:pPr>
    </w:p>
    <w:p w14:paraId="43276E59" w14:textId="5AC12FB0" w:rsidR="00C879F9" w:rsidRDefault="00C879F9" w:rsidP="000169F1">
      <w:pPr>
        <w:pStyle w:val="SemEspaamento"/>
        <w:numPr>
          <w:ilvl w:val="0"/>
          <w:numId w:val="0"/>
        </w:numPr>
      </w:pPr>
    </w:p>
    <w:p w14:paraId="404F473B" w14:textId="78043385" w:rsidR="00C879F9" w:rsidRPr="00136102" w:rsidRDefault="00C879F9" w:rsidP="00E41D9A">
      <w:pPr>
        <w:pStyle w:val="SemEspaamento"/>
        <w:numPr>
          <w:ilvl w:val="0"/>
          <w:numId w:val="0"/>
        </w:numPr>
        <w:ind w:firstLine="1701"/>
      </w:pPr>
      <w:r w:rsidRPr="00434D4E">
        <w:rPr>
          <w:b/>
          <w:bCs/>
        </w:rPr>
        <w:t>COGNICELL MEDIAÇÃO DE PAGAMENTOS LTDA.</w:t>
      </w:r>
      <w:r>
        <w:t>, pessoa jurídica de direito privado</w:t>
      </w:r>
      <w:r w:rsidR="003C2CF7">
        <w:t>,</w:t>
      </w:r>
      <w:r>
        <w:t xml:space="preserve"> inscrita no CNPJ/MF sob o n. 07.571.140/0001-04, com sede na </w:t>
      </w:r>
      <w:r w:rsidR="00434D4E">
        <w:t>Rua Nelson Martins, n. 1.171, Ed. Gustavo Kirchner, sala n. 2, escritório n. 91, Centro, Palhoça/SC, CEP n. 88,131-300, vem, por seu advogado signatário,</w:t>
      </w:r>
      <w:r w:rsidR="0045410E">
        <w:t xml:space="preserve"> </w:t>
      </w:r>
      <w:r w:rsidR="003C2CF7">
        <w:t>informar</w:t>
      </w:r>
      <w:r w:rsidR="00434D4E">
        <w:t xml:space="preserve"> que os </w:t>
      </w:r>
      <w:r w:rsidR="003C2CF7">
        <w:t xml:space="preserve">produtos </w:t>
      </w:r>
      <w:r w:rsidR="00434D4E">
        <w:t xml:space="preserve">adquiridos na empresa </w:t>
      </w:r>
      <w:r w:rsidR="003C2CF7" w:rsidRPr="003C2CF7">
        <w:rPr>
          <w:b/>
          <w:bCs/>
        </w:rPr>
        <w:t>FEMSA Logística Brasil</w:t>
      </w:r>
      <w:r w:rsidR="00434D4E" w:rsidRPr="003C2CF7">
        <w:rPr>
          <w:b/>
          <w:bCs/>
        </w:rPr>
        <w:t xml:space="preserve"> </w:t>
      </w:r>
      <w:r w:rsidR="003C2CF7" w:rsidRPr="003C2CF7">
        <w:rPr>
          <w:b/>
          <w:bCs/>
        </w:rPr>
        <w:t>Ltda</w:t>
      </w:r>
      <w:r w:rsidR="003C2CF7">
        <w:t xml:space="preserve">. devem ser </w:t>
      </w:r>
      <w:r w:rsidR="00434D4E">
        <w:t xml:space="preserve">entregues no endereço de seu estabelecimento comercial </w:t>
      </w:r>
      <w:r w:rsidR="00434D4E" w:rsidRPr="00CB1118">
        <w:rPr>
          <w:b/>
          <w:bCs/>
        </w:rPr>
        <w:t>YXPIA Joaquina Bar</w:t>
      </w:r>
      <w:r w:rsidR="00434D4E">
        <w:t>, localizado na Av. Prefeito Acácio Garibaldi São Thiago, n. 2.420, Joaquina, Florianópolis/SC,</w:t>
      </w:r>
      <w:r w:rsidR="001B7203">
        <w:t xml:space="preserve"> CEP n. 88.062-600,</w:t>
      </w:r>
      <w:r w:rsidR="00434D4E">
        <w:t xml:space="preserve"> conforme </w:t>
      </w:r>
      <w:r w:rsidR="00811993">
        <w:t xml:space="preserve">comprova a conta de energia elétrica </w:t>
      </w:r>
      <w:r w:rsidR="00434D4E">
        <w:t xml:space="preserve">em anexo, como forma de otimizar a logística da empresa </w:t>
      </w:r>
      <w:r w:rsidR="00CB1118">
        <w:t xml:space="preserve">COGNICELL </w:t>
      </w:r>
      <w:r w:rsidR="003C2CF7">
        <w:t>e evitar eventual falta insumos em seu</w:t>
      </w:r>
      <w:r w:rsidR="00CB1118">
        <w:t xml:space="preserve"> bar e restaurante</w:t>
      </w:r>
      <w:r w:rsidR="00434D4E">
        <w:t>.</w:t>
      </w:r>
    </w:p>
    <w:p w14:paraId="2B4FDC1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1BB258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BB5D76F" w14:textId="77777777" w:rsidR="001D75AE" w:rsidRDefault="001D75AE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39BE80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F21975B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6B86217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3E329FCE" w14:textId="77777777" w:rsidR="00131BEB" w:rsidRPr="000169F1" w:rsidRDefault="00131BEB" w:rsidP="000169F1"/>
    <w:sectPr w:rsidR="00131BEB" w:rsidRPr="000169F1" w:rsidSect="00EE39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85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37763" w14:textId="77777777" w:rsidR="00294EE8" w:rsidRDefault="00294EE8" w:rsidP="00943258">
      <w:pPr>
        <w:spacing w:after="0" w:line="240" w:lineRule="auto"/>
      </w:pPr>
      <w:r>
        <w:separator/>
      </w:r>
    </w:p>
  </w:endnote>
  <w:endnote w:type="continuationSeparator" w:id="0">
    <w:p w14:paraId="4B2B8B23" w14:textId="77777777" w:rsidR="00294EE8" w:rsidRDefault="00294EE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596FA" w14:textId="77777777" w:rsidR="000169F1" w:rsidRDefault="000169F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B69239A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8FBE7BE" wp14:editId="22F65278">
              <wp:simplePos x="0" y="0"/>
              <wp:positionH relativeFrom="column">
                <wp:posOffset>1404620</wp:posOffset>
              </wp:positionH>
              <wp:positionV relativeFrom="paragraph">
                <wp:posOffset>-3175</wp:posOffset>
              </wp:positionV>
              <wp:extent cx="2628900" cy="156648"/>
              <wp:effectExtent l="0" t="0" r="0" b="0"/>
              <wp:wrapNone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B87BC9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68D57" w14:textId="77777777" w:rsidR="000169F1" w:rsidRDefault="000169F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10B10" w14:textId="77777777" w:rsidR="00294EE8" w:rsidRDefault="00294EE8" w:rsidP="00943258">
      <w:pPr>
        <w:spacing w:after="0" w:line="240" w:lineRule="auto"/>
      </w:pPr>
      <w:r>
        <w:separator/>
      </w:r>
    </w:p>
  </w:footnote>
  <w:footnote w:type="continuationSeparator" w:id="0">
    <w:p w14:paraId="1CDCC1D6" w14:textId="77777777" w:rsidR="00294EE8" w:rsidRDefault="00294EE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DB42E" w14:textId="77777777" w:rsidR="000169F1" w:rsidRDefault="000169F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97FE5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75F84698" wp14:editId="50B91F8B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614C2D4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272331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21EF6F0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EBCCA" w14:textId="77777777" w:rsidR="000169F1" w:rsidRDefault="000169F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EE8"/>
    <w:rsid w:val="00003F31"/>
    <w:rsid w:val="000169F1"/>
    <w:rsid w:val="0004298B"/>
    <w:rsid w:val="000559BC"/>
    <w:rsid w:val="00097661"/>
    <w:rsid w:val="000D228C"/>
    <w:rsid w:val="00131BEB"/>
    <w:rsid w:val="001667B0"/>
    <w:rsid w:val="00183BE2"/>
    <w:rsid w:val="001B2B98"/>
    <w:rsid w:val="001B2E75"/>
    <w:rsid w:val="001B7203"/>
    <w:rsid w:val="001D75AE"/>
    <w:rsid w:val="00201F45"/>
    <w:rsid w:val="00207BE4"/>
    <w:rsid w:val="00272BFB"/>
    <w:rsid w:val="00291F6C"/>
    <w:rsid w:val="00294EE8"/>
    <w:rsid w:val="00326630"/>
    <w:rsid w:val="00377A2E"/>
    <w:rsid w:val="003C2CF7"/>
    <w:rsid w:val="003E46B9"/>
    <w:rsid w:val="004136D9"/>
    <w:rsid w:val="00434D4E"/>
    <w:rsid w:val="0045410E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95616"/>
    <w:rsid w:val="007C36DB"/>
    <w:rsid w:val="00810D34"/>
    <w:rsid w:val="00811993"/>
    <w:rsid w:val="008A0012"/>
    <w:rsid w:val="008E31FF"/>
    <w:rsid w:val="008E377D"/>
    <w:rsid w:val="008F2218"/>
    <w:rsid w:val="008F53CE"/>
    <w:rsid w:val="008F7B29"/>
    <w:rsid w:val="00924163"/>
    <w:rsid w:val="00943258"/>
    <w:rsid w:val="00A049FC"/>
    <w:rsid w:val="00B14A81"/>
    <w:rsid w:val="00B6363E"/>
    <w:rsid w:val="00BA2544"/>
    <w:rsid w:val="00C03B4C"/>
    <w:rsid w:val="00C0456B"/>
    <w:rsid w:val="00C879F9"/>
    <w:rsid w:val="00CB1118"/>
    <w:rsid w:val="00CB5FC5"/>
    <w:rsid w:val="00D32740"/>
    <w:rsid w:val="00DE0162"/>
    <w:rsid w:val="00DE0552"/>
    <w:rsid w:val="00E05790"/>
    <w:rsid w:val="00E41D9A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5E0854"/>
  <w15:chartTrackingRefBased/>
  <w15:docId w15:val="{074DB98B-3F42-441D-B19A-43B35B669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25</TotalTime>
  <Pages>1</Pages>
  <Words>134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13</cp:revision>
  <cp:lastPrinted>2022-07-18T22:35:00Z</cp:lastPrinted>
  <dcterms:created xsi:type="dcterms:W3CDTF">2022-08-25T19:45:00Z</dcterms:created>
  <dcterms:modified xsi:type="dcterms:W3CDTF">2022-08-26T19:15:00Z</dcterms:modified>
</cp:coreProperties>
</file>