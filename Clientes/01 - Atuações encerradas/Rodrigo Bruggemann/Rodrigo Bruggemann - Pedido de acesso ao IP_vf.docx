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9EAE94" w14:textId="2448B5A3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 xml:space="preserve">EXCELENTÍSSIMO(A) SENHOR(A) </w:t>
      </w:r>
      <w:r w:rsidR="00A17305">
        <w:rPr>
          <w:rFonts w:ascii="Arial" w:eastAsia="Calibri" w:hAnsi="Arial" w:cs="Times New Roman"/>
          <w:sz w:val="24"/>
          <w:szCs w:val="24"/>
        </w:rPr>
        <w:t>DOUTOR</w:t>
      </w:r>
      <w:r w:rsidR="001419EC" w:rsidRPr="00980061">
        <w:rPr>
          <w:rFonts w:ascii="Arial" w:eastAsia="Calibri" w:hAnsi="Arial" w:cs="Times New Roman"/>
          <w:sz w:val="24"/>
          <w:szCs w:val="24"/>
        </w:rPr>
        <w:t xml:space="preserve">(A) </w:t>
      </w:r>
      <w:r w:rsidR="00A17305">
        <w:rPr>
          <w:rFonts w:ascii="Arial" w:eastAsia="Calibri" w:hAnsi="Arial" w:cs="Times New Roman"/>
          <w:sz w:val="24"/>
          <w:szCs w:val="24"/>
        </w:rPr>
        <w:t xml:space="preserve">JUIZ(A) </w:t>
      </w:r>
      <w:r w:rsidR="001419EC">
        <w:rPr>
          <w:rFonts w:ascii="Arial" w:eastAsia="Calibri" w:hAnsi="Arial" w:cs="Times New Roman"/>
          <w:sz w:val="24"/>
          <w:szCs w:val="24"/>
        </w:rPr>
        <w:t xml:space="preserve">DE </w:t>
      </w:r>
      <w:r w:rsidR="00A17305">
        <w:rPr>
          <w:rFonts w:ascii="Arial" w:eastAsia="Calibri" w:hAnsi="Arial" w:cs="Times New Roman"/>
          <w:sz w:val="24"/>
          <w:szCs w:val="24"/>
        </w:rPr>
        <w:t xml:space="preserve">DIREITO OU DELEGADO(A) DE POLÍCIA </w:t>
      </w:r>
      <w:r w:rsidR="001419EC">
        <w:rPr>
          <w:rFonts w:ascii="Arial" w:eastAsia="Calibri" w:hAnsi="Arial" w:cs="Times New Roman"/>
          <w:sz w:val="24"/>
          <w:szCs w:val="24"/>
        </w:rPr>
        <w:t xml:space="preserve">RESPONSÁVEL PELO INQUÉRITO POLICIAL N. </w:t>
      </w:r>
      <w:r w:rsidR="001419EC" w:rsidRPr="001419EC">
        <w:rPr>
          <w:rFonts w:ascii="Arial" w:eastAsia="Calibri" w:hAnsi="Arial" w:cs="Times New Roman"/>
          <w:sz w:val="24"/>
          <w:szCs w:val="24"/>
        </w:rPr>
        <w:t>1545656-47.2023.8.26.0050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7E9C3296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328CB8" w14:textId="77777777" w:rsidR="000169F1" w:rsidRDefault="000169F1" w:rsidP="00A1730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B960572" w14:textId="77777777" w:rsidR="001419EC" w:rsidRPr="00136102" w:rsidRDefault="001419EC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4D59B2" w14:textId="093E1B4E" w:rsidR="000169F1" w:rsidRPr="001419EC" w:rsidRDefault="001419EC" w:rsidP="001419EC">
      <w:pPr>
        <w:tabs>
          <w:tab w:val="left" w:pos="3075"/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419EC">
        <w:rPr>
          <w:rFonts w:ascii="Arial" w:eastAsia="Calibri" w:hAnsi="Arial" w:cs="Times New Roman"/>
        </w:rPr>
        <w:t>Autos n. 1545656-47.2023.8.26.0050</w:t>
      </w:r>
      <w:r w:rsidR="000169F1" w:rsidRPr="001419EC">
        <w:rPr>
          <w:rFonts w:ascii="Arial" w:eastAsia="Calibri" w:hAnsi="Arial" w:cs="Times New Roman"/>
        </w:rPr>
        <w:tab/>
      </w:r>
      <w:r w:rsidRPr="001419EC">
        <w:rPr>
          <w:rFonts w:ascii="Arial" w:eastAsia="Calibri" w:hAnsi="Arial" w:cs="Times New Roman"/>
        </w:rPr>
        <w:tab/>
      </w:r>
    </w:p>
    <w:p w14:paraId="0376B5E5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C052E20" w14:textId="220FAC14" w:rsidR="001419EC" w:rsidRPr="00136102" w:rsidRDefault="001419EC" w:rsidP="00A17305">
      <w:pPr>
        <w:tabs>
          <w:tab w:val="left" w:pos="2325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A607D0B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2AA0768" w14:textId="13DF956D" w:rsidR="000169F1" w:rsidRPr="001419EC" w:rsidRDefault="001419EC" w:rsidP="001419EC">
      <w:pPr>
        <w:pStyle w:val="Qualificaodaspartes"/>
        <w:spacing w:line="360" w:lineRule="auto"/>
      </w:pPr>
      <w:r w:rsidRPr="0005256F">
        <w:rPr>
          <w:b/>
          <w:color w:val="000000" w:themeColor="text1"/>
        </w:rPr>
        <w:t>RODRIGO GUALBERTO BRUGGEMANN</w:t>
      </w:r>
      <w:r w:rsidR="000169F1" w:rsidRPr="00A814BD">
        <w:t xml:space="preserve">, </w:t>
      </w:r>
      <w:r>
        <w:t xml:space="preserve">já qualificado nos autos do inquérito policial n. </w:t>
      </w:r>
      <w:r w:rsidRPr="00094907">
        <w:rPr>
          <w:rFonts w:eastAsia="Calibri" w:cs="Times New Roman"/>
          <w:szCs w:val="24"/>
        </w:rPr>
        <w:t>1545656-47.2023.8.26.0050</w:t>
      </w:r>
      <w:r w:rsidR="000169F1" w:rsidRPr="00094907">
        <w:rPr>
          <w:szCs w:val="24"/>
        </w:rP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>
        <w:t xml:space="preserve">juntar aos autos a procuração em anexo </w:t>
      </w:r>
      <w:r w:rsidRPr="001419EC">
        <w:rPr>
          <w:sz w:val="20"/>
          <w:szCs w:val="18"/>
        </w:rPr>
        <w:t>(</w:t>
      </w:r>
      <w:r w:rsidRPr="001419EC">
        <w:rPr>
          <w:b/>
          <w:bCs w:val="0"/>
          <w:sz w:val="20"/>
          <w:szCs w:val="18"/>
        </w:rPr>
        <w:t>doc. 1</w:t>
      </w:r>
      <w:r w:rsidRPr="001419EC">
        <w:rPr>
          <w:sz w:val="20"/>
          <w:szCs w:val="18"/>
        </w:rPr>
        <w:t>)</w:t>
      </w:r>
      <w:r>
        <w:t xml:space="preserve"> e </w:t>
      </w:r>
      <w:r w:rsidRPr="000E1107">
        <w:rPr>
          <w:szCs w:val="24"/>
          <w:u w:val="single"/>
        </w:rPr>
        <w:t>requerer</w:t>
      </w:r>
      <w:r w:rsidRPr="000E1107">
        <w:rPr>
          <w:b/>
          <w:szCs w:val="24"/>
          <w:u w:val="single"/>
        </w:rPr>
        <w:t xml:space="preserve"> </w:t>
      </w:r>
      <w:r w:rsidRPr="000E1107">
        <w:rPr>
          <w:szCs w:val="24"/>
          <w:u w:val="single"/>
        </w:rPr>
        <w:t>acesso</w:t>
      </w:r>
      <w:r w:rsidRPr="00FF7E07">
        <w:rPr>
          <w:szCs w:val="24"/>
          <w:u w:val="single"/>
        </w:rPr>
        <w:t xml:space="preserve"> à íntegra do </w:t>
      </w:r>
      <w:r w:rsidR="009431A7">
        <w:rPr>
          <w:szCs w:val="24"/>
          <w:u w:val="single"/>
        </w:rPr>
        <w:t>presente inquérito policial</w:t>
      </w:r>
      <w:r w:rsidR="004D4A37">
        <w:rPr>
          <w:szCs w:val="24"/>
          <w:u w:val="single"/>
        </w:rPr>
        <w:t>, além d</w:t>
      </w:r>
      <w:r>
        <w:rPr>
          <w:szCs w:val="24"/>
          <w:u w:val="single"/>
        </w:rPr>
        <w:t>a habilitação dos procuradores ora subscritores</w:t>
      </w:r>
      <w:r>
        <w:rPr>
          <w:szCs w:val="24"/>
        </w:rPr>
        <w:t xml:space="preserve">, conforme é assegurado pelo art. 7º, incisos XIV e XXI, da Lei nº 8.906/1994 </w:t>
      </w:r>
      <w:r w:rsidRPr="001419EC">
        <w:rPr>
          <w:sz w:val="20"/>
          <w:szCs w:val="20"/>
        </w:rPr>
        <w:t>(Estatuto da OAB)</w:t>
      </w:r>
      <w:r>
        <w:rPr>
          <w:szCs w:val="24"/>
        </w:rPr>
        <w:t xml:space="preserve"> e pela Súmula Vinculante 14 do Supremo Tribunal Federal, como forma de garantir o pleno exercício do direito ao contraditório e à ampla defesa do peticionante</w:t>
      </w:r>
      <w:r w:rsidR="009431A7">
        <w:rPr>
          <w:szCs w:val="24"/>
        </w:rPr>
        <w:t xml:space="preserve"> </w:t>
      </w:r>
      <w:r w:rsidR="009431A7" w:rsidRPr="00513229">
        <w:rPr>
          <w:sz w:val="20"/>
          <w:szCs w:val="20"/>
        </w:rPr>
        <w:t xml:space="preserve">(art. 5º, </w:t>
      </w:r>
      <w:r w:rsidR="00513229" w:rsidRPr="00513229">
        <w:rPr>
          <w:sz w:val="20"/>
          <w:szCs w:val="20"/>
        </w:rPr>
        <w:t>LV, da CF/88)</w:t>
      </w:r>
      <w:r>
        <w:t>.</w:t>
      </w:r>
    </w:p>
    <w:p w14:paraId="4ADA103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99D27C3" w14:textId="77777777" w:rsidR="00FB537C" w:rsidRPr="00EC1F20" w:rsidRDefault="00FB537C" w:rsidP="00FB537C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326F0EF2" w14:textId="77777777" w:rsidR="00FB537C" w:rsidRDefault="00FB537C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AD0BC9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BA9F6E2" w14:textId="244BF83B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B537C">
        <w:rPr>
          <w:rFonts w:ascii="Arial" w:eastAsia="Calibri" w:hAnsi="Arial" w:cs="Times New Roman"/>
          <w:noProof/>
          <w:sz w:val="24"/>
          <w:szCs w:val="24"/>
        </w:rPr>
        <w:t>30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271264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9D6340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996E04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C263D82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621295E4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EE029A" w:rsidRPr="00377A2E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54ECF" w14:textId="77777777" w:rsidR="001419EC" w:rsidRDefault="001419EC" w:rsidP="00943258">
      <w:pPr>
        <w:spacing w:after="0" w:line="240" w:lineRule="auto"/>
      </w:pPr>
      <w:r>
        <w:separator/>
      </w:r>
    </w:p>
  </w:endnote>
  <w:endnote w:type="continuationSeparator" w:id="0">
    <w:p w14:paraId="1DD6DB08" w14:textId="77777777" w:rsidR="001419EC" w:rsidRDefault="001419E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D836E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F9149E2" wp14:editId="23CC2B8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623EBD4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16DBAB" w14:textId="77777777" w:rsidR="001419EC" w:rsidRDefault="001419EC" w:rsidP="00943258">
      <w:pPr>
        <w:spacing w:after="0" w:line="240" w:lineRule="auto"/>
      </w:pPr>
      <w:r>
        <w:separator/>
      </w:r>
    </w:p>
  </w:footnote>
  <w:footnote w:type="continuationSeparator" w:id="0">
    <w:p w14:paraId="2E01263B" w14:textId="77777777" w:rsidR="001419EC" w:rsidRDefault="001419E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C9957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2B5A162" wp14:editId="4CFCF6B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A7803F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93E1A9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E8EDB3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9EC"/>
    <w:rsid w:val="00003F31"/>
    <w:rsid w:val="000169F1"/>
    <w:rsid w:val="0004298B"/>
    <w:rsid w:val="00094907"/>
    <w:rsid w:val="00097661"/>
    <w:rsid w:val="000B3F05"/>
    <w:rsid w:val="000D228C"/>
    <w:rsid w:val="00131BEB"/>
    <w:rsid w:val="001419EC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D4A37"/>
    <w:rsid w:val="004F2B78"/>
    <w:rsid w:val="004F384D"/>
    <w:rsid w:val="00501A18"/>
    <w:rsid w:val="00513229"/>
    <w:rsid w:val="005321DA"/>
    <w:rsid w:val="005B67EA"/>
    <w:rsid w:val="005E58E2"/>
    <w:rsid w:val="00663178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1A7"/>
    <w:rsid w:val="00943258"/>
    <w:rsid w:val="00A049FC"/>
    <w:rsid w:val="00A17305"/>
    <w:rsid w:val="00A32C57"/>
    <w:rsid w:val="00A6605E"/>
    <w:rsid w:val="00AD34C3"/>
    <w:rsid w:val="00B14A81"/>
    <w:rsid w:val="00B6363E"/>
    <w:rsid w:val="00BA2544"/>
    <w:rsid w:val="00BF14D0"/>
    <w:rsid w:val="00C03B4C"/>
    <w:rsid w:val="00C0456B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029A"/>
    <w:rsid w:val="00EE3903"/>
    <w:rsid w:val="00F11B2C"/>
    <w:rsid w:val="00F22B73"/>
    <w:rsid w:val="00FB3A3F"/>
    <w:rsid w:val="00FB537C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410544"/>
  <w15:chartTrackingRefBased/>
  <w15:docId w15:val="{C2B28401-CDA6-4A5C-8A68-2599BDA2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13</TotalTime>
  <Pages>1</Pages>
  <Words>182</Words>
  <Characters>1101</Characters>
  <Application>Microsoft Office Word</Application>
  <DocSecurity>0</DocSecurity>
  <Lines>39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2022-07-18T22:35:00Z</cp:lastPrinted>
  <dcterms:created xsi:type="dcterms:W3CDTF">2024-07-31T00:06:00Z</dcterms:created>
  <dcterms:modified xsi:type="dcterms:W3CDTF">2024-07-31T00:26:00Z</dcterms:modified>
</cp:coreProperties>
</file>