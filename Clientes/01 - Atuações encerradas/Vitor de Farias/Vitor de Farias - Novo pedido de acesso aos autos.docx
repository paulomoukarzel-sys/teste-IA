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18955" w14:textId="10279999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E44429">
        <w:rPr>
          <w:rFonts w:ascii="Arial" w:eastAsia="Calibri" w:hAnsi="Arial" w:cs="Times New Roman"/>
          <w:sz w:val="24"/>
          <w:szCs w:val="24"/>
        </w:rPr>
        <w:t>O SENHOR DOUTOR JUIZ DE DIREITO DA 1ª VARA DA FAMÍLIA E ORFÃOS DA COMARCA DA CAPITAL – EDUARDO LUZ</w:t>
      </w:r>
    </w:p>
    <w:p w14:paraId="0DAE65D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240165" w14:textId="77777777" w:rsidR="00CE55C8" w:rsidRPr="00136102" w:rsidRDefault="00CE55C8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231191" w14:textId="2FD97D7F" w:rsidR="000169F1" w:rsidRPr="00136102" w:rsidRDefault="00FF6E0E" w:rsidP="00E4442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E44429" w:rsidRPr="00E44429">
        <w:rPr>
          <w:rFonts w:ascii="Arial" w:eastAsia="Calibri" w:hAnsi="Arial" w:cs="Times New Roman"/>
        </w:rPr>
        <w:t>5015081-73.2023.8.24.0091</w:t>
      </w:r>
    </w:p>
    <w:p w14:paraId="0465CAC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2F3BF5" w14:textId="78CD9E31" w:rsidR="000169F1" w:rsidRPr="00A814BD" w:rsidRDefault="003B44D8" w:rsidP="00EB6AE0">
      <w:pPr>
        <w:pStyle w:val="Qualificaodaspartes"/>
        <w:spacing w:line="360" w:lineRule="auto"/>
      </w:pPr>
      <w:r>
        <w:rPr>
          <w:b/>
          <w:szCs w:val="24"/>
        </w:rPr>
        <w:t>VITOR DE FARIAS METZNER</w:t>
      </w:r>
      <w:r w:rsidR="000169F1" w:rsidRPr="00A814BD">
        <w:t xml:space="preserve">, </w:t>
      </w:r>
      <w:r w:rsidR="00FF6E0E">
        <w:t xml:space="preserve">já qualificado nos autos </w:t>
      </w:r>
      <w:r>
        <w:t xml:space="preserve">da ação de interdição/curatela n. </w:t>
      </w:r>
      <w:r w:rsidR="00860E9D">
        <w:t>5015081-73.2023.8.24.0091</w:t>
      </w:r>
      <w:r w:rsidR="000169F1">
        <w:t>,</w:t>
      </w:r>
      <w:r w:rsidR="00FF6E0E">
        <w:t xml:space="preserve"> ajuizada </w:t>
      </w:r>
      <w:r w:rsidR="00367C4A">
        <w:t xml:space="preserve">por </w:t>
      </w:r>
      <w:r w:rsidR="00367C4A">
        <w:rPr>
          <w:b/>
          <w:bCs w:val="0"/>
        </w:rPr>
        <w:t>CLAUDETE DE FARIAS</w:t>
      </w:r>
      <w:r w:rsidR="00FF6E0E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5C078C">
        <w:t xml:space="preserve">reiterar o requerimento de habilitação </w:t>
      </w:r>
      <w:r w:rsidR="00FF6E0E">
        <w:t xml:space="preserve">dos </w:t>
      </w:r>
      <w:r w:rsidR="00860E9D">
        <w:t>defensores constituídos</w:t>
      </w:r>
      <w:r w:rsidR="005C078C">
        <w:t xml:space="preserve"> e </w:t>
      </w:r>
      <w:r w:rsidR="009A1CE2">
        <w:t xml:space="preserve">o respectivo acesso </w:t>
      </w:r>
      <w:r w:rsidR="00FF6E0E">
        <w:t xml:space="preserve">aos autos, </w:t>
      </w:r>
      <w:r w:rsidR="0069652C">
        <w:t xml:space="preserve">tendo em vista que este </w:t>
      </w:r>
      <w:r w:rsidR="0069652C" w:rsidRPr="0069652C">
        <w:rPr>
          <w:u w:val="single"/>
        </w:rPr>
        <w:t>processo</w:t>
      </w:r>
      <w:r w:rsidR="0069652C">
        <w:t xml:space="preserve"> </w:t>
      </w:r>
      <w:r w:rsidR="0069652C" w:rsidRPr="0069652C">
        <w:rPr>
          <w:u w:val="single"/>
        </w:rPr>
        <w:t>é</w:t>
      </w:r>
      <w:r w:rsidR="0069652C">
        <w:t xml:space="preserve"> </w:t>
      </w:r>
      <w:r w:rsidR="0069652C" w:rsidRPr="0069652C">
        <w:rPr>
          <w:u w:val="single"/>
        </w:rPr>
        <w:t>sigiloso</w:t>
      </w:r>
      <w:r w:rsidR="00EB6AE0">
        <w:t xml:space="preserve"> e o seu conteúdo não está disponível </w:t>
      </w:r>
      <w:r w:rsidR="00654AE0">
        <w:t xml:space="preserve">aos procuradores </w:t>
      </w:r>
      <w:r w:rsidR="00EB6AE0" w:rsidRPr="00EB6AE0">
        <w:rPr>
          <w:sz w:val="20"/>
          <w:szCs w:val="18"/>
        </w:rPr>
        <w:t>(</w:t>
      </w:r>
      <w:r w:rsidR="00EB6AE0" w:rsidRPr="00EB6AE0">
        <w:rPr>
          <w:b/>
          <w:bCs w:val="0"/>
          <w:sz w:val="20"/>
          <w:szCs w:val="18"/>
        </w:rPr>
        <w:t>doc. 1</w:t>
      </w:r>
      <w:r w:rsidR="00EB6AE0" w:rsidRPr="00EB6AE0">
        <w:rPr>
          <w:sz w:val="20"/>
          <w:szCs w:val="18"/>
        </w:rPr>
        <w:t>)</w:t>
      </w:r>
      <w:r w:rsidR="0069652C">
        <w:t xml:space="preserve">, </w:t>
      </w:r>
      <w:r w:rsidR="005C078C">
        <w:t xml:space="preserve">além da </w:t>
      </w:r>
      <w:r w:rsidR="005C078C" w:rsidRPr="00654AE0">
        <w:rPr>
          <w:u w:val="single"/>
        </w:rPr>
        <w:t>reabertura</w:t>
      </w:r>
      <w:r w:rsidR="005C078C">
        <w:t xml:space="preserve"> de </w:t>
      </w:r>
      <w:r w:rsidR="005C078C" w:rsidRPr="00654AE0">
        <w:rPr>
          <w:u w:val="single"/>
        </w:rPr>
        <w:t>eventual</w:t>
      </w:r>
      <w:r w:rsidR="005C078C">
        <w:t xml:space="preserve"> </w:t>
      </w:r>
      <w:r w:rsidR="005C078C" w:rsidRPr="00654AE0">
        <w:rPr>
          <w:u w:val="single"/>
        </w:rPr>
        <w:t>prazo</w:t>
      </w:r>
      <w:r w:rsidR="005C078C">
        <w:t xml:space="preserve"> para a apresentação da </w:t>
      </w:r>
      <w:r w:rsidR="005C078C" w:rsidRPr="00654AE0">
        <w:rPr>
          <w:u w:val="single"/>
        </w:rPr>
        <w:t>contestação</w:t>
      </w:r>
      <w:r w:rsidR="005C078C">
        <w:t xml:space="preserve">, como forma de assegurar, com plenitude, o direito ao contraditório e </w:t>
      </w:r>
      <w:r w:rsidR="00597587">
        <w:t>à</w:t>
      </w:r>
      <w:r w:rsidR="005C078C">
        <w:t xml:space="preserve"> ampla defesa do</w:t>
      </w:r>
      <w:r w:rsidR="00B4244F">
        <w:t xml:space="preserve"> ora peticionante</w:t>
      </w:r>
      <w:r w:rsidR="00FF6E0E">
        <w:t xml:space="preserve">. </w:t>
      </w:r>
    </w:p>
    <w:p w14:paraId="5404AD63" w14:textId="77777777" w:rsidR="000169F1" w:rsidRPr="00C93597" w:rsidRDefault="000169F1" w:rsidP="00FF6E0E">
      <w:pPr>
        <w:pStyle w:val="SemEspaamento"/>
        <w:numPr>
          <w:ilvl w:val="0"/>
          <w:numId w:val="0"/>
        </w:numPr>
      </w:pPr>
    </w:p>
    <w:p w14:paraId="527C83A2" w14:textId="31731CCE" w:rsidR="0090226D" w:rsidRPr="00EC1F20" w:rsidRDefault="007D52C5" w:rsidP="00FF6E0E">
      <w:pPr>
        <w:pStyle w:val="SemEspaamento"/>
        <w:numPr>
          <w:ilvl w:val="0"/>
          <w:numId w:val="0"/>
        </w:numPr>
        <w:ind w:firstLine="1985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69538228" w14:textId="77777777" w:rsidR="000169F1" w:rsidRDefault="000169F1" w:rsidP="0059758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03AA03A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B6AE0">
        <w:rPr>
          <w:rFonts w:ascii="Arial" w:eastAsia="Calibri" w:hAnsi="Arial" w:cs="Times New Roman"/>
          <w:noProof/>
          <w:sz w:val="24"/>
          <w:szCs w:val="24"/>
        </w:rPr>
        <w:t>16 de fevereiro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FF6E0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8E422" w14:textId="77777777" w:rsidR="00FF6E0E" w:rsidRDefault="00FF6E0E" w:rsidP="00943258">
      <w:pPr>
        <w:spacing w:after="0" w:line="240" w:lineRule="auto"/>
      </w:pPr>
      <w:r>
        <w:separator/>
      </w:r>
    </w:p>
  </w:endnote>
  <w:endnote w:type="continuationSeparator" w:id="0">
    <w:p w14:paraId="157A1348" w14:textId="77777777" w:rsidR="00FF6E0E" w:rsidRDefault="00FF6E0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6877E" w14:textId="77777777" w:rsidR="00FF6E0E" w:rsidRDefault="00FF6E0E" w:rsidP="00943258">
      <w:pPr>
        <w:spacing w:after="0" w:line="240" w:lineRule="auto"/>
      </w:pPr>
      <w:r>
        <w:separator/>
      </w:r>
    </w:p>
  </w:footnote>
  <w:footnote w:type="continuationSeparator" w:id="0">
    <w:p w14:paraId="639CEE7B" w14:textId="77777777" w:rsidR="00FF6E0E" w:rsidRDefault="00FF6E0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4298B"/>
    <w:rsid w:val="00097661"/>
    <w:rsid w:val="000D228C"/>
    <w:rsid w:val="00131BEB"/>
    <w:rsid w:val="00135AB9"/>
    <w:rsid w:val="001667B0"/>
    <w:rsid w:val="001761C0"/>
    <w:rsid w:val="00183BE2"/>
    <w:rsid w:val="001B2B98"/>
    <w:rsid w:val="001B2E75"/>
    <w:rsid w:val="001F7637"/>
    <w:rsid w:val="00201F45"/>
    <w:rsid w:val="00207BE4"/>
    <w:rsid w:val="00214E09"/>
    <w:rsid w:val="00272BFB"/>
    <w:rsid w:val="00291F6C"/>
    <w:rsid w:val="00367C4A"/>
    <w:rsid w:val="00377A2E"/>
    <w:rsid w:val="003801CD"/>
    <w:rsid w:val="003B44D8"/>
    <w:rsid w:val="003E46B9"/>
    <w:rsid w:val="004949AD"/>
    <w:rsid w:val="004F2B78"/>
    <w:rsid w:val="004F384D"/>
    <w:rsid w:val="00501A18"/>
    <w:rsid w:val="005321DA"/>
    <w:rsid w:val="00597587"/>
    <w:rsid w:val="005B67EA"/>
    <w:rsid w:val="005C078C"/>
    <w:rsid w:val="005E58E2"/>
    <w:rsid w:val="00654AE0"/>
    <w:rsid w:val="00673228"/>
    <w:rsid w:val="00693F8B"/>
    <w:rsid w:val="00696295"/>
    <w:rsid w:val="0069652C"/>
    <w:rsid w:val="006C0DFC"/>
    <w:rsid w:val="006D3E47"/>
    <w:rsid w:val="00722DF5"/>
    <w:rsid w:val="00795616"/>
    <w:rsid w:val="00797900"/>
    <w:rsid w:val="007C36DB"/>
    <w:rsid w:val="007D52C5"/>
    <w:rsid w:val="00810D34"/>
    <w:rsid w:val="00860E9D"/>
    <w:rsid w:val="008631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A1CE2"/>
    <w:rsid w:val="00A049FC"/>
    <w:rsid w:val="00B14A81"/>
    <w:rsid w:val="00B33A79"/>
    <w:rsid w:val="00B4244F"/>
    <w:rsid w:val="00B6363E"/>
    <w:rsid w:val="00BA2544"/>
    <w:rsid w:val="00BD4EF5"/>
    <w:rsid w:val="00C03B4C"/>
    <w:rsid w:val="00C0456B"/>
    <w:rsid w:val="00CB5FC5"/>
    <w:rsid w:val="00CE55C8"/>
    <w:rsid w:val="00D32740"/>
    <w:rsid w:val="00DE0162"/>
    <w:rsid w:val="00DE0552"/>
    <w:rsid w:val="00DF5478"/>
    <w:rsid w:val="00E05790"/>
    <w:rsid w:val="00E44429"/>
    <w:rsid w:val="00E90F3C"/>
    <w:rsid w:val="00E968BB"/>
    <w:rsid w:val="00EB4346"/>
    <w:rsid w:val="00EB6AE0"/>
    <w:rsid w:val="00EE3903"/>
    <w:rsid w:val="00F11B2C"/>
    <w:rsid w:val="00F22B73"/>
    <w:rsid w:val="00FB3A3F"/>
    <w:rsid w:val="00FC63CA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</TotalTime>
  <Pages>1</Pages>
  <Words>183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</cp:revision>
  <cp:lastPrinted>2022-07-18T22:35:00Z</cp:lastPrinted>
  <dcterms:created xsi:type="dcterms:W3CDTF">2024-02-16T19:34:00Z</dcterms:created>
  <dcterms:modified xsi:type="dcterms:W3CDTF">2024-02-16T19:39:00Z</dcterms:modified>
</cp:coreProperties>
</file>