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18955" w14:textId="10279999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</w:t>
      </w:r>
      <w:r w:rsidR="00E44429">
        <w:rPr>
          <w:rFonts w:ascii="Arial" w:eastAsia="Calibri" w:hAnsi="Arial" w:cs="Times New Roman"/>
          <w:sz w:val="24"/>
          <w:szCs w:val="24"/>
        </w:rPr>
        <w:t>O SENHOR DOUTOR JUIZ DE DIREITO DA 1ª VARA DA FAMÍLIA E ORFÃOS DA COMARCA DA CAPITAL – EDUARDO LUZ</w:t>
      </w:r>
    </w:p>
    <w:p w14:paraId="0DAE65D6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685820E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8231191" w14:textId="2FD97D7F" w:rsidR="000169F1" w:rsidRPr="00136102" w:rsidRDefault="00FF6E0E" w:rsidP="00E44429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FF6E0E">
        <w:rPr>
          <w:rFonts w:ascii="Arial" w:eastAsia="Calibri" w:hAnsi="Arial" w:cs="Times New Roman"/>
        </w:rPr>
        <w:t xml:space="preserve">Autos n. </w:t>
      </w:r>
      <w:r w:rsidR="00E44429" w:rsidRPr="00E44429">
        <w:rPr>
          <w:rFonts w:ascii="Arial" w:eastAsia="Calibri" w:hAnsi="Arial" w:cs="Times New Roman"/>
        </w:rPr>
        <w:t>5015081-73.2023.8.24.0091</w:t>
      </w:r>
    </w:p>
    <w:p w14:paraId="0465CACF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0222697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92F3BF5" w14:textId="717B934D" w:rsidR="000169F1" w:rsidRPr="00A814BD" w:rsidRDefault="003B44D8" w:rsidP="00FF6E0E">
      <w:pPr>
        <w:pStyle w:val="Qualificaodaspartes"/>
        <w:spacing w:line="360" w:lineRule="auto"/>
      </w:pPr>
      <w:r>
        <w:rPr>
          <w:b/>
          <w:szCs w:val="24"/>
        </w:rPr>
        <w:t>VITOR DE FARIAS METZNER</w:t>
      </w:r>
      <w:r w:rsidR="000169F1" w:rsidRPr="00A814BD">
        <w:t xml:space="preserve">, </w:t>
      </w:r>
      <w:r w:rsidR="00FF6E0E">
        <w:t xml:space="preserve">já qualificado nos autos </w:t>
      </w:r>
      <w:r>
        <w:t xml:space="preserve">da ação de interdição/curatela n. </w:t>
      </w:r>
      <w:r w:rsidR="00860E9D">
        <w:t>5015081-73.2023.8.24.0091</w:t>
      </w:r>
      <w:r w:rsidR="000169F1">
        <w:t>,</w:t>
      </w:r>
      <w:r w:rsidR="00FF6E0E">
        <w:t xml:space="preserve"> ajuizada </w:t>
      </w:r>
      <w:r w:rsidR="00367C4A">
        <w:t xml:space="preserve">por </w:t>
      </w:r>
      <w:r w:rsidR="00367C4A">
        <w:rPr>
          <w:b/>
          <w:bCs w:val="0"/>
        </w:rPr>
        <w:t>CLAUDETE DE FARIAS</w:t>
      </w:r>
      <w:r w:rsidR="00FF6E0E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 w:rsidR="00FF6E0E">
        <w:t xml:space="preserve">juntar aos autos </w:t>
      </w:r>
      <w:r w:rsidR="00860E9D">
        <w:t xml:space="preserve">a procuração </w:t>
      </w:r>
      <w:r w:rsidR="00FF6E0E">
        <w:t xml:space="preserve">em anexo </w:t>
      </w:r>
      <w:r w:rsidR="00FF6E0E" w:rsidRPr="00135AB9">
        <w:rPr>
          <w:sz w:val="20"/>
          <w:szCs w:val="18"/>
        </w:rPr>
        <w:t>(</w:t>
      </w:r>
      <w:r w:rsidR="00FF6E0E" w:rsidRPr="00135AB9">
        <w:rPr>
          <w:b/>
          <w:bCs w:val="0"/>
          <w:sz w:val="20"/>
          <w:szCs w:val="18"/>
        </w:rPr>
        <w:t>doc. 1</w:t>
      </w:r>
      <w:r w:rsidR="00FF6E0E" w:rsidRPr="00135AB9">
        <w:rPr>
          <w:sz w:val="20"/>
          <w:szCs w:val="18"/>
        </w:rPr>
        <w:t>)</w:t>
      </w:r>
      <w:r w:rsidR="00FF6E0E">
        <w:t xml:space="preserve"> e requerer, com urgência, a habilitação dos </w:t>
      </w:r>
      <w:r w:rsidR="00860E9D">
        <w:t>defensores constituídos</w:t>
      </w:r>
      <w:r w:rsidR="001F7637">
        <w:t>, assim como</w:t>
      </w:r>
      <w:r w:rsidR="009A1CE2">
        <w:t xml:space="preserve"> o respectivo acesso </w:t>
      </w:r>
      <w:r w:rsidR="00FF6E0E">
        <w:t xml:space="preserve">aos autos, para todos os fins de direito. </w:t>
      </w:r>
    </w:p>
    <w:p w14:paraId="5404AD63" w14:textId="77777777" w:rsidR="000169F1" w:rsidRPr="00C93597" w:rsidRDefault="000169F1" w:rsidP="00FF6E0E">
      <w:pPr>
        <w:pStyle w:val="SemEspaamento"/>
        <w:numPr>
          <w:ilvl w:val="0"/>
          <w:numId w:val="0"/>
        </w:numPr>
      </w:pPr>
    </w:p>
    <w:p w14:paraId="527C83A2" w14:textId="77777777" w:rsidR="0090226D" w:rsidRPr="00EC1F20" w:rsidRDefault="0090226D" w:rsidP="00FF6E0E">
      <w:pPr>
        <w:pStyle w:val="SemEspaamento"/>
        <w:numPr>
          <w:ilvl w:val="0"/>
          <w:numId w:val="0"/>
        </w:numPr>
        <w:ind w:firstLine="1985"/>
      </w:pPr>
      <w:r w:rsidRPr="0090226D">
        <w:rPr>
          <w:rFonts w:eastAsia="Calibri" w:cs="Times New Roman"/>
        </w:rPr>
        <w:t>Pleiteia, por fim, sejam</w:t>
      </w:r>
      <w:r w:rsidRPr="00416D9D">
        <w:t xml:space="preserve"> todas as intimações </w:t>
      </w:r>
      <w:r>
        <w:t xml:space="preserve">doravante </w:t>
      </w:r>
      <w:r w:rsidRPr="00416D9D">
        <w:t>realizadas em nome d</w:t>
      </w:r>
      <w:r>
        <w:t>os</w:t>
      </w:r>
      <w:r w:rsidRPr="00416D9D">
        <w:t xml:space="preserve"> advogad</w:t>
      </w:r>
      <w:r>
        <w:t>os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 xml:space="preserve">, </w:t>
      </w:r>
      <w:r>
        <w:t xml:space="preserve">e Bruno Gastão da Rosa, inscrito na OAB/SC sob o n° 47.774, </w:t>
      </w:r>
      <w:r w:rsidRPr="00416D9D">
        <w:t>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0DD2C16F" w14:textId="77777777" w:rsidR="000169F1" w:rsidRPr="00136102" w:rsidRDefault="000169F1" w:rsidP="000169F1">
      <w:pPr>
        <w:pStyle w:val="SemEspaamento"/>
        <w:numPr>
          <w:ilvl w:val="0"/>
          <w:numId w:val="0"/>
        </w:numPr>
      </w:pPr>
    </w:p>
    <w:p w14:paraId="69538228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3B539A2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1A70D46B" w14:textId="574FDA5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1F7637">
        <w:rPr>
          <w:rFonts w:ascii="Arial" w:eastAsia="Calibri" w:hAnsi="Arial" w:cs="Times New Roman"/>
          <w:noProof/>
          <w:sz w:val="24"/>
          <w:szCs w:val="24"/>
        </w:rPr>
        <w:t>7 de fevereiro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7591DB2B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791F9B4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6255C9C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25EAE01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15463455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41525DCC" w14:textId="77777777" w:rsidR="000169F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42BF3103" w14:textId="77777777" w:rsidR="00131BEB" w:rsidRPr="000169F1" w:rsidRDefault="00131BEB" w:rsidP="000169F1"/>
    <w:sectPr w:rsidR="00131BEB" w:rsidRPr="000169F1" w:rsidSect="00FF6E0E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98E422" w14:textId="77777777" w:rsidR="00FF6E0E" w:rsidRDefault="00FF6E0E" w:rsidP="00943258">
      <w:pPr>
        <w:spacing w:after="0" w:line="240" w:lineRule="auto"/>
      </w:pPr>
      <w:r>
        <w:separator/>
      </w:r>
    </w:p>
  </w:endnote>
  <w:endnote w:type="continuationSeparator" w:id="0">
    <w:p w14:paraId="157A1348" w14:textId="77777777" w:rsidR="00FF6E0E" w:rsidRDefault="00FF6E0E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5FBE8286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05696CBD" wp14:editId="387D547E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2AA22C0B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A6877E" w14:textId="77777777" w:rsidR="00FF6E0E" w:rsidRDefault="00FF6E0E" w:rsidP="00943258">
      <w:pPr>
        <w:spacing w:after="0" w:line="240" w:lineRule="auto"/>
      </w:pPr>
      <w:r>
        <w:separator/>
      </w:r>
    </w:p>
  </w:footnote>
  <w:footnote w:type="continuationSeparator" w:id="0">
    <w:p w14:paraId="639CEE7B" w14:textId="77777777" w:rsidR="00FF6E0E" w:rsidRDefault="00FF6E0E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706F7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17A1A7BB" wp14:editId="2FAC70A0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1F2F35E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706F3B7B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649D1D2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E0E"/>
    <w:rsid w:val="00003F31"/>
    <w:rsid w:val="000169F1"/>
    <w:rsid w:val="0004298B"/>
    <w:rsid w:val="00097661"/>
    <w:rsid w:val="000D228C"/>
    <w:rsid w:val="00131BEB"/>
    <w:rsid w:val="00135AB9"/>
    <w:rsid w:val="001667B0"/>
    <w:rsid w:val="001761C0"/>
    <w:rsid w:val="00183BE2"/>
    <w:rsid w:val="001B2B98"/>
    <w:rsid w:val="001B2E75"/>
    <w:rsid w:val="001F7637"/>
    <w:rsid w:val="00201F45"/>
    <w:rsid w:val="00207BE4"/>
    <w:rsid w:val="00214E09"/>
    <w:rsid w:val="00272BFB"/>
    <w:rsid w:val="00291F6C"/>
    <w:rsid w:val="00367C4A"/>
    <w:rsid w:val="00377A2E"/>
    <w:rsid w:val="003801CD"/>
    <w:rsid w:val="003B44D8"/>
    <w:rsid w:val="003E46B9"/>
    <w:rsid w:val="004949AD"/>
    <w:rsid w:val="004F2B78"/>
    <w:rsid w:val="004F384D"/>
    <w:rsid w:val="00501A18"/>
    <w:rsid w:val="005321DA"/>
    <w:rsid w:val="005B67EA"/>
    <w:rsid w:val="005E58E2"/>
    <w:rsid w:val="00673228"/>
    <w:rsid w:val="00693F8B"/>
    <w:rsid w:val="00696295"/>
    <w:rsid w:val="006C0DFC"/>
    <w:rsid w:val="00722DF5"/>
    <w:rsid w:val="00795616"/>
    <w:rsid w:val="00797900"/>
    <w:rsid w:val="007C36DB"/>
    <w:rsid w:val="00810D34"/>
    <w:rsid w:val="00860E9D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9A1CE2"/>
    <w:rsid w:val="00A049FC"/>
    <w:rsid w:val="00B14A81"/>
    <w:rsid w:val="00B6363E"/>
    <w:rsid w:val="00BA2544"/>
    <w:rsid w:val="00BD4EF5"/>
    <w:rsid w:val="00C03B4C"/>
    <w:rsid w:val="00C0456B"/>
    <w:rsid w:val="00CB5FC5"/>
    <w:rsid w:val="00D32740"/>
    <w:rsid w:val="00DE0162"/>
    <w:rsid w:val="00DE0552"/>
    <w:rsid w:val="00DF5478"/>
    <w:rsid w:val="00E05790"/>
    <w:rsid w:val="00E44429"/>
    <w:rsid w:val="00E90F3C"/>
    <w:rsid w:val="00E968BB"/>
    <w:rsid w:val="00EB4346"/>
    <w:rsid w:val="00EE3903"/>
    <w:rsid w:val="00F11B2C"/>
    <w:rsid w:val="00F22B73"/>
    <w:rsid w:val="00FB3A3F"/>
    <w:rsid w:val="00FC63CA"/>
    <w:rsid w:val="00FF6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2C9FF7"/>
  <w15:chartTrackingRefBased/>
  <w15:docId w15:val="{B1C149CA-9D22-4D2A-9338-BEE3EF827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2</TotalTime>
  <Pages>1</Pages>
  <Words>154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7</cp:revision>
  <cp:lastPrinted>2022-07-18T22:35:00Z</cp:lastPrinted>
  <dcterms:created xsi:type="dcterms:W3CDTF">2024-02-06T21:05:00Z</dcterms:created>
  <dcterms:modified xsi:type="dcterms:W3CDTF">2024-02-07T17:16:00Z</dcterms:modified>
</cp:coreProperties>
</file>