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63E8D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79AA7332" w14:textId="77777777" w:rsidR="00B54F49" w:rsidRPr="00634A95" w:rsidRDefault="00B54F49" w:rsidP="00E83C5D">
      <w:pPr>
        <w:pStyle w:val="Qualificao"/>
        <w:ind w:left="0"/>
      </w:pPr>
    </w:p>
    <w:p w14:paraId="1B124C6A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80A2CBE" w14:textId="77777777" w:rsidR="001F2F4B" w:rsidRPr="001F2F4B" w:rsidRDefault="001F2F4B" w:rsidP="001F2F4B">
      <w:pPr>
        <w:pStyle w:val="Qualificao"/>
      </w:pPr>
    </w:p>
    <w:p w14:paraId="29632B46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5C7FE363" w14:textId="0B9CC914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4759F0">
        <w:rPr>
          <w:b/>
          <w:sz w:val="24"/>
          <w:szCs w:val="24"/>
        </w:rPr>
        <w:t>RIVAEL PIRES DE LIMA</w:t>
      </w:r>
      <w:r w:rsidR="00AE66B4" w:rsidRPr="00414206">
        <w:rPr>
          <w:sz w:val="24"/>
          <w:szCs w:val="24"/>
        </w:rPr>
        <w:t xml:space="preserve">, </w:t>
      </w:r>
      <w:r w:rsidR="004759F0">
        <w:rPr>
          <w:sz w:val="24"/>
          <w:szCs w:val="24"/>
        </w:rPr>
        <w:t>brasileiro, solteiro</w:t>
      </w:r>
      <w:r w:rsidR="00AE66B4" w:rsidRPr="00414206">
        <w:rPr>
          <w:sz w:val="24"/>
          <w:szCs w:val="24"/>
        </w:rPr>
        <w:t>, inscrito no CPF</w:t>
      </w:r>
      <w:r w:rsidR="00FA46EC">
        <w:rPr>
          <w:sz w:val="24"/>
          <w:szCs w:val="24"/>
        </w:rPr>
        <w:t>/MF</w:t>
      </w:r>
      <w:r w:rsidR="00AE66B4" w:rsidRPr="00414206">
        <w:rPr>
          <w:sz w:val="24"/>
          <w:szCs w:val="24"/>
        </w:rPr>
        <w:t xml:space="preserve"> sob o n</w:t>
      </w:r>
      <w:r w:rsidR="000D2745">
        <w:rPr>
          <w:sz w:val="24"/>
          <w:szCs w:val="24"/>
        </w:rPr>
        <w:t>.</w:t>
      </w:r>
      <w:r w:rsidR="00AE66B4" w:rsidRPr="00414206">
        <w:rPr>
          <w:sz w:val="24"/>
          <w:szCs w:val="24"/>
        </w:rPr>
        <w:t xml:space="preserve"> </w:t>
      </w:r>
      <w:r w:rsidR="004759F0">
        <w:rPr>
          <w:sz w:val="24"/>
          <w:szCs w:val="24"/>
        </w:rPr>
        <w:t>076.691.739-80</w:t>
      </w:r>
      <w:r w:rsidR="00B20FDF">
        <w:rPr>
          <w:sz w:val="24"/>
          <w:szCs w:val="24"/>
        </w:rPr>
        <w:t xml:space="preserve">, portador da CNH n. </w:t>
      </w:r>
      <w:r w:rsidR="001971FC">
        <w:rPr>
          <w:sz w:val="24"/>
          <w:szCs w:val="24"/>
        </w:rPr>
        <w:t>04486190264</w:t>
      </w:r>
      <w:r w:rsidR="00FA46EC">
        <w:rPr>
          <w:sz w:val="24"/>
          <w:szCs w:val="24"/>
        </w:rPr>
        <w:t>,</w:t>
      </w:r>
      <w:r w:rsidR="00AE66B4" w:rsidRPr="00414206">
        <w:rPr>
          <w:sz w:val="24"/>
          <w:szCs w:val="24"/>
        </w:rPr>
        <w:t xml:space="preserve"> residente e domiciliado na Rua </w:t>
      </w:r>
      <w:r w:rsidR="004759F0">
        <w:rPr>
          <w:sz w:val="24"/>
          <w:szCs w:val="24"/>
        </w:rPr>
        <w:t>Leonardo Francisco Ferreira</w:t>
      </w:r>
      <w:r w:rsidR="00AE66B4" w:rsidRPr="00414206">
        <w:rPr>
          <w:sz w:val="24"/>
          <w:szCs w:val="24"/>
        </w:rPr>
        <w:t>, n</w:t>
      </w:r>
      <w:r w:rsidR="000D2745">
        <w:rPr>
          <w:sz w:val="24"/>
          <w:szCs w:val="24"/>
        </w:rPr>
        <w:t>.</w:t>
      </w:r>
      <w:r w:rsidR="00AE66B4" w:rsidRPr="00414206">
        <w:rPr>
          <w:sz w:val="24"/>
          <w:szCs w:val="24"/>
        </w:rPr>
        <w:t xml:space="preserve"> </w:t>
      </w:r>
      <w:r w:rsidR="004759F0">
        <w:rPr>
          <w:sz w:val="24"/>
          <w:szCs w:val="24"/>
        </w:rPr>
        <w:t xml:space="preserve">66, apartamento n. 401, </w:t>
      </w:r>
      <w:r w:rsidR="001F2F4B" w:rsidRPr="00414206">
        <w:rPr>
          <w:sz w:val="24"/>
          <w:szCs w:val="24"/>
        </w:rPr>
        <w:t>bairro</w:t>
      </w:r>
      <w:r w:rsidR="00676BD8">
        <w:rPr>
          <w:sz w:val="24"/>
          <w:szCs w:val="24"/>
        </w:rPr>
        <w:t xml:space="preserve"> Rio Caveiras</w:t>
      </w:r>
      <w:r w:rsidR="00295B2A">
        <w:rPr>
          <w:sz w:val="24"/>
          <w:szCs w:val="24"/>
        </w:rPr>
        <w:t>,</w:t>
      </w:r>
      <w:r w:rsidR="00AE66B4" w:rsidRPr="00414206">
        <w:rPr>
          <w:sz w:val="24"/>
          <w:szCs w:val="24"/>
        </w:rPr>
        <w:t xml:space="preserve"> </w:t>
      </w:r>
      <w:r w:rsidR="00676BD8">
        <w:rPr>
          <w:sz w:val="24"/>
          <w:szCs w:val="24"/>
        </w:rPr>
        <w:t>Biguaçu</w:t>
      </w:r>
      <w:r w:rsidR="001F2F4B"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="00295B2A" w:rsidRPr="00414206">
        <w:rPr>
          <w:sz w:val="24"/>
          <w:szCs w:val="24"/>
        </w:rPr>
        <w:t xml:space="preserve">CEP </w:t>
      </w:r>
      <w:r w:rsidR="000D2745">
        <w:rPr>
          <w:sz w:val="24"/>
          <w:szCs w:val="24"/>
        </w:rPr>
        <w:t xml:space="preserve">n. </w:t>
      </w:r>
      <w:r w:rsidR="00676BD8">
        <w:rPr>
          <w:sz w:val="24"/>
          <w:szCs w:val="24"/>
        </w:rPr>
        <w:t>88.160-000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6541D7">
        <w:rPr>
          <w:bCs w:val="0"/>
          <w:sz w:val="24"/>
          <w:szCs w:val="24"/>
        </w:rPr>
        <w:t xml:space="preserve"> procurador</w:t>
      </w:r>
      <w:r w:rsidR="00CF1F40">
        <w:rPr>
          <w:sz w:val="24"/>
          <w:szCs w:val="24"/>
        </w:rPr>
        <w:t xml:space="preserve">, </w:t>
      </w:r>
      <w:r w:rsidR="00CF1F40">
        <w:rPr>
          <w:b/>
          <w:bCs w:val="0"/>
          <w:sz w:val="24"/>
          <w:szCs w:val="24"/>
        </w:rPr>
        <w:t>PAULO EKKE MOUKARZEL JUNIOR</w:t>
      </w:r>
      <w:r w:rsidR="00CF1F40">
        <w:rPr>
          <w:sz w:val="24"/>
          <w:szCs w:val="24"/>
        </w:rPr>
        <w:t xml:space="preserve">, brasileiro, </w:t>
      </w:r>
      <w:r w:rsidR="004759F0">
        <w:rPr>
          <w:sz w:val="24"/>
          <w:szCs w:val="24"/>
        </w:rPr>
        <w:t xml:space="preserve">solteiro, </w:t>
      </w:r>
      <w:r w:rsidR="00CF1F40">
        <w:rPr>
          <w:sz w:val="24"/>
          <w:szCs w:val="24"/>
        </w:rPr>
        <w:t>advogado inscrito na OAB/SC sob o n</w:t>
      </w:r>
      <w:r w:rsidR="000D2745">
        <w:rPr>
          <w:sz w:val="24"/>
          <w:szCs w:val="24"/>
        </w:rPr>
        <w:t>.</w:t>
      </w:r>
      <w:r w:rsidR="00CF1F40">
        <w:rPr>
          <w:sz w:val="24"/>
          <w:szCs w:val="24"/>
        </w:rPr>
        <w:t xml:space="preserve"> 36.591</w:t>
      </w:r>
      <w:bookmarkEnd w:id="0"/>
      <w:r w:rsidRPr="00414206">
        <w:rPr>
          <w:sz w:val="24"/>
          <w:szCs w:val="24"/>
        </w:rPr>
        <w:t xml:space="preserve">, </w:t>
      </w:r>
      <w:r w:rsidR="004759F0">
        <w:rPr>
          <w:sz w:val="24"/>
          <w:szCs w:val="24"/>
        </w:rPr>
        <w:t xml:space="preserve">com endereço profissional na Rua dos Jasmins, </w:t>
      </w:r>
      <w:r w:rsidR="00F47469">
        <w:rPr>
          <w:sz w:val="24"/>
          <w:szCs w:val="24"/>
        </w:rPr>
        <w:t xml:space="preserve">n. </w:t>
      </w:r>
      <w:r w:rsidR="004759F0">
        <w:rPr>
          <w:sz w:val="24"/>
          <w:szCs w:val="24"/>
        </w:rPr>
        <w:t xml:space="preserve">305, Roçado, São José/SC, CEP n. 88.108-445, </w:t>
      </w:r>
      <w:r w:rsidRPr="00414206">
        <w:rPr>
          <w:sz w:val="24"/>
          <w:szCs w:val="24"/>
        </w:rPr>
        <w:t xml:space="preserve">outorgando-lhe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C6226" w:rsidRPr="00414206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464F62">
        <w:rPr>
          <w:sz w:val="24"/>
          <w:szCs w:val="24"/>
          <w:u w:val="single"/>
        </w:rPr>
        <w:t>no</w:t>
      </w:r>
      <w:r w:rsidR="000D2745">
        <w:rPr>
          <w:sz w:val="24"/>
          <w:szCs w:val="24"/>
          <w:u w:val="single"/>
        </w:rPr>
        <w:t xml:space="preserve"> que diz respeito ao</w:t>
      </w:r>
      <w:r w:rsidR="00464F62">
        <w:rPr>
          <w:sz w:val="24"/>
          <w:szCs w:val="24"/>
          <w:u w:val="single"/>
        </w:rPr>
        <w:t xml:space="preserve">s autos </w:t>
      </w:r>
      <w:r w:rsidR="0058098A">
        <w:rPr>
          <w:sz w:val="24"/>
          <w:szCs w:val="24"/>
          <w:u w:val="single"/>
        </w:rPr>
        <w:t xml:space="preserve">do processo administrativo n. </w:t>
      </w:r>
      <w:r w:rsidR="004C0856" w:rsidRPr="004C0856">
        <w:rPr>
          <w:sz w:val="24"/>
          <w:szCs w:val="24"/>
          <w:u w:val="single"/>
        </w:rPr>
        <w:t>125</w:t>
      </w:r>
      <w:r w:rsidR="004C0856">
        <w:rPr>
          <w:sz w:val="24"/>
          <w:szCs w:val="24"/>
          <w:u w:val="single"/>
        </w:rPr>
        <w:t>.</w:t>
      </w:r>
      <w:r w:rsidR="004C0856" w:rsidRPr="004C0856">
        <w:rPr>
          <w:sz w:val="24"/>
          <w:szCs w:val="24"/>
          <w:u w:val="single"/>
        </w:rPr>
        <w:t>336</w:t>
      </w:r>
      <w:r w:rsidR="006838E7">
        <w:rPr>
          <w:sz w:val="24"/>
          <w:szCs w:val="24"/>
          <w:u w:val="single"/>
        </w:rPr>
        <w:t>/2021</w:t>
      </w:r>
      <w:r w:rsidR="00464F62">
        <w:rPr>
          <w:sz w:val="24"/>
          <w:szCs w:val="24"/>
          <w:u w:val="single"/>
        </w:rPr>
        <w:t xml:space="preserve">, em </w:t>
      </w:r>
      <w:r w:rsidR="00E574A2">
        <w:rPr>
          <w:sz w:val="24"/>
          <w:szCs w:val="24"/>
          <w:u w:val="single"/>
        </w:rPr>
        <w:t>tramitação</w:t>
      </w:r>
      <w:r w:rsidR="00464F62">
        <w:rPr>
          <w:sz w:val="24"/>
          <w:szCs w:val="24"/>
          <w:u w:val="single"/>
        </w:rPr>
        <w:t xml:space="preserve"> perante </w:t>
      </w:r>
      <w:r w:rsidR="006838E7">
        <w:rPr>
          <w:sz w:val="24"/>
          <w:szCs w:val="24"/>
          <w:u w:val="single"/>
        </w:rPr>
        <w:t>o Departamento Estadual de Trânsito d</w:t>
      </w:r>
      <w:r w:rsidR="00246E5A">
        <w:rPr>
          <w:sz w:val="24"/>
          <w:szCs w:val="24"/>
          <w:u w:val="single"/>
        </w:rPr>
        <w:t>o Estado d</w:t>
      </w:r>
      <w:r w:rsidR="006838E7">
        <w:rPr>
          <w:sz w:val="24"/>
          <w:szCs w:val="24"/>
          <w:u w:val="single"/>
        </w:rPr>
        <w:t>e Santa Catarina – DETRAN/SC</w:t>
      </w:r>
      <w:r w:rsidR="00464F62">
        <w:rPr>
          <w:sz w:val="24"/>
          <w:szCs w:val="24"/>
          <w:u w:val="single"/>
        </w:rPr>
        <w:t xml:space="preserve">, 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1432754" w14:textId="38A7B579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4C0856">
        <w:rPr>
          <w:noProof/>
          <w:sz w:val="24"/>
          <w:szCs w:val="24"/>
        </w:rPr>
        <w:t>23 de maio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78489D99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14D2FFDB" w14:textId="46CE6908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77A03B42" w14:textId="77777777" w:rsidR="004759F0" w:rsidRDefault="004759F0" w:rsidP="00CD55FE">
      <w:pPr>
        <w:pStyle w:val="Qualificao"/>
        <w:spacing w:before="0"/>
        <w:ind w:left="0"/>
        <w:rPr>
          <w:sz w:val="24"/>
          <w:szCs w:val="24"/>
        </w:rPr>
      </w:pPr>
    </w:p>
    <w:p w14:paraId="7DAE1F0A" w14:textId="20967335" w:rsidR="00CD55FE" w:rsidRPr="00613608" w:rsidRDefault="004759F0" w:rsidP="00D64F14">
      <w:pPr>
        <w:pStyle w:val="Qualificao"/>
        <w:spacing w:before="0"/>
        <w:ind w:left="-1134"/>
        <w:jc w:val="center"/>
        <w:rPr>
          <w:rFonts w:cs="Arial"/>
          <w:b/>
          <w:sz w:val="22"/>
          <w:szCs w:val="24"/>
        </w:rPr>
      </w:pPr>
      <w:r>
        <w:rPr>
          <w:rFonts w:cs="Arial"/>
          <w:b/>
          <w:sz w:val="22"/>
          <w:szCs w:val="24"/>
        </w:rPr>
        <w:t>RIVAEL PIRES DE LIMA</w:t>
      </w:r>
    </w:p>
    <w:p w14:paraId="1BE9C277" w14:textId="285508F8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4759F0">
        <w:rPr>
          <w:sz w:val="24"/>
          <w:szCs w:val="24"/>
        </w:rPr>
        <w:t>076.691.739-80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DB143" w14:textId="77777777" w:rsidR="004759F0" w:rsidRDefault="004759F0">
      <w:pPr>
        <w:spacing w:after="0" w:line="240" w:lineRule="auto"/>
      </w:pPr>
      <w:r>
        <w:separator/>
      </w:r>
    </w:p>
  </w:endnote>
  <w:endnote w:type="continuationSeparator" w:id="0">
    <w:p w14:paraId="60E6D52C" w14:textId="77777777" w:rsidR="004759F0" w:rsidRDefault="00475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53E01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F987FFC" w14:textId="77777777" w:rsidR="00DA4103" w:rsidRDefault="004C085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FAC7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FC7B5" w14:textId="77777777" w:rsidR="001075F5" w:rsidRDefault="004C0856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236D226D" w14:textId="77777777" w:rsidR="003A69B5" w:rsidRPr="003A69B5" w:rsidRDefault="004C0856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5FE35" w14:textId="77777777" w:rsidR="004759F0" w:rsidRDefault="004759F0">
      <w:pPr>
        <w:spacing w:after="0" w:line="240" w:lineRule="auto"/>
      </w:pPr>
      <w:r>
        <w:separator/>
      </w:r>
    </w:p>
  </w:footnote>
  <w:footnote w:type="continuationSeparator" w:id="0">
    <w:p w14:paraId="6C667CB2" w14:textId="77777777" w:rsidR="004759F0" w:rsidRDefault="00475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836F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281231" w14:textId="77777777" w:rsidR="00DA4103" w:rsidRDefault="004C0856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43A46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2E3F761C" wp14:editId="53A2D687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AC58C8" w14:textId="77777777" w:rsidR="003234B2" w:rsidRDefault="004C0856" w:rsidP="003234B2">
    <w:pPr>
      <w:pStyle w:val="Cabealho"/>
      <w:rPr>
        <w:lang w:val="en-US"/>
      </w:rPr>
    </w:pPr>
  </w:p>
  <w:p w14:paraId="2BD6EA31" w14:textId="77777777" w:rsidR="003234B2" w:rsidRDefault="004C0856" w:rsidP="003234B2">
    <w:pPr>
      <w:pStyle w:val="Cabealho"/>
      <w:rPr>
        <w:lang w:val="en-US"/>
      </w:rPr>
    </w:pPr>
  </w:p>
  <w:p w14:paraId="6EE3251A" w14:textId="77777777" w:rsidR="003234B2" w:rsidRDefault="004C0856" w:rsidP="003234B2">
    <w:pPr>
      <w:pStyle w:val="Cabealho"/>
      <w:rPr>
        <w:lang w:val="en-US"/>
      </w:rPr>
    </w:pPr>
  </w:p>
  <w:p w14:paraId="1B134557" w14:textId="77777777" w:rsidR="003234B2" w:rsidRDefault="004C0856" w:rsidP="003234B2">
    <w:pPr>
      <w:pStyle w:val="Cabealho"/>
      <w:rPr>
        <w:lang w:val="en-US"/>
      </w:rPr>
    </w:pPr>
  </w:p>
  <w:p w14:paraId="4D57EDDA" w14:textId="77777777" w:rsidR="003234B2" w:rsidRPr="00CE7FBB" w:rsidRDefault="004C0856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2F787" w14:textId="77777777" w:rsidR="00EE420F" w:rsidRDefault="004C0856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324EB1E9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100C1682" w14:textId="77777777" w:rsidR="00EE420F" w:rsidRDefault="004C0856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3AC82B0E" w14:textId="77777777" w:rsidR="001075F5" w:rsidRPr="005B5AA3" w:rsidRDefault="004C0856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C2889E9" w14:textId="77777777" w:rsidR="00DA4103" w:rsidRDefault="004C0856" w:rsidP="00060CEE">
    <w:pPr>
      <w:pStyle w:val="Cabealho"/>
      <w:jc w:val="center"/>
    </w:pPr>
  </w:p>
  <w:p w14:paraId="2A3F709C" w14:textId="77777777" w:rsidR="001075F5" w:rsidRDefault="004C0856" w:rsidP="001075F5">
    <w:pPr>
      <w:pStyle w:val="Cabealho"/>
    </w:pPr>
  </w:p>
  <w:p w14:paraId="5ECFD6A7" w14:textId="77777777" w:rsidR="001075F5" w:rsidRPr="001075F5" w:rsidRDefault="004C0856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F0"/>
    <w:rsid w:val="00055EC8"/>
    <w:rsid w:val="00084BA5"/>
    <w:rsid w:val="000D2745"/>
    <w:rsid w:val="001971FC"/>
    <w:rsid w:val="001E322D"/>
    <w:rsid w:val="001F2F4B"/>
    <w:rsid w:val="00224C90"/>
    <w:rsid w:val="00234087"/>
    <w:rsid w:val="00246E5A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414206"/>
    <w:rsid w:val="00452A4D"/>
    <w:rsid w:val="00464F62"/>
    <w:rsid w:val="004759F0"/>
    <w:rsid w:val="00485B9F"/>
    <w:rsid w:val="004B6B46"/>
    <w:rsid w:val="004C0856"/>
    <w:rsid w:val="004C096D"/>
    <w:rsid w:val="005424BF"/>
    <w:rsid w:val="00551A16"/>
    <w:rsid w:val="0058098A"/>
    <w:rsid w:val="005A7FBD"/>
    <w:rsid w:val="005B5A7C"/>
    <w:rsid w:val="00613608"/>
    <w:rsid w:val="006208D2"/>
    <w:rsid w:val="00633951"/>
    <w:rsid w:val="00634A95"/>
    <w:rsid w:val="006541D7"/>
    <w:rsid w:val="00671B27"/>
    <w:rsid w:val="00676BD8"/>
    <w:rsid w:val="006838E7"/>
    <w:rsid w:val="006B51D8"/>
    <w:rsid w:val="00723FEF"/>
    <w:rsid w:val="00726EAB"/>
    <w:rsid w:val="00736AF5"/>
    <w:rsid w:val="007C0594"/>
    <w:rsid w:val="007F445B"/>
    <w:rsid w:val="00870CCC"/>
    <w:rsid w:val="008A4E27"/>
    <w:rsid w:val="00937156"/>
    <w:rsid w:val="00A83225"/>
    <w:rsid w:val="00AB54A2"/>
    <w:rsid w:val="00AD7B67"/>
    <w:rsid w:val="00AE66B4"/>
    <w:rsid w:val="00B20FDF"/>
    <w:rsid w:val="00B54F49"/>
    <w:rsid w:val="00B85F8D"/>
    <w:rsid w:val="00BB0E28"/>
    <w:rsid w:val="00BB38FD"/>
    <w:rsid w:val="00C06813"/>
    <w:rsid w:val="00C16DA8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E242DD"/>
    <w:rsid w:val="00E574A2"/>
    <w:rsid w:val="00E576D7"/>
    <w:rsid w:val="00E659F4"/>
    <w:rsid w:val="00E83C5D"/>
    <w:rsid w:val="00E979C8"/>
    <w:rsid w:val="00F47469"/>
    <w:rsid w:val="00F51C48"/>
    <w:rsid w:val="00F74AFA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BF4A8"/>
  <w15:chartTrackingRefBased/>
  <w15:docId w15:val="{38193AA1-1BBB-4341-943B-5E3C6425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10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dcterms:created xsi:type="dcterms:W3CDTF">2022-05-23T19:40:00Z</dcterms:created>
  <dcterms:modified xsi:type="dcterms:W3CDTF">2022-05-23T20:07:00Z</dcterms:modified>
</cp:coreProperties>
</file>