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ACAFE" w14:textId="46F00F9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E2627A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</w:t>
      </w:r>
      <w:r w:rsidR="00E2627A">
        <w:rPr>
          <w:rFonts w:ascii="Arial" w:eastAsia="Calibri" w:hAnsi="Arial" w:cs="Times New Roman"/>
          <w:sz w:val="24"/>
          <w:szCs w:val="24"/>
        </w:rPr>
        <w:t>O JUIZADO ESPECIAL C</w:t>
      </w:r>
      <w:r w:rsidR="00BA1F50">
        <w:rPr>
          <w:rFonts w:ascii="Arial" w:eastAsia="Calibri" w:hAnsi="Arial" w:cs="Times New Roman"/>
          <w:sz w:val="24"/>
          <w:szCs w:val="24"/>
        </w:rPr>
        <w:t>Í</w:t>
      </w:r>
      <w:r w:rsidR="00E2627A">
        <w:rPr>
          <w:rFonts w:ascii="Arial" w:eastAsia="Calibri" w:hAnsi="Arial" w:cs="Times New Roman"/>
          <w:sz w:val="24"/>
          <w:szCs w:val="24"/>
        </w:rPr>
        <w:t>VEL DO NORTE DA ILHA – FLORIANÓPOLIS/SC.</w:t>
      </w:r>
    </w:p>
    <w:p w14:paraId="11AA1CFC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2C3E24" w14:textId="77777777" w:rsidR="006E29A4" w:rsidRPr="00980061" w:rsidRDefault="006E29A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26B78E" w14:textId="77777777" w:rsidR="000169F1" w:rsidRPr="00B97785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75D50A1" w14:textId="4735CEF5" w:rsidR="000169F1" w:rsidRPr="00E2627A" w:rsidRDefault="00E2627A" w:rsidP="00E2627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2627A">
        <w:rPr>
          <w:rFonts w:ascii="Arial" w:eastAsia="Calibri" w:hAnsi="Arial" w:cs="Times New Roman"/>
        </w:rPr>
        <w:t>Autos n. 5023405-89.2022.8.24.0090</w:t>
      </w:r>
    </w:p>
    <w:p w14:paraId="156C0FB9" w14:textId="77777777" w:rsidR="00F579C1" w:rsidRPr="00B97785" w:rsidRDefault="00F579C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868556C" w14:textId="77777777" w:rsidR="006E29A4" w:rsidRPr="00B97785" w:rsidRDefault="006E29A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28AF1099" w14:textId="77777777" w:rsidR="00B97785" w:rsidRPr="00136102" w:rsidRDefault="00B9778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617E28" w14:textId="5EDEA26D" w:rsidR="000169F1" w:rsidRPr="00E2627A" w:rsidRDefault="00E2627A" w:rsidP="000169F1">
      <w:pPr>
        <w:pStyle w:val="Qualificaodaspartes"/>
      </w:pPr>
      <w:r>
        <w:rPr>
          <w:b/>
        </w:rPr>
        <w:t>RICOBERT BACH</w:t>
      </w:r>
      <w:r w:rsidR="000169F1" w:rsidRPr="00A814BD">
        <w:t>,</w:t>
      </w:r>
      <w:r>
        <w:t xml:space="preserve"> </w:t>
      </w:r>
      <w:r w:rsidR="00D8556F">
        <w:t xml:space="preserve">já </w:t>
      </w:r>
      <w:r>
        <w:t xml:space="preserve">devidamente qualificado,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516CD9">
        <w:t xml:space="preserve">em atenção à decisão do evento n. </w:t>
      </w:r>
      <w:r w:rsidR="00CE65C1">
        <w:t>9</w:t>
      </w:r>
      <w:r w:rsidR="00516CD9">
        <w:t xml:space="preserve">, </w:t>
      </w:r>
      <w:r w:rsidR="000169F1" w:rsidRPr="00A814BD">
        <w:t>apresentar</w:t>
      </w:r>
      <w:r>
        <w:t xml:space="preserve"> </w:t>
      </w:r>
      <w:r>
        <w:rPr>
          <w:b/>
          <w:bCs w:val="0"/>
          <w:i/>
          <w:iCs/>
        </w:rPr>
        <w:t xml:space="preserve">CONTESTAÇÃO </w:t>
      </w:r>
      <w:r>
        <w:t xml:space="preserve">nos autos da ação indenizatória n. </w:t>
      </w:r>
      <w:r w:rsidRPr="00E2627A">
        <w:t>5023405-89.2022.8.24.0090</w:t>
      </w:r>
      <w:r>
        <w:t>,</w:t>
      </w:r>
      <w:r w:rsidRPr="00A814BD">
        <w:t xml:space="preserve"> </w:t>
      </w:r>
      <w:r>
        <w:t>ajuizada por NELSON CARLOS SALDANHA DESTRI, pelos fundamentos de fato e de direito a seguir expostos.</w:t>
      </w:r>
    </w:p>
    <w:p w14:paraId="3377A037" w14:textId="77777777" w:rsidR="006E29A4" w:rsidRDefault="006E29A4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2A661EE" w14:textId="6E57F8A0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E2627A">
        <w:t>SÍNTESE</w:t>
      </w:r>
      <w:r>
        <w:t xml:space="preserve"> </w:t>
      </w:r>
      <w:r w:rsidR="00E2627A">
        <w:t>DA DEMANDA</w:t>
      </w:r>
    </w:p>
    <w:p w14:paraId="2407D65B" w14:textId="77777777" w:rsidR="000169F1" w:rsidRPr="004A3F4E" w:rsidRDefault="000169F1" w:rsidP="000169F1"/>
    <w:p w14:paraId="3B59A617" w14:textId="6288FA55" w:rsidR="00B96EE8" w:rsidRDefault="003F3DB3" w:rsidP="000169F1">
      <w:pPr>
        <w:pStyle w:val="SemEspaamento"/>
      </w:pPr>
      <w:r>
        <w:t>Ao narrar os fatos que, no seu entender,</w:t>
      </w:r>
      <w:r w:rsidR="00807071">
        <w:t xml:space="preserve"> </w:t>
      </w:r>
      <w:r w:rsidR="00B8786E">
        <w:t>respaldariam</w:t>
      </w:r>
      <w:r>
        <w:t xml:space="preserve"> o</w:t>
      </w:r>
      <w:r w:rsidR="00B8786E">
        <w:t xml:space="preserve"> seu</w:t>
      </w:r>
      <w:r>
        <w:t xml:space="preserve"> direito à indenização por danos morais,</w:t>
      </w:r>
      <w:r w:rsidR="004210B2">
        <w:t xml:space="preserve"> o autor sustenta que</w:t>
      </w:r>
      <w:r w:rsidR="00C8325C" w:rsidRPr="00C8325C">
        <w:t xml:space="preserve"> </w:t>
      </w:r>
      <w:r w:rsidR="00C8325C">
        <w:t>o réu teria publicado ofensas</w:t>
      </w:r>
      <w:r w:rsidR="000A1D57">
        <w:t xml:space="preserve"> </w:t>
      </w:r>
      <w:r w:rsidR="00C8325C">
        <w:t xml:space="preserve">no </w:t>
      </w:r>
      <w:r w:rsidR="00C8325C">
        <w:rPr>
          <w:i/>
          <w:iCs/>
        </w:rPr>
        <w:t>instagram</w:t>
      </w:r>
      <w:r w:rsidR="00C8325C">
        <w:t xml:space="preserve"> e o identificado por meio de sua alcunha</w:t>
      </w:r>
      <w:r w:rsidR="00C46F1B">
        <w:t xml:space="preserve"> </w:t>
      </w:r>
      <w:r w:rsidR="00C46F1B" w:rsidRPr="00BB1DA6">
        <w:rPr>
          <w:sz w:val="20"/>
          <w:szCs w:val="18"/>
        </w:rPr>
        <w:t>(</w:t>
      </w:r>
      <w:proofErr w:type="spellStart"/>
      <w:r w:rsidR="00C46F1B" w:rsidRPr="00BB1DA6">
        <w:rPr>
          <w:sz w:val="20"/>
          <w:szCs w:val="18"/>
        </w:rPr>
        <w:t>Badeco</w:t>
      </w:r>
      <w:proofErr w:type="spellEnd"/>
      <w:r w:rsidR="00C46F1B">
        <w:rPr>
          <w:sz w:val="20"/>
          <w:szCs w:val="18"/>
        </w:rPr>
        <w:t>)</w:t>
      </w:r>
      <w:r w:rsidR="007C31D6">
        <w:t>,</w:t>
      </w:r>
      <w:r w:rsidR="007C31D6" w:rsidRPr="007C31D6">
        <w:t xml:space="preserve"> </w:t>
      </w:r>
      <w:r w:rsidR="007C31D6">
        <w:t xml:space="preserve">em razão de </w:t>
      </w:r>
      <w:r w:rsidR="009E20F3">
        <w:t xml:space="preserve">desavenças sobre </w:t>
      </w:r>
      <w:r w:rsidR="007C31D6">
        <w:t>empréstimo firmado entre ambos</w:t>
      </w:r>
      <w:r w:rsidR="00807071">
        <w:t xml:space="preserve"> </w:t>
      </w:r>
      <w:r w:rsidR="00C46F1B">
        <w:rPr>
          <w:sz w:val="20"/>
          <w:szCs w:val="18"/>
        </w:rPr>
        <w:t>(</w:t>
      </w:r>
      <w:r w:rsidR="0080376C">
        <w:rPr>
          <w:sz w:val="20"/>
          <w:szCs w:val="18"/>
        </w:rPr>
        <w:t>evento 1, INIC1, p. 2</w:t>
      </w:r>
      <w:r w:rsidR="00BB1DA6" w:rsidRPr="00BB1DA6">
        <w:rPr>
          <w:sz w:val="20"/>
          <w:szCs w:val="18"/>
        </w:rPr>
        <w:t>)</w:t>
      </w:r>
      <w:r w:rsidR="00565B9F">
        <w:t xml:space="preserve">. </w:t>
      </w:r>
    </w:p>
    <w:p w14:paraId="74947E6C" w14:textId="154C338B" w:rsidR="00061612" w:rsidRDefault="00B96EE8" w:rsidP="000169F1">
      <w:pPr>
        <w:pStyle w:val="SemEspaamento"/>
      </w:pPr>
      <w:r>
        <w:t>O demandante alegou</w:t>
      </w:r>
      <w:r w:rsidR="00565B9F">
        <w:t xml:space="preserve">, </w:t>
      </w:r>
      <w:r w:rsidR="00CA7B1E">
        <w:t>também</w:t>
      </w:r>
      <w:r w:rsidR="00565B9F">
        <w:t>, que</w:t>
      </w:r>
      <w:r w:rsidR="000D4710">
        <w:t xml:space="preserve">, após </w:t>
      </w:r>
      <w:r>
        <w:t>essa avença</w:t>
      </w:r>
      <w:r w:rsidR="000D4710">
        <w:t>,</w:t>
      </w:r>
      <w:r w:rsidR="00565B9F">
        <w:t xml:space="preserve"> os valores foram integralmente ressarcidos ao réu</w:t>
      </w:r>
      <w:r w:rsidR="008E314A">
        <w:t xml:space="preserve"> e</w:t>
      </w:r>
      <w:r w:rsidR="00626FAB">
        <w:t xml:space="preserve"> eventual cobrança remanescente seria</w:t>
      </w:r>
      <w:r w:rsidR="00522F00">
        <w:t xml:space="preserve"> decorrente de juros excessivos</w:t>
      </w:r>
      <w:r w:rsidR="0080376C">
        <w:t xml:space="preserve"> </w:t>
      </w:r>
      <w:r w:rsidR="0080376C">
        <w:rPr>
          <w:sz w:val="20"/>
          <w:szCs w:val="18"/>
        </w:rPr>
        <w:t>(evento 1, INIC1, p. 3</w:t>
      </w:r>
      <w:r w:rsidR="0080376C" w:rsidRPr="00BB1DA6">
        <w:rPr>
          <w:sz w:val="20"/>
          <w:szCs w:val="18"/>
        </w:rPr>
        <w:t>)</w:t>
      </w:r>
      <w:r w:rsidR="00522F00">
        <w:t xml:space="preserve">. </w:t>
      </w:r>
    </w:p>
    <w:p w14:paraId="5BB7344D" w14:textId="76CB4EBE" w:rsidR="000169F1" w:rsidRDefault="000D6A7D" w:rsidP="009F4E33">
      <w:pPr>
        <w:pStyle w:val="SemEspaamento"/>
      </w:pPr>
      <w:r>
        <w:t>Assim que identificou</w:t>
      </w:r>
      <w:r w:rsidR="00061612">
        <w:t xml:space="preserve"> a primeira postagem</w:t>
      </w:r>
      <w:r w:rsidR="009F4E33">
        <w:t>,</w:t>
      </w:r>
      <w:r w:rsidR="00061612">
        <w:t xml:space="preserve"> o autor </w:t>
      </w:r>
      <w:r w:rsidR="00FD087E">
        <w:t>afirmou</w:t>
      </w:r>
      <w:r w:rsidR="00061612">
        <w:t xml:space="preserve"> que solicitou a sua retirada,</w:t>
      </w:r>
      <w:r w:rsidR="008E314A">
        <w:t xml:space="preserve"> </w:t>
      </w:r>
      <w:r w:rsidR="00225DEB">
        <w:t xml:space="preserve">mas o réu </w:t>
      </w:r>
      <w:r w:rsidR="00CA7B1E">
        <w:t>acabou realizando</w:t>
      </w:r>
      <w:r w:rsidR="00225DEB">
        <w:t xml:space="preserve"> nova postagem</w:t>
      </w:r>
      <w:r w:rsidR="00393587">
        <w:t xml:space="preserve"> e</w:t>
      </w:r>
      <w:r w:rsidR="00B269F4">
        <w:t xml:space="preserve"> o</w:t>
      </w:r>
      <w:r w:rsidR="00393587">
        <w:t xml:space="preserve"> “caluniado”</w:t>
      </w:r>
      <w:r w:rsidR="007569EA">
        <w:t xml:space="preserve"> </w:t>
      </w:r>
      <w:r w:rsidR="007569EA">
        <w:rPr>
          <w:sz w:val="20"/>
          <w:szCs w:val="18"/>
        </w:rPr>
        <w:t>(evento 1, INIC1, p. 3</w:t>
      </w:r>
      <w:r w:rsidR="007569EA" w:rsidRPr="00BB1DA6">
        <w:rPr>
          <w:sz w:val="20"/>
          <w:szCs w:val="18"/>
        </w:rPr>
        <w:t>)</w:t>
      </w:r>
      <w:r w:rsidR="001A0FD4">
        <w:t>.</w:t>
      </w:r>
      <w:r w:rsidR="00295167">
        <w:t xml:space="preserve"> </w:t>
      </w:r>
    </w:p>
    <w:p w14:paraId="023D9117" w14:textId="3CEAC447" w:rsidR="00B269F4" w:rsidRDefault="009522FD" w:rsidP="009F4E33">
      <w:pPr>
        <w:pStyle w:val="SemEspaamento"/>
      </w:pPr>
      <w:r>
        <w:t>R</w:t>
      </w:r>
      <w:r w:rsidR="00EE2B8C">
        <w:t>egistrou o demandante</w:t>
      </w:r>
      <w:r>
        <w:t xml:space="preserve">, </w:t>
      </w:r>
      <w:r w:rsidR="006A6FC7">
        <w:t>ainda</w:t>
      </w:r>
      <w:r>
        <w:t>,</w:t>
      </w:r>
      <w:r w:rsidR="00EE2B8C">
        <w:t xml:space="preserve"> que no dia 28.8.22 sobreveio nova</w:t>
      </w:r>
      <w:r w:rsidR="007F2A43">
        <w:t xml:space="preserve"> postagem </w:t>
      </w:r>
      <w:r w:rsidR="00FE2DC4">
        <w:t xml:space="preserve">do réu </w:t>
      </w:r>
      <w:r w:rsidR="007F2A43">
        <w:t xml:space="preserve">no </w:t>
      </w:r>
      <w:r w:rsidR="007F2A43">
        <w:rPr>
          <w:i/>
          <w:iCs/>
        </w:rPr>
        <w:t>instagram</w:t>
      </w:r>
      <w:r w:rsidR="007A7DE4">
        <w:t>,</w:t>
      </w:r>
      <w:r w:rsidR="00357450">
        <w:t xml:space="preserve"> </w:t>
      </w:r>
      <w:r w:rsidR="00F746E4">
        <w:t xml:space="preserve">proferindo-lhe </w:t>
      </w:r>
      <w:r w:rsidR="008D1103">
        <w:t xml:space="preserve">novas </w:t>
      </w:r>
      <w:r w:rsidR="007F2A43">
        <w:t>ofensas</w:t>
      </w:r>
      <w:r w:rsidR="00474437">
        <w:t xml:space="preserve"> </w:t>
      </w:r>
      <w:r w:rsidR="00474437">
        <w:rPr>
          <w:sz w:val="20"/>
          <w:szCs w:val="18"/>
        </w:rPr>
        <w:t>(evento 1, INIC1, p. 4</w:t>
      </w:r>
      <w:r w:rsidR="00474437" w:rsidRPr="00BB1DA6">
        <w:rPr>
          <w:sz w:val="20"/>
          <w:szCs w:val="18"/>
        </w:rPr>
        <w:t>)</w:t>
      </w:r>
      <w:r w:rsidR="002272E2">
        <w:t xml:space="preserve">, sendo essas as situações que caracterizariam o dever de indenizar, </w:t>
      </w:r>
      <w:r>
        <w:t>pois</w:t>
      </w:r>
      <w:r w:rsidR="00FE2DC4">
        <w:t>, na sua visão,</w:t>
      </w:r>
      <w:r w:rsidR="002272E2">
        <w:t xml:space="preserve"> </w:t>
      </w:r>
      <w:r w:rsidR="00854151">
        <w:t>os fatos d</w:t>
      </w:r>
      <w:r w:rsidR="001A0FD4">
        <w:t xml:space="preserve">as postagens </w:t>
      </w:r>
      <w:r w:rsidR="00854151">
        <w:t>teriam ganho “</w:t>
      </w:r>
      <w:r w:rsidR="00854151" w:rsidRPr="0061525E">
        <w:rPr>
          <w:i/>
          <w:iCs/>
        </w:rPr>
        <w:t>ampla e vasta propagação na cidade</w:t>
      </w:r>
      <w:r w:rsidR="00854151">
        <w:t>”</w:t>
      </w:r>
      <w:r w:rsidR="0061525E">
        <w:t xml:space="preserve"> </w:t>
      </w:r>
      <w:r w:rsidR="0061525E" w:rsidRPr="0061525E">
        <w:rPr>
          <w:sz w:val="20"/>
          <w:szCs w:val="18"/>
        </w:rPr>
        <w:t>(evento 1, INIC1, p. 5)</w:t>
      </w:r>
      <w:r>
        <w:t xml:space="preserve">, razão pela qual </w:t>
      </w:r>
      <w:r w:rsidR="006C2A31">
        <w:t xml:space="preserve">entendeu estar configurado o ato ilícito e </w:t>
      </w:r>
      <w:r>
        <w:t xml:space="preserve">sugeriu o valor de R$ 20.000,00 </w:t>
      </w:r>
      <w:r w:rsidRPr="009522FD">
        <w:rPr>
          <w:sz w:val="20"/>
          <w:szCs w:val="18"/>
        </w:rPr>
        <w:t>(vinte mil reais)</w:t>
      </w:r>
      <w:r>
        <w:t xml:space="preserve"> </w:t>
      </w:r>
      <w:r w:rsidR="00E36D21">
        <w:t>como forma de</w:t>
      </w:r>
      <w:r>
        <w:t xml:space="preserve"> compensar</w:t>
      </w:r>
      <w:r w:rsidR="00E36D21">
        <w:t xml:space="preserve"> e observar o caráter pedagógico da </w:t>
      </w:r>
      <w:r w:rsidR="002C2102">
        <w:t>indenização</w:t>
      </w:r>
      <w:r w:rsidR="00474437">
        <w:t xml:space="preserve"> </w:t>
      </w:r>
      <w:r w:rsidR="00474437">
        <w:rPr>
          <w:sz w:val="20"/>
          <w:szCs w:val="18"/>
        </w:rPr>
        <w:t>(evento 1, INIC1, p. 6/8</w:t>
      </w:r>
      <w:r w:rsidR="00474437" w:rsidRPr="00BB1DA6">
        <w:rPr>
          <w:sz w:val="20"/>
          <w:szCs w:val="18"/>
        </w:rPr>
        <w:t>)</w:t>
      </w:r>
      <w:r w:rsidR="00E36D21">
        <w:t>.</w:t>
      </w:r>
    </w:p>
    <w:p w14:paraId="75CB52FB" w14:textId="66769D06" w:rsidR="00E36D21" w:rsidRPr="0042579F" w:rsidRDefault="00E36D21" w:rsidP="009F4E33">
      <w:pPr>
        <w:pStyle w:val="SemEspaamento"/>
      </w:pPr>
      <w:r>
        <w:lastRenderedPageBreak/>
        <w:t>Indeferida a tutela de urgência</w:t>
      </w:r>
      <w:r w:rsidR="00D10674">
        <w:t xml:space="preserve"> </w:t>
      </w:r>
      <w:r w:rsidR="00AC67FF">
        <w:t>pleiteada</w:t>
      </w:r>
      <w:r w:rsidR="00AB2FCD">
        <w:t xml:space="preserve"> </w:t>
      </w:r>
      <w:r w:rsidR="00AB2FCD" w:rsidRPr="00AB2FCD">
        <w:rPr>
          <w:sz w:val="20"/>
          <w:szCs w:val="18"/>
        </w:rPr>
        <w:t>(evento 9)</w:t>
      </w:r>
      <w:r w:rsidR="00AC67FF">
        <w:t>,</w:t>
      </w:r>
      <w:r w:rsidR="0091241A">
        <w:t xml:space="preserve"> que objetivava </w:t>
      </w:r>
      <w:r w:rsidR="00EE5E1E">
        <w:t>impedir</w:t>
      </w:r>
      <w:r w:rsidR="0091241A">
        <w:t xml:space="preserve"> </w:t>
      </w:r>
      <w:r w:rsidR="00EE5E1E">
        <w:t xml:space="preserve">o réu de </w:t>
      </w:r>
      <w:r w:rsidR="00D10674">
        <w:t>“</w:t>
      </w:r>
      <w:r w:rsidR="00EE5E1E" w:rsidRPr="00EE5E1E">
        <w:rPr>
          <w:i/>
          <w:iCs/>
        </w:rPr>
        <w:t>realizar postagens em rede social, ou fazer qualquer manifestação ofensiva à honra do autor</w:t>
      </w:r>
      <w:r w:rsidR="00EE5E1E">
        <w:t xml:space="preserve">” </w:t>
      </w:r>
      <w:r w:rsidR="00EE5E1E" w:rsidRPr="00EE5E1E">
        <w:rPr>
          <w:sz w:val="20"/>
          <w:szCs w:val="18"/>
        </w:rPr>
        <w:t>(evento 1, INIC1, p. 9)</w:t>
      </w:r>
      <w:r w:rsidR="00EE5E1E">
        <w:t>,</w:t>
      </w:r>
      <w:r w:rsidR="002C4901">
        <w:t xml:space="preserve"> sobretudo </w:t>
      </w:r>
      <w:r w:rsidR="004A3622">
        <w:t xml:space="preserve">por não </w:t>
      </w:r>
      <w:r w:rsidR="00766474">
        <w:t>se vislum</w:t>
      </w:r>
      <w:r w:rsidR="003C1F9B">
        <w:t>brar</w:t>
      </w:r>
      <w:r w:rsidR="004A3622">
        <w:t xml:space="preserve"> </w:t>
      </w:r>
      <w:r w:rsidR="002C4901">
        <w:t>“</w:t>
      </w:r>
      <w:r w:rsidR="002C4901" w:rsidRPr="009E0ED3">
        <w:rPr>
          <w:i/>
          <w:iCs/>
        </w:rPr>
        <w:t>elementos que</w:t>
      </w:r>
      <w:r w:rsidR="004A3622" w:rsidRPr="009E0ED3">
        <w:rPr>
          <w:i/>
          <w:iCs/>
        </w:rPr>
        <w:t xml:space="preserve"> evidenciem a probabilidade do</w:t>
      </w:r>
      <w:r w:rsidR="009E0ED3" w:rsidRPr="009E0ED3">
        <w:rPr>
          <w:i/>
          <w:iCs/>
        </w:rPr>
        <w:t xml:space="preserve"> direito</w:t>
      </w:r>
      <w:r w:rsidR="009E0ED3">
        <w:t>” em juízo de cognição sumária</w:t>
      </w:r>
      <w:r w:rsidR="00C11795">
        <w:t xml:space="preserve"> </w:t>
      </w:r>
      <w:r w:rsidR="00C11795" w:rsidRPr="00A31882">
        <w:rPr>
          <w:sz w:val="20"/>
          <w:szCs w:val="18"/>
        </w:rPr>
        <w:t xml:space="preserve">(evento 9, p. </w:t>
      </w:r>
      <w:r w:rsidR="00A31882" w:rsidRPr="00A31882">
        <w:rPr>
          <w:sz w:val="20"/>
          <w:szCs w:val="18"/>
        </w:rPr>
        <w:t>1)</w:t>
      </w:r>
      <w:r w:rsidR="009E0ED3">
        <w:t xml:space="preserve">, </w:t>
      </w:r>
      <w:r w:rsidR="007C6EC4">
        <w:t xml:space="preserve">o demandado foi devidamente citado para apresentar contestação, o que o faz, a tempo e modo, pelos motivos </w:t>
      </w:r>
      <w:r w:rsidR="0006292F">
        <w:t>delineados a seguir.</w:t>
      </w:r>
    </w:p>
    <w:p w14:paraId="26933315" w14:textId="77777777" w:rsidR="000169F1" w:rsidRPr="00136102" w:rsidRDefault="000169F1" w:rsidP="00F579C1">
      <w:pPr>
        <w:pStyle w:val="SemEspaamento"/>
        <w:numPr>
          <w:ilvl w:val="0"/>
          <w:numId w:val="0"/>
        </w:numPr>
      </w:pPr>
    </w:p>
    <w:p w14:paraId="781B803F" w14:textId="1E35C38A" w:rsidR="000169F1" w:rsidRDefault="000169F1" w:rsidP="000169F1">
      <w:pPr>
        <w:pStyle w:val="Ttulo"/>
      </w:pPr>
      <w:r w:rsidRPr="00136102">
        <w:t xml:space="preserve">II – </w:t>
      </w:r>
      <w:r w:rsidR="00177A5C">
        <w:t xml:space="preserve">AS </w:t>
      </w:r>
      <w:r w:rsidR="00E71450">
        <w:t>RAZÕES</w:t>
      </w:r>
      <w:r w:rsidR="00177A5C">
        <w:t xml:space="preserve"> </w:t>
      </w:r>
      <w:r w:rsidR="006652E1">
        <w:t>QUE CONDUZEM À IMPROCEDÊNCIA DA DEMANDA.</w:t>
      </w:r>
    </w:p>
    <w:p w14:paraId="5213E600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746BD2FA" w14:textId="116A141D" w:rsidR="004F2FDE" w:rsidRDefault="000169F1" w:rsidP="000169F1">
      <w:pPr>
        <w:pStyle w:val="SemEspaamento"/>
      </w:pPr>
      <w:r>
        <w:t xml:space="preserve"> </w:t>
      </w:r>
      <w:r w:rsidR="0064575D">
        <w:t>Em um primeiro momento, Excelência, o réu registra que</w:t>
      </w:r>
      <w:r w:rsidR="009E40CC">
        <w:t xml:space="preserve"> apenas </w:t>
      </w:r>
      <w:r w:rsidR="00F41BFF">
        <w:t xml:space="preserve">2 </w:t>
      </w:r>
      <w:r w:rsidR="00F41BFF" w:rsidRPr="00F41BFF">
        <w:rPr>
          <w:sz w:val="20"/>
          <w:szCs w:val="18"/>
        </w:rPr>
        <w:t>(duas)</w:t>
      </w:r>
      <w:r w:rsidR="009E40CC">
        <w:t xml:space="preserve"> d</w:t>
      </w:r>
      <w:r w:rsidR="0064575D">
        <w:t>as imagens</w:t>
      </w:r>
      <w:r w:rsidR="005C4B1A">
        <w:t xml:space="preserve"> </w:t>
      </w:r>
      <w:r w:rsidR="005C4B1A" w:rsidRPr="005C4B1A">
        <w:rPr>
          <w:sz w:val="20"/>
          <w:szCs w:val="18"/>
        </w:rPr>
        <w:t>(</w:t>
      </w:r>
      <w:r w:rsidR="005C4B1A" w:rsidRPr="005C4B1A">
        <w:rPr>
          <w:i/>
          <w:iCs/>
          <w:sz w:val="20"/>
          <w:szCs w:val="18"/>
        </w:rPr>
        <w:t>prints</w:t>
      </w:r>
      <w:r w:rsidR="005C4B1A" w:rsidRPr="005C4B1A">
        <w:rPr>
          <w:sz w:val="20"/>
          <w:szCs w:val="18"/>
        </w:rPr>
        <w:t>)</w:t>
      </w:r>
      <w:r w:rsidR="009E40CC">
        <w:t xml:space="preserve"> anexadas pelo auto</w:t>
      </w:r>
      <w:r w:rsidR="00AB3321">
        <w:t>r</w:t>
      </w:r>
      <w:r w:rsidR="003123BB">
        <w:t xml:space="preserve"> </w:t>
      </w:r>
      <w:r w:rsidR="003123BB" w:rsidRPr="003123BB">
        <w:rPr>
          <w:sz w:val="20"/>
          <w:szCs w:val="18"/>
        </w:rPr>
        <w:t>(evento 1, ANEXO5, p. 1</w:t>
      </w:r>
      <w:r w:rsidR="00884FFC">
        <w:rPr>
          <w:sz w:val="20"/>
          <w:szCs w:val="18"/>
        </w:rPr>
        <w:t>/</w:t>
      </w:r>
      <w:r w:rsidR="003123BB" w:rsidRPr="003123BB">
        <w:rPr>
          <w:sz w:val="20"/>
          <w:szCs w:val="18"/>
        </w:rPr>
        <w:t>2)</w:t>
      </w:r>
      <w:r w:rsidR="00AB3321">
        <w:t xml:space="preserve"> </w:t>
      </w:r>
      <w:r w:rsidR="009E40CC">
        <w:t>possu</w:t>
      </w:r>
      <w:r w:rsidR="003C7233">
        <w:t>em</w:t>
      </w:r>
      <w:r w:rsidR="009E40CC">
        <w:t xml:space="preserve"> identificação </w:t>
      </w:r>
      <w:r w:rsidR="002B0196">
        <w:t>de sua rede social, sendo</w:t>
      </w:r>
      <w:r w:rsidR="00F41BFF">
        <w:t xml:space="preserve"> que a primeira diz respeito à </w:t>
      </w:r>
      <w:r w:rsidR="00F41BFF" w:rsidRPr="008778C2">
        <w:rPr>
          <w:u w:val="single"/>
        </w:rPr>
        <w:t xml:space="preserve">postagem </w:t>
      </w:r>
      <w:r w:rsidR="008778C2" w:rsidRPr="008778C2">
        <w:rPr>
          <w:u w:val="single"/>
        </w:rPr>
        <w:t xml:space="preserve">temporária </w:t>
      </w:r>
      <w:r w:rsidR="008778C2">
        <w:rPr>
          <w:u w:val="single"/>
        </w:rPr>
        <w:t xml:space="preserve">e </w:t>
      </w:r>
      <w:r w:rsidR="00853220" w:rsidRPr="008778C2">
        <w:rPr>
          <w:u w:val="single"/>
        </w:rPr>
        <w:t>reservada</w:t>
      </w:r>
      <w:r w:rsidR="00853220">
        <w:t xml:space="preserve">, </w:t>
      </w:r>
      <w:r w:rsidR="00853220" w:rsidRPr="00583E97">
        <w:t xml:space="preserve">somente </w:t>
      </w:r>
      <w:r w:rsidR="00F41BFF" w:rsidRPr="00583E97">
        <w:t>para os melhores amigos</w:t>
      </w:r>
      <w:r w:rsidR="000B23D8">
        <w:t>,</w:t>
      </w:r>
      <w:r w:rsidR="000B23D8" w:rsidRPr="000B23D8">
        <w:t xml:space="preserve"> </w:t>
      </w:r>
      <w:r w:rsidR="00F41BFF">
        <w:t xml:space="preserve">e a </w:t>
      </w:r>
      <w:r w:rsidR="00F41BFF" w:rsidRPr="002E0D02">
        <w:rPr>
          <w:u w:val="single"/>
        </w:rPr>
        <w:t>segunda</w:t>
      </w:r>
      <w:r w:rsidR="000B23D8">
        <w:t xml:space="preserve"> retrata </w:t>
      </w:r>
      <w:r w:rsidR="002E0D02">
        <w:t xml:space="preserve">apenas </w:t>
      </w:r>
      <w:r w:rsidR="00755E68">
        <w:t>parte d</w:t>
      </w:r>
      <w:r w:rsidR="00853220">
        <w:t>a</w:t>
      </w:r>
      <w:r w:rsidR="00755E68">
        <w:t xml:space="preserve"> </w:t>
      </w:r>
      <w:r w:rsidR="000B23D8" w:rsidRPr="002E0D02">
        <w:rPr>
          <w:u w:val="single"/>
        </w:rPr>
        <w:t>conversa pessoal</w:t>
      </w:r>
      <w:r w:rsidR="00E05516" w:rsidRPr="00BA12E7">
        <w:t xml:space="preserve">, </w:t>
      </w:r>
      <w:r w:rsidR="00E05516">
        <w:rPr>
          <w:u w:val="single"/>
        </w:rPr>
        <w:t xml:space="preserve">por </w:t>
      </w:r>
      <w:r w:rsidR="00E05516">
        <w:rPr>
          <w:i/>
          <w:iCs/>
          <w:u w:val="single"/>
        </w:rPr>
        <w:t>direct</w:t>
      </w:r>
      <w:r w:rsidR="00E05516" w:rsidRPr="00BA12E7">
        <w:rPr>
          <w:i/>
          <w:iCs/>
          <w:u w:val="single"/>
        </w:rPr>
        <w:t>,</w:t>
      </w:r>
      <w:r w:rsidR="000B23D8">
        <w:t xml:space="preserve"> entre</w:t>
      </w:r>
      <w:r w:rsidR="00853220">
        <w:t xml:space="preserve"> as partes</w:t>
      </w:r>
      <w:r w:rsidR="002B0196">
        <w:t xml:space="preserve">. </w:t>
      </w:r>
    </w:p>
    <w:p w14:paraId="784A15B6" w14:textId="2E55F49B" w:rsidR="00ED00EA" w:rsidRDefault="002B0196" w:rsidP="00ED00EA">
      <w:pPr>
        <w:pStyle w:val="SemEspaamento"/>
      </w:pPr>
      <w:r>
        <w:t xml:space="preserve">As </w:t>
      </w:r>
      <w:r w:rsidR="00853220">
        <w:t>demais</w:t>
      </w:r>
      <w:r w:rsidR="00C67B79">
        <w:t xml:space="preserve"> imagens</w:t>
      </w:r>
      <w:r>
        <w:t>, em verdade,</w:t>
      </w:r>
      <w:r w:rsidR="004F2FDE">
        <w:t xml:space="preserve"> não possuem</w:t>
      </w:r>
      <w:r w:rsidR="00C67B79">
        <w:t xml:space="preserve"> qualquer identificação sobre a origem, </w:t>
      </w:r>
      <w:r w:rsidR="004F34CB">
        <w:t xml:space="preserve">o autor ou a rede social </w:t>
      </w:r>
      <w:r w:rsidR="00377E00">
        <w:t xml:space="preserve">na qual </w:t>
      </w:r>
      <w:r w:rsidR="004F34CB">
        <w:t xml:space="preserve">teria sido veiculada, </w:t>
      </w:r>
      <w:r w:rsidR="003C7233">
        <w:t>até por</w:t>
      </w:r>
      <w:r w:rsidR="004F34CB">
        <w:t xml:space="preserve">que </w:t>
      </w:r>
      <w:r w:rsidR="00984959">
        <w:t>nem</w:t>
      </w:r>
      <w:r w:rsidR="004F34CB">
        <w:t xml:space="preserve"> é possível </w:t>
      </w:r>
      <w:r w:rsidR="006646B4">
        <w:t xml:space="preserve">constatar </w:t>
      </w:r>
      <w:r w:rsidR="00963A9F">
        <w:t xml:space="preserve">qual a plataforma </w:t>
      </w:r>
      <w:r w:rsidR="00774912">
        <w:t>publicada</w:t>
      </w:r>
      <w:r w:rsidR="00377E00">
        <w:t xml:space="preserve"> </w:t>
      </w:r>
      <w:r w:rsidR="00377E00" w:rsidRPr="00377E00">
        <w:rPr>
          <w:sz w:val="20"/>
          <w:szCs w:val="18"/>
        </w:rPr>
        <w:t>(</w:t>
      </w:r>
      <w:r w:rsidR="00377E00" w:rsidRPr="00377E00">
        <w:rPr>
          <w:i/>
          <w:iCs/>
          <w:sz w:val="20"/>
          <w:szCs w:val="18"/>
        </w:rPr>
        <w:t>instagram</w:t>
      </w:r>
      <w:r w:rsidR="00377E00" w:rsidRPr="00377E00">
        <w:rPr>
          <w:sz w:val="20"/>
          <w:szCs w:val="18"/>
        </w:rPr>
        <w:t xml:space="preserve">, </w:t>
      </w:r>
      <w:proofErr w:type="spellStart"/>
      <w:r w:rsidR="00377E00" w:rsidRPr="00377E00">
        <w:rPr>
          <w:i/>
          <w:iCs/>
          <w:sz w:val="20"/>
          <w:szCs w:val="18"/>
        </w:rPr>
        <w:t>facebook</w:t>
      </w:r>
      <w:proofErr w:type="spellEnd"/>
      <w:r w:rsidR="00377E00" w:rsidRPr="00377E00">
        <w:rPr>
          <w:sz w:val="20"/>
          <w:szCs w:val="18"/>
        </w:rPr>
        <w:t>, entre outras)</w:t>
      </w:r>
      <w:r w:rsidR="00963A9F">
        <w:t xml:space="preserve">, </w:t>
      </w:r>
      <w:r w:rsidR="00C67B79">
        <w:t>o que impede a</w:t>
      </w:r>
      <w:r w:rsidR="004F34CB">
        <w:t xml:space="preserve"> sua </w:t>
      </w:r>
      <w:r w:rsidR="00963A9F">
        <w:t>utilização para fins de</w:t>
      </w:r>
      <w:r w:rsidR="00377E00">
        <w:t xml:space="preserve"> caracterização d</w:t>
      </w:r>
      <w:r w:rsidR="001238AD">
        <w:t>e</w:t>
      </w:r>
      <w:r w:rsidR="00377E00">
        <w:t xml:space="preserve"> ato ilícito e, por consectário, </w:t>
      </w:r>
      <w:r w:rsidR="00ED00EA">
        <w:t>d</w:t>
      </w:r>
      <w:r w:rsidR="001238AD">
        <w:t>e</w:t>
      </w:r>
      <w:r w:rsidR="00ED00EA">
        <w:t xml:space="preserve"> dano moral indenizável. Vejamos essas imagens</w:t>
      </w:r>
      <w:r w:rsidR="00884FFC">
        <w:t xml:space="preserve"> </w:t>
      </w:r>
      <w:r w:rsidR="00884FFC" w:rsidRPr="003123BB">
        <w:rPr>
          <w:sz w:val="20"/>
          <w:szCs w:val="18"/>
        </w:rPr>
        <w:t>(evento 1, ANEXO5, p. 1</w:t>
      </w:r>
      <w:r w:rsidR="00884FFC">
        <w:rPr>
          <w:sz w:val="20"/>
          <w:szCs w:val="18"/>
        </w:rPr>
        <w:t>/</w:t>
      </w:r>
      <w:r w:rsidR="00884FFC" w:rsidRPr="003123BB">
        <w:rPr>
          <w:sz w:val="20"/>
          <w:szCs w:val="18"/>
        </w:rPr>
        <w:t>2)</w:t>
      </w:r>
      <w:r w:rsidR="00ED00EA">
        <w:t>:</w:t>
      </w:r>
    </w:p>
    <w:p w14:paraId="317B3252" w14:textId="0A7C0A92" w:rsidR="00472804" w:rsidRPr="00472804" w:rsidRDefault="006E29A4" w:rsidP="008E15F8">
      <w:pPr>
        <w:pStyle w:val="Ttulo"/>
        <w:kinsoku w:val="0"/>
        <w:overflowPunct w:val="0"/>
      </w:pPr>
      <w:r w:rsidRPr="006E29A4">
        <w:rPr>
          <w:b w:val="0"/>
        </w:rPr>
        <w:t xml:space="preserve"> </w:t>
      </w:r>
      <w:bookmarkStart w:id="0" w:name="Evento_1_-_Doc._5_-_ANEXO"/>
      <w:bookmarkStart w:id="1" w:name="P᧮_1"/>
      <w:bookmarkEnd w:id="0"/>
      <w:bookmarkEnd w:id="1"/>
      <w:r w:rsidR="00C87E07" w:rsidRPr="00C87E07">
        <w:rPr>
          <w:b w:val="0"/>
          <w:noProof/>
        </w:rPr>
        <w:drawing>
          <wp:inline distT="0" distB="0" distL="0" distR="0" wp14:anchorId="29A8DBA2" wp14:editId="350D84CB">
            <wp:extent cx="3019425" cy="317029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098" cy="317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2804" w:rsidRPr="00472804">
        <w:t xml:space="preserve"> </w:t>
      </w:r>
      <w:r w:rsidR="008E15F8">
        <w:t xml:space="preserve">           </w:t>
      </w:r>
      <w:r w:rsidR="003813C9" w:rsidRPr="003813C9">
        <w:rPr>
          <w:b w:val="0"/>
        </w:rPr>
        <w:t xml:space="preserve"> </w:t>
      </w:r>
      <w:r w:rsidR="008E15F8">
        <w:rPr>
          <w:b w:val="0"/>
          <w:noProof/>
        </w:rPr>
        <w:drawing>
          <wp:inline distT="0" distB="0" distL="0" distR="0" wp14:anchorId="090A2549" wp14:editId="018A8C3D">
            <wp:extent cx="2090595" cy="3561907"/>
            <wp:effectExtent l="0" t="0" r="508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385" cy="357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4180" w14:textId="3FD6AEF7" w:rsidR="006E29A4" w:rsidRPr="006E29A4" w:rsidRDefault="000307FE" w:rsidP="006E29A4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884FF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14C47C1" wp14:editId="7EE8B481">
            <wp:extent cx="2985402" cy="5411973"/>
            <wp:effectExtent l="0" t="0" r="5715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27" cy="542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ab/>
      </w:r>
      <w:r w:rsidR="00C3265E">
        <w:rPr>
          <w:rFonts w:ascii="Times New Roman" w:hAnsi="Times New Roman" w:cs="Times New Roman"/>
          <w:sz w:val="20"/>
          <w:szCs w:val="20"/>
        </w:rPr>
        <w:t xml:space="preserve">  </w:t>
      </w:r>
      <w:r w:rsidR="00884FFC"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777E9BA" wp14:editId="65FC696B">
            <wp:extent cx="2181225" cy="4934002"/>
            <wp:effectExtent l="0" t="0" r="9525" b="0"/>
            <wp:docPr id="20" name="Imagem 20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93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7AFD" w14:textId="78EF05CB" w:rsidR="000169F1" w:rsidRPr="00AF247F" w:rsidRDefault="000169F1" w:rsidP="00AF247F">
      <w:pPr>
        <w:pStyle w:val="Ttulo"/>
      </w:pPr>
    </w:p>
    <w:p w14:paraId="37B1770A" w14:textId="72210EDF" w:rsidR="001A4892" w:rsidRDefault="00125785" w:rsidP="00884FFC">
      <w:pPr>
        <w:pStyle w:val="SemEspaamento"/>
      </w:pPr>
      <w:r>
        <w:t>Ora</w:t>
      </w:r>
      <w:r w:rsidR="007976A4">
        <w:t>, o que se extrai d</w:t>
      </w:r>
      <w:r w:rsidR="00E91E31">
        <w:t xml:space="preserve">a imagem colacionada </w:t>
      </w:r>
      <w:r w:rsidR="00346CC8">
        <w:t xml:space="preserve">anteriormente, </w:t>
      </w:r>
      <w:r w:rsidR="00E91E31">
        <w:t>no lado direito</w:t>
      </w:r>
      <w:r w:rsidR="00443C03">
        <w:t>,</w:t>
      </w:r>
      <w:r w:rsidR="007976A4">
        <w:t xml:space="preserve"> é que </w:t>
      </w:r>
      <w:r w:rsidR="00443C03">
        <w:t xml:space="preserve">a mensagem </w:t>
      </w:r>
      <w:r w:rsidR="007976A4">
        <w:t>não</w:t>
      </w:r>
      <w:r w:rsidR="00902542">
        <w:t xml:space="preserve"> informa</w:t>
      </w:r>
      <w:r w:rsidR="006A55EB">
        <w:t xml:space="preserve"> nem descreve </w:t>
      </w:r>
      <w:r w:rsidR="0043567E">
        <w:t xml:space="preserve">quem seria a </w:t>
      </w:r>
      <w:r w:rsidR="00443C03">
        <w:t xml:space="preserve">pessoa </w:t>
      </w:r>
      <w:r w:rsidR="0043567E">
        <w:t xml:space="preserve">que </w:t>
      </w:r>
      <w:r w:rsidR="00AD12FB">
        <w:t xml:space="preserve">teria </w:t>
      </w:r>
      <w:r w:rsidR="004A1086">
        <w:t>proferido ameaças</w:t>
      </w:r>
      <w:r w:rsidR="00443C03">
        <w:t>,</w:t>
      </w:r>
      <w:r w:rsidR="006A55EB">
        <w:t xml:space="preserve"> </w:t>
      </w:r>
      <w:r w:rsidR="004A1086">
        <w:t>além de não detalhar qual conduta que levou a essa conclusão</w:t>
      </w:r>
      <w:r w:rsidR="001A4892">
        <w:t>.</w:t>
      </w:r>
    </w:p>
    <w:p w14:paraId="1EDA9A82" w14:textId="02293FB7" w:rsidR="00BD7A0D" w:rsidRDefault="001A4892" w:rsidP="00884FFC">
      <w:pPr>
        <w:pStyle w:val="SemEspaamento"/>
      </w:pPr>
      <w:r>
        <w:t>O</w:t>
      </w:r>
      <w:r w:rsidR="006A55EB">
        <w:t xml:space="preserve">u seja, </w:t>
      </w:r>
      <w:r w:rsidR="004548D0">
        <w:t>a</w:t>
      </w:r>
      <w:r>
        <w:t xml:space="preserve"> imagem </w:t>
      </w:r>
      <w:r w:rsidR="004548D0">
        <w:t xml:space="preserve">mencionada </w:t>
      </w:r>
      <w:r>
        <w:t>não apresenta</w:t>
      </w:r>
      <w:r w:rsidR="008A5F0A">
        <w:t xml:space="preserve"> o suposto </w:t>
      </w:r>
      <w:r w:rsidR="00B3448B">
        <w:t xml:space="preserve">agressor nem registra </w:t>
      </w:r>
      <w:r w:rsidR="004548D0">
        <w:t xml:space="preserve">qual conduta </w:t>
      </w:r>
      <w:r w:rsidR="00461527">
        <w:t>representaria</w:t>
      </w:r>
      <w:r w:rsidR="004548D0">
        <w:t xml:space="preserve"> a ameaça </w:t>
      </w:r>
      <w:r w:rsidR="00C51E0E">
        <w:t xml:space="preserve">ou </w:t>
      </w:r>
      <w:r w:rsidR="004548D0">
        <w:t xml:space="preserve">quem seria </w:t>
      </w:r>
      <w:r w:rsidR="00B3448B">
        <w:t xml:space="preserve">a vítima, </w:t>
      </w:r>
      <w:r w:rsidR="006A55EB">
        <w:t xml:space="preserve">de modo que, também por este motivo, não </w:t>
      </w:r>
      <w:r w:rsidR="00221D2F">
        <w:t xml:space="preserve">é capaz de </w:t>
      </w:r>
      <w:r w:rsidR="00D559EB">
        <w:t xml:space="preserve">demonstrar </w:t>
      </w:r>
      <w:r w:rsidR="00461527">
        <w:t xml:space="preserve">ato ilícito </w:t>
      </w:r>
      <w:r w:rsidR="00D559EB">
        <w:t xml:space="preserve">apto a </w:t>
      </w:r>
      <w:r w:rsidR="00461527">
        <w:t>gerar dano moral indenizável.</w:t>
      </w:r>
    </w:p>
    <w:p w14:paraId="355C6A57" w14:textId="17FBC0FA" w:rsidR="005B5BD9" w:rsidRDefault="00FF0358" w:rsidP="00884FFC">
      <w:pPr>
        <w:pStyle w:val="SemEspaamento"/>
      </w:pPr>
      <w:r>
        <w:t xml:space="preserve">Mas não é só. </w:t>
      </w:r>
      <w:r w:rsidR="004F2E9F">
        <w:t xml:space="preserve">Ao contrário do que afirma o autor, a simples </w:t>
      </w:r>
      <w:r w:rsidR="000E2CDE">
        <w:t>alusão</w:t>
      </w:r>
      <w:r w:rsidR="004F2E9F">
        <w:t xml:space="preserve"> </w:t>
      </w:r>
      <w:r w:rsidR="002F4188">
        <w:t>à alcunha “</w:t>
      </w:r>
      <w:proofErr w:type="spellStart"/>
      <w:r w:rsidR="002F4188">
        <w:t>Badeco</w:t>
      </w:r>
      <w:proofErr w:type="spellEnd"/>
      <w:r w:rsidR="002F4188">
        <w:t>”</w:t>
      </w:r>
      <w:r w:rsidR="00DB52DD">
        <w:t xml:space="preserve"> e </w:t>
      </w:r>
      <w:r w:rsidR="002316B6">
        <w:t xml:space="preserve">a </w:t>
      </w:r>
      <w:r w:rsidR="002A4DB8">
        <w:t>outr</w:t>
      </w:r>
      <w:r w:rsidR="00DB52DD">
        <w:t>as “menções feitas”</w:t>
      </w:r>
      <w:r w:rsidR="000E360F">
        <w:t>, de forma genérica,</w:t>
      </w:r>
      <w:r w:rsidR="00722F3B">
        <w:t xml:space="preserve"> pelo réu</w:t>
      </w:r>
      <w:r w:rsidR="002A4DB8">
        <w:t xml:space="preserve"> </w:t>
      </w:r>
      <w:r w:rsidR="002F4188" w:rsidRPr="00EB363E">
        <w:rPr>
          <w:b/>
          <w:bCs/>
          <w:u w:val="single"/>
        </w:rPr>
        <w:t xml:space="preserve">não </w:t>
      </w:r>
      <w:r w:rsidR="00DB52DD" w:rsidRPr="00EB363E">
        <w:rPr>
          <w:b/>
          <w:bCs/>
          <w:u w:val="single"/>
        </w:rPr>
        <w:t>são</w:t>
      </w:r>
      <w:r w:rsidR="00DB52DD">
        <w:rPr>
          <w:b/>
          <w:bCs/>
        </w:rPr>
        <w:t xml:space="preserve"> </w:t>
      </w:r>
      <w:r w:rsidR="00EB363E">
        <w:rPr>
          <w:b/>
          <w:bCs/>
        </w:rPr>
        <w:t>suficientes</w:t>
      </w:r>
      <w:r w:rsidR="00C974D7" w:rsidRPr="002712F6">
        <w:rPr>
          <w:b/>
          <w:bCs/>
        </w:rPr>
        <w:t xml:space="preserve"> para</w:t>
      </w:r>
      <w:r w:rsidR="009C5165" w:rsidRPr="002712F6">
        <w:rPr>
          <w:b/>
          <w:bCs/>
        </w:rPr>
        <w:t xml:space="preserve"> se concluir</w:t>
      </w:r>
      <w:r w:rsidR="002F4188" w:rsidRPr="002712F6">
        <w:rPr>
          <w:b/>
          <w:bCs/>
        </w:rPr>
        <w:t xml:space="preserve"> que a postage</w:t>
      </w:r>
      <w:r w:rsidR="008B6730" w:rsidRPr="002712F6">
        <w:rPr>
          <w:b/>
          <w:bCs/>
        </w:rPr>
        <w:t>m</w:t>
      </w:r>
      <w:r w:rsidR="00A64F5B">
        <w:t>,</w:t>
      </w:r>
      <w:r w:rsidR="002F4188">
        <w:t xml:space="preserve"> </w:t>
      </w:r>
      <w:r w:rsidR="008778C2" w:rsidRPr="00A64F5B">
        <w:rPr>
          <w:u w:val="single"/>
        </w:rPr>
        <w:t>temporária</w:t>
      </w:r>
      <w:r w:rsidR="008778C2">
        <w:t xml:space="preserve"> e </w:t>
      </w:r>
      <w:r w:rsidR="008B6730" w:rsidRPr="00A64F5B">
        <w:rPr>
          <w:u w:val="single"/>
        </w:rPr>
        <w:t>reservada</w:t>
      </w:r>
      <w:r w:rsidR="00A64F5B">
        <w:t xml:space="preserve">, </w:t>
      </w:r>
      <w:r w:rsidR="009C5165" w:rsidRPr="001249CC">
        <w:rPr>
          <w:b/>
          <w:bCs/>
        </w:rPr>
        <w:t>era direcionada ao demandante</w:t>
      </w:r>
      <w:r w:rsidR="00C974D7">
        <w:t>,</w:t>
      </w:r>
      <w:r w:rsidR="009C5165" w:rsidRPr="005E1543">
        <w:t xml:space="preserve"> </w:t>
      </w:r>
      <w:r w:rsidR="009C5165" w:rsidRPr="00B82F3F">
        <w:t xml:space="preserve">sobretudo porque </w:t>
      </w:r>
      <w:r w:rsidR="009C5165">
        <w:rPr>
          <w:u w:val="single"/>
        </w:rPr>
        <w:t>não houve vinculação à</w:t>
      </w:r>
      <w:r w:rsidR="00524862">
        <w:rPr>
          <w:u w:val="single"/>
        </w:rPr>
        <w:t xml:space="preserve"> sua</w:t>
      </w:r>
      <w:r w:rsidR="009C5165">
        <w:rPr>
          <w:u w:val="single"/>
        </w:rPr>
        <w:t xml:space="preserve"> imagem ou detalhamento de mais informações pessoais</w:t>
      </w:r>
      <w:r w:rsidR="00751758">
        <w:rPr>
          <w:u w:val="single"/>
        </w:rPr>
        <w:t xml:space="preserve"> </w:t>
      </w:r>
      <w:r w:rsidR="008E5F87">
        <w:rPr>
          <w:u w:val="single"/>
        </w:rPr>
        <w:t xml:space="preserve">que identificassem, claramente, o </w:t>
      </w:r>
      <w:r w:rsidR="00751758">
        <w:rPr>
          <w:u w:val="single"/>
        </w:rPr>
        <w:t>senhor NELSON CARLOS SALDANHA DESTRI</w:t>
      </w:r>
      <w:r w:rsidR="008E5F87">
        <w:t xml:space="preserve"> como alvo das postagens</w:t>
      </w:r>
      <w:r w:rsidR="00751758">
        <w:t>.</w:t>
      </w:r>
      <w:r w:rsidR="0057265A">
        <w:t xml:space="preserve"> </w:t>
      </w:r>
      <w:r w:rsidR="00062BD7">
        <w:t xml:space="preserve">Vejamos </w:t>
      </w:r>
      <w:r w:rsidR="00D470BD">
        <w:t xml:space="preserve">o </w:t>
      </w:r>
      <w:r w:rsidR="00D470BD">
        <w:rPr>
          <w:i/>
          <w:iCs/>
        </w:rPr>
        <w:t xml:space="preserve">print </w:t>
      </w:r>
      <w:r w:rsidR="00D470BD">
        <w:t>apresentado</w:t>
      </w:r>
      <w:r w:rsidR="00B82F3F">
        <w:t xml:space="preserve"> pelo autor</w:t>
      </w:r>
      <w:r w:rsidR="00062BD7">
        <w:t>:</w:t>
      </w:r>
    </w:p>
    <w:p w14:paraId="2D8BD9FC" w14:textId="77777777" w:rsidR="00062BD7" w:rsidRPr="002C162F" w:rsidRDefault="00062BD7" w:rsidP="00AF247F">
      <w:pPr>
        <w:pStyle w:val="Ttulo"/>
        <w:rPr>
          <w:sz w:val="12"/>
          <w:szCs w:val="14"/>
        </w:rPr>
      </w:pPr>
    </w:p>
    <w:p w14:paraId="6A4603BF" w14:textId="7A85FEA4" w:rsidR="00062BD7" w:rsidRDefault="00A721B4" w:rsidP="00062BD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DC4181A" wp14:editId="0E157C32">
            <wp:extent cx="2030818" cy="4708640"/>
            <wp:effectExtent l="0" t="0" r="762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191" cy="470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3032" w14:textId="77777777" w:rsidR="00062BD7" w:rsidRPr="007F29A8" w:rsidRDefault="00062BD7" w:rsidP="00AF247F">
      <w:pPr>
        <w:pStyle w:val="Ttulo"/>
        <w:rPr>
          <w:sz w:val="12"/>
          <w:szCs w:val="14"/>
        </w:rPr>
      </w:pPr>
    </w:p>
    <w:p w14:paraId="31BA25BA" w14:textId="1DBC4CD6" w:rsidR="00524862" w:rsidRDefault="007B5090" w:rsidP="00884FFC">
      <w:pPr>
        <w:pStyle w:val="SemEspaamento"/>
      </w:pPr>
      <w:r>
        <w:t xml:space="preserve">Ora, a imagem evidencia que </w:t>
      </w:r>
      <w:r w:rsidR="0057265A">
        <w:t xml:space="preserve">o autor </w:t>
      </w:r>
      <w:r w:rsidR="005B5BD9">
        <w:t>não</w:t>
      </w:r>
      <w:r w:rsidR="00CD69A0">
        <w:t xml:space="preserve"> foi</w:t>
      </w:r>
      <w:r w:rsidR="005B5BD9">
        <w:t xml:space="preserve"> identificado </w:t>
      </w:r>
      <w:r w:rsidR="0057265A">
        <w:t>nas postagens</w:t>
      </w:r>
      <w:r w:rsidR="004640AB">
        <w:t>, o que derrui a</w:t>
      </w:r>
      <w:r w:rsidR="00CA3561">
        <w:t xml:space="preserve"> </w:t>
      </w:r>
      <w:r w:rsidR="00296E17">
        <w:t>tese</w:t>
      </w:r>
      <w:r w:rsidR="00CA3561">
        <w:t xml:space="preserve"> de que o réu tem o dever de indeniz</w:t>
      </w:r>
      <w:r w:rsidR="000F77DC">
        <w:t>á-lo</w:t>
      </w:r>
      <w:r w:rsidR="0057265A">
        <w:t>.</w:t>
      </w:r>
    </w:p>
    <w:p w14:paraId="3510BBEE" w14:textId="135C2706" w:rsidR="006543D7" w:rsidRDefault="00A72A29" w:rsidP="00884FFC">
      <w:pPr>
        <w:pStyle w:val="SemEspaamento"/>
      </w:pPr>
      <w:r>
        <w:t>Aliás</w:t>
      </w:r>
      <w:r w:rsidR="00CA3561">
        <w:t>, c</w:t>
      </w:r>
      <w:r w:rsidR="00535204">
        <w:t xml:space="preserve">omo se sabe, </w:t>
      </w:r>
      <w:r w:rsidR="00942688">
        <w:t xml:space="preserve">a </w:t>
      </w:r>
      <w:r w:rsidR="00535204">
        <w:t>alcunha</w:t>
      </w:r>
      <w:r w:rsidR="00942688">
        <w:t xml:space="preserve"> “</w:t>
      </w:r>
      <w:proofErr w:type="spellStart"/>
      <w:r w:rsidR="00942688">
        <w:t>Badeco</w:t>
      </w:r>
      <w:proofErr w:type="spellEnd"/>
      <w:r w:rsidR="00942688">
        <w:t xml:space="preserve">” </w:t>
      </w:r>
      <w:r w:rsidR="00535204">
        <w:t xml:space="preserve">não é exclusiva do </w:t>
      </w:r>
      <w:r w:rsidR="000F77DC">
        <w:t>demandante</w:t>
      </w:r>
      <w:r w:rsidR="00535204">
        <w:t xml:space="preserve">, tanto que </w:t>
      </w:r>
      <w:r w:rsidR="00097FAF">
        <w:t xml:space="preserve">é </w:t>
      </w:r>
      <w:r w:rsidR="008E5F87">
        <w:t xml:space="preserve">fato </w:t>
      </w:r>
      <w:r w:rsidR="00097FAF">
        <w:t>notório</w:t>
      </w:r>
      <w:r w:rsidR="008B7E13">
        <w:t xml:space="preserve"> que</w:t>
      </w:r>
      <w:r w:rsidR="00097FAF">
        <w:t xml:space="preserve"> ex-vereador de Florianópolis também a utiliza</w:t>
      </w:r>
      <w:r w:rsidR="00CA3561">
        <w:t xml:space="preserve"> e </w:t>
      </w:r>
      <w:r w:rsidR="00A70363">
        <w:t xml:space="preserve">que </w:t>
      </w:r>
      <w:r w:rsidR="00CA3561">
        <w:t xml:space="preserve">sempre foi uma </w:t>
      </w:r>
      <w:r w:rsidR="00BC35FA">
        <w:t>figura pública muito conhecida na região</w:t>
      </w:r>
      <w:r w:rsidR="0057265A">
        <w:t>.</w:t>
      </w:r>
      <w:r w:rsidR="006543D7">
        <w:t xml:space="preserve"> </w:t>
      </w:r>
    </w:p>
    <w:p w14:paraId="167E83BB" w14:textId="35ECF461" w:rsidR="00C135D4" w:rsidRDefault="00CF30FB" w:rsidP="00884FFC">
      <w:pPr>
        <w:pStyle w:val="SemEspaamento"/>
      </w:pPr>
      <w:r>
        <w:t xml:space="preserve">E </w:t>
      </w:r>
      <w:r w:rsidR="00F26EDB">
        <w:t>a</w:t>
      </w:r>
      <w:r>
        <w:t xml:space="preserve"> </w:t>
      </w:r>
      <w:r w:rsidR="006543D7">
        <w:t>pesquisa dos usuários com essa alcunha</w:t>
      </w:r>
      <w:r w:rsidR="00F26EDB">
        <w:t xml:space="preserve"> </w:t>
      </w:r>
      <w:r w:rsidR="001F6596">
        <w:t xml:space="preserve">apenas </w:t>
      </w:r>
      <w:r w:rsidR="006543D7">
        <w:t>n</w:t>
      </w:r>
      <w:r w:rsidR="00F26EDB">
        <w:t xml:space="preserve">o aplicativo do </w:t>
      </w:r>
      <w:r w:rsidR="00F26EDB">
        <w:rPr>
          <w:i/>
          <w:iCs/>
        </w:rPr>
        <w:t>instagram</w:t>
      </w:r>
      <w:r>
        <w:t xml:space="preserve"> </w:t>
      </w:r>
      <w:r w:rsidRPr="00CF30FB">
        <w:rPr>
          <w:sz w:val="20"/>
          <w:szCs w:val="18"/>
        </w:rPr>
        <w:t>(</w:t>
      </w:r>
      <w:r w:rsidRPr="00CF30FB">
        <w:rPr>
          <w:b/>
          <w:bCs/>
          <w:sz w:val="20"/>
          <w:szCs w:val="18"/>
        </w:rPr>
        <w:t>doc. 1</w:t>
      </w:r>
      <w:r w:rsidRPr="00CF30FB">
        <w:rPr>
          <w:sz w:val="20"/>
          <w:szCs w:val="18"/>
        </w:rPr>
        <w:t>)</w:t>
      </w:r>
      <w:r w:rsidR="00F26EDB">
        <w:rPr>
          <w:i/>
          <w:iCs/>
        </w:rPr>
        <w:t xml:space="preserve"> </w:t>
      </w:r>
      <w:r>
        <w:t xml:space="preserve">revela </w:t>
      </w:r>
      <w:r w:rsidR="00F26EDB">
        <w:t xml:space="preserve">a </w:t>
      </w:r>
      <w:r w:rsidR="00F26EDB" w:rsidRPr="00A70363">
        <w:rPr>
          <w:b/>
          <w:bCs/>
          <w:u w:val="single"/>
        </w:rPr>
        <w:t>imensa</w:t>
      </w:r>
      <w:r w:rsidR="00F26EDB" w:rsidRPr="00505055">
        <w:rPr>
          <w:b/>
          <w:bCs/>
        </w:rPr>
        <w:t xml:space="preserve"> quantidade</w:t>
      </w:r>
      <w:r w:rsidR="00F26EDB">
        <w:t xml:space="preserve"> de pessoas que utilizam o apelido de “</w:t>
      </w:r>
      <w:proofErr w:type="spellStart"/>
      <w:r w:rsidR="00F26EDB">
        <w:t>Badeco</w:t>
      </w:r>
      <w:proofErr w:type="spellEnd"/>
      <w:r w:rsidR="00F26EDB">
        <w:t>”</w:t>
      </w:r>
      <w:r w:rsidR="001F6596">
        <w:t xml:space="preserve">, </w:t>
      </w:r>
      <w:r w:rsidR="004F54C9">
        <w:t>de modo a reforçar</w:t>
      </w:r>
      <w:r w:rsidR="001F6596">
        <w:t xml:space="preserve"> </w:t>
      </w:r>
      <w:r w:rsidR="004F54C9">
        <w:t xml:space="preserve">a possibilidade de que foi outra </w:t>
      </w:r>
      <w:r w:rsidR="001F6596">
        <w:t>a</w:t>
      </w:r>
      <w:r w:rsidR="004F54C9">
        <w:t xml:space="preserve"> pessoa mencionada na postagem, e não o réu</w:t>
      </w:r>
      <w:r>
        <w:t>.</w:t>
      </w:r>
      <w:r w:rsidR="00C135D4">
        <w:t xml:space="preserve"> </w:t>
      </w:r>
    </w:p>
    <w:p w14:paraId="7DDBB43F" w14:textId="65A7FD45" w:rsidR="001F3AA6" w:rsidRDefault="00A72A29" w:rsidP="00884FFC">
      <w:pPr>
        <w:pStyle w:val="SemEspaamento"/>
      </w:pPr>
      <w:r>
        <w:t>N</w:t>
      </w:r>
      <w:r w:rsidR="00C135D4">
        <w:t>ão fosse isso o suficiente</w:t>
      </w:r>
      <w:r w:rsidR="00931624">
        <w:t xml:space="preserve">, </w:t>
      </w:r>
      <w:r w:rsidR="00C135D4">
        <w:t xml:space="preserve">o próprio autor </w:t>
      </w:r>
      <w:r w:rsidR="00C135D4" w:rsidRPr="00931624">
        <w:rPr>
          <w:u w:val="single"/>
        </w:rPr>
        <w:t>não utiliza a expressão “</w:t>
      </w:r>
      <w:proofErr w:type="spellStart"/>
      <w:r w:rsidR="00C135D4" w:rsidRPr="00931624">
        <w:rPr>
          <w:u w:val="single"/>
        </w:rPr>
        <w:t>Badeco</w:t>
      </w:r>
      <w:proofErr w:type="spellEnd"/>
      <w:r w:rsidR="00C135D4" w:rsidRPr="00931624">
        <w:rPr>
          <w:u w:val="single"/>
        </w:rPr>
        <w:t>”</w:t>
      </w:r>
      <w:r w:rsidR="00C135D4">
        <w:t xml:space="preserve"> </w:t>
      </w:r>
      <w:r w:rsidR="00635F2C">
        <w:t>nem faz referência a ela na</w:t>
      </w:r>
      <w:r w:rsidR="00D92CC8">
        <w:t xml:space="preserve"> biografia de </w:t>
      </w:r>
      <w:r w:rsidR="00C135D4">
        <w:t xml:space="preserve">seu perfil do </w:t>
      </w:r>
      <w:r w:rsidR="00C135D4">
        <w:rPr>
          <w:i/>
          <w:iCs/>
        </w:rPr>
        <w:t>instagram</w:t>
      </w:r>
      <w:r w:rsidR="00635F2C">
        <w:t>,</w:t>
      </w:r>
      <w:r w:rsidR="00D92CC8">
        <w:t xml:space="preserve"> mas se identifica apenas </w:t>
      </w:r>
      <w:r w:rsidR="00A70363">
        <w:t xml:space="preserve">como </w:t>
      </w:r>
      <w:r w:rsidR="00D92CC8">
        <w:t>“@</w:t>
      </w:r>
      <w:proofErr w:type="spellStart"/>
      <w:r w:rsidR="00D92CC8">
        <w:t>carlosdestri</w:t>
      </w:r>
      <w:proofErr w:type="spellEnd"/>
      <w:r w:rsidR="00D92CC8">
        <w:t>_”</w:t>
      </w:r>
      <w:r w:rsidR="00160FDA">
        <w:t xml:space="preserve">, </w:t>
      </w:r>
      <w:r w:rsidR="00A70363">
        <w:t>consoante</w:t>
      </w:r>
      <w:r w:rsidR="00160FDA">
        <w:t xml:space="preserve"> se extrai da pesquisa ora anexada </w:t>
      </w:r>
      <w:r w:rsidR="00160FDA" w:rsidRPr="00635F2C">
        <w:rPr>
          <w:sz w:val="20"/>
          <w:szCs w:val="18"/>
        </w:rPr>
        <w:t>(</w:t>
      </w:r>
      <w:r w:rsidR="00160FDA" w:rsidRPr="00635F2C">
        <w:rPr>
          <w:b/>
          <w:bCs/>
          <w:sz w:val="20"/>
          <w:szCs w:val="18"/>
        </w:rPr>
        <w:t>doc. 2</w:t>
      </w:r>
      <w:r w:rsidR="00160FDA" w:rsidRPr="00635F2C">
        <w:rPr>
          <w:sz w:val="20"/>
          <w:szCs w:val="18"/>
        </w:rPr>
        <w:t>)</w:t>
      </w:r>
      <w:r w:rsidR="00D92CC8">
        <w:t>.</w:t>
      </w:r>
    </w:p>
    <w:p w14:paraId="3DE4259A" w14:textId="09089D04" w:rsidR="00AF45CE" w:rsidRDefault="0057265A" w:rsidP="00884FFC">
      <w:pPr>
        <w:pStyle w:val="SemEspaamento"/>
      </w:pPr>
      <w:r>
        <w:t xml:space="preserve">Além disso, </w:t>
      </w:r>
      <w:r w:rsidR="00162C6F">
        <w:t xml:space="preserve">diversamente do que afirmado na exordial, </w:t>
      </w:r>
      <w:r w:rsidR="00162C6F" w:rsidRPr="00156887">
        <w:rPr>
          <w:b/>
          <w:bCs/>
        </w:rPr>
        <w:t>o autor</w:t>
      </w:r>
      <w:r w:rsidR="00162C6F">
        <w:t xml:space="preserve"> </w:t>
      </w:r>
      <w:r w:rsidR="00162C6F" w:rsidRPr="00B518EE">
        <w:rPr>
          <w:b/>
          <w:bCs/>
          <w:u w:val="single"/>
        </w:rPr>
        <w:t>não solicitou</w:t>
      </w:r>
      <w:r w:rsidR="00162C6F">
        <w:rPr>
          <w:b/>
          <w:bCs/>
        </w:rPr>
        <w:t xml:space="preserve"> </w:t>
      </w:r>
      <w:r w:rsidR="00302B58">
        <w:rPr>
          <w:b/>
          <w:bCs/>
        </w:rPr>
        <w:t xml:space="preserve">ao réu </w:t>
      </w:r>
      <w:r w:rsidR="00162C6F">
        <w:rPr>
          <w:b/>
          <w:bCs/>
        </w:rPr>
        <w:t>a retirada de postagem</w:t>
      </w:r>
      <w:r w:rsidR="00302B58">
        <w:rPr>
          <w:b/>
          <w:bCs/>
        </w:rPr>
        <w:t xml:space="preserve"> sua em rede social</w:t>
      </w:r>
      <w:r w:rsidR="00162C6F">
        <w:t>,</w:t>
      </w:r>
      <w:r w:rsidR="001651D1">
        <w:t xml:space="preserve"> </w:t>
      </w:r>
      <w:r w:rsidR="00156887">
        <w:t>fato confirmado</w:t>
      </w:r>
      <w:r w:rsidR="00D83CA2">
        <w:t>, inclusive,</w:t>
      </w:r>
      <w:r w:rsidR="00156887">
        <w:t xml:space="preserve"> </w:t>
      </w:r>
      <w:r w:rsidR="00341CC4">
        <w:t xml:space="preserve">pela própria documentação anexada aos autos, que não </w:t>
      </w:r>
      <w:r w:rsidR="007C4056">
        <w:t>apresenta</w:t>
      </w:r>
      <w:r w:rsidR="00341CC4">
        <w:t xml:space="preserve"> </w:t>
      </w:r>
      <w:r w:rsidR="00156887">
        <w:t>nenhum registro nesse sentido</w:t>
      </w:r>
      <w:r w:rsidR="00AF45CE">
        <w:t>.</w:t>
      </w:r>
    </w:p>
    <w:p w14:paraId="51D07D84" w14:textId="1B1BC6BE" w:rsidR="007C4056" w:rsidRDefault="00133E3F" w:rsidP="008F4099">
      <w:pPr>
        <w:pStyle w:val="SemEspaamento"/>
      </w:pPr>
      <w:r>
        <w:t>Também</w:t>
      </w:r>
      <w:r w:rsidRPr="00133E3F">
        <w:t xml:space="preserve"> </w:t>
      </w:r>
      <w:r>
        <w:t>não prevalece a alegação do demandante no sentido de que</w:t>
      </w:r>
      <w:r w:rsidR="00182248">
        <w:t xml:space="preserve"> </w:t>
      </w:r>
      <w:r w:rsidR="008F4099">
        <w:t>o réu “</w:t>
      </w:r>
      <w:r w:rsidR="008F4099" w:rsidRPr="008F4099">
        <w:rPr>
          <w:i/>
          <w:iCs/>
        </w:rPr>
        <w:t xml:space="preserve">objetivava ofender a honra do autor, pois com animus </w:t>
      </w:r>
      <w:proofErr w:type="spellStart"/>
      <w:r w:rsidR="008F4099" w:rsidRPr="008F4099">
        <w:rPr>
          <w:i/>
          <w:iCs/>
        </w:rPr>
        <w:t>diffamandi</w:t>
      </w:r>
      <w:proofErr w:type="spellEnd"/>
      <w:r w:rsidR="008F4099" w:rsidRPr="008F4099">
        <w:rPr>
          <w:i/>
          <w:iCs/>
        </w:rPr>
        <w:t xml:space="preserve"> </w:t>
      </w:r>
      <w:proofErr w:type="spellStart"/>
      <w:r w:rsidR="008F4099" w:rsidRPr="008F4099">
        <w:rPr>
          <w:i/>
          <w:iCs/>
        </w:rPr>
        <w:t>caluninandi</w:t>
      </w:r>
      <w:proofErr w:type="spellEnd"/>
      <w:r w:rsidR="008F4099" w:rsidRPr="008F4099">
        <w:rPr>
          <w:i/>
          <w:iCs/>
        </w:rPr>
        <w:t xml:space="preserve"> e </w:t>
      </w:r>
      <w:proofErr w:type="spellStart"/>
      <w:r w:rsidR="008F4099" w:rsidRPr="008F4099">
        <w:rPr>
          <w:i/>
          <w:iCs/>
        </w:rPr>
        <w:t>injuriandi</w:t>
      </w:r>
      <w:proofErr w:type="spellEnd"/>
      <w:r w:rsidR="008F4099" w:rsidRPr="008F4099">
        <w:rPr>
          <w:i/>
          <w:iCs/>
        </w:rPr>
        <w:t xml:space="preserve"> realizou postagens em sua rede social, tendo ampla divulgação</w:t>
      </w:r>
      <w:r w:rsidR="008F4099">
        <w:t>”</w:t>
      </w:r>
      <w:r w:rsidR="008254B3">
        <w:t xml:space="preserve">, </w:t>
      </w:r>
      <w:r w:rsidR="008F4099">
        <w:t xml:space="preserve">notadamente porque, repita-se, </w:t>
      </w:r>
      <w:r w:rsidR="008F4099" w:rsidRPr="000E6A7C">
        <w:rPr>
          <w:b/>
          <w:bCs/>
        </w:rPr>
        <w:t xml:space="preserve">a postagem era </w:t>
      </w:r>
      <w:r w:rsidR="008F4099" w:rsidRPr="000E6A7C">
        <w:rPr>
          <w:b/>
          <w:bCs/>
          <w:u w:val="single"/>
        </w:rPr>
        <w:t>temporária</w:t>
      </w:r>
      <w:r w:rsidR="008F4099">
        <w:rPr>
          <w:b/>
          <w:bCs/>
        </w:rPr>
        <w:t xml:space="preserve"> </w:t>
      </w:r>
      <w:r w:rsidR="008F4099" w:rsidRPr="00102EEE">
        <w:rPr>
          <w:sz w:val="20"/>
          <w:szCs w:val="18"/>
        </w:rPr>
        <w:t>(</w:t>
      </w:r>
      <w:r w:rsidR="00102EEE" w:rsidRPr="00102EEE">
        <w:rPr>
          <w:sz w:val="20"/>
          <w:szCs w:val="18"/>
        </w:rPr>
        <w:t>permanece</w:t>
      </w:r>
      <w:r w:rsidR="00102EEE">
        <w:rPr>
          <w:sz w:val="20"/>
          <w:szCs w:val="18"/>
        </w:rPr>
        <w:t>ndo</w:t>
      </w:r>
      <w:r w:rsidR="00102EEE" w:rsidRPr="00102EEE">
        <w:rPr>
          <w:sz w:val="20"/>
          <w:szCs w:val="18"/>
        </w:rPr>
        <w:t xml:space="preserve">, no máximo, por </w:t>
      </w:r>
      <w:r w:rsidR="008F4099" w:rsidRPr="00102EEE">
        <w:rPr>
          <w:sz w:val="20"/>
          <w:szCs w:val="18"/>
        </w:rPr>
        <w:t>24 horas)</w:t>
      </w:r>
      <w:r w:rsidR="008F4099">
        <w:t xml:space="preserve"> </w:t>
      </w:r>
      <w:r w:rsidR="00102EEE" w:rsidRPr="00102EEE">
        <w:rPr>
          <w:b/>
          <w:bCs/>
        </w:rPr>
        <w:t>e</w:t>
      </w:r>
      <w:r w:rsidR="00102EEE">
        <w:t xml:space="preserve"> </w:t>
      </w:r>
      <w:r w:rsidR="00102EEE" w:rsidRPr="000E6A7C">
        <w:rPr>
          <w:b/>
          <w:bCs/>
          <w:u w:val="single"/>
        </w:rPr>
        <w:t>privada</w:t>
      </w:r>
      <w:r w:rsidR="000E6A7C" w:rsidRPr="000E6A7C">
        <w:t>,</w:t>
      </w:r>
      <w:r w:rsidR="000E6A7C">
        <w:t xml:space="preserve"> </w:t>
      </w:r>
      <w:r w:rsidR="00CA330F">
        <w:t xml:space="preserve">apenas </w:t>
      </w:r>
      <w:r w:rsidR="000E6A7C">
        <w:t xml:space="preserve">externando </w:t>
      </w:r>
      <w:r w:rsidR="00CA330F">
        <w:t xml:space="preserve">a decepção </w:t>
      </w:r>
      <w:r w:rsidR="000F3EE7">
        <w:t xml:space="preserve">do demandado </w:t>
      </w:r>
      <w:r w:rsidR="00583E97">
        <w:t xml:space="preserve">com a situação </w:t>
      </w:r>
      <w:r w:rsidR="00446A03">
        <w:t xml:space="preserve">lamentável </w:t>
      </w:r>
      <w:r w:rsidR="00583E97">
        <w:t xml:space="preserve">que </w:t>
      </w:r>
      <w:r w:rsidR="00446A03">
        <w:t>teve de suportar</w:t>
      </w:r>
      <w:r w:rsidR="00102EEE">
        <w:t>.</w:t>
      </w:r>
      <w:r w:rsidR="00547E16">
        <w:t xml:space="preserve"> </w:t>
      </w:r>
    </w:p>
    <w:p w14:paraId="5D8361E5" w14:textId="3B432331" w:rsidR="00B44FF5" w:rsidRDefault="00B44FF5" w:rsidP="008F4099">
      <w:pPr>
        <w:pStyle w:val="SemEspaamento"/>
      </w:pPr>
      <w:r>
        <w:t xml:space="preserve">Excelência, não se ignora que </w:t>
      </w:r>
      <w:r w:rsidR="00104598">
        <w:t>uma</w:t>
      </w:r>
      <w:r>
        <w:t xml:space="preserve"> postagem</w:t>
      </w:r>
      <w:r w:rsidR="00446A03">
        <w:t xml:space="preserve"> do</w:t>
      </w:r>
      <w:r w:rsidR="000F3EE7">
        <w:t xml:space="preserve"> </w:t>
      </w:r>
      <w:r w:rsidR="00446A03">
        <w:t xml:space="preserve">réu </w:t>
      </w:r>
      <w:r w:rsidR="000F3EE7">
        <w:t>pode</w:t>
      </w:r>
      <w:r w:rsidR="00446A03">
        <w:t>, eventualmente,</w:t>
      </w:r>
      <w:r w:rsidR="000F3EE7">
        <w:t xml:space="preserve"> ter desagradado o</w:t>
      </w:r>
      <w:r w:rsidR="006C431D">
        <w:t xml:space="preserve"> autor, mas</w:t>
      </w:r>
      <w:r w:rsidR="005E0EA4">
        <w:t>,</w:t>
      </w:r>
      <w:r w:rsidR="006C431D">
        <w:t xml:space="preserve"> p</w:t>
      </w:r>
      <w:r w:rsidR="005B2692">
        <w:t>or tudo quanto foi exposto n</w:t>
      </w:r>
      <w:r w:rsidR="003E364D">
        <w:t xml:space="preserve">a petição inicial e </w:t>
      </w:r>
      <w:r w:rsidR="005B2692">
        <w:t xml:space="preserve">pela </w:t>
      </w:r>
      <w:r w:rsidR="003E364D">
        <w:t>documentação que a acompanha</w:t>
      </w:r>
      <w:r w:rsidR="005E0EA4">
        <w:t>,</w:t>
      </w:r>
      <w:r w:rsidR="003E364D">
        <w:t xml:space="preserve"> </w:t>
      </w:r>
      <w:r w:rsidR="005E0EA4">
        <w:t xml:space="preserve">o que se conclui </w:t>
      </w:r>
      <w:r w:rsidR="003E364D">
        <w:t xml:space="preserve">é que </w:t>
      </w:r>
      <w:r w:rsidR="00E71533">
        <w:t>ess</w:t>
      </w:r>
      <w:r w:rsidR="00104598">
        <w:t>e</w:t>
      </w:r>
      <w:r w:rsidR="00E71533">
        <w:t xml:space="preserve"> </w:t>
      </w:r>
      <w:r w:rsidR="00104598">
        <w:rPr>
          <w:i/>
          <w:iCs/>
        </w:rPr>
        <w:t>post</w:t>
      </w:r>
      <w:r w:rsidR="00E71533">
        <w:t xml:space="preserve">, </w:t>
      </w:r>
      <w:r w:rsidR="00E71533" w:rsidRPr="00525BFD">
        <w:rPr>
          <w:u w:val="single"/>
        </w:rPr>
        <w:t>temporári</w:t>
      </w:r>
      <w:r w:rsidR="00104598">
        <w:rPr>
          <w:u w:val="single"/>
        </w:rPr>
        <w:t>o</w:t>
      </w:r>
      <w:r w:rsidR="00E71533">
        <w:t xml:space="preserve"> e </w:t>
      </w:r>
      <w:r w:rsidR="00D04C0B">
        <w:rPr>
          <w:u w:val="single"/>
        </w:rPr>
        <w:t>privativo</w:t>
      </w:r>
      <w:r w:rsidR="00E71533">
        <w:t xml:space="preserve">, não </w:t>
      </w:r>
      <w:r w:rsidR="00254993">
        <w:t xml:space="preserve">possui força suficiente para gerar abalo </w:t>
      </w:r>
      <w:r w:rsidR="00226F9F">
        <w:t xml:space="preserve">psíquico </w:t>
      </w:r>
      <w:r w:rsidR="00226F9F" w:rsidRPr="008C5507">
        <w:rPr>
          <w:sz w:val="20"/>
          <w:szCs w:val="18"/>
        </w:rPr>
        <w:t>(</w:t>
      </w:r>
      <w:r w:rsidR="00254993" w:rsidRPr="008C5507">
        <w:rPr>
          <w:sz w:val="20"/>
          <w:szCs w:val="18"/>
        </w:rPr>
        <w:t>anímico</w:t>
      </w:r>
      <w:r w:rsidR="008C5507">
        <w:rPr>
          <w:sz w:val="20"/>
          <w:szCs w:val="18"/>
        </w:rPr>
        <w:t>/</w:t>
      </w:r>
      <w:r w:rsidR="008C5507" w:rsidRPr="008C5507">
        <w:rPr>
          <w:sz w:val="20"/>
          <w:szCs w:val="18"/>
        </w:rPr>
        <w:t xml:space="preserve"> moral</w:t>
      </w:r>
      <w:r w:rsidR="00226F9F" w:rsidRPr="008C5507">
        <w:rPr>
          <w:sz w:val="20"/>
          <w:szCs w:val="18"/>
        </w:rPr>
        <w:t>)</w:t>
      </w:r>
      <w:r w:rsidR="00254993">
        <w:t xml:space="preserve"> </w:t>
      </w:r>
      <w:r w:rsidR="002D69F7">
        <w:t>passível de indenização</w:t>
      </w:r>
      <w:r w:rsidR="00100050">
        <w:t xml:space="preserve">, </w:t>
      </w:r>
      <w:r w:rsidR="00CE340A">
        <w:t>em especial por</w:t>
      </w:r>
      <w:r w:rsidR="00EA58D0">
        <w:t xml:space="preserve">que </w:t>
      </w:r>
      <w:r w:rsidR="00EA58D0" w:rsidRPr="000401CF">
        <w:rPr>
          <w:u w:val="single"/>
        </w:rPr>
        <w:t>não houve excesso</w:t>
      </w:r>
      <w:r w:rsidR="00CE340A" w:rsidRPr="000401CF">
        <w:rPr>
          <w:u w:val="single"/>
        </w:rPr>
        <w:t xml:space="preserve"> </w:t>
      </w:r>
      <w:r w:rsidR="006339F7">
        <w:rPr>
          <w:u w:val="single"/>
        </w:rPr>
        <w:t>do exercício d</w:t>
      </w:r>
      <w:r w:rsidR="00EA58D0" w:rsidRPr="000401CF">
        <w:rPr>
          <w:u w:val="single"/>
        </w:rPr>
        <w:t xml:space="preserve">o </w:t>
      </w:r>
      <w:r w:rsidR="00100050" w:rsidRPr="000401CF">
        <w:rPr>
          <w:u w:val="single"/>
        </w:rPr>
        <w:t>direito à liberdade de expressão</w:t>
      </w:r>
      <w:r w:rsidR="00FF70B7">
        <w:t>,</w:t>
      </w:r>
      <w:r w:rsidR="00100050">
        <w:t xml:space="preserve"> assegurado pelo</w:t>
      </w:r>
      <w:r w:rsidR="0040761B">
        <w:t>s</w:t>
      </w:r>
      <w:r w:rsidR="00FF70B7">
        <w:t xml:space="preserve"> art</w:t>
      </w:r>
      <w:r w:rsidR="0040761B">
        <w:t>s</w:t>
      </w:r>
      <w:r w:rsidR="00FF70B7">
        <w:t xml:space="preserve">. </w:t>
      </w:r>
      <w:r w:rsidR="0040761B">
        <w:t>5º, IX, e 220 da CF/88</w:t>
      </w:r>
      <w:r w:rsidR="002D69F7">
        <w:t>.</w:t>
      </w:r>
    </w:p>
    <w:p w14:paraId="073BAFAA" w14:textId="12F7EC7C" w:rsidR="00692E11" w:rsidRDefault="00104598" w:rsidP="008F4099">
      <w:pPr>
        <w:pStyle w:val="SemEspaamento"/>
      </w:pPr>
      <w:r>
        <w:t>Um último ponto relevante a se destacar diz respeito</w:t>
      </w:r>
      <w:r w:rsidR="00E60D5B">
        <w:t xml:space="preserve"> à </w:t>
      </w:r>
      <w:r w:rsidR="00770D4E">
        <w:t xml:space="preserve">frágil </w:t>
      </w:r>
      <w:r w:rsidR="00E60D5B">
        <w:t>prova documental juntada</w:t>
      </w:r>
      <w:r w:rsidR="001C5B1E">
        <w:t xml:space="preserve"> pelo demandante</w:t>
      </w:r>
      <w:r w:rsidR="00E60D5B">
        <w:t xml:space="preserve">, que </w:t>
      </w:r>
      <w:r w:rsidR="00770D4E">
        <w:t xml:space="preserve">apenas </w:t>
      </w:r>
      <w:r w:rsidR="00E22772">
        <w:t>retrata</w:t>
      </w:r>
      <w:r w:rsidR="00E60D5B">
        <w:t xml:space="preserve"> </w:t>
      </w:r>
      <w:r w:rsidR="00E60D5B" w:rsidRPr="0087540D">
        <w:rPr>
          <w:i/>
          <w:iCs/>
          <w:u w:val="single"/>
        </w:rPr>
        <w:t>prints</w:t>
      </w:r>
      <w:r w:rsidR="00E60D5B">
        <w:rPr>
          <w:i/>
          <w:iCs/>
        </w:rPr>
        <w:t xml:space="preserve"> </w:t>
      </w:r>
      <w:r w:rsidR="00E60D5B">
        <w:t>de imagens retiradas pelo</w:t>
      </w:r>
      <w:r w:rsidR="001C5B1E">
        <w:t xml:space="preserve"> celular</w:t>
      </w:r>
      <w:r w:rsidR="00580F29">
        <w:t xml:space="preserve"> e que</w:t>
      </w:r>
      <w:r w:rsidR="00CD3BCB">
        <w:t>, por essa razão,</w:t>
      </w:r>
      <w:r w:rsidR="00580F29">
        <w:t xml:space="preserve"> </w:t>
      </w:r>
      <w:r w:rsidR="00CD3BCB">
        <w:t xml:space="preserve">restam </w:t>
      </w:r>
      <w:r w:rsidR="00580F29">
        <w:rPr>
          <w:u w:val="single"/>
        </w:rPr>
        <w:t>impugnadas</w:t>
      </w:r>
      <w:r w:rsidR="00580F29">
        <w:t xml:space="preserve"> pelo réu, </w:t>
      </w:r>
      <w:r w:rsidR="00692E11">
        <w:t xml:space="preserve">sobretudo porque </w:t>
      </w:r>
      <w:r w:rsidR="00580F29">
        <w:t>podem ter sido editadas e</w:t>
      </w:r>
      <w:r w:rsidR="0087540D">
        <w:t>, neste momento,</w:t>
      </w:r>
      <w:r w:rsidR="00580F29">
        <w:t xml:space="preserve"> não </w:t>
      </w:r>
      <w:r w:rsidR="00CD3BCB">
        <w:t xml:space="preserve">há </w:t>
      </w:r>
      <w:r w:rsidR="00692E11">
        <w:t>como realizar a checagem de eventual irregularidade ou alteração na</w:t>
      </w:r>
      <w:r w:rsidR="00CD3BCB">
        <w:t xml:space="preserve"> documentação</w:t>
      </w:r>
      <w:r w:rsidR="00692E11">
        <w:t xml:space="preserve"> anexada.</w:t>
      </w:r>
    </w:p>
    <w:p w14:paraId="09E89FB4" w14:textId="660056C8" w:rsidR="00104598" w:rsidRDefault="00692E11" w:rsidP="008F4099">
      <w:pPr>
        <w:pStyle w:val="SemEspaamento"/>
      </w:pPr>
      <w:r>
        <w:t xml:space="preserve">Frisa-se, além disso, que </w:t>
      </w:r>
      <w:r w:rsidR="00D764BF">
        <w:t>em somente</w:t>
      </w:r>
      <w:r w:rsidR="00512E76">
        <w:t xml:space="preserve"> </w:t>
      </w:r>
      <w:r w:rsidR="004A3B44">
        <w:t xml:space="preserve">um </w:t>
      </w:r>
      <w:r>
        <w:t xml:space="preserve">dos </w:t>
      </w:r>
      <w:r>
        <w:rPr>
          <w:i/>
          <w:iCs/>
        </w:rPr>
        <w:t xml:space="preserve">prints </w:t>
      </w:r>
      <w:r w:rsidR="00D764BF">
        <w:t>há a identificação do</w:t>
      </w:r>
      <w:r w:rsidR="00D04C0B">
        <w:t xml:space="preserve"> perfil do</w:t>
      </w:r>
      <w:r w:rsidR="00D764BF">
        <w:t xml:space="preserve"> réu e registra</w:t>
      </w:r>
      <w:r w:rsidR="00053345">
        <w:t xml:space="preserve"> </w:t>
      </w:r>
      <w:r w:rsidR="00CB3FF5">
        <w:t xml:space="preserve">possível veiculação </w:t>
      </w:r>
      <w:r w:rsidR="00D04C0B">
        <w:t>temporária e privativa</w:t>
      </w:r>
      <w:r w:rsidR="00CB3FF5">
        <w:t xml:space="preserve">, </w:t>
      </w:r>
      <w:r w:rsidR="00770D4E">
        <w:t>circunstância que</w:t>
      </w:r>
      <w:r w:rsidR="00EC2E4A">
        <w:t xml:space="preserve"> </w:t>
      </w:r>
      <w:r w:rsidR="00770D4E">
        <w:t>não</w:t>
      </w:r>
      <w:r w:rsidR="004F75FB">
        <w:t xml:space="preserve"> é o bastante para</w:t>
      </w:r>
      <w:r w:rsidR="00053345">
        <w:t xml:space="preserve"> gerar dano moral indenizável.</w:t>
      </w:r>
    </w:p>
    <w:p w14:paraId="5230AB00" w14:textId="6BBCB697" w:rsidR="00006D21" w:rsidRDefault="002D69F7" w:rsidP="00560E3E">
      <w:pPr>
        <w:pStyle w:val="SemEspaamento"/>
      </w:pPr>
      <w:r>
        <w:t>Como visto, portanto</w:t>
      </w:r>
      <w:r w:rsidR="00006D21">
        <w:t xml:space="preserve">, </w:t>
      </w:r>
      <w:r w:rsidR="00560E3E">
        <w:t xml:space="preserve">não </w:t>
      </w:r>
      <w:r w:rsidR="00006D21">
        <w:t>há como dar guarida ao</w:t>
      </w:r>
      <w:r>
        <w:t xml:space="preserve"> pedido de indenização por danos morais</w:t>
      </w:r>
      <w:r w:rsidR="00560E3E">
        <w:t xml:space="preserve"> deduzido pelo autor</w:t>
      </w:r>
      <w:r>
        <w:t>,</w:t>
      </w:r>
      <w:r w:rsidR="0055365F">
        <w:t xml:space="preserve"> </w:t>
      </w:r>
      <w:r w:rsidR="007B7FBA">
        <w:t xml:space="preserve">porquanto não caracterizada prática de </w:t>
      </w:r>
      <w:r w:rsidR="0055365F">
        <w:t>ato ilícito</w:t>
      </w:r>
      <w:r w:rsidR="008446C1">
        <w:t xml:space="preserve"> pelo réu,</w:t>
      </w:r>
      <w:r w:rsidR="007B7FBA">
        <w:t xml:space="preserve"> </w:t>
      </w:r>
      <w:r w:rsidR="00DC09B6">
        <w:t>conforme o</w:t>
      </w:r>
      <w:r w:rsidR="007B7FBA">
        <w:t xml:space="preserve"> art. 186 do CC,</w:t>
      </w:r>
      <w:r>
        <w:t xml:space="preserve"> o que conduz à improcedência da</w:t>
      </w:r>
      <w:r w:rsidR="00536C6B">
        <w:t xml:space="preserve"> presente</w:t>
      </w:r>
      <w:r>
        <w:t xml:space="preserve"> demanda.</w:t>
      </w:r>
    </w:p>
    <w:p w14:paraId="40718605" w14:textId="77777777" w:rsidR="00BD7A0D" w:rsidRDefault="00BD7A0D" w:rsidP="00AF247F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3FACC2B" w14:textId="77777777" w:rsidR="00CB6343" w:rsidRDefault="00CB6343" w:rsidP="00AF247F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5FD82C3" w14:textId="77777777" w:rsidR="00CB6343" w:rsidRPr="007F29A8" w:rsidRDefault="00CB6343" w:rsidP="00AF247F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00D680F" w14:textId="6E5CD956" w:rsidR="00A76E55" w:rsidRPr="00352CDE" w:rsidRDefault="000169F1" w:rsidP="000169F1">
      <w:pPr>
        <w:pStyle w:val="Ttulo"/>
      </w:pPr>
      <w:r>
        <w:t>I</w:t>
      </w:r>
      <w:r w:rsidR="00A76E55">
        <w:t xml:space="preserve">II – </w:t>
      </w:r>
      <w:r w:rsidR="00352CDE">
        <w:t xml:space="preserve">SUBSIDIARIAMENTE: a proporcionalidade e razoabilidade </w:t>
      </w:r>
      <w:r w:rsidR="00E56796">
        <w:t>d</w:t>
      </w:r>
      <w:r w:rsidR="00352CDE">
        <w:t xml:space="preserve">o </w:t>
      </w:r>
      <w:r w:rsidR="00352CDE">
        <w:rPr>
          <w:i/>
          <w:iCs/>
        </w:rPr>
        <w:t xml:space="preserve">quantum </w:t>
      </w:r>
      <w:r w:rsidR="00352CDE">
        <w:t>fixado a título de danos morais.</w:t>
      </w:r>
    </w:p>
    <w:p w14:paraId="42348C9C" w14:textId="77777777" w:rsidR="00A76E55" w:rsidRPr="007F29A8" w:rsidRDefault="00A76E55" w:rsidP="00AF247F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2D3A0CCB" w14:textId="7CFF3D86" w:rsidR="00352CDE" w:rsidRDefault="00AB112D" w:rsidP="00352CDE">
      <w:pPr>
        <w:pStyle w:val="SemEspaamento"/>
      </w:pPr>
      <w:r>
        <w:t xml:space="preserve">Subsidiariamente, Excelência, na remota hipótese de </w:t>
      </w:r>
      <w:r w:rsidR="00001701">
        <w:t xml:space="preserve">não serem acolhidos os argumentos do tópico anterior, o demandado expõe que o valor pleiteado a título de danos morais, de </w:t>
      </w:r>
      <w:r w:rsidR="00001701" w:rsidRPr="00F85E09">
        <w:rPr>
          <w:u w:val="single"/>
        </w:rPr>
        <w:t xml:space="preserve">R$ 20.000,00 </w:t>
      </w:r>
      <w:r w:rsidR="00001701" w:rsidRPr="00F85E09">
        <w:rPr>
          <w:sz w:val="20"/>
          <w:szCs w:val="18"/>
          <w:u w:val="single"/>
        </w:rPr>
        <w:t>(vinte mil reais)</w:t>
      </w:r>
      <w:r w:rsidR="00001701">
        <w:t xml:space="preserve">, mostra-se totalmente desarrazoado e excessivo em relação às </w:t>
      </w:r>
      <w:r w:rsidR="00C37572">
        <w:t>peculiaridades do caso concreto.</w:t>
      </w:r>
    </w:p>
    <w:p w14:paraId="59D07DD5" w14:textId="19AACAC7" w:rsidR="00D66FC0" w:rsidRDefault="00D66FC0" w:rsidP="00352CDE">
      <w:pPr>
        <w:pStyle w:val="SemEspaamento"/>
      </w:pPr>
      <w:r>
        <w:t>Em primeiro lugar, porque a quantia está</w:t>
      </w:r>
      <w:r w:rsidR="00FC3F6C">
        <w:t xml:space="preserve"> </w:t>
      </w:r>
      <w:r w:rsidR="00FC3F6C" w:rsidRPr="00750233">
        <w:rPr>
          <w:u w:val="single"/>
        </w:rPr>
        <w:t>muito</w:t>
      </w:r>
      <w:r w:rsidRPr="00750233">
        <w:rPr>
          <w:u w:val="single"/>
        </w:rPr>
        <w:t xml:space="preserve"> acima</w:t>
      </w:r>
      <w:r>
        <w:t xml:space="preserve"> daquela </w:t>
      </w:r>
      <w:r w:rsidRPr="00750233">
        <w:rPr>
          <w:u w:val="single"/>
        </w:rPr>
        <w:t>arbitrada</w:t>
      </w:r>
      <w:r w:rsidR="000F3957">
        <w:t xml:space="preserve"> </w:t>
      </w:r>
      <w:r w:rsidR="0081144D">
        <w:t xml:space="preserve">atualmente </w:t>
      </w:r>
      <w:r w:rsidR="000F3957">
        <w:t>pel</w:t>
      </w:r>
      <w:r w:rsidR="00904041">
        <w:t xml:space="preserve">as </w:t>
      </w:r>
      <w:r w:rsidR="00904041" w:rsidRPr="00750233">
        <w:rPr>
          <w:u w:val="single"/>
        </w:rPr>
        <w:t>Turmas Recursais do</w:t>
      </w:r>
      <w:r w:rsidR="000F3957" w:rsidRPr="00750233">
        <w:rPr>
          <w:u w:val="single"/>
        </w:rPr>
        <w:t xml:space="preserve"> Tribunal de Justiça catarinense</w:t>
      </w:r>
      <w:r w:rsidR="00750233">
        <w:t>,</w:t>
      </w:r>
      <w:r w:rsidR="000F3957">
        <w:t xml:space="preserve"> em caso</w:t>
      </w:r>
      <w:r w:rsidR="00904041">
        <w:t>s</w:t>
      </w:r>
      <w:r w:rsidR="000F3957">
        <w:t xml:space="preserve"> </w:t>
      </w:r>
      <w:r w:rsidR="00904041">
        <w:t xml:space="preserve">que envolvem dano moral </w:t>
      </w:r>
      <w:r w:rsidR="006B1E7F">
        <w:t xml:space="preserve">indenizável em decorrência de publicações e outras condutas ilícitas </w:t>
      </w:r>
      <w:r w:rsidR="00750233">
        <w:t>praticada</w:t>
      </w:r>
      <w:r w:rsidR="009E6BF5">
        <w:t>s</w:t>
      </w:r>
      <w:r w:rsidR="00750233">
        <w:t xml:space="preserve"> na plataforma d</w:t>
      </w:r>
      <w:r w:rsidR="006B1E7F">
        <w:t xml:space="preserve">o </w:t>
      </w:r>
      <w:r w:rsidR="006B1E7F" w:rsidRPr="006B1E7F">
        <w:rPr>
          <w:i/>
          <w:iCs/>
        </w:rPr>
        <w:t>instagram</w:t>
      </w:r>
      <w:r w:rsidR="000F4670">
        <w:t xml:space="preserve">, </w:t>
      </w:r>
      <w:r w:rsidR="00D32C03">
        <w:t>cuj</w:t>
      </w:r>
      <w:r w:rsidR="009C6961">
        <w:t xml:space="preserve">a quantia fica </w:t>
      </w:r>
      <w:r w:rsidR="0096556C">
        <w:t xml:space="preserve">entre R$ 3.000,00 </w:t>
      </w:r>
      <w:r w:rsidR="0096556C" w:rsidRPr="0096556C">
        <w:rPr>
          <w:sz w:val="20"/>
          <w:szCs w:val="18"/>
        </w:rPr>
        <w:t>(três mil reais)</w:t>
      </w:r>
      <w:r w:rsidR="009C6961">
        <w:t xml:space="preserve"> e R$ 5.000,00 </w:t>
      </w:r>
      <w:r w:rsidR="009C6961" w:rsidRPr="00750233">
        <w:rPr>
          <w:sz w:val="20"/>
          <w:szCs w:val="18"/>
        </w:rPr>
        <w:t xml:space="preserve">(cinco mil reais – </w:t>
      </w:r>
      <w:r w:rsidR="009C6961" w:rsidRPr="00750233">
        <w:rPr>
          <w:i/>
          <w:iCs/>
          <w:sz w:val="20"/>
          <w:szCs w:val="18"/>
        </w:rPr>
        <w:t xml:space="preserve">vide </w:t>
      </w:r>
      <w:r w:rsidR="0096556C" w:rsidRPr="00750233">
        <w:rPr>
          <w:sz w:val="20"/>
          <w:szCs w:val="18"/>
        </w:rPr>
        <w:t xml:space="preserve">Recurso Cível n. 5012289-23.2021.8.24.0090, </w:t>
      </w:r>
      <w:r w:rsidR="00750233" w:rsidRPr="00750233">
        <w:rPr>
          <w:sz w:val="20"/>
          <w:szCs w:val="18"/>
        </w:rPr>
        <w:t xml:space="preserve">rel. Juiz de Direito Paulo Marcos de Farias, j. em </w:t>
      </w:r>
      <w:r w:rsidR="00750233" w:rsidRPr="00631682">
        <w:rPr>
          <w:sz w:val="20"/>
          <w:szCs w:val="18"/>
          <w:u w:val="single"/>
        </w:rPr>
        <w:t>7.7.2022</w:t>
      </w:r>
      <w:r w:rsidR="00750233" w:rsidRPr="00750233">
        <w:rPr>
          <w:sz w:val="20"/>
          <w:szCs w:val="18"/>
        </w:rPr>
        <w:t xml:space="preserve">; </w:t>
      </w:r>
      <w:r w:rsidR="00640666" w:rsidRPr="00750233">
        <w:rPr>
          <w:sz w:val="20"/>
          <w:szCs w:val="18"/>
        </w:rPr>
        <w:t xml:space="preserve">Recurso Cível n. 5001804-88.2022.8.24.0005, </w:t>
      </w:r>
      <w:r w:rsidR="0081144D" w:rsidRPr="00750233">
        <w:rPr>
          <w:sz w:val="20"/>
          <w:szCs w:val="18"/>
        </w:rPr>
        <w:t xml:space="preserve">rel. Juíza de Direito Adriana Mendes </w:t>
      </w:r>
      <w:proofErr w:type="spellStart"/>
      <w:r w:rsidR="0081144D" w:rsidRPr="00750233">
        <w:rPr>
          <w:sz w:val="20"/>
          <w:szCs w:val="18"/>
        </w:rPr>
        <w:t>Bertoncini</w:t>
      </w:r>
      <w:proofErr w:type="spellEnd"/>
      <w:r w:rsidR="0081144D" w:rsidRPr="00750233">
        <w:rPr>
          <w:sz w:val="20"/>
          <w:szCs w:val="18"/>
        </w:rPr>
        <w:t xml:space="preserve">, j. em </w:t>
      </w:r>
      <w:r w:rsidR="0081144D" w:rsidRPr="00750233">
        <w:rPr>
          <w:sz w:val="20"/>
          <w:szCs w:val="18"/>
          <w:u w:val="single"/>
        </w:rPr>
        <w:t>19.10.2022</w:t>
      </w:r>
      <w:r w:rsidR="0081144D" w:rsidRPr="00750233">
        <w:rPr>
          <w:sz w:val="20"/>
          <w:szCs w:val="18"/>
        </w:rPr>
        <w:t xml:space="preserve">, </w:t>
      </w:r>
      <w:r w:rsidR="0016247D" w:rsidRPr="00750233">
        <w:rPr>
          <w:sz w:val="20"/>
          <w:szCs w:val="18"/>
        </w:rPr>
        <w:t>Recurso Cível n. 5027606-83.2021.8.24.0018, rel. Juiz de Direito Paulo Marcos de Farias</w:t>
      </w:r>
      <w:r w:rsidR="0081144D" w:rsidRPr="00750233">
        <w:rPr>
          <w:sz w:val="20"/>
          <w:szCs w:val="18"/>
        </w:rPr>
        <w:t xml:space="preserve">, j. em </w:t>
      </w:r>
      <w:r w:rsidR="0081144D" w:rsidRPr="00750233">
        <w:rPr>
          <w:sz w:val="20"/>
          <w:szCs w:val="18"/>
          <w:u w:val="single"/>
        </w:rPr>
        <w:t>13.10.2022</w:t>
      </w:r>
      <w:r w:rsidR="00750233" w:rsidRPr="00750233">
        <w:rPr>
          <w:sz w:val="20"/>
          <w:szCs w:val="18"/>
        </w:rPr>
        <w:t>)</w:t>
      </w:r>
      <w:r w:rsidR="006B1E7F">
        <w:t>.</w:t>
      </w:r>
    </w:p>
    <w:p w14:paraId="555FE8E4" w14:textId="75F00158" w:rsidR="002735C4" w:rsidRDefault="002735C4" w:rsidP="00352CDE">
      <w:pPr>
        <w:pStyle w:val="SemEspaamento"/>
      </w:pPr>
      <w:r>
        <w:t xml:space="preserve">Vale a transcrição de ementa relacionada </w:t>
      </w:r>
      <w:r w:rsidR="00F85E09">
        <w:t>a</w:t>
      </w:r>
      <w:r>
        <w:t xml:space="preserve"> ofensas </w:t>
      </w:r>
      <w:r w:rsidR="00F44DF3">
        <w:t>feitas por meio da plataforma eletrônica d</w:t>
      </w:r>
      <w:r>
        <w:t xml:space="preserve">o </w:t>
      </w:r>
      <w:r>
        <w:rPr>
          <w:i/>
          <w:iCs/>
        </w:rPr>
        <w:t>instagram</w:t>
      </w:r>
      <w:r>
        <w:t>:</w:t>
      </w:r>
    </w:p>
    <w:p w14:paraId="0394890D" w14:textId="77777777" w:rsidR="002735C4" w:rsidRDefault="002735C4" w:rsidP="002735C4">
      <w:pPr>
        <w:pStyle w:val="Ttulo2"/>
      </w:pPr>
    </w:p>
    <w:p w14:paraId="1FC24009" w14:textId="492C3E85" w:rsidR="00B06A56" w:rsidRDefault="002735C4" w:rsidP="002735C4">
      <w:pPr>
        <w:pStyle w:val="Ttulo2"/>
      </w:pPr>
      <w:r>
        <w:t>DANOS MORAIS. </w:t>
      </w:r>
      <w:r w:rsidRPr="002735C4">
        <w:rPr>
          <w:b/>
          <w:bCs/>
        </w:rPr>
        <w:t>OFENSAS</w:t>
      </w:r>
      <w:r>
        <w:t xml:space="preserve"> PERPETUADAS EM REDE SOCIAL. </w:t>
      </w:r>
      <w:r w:rsidRPr="002735C4">
        <w:rPr>
          <w:b/>
          <w:bCs/>
        </w:rPr>
        <w:t>INSTAGRAM</w:t>
      </w:r>
      <w:r>
        <w:t>. COMENTÁRIOS ATRIBUÍNDO AO RECORRIDO PALAVRAS DEPRECIATIVAS E CONDUTAS DESONROSAS. LEGITIMIDADE DA EMPRESA RECORRENTE CARACTERIZADA. ATO ILÍCITO PRATICADO PELO SÓCIO EM REDE SOCIAL DA PESSOA JURÍDICA. PRELIMINAR REJEITADA. ABALO ANÍMICO CARACTERIZADO. </w:t>
      </w:r>
      <w:r w:rsidRPr="002735C4">
        <w:rPr>
          <w:b/>
          <w:bCs/>
        </w:rPr>
        <w:t>QUANTUM FIXADO EM R$ 5.000,00 (CINCO MIL REAIS). </w:t>
      </w:r>
      <w:r w:rsidRPr="002735C4">
        <w:rPr>
          <w:b/>
          <w:bCs/>
          <w:u w:val="single"/>
        </w:rPr>
        <w:t>NECESSIDADE DE ADEQUAÇÃO</w:t>
      </w:r>
      <w:r w:rsidRPr="002735C4">
        <w:rPr>
          <w:b/>
          <w:bCs/>
        </w:rPr>
        <w:t>. PRINCÍPIOS DA PROPORCIONALIDADE E RAZOABILIDADE</w:t>
      </w:r>
      <w:r>
        <w:t xml:space="preserve">. OBERVÂNCIA ÀS PECULIARIDADES DO CASO CONCRETO E AOS PARÂMETROS DESTA TURMA RECURSAL. RECURSO INOMINADO CONHECIDO E, EM PARTE, PROVIDO </w:t>
      </w:r>
      <w:r w:rsidRPr="002735C4">
        <w:rPr>
          <w:b/>
          <w:bCs/>
        </w:rPr>
        <w:t xml:space="preserve">PARA </w:t>
      </w:r>
      <w:r w:rsidRPr="002735C4">
        <w:rPr>
          <w:b/>
          <w:bCs/>
          <w:u w:val="single"/>
        </w:rPr>
        <w:t>REDUZIR</w:t>
      </w:r>
      <w:r w:rsidRPr="002735C4">
        <w:rPr>
          <w:b/>
          <w:bCs/>
        </w:rPr>
        <w:t xml:space="preserve"> A INDENIZAÇÃO POR </w:t>
      </w:r>
      <w:r w:rsidRPr="002735C4">
        <w:rPr>
          <w:b/>
          <w:bCs/>
          <w:u w:val="single"/>
        </w:rPr>
        <w:t>DANO MORAL</w:t>
      </w:r>
      <w:r w:rsidRPr="002735C4">
        <w:rPr>
          <w:b/>
          <w:bCs/>
        </w:rPr>
        <w:t> À QUANTIA DE </w:t>
      </w:r>
      <w:r w:rsidRPr="002735C4">
        <w:rPr>
          <w:b/>
          <w:bCs/>
          <w:u w:val="single"/>
        </w:rPr>
        <w:t>R$ 3.000,00 (TRÊS MIL REAIS)</w:t>
      </w:r>
      <w:r>
        <w:t>. </w:t>
      </w:r>
      <w:r w:rsidRPr="002735C4">
        <w:rPr>
          <w:sz w:val="20"/>
          <w:szCs w:val="20"/>
        </w:rPr>
        <w:t xml:space="preserve">(TJSC, RECURSO CÍVEL n. 5012289-23.2021.8.24.0090, do Tribunal de Justiça de Santa Catarina, rel. Paulo Marcos de Farias, Primeira Turma Recursal - Florianópolis </w:t>
      </w:r>
      <w:r>
        <w:rPr>
          <w:sz w:val="20"/>
          <w:szCs w:val="20"/>
        </w:rPr>
        <w:t xml:space="preserve">– </w:t>
      </w:r>
      <w:r w:rsidRPr="002735C4">
        <w:rPr>
          <w:sz w:val="20"/>
          <w:szCs w:val="20"/>
        </w:rPr>
        <w:t xml:space="preserve">Capital, j. </w:t>
      </w:r>
      <w:r>
        <w:rPr>
          <w:sz w:val="20"/>
          <w:szCs w:val="20"/>
        </w:rPr>
        <w:t xml:space="preserve">em </w:t>
      </w:r>
      <w:r w:rsidRPr="002735C4">
        <w:rPr>
          <w:sz w:val="20"/>
          <w:szCs w:val="20"/>
        </w:rPr>
        <w:t>7</w:t>
      </w:r>
      <w:r>
        <w:rPr>
          <w:sz w:val="20"/>
          <w:szCs w:val="20"/>
        </w:rPr>
        <w:t>.</w:t>
      </w:r>
      <w:r w:rsidRPr="002735C4">
        <w:rPr>
          <w:sz w:val="20"/>
          <w:szCs w:val="20"/>
        </w:rPr>
        <w:t>7</w:t>
      </w:r>
      <w:r>
        <w:rPr>
          <w:sz w:val="20"/>
          <w:szCs w:val="20"/>
        </w:rPr>
        <w:t>.</w:t>
      </w:r>
      <w:r w:rsidRPr="002735C4">
        <w:rPr>
          <w:sz w:val="20"/>
          <w:szCs w:val="20"/>
        </w:rPr>
        <w:t>2022</w:t>
      </w:r>
      <w:r>
        <w:rPr>
          <w:sz w:val="20"/>
          <w:szCs w:val="20"/>
        </w:rPr>
        <w:t xml:space="preserve"> – grifou-se</w:t>
      </w:r>
      <w:r w:rsidRPr="002735C4">
        <w:rPr>
          <w:sz w:val="20"/>
          <w:szCs w:val="20"/>
        </w:rPr>
        <w:t>)</w:t>
      </w:r>
      <w:r>
        <w:t>.</w:t>
      </w:r>
      <w:r w:rsidR="00B06A56">
        <w:t xml:space="preserve"> </w:t>
      </w:r>
    </w:p>
    <w:p w14:paraId="5EDEE0A7" w14:textId="77777777" w:rsidR="002735C4" w:rsidRPr="007F29A8" w:rsidRDefault="002735C4" w:rsidP="00F96F56">
      <w:pPr>
        <w:pStyle w:val="Ttulo"/>
        <w:rPr>
          <w:sz w:val="16"/>
          <w:szCs w:val="18"/>
        </w:rPr>
      </w:pPr>
    </w:p>
    <w:p w14:paraId="75CBE228" w14:textId="45DB165C" w:rsidR="00C37572" w:rsidRDefault="007F38B0" w:rsidP="00352CDE">
      <w:pPr>
        <w:pStyle w:val="SemEspaamento"/>
      </w:pPr>
      <w:r>
        <w:t>Além disso,</w:t>
      </w:r>
      <w:r w:rsidR="00750233">
        <w:t xml:space="preserve"> c</w:t>
      </w:r>
      <w:r w:rsidR="00116743">
        <w:t>onsoante</w:t>
      </w:r>
      <w:r w:rsidR="003711A4">
        <w:t xml:space="preserve"> demonstrado anteriormente</w:t>
      </w:r>
      <w:r w:rsidR="00C37572">
        <w:t xml:space="preserve">, dos 4 </w:t>
      </w:r>
      <w:r w:rsidR="00C37572" w:rsidRPr="00C37572">
        <w:rPr>
          <w:sz w:val="20"/>
          <w:szCs w:val="18"/>
        </w:rPr>
        <w:t>(quatro)</w:t>
      </w:r>
      <w:r w:rsidR="00C37572">
        <w:t xml:space="preserve"> </w:t>
      </w:r>
      <w:r w:rsidR="00C37572">
        <w:rPr>
          <w:i/>
          <w:iCs/>
        </w:rPr>
        <w:t xml:space="preserve">prints </w:t>
      </w:r>
      <w:r w:rsidR="00C37572">
        <w:t xml:space="preserve">apresentados pelo autor, </w:t>
      </w:r>
      <w:r w:rsidR="00540670">
        <w:t xml:space="preserve">em </w:t>
      </w:r>
      <w:r w:rsidR="00C37572">
        <w:t xml:space="preserve">apenas 1 </w:t>
      </w:r>
      <w:r w:rsidR="00C37572" w:rsidRPr="007A4D54">
        <w:rPr>
          <w:sz w:val="20"/>
          <w:szCs w:val="18"/>
        </w:rPr>
        <w:t>(um)</w:t>
      </w:r>
      <w:r w:rsidR="00C37572">
        <w:t xml:space="preserve"> é possível identificar postagem </w:t>
      </w:r>
      <w:r w:rsidR="00A0217D">
        <w:t xml:space="preserve">que poderia ter sido </w:t>
      </w:r>
      <w:r w:rsidR="00C37572">
        <w:t xml:space="preserve">realizada pelo réu, </w:t>
      </w:r>
      <w:r w:rsidR="00A0217D">
        <w:t>a qual</w:t>
      </w:r>
      <w:r w:rsidR="00C37572">
        <w:t xml:space="preserve"> </w:t>
      </w:r>
      <w:r w:rsidR="00A0217D">
        <w:t>seria</w:t>
      </w:r>
      <w:r w:rsidR="00C37572">
        <w:t xml:space="preserve"> de forma </w:t>
      </w:r>
      <w:r w:rsidR="00C37572" w:rsidRPr="00115F28">
        <w:rPr>
          <w:b/>
          <w:bCs/>
          <w:u w:val="single"/>
        </w:rPr>
        <w:t>reservada</w:t>
      </w:r>
      <w:r w:rsidR="00C37572">
        <w:t xml:space="preserve"> e </w:t>
      </w:r>
      <w:r w:rsidR="00C37572" w:rsidRPr="00583E97">
        <w:rPr>
          <w:b/>
          <w:bCs/>
          <w:u w:val="single"/>
        </w:rPr>
        <w:t>temporária</w:t>
      </w:r>
      <w:r w:rsidR="00A50B5C">
        <w:t>.</w:t>
      </w:r>
    </w:p>
    <w:p w14:paraId="2723552B" w14:textId="5B50FCEF" w:rsidR="003711A4" w:rsidRDefault="007F38B0" w:rsidP="00352CDE">
      <w:pPr>
        <w:pStyle w:val="SemEspaamento"/>
      </w:pPr>
      <w:r>
        <w:t>E</w:t>
      </w:r>
      <w:r w:rsidR="006B03F3">
        <w:t>,</w:t>
      </w:r>
      <w:r>
        <w:t xml:space="preserve"> como visto anteriormente</w:t>
      </w:r>
      <w:r w:rsidR="00540670">
        <w:t xml:space="preserve">, nessa postagem </w:t>
      </w:r>
      <w:r w:rsidR="00A50B5C">
        <w:t xml:space="preserve">o réu não divulgou </w:t>
      </w:r>
      <w:r w:rsidR="00540670">
        <w:t>a imagem do autor ou</w:t>
      </w:r>
      <w:r w:rsidR="00C05E61">
        <w:t xml:space="preserve"> </w:t>
      </w:r>
      <w:r w:rsidR="00A50B5C">
        <w:t xml:space="preserve">suas </w:t>
      </w:r>
      <w:r w:rsidR="00540670">
        <w:t>informações pessoais</w:t>
      </w:r>
      <w:r w:rsidR="00C05E61">
        <w:t xml:space="preserve">, </w:t>
      </w:r>
      <w:r w:rsidR="00A50B5C">
        <w:t xml:space="preserve">ou seja, não fez </w:t>
      </w:r>
      <w:r w:rsidR="003711A4">
        <w:t xml:space="preserve">a sua </w:t>
      </w:r>
      <w:r w:rsidR="00C71817">
        <w:t>identificação</w:t>
      </w:r>
      <w:r w:rsidR="003711A4">
        <w:t>, de forma clara e objetiva.</w:t>
      </w:r>
      <w:r w:rsidR="00215281">
        <w:t xml:space="preserve"> Assim, a mera </w:t>
      </w:r>
      <w:r w:rsidR="000E2CDE">
        <w:t>referência</w:t>
      </w:r>
      <w:r w:rsidR="00215281">
        <w:t xml:space="preserve"> a uma alcunha </w:t>
      </w:r>
      <w:r w:rsidR="000E2CDE">
        <w:t>e</w:t>
      </w:r>
      <w:r w:rsidR="00984BFA">
        <w:t xml:space="preserve"> a</w:t>
      </w:r>
      <w:r w:rsidR="000E2CDE">
        <w:t xml:space="preserve"> “outras menções” </w:t>
      </w:r>
      <w:r w:rsidR="008B310B">
        <w:t xml:space="preserve">genéricas </w:t>
      </w:r>
      <w:r w:rsidR="00215281">
        <w:t xml:space="preserve">não </w:t>
      </w:r>
      <w:r w:rsidR="000E2CDE">
        <w:t xml:space="preserve">são capazes de </w:t>
      </w:r>
      <w:r w:rsidR="00BE5B57">
        <w:t xml:space="preserve">constatar que o </w:t>
      </w:r>
      <w:r w:rsidR="00BE5B57">
        <w:rPr>
          <w:i/>
          <w:iCs/>
        </w:rPr>
        <w:t xml:space="preserve">post </w:t>
      </w:r>
      <w:r w:rsidR="00BE5B57">
        <w:t xml:space="preserve">feito no </w:t>
      </w:r>
      <w:r w:rsidR="00BE5B57">
        <w:rPr>
          <w:i/>
          <w:iCs/>
        </w:rPr>
        <w:t xml:space="preserve">instagram </w:t>
      </w:r>
      <w:r w:rsidR="00BE5B57">
        <w:t>é destinado</w:t>
      </w:r>
      <w:r w:rsidR="00984BFA">
        <w:t xml:space="preserve"> diretamente</w:t>
      </w:r>
      <w:r w:rsidR="00BE5B57">
        <w:t xml:space="preserve"> a</w:t>
      </w:r>
      <w:r w:rsidR="000E2CDE">
        <w:t>o autor.</w:t>
      </w:r>
    </w:p>
    <w:p w14:paraId="3E826482" w14:textId="31591598" w:rsidR="00A76E55" w:rsidRDefault="00984BFA" w:rsidP="000169F1">
      <w:pPr>
        <w:pStyle w:val="SemEspaamento"/>
      </w:pPr>
      <w:r>
        <w:t xml:space="preserve">Desse modo, não há dúvida de que o valor pleiteado </w:t>
      </w:r>
      <w:r w:rsidRPr="00984BFA">
        <w:rPr>
          <w:sz w:val="20"/>
          <w:szCs w:val="18"/>
        </w:rPr>
        <w:t>(R$ 20.000,00)</w:t>
      </w:r>
      <w:r>
        <w:t xml:space="preserve"> é fundamentado </w:t>
      </w:r>
      <w:r w:rsidR="00462CDB">
        <w:t xml:space="preserve">em afirmações de que seriam várias postagens ofensivas, com a identificação clara do demandante e com </w:t>
      </w:r>
      <w:r w:rsidR="00D45213">
        <w:t xml:space="preserve">a sua grande </w:t>
      </w:r>
      <w:r>
        <w:t xml:space="preserve">exposição </w:t>
      </w:r>
      <w:r w:rsidR="00113B97">
        <w:t>em rede social e “</w:t>
      </w:r>
      <w:r w:rsidR="00113B97" w:rsidRPr="00113B97">
        <w:rPr>
          <w:i/>
          <w:iCs/>
        </w:rPr>
        <w:t>ampla e vasta propagação na cidade</w:t>
      </w:r>
      <w:r w:rsidR="00113B97">
        <w:t xml:space="preserve">”, o que, já se viu, não procede, razão pela qual </w:t>
      </w:r>
      <w:r w:rsidR="00E75EC4">
        <w:t xml:space="preserve">a </w:t>
      </w:r>
      <w:r w:rsidR="00113B97">
        <w:t>quantia</w:t>
      </w:r>
      <w:r w:rsidR="00E75EC4">
        <w:t xml:space="preserve"> fixada a título de danos morais </w:t>
      </w:r>
      <w:r w:rsidR="00113B97">
        <w:t>deve</w:t>
      </w:r>
      <w:r w:rsidR="0027519B">
        <w:t xml:space="preserve"> </w:t>
      </w:r>
      <w:r w:rsidR="00113B97">
        <w:t xml:space="preserve">ser reduzida para R$ 3.000,00 </w:t>
      </w:r>
      <w:r w:rsidR="00113B97" w:rsidRPr="004A3D81">
        <w:rPr>
          <w:sz w:val="20"/>
          <w:szCs w:val="18"/>
        </w:rPr>
        <w:t>(três mil reais)</w:t>
      </w:r>
      <w:r w:rsidR="00113B97">
        <w:t xml:space="preserve">, conforme </w:t>
      </w:r>
      <w:r w:rsidR="00E75EC4">
        <w:t xml:space="preserve">o precedente </w:t>
      </w:r>
      <w:r w:rsidR="004A3D81">
        <w:t xml:space="preserve">similar </w:t>
      </w:r>
      <w:r w:rsidR="00E75EC4">
        <w:t xml:space="preserve">acima transcrito, ou arbitrado de outra forma proporcional e razoável, atendendo aos valores fixados pelas Turmas Recursais do Egrégio Tribunal de Justiça de Santa Catarina </w:t>
      </w:r>
      <w:r w:rsidR="00E75EC4" w:rsidRPr="00B25AEB">
        <w:rPr>
          <w:sz w:val="20"/>
          <w:szCs w:val="18"/>
        </w:rPr>
        <w:t>(R$ 3.000,00 a R$ 5.000,00)</w:t>
      </w:r>
      <w:r w:rsidR="00E75EC4">
        <w:t>.</w:t>
      </w:r>
    </w:p>
    <w:p w14:paraId="762C0975" w14:textId="77777777" w:rsidR="007124FE" w:rsidRPr="007F29A8" w:rsidRDefault="007124FE" w:rsidP="00CB6343">
      <w:pPr>
        <w:pStyle w:val="SemEspaamento"/>
        <w:numPr>
          <w:ilvl w:val="0"/>
          <w:numId w:val="0"/>
        </w:numPr>
        <w:ind w:left="1701"/>
      </w:pPr>
    </w:p>
    <w:p w14:paraId="7947E925" w14:textId="6B8667B5" w:rsidR="00AC3C16" w:rsidRDefault="000169F1" w:rsidP="000169F1">
      <w:pPr>
        <w:pStyle w:val="Ttulo"/>
      </w:pPr>
      <w:r>
        <w:t>I</w:t>
      </w:r>
      <w:r w:rsidR="00A76E55">
        <w:t>V</w:t>
      </w:r>
      <w:r>
        <w:t xml:space="preserve"> –</w:t>
      </w:r>
      <w:r w:rsidR="00AC3C16">
        <w:t xml:space="preserve"> PRODUÇÃO DE PROVAS</w:t>
      </w:r>
    </w:p>
    <w:p w14:paraId="5ABF6783" w14:textId="77777777" w:rsidR="00AC3C16" w:rsidRPr="007F29A8" w:rsidRDefault="00AC3C16" w:rsidP="00CB6343">
      <w:pPr>
        <w:pStyle w:val="SemEspaamento"/>
        <w:numPr>
          <w:ilvl w:val="0"/>
          <w:numId w:val="0"/>
        </w:numPr>
        <w:ind w:left="1701"/>
      </w:pPr>
    </w:p>
    <w:p w14:paraId="7C9C7563" w14:textId="2DADC5F3" w:rsidR="00CD5737" w:rsidRDefault="00CD5737" w:rsidP="00CD5737">
      <w:pPr>
        <w:pStyle w:val="SemEspaamento"/>
      </w:pPr>
      <w:r>
        <w:t xml:space="preserve">Mesmo certo de que o ônus da prova incumbe </w:t>
      </w:r>
      <w:r w:rsidR="00C274E4">
        <w:t>ao autor</w:t>
      </w:r>
      <w:r>
        <w:t xml:space="preserve">, o demandado não deixará de </w:t>
      </w:r>
      <w:r w:rsidRPr="00C0428C">
        <w:t xml:space="preserve">produzir todas as provas em direito </w:t>
      </w:r>
      <w:r>
        <w:t>admitidas</w:t>
      </w:r>
      <w:r w:rsidRPr="00C0428C">
        <w:t>,</w:t>
      </w:r>
      <w:r>
        <w:t xml:space="preserve"> em especial a </w:t>
      </w:r>
      <w:r w:rsidRPr="00C0428C">
        <w:t>documental</w:t>
      </w:r>
      <w:r>
        <w:t xml:space="preserve"> e </w:t>
      </w:r>
      <w:r w:rsidRPr="00C0428C">
        <w:t>testemunhal</w:t>
      </w:r>
      <w:r>
        <w:t>, sem prejuízo de outras que porventura venham a ser necessárias</w:t>
      </w:r>
      <w:r w:rsidR="00C274E4">
        <w:t xml:space="preserve"> para o deslinde do feito</w:t>
      </w:r>
      <w:r w:rsidRPr="00C0428C">
        <w:t>.</w:t>
      </w:r>
    </w:p>
    <w:p w14:paraId="195064E2" w14:textId="62E23B14" w:rsidR="00CD5737" w:rsidRDefault="00CD5737" w:rsidP="00CD5737">
      <w:pPr>
        <w:pStyle w:val="SemEspaamento"/>
      </w:pPr>
      <w:r w:rsidRPr="00C0428C">
        <w:t>A prova documental</w:t>
      </w:r>
      <w:r w:rsidR="006B0271">
        <w:t>, se for o caso,</w:t>
      </w:r>
      <w:r>
        <w:t xml:space="preserve"> se sustenta </w:t>
      </w:r>
      <w:r w:rsidR="006B0271">
        <w:t>naquel</w:t>
      </w:r>
      <w:r>
        <w:t>a</w:t>
      </w:r>
      <w:r w:rsidRPr="00C0428C">
        <w:t xml:space="preserve"> que</w:t>
      </w:r>
      <w:r>
        <w:t xml:space="preserve"> </w:t>
      </w:r>
      <w:r w:rsidRPr="00C0428C">
        <w:t>se</w:t>
      </w:r>
      <w:r>
        <w:t xml:space="preserve"> possa</w:t>
      </w:r>
      <w:r w:rsidRPr="00C0428C">
        <w:t xml:space="preserve"> </w:t>
      </w:r>
      <w:r>
        <w:t xml:space="preserve">entender pertinentes no decorrer desta ação e as que ainda estão sendo </w:t>
      </w:r>
      <w:r w:rsidR="006B0271">
        <w:t xml:space="preserve">levantadas </w:t>
      </w:r>
      <w:r>
        <w:t>pelo réu</w:t>
      </w:r>
      <w:r w:rsidRPr="00C0428C">
        <w:t>.</w:t>
      </w:r>
    </w:p>
    <w:p w14:paraId="08C148EE" w14:textId="17097447" w:rsidR="00192A3C" w:rsidRDefault="00CD5737" w:rsidP="00C274E4">
      <w:pPr>
        <w:pStyle w:val="SemEspaamento"/>
      </w:pPr>
      <w:r w:rsidRPr="00C0428C">
        <w:t xml:space="preserve">Quanto à prova testemunhal, cujo rol será oportunamente apresentado, </w:t>
      </w:r>
      <w:r>
        <w:t xml:space="preserve">acaso Vossa Excelência entenda ser </w:t>
      </w:r>
      <w:r w:rsidRPr="00C0428C">
        <w:t xml:space="preserve">indispensável a </w:t>
      </w:r>
      <w:r>
        <w:t xml:space="preserve">sua realização, a </w:t>
      </w:r>
      <w:r w:rsidRPr="00C0428C">
        <w:t>oitiva</w:t>
      </w:r>
      <w:r>
        <w:t>, entre outros,</w:t>
      </w:r>
      <w:r w:rsidRPr="00C0428C">
        <w:t xml:space="preserve"> </w:t>
      </w:r>
      <w:r>
        <w:t>d</w:t>
      </w:r>
      <w:r w:rsidR="00D21E2A">
        <w:t>e</w:t>
      </w:r>
      <w:r>
        <w:t xml:space="preserve"> pessoas que </w:t>
      </w:r>
      <w:r w:rsidR="00A22D21">
        <w:t xml:space="preserve">conheçam ou, </w:t>
      </w:r>
      <w:r w:rsidR="00D21E2A">
        <w:t>eventualmente</w:t>
      </w:r>
      <w:r w:rsidR="00A22D21">
        <w:t>,</w:t>
      </w:r>
      <w:r w:rsidR="00D21E2A">
        <w:t xml:space="preserve"> </w:t>
      </w:r>
      <w:r w:rsidR="00A22D21">
        <w:t xml:space="preserve">possam ter </w:t>
      </w:r>
      <w:r w:rsidR="00D21E2A">
        <w:t xml:space="preserve">acompanhado </w:t>
      </w:r>
      <w:r w:rsidR="00386D9F">
        <w:t xml:space="preserve">os fatos </w:t>
      </w:r>
      <w:r w:rsidR="00314BC6">
        <w:t>narrados</w:t>
      </w:r>
      <w:r>
        <w:t>.</w:t>
      </w:r>
    </w:p>
    <w:p w14:paraId="74B64BA1" w14:textId="77777777" w:rsidR="00192A3C" w:rsidRPr="00192A3C" w:rsidRDefault="00192A3C" w:rsidP="00CB6343">
      <w:pPr>
        <w:pStyle w:val="SemEspaamento"/>
        <w:numPr>
          <w:ilvl w:val="0"/>
          <w:numId w:val="0"/>
        </w:numPr>
        <w:ind w:left="1701"/>
      </w:pPr>
    </w:p>
    <w:p w14:paraId="5507F4EE" w14:textId="7CFD5DB1" w:rsidR="000169F1" w:rsidRPr="00136102" w:rsidRDefault="00AC3C16" w:rsidP="000169F1">
      <w:pPr>
        <w:pStyle w:val="Ttulo"/>
      </w:pPr>
      <w:r>
        <w:t xml:space="preserve">V – </w:t>
      </w:r>
      <w:r w:rsidR="000169F1">
        <w:t xml:space="preserve">REQUERIMENTOS </w:t>
      </w:r>
    </w:p>
    <w:p w14:paraId="2D4C3111" w14:textId="77777777" w:rsidR="000169F1" w:rsidRPr="00136102" w:rsidRDefault="000169F1" w:rsidP="00CB6343">
      <w:pPr>
        <w:pStyle w:val="SemEspaamento"/>
        <w:numPr>
          <w:ilvl w:val="0"/>
          <w:numId w:val="0"/>
        </w:numPr>
        <w:ind w:left="1701"/>
      </w:pPr>
    </w:p>
    <w:p w14:paraId="5F033483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19026F8B" w14:textId="77777777" w:rsidR="000169F1" w:rsidRPr="00136102" w:rsidRDefault="000169F1" w:rsidP="00CB6343">
      <w:pPr>
        <w:pStyle w:val="SemEspaamento"/>
        <w:numPr>
          <w:ilvl w:val="0"/>
          <w:numId w:val="0"/>
        </w:numPr>
        <w:ind w:left="1701"/>
      </w:pPr>
    </w:p>
    <w:p w14:paraId="0D7DD4D5" w14:textId="7B77F859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AC3C16">
        <w:t>improcedência da demanda, pois não caracterizado o ato ilícito passível de inde</w:t>
      </w:r>
      <w:r w:rsidR="00CE537E">
        <w:t xml:space="preserve">nização por dano moral, consoante exposto no tópico II; </w:t>
      </w:r>
    </w:p>
    <w:p w14:paraId="7390B2FF" w14:textId="75CE5E78" w:rsidR="006D7722" w:rsidRDefault="00CE537E" w:rsidP="006D7722">
      <w:pPr>
        <w:pStyle w:val="SemEspaamento"/>
        <w:numPr>
          <w:ilvl w:val="0"/>
          <w:numId w:val="2"/>
        </w:numPr>
        <w:ind w:left="0" w:firstLine="1418"/>
      </w:pPr>
      <w:r>
        <w:t xml:space="preserve">na remota hipótese de procedência da demanda, que o </w:t>
      </w:r>
      <w:r>
        <w:rPr>
          <w:i/>
          <w:iCs/>
        </w:rPr>
        <w:t xml:space="preserve">quantum </w:t>
      </w:r>
      <w:r w:rsidR="000A6063">
        <w:t xml:space="preserve">fixado a título de danos morais </w:t>
      </w:r>
      <w:r>
        <w:t xml:space="preserve">seja </w:t>
      </w:r>
      <w:r w:rsidR="00B06A56" w:rsidRPr="007F38B0">
        <w:rPr>
          <w:u w:val="single"/>
        </w:rPr>
        <w:t xml:space="preserve">reduzido para R$ 3.000,00 </w:t>
      </w:r>
      <w:r w:rsidR="00B06A56" w:rsidRPr="007F38B0">
        <w:rPr>
          <w:sz w:val="20"/>
          <w:szCs w:val="18"/>
          <w:u w:val="single"/>
        </w:rPr>
        <w:t>(três mil reais)</w:t>
      </w:r>
      <w:r w:rsidR="00B06A56">
        <w:t xml:space="preserve">, ou </w:t>
      </w:r>
      <w:r w:rsidR="00CD68FB">
        <w:t xml:space="preserve">arbitrado </w:t>
      </w:r>
      <w:r w:rsidR="00B25AEB">
        <w:t>de</w:t>
      </w:r>
      <w:r w:rsidR="000740E1">
        <w:t xml:space="preserve"> outra</w:t>
      </w:r>
      <w:r w:rsidR="00B25AEB">
        <w:t xml:space="preserve"> forma </w:t>
      </w:r>
      <w:r w:rsidR="00CD68FB">
        <w:t>proporcional</w:t>
      </w:r>
      <w:r w:rsidR="00B25AEB">
        <w:t xml:space="preserve"> e razoável</w:t>
      </w:r>
      <w:r w:rsidR="000740E1">
        <w:t>,</w:t>
      </w:r>
      <w:r w:rsidR="00CD68FB">
        <w:t xml:space="preserve"> atendendo aos </w:t>
      </w:r>
      <w:r w:rsidR="00B25AEB">
        <w:t xml:space="preserve">valores </w:t>
      </w:r>
      <w:r w:rsidR="00CD68FB">
        <w:t>fixados</w:t>
      </w:r>
      <w:r w:rsidR="00B25AEB">
        <w:t xml:space="preserve"> </w:t>
      </w:r>
      <w:r w:rsidR="00CD68FB">
        <w:t>pelas Turmas Recursais d</w:t>
      </w:r>
      <w:r w:rsidR="00B06A56">
        <w:t xml:space="preserve">o Egrégio Tribunal de Justiça </w:t>
      </w:r>
      <w:r w:rsidR="00B25AEB">
        <w:t>de Santa Catarina</w:t>
      </w:r>
      <w:r w:rsidR="000740E1">
        <w:t xml:space="preserve"> </w:t>
      </w:r>
      <w:r w:rsidR="000740E1" w:rsidRPr="00B25AEB">
        <w:rPr>
          <w:sz w:val="20"/>
          <w:szCs w:val="18"/>
        </w:rPr>
        <w:t>(R$ 3.000,00 a R$ 5.000,00)</w:t>
      </w:r>
      <w:r w:rsidR="000169F1">
        <w:t>;</w:t>
      </w:r>
      <w:r w:rsidR="006D7722">
        <w:t xml:space="preserve"> e</w:t>
      </w:r>
    </w:p>
    <w:p w14:paraId="5B4946B9" w14:textId="097B93B0" w:rsidR="000169F1" w:rsidRPr="006D7722" w:rsidRDefault="00D02F9E" w:rsidP="006D7722">
      <w:pPr>
        <w:pStyle w:val="SemEspaamento"/>
        <w:numPr>
          <w:ilvl w:val="0"/>
          <w:numId w:val="2"/>
        </w:numPr>
        <w:ind w:left="0" w:firstLine="1418"/>
      </w:pPr>
      <w:r>
        <w:t>a produção de todas a provas em direito admitidas</w:t>
      </w:r>
      <w:r w:rsidR="008C3910">
        <w:t>, consoante exposto no tópico IV</w:t>
      </w:r>
      <w:r w:rsidR="006D7722">
        <w:t>.</w:t>
      </w:r>
    </w:p>
    <w:p w14:paraId="252B1B33" w14:textId="77777777" w:rsidR="000169F1" w:rsidRPr="00EC1F20" w:rsidRDefault="000169F1" w:rsidP="000169F1">
      <w:pPr>
        <w:pStyle w:val="SemEspaamento"/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1F1CA709" w14:textId="77777777" w:rsidR="009B264D" w:rsidRDefault="009B264D" w:rsidP="00E816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4C2F79B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2D6D4C1" w14:textId="1B2FFF6C" w:rsidR="000169F1" w:rsidRPr="0074245D" w:rsidRDefault="000169F1" w:rsidP="0074245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F5049">
        <w:rPr>
          <w:rFonts w:ascii="Arial" w:eastAsia="Calibri" w:hAnsi="Arial" w:cs="Times New Roman"/>
          <w:noProof/>
          <w:sz w:val="24"/>
          <w:szCs w:val="24"/>
        </w:rPr>
        <w:t>14 de novembro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6ACE3C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4B1EFB" w14:textId="77777777" w:rsidR="00260681" w:rsidRDefault="0026068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1AC1AB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EF48DAD" w14:textId="7D6F6118" w:rsidR="00131BEB" w:rsidRDefault="000169F1" w:rsidP="007424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15A806F" w14:textId="77777777" w:rsidR="00D6084F" w:rsidRDefault="00D6084F" w:rsidP="007424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0546EE5E" w14:textId="77777777" w:rsidR="00D6084F" w:rsidRDefault="00D6084F" w:rsidP="007424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67245E4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36892667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14ED0545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06D9D1BD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2C9FF4E0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24FFF366" w14:textId="77777777" w:rsidR="00766EF4" w:rsidRDefault="00766EF4" w:rsidP="00287264">
      <w:pPr>
        <w:pStyle w:val="Ttulo2"/>
        <w:spacing w:line="276" w:lineRule="auto"/>
        <w:ind w:left="0"/>
        <w:rPr>
          <w:sz w:val="24"/>
          <w:szCs w:val="24"/>
        </w:rPr>
      </w:pPr>
    </w:p>
    <w:p w14:paraId="6DEDB49C" w14:textId="77777777" w:rsidR="00766EF4" w:rsidRDefault="00766EF4" w:rsidP="00287264">
      <w:pPr>
        <w:pStyle w:val="Ttulo2"/>
        <w:spacing w:line="276" w:lineRule="auto"/>
        <w:ind w:left="0"/>
        <w:rPr>
          <w:sz w:val="24"/>
          <w:szCs w:val="24"/>
        </w:rPr>
      </w:pPr>
    </w:p>
    <w:p w14:paraId="7251CEFD" w14:textId="77777777" w:rsidR="00766EF4" w:rsidRDefault="00766EF4" w:rsidP="00287264">
      <w:pPr>
        <w:pStyle w:val="Ttulo2"/>
        <w:spacing w:line="276" w:lineRule="auto"/>
        <w:ind w:left="0"/>
        <w:rPr>
          <w:sz w:val="24"/>
          <w:szCs w:val="24"/>
        </w:rPr>
      </w:pPr>
    </w:p>
    <w:p w14:paraId="49F6BC57" w14:textId="5336A481" w:rsidR="00287264" w:rsidRPr="00B2672B" w:rsidRDefault="00287264" w:rsidP="00287264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CONTESTAÇÃO</w:t>
      </w:r>
      <w:r w:rsidRPr="00B2672B">
        <w:rPr>
          <w:rFonts w:cs="Arial"/>
          <w:u w:val="single"/>
        </w:rPr>
        <w:t xml:space="preserve"> </w:t>
      </w:r>
    </w:p>
    <w:p w14:paraId="19A435D1" w14:textId="26ABDCAE" w:rsidR="00287264" w:rsidRPr="00167F26" w:rsidRDefault="00287264" w:rsidP="00287264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Pesquisa de usuários com a alcunha “</w:t>
      </w:r>
      <w:proofErr w:type="spellStart"/>
      <w:r>
        <w:rPr>
          <w:rFonts w:ascii="Arial" w:hAnsi="Arial" w:cs="Arial"/>
        </w:rPr>
        <w:t>Badeco</w:t>
      </w:r>
      <w:proofErr w:type="spellEnd"/>
      <w:r>
        <w:rPr>
          <w:rFonts w:ascii="Arial" w:hAnsi="Arial" w:cs="Arial"/>
        </w:rPr>
        <w:t xml:space="preserve">” no </w:t>
      </w:r>
      <w:r>
        <w:rPr>
          <w:rFonts w:ascii="Arial" w:hAnsi="Arial" w:cs="Arial"/>
          <w:i/>
          <w:iCs/>
        </w:rPr>
        <w:t>instagram</w:t>
      </w:r>
      <w:r>
        <w:rPr>
          <w:rFonts w:ascii="Arial" w:hAnsi="Arial" w:cs="Arial"/>
        </w:rPr>
        <w:t>;</w:t>
      </w:r>
    </w:p>
    <w:p w14:paraId="4BB14F18" w14:textId="108A4AAF" w:rsidR="00287264" w:rsidRDefault="00287264" w:rsidP="00287264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Image</w:t>
      </w:r>
      <w:r w:rsidR="00ED23EB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do perfil do autor no </w:t>
      </w:r>
      <w:r>
        <w:rPr>
          <w:rFonts w:ascii="Arial" w:hAnsi="Arial" w:cs="Arial"/>
          <w:i/>
          <w:iCs/>
        </w:rPr>
        <w:t>instagram</w:t>
      </w:r>
      <w:r>
        <w:rPr>
          <w:rFonts w:ascii="Arial" w:hAnsi="Arial" w:cs="Arial"/>
        </w:rPr>
        <w:t>.</w:t>
      </w:r>
    </w:p>
    <w:p w14:paraId="0897A4CC" w14:textId="6C342016" w:rsidR="00D6084F" w:rsidRPr="0074245D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sectPr w:rsidR="00D6084F" w:rsidRPr="0074245D" w:rsidSect="007F29A8">
      <w:headerReference w:type="default" r:id="rId13"/>
      <w:footerReference w:type="default" r:id="rId14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D6B4C" w14:textId="77777777" w:rsidR="002F5D1A" w:rsidRDefault="002F5D1A" w:rsidP="00943258">
      <w:pPr>
        <w:spacing w:after="0" w:line="240" w:lineRule="auto"/>
      </w:pPr>
      <w:r>
        <w:separator/>
      </w:r>
    </w:p>
  </w:endnote>
  <w:endnote w:type="continuationSeparator" w:id="0">
    <w:p w14:paraId="7A5FEDC2" w14:textId="77777777" w:rsidR="002F5D1A" w:rsidRDefault="002F5D1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60F03B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45C9301" wp14:editId="3E8042D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90F357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C7E68" w14:textId="77777777" w:rsidR="002F5D1A" w:rsidRDefault="002F5D1A" w:rsidP="00943258">
      <w:pPr>
        <w:spacing w:after="0" w:line="240" w:lineRule="auto"/>
      </w:pPr>
      <w:r>
        <w:separator/>
      </w:r>
    </w:p>
  </w:footnote>
  <w:footnote w:type="continuationSeparator" w:id="0">
    <w:p w14:paraId="646B3C9B" w14:textId="77777777" w:rsidR="002F5D1A" w:rsidRDefault="002F5D1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E3FDA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9F6F72F" wp14:editId="22759833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3A8430A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C4BB28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0C4AB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431512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7A"/>
    <w:rsid w:val="00001701"/>
    <w:rsid w:val="00001971"/>
    <w:rsid w:val="00003F31"/>
    <w:rsid w:val="00006D21"/>
    <w:rsid w:val="000169F1"/>
    <w:rsid w:val="000263E3"/>
    <w:rsid w:val="000307FE"/>
    <w:rsid w:val="000401CF"/>
    <w:rsid w:val="0004298B"/>
    <w:rsid w:val="00053345"/>
    <w:rsid w:val="000614C5"/>
    <w:rsid w:val="00061612"/>
    <w:rsid w:val="0006292F"/>
    <w:rsid w:val="00062BD7"/>
    <w:rsid w:val="000740E1"/>
    <w:rsid w:val="00094CBA"/>
    <w:rsid w:val="00097661"/>
    <w:rsid w:val="00097FAF"/>
    <w:rsid w:val="000A1D57"/>
    <w:rsid w:val="000A6063"/>
    <w:rsid w:val="000B1090"/>
    <w:rsid w:val="000B23D8"/>
    <w:rsid w:val="000B2EED"/>
    <w:rsid w:val="000C0B8A"/>
    <w:rsid w:val="000D228C"/>
    <w:rsid w:val="000D4710"/>
    <w:rsid w:val="000D6A7D"/>
    <w:rsid w:val="000E2CDE"/>
    <w:rsid w:val="000E360F"/>
    <w:rsid w:val="000E6A7C"/>
    <w:rsid w:val="000F3957"/>
    <w:rsid w:val="000F3EE7"/>
    <w:rsid w:val="000F4670"/>
    <w:rsid w:val="000F77DC"/>
    <w:rsid w:val="00100050"/>
    <w:rsid w:val="00102EEE"/>
    <w:rsid w:val="00104598"/>
    <w:rsid w:val="0011159E"/>
    <w:rsid w:val="001128D9"/>
    <w:rsid w:val="00113B97"/>
    <w:rsid w:val="00115F28"/>
    <w:rsid w:val="00116743"/>
    <w:rsid w:val="001238AD"/>
    <w:rsid w:val="001249CC"/>
    <w:rsid w:val="00125785"/>
    <w:rsid w:val="00131BEB"/>
    <w:rsid w:val="00133E3F"/>
    <w:rsid w:val="00145069"/>
    <w:rsid w:val="00153907"/>
    <w:rsid w:val="00156887"/>
    <w:rsid w:val="00160FDA"/>
    <w:rsid w:val="0016247D"/>
    <w:rsid w:val="00162C6F"/>
    <w:rsid w:val="001651D1"/>
    <w:rsid w:val="001667B0"/>
    <w:rsid w:val="001761C0"/>
    <w:rsid w:val="00177A5C"/>
    <w:rsid w:val="00182248"/>
    <w:rsid w:val="00183BE2"/>
    <w:rsid w:val="00192A3C"/>
    <w:rsid w:val="001A0FD4"/>
    <w:rsid w:val="001A3CC0"/>
    <w:rsid w:val="001A4892"/>
    <w:rsid w:val="001B2B98"/>
    <w:rsid w:val="001B2E75"/>
    <w:rsid w:val="001C5B1E"/>
    <w:rsid w:val="001D0E12"/>
    <w:rsid w:val="001E3D8E"/>
    <w:rsid w:val="001F3AA6"/>
    <w:rsid w:val="001F6596"/>
    <w:rsid w:val="00201F45"/>
    <w:rsid w:val="00207BE4"/>
    <w:rsid w:val="00214E09"/>
    <w:rsid w:val="00215281"/>
    <w:rsid w:val="00221D2F"/>
    <w:rsid w:val="00225DEB"/>
    <w:rsid w:val="0022687C"/>
    <w:rsid w:val="00226F9F"/>
    <w:rsid w:val="002272E2"/>
    <w:rsid w:val="002316B6"/>
    <w:rsid w:val="00254993"/>
    <w:rsid w:val="00260681"/>
    <w:rsid w:val="002712F6"/>
    <w:rsid w:val="00272BFB"/>
    <w:rsid w:val="002735C4"/>
    <w:rsid w:val="0027519B"/>
    <w:rsid w:val="00287264"/>
    <w:rsid w:val="00291F6C"/>
    <w:rsid w:val="00295167"/>
    <w:rsid w:val="00296E17"/>
    <w:rsid w:val="002A4DB8"/>
    <w:rsid w:val="002B0196"/>
    <w:rsid w:val="002C162F"/>
    <w:rsid w:val="002C2102"/>
    <w:rsid w:val="002C3A57"/>
    <w:rsid w:val="002C4901"/>
    <w:rsid w:val="002C502D"/>
    <w:rsid w:val="002D69F7"/>
    <w:rsid w:val="002E0D02"/>
    <w:rsid w:val="002F4188"/>
    <w:rsid w:val="002F5D1A"/>
    <w:rsid w:val="00302B58"/>
    <w:rsid w:val="00303D22"/>
    <w:rsid w:val="003123BB"/>
    <w:rsid w:val="0031390F"/>
    <w:rsid w:val="00313DE0"/>
    <w:rsid w:val="00314BC6"/>
    <w:rsid w:val="00340881"/>
    <w:rsid w:val="00341CC4"/>
    <w:rsid w:val="00346CC8"/>
    <w:rsid w:val="00352CDE"/>
    <w:rsid w:val="00357450"/>
    <w:rsid w:val="003614C7"/>
    <w:rsid w:val="00367137"/>
    <w:rsid w:val="003711A4"/>
    <w:rsid w:val="00377A2E"/>
    <w:rsid w:val="00377E00"/>
    <w:rsid w:val="003801CD"/>
    <w:rsid w:val="003813C9"/>
    <w:rsid w:val="00386D9F"/>
    <w:rsid w:val="00393587"/>
    <w:rsid w:val="003A4A95"/>
    <w:rsid w:val="003C1F9B"/>
    <w:rsid w:val="003C7233"/>
    <w:rsid w:val="003E364D"/>
    <w:rsid w:val="003E46B9"/>
    <w:rsid w:val="003F3DB3"/>
    <w:rsid w:val="0040761B"/>
    <w:rsid w:val="00414E72"/>
    <w:rsid w:val="004210B2"/>
    <w:rsid w:val="0043567E"/>
    <w:rsid w:val="00443C03"/>
    <w:rsid w:val="00446A03"/>
    <w:rsid w:val="004548D0"/>
    <w:rsid w:val="0046055C"/>
    <w:rsid w:val="00461527"/>
    <w:rsid w:val="00462CDB"/>
    <w:rsid w:val="004640AB"/>
    <w:rsid w:val="00472804"/>
    <w:rsid w:val="00474437"/>
    <w:rsid w:val="004949AD"/>
    <w:rsid w:val="004956D9"/>
    <w:rsid w:val="004A1086"/>
    <w:rsid w:val="004A3622"/>
    <w:rsid w:val="004A3B44"/>
    <w:rsid w:val="004A3D81"/>
    <w:rsid w:val="004B3DE1"/>
    <w:rsid w:val="004C2B2E"/>
    <w:rsid w:val="004C51D5"/>
    <w:rsid w:val="004D713B"/>
    <w:rsid w:val="004F2B78"/>
    <w:rsid w:val="004F2E9F"/>
    <w:rsid w:val="004F2FDE"/>
    <w:rsid w:val="004F34CB"/>
    <w:rsid w:val="004F54C9"/>
    <w:rsid w:val="004F75FB"/>
    <w:rsid w:val="00501A18"/>
    <w:rsid w:val="00505055"/>
    <w:rsid w:val="00512E76"/>
    <w:rsid w:val="00516CD9"/>
    <w:rsid w:val="00522F00"/>
    <w:rsid w:val="00524862"/>
    <w:rsid w:val="00525BFD"/>
    <w:rsid w:val="005321DA"/>
    <w:rsid w:val="00535204"/>
    <w:rsid w:val="00536C6B"/>
    <w:rsid w:val="00540670"/>
    <w:rsid w:val="00547E16"/>
    <w:rsid w:val="0055365F"/>
    <w:rsid w:val="00560E3E"/>
    <w:rsid w:val="00565B9F"/>
    <w:rsid w:val="0057265A"/>
    <w:rsid w:val="00580F29"/>
    <w:rsid w:val="0058383C"/>
    <w:rsid w:val="00583E97"/>
    <w:rsid w:val="005978F6"/>
    <w:rsid w:val="005A2A8C"/>
    <w:rsid w:val="005B2692"/>
    <w:rsid w:val="005B5BD9"/>
    <w:rsid w:val="005B67EA"/>
    <w:rsid w:val="005C0FFA"/>
    <w:rsid w:val="005C4B1A"/>
    <w:rsid w:val="005E0EA4"/>
    <w:rsid w:val="005E1543"/>
    <w:rsid w:val="005E58E2"/>
    <w:rsid w:val="00602E13"/>
    <w:rsid w:val="0061525E"/>
    <w:rsid w:val="00626FAB"/>
    <w:rsid w:val="00631682"/>
    <w:rsid w:val="006339F7"/>
    <w:rsid w:val="00635F2C"/>
    <w:rsid w:val="00640666"/>
    <w:rsid w:val="0064575D"/>
    <w:rsid w:val="006543D7"/>
    <w:rsid w:val="006646B4"/>
    <w:rsid w:val="006652E1"/>
    <w:rsid w:val="00673228"/>
    <w:rsid w:val="00675A92"/>
    <w:rsid w:val="00687490"/>
    <w:rsid w:val="00692E11"/>
    <w:rsid w:val="00693F8B"/>
    <w:rsid w:val="00696295"/>
    <w:rsid w:val="006A55EB"/>
    <w:rsid w:val="006A6FC7"/>
    <w:rsid w:val="006B0271"/>
    <w:rsid w:val="006B03F3"/>
    <w:rsid w:val="006B1E7F"/>
    <w:rsid w:val="006C0DFC"/>
    <w:rsid w:val="006C2A31"/>
    <w:rsid w:val="006C431D"/>
    <w:rsid w:val="006D4629"/>
    <w:rsid w:val="006D7722"/>
    <w:rsid w:val="006E29A4"/>
    <w:rsid w:val="007124FE"/>
    <w:rsid w:val="00722DF5"/>
    <w:rsid w:val="00722F3B"/>
    <w:rsid w:val="007230D4"/>
    <w:rsid w:val="00732EE6"/>
    <w:rsid w:val="0074245D"/>
    <w:rsid w:val="00750233"/>
    <w:rsid w:val="00751758"/>
    <w:rsid w:val="00755E68"/>
    <w:rsid w:val="007569EA"/>
    <w:rsid w:val="00766474"/>
    <w:rsid w:val="00766EF4"/>
    <w:rsid w:val="00770D4E"/>
    <w:rsid w:val="00774912"/>
    <w:rsid w:val="00795616"/>
    <w:rsid w:val="007976A4"/>
    <w:rsid w:val="007A02A1"/>
    <w:rsid w:val="007A4D54"/>
    <w:rsid w:val="007A7DE4"/>
    <w:rsid w:val="007B5090"/>
    <w:rsid w:val="007B7FBA"/>
    <w:rsid w:val="007C31D6"/>
    <w:rsid w:val="007C36DB"/>
    <w:rsid w:val="007C4056"/>
    <w:rsid w:val="007C6EC4"/>
    <w:rsid w:val="007F29A8"/>
    <w:rsid w:val="007F2A43"/>
    <w:rsid w:val="007F38B0"/>
    <w:rsid w:val="0080376C"/>
    <w:rsid w:val="00807071"/>
    <w:rsid w:val="00810D34"/>
    <w:rsid w:val="0081144D"/>
    <w:rsid w:val="008254B3"/>
    <w:rsid w:val="008446C1"/>
    <w:rsid w:val="00853220"/>
    <w:rsid w:val="00854151"/>
    <w:rsid w:val="0087540D"/>
    <w:rsid w:val="008778C2"/>
    <w:rsid w:val="00881F3E"/>
    <w:rsid w:val="00884FFC"/>
    <w:rsid w:val="008931D0"/>
    <w:rsid w:val="008A0012"/>
    <w:rsid w:val="008A5F0A"/>
    <w:rsid w:val="008B0F74"/>
    <w:rsid w:val="008B310B"/>
    <w:rsid w:val="008B6730"/>
    <w:rsid w:val="008B7E13"/>
    <w:rsid w:val="008C3910"/>
    <w:rsid w:val="008C5507"/>
    <w:rsid w:val="008D1103"/>
    <w:rsid w:val="008D134C"/>
    <w:rsid w:val="008D3F52"/>
    <w:rsid w:val="008E15F8"/>
    <w:rsid w:val="008E314A"/>
    <w:rsid w:val="008E31FF"/>
    <w:rsid w:val="008E377D"/>
    <w:rsid w:val="008E5F87"/>
    <w:rsid w:val="008F2218"/>
    <w:rsid w:val="008F4099"/>
    <w:rsid w:val="008F53CE"/>
    <w:rsid w:val="008F7B29"/>
    <w:rsid w:val="0090022B"/>
    <w:rsid w:val="00902542"/>
    <w:rsid w:val="00904041"/>
    <w:rsid w:val="0091241A"/>
    <w:rsid w:val="0091442A"/>
    <w:rsid w:val="00924163"/>
    <w:rsid w:val="00931624"/>
    <w:rsid w:val="00942688"/>
    <w:rsid w:val="00942979"/>
    <w:rsid w:val="00943258"/>
    <w:rsid w:val="009522FD"/>
    <w:rsid w:val="00952792"/>
    <w:rsid w:val="0095483C"/>
    <w:rsid w:val="00963A9F"/>
    <w:rsid w:val="0096556C"/>
    <w:rsid w:val="00984959"/>
    <w:rsid w:val="00984BFA"/>
    <w:rsid w:val="0098580B"/>
    <w:rsid w:val="009A2401"/>
    <w:rsid w:val="009A3D94"/>
    <w:rsid w:val="009B264D"/>
    <w:rsid w:val="009C5165"/>
    <w:rsid w:val="009C6961"/>
    <w:rsid w:val="009E0ED3"/>
    <w:rsid w:val="009E1948"/>
    <w:rsid w:val="009E20F3"/>
    <w:rsid w:val="009E40CC"/>
    <w:rsid w:val="009E4F81"/>
    <w:rsid w:val="009E6BF5"/>
    <w:rsid w:val="009F4E33"/>
    <w:rsid w:val="00A0217D"/>
    <w:rsid w:val="00A049FC"/>
    <w:rsid w:val="00A062E3"/>
    <w:rsid w:val="00A22D21"/>
    <w:rsid w:val="00A31882"/>
    <w:rsid w:val="00A50B5C"/>
    <w:rsid w:val="00A64F5B"/>
    <w:rsid w:val="00A70363"/>
    <w:rsid w:val="00A707B1"/>
    <w:rsid w:val="00A721B4"/>
    <w:rsid w:val="00A72A29"/>
    <w:rsid w:val="00A76E55"/>
    <w:rsid w:val="00AA1500"/>
    <w:rsid w:val="00AB112D"/>
    <w:rsid w:val="00AB2FCD"/>
    <w:rsid w:val="00AB3321"/>
    <w:rsid w:val="00AB7265"/>
    <w:rsid w:val="00AC3C16"/>
    <w:rsid w:val="00AC67FF"/>
    <w:rsid w:val="00AD12FB"/>
    <w:rsid w:val="00AF247F"/>
    <w:rsid w:val="00AF45CE"/>
    <w:rsid w:val="00AF5049"/>
    <w:rsid w:val="00B06A56"/>
    <w:rsid w:val="00B12959"/>
    <w:rsid w:val="00B14A81"/>
    <w:rsid w:val="00B25AEB"/>
    <w:rsid w:val="00B269F4"/>
    <w:rsid w:val="00B3448B"/>
    <w:rsid w:val="00B44FF5"/>
    <w:rsid w:val="00B45086"/>
    <w:rsid w:val="00B518EE"/>
    <w:rsid w:val="00B62419"/>
    <w:rsid w:val="00B6363E"/>
    <w:rsid w:val="00B636E8"/>
    <w:rsid w:val="00B701DC"/>
    <w:rsid w:val="00B712A0"/>
    <w:rsid w:val="00B82F3F"/>
    <w:rsid w:val="00B8786E"/>
    <w:rsid w:val="00B913FF"/>
    <w:rsid w:val="00B91581"/>
    <w:rsid w:val="00B96EE8"/>
    <w:rsid w:val="00B97785"/>
    <w:rsid w:val="00BA12E7"/>
    <w:rsid w:val="00BA1F50"/>
    <w:rsid w:val="00BA2544"/>
    <w:rsid w:val="00BB1DA6"/>
    <w:rsid w:val="00BC35FA"/>
    <w:rsid w:val="00BD7A0D"/>
    <w:rsid w:val="00BE5B57"/>
    <w:rsid w:val="00C03B4C"/>
    <w:rsid w:val="00C0456B"/>
    <w:rsid w:val="00C05E61"/>
    <w:rsid w:val="00C11795"/>
    <w:rsid w:val="00C135D4"/>
    <w:rsid w:val="00C25C9A"/>
    <w:rsid w:val="00C274E4"/>
    <w:rsid w:val="00C3265E"/>
    <w:rsid w:val="00C36785"/>
    <w:rsid w:val="00C37572"/>
    <w:rsid w:val="00C46F1B"/>
    <w:rsid w:val="00C51E0E"/>
    <w:rsid w:val="00C67B79"/>
    <w:rsid w:val="00C71817"/>
    <w:rsid w:val="00C8325C"/>
    <w:rsid w:val="00C87E07"/>
    <w:rsid w:val="00C974D7"/>
    <w:rsid w:val="00CA330F"/>
    <w:rsid w:val="00CA3561"/>
    <w:rsid w:val="00CA7B1E"/>
    <w:rsid w:val="00CB3FF5"/>
    <w:rsid w:val="00CB5FC5"/>
    <w:rsid w:val="00CB614E"/>
    <w:rsid w:val="00CB6343"/>
    <w:rsid w:val="00CD0538"/>
    <w:rsid w:val="00CD3BCB"/>
    <w:rsid w:val="00CD5737"/>
    <w:rsid w:val="00CD68FB"/>
    <w:rsid w:val="00CD69A0"/>
    <w:rsid w:val="00CE340A"/>
    <w:rsid w:val="00CE537E"/>
    <w:rsid w:val="00CE65C1"/>
    <w:rsid w:val="00CF1D2B"/>
    <w:rsid w:val="00CF30FB"/>
    <w:rsid w:val="00D02F9E"/>
    <w:rsid w:val="00D04C0B"/>
    <w:rsid w:val="00D10674"/>
    <w:rsid w:val="00D21E2A"/>
    <w:rsid w:val="00D32740"/>
    <w:rsid w:val="00D32C03"/>
    <w:rsid w:val="00D45213"/>
    <w:rsid w:val="00D470BD"/>
    <w:rsid w:val="00D52D70"/>
    <w:rsid w:val="00D559EB"/>
    <w:rsid w:val="00D56438"/>
    <w:rsid w:val="00D6084F"/>
    <w:rsid w:val="00D66FC0"/>
    <w:rsid w:val="00D7059C"/>
    <w:rsid w:val="00D764BF"/>
    <w:rsid w:val="00D800F1"/>
    <w:rsid w:val="00D83CA2"/>
    <w:rsid w:val="00D8556F"/>
    <w:rsid w:val="00D92CC8"/>
    <w:rsid w:val="00D92DB8"/>
    <w:rsid w:val="00DA5163"/>
    <w:rsid w:val="00DB0F3B"/>
    <w:rsid w:val="00DB52DD"/>
    <w:rsid w:val="00DC09B6"/>
    <w:rsid w:val="00DE0162"/>
    <w:rsid w:val="00DE0552"/>
    <w:rsid w:val="00DF2F36"/>
    <w:rsid w:val="00DF4FEE"/>
    <w:rsid w:val="00DF6DB8"/>
    <w:rsid w:val="00E05516"/>
    <w:rsid w:val="00E05790"/>
    <w:rsid w:val="00E1393F"/>
    <w:rsid w:val="00E16BF3"/>
    <w:rsid w:val="00E16E3E"/>
    <w:rsid w:val="00E20773"/>
    <w:rsid w:val="00E22772"/>
    <w:rsid w:val="00E24391"/>
    <w:rsid w:val="00E24600"/>
    <w:rsid w:val="00E2627A"/>
    <w:rsid w:val="00E36D21"/>
    <w:rsid w:val="00E41C2C"/>
    <w:rsid w:val="00E56796"/>
    <w:rsid w:val="00E60D5B"/>
    <w:rsid w:val="00E614E5"/>
    <w:rsid w:val="00E71450"/>
    <w:rsid w:val="00E71533"/>
    <w:rsid w:val="00E75EC4"/>
    <w:rsid w:val="00E774CA"/>
    <w:rsid w:val="00E81671"/>
    <w:rsid w:val="00E857B1"/>
    <w:rsid w:val="00E87E9A"/>
    <w:rsid w:val="00E90F3C"/>
    <w:rsid w:val="00E91E31"/>
    <w:rsid w:val="00E968BB"/>
    <w:rsid w:val="00EA1820"/>
    <w:rsid w:val="00EA58D0"/>
    <w:rsid w:val="00EB363E"/>
    <w:rsid w:val="00EB4346"/>
    <w:rsid w:val="00EC2E4A"/>
    <w:rsid w:val="00EC57CB"/>
    <w:rsid w:val="00EC7C33"/>
    <w:rsid w:val="00ED00EA"/>
    <w:rsid w:val="00ED23EB"/>
    <w:rsid w:val="00EE2738"/>
    <w:rsid w:val="00EE2B8C"/>
    <w:rsid w:val="00EE3903"/>
    <w:rsid w:val="00EE5E1E"/>
    <w:rsid w:val="00F11B2C"/>
    <w:rsid w:val="00F22B73"/>
    <w:rsid w:val="00F26EDB"/>
    <w:rsid w:val="00F3157B"/>
    <w:rsid w:val="00F41BFF"/>
    <w:rsid w:val="00F44DF3"/>
    <w:rsid w:val="00F579C1"/>
    <w:rsid w:val="00F746E4"/>
    <w:rsid w:val="00F85E09"/>
    <w:rsid w:val="00F96F56"/>
    <w:rsid w:val="00FB046B"/>
    <w:rsid w:val="00FB3A3F"/>
    <w:rsid w:val="00FC3F6C"/>
    <w:rsid w:val="00FD087E"/>
    <w:rsid w:val="00FE2DC4"/>
    <w:rsid w:val="00FF0358"/>
    <w:rsid w:val="00FF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C5BBB"/>
  <w15:chartTrackingRefBased/>
  <w15:docId w15:val="{6DCA01EC-5E21-44DF-BDF9-5EE7F6B7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884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73</TotalTime>
  <Pages>8</Pages>
  <Words>1896</Words>
  <Characters>10055</Characters>
  <Application>Microsoft Office Word</Application>
  <DocSecurity>0</DocSecurity>
  <Lines>223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53</cp:revision>
  <cp:lastPrinted>2022-07-18T22:35:00Z</cp:lastPrinted>
  <dcterms:created xsi:type="dcterms:W3CDTF">2022-11-04T16:41:00Z</dcterms:created>
  <dcterms:modified xsi:type="dcterms:W3CDTF">2022-11-14T21:53:00Z</dcterms:modified>
</cp:coreProperties>
</file>