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F120D" w14:textId="7F3D2660" w:rsidR="00501A18" w:rsidRDefault="00501A18" w:rsidP="00501A18">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 SENHOR</w:t>
      </w:r>
      <w:r w:rsidR="00E453C3">
        <w:rPr>
          <w:rFonts w:ascii="Arial" w:eastAsia="Calibri" w:hAnsi="Arial" w:cs="Times New Roman"/>
          <w:sz w:val="24"/>
          <w:szCs w:val="24"/>
        </w:rPr>
        <w:t xml:space="preserve"> DESEMBARGADOR GETÚLIO CORREA, DIGNÍSSIMO 2º VICE-PRESIDENTE DO EGRÉGIO TRIBUNAL DE JUSTIÇA DO ESTADO DE SANTA CATARINA.</w:t>
      </w:r>
    </w:p>
    <w:p w14:paraId="54B45F2D" w14:textId="77777777" w:rsidR="00501A18" w:rsidRPr="00980061" w:rsidRDefault="00501A18" w:rsidP="00501A18">
      <w:pPr>
        <w:spacing w:after="0" w:line="360" w:lineRule="auto"/>
        <w:contextualSpacing/>
        <w:jc w:val="both"/>
        <w:rPr>
          <w:rFonts w:ascii="Arial" w:eastAsia="Calibri" w:hAnsi="Arial" w:cs="Times New Roman"/>
          <w:sz w:val="24"/>
          <w:szCs w:val="24"/>
        </w:rPr>
      </w:pPr>
    </w:p>
    <w:p w14:paraId="26B4351D" w14:textId="77777777" w:rsidR="00501A18" w:rsidRPr="00136102" w:rsidRDefault="00501A18" w:rsidP="00501A18">
      <w:pPr>
        <w:spacing w:after="0" w:line="360" w:lineRule="auto"/>
        <w:ind w:left="1418"/>
        <w:contextualSpacing/>
        <w:jc w:val="both"/>
        <w:rPr>
          <w:rFonts w:ascii="Arial" w:eastAsia="Calibri" w:hAnsi="Arial" w:cs="Times New Roman"/>
          <w:sz w:val="24"/>
          <w:szCs w:val="24"/>
        </w:rPr>
      </w:pPr>
    </w:p>
    <w:p w14:paraId="6A66655C" w14:textId="77777777" w:rsidR="00501A18" w:rsidRPr="00136102" w:rsidRDefault="00501A18" w:rsidP="00501A18">
      <w:pPr>
        <w:spacing w:after="0" w:line="360" w:lineRule="auto"/>
        <w:ind w:left="1418"/>
        <w:contextualSpacing/>
        <w:jc w:val="both"/>
        <w:rPr>
          <w:rFonts w:ascii="Arial" w:eastAsia="Calibri" w:hAnsi="Arial" w:cs="Times New Roman"/>
          <w:sz w:val="24"/>
          <w:szCs w:val="24"/>
        </w:rPr>
      </w:pPr>
    </w:p>
    <w:p w14:paraId="754B73BA" w14:textId="101AA269" w:rsidR="00501A18" w:rsidRPr="00E453C3" w:rsidRDefault="00E453C3" w:rsidP="00E453C3">
      <w:pPr>
        <w:tabs>
          <w:tab w:val="left" w:pos="3944"/>
        </w:tabs>
        <w:spacing w:after="0" w:line="360" w:lineRule="auto"/>
        <w:contextualSpacing/>
        <w:jc w:val="both"/>
        <w:rPr>
          <w:rFonts w:ascii="Arial" w:eastAsia="Calibri" w:hAnsi="Arial" w:cs="Times New Roman"/>
        </w:rPr>
      </w:pPr>
      <w:r w:rsidRPr="00E453C3">
        <w:rPr>
          <w:rFonts w:ascii="Arial" w:eastAsia="Calibri" w:hAnsi="Arial" w:cs="Times New Roman"/>
        </w:rPr>
        <w:t>Autos n. 0041951-76.2011.8.24.0023</w:t>
      </w:r>
      <w:r w:rsidR="00501A18" w:rsidRPr="00E453C3">
        <w:rPr>
          <w:rFonts w:ascii="Arial" w:eastAsia="Calibri" w:hAnsi="Arial" w:cs="Times New Roman"/>
        </w:rPr>
        <w:tab/>
      </w:r>
    </w:p>
    <w:p w14:paraId="6AA3A9B1" w14:textId="77777777" w:rsidR="00501A18" w:rsidRPr="00136102" w:rsidRDefault="00501A18" w:rsidP="00501A18">
      <w:pPr>
        <w:spacing w:after="0" w:line="360" w:lineRule="auto"/>
        <w:ind w:left="1418"/>
        <w:contextualSpacing/>
        <w:jc w:val="both"/>
        <w:rPr>
          <w:rFonts w:ascii="Arial" w:eastAsia="Calibri" w:hAnsi="Arial" w:cs="Times New Roman"/>
          <w:sz w:val="24"/>
          <w:szCs w:val="24"/>
        </w:rPr>
      </w:pPr>
    </w:p>
    <w:p w14:paraId="23B1E6B6" w14:textId="77777777" w:rsidR="00501A18" w:rsidRPr="00136102" w:rsidRDefault="00501A18" w:rsidP="00501A18">
      <w:pPr>
        <w:spacing w:after="0" w:line="360" w:lineRule="auto"/>
        <w:contextualSpacing/>
        <w:jc w:val="both"/>
        <w:rPr>
          <w:rFonts w:ascii="Arial" w:eastAsia="Calibri" w:hAnsi="Arial" w:cs="Times New Roman"/>
          <w:sz w:val="24"/>
          <w:szCs w:val="24"/>
        </w:rPr>
      </w:pPr>
    </w:p>
    <w:p w14:paraId="7AEC8DCF" w14:textId="77777777" w:rsidR="00501A18" w:rsidRPr="00136102" w:rsidRDefault="00501A18" w:rsidP="00501A18">
      <w:pPr>
        <w:spacing w:after="0" w:line="360" w:lineRule="auto"/>
        <w:contextualSpacing/>
        <w:jc w:val="both"/>
        <w:rPr>
          <w:rFonts w:ascii="Arial" w:eastAsia="Calibri" w:hAnsi="Arial" w:cs="Times New Roman"/>
          <w:sz w:val="24"/>
          <w:szCs w:val="24"/>
        </w:rPr>
      </w:pPr>
    </w:p>
    <w:p w14:paraId="60093928" w14:textId="3E9C71C1" w:rsidR="00501A18" w:rsidRPr="00E453C3" w:rsidRDefault="00E453C3" w:rsidP="00501A18">
      <w:pPr>
        <w:pStyle w:val="Qualificaodaspartes"/>
      </w:pPr>
      <w:r>
        <w:rPr>
          <w:b/>
        </w:rPr>
        <w:t>ADILSON GOMES</w:t>
      </w:r>
      <w:r w:rsidR="00501A18" w:rsidRPr="00A814BD">
        <w:t xml:space="preserve">, </w:t>
      </w:r>
      <w:r>
        <w:t xml:space="preserve">já qualificado nos autos do recurso especial n. </w:t>
      </w:r>
      <w:r w:rsidRPr="00E453C3">
        <w:t>0041951-76.2011.8.24.0023</w:t>
      </w:r>
      <w:r w:rsidR="00501A18">
        <w:t>,</w:t>
      </w:r>
      <w:r w:rsidR="00501A18" w:rsidRPr="00A814BD">
        <w:t xml:space="preserve"> </w:t>
      </w:r>
      <w:r>
        <w:t>em que é recorrido o MINISTÉRIO PÚBLICO DO ESTADO DE SANTA CATARINA</w:t>
      </w:r>
      <w:r w:rsidR="00751F59">
        <w:t>,</w:t>
      </w:r>
      <w:r>
        <w:t xml:space="preserve"> </w:t>
      </w:r>
      <w:r w:rsidR="00501A18" w:rsidRPr="00A814BD">
        <w:t xml:space="preserve">vem, respeitosamente, </w:t>
      </w:r>
      <w:r w:rsidR="00501A18">
        <w:t xml:space="preserve">à elevada presença de </w:t>
      </w:r>
      <w:r w:rsidR="00501A18" w:rsidRPr="00A814BD">
        <w:t xml:space="preserve">Vossa Excelência, </w:t>
      </w:r>
      <w:r w:rsidR="00501A18">
        <w:t>por seu</w:t>
      </w:r>
      <w:r w:rsidR="00A0580E">
        <w:t>s</w:t>
      </w:r>
      <w:r w:rsidR="00501A18">
        <w:t xml:space="preserve"> advogado</w:t>
      </w:r>
      <w:r w:rsidR="00A0580E">
        <w:t>s</w:t>
      </w:r>
      <w:r w:rsidR="00501A18">
        <w:t xml:space="preserve"> abaixo signatário</w:t>
      </w:r>
      <w:r w:rsidR="00A0580E">
        <w:t>s</w:t>
      </w:r>
      <w:r w:rsidR="00501A18" w:rsidRPr="00A814BD">
        <w:t xml:space="preserve">, </w:t>
      </w:r>
      <w:r>
        <w:t xml:space="preserve">em atenção à intimação do evento 58, com fundamento nos arts. 1.030, §1º, e 1.042 do CPC, interpor </w:t>
      </w:r>
      <w:r>
        <w:rPr>
          <w:b/>
          <w:bCs w:val="0"/>
          <w:i/>
          <w:iCs/>
        </w:rPr>
        <w:t>AGRAVO</w:t>
      </w:r>
      <w:r w:rsidR="00DC7F94" w:rsidRPr="00CE528B">
        <w:t>, a tempo e modo,</w:t>
      </w:r>
      <w:r>
        <w:t xml:space="preserve"> contra a decisão monocrática do evento </w:t>
      </w:r>
      <w:r w:rsidR="003F2008">
        <w:t>56</w:t>
      </w:r>
      <w:r>
        <w:t xml:space="preserve">, que não admitiu o recurso especial, pelas razões expostas na peça em anexo. </w:t>
      </w:r>
    </w:p>
    <w:p w14:paraId="5CE29037" w14:textId="77777777" w:rsidR="00501A18" w:rsidRDefault="00501A18" w:rsidP="00501A18">
      <w:pPr>
        <w:spacing w:after="0" w:line="360" w:lineRule="auto"/>
        <w:ind w:firstLine="2126"/>
        <w:contextualSpacing/>
        <w:jc w:val="both"/>
        <w:rPr>
          <w:rFonts w:ascii="Arial" w:eastAsia="Calibri" w:hAnsi="Arial" w:cs="Times New Roman"/>
          <w:b/>
          <w:i/>
          <w:sz w:val="24"/>
          <w:szCs w:val="24"/>
        </w:rPr>
      </w:pPr>
    </w:p>
    <w:p w14:paraId="70650726" w14:textId="77777777" w:rsidR="00E453C3" w:rsidRDefault="00E453C3" w:rsidP="00E453C3">
      <w:pPr>
        <w:spacing w:after="0" w:line="360" w:lineRule="auto"/>
        <w:ind w:firstLine="1701"/>
        <w:jc w:val="both"/>
        <w:rPr>
          <w:rFonts w:ascii="Arial" w:hAnsi="Arial" w:cs="Arial"/>
          <w:sz w:val="24"/>
          <w:szCs w:val="24"/>
        </w:rPr>
      </w:pPr>
    </w:p>
    <w:p w14:paraId="42B5140E" w14:textId="77777777" w:rsidR="00A02556" w:rsidRPr="00033A4C" w:rsidRDefault="00A02556" w:rsidP="00A02556">
      <w:pPr>
        <w:spacing w:after="0" w:line="360" w:lineRule="auto"/>
        <w:ind w:firstLine="2127"/>
        <w:jc w:val="both"/>
        <w:rPr>
          <w:rFonts w:ascii="Arial" w:hAnsi="Arial" w:cs="Arial"/>
          <w:sz w:val="24"/>
          <w:szCs w:val="24"/>
        </w:rPr>
      </w:pPr>
      <w:r w:rsidRPr="00033A4C">
        <w:rPr>
          <w:rFonts w:ascii="Arial" w:hAnsi="Arial" w:cs="Arial"/>
          <w:sz w:val="24"/>
          <w:szCs w:val="24"/>
        </w:rPr>
        <w:t xml:space="preserve">Requer, regularmente processado, </w:t>
      </w:r>
      <w:r>
        <w:rPr>
          <w:rFonts w:ascii="Arial" w:hAnsi="Arial" w:cs="Arial"/>
          <w:sz w:val="24"/>
          <w:szCs w:val="24"/>
        </w:rPr>
        <w:t xml:space="preserve">que Vossa Excelência proceda ao juízo de retratação ou, não sendo o caso, sejam remetidos </w:t>
      </w:r>
      <w:r w:rsidRPr="00033A4C">
        <w:rPr>
          <w:rFonts w:ascii="Arial" w:hAnsi="Arial" w:cs="Arial"/>
          <w:sz w:val="24"/>
          <w:szCs w:val="24"/>
        </w:rPr>
        <w:t xml:space="preserve">os autos ao Egrégio Superior Tribunal de Justiça para que, reformada a decisão agravada, o recurso especial </w:t>
      </w:r>
      <w:r>
        <w:rPr>
          <w:rFonts w:ascii="Arial" w:hAnsi="Arial" w:cs="Arial"/>
          <w:sz w:val="24"/>
          <w:szCs w:val="24"/>
        </w:rPr>
        <w:t xml:space="preserve">seja </w:t>
      </w:r>
      <w:r w:rsidRPr="00033A4C">
        <w:rPr>
          <w:rFonts w:ascii="Arial" w:hAnsi="Arial" w:cs="Arial"/>
          <w:sz w:val="24"/>
          <w:szCs w:val="24"/>
        </w:rPr>
        <w:t>admitido e, a final, provido.</w:t>
      </w:r>
    </w:p>
    <w:p w14:paraId="1BAD1E3D" w14:textId="40AD421D" w:rsidR="00501A18" w:rsidRPr="0004124A" w:rsidRDefault="00501A18" w:rsidP="00501A18">
      <w:pPr>
        <w:pStyle w:val="Qualificaodaspartes"/>
      </w:pPr>
    </w:p>
    <w:p w14:paraId="08698E37" w14:textId="77777777" w:rsidR="00E453C3" w:rsidRDefault="00E453C3" w:rsidP="00E453C3">
      <w:pPr>
        <w:spacing w:after="0" w:line="240" w:lineRule="auto"/>
        <w:ind w:right="-2"/>
        <w:jc w:val="center"/>
        <w:rPr>
          <w:rFonts w:ascii="Arial" w:eastAsia="Times New Roman" w:hAnsi="Arial" w:cs="Times New Roman"/>
          <w:b/>
          <w:sz w:val="24"/>
          <w:szCs w:val="24"/>
        </w:rPr>
      </w:pPr>
    </w:p>
    <w:p w14:paraId="09B1D41C" w14:textId="77777777" w:rsidR="00E453C3" w:rsidRDefault="00E453C3" w:rsidP="00E453C3">
      <w:pPr>
        <w:spacing w:after="0" w:line="240" w:lineRule="auto"/>
        <w:ind w:right="-2"/>
        <w:jc w:val="center"/>
        <w:rPr>
          <w:rFonts w:ascii="Arial" w:eastAsia="Times New Roman" w:hAnsi="Arial" w:cs="Times New Roman"/>
          <w:b/>
          <w:sz w:val="24"/>
          <w:szCs w:val="24"/>
        </w:rPr>
      </w:pPr>
    </w:p>
    <w:p w14:paraId="0350A3A8" w14:textId="285B44A2" w:rsidR="00E453C3" w:rsidRDefault="00E453C3" w:rsidP="00E453C3">
      <w:pPr>
        <w:spacing w:after="0" w:line="240" w:lineRule="auto"/>
        <w:ind w:right="-2"/>
        <w:jc w:val="center"/>
        <w:rPr>
          <w:rFonts w:ascii="Arial" w:eastAsia="Times New Roman" w:hAnsi="Arial" w:cs="Times New Roman"/>
          <w:b/>
          <w:sz w:val="24"/>
          <w:szCs w:val="24"/>
        </w:rPr>
      </w:pPr>
    </w:p>
    <w:p w14:paraId="5064B06D" w14:textId="0BEB08EC" w:rsidR="00E453C3" w:rsidRDefault="00E453C3" w:rsidP="00E453C3">
      <w:pPr>
        <w:spacing w:after="0" w:line="240" w:lineRule="auto"/>
        <w:ind w:right="-2"/>
        <w:jc w:val="center"/>
        <w:rPr>
          <w:rFonts w:ascii="Arial" w:eastAsia="Times New Roman" w:hAnsi="Arial" w:cs="Times New Roman"/>
          <w:b/>
          <w:sz w:val="24"/>
          <w:szCs w:val="24"/>
        </w:rPr>
      </w:pPr>
    </w:p>
    <w:p w14:paraId="52C1FB9B" w14:textId="76DE5A26" w:rsidR="00E453C3" w:rsidRDefault="00E453C3" w:rsidP="00E453C3">
      <w:pPr>
        <w:spacing w:after="0" w:line="240" w:lineRule="auto"/>
        <w:ind w:right="-2"/>
        <w:jc w:val="center"/>
        <w:rPr>
          <w:rFonts w:ascii="Arial" w:eastAsia="Times New Roman" w:hAnsi="Arial" w:cs="Times New Roman"/>
          <w:b/>
          <w:sz w:val="24"/>
          <w:szCs w:val="24"/>
        </w:rPr>
      </w:pPr>
    </w:p>
    <w:p w14:paraId="4B3552C6" w14:textId="57B55038" w:rsidR="00E453C3" w:rsidRDefault="00E453C3" w:rsidP="00E453C3">
      <w:pPr>
        <w:spacing w:after="0" w:line="240" w:lineRule="auto"/>
        <w:ind w:right="-2"/>
        <w:jc w:val="center"/>
        <w:rPr>
          <w:rFonts w:ascii="Arial" w:eastAsia="Times New Roman" w:hAnsi="Arial" w:cs="Times New Roman"/>
          <w:b/>
          <w:sz w:val="24"/>
          <w:szCs w:val="24"/>
        </w:rPr>
      </w:pPr>
    </w:p>
    <w:p w14:paraId="61D34976" w14:textId="77777777" w:rsidR="00E453C3" w:rsidRDefault="00E453C3" w:rsidP="00E453C3">
      <w:pPr>
        <w:spacing w:after="0" w:line="240" w:lineRule="auto"/>
        <w:ind w:right="-2"/>
        <w:jc w:val="center"/>
        <w:rPr>
          <w:rFonts w:ascii="Arial" w:eastAsia="Times New Roman" w:hAnsi="Arial" w:cs="Times New Roman"/>
          <w:b/>
          <w:sz w:val="24"/>
          <w:szCs w:val="24"/>
        </w:rPr>
      </w:pPr>
    </w:p>
    <w:p w14:paraId="0DF505C5" w14:textId="77777777" w:rsidR="00E453C3" w:rsidRDefault="00E453C3" w:rsidP="00E453C3">
      <w:pPr>
        <w:spacing w:after="0" w:line="240" w:lineRule="auto"/>
        <w:ind w:right="-2"/>
        <w:jc w:val="center"/>
        <w:rPr>
          <w:rFonts w:ascii="Arial" w:eastAsia="Times New Roman" w:hAnsi="Arial" w:cs="Times New Roman"/>
          <w:b/>
          <w:sz w:val="24"/>
          <w:szCs w:val="24"/>
        </w:rPr>
      </w:pPr>
    </w:p>
    <w:p w14:paraId="5400C7F9" w14:textId="77777777" w:rsidR="00E453C3" w:rsidRDefault="00E453C3" w:rsidP="00E453C3">
      <w:pPr>
        <w:spacing w:after="0" w:line="240" w:lineRule="auto"/>
        <w:ind w:right="-2"/>
        <w:jc w:val="center"/>
        <w:rPr>
          <w:rFonts w:ascii="Arial" w:eastAsia="Times New Roman" w:hAnsi="Arial" w:cs="Times New Roman"/>
          <w:b/>
          <w:sz w:val="24"/>
          <w:szCs w:val="24"/>
        </w:rPr>
      </w:pPr>
    </w:p>
    <w:p w14:paraId="5CD2B1EC" w14:textId="47A304ED" w:rsidR="00E453C3" w:rsidRPr="00D576AF" w:rsidRDefault="00E453C3" w:rsidP="00E453C3">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1A008134" w14:textId="77777777" w:rsidR="00E453C3" w:rsidRPr="00DB6E0D" w:rsidRDefault="00E453C3" w:rsidP="00E453C3">
      <w:pPr>
        <w:spacing w:after="0" w:line="240" w:lineRule="auto"/>
        <w:ind w:right="-2"/>
        <w:jc w:val="center"/>
        <w:rPr>
          <w:lang w:val="en-US"/>
        </w:rPr>
      </w:pPr>
      <w:r w:rsidRPr="00B3282E">
        <w:rPr>
          <w:rFonts w:ascii="Arial" w:eastAsia="Times New Roman" w:hAnsi="Arial" w:cs="Times New Roman"/>
          <w:sz w:val="24"/>
          <w:szCs w:val="24"/>
        </w:rPr>
        <w:t xml:space="preserve">    </w:t>
      </w:r>
      <w:r w:rsidRPr="00DB6E0D">
        <w:rPr>
          <w:rFonts w:ascii="Arial" w:eastAsia="Times New Roman" w:hAnsi="Arial" w:cs="Times New Roman"/>
          <w:sz w:val="24"/>
          <w:szCs w:val="24"/>
          <w:lang w:val="en-US"/>
        </w:rPr>
        <w:t>OAB/SC 36.591</w:t>
      </w:r>
      <w:r w:rsidRPr="00DB6E0D">
        <w:rPr>
          <w:rFonts w:ascii="Arial" w:eastAsia="Times New Roman" w:hAnsi="Arial" w:cs="Times New Roman"/>
          <w:sz w:val="24"/>
          <w:szCs w:val="24"/>
          <w:lang w:val="en-US"/>
        </w:rPr>
        <w:tab/>
      </w:r>
      <w:r w:rsidRPr="00DB6E0D">
        <w:rPr>
          <w:rFonts w:ascii="Arial" w:eastAsia="Times New Roman" w:hAnsi="Arial" w:cs="Times New Roman"/>
          <w:sz w:val="24"/>
          <w:szCs w:val="24"/>
          <w:lang w:val="en-US"/>
        </w:rPr>
        <w:tab/>
      </w:r>
      <w:r w:rsidRPr="00DB6E0D">
        <w:rPr>
          <w:rFonts w:ascii="Arial" w:eastAsia="Times New Roman" w:hAnsi="Arial" w:cs="Times New Roman"/>
          <w:sz w:val="24"/>
          <w:szCs w:val="24"/>
          <w:lang w:val="en-US"/>
        </w:rPr>
        <w:tab/>
      </w:r>
      <w:r w:rsidRPr="00DB6E0D">
        <w:rPr>
          <w:rFonts w:ascii="Arial" w:eastAsia="Times New Roman" w:hAnsi="Arial" w:cs="Times New Roman"/>
          <w:sz w:val="24"/>
          <w:szCs w:val="24"/>
          <w:lang w:val="en-US"/>
        </w:rPr>
        <w:tab/>
      </w:r>
      <w:r w:rsidRPr="00DB6E0D">
        <w:rPr>
          <w:rFonts w:ascii="Arial" w:eastAsia="Times New Roman" w:hAnsi="Arial" w:cs="Times New Roman"/>
          <w:sz w:val="24"/>
          <w:szCs w:val="24"/>
          <w:lang w:val="en-US"/>
        </w:rPr>
        <w:tab/>
        <w:t>OAB/SC 47.774</w:t>
      </w:r>
    </w:p>
    <w:p w14:paraId="5B6DCA26" w14:textId="76671908" w:rsidR="00501A18" w:rsidRPr="00DB6E0D" w:rsidRDefault="00501A18" w:rsidP="00501A18">
      <w:pPr>
        <w:spacing w:before="120" w:after="120" w:line="360" w:lineRule="auto"/>
        <w:contextualSpacing/>
        <w:jc w:val="both"/>
        <w:rPr>
          <w:rFonts w:ascii="Arial" w:eastAsia="Calibri" w:hAnsi="Arial" w:cs="Times New Roman"/>
          <w:b/>
          <w:sz w:val="24"/>
          <w:szCs w:val="24"/>
          <w:lang w:val="en-US"/>
        </w:rPr>
      </w:pPr>
    </w:p>
    <w:p w14:paraId="6C384795" w14:textId="461F0CC0" w:rsidR="00E453C3" w:rsidRPr="00DB6E0D" w:rsidRDefault="00E453C3" w:rsidP="00501A18">
      <w:pPr>
        <w:spacing w:before="120" w:after="120" w:line="360" w:lineRule="auto"/>
        <w:contextualSpacing/>
        <w:jc w:val="both"/>
        <w:rPr>
          <w:rFonts w:ascii="Arial" w:eastAsia="Calibri" w:hAnsi="Arial" w:cs="Times New Roman"/>
          <w:b/>
          <w:sz w:val="24"/>
          <w:szCs w:val="24"/>
          <w:lang w:val="en-US"/>
        </w:rPr>
      </w:pPr>
    </w:p>
    <w:p w14:paraId="3038F1B3" w14:textId="139D329A" w:rsidR="00E453C3" w:rsidRPr="00DB6E0D" w:rsidRDefault="00E453C3" w:rsidP="00501A18">
      <w:pPr>
        <w:spacing w:before="120" w:after="120" w:line="360" w:lineRule="auto"/>
        <w:contextualSpacing/>
        <w:jc w:val="both"/>
        <w:rPr>
          <w:rFonts w:ascii="Arial" w:eastAsia="Calibri" w:hAnsi="Arial" w:cs="Times New Roman"/>
          <w:b/>
          <w:sz w:val="24"/>
          <w:szCs w:val="24"/>
          <w:lang w:val="en-US"/>
        </w:rPr>
      </w:pPr>
    </w:p>
    <w:p w14:paraId="10AAF7DE" w14:textId="09F3C2CA" w:rsidR="00E453C3" w:rsidRPr="00DB6E0D" w:rsidRDefault="00E453C3" w:rsidP="00501A18">
      <w:pPr>
        <w:spacing w:before="120" w:after="120" w:line="360" w:lineRule="auto"/>
        <w:contextualSpacing/>
        <w:jc w:val="both"/>
        <w:rPr>
          <w:rFonts w:ascii="Arial" w:eastAsia="Calibri" w:hAnsi="Arial" w:cs="Times New Roman"/>
          <w:b/>
          <w:sz w:val="24"/>
          <w:szCs w:val="24"/>
          <w:lang w:val="en-US"/>
        </w:rPr>
      </w:pPr>
    </w:p>
    <w:p w14:paraId="18967B4E" w14:textId="4A844C00" w:rsidR="00E453C3" w:rsidRPr="00DB6E0D" w:rsidRDefault="00DE56E7" w:rsidP="00501A18">
      <w:pPr>
        <w:spacing w:before="120" w:after="120" w:line="360" w:lineRule="auto"/>
        <w:contextualSpacing/>
        <w:jc w:val="both"/>
        <w:rPr>
          <w:rFonts w:ascii="Arial" w:eastAsia="Calibri" w:hAnsi="Arial" w:cs="Times New Roman"/>
          <w:b/>
          <w:sz w:val="24"/>
          <w:szCs w:val="24"/>
          <w:lang w:val="en-US"/>
        </w:rPr>
      </w:pPr>
      <w:r>
        <w:rPr>
          <w:rFonts w:ascii="Arial" w:eastAsia="Calibri" w:hAnsi="Arial" w:cs="Times New Roman"/>
          <w:bCs/>
          <w:noProof/>
          <w:sz w:val="20"/>
          <w:szCs w:val="20"/>
        </w:rPr>
        <w:lastRenderedPageBreak/>
        <mc:AlternateContent>
          <mc:Choice Requires="wps">
            <w:drawing>
              <wp:anchor distT="0" distB="0" distL="114300" distR="114300" simplePos="0" relativeHeight="251659264" behindDoc="0" locked="0" layoutInCell="1" allowOverlap="1" wp14:anchorId="093CD373" wp14:editId="11A042FF">
                <wp:simplePos x="0" y="0"/>
                <wp:positionH relativeFrom="column">
                  <wp:posOffset>-71755</wp:posOffset>
                </wp:positionH>
                <wp:positionV relativeFrom="paragraph">
                  <wp:posOffset>219710</wp:posOffset>
                </wp:positionV>
                <wp:extent cx="2609850" cy="990600"/>
                <wp:effectExtent l="0" t="0" r="19050" b="19050"/>
                <wp:wrapNone/>
                <wp:docPr id="1" name="Retângulo 1"/>
                <wp:cNvGraphicFramePr/>
                <a:graphic xmlns:a="http://schemas.openxmlformats.org/drawingml/2006/main">
                  <a:graphicData uri="http://schemas.microsoft.com/office/word/2010/wordprocessingShape">
                    <wps:wsp>
                      <wps:cNvSpPr/>
                      <wps:spPr>
                        <a:xfrm>
                          <a:off x="0" y="0"/>
                          <a:ext cx="2609850" cy="990600"/>
                        </a:xfrm>
                        <a:prstGeom prst="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45CB1" id="Retângulo 1" o:spid="_x0000_s1026" style="position:absolute;margin-left:-5.65pt;margin-top:17.3pt;width:205.5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" filled="f" strokecolor="#5b9bd5 [3208]" strokeweight="1pt"/>
            </w:pict>
          </mc:Fallback>
        </mc:AlternateContent>
      </w:r>
    </w:p>
    <w:p w14:paraId="402ACAA7" w14:textId="35C10FB4" w:rsidR="00E453C3" w:rsidRPr="00DB6E0D" w:rsidRDefault="00E453C3" w:rsidP="00DE56E7">
      <w:pPr>
        <w:spacing w:before="120" w:after="120" w:line="240" w:lineRule="auto"/>
        <w:contextualSpacing/>
        <w:jc w:val="both"/>
        <w:rPr>
          <w:rFonts w:ascii="Arial" w:eastAsia="Calibri" w:hAnsi="Arial" w:cs="Times New Roman"/>
          <w:bCs/>
          <w:lang w:val="en-US"/>
        </w:rPr>
      </w:pPr>
      <w:r w:rsidRPr="00DB6E0D">
        <w:rPr>
          <w:rFonts w:ascii="Arial" w:eastAsia="Calibri" w:hAnsi="Arial" w:cs="Times New Roman"/>
          <w:bCs/>
          <w:lang w:val="en-US"/>
        </w:rPr>
        <w:t>REsp n. 0041951-76.2011.8.24.0023</w:t>
      </w:r>
    </w:p>
    <w:p w14:paraId="29683E59" w14:textId="24E8A662" w:rsidR="00E453C3" w:rsidRDefault="00E453C3" w:rsidP="00DE56E7">
      <w:pPr>
        <w:spacing w:before="120" w:after="120" w:line="240" w:lineRule="auto"/>
        <w:contextualSpacing/>
        <w:jc w:val="both"/>
        <w:rPr>
          <w:rFonts w:ascii="Arial" w:eastAsia="Calibri" w:hAnsi="Arial" w:cs="Times New Roman"/>
          <w:bCs/>
        </w:rPr>
      </w:pPr>
      <w:r>
        <w:rPr>
          <w:rFonts w:ascii="Arial" w:eastAsia="Calibri" w:hAnsi="Arial" w:cs="Times New Roman"/>
          <w:bCs/>
        </w:rPr>
        <w:t>Recorrente: Adilson Gomes</w:t>
      </w:r>
    </w:p>
    <w:p w14:paraId="0C43C204" w14:textId="336EF48E" w:rsidR="00E453C3" w:rsidRDefault="00E453C3" w:rsidP="00DE56E7">
      <w:pPr>
        <w:spacing w:before="120" w:after="120" w:line="240" w:lineRule="auto"/>
        <w:contextualSpacing/>
        <w:jc w:val="both"/>
        <w:rPr>
          <w:rFonts w:ascii="Arial" w:eastAsia="Calibri" w:hAnsi="Arial" w:cs="Times New Roman"/>
          <w:bCs/>
        </w:rPr>
      </w:pPr>
      <w:r>
        <w:rPr>
          <w:rFonts w:ascii="Arial" w:eastAsia="Calibri" w:hAnsi="Arial" w:cs="Times New Roman"/>
          <w:bCs/>
        </w:rPr>
        <w:t>Recorrido: Ministério Público do Estado</w:t>
      </w:r>
    </w:p>
    <w:p w14:paraId="42A8C593" w14:textId="6E961AA2" w:rsidR="00E453C3" w:rsidRDefault="00E453C3" w:rsidP="00DE56E7">
      <w:pPr>
        <w:spacing w:before="120" w:after="120" w:line="240" w:lineRule="auto"/>
        <w:contextualSpacing/>
        <w:jc w:val="both"/>
        <w:rPr>
          <w:rFonts w:ascii="Arial" w:eastAsia="Calibri" w:hAnsi="Arial" w:cs="Times New Roman"/>
          <w:bCs/>
        </w:rPr>
      </w:pPr>
      <w:r>
        <w:rPr>
          <w:rFonts w:ascii="Arial" w:eastAsia="Calibri" w:hAnsi="Arial" w:cs="Times New Roman"/>
          <w:bCs/>
        </w:rPr>
        <w:t>de Santa Catarina</w:t>
      </w:r>
    </w:p>
    <w:p w14:paraId="7A6EEA62" w14:textId="77777777" w:rsidR="00DE56E7" w:rsidRDefault="00DE56E7" w:rsidP="00DE56E7">
      <w:pPr>
        <w:spacing w:before="120" w:after="120" w:line="240" w:lineRule="auto"/>
        <w:ind w:left="567"/>
        <w:contextualSpacing/>
        <w:jc w:val="both"/>
        <w:rPr>
          <w:rFonts w:ascii="Arial" w:eastAsia="Calibri" w:hAnsi="Arial" w:cs="Times New Roman"/>
          <w:b/>
          <w:i/>
          <w:iCs/>
          <w:sz w:val="20"/>
          <w:szCs w:val="20"/>
        </w:rPr>
      </w:pPr>
    </w:p>
    <w:p w14:paraId="0F88B7B5" w14:textId="18511A69" w:rsidR="00E453C3" w:rsidRPr="00E453C3" w:rsidRDefault="00E453C3" w:rsidP="00DE56E7">
      <w:pPr>
        <w:spacing w:before="120" w:after="120" w:line="240" w:lineRule="auto"/>
        <w:ind w:left="567"/>
        <w:contextualSpacing/>
        <w:jc w:val="both"/>
        <w:rPr>
          <w:rFonts w:ascii="Arial" w:eastAsia="Calibri" w:hAnsi="Arial" w:cs="Times New Roman"/>
          <w:b/>
          <w:i/>
          <w:iCs/>
          <w:sz w:val="20"/>
          <w:szCs w:val="20"/>
        </w:rPr>
      </w:pPr>
      <w:r w:rsidRPr="00E453C3">
        <w:rPr>
          <w:rFonts w:ascii="Arial" w:eastAsia="Calibri" w:hAnsi="Arial" w:cs="Times New Roman"/>
          <w:b/>
          <w:i/>
          <w:iCs/>
          <w:sz w:val="20"/>
          <w:szCs w:val="20"/>
        </w:rPr>
        <w:t>RAZÕES DE RECURSO</w:t>
      </w:r>
    </w:p>
    <w:p w14:paraId="14A10942" w14:textId="77777777" w:rsidR="00E453C3" w:rsidRPr="00E453C3" w:rsidRDefault="00E453C3" w:rsidP="00501A18">
      <w:pPr>
        <w:spacing w:before="120" w:after="120" w:line="360" w:lineRule="auto"/>
        <w:contextualSpacing/>
        <w:jc w:val="both"/>
        <w:rPr>
          <w:rFonts w:ascii="Arial" w:eastAsia="Calibri" w:hAnsi="Arial" w:cs="Times New Roman"/>
          <w:bCs/>
        </w:rPr>
      </w:pPr>
    </w:p>
    <w:p w14:paraId="474A5679" w14:textId="09E44710" w:rsidR="00E453C3" w:rsidRDefault="00E453C3" w:rsidP="00501A18">
      <w:pPr>
        <w:spacing w:before="120" w:after="120" w:line="360" w:lineRule="auto"/>
        <w:contextualSpacing/>
        <w:jc w:val="both"/>
        <w:rPr>
          <w:rFonts w:ascii="Arial" w:eastAsia="Calibri" w:hAnsi="Arial" w:cs="Times New Roman"/>
          <w:b/>
          <w:sz w:val="24"/>
          <w:szCs w:val="24"/>
        </w:rPr>
      </w:pPr>
    </w:p>
    <w:p w14:paraId="1586E1E5" w14:textId="0417D92D" w:rsidR="00E453C3" w:rsidRPr="00DE56E7" w:rsidRDefault="00E453C3" w:rsidP="00E453C3">
      <w:pPr>
        <w:spacing w:before="120" w:after="120" w:line="360" w:lineRule="auto"/>
        <w:contextualSpacing/>
        <w:jc w:val="center"/>
        <w:rPr>
          <w:rFonts w:ascii="Arial" w:eastAsia="Calibri" w:hAnsi="Arial" w:cs="Times New Roman"/>
          <w:b/>
          <w:sz w:val="24"/>
          <w:szCs w:val="24"/>
        </w:rPr>
      </w:pPr>
      <w:r w:rsidRPr="00DE56E7">
        <w:rPr>
          <w:rFonts w:ascii="Arial" w:eastAsia="Calibri" w:hAnsi="Arial" w:cs="Times New Roman"/>
          <w:b/>
          <w:sz w:val="24"/>
          <w:szCs w:val="24"/>
        </w:rPr>
        <w:t>EGRÉGIO SUPERIOR TRIBUNAL DE JUSTIÇA</w:t>
      </w:r>
    </w:p>
    <w:p w14:paraId="21F35284" w14:textId="27CD79B8" w:rsidR="00E453C3" w:rsidRPr="00DE56E7" w:rsidRDefault="00E453C3" w:rsidP="00E453C3">
      <w:pPr>
        <w:spacing w:before="120" w:after="120" w:line="360" w:lineRule="auto"/>
        <w:contextualSpacing/>
        <w:jc w:val="center"/>
        <w:rPr>
          <w:rFonts w:ascii="Arial" w:eastAsia="Calibri" w:hAnsi="Arial" w:cs="Times New Roman"/>
          <w:b/>
          <w:sz w:val="24"/>
          <w:szCs w:val="24"/>
        </w:rPr>
      </w:pPr>
    </w:p>
    <w:p w14:paraId="7B37DD56" w14:textId="52C8229B" w:rsidR="00E453C3" w:rsidRPr="00DE56E7" w:rsidRDefault="00E453C3" w:rsidP="00E453C3">
      <w:pPr>
        <w:spacing w:before="120" w:after="120" w:line="360" w:lineRule="auto"/>
        <w:contextualSpacing/>
        <w:jc w:val="center"/>
        <w:rPr>
          <w:rFonts w:ascii="Arial" w:eastAsia="Calibri" w:hAnsi="Arial" w:cs="Times New Roman"/>
          <w:b/>
          <w:sz w:val="24"/>
          <w:szCs w:val="24"/>
        </w:rPr>
      </w:pPr>
      <w:r w:rsidRPr="00DE56E7">
        <w:rPr>
          <w:rFonts w:ascii="Arial" w:eastAsia="Calibri" w:hAnsi="Arial" w:cs="Times New Roman"/>
          <w:b/>
          <w:sz w:val="24"/>
          <w:szCs w:val="24"/>
        </w:rPr>
        <w:t>COLENDA TURMA</w:t>
      </w:r>
    </w:p>
    <w:p w14:paraId="4FB13079" w14:textId="5B9D7AA1" w:rsidR="00E453C3" w:rsidRDefault="00E453C3" w:rsidP="00501A18">
      <w:pPr>
        <w:spacing w:before="120" w:after="120" w:line="360" w:lineRule="auto"/>
        <w:contextualSpacing/>
        <w:jc w:val="both"/>
        <w:rPr>
          <w:rFonts w:ascii="Arial" w:eastAsia="Calibri" w:hAnsi="Arial" w:cs="Times New Roman"/>
          <w:b/>
          <w:sz w:val="24"/>
          <w:szCs w:val="24"/>
        </w:rPr>
      </w:pPr>
    </w:p>
    <w:p w14:paraId="10D5CCCF" w14:textId="77777777" w:rsidR="0052374E" w:rsidRDefault="0052374E" w:rsidP="00501A18">
      <w:pPr>
        <w:spacing w:before="120" w:after="120" w:line="360" w:lineRule="auto"/>
        <w:contextualSpacing/>
        <w:jc w:val="both"/>
        <w:rPr>
          <w:rFonts w:ascii="Arial" w:eastAsia="Calibri" w:hAnsi="Arial" w:cs="Times New Roman"/>
          <w:b/>
          <w:sz w:val="24"/>
          <w:szCs w:val="24"/>
        </w:rPr>
      </w:pPr>
    </w:p>
    <w:p w14:paraId="12A1BEBC" w14:textId="6D59CDA9" w:rsidR="00E453C3" w:rsidRDefault="00E453C3" w:rsidP="00E453C3">
      <w:pPr>
        <w:pStyle w:val="Ttulo"/>
      </w:pPr>
      <w:r>
        <w:t>I – SÍNTESE DA DEMANDA</w:t>
      </w:r>
    </w:p>
    <w:p w14:paraId="2933BFF0" w14:textId="41571143" w:rsidR="00E453C3" w:rsidRDefault="00E453C3" w:rsidP="00501A18">
      <w:pPr>
        <w:spacing w:before="120" w:after="120" w:line="360" w:lineRule="auto"/>
        <w:contextualSpacing/>
        <w:jc w:val="both"/>
        <w:rPr>
          <w:rFonts w:ascii="Arial" w:eastAsia="Calibri" w:hAnsi="Arial" w:cs="Times New Roman"/>
          <w:b/>
          <w:sz w:val="24"/>
          <w:szCs w:val="24"/>
        </w:rPr>
      </w:pPr>
    </w:p>
    <w:p w14:paraId="63FF91AF" w14:textId="63A318E5" w:rsidR="00AC0970" w:rsidRDefault="00CA6CF0" w:rsidP="00220BD5">
      <w:pPr>
        <w:pStyle w:val="SemEspaamento"/>
      </w:pPr>
      <w:r>
        <w:t>O agravante foi denunciado pel</w:t>
      </w:r>
      <w:r w:rsidR="00220BD5">
        <w:t xml:space="preserve">a prática da conduta descrita no art. 217-A, c/c o art. 226, II, do CP </w:t>
      </w:r>
      <w:r w:rsidR="00220BD5" w:rsidRPr="00C8318A">
        <w:rPr>
          <w:sz w:val="20"/>
          <w:szCs w:val="18"/>
        </w:rPr>
        <w:t xml:space="preserve">(evento </w:t>
      </w:r>
      <w:r w:rsidR="003F2008">
        <w:rPr>
          <w:sz w:val="20"/>
          <w:szCs w:val="18"/>
        </w:rPr>
        <w:t>76,</w:t>
      </w:r>
      <w:r w:rsidR="009643DF">
        <w:rPr>
          <w:sz w:val="20"/>
          <w:szCs w:val="18"/>
        </w:rPr>
        <w:t xml:space="preserve"> </w:t>
      </w:r>
      <w:r w:rsidR="003F2008">
        <w:rPr>
          <w:sz w:val="20"/>
          <w:szCs w:val="18"/>
        </w:rPr>
        <w:t>OUT5/OUT</w:t>
      </w:r>
      <w:r w:rsidR="009643DF">
        <w:rPr>
          <w:sz w:val="20"/>
          <w:szCs w:val="18"/>
        </w:rPr>
        <w:t>6</w:t>
      </w:r>
      <w:r w:rsidR="00C8318A" w:rsidRPr="00C8318A">
        <w:rPr>
          <w:sz w:val="20"/>
          <w:szCs w:val="18"/>
        </w:rPr>
        <w:t xml:space="preserve"> dos autos no 1º grau</w:t>
      </w:r>
      <w:r w:rsidR="00220BD5" w:rsidRPr="00C8318A">
        <w:rPr>
          <w:sz w:val="20"/>
          <w:szCs w:val="18"/>
        </w:rPr>
        <w:t>)</w:t>
      </w:r>
      <w:r w:rsidR="00AF4D3F">
        <w:t>, em decorrência de</w:t>
      </w:r>
      <w:r w:rsidR="000827CE">
        <w:t xml:space="preserve"> </w:t>
      </w:r>
      <w:r w:rsidR="00AC0970">
        <w:t>ter supostamente praticado atos libidinosos com sua filha</w:t>
      </w:r>
      <w:r w:rsidR="000827CE">
        <w:t xml:space="preserve">, </w:t>
      </w:r>
      <w:r w:rsidR="007D04B5">
        <w:t xml:space="preserve">Dayse, </w:t>
      </w:r>
      <w:r w:rsidR="000827CE">
        <w:t>o que foi noticiado</w:t>
      </w:r>
      <w:r w:rsidR="007C78AF">
        <w:t xml:space="preserve"> por sua mãe</w:t>
      </w:r>
      <w:r w:rsidR="000827CE">
        <w:t xml:space="preserve"> e resultou na instauração do inquérito policial</w:t>
      </w:r>
      <w:r w:rsidR="00B247FF">
        <w:t>.</w:t>
      </w:r>
    </w:p>
    <w:p w14:paraId="7A3F34CD" w14:textId="6FAAAE4E" w:rsidR="00220BD5" w:rsidRPr="0028101F" w:rsidRDefault="00182683" w:rsidP="00220BD5">
      <w:pPr>
        <w:pStyle w:val="SemEspaamento"/>
        <w:rPr>
          <w:vanish/>
          <w:specVanish/>
        </w:rPr>
      </w:pPr>
      <w:r>
        <w:t>Ao longo da instrução</w:t>
      </w:r>
      <w:r w:rsidR="007D25AB">
        <w:t xml:space="preserve"> </w:t>
      </w:r>
      <w:r w:rsidR="007C78AF">
        <w:t>da fase inquisitorial</w:t>
      </w:r>
      <w:r>
        <w:t>, fo</w:t>
      </w:r>
      <w:r w:rsidR="00871AD6">
        <w:t>ram</w:t>
      </w:r>
      <w:r>
        <w:t xml:space="preserve"> realizado</w:t>
      </w:r>
      <w:r w:rsidR="00871AD6">
        <w:t>s</w:t>
      </w:r>
      <w:r>
        <w:t xml:space="preserve"> o</w:t>
      </w:r>
      <w:r w:rsidR="00871AD6">
        <w:t>s</w:t>
      </w:r>
      <w:r>
        <w:t xml:space="preserve"> </w:t>
      </w:r>
      <w:r w:rsidR="00A06E0C">
        <w:t>l</w:t>
      </w:r>
      <w:r>
        <w:t>audo</w:t>
      </w:r>
      <w:r w:rsidR="00871AD6">
        <w:t>s</w:t>
      </w:r>
      <w:r>
        <w:t xml:space="preserve"> pericia</w:t>
      </w:r>
      <w:r w:rsidR="00871AD6">
        <w:t>is</w:t>
      </w:r>
      <w:r>
        <w:t xml:space="preserve"> n</w:t>
      </w:r>
      <w:r w:rsidR="00871AD6">
        <w:t>ºs</w:t>
      </w:r>
      <w:r>
        <w:t xml:space="preserve">. </w:t>
      </w:r>
      <w:r w:rsidR="00871AD6">
        <w:t xml:space="preserve">2326/11 e </w:t>
      </w:r>
      <w:r>
        <w:t>2327/11, segundo o</w:t>
      </w:r>
      <w:r w:rsidR="001C6733">
        <w:t>s</w:t>
      </w:r>
      <w:r>
        <w:t xml:space="preserve"> </w:t>
      </w:r>
      <w:r w:rsidR="001C6733">
        <w:t xml:space="preserve">quais atestaram </w:t>
      </w:r>
      <w:r>
        <w:t xml:space="preserve">que a </w:t>
      </w:r>
      <w:r w:rsidR="007C78AF">
        <w:t xml:space="preserve">suposta </w:t>
      </w:r>
      <w:r>
        <w:t xml:space="preserve">vítima </w:t>
      </w:r>
      <w:r w:rsidRPr="007C78AF">
        <w:rPr>
          <w:u w:val="single"/>
        </w:rPr>
        <w:t>era virgem</w:t>
      </w:r>
      <w:r>
        <w:t xml:space="preserve"> e</w:t>
      </w:r>
      <w:r w:rsidR="00F976BD">
        <w:t xml:space="preserve"> que </w:t>
      </w:r>
      <w:r w:rsidR="00F976BD" w:rsidRPr="007C78AF">
        <w:rPr>
          <w:u w:val="single"/>
        </w:rPr>
        <w:t>inexistiam</w:t>
      </w:r>
      <w:r w:rsidR="00F976BD">
        <w:t xml:space="preserve"> </w:t>
      </w:r>
      <w:r w:rsidR="00F976BD" w:rsidRPr="001C6733">
        <w:rPr>
          <w:u w:val="single"/>
        </w:rPr>
        <w:t>indícios</w:t>
      </w:r>
      <w:r w:rsidR="0028101F">
        <w:t xml:space="preserve"> ou </w:t>
      </w:r>
      <w:r w:rsidR="0028101F" w:rsidRPr="001C6733">
        <w:rPr>
          <w:u w:val="single"/>
        </w:rPr>
        <w:t>vestígios</w:t>
      </w:r>
      <w:r w:rsidR="00F976BD">
        <w:t xml:space="preserve"> de </w:t>
      </w:r>
      <w:r w:rsidR="0028101F">
        <w:t xml:space="preserve">atos libidinosos </w:t>
      </w:r>
      <w:r w:rsidR="0028101F" w:rsidRPr="0028101F">
        <w:rPr>
          <w:sz w:val="20"/>
          <w:szCs w:val="18"/>
        </w:rPr>
        <w:t>(evento 76, OUT</w:t>
      </w:r>
      <w:r w:rsidR="00BF10F5">
        <w:rPr>
          <w:sz w:val="20"/>
          <w:szCs w:val="18"/>
        </w:rPr>
        <w:t>17 e OUT</w:t>
      </w:r>
      <w:r w:rsidR="0028101F" w:rsidRPr="0028101F">
        <w:rPr>
          <w:sz w:val="20"/>
          <w:szCs w:val="18"/>
        </w:rPr>
        <w:t>30 – 1º grau)</w:t>
      </w:r>
      <w:r w:rsidR="0028101F">
        <w:t xml:space="preserve">. </w:t>
      </w:r>
    </w:p>
    <w:p w14:paraId="443DFE39" w14:textId="43C01A52" w:rsidR="00E453C3" w:rsidRDefault="0028101F" w:rsidP="00220BD5">
      <w:pPr>
        <w:pStyle w:val="SemEspaamento"/>
      </w:pPr>
      <w:r>
        <w:t xml:space="preserve"> </w:t>
      </w:r>
    </w:p>
    <w:p w14:paraId="4BD93673" w14:textId="5E6E463A" w:rsidR="0074760E" w:rsidRDefault="0074760E" w:rsidP="00220BD5">
      <w:pPr>
        <w:pStyle w:val="SemEspaamento"/>
      </w:pPr>
      <w:r>
        <w:t xml:space="preserve">Mesmo diante dessa constatação e da </w:t>
      </w:r>
      <w:r w:rsidR="00F868ED">
        <w:t xml:space="preserve">firme </w:t>
      </w:r>
      <w:r>
        <w:t xml:space="preserve">negativa da prática dos atos por parte do ora </w:t>
      </w:r>
      <w:r w:rsidR="000E6601">
        <w:t>recor</w:t>
      </w:r>
      <w:r w:rsidR="0074028A">
        <w:t>r</w:t>
      </w:r>
      <w:r w:rsidR="000E6601">
        <w:t>ente</w:t>
      </w:r>
      <w:r>
        <w:t xml:space="preserve">, </w:t>
      </w:r>
      <w:r w:rsidR="00A46F41">
        <w:t xml:space="preserve">após a instrução processual </w:t>
      </w:r>
      <w:r>
        <w:t xml:space="preserve">sobreveio sentença condenando-o à pena de 20 </w:t>
      </w:r>
      <w:r w:rsidRPr="006D1D25">
        <w:rPr>
          <w:sz w:val="20"/>
          <w:szCs w:val="18"/>
        </w:rPr>
        <w:t>(vinte)</w:t>
      </w:r>
      <w:r>
        <w:t xml:space="preserve"> anos de </w:t>
      </w:r>
      <w:r w:rsidR="00606DBC">
        <w:t>reclusão</w:t>
      </w:r>
      <w:r>
        <w:t>, em regime fechado</w:t>
      </w:r>
      <w:r w:rsidR="00BC7EC7">
        <w:t xml:space="preserve"> </w:t>
      </w:r>
      <w:r w:rsidR="00BC7EC7" w:rsidRPr="00B3599D">
        <w:rPr>
          <w:sz w:val="20"/>
          <w:szCs w:val="18"/>
        </w:rPr>
        <w:t>(evento</w:t>
      </w:r>
      <w:r w:rsidR="00B3599D" w:rsidRPr="00B3599D">
        <w:rPr>
          <w:sz w:val="20"/>
          <w:szCs w:val="18"/>
        </w:rPr>
        <w:t xml:space="preserve"> 119, SENT1, p.1/11)</w:t>
      </w:r>
      <w:r>
        <w:t>,</w:t>
      </w:r>
      <w:r w:rsidR="00606DBC">
        <w:t xml:space="preserve"> fundamentada na palavra da vítima</w:t>
      </w:r>
      <w:r w:rsidR="00F51135">
        <w:t xml:space="preserve"> e d</w:t>
      </w:r>
      <w:r w:rsidR="00A06E0C">
        <w:t>e sua mãe, que chegaram a confirmar, diversas vezes, que teria havido prática de sexo anal</w:t>
      </w:r>
      <w:r w:rsidR="00BC7EC7">
        <w:t>,</w:t>
      </w:r>
      <w:r w:rsidR="00A06E0C">
        <w:t xml:space="preserve"> o que</w:t>
      </w:r>
      <w:r w:rsidR="006D1D25">
        <w:t xml:space="preserve"> não é verdade</w:t>
      </w:r>
      <w:r w:rsidR="00A06E0C">
        <w:t xml:space="preserve">, </w:t>
      </w:r>
      <w:r w:rsidR="00BC7EC7">
        <w:t xml:space="preserve">por conta da inexistência de lesões e vestígios na </w:t>
      </w:r>
      <w:r w:rsidR="0008641A">
        <w:t xml:space="preserve">suposta </w:t>
      </w:r>
      <w:r w:rsidR="00BC7EC7">
        <w:t xml:space="preserve">vítima, </w:t>
      </w:r>
      <w:r w:rsidR="0008641A">
        <w:t xml:space="preserve">de tenra idade, </w:t>
      </w:r>
      <w:r w:rsidR="006D1D25">
        <w:t xml:space="preserve">conforme </w:t>
      </w:r>
      <w:r w:rsidR="00BC7EC7">
        <w:t>certificado pelo</w:t>
      </w:r>
      <w:r w:rsidR="00F868ED">
        <w:t>s</w:t>
      </w:r>
      <w:r w:rsidR="00BC7EC7">
        <w:t xml:space="preserve"> </w:t>
      </w:r>
      <w:r w:rsidR="00A06E0C">
        <w:t>laudo</w:t>
      </w:r>
      <w:r w:rsidR="00F868ED">
        <w:t>s</w:t>
      </w:r>
      <w:r w:rsidR="00A06E0C">
        <w:t xml:space="preserve"> pericia</w:t>
      </w:r>
      <w:r w:rsidR="00F868ED">
        <w:t>is</w:t>
      </w:r>
      <w:r w:rsidR="00BC7EC7">
        <w:t xml:space="preserve">. </w:t>
      </w:r>
    </w:p>
    <w:p w14:paraId="6A795727" w14:textId="0582522E" w:rsidR="00294C90" w:rsidRDefault="00BB47D1" w:rsidP="00220BD5">
      <w:pPr>
        <w:pStyle w:val="SemEspaamento"/>
      </w:pPr>
      <w:r>
        <w:t>Inconformado com o resultado, o</w:t>
      </w:r>
      <w:r w:rsidR="00B5356D">
        <w:t xml:space="preserve"> ora</w:t>
      </w:r>
      <w:r>
        <w:t xml:space="preserve"> </w:t>
      </w:r>
      <w:r w:rsidR="000E6601">
        <w:t>agravante</w:t>
      </w:r>
      <w:r>
        <w:t xml:space="preserve"> interpôs apelação, ocasião em que </w:t>
      </w:r>
      <w:r w:rsidR="004528A1">
        <w:t>pleiteou</w:t>
      </w:r>
      <w:r w:rsidR="00B71254">
        <w:t>, inicialmente, pela gratuidade da justiça</w:t>
      </w:r>
      <w:r w:rsidR="004528A1">
        <w:t xml:space="preserve"> </w:t>
      </w:r>
      <w:r w:rsidR="00B71254">
        <w:t xml:space="preserve">e, em seguida, </w:t>
      </w:r>
      <w:r w:rsidR="004528A1">
        <w:t xml:space="preserve">pela sua </w:t>
      </w:r>
      <w:r w:rsidR="004528A1" w:rsidRPr="004375F9">
        <w:rPr>
          <w:u w:val="single"/>
        </w:rPr>
        <w:t>absolvição</w:t>
      </w:r>
      <w:r w:rsidR="00B71254">
        <w:t xml:space="preserve">, </w:t>
      </w:r>
      <w:r w:rsidR="004528A1">
        <w:t>tendo em vista que</w:t>
      </w:r>
      <w:r w:rsidR="00444B82">
        <w:t xml:space="preserve">, além de </w:t>
      </w:r>
      <w:r w:rsidR="00FB1C23">
        <w:t xml:space="preserve">ausente </w:t>
      </w:r>
      <w:r w:rsidR="00444B82">
        <w:t xml:space="preserve">qualquer indicativo de </w:t>
      </w:r>
      <w:r w:rsidR="00FB1C23">
        <w:t>violência sexual,</w:t>
      </w:r>
      <w:r w:rsidR="00DE7836">
        <w:t xml:space="preserve"> </w:t>
      </w:r>
      <w:r w:rsidR="00DE7836" w:rsidRPr="00F868ED">
        <w:t xml:space="preserve">existem grandes </w:t>
      </w:r>
      <w:r w:rsidR="00DE7836" w:rsidRPr="00F868ED">
        <w:rPr>
          <w:b/>
          <w:bCs/>
        </w:rPr>
        <w:t>contradições</w:t>
      </w:r>
      <w:r w:rsidR="00DE7836" w:rsidRPr="00F868ED">
        <w:t xml:space="preserve"> entre as narrativas da vítima e de sua genitora</w:t>
      </w:r>
      <w:r w:rsidR="008B024D">
        <w:t>, Maria, sendo que esta ameaçou,</w:t>
      </w:r>
      <w:r w:rsidR="008B024D" w:rsidRPr="008B024D">
        <w:t xml:space="preserve"> </w:t>
      </w:r>
      <w:r w:rsidR="008B024D">
        <w:t>inclusive, acabar com a vida do agravante</w:t>
      </w:r>
      <w:r w:rsidR="00021C61">
        <w:t>, em razão da</w:t>
      </w:r>
      <w:r w:rsidR="0017284B">
        <w:t xml:space="preserve"> deterioração </w:t>
      </w:r>
      <w:r w:rsidR="00021C61">
        <w:t xml:space="preserve">do relacionamento </w:t>
      </w:r>
      <w:r w:rsidR="0017284B">
        <w:t>do ex-casal</w:t>
      </w:r>
      <w:r w:rsidR="004D20A4">
        <w:t>.</w:t>
      </w:r>
      <w:r w:rsidR="008B024D">
        <w:t xml:space="preserve"> </w:t>
      </w:r>
      <w:r w:rsidR="004D20A4">
        <w:t xml:space="preserve"> </w:t>
      </w:r>
    </w:p>
    <w:p w14:paraId="5077E60C" w14:textId="47989265" w:rsidR="00900D10" w:rsidRDefault="004D20A4" w:rsidP="00220BD5">
      <w:pPr>
        <w:pStyle w:val="SemEspaamento"/>
      </w:pPr>
      <w:r>
        <w:t>Além disso, o recorrente registrou que</w:t>
      </w:r>
      <w:r w:rsidR="00C75923">
        <w:t>,</w:t>
      </w:r>
      <w:r w:rsidR="00C75923" w:rsidRPr="00C75923">
        <w:t xml:space="preserve"> </w:t>
      </w:r>
      <w:r w:rsidR="00C75923">
        <w:t xml:space="preserve">após </w:t>
      </w:r>
      <w:r w:rsidR="00394173">
        <w:t>a data do</w:t>
      </w:r>
      <w:r w:rsidR="000728E5">
        <w:t>s</w:t>
      </w:r>
      <w:r w:rsidR="00394173">
        <w:t xml:space="preserve"> </w:t>
      </w:r>
      <w:r w:rsidR="00C75923">
        <w:t>fato</w:t>
      </w:r>
      <w:r w:rsidR="000728E5">
        <w:t>s</w:t>
      </w:r>
      <w:r w:rsidR="00394173">
        <w:t xml:space="preserve"> noticiado</w:t>
      </w:r>
      <w:r w:rsidR="000728E5">
        <w:t>s</w:t>
      </w:r>
      <w:r w:rsidR="00C75923">
        <w:t>,</w:t>
      </w:r>
      <w:r w:rsidR="003B6038">
        <w:t xml:space="preserve"> </w:t>
      </w:r>
      <w:r w:rsidR="00C75923">
        <w:t>viajou junto com a suposta vítima</w:t>
      </w:r>
      <w:r w:rsidR="004B65F0">
        <w:t xml:space="preserve">, </w:t>
      </w:r>
      <w:r w:rsidR="004375F9">
        <w:t xml:space="preserve">além de visitá-la, periodicamente, e manter contato por meio de aplicativos de </w:t>
      </w:r>
      <w:r w:rsidR="00294C90">
        <w:t>mensagens</w:t>
      </w:r>
      <w:r w:rsidR="004375F9">
        <w:t xml:space="preserve">, </w:t>
      </w:r>
      <w:r w:rsidR="002C6DC1">
        <w:t xml:space="preserve">de forma a revelar a inexistência de receio ou trauma </w:t>
      </w:r>
      <w:r w:rsidR="00A97E5A">
        <w:t>d</w:t>
      </w:r>
      <w:r w:rsidR="00197C52">
        <w:t>e</w:t>
      </w:r>
      <w:r w:rsidR="002C6DC1">
        <w:t xml:space="preserve"> sua filha e</w:t>
      </w:r>
      <w:r w:rsidR="00197C52">
        <w:t xml:space="preserve">m relação ao próprio </w:t>
      </w:r>
      <w:r w:rsidR="002C6DC1">
        <w:t>genitor</w:t>
      </w:r>
      <w:r w:rsidR="008A7B13">
        <w:t xml:space="preserve"> </w:t>
      </w:r>
      <w:r w:rsidR="008A7B13" w:rsidRPr="00BB0C9E">
        <w:rPr>
          <w:sz w:val="22"/>
          <w:szCs w:val="20"/>
        </w:rPr>
        <w:t xml:space="preserve">– mesmo quando </w:t>
      </w:r>
      <w:r w:rsidR="00BB0C9E" w:rsidRPr="00BB0C9E">
        <w:rPr>
          <w:sz w:val="22"/>
          <w:szCs w:val="20"/>
        </w:rPr>
        <w:t xml:space="preserve">apontado que </w:t>
      </w:r>
      <w:r w:rsidR="00BB0C9E">
        <w:rPr>
          <w:sz w:val="22"/>
          <w:szCs w:val="20"/>
        </w:rPr>
        <w:t xml:space="preserve">os atos </w:t>
      </w:r>
      <w:r w:rsidR="00BB0C9E" w:rsidRPr="00BB0C9E">
        <w:rPr>
          <w:sz w:val="22"/>
          <w:szCs w:val="20"/>
        </w:rPr>
        <w:t>teriam ocorrido divers</w:t>
      </w:r>
      <w:r w:rsidR="00BB0C9E">
        <w:rPr>
          <w:sz w:val="22"/>
          <w:szCs w:val="20"/>
        </w:rPr>
        <w:t>as vezes</w:t>
      </w:r>
      <w:r w:rsidR="00BB0C9E" w:rsidRPr="00BB0C9E">
        <w:rPr>
          <w:sz w:val="22"/>
          <w:szCs w:val="20"/>
        </w:rPr>
        <w:t>, por vários meses seguidos</w:t>
      </w:r>
      <w:r w:rsidR="002C6DC1">
        <w:t>.</w:t>
      </w:r>
      <w:r w:rsidR="00294C90">
        <w:t xml:space="preserve"> </w:t>
      </w:r>
    </w:p>
    <w:p w14:paraId="38E58C43" w14:textId="05B4C6A4" w:rsidR="004528A1" w:rsidRDefault="00294C90" w:rsidP="00220BD5">
      <w:pPr>
        <w:pStyle w:val="SemEspaamento"/>
      </w:pPr>
      <w:r>
        <w:t>Ressaltou</w:t>
      </w:r>
      <w:r w:rsidR="00900D10">
        <w:t xml:space="preserve">, também, que </w:t>
      </w:r>
      <w:r w:rsidR="00F6361E">
        <w:t xml:space="preserve">diversos estudos demonstram que as vítimas de abuso sexual </w:t>
      </w:r>
      <w:r w:rsidR="00197C52">
        <w:t>reagem</w:t>
      </w:r>
      <w:r w:rsidR="0017284B">
        <w:t xml:space="preserve"> de forma </w:t>
      </w:r>
      <w:r w:rsidR="0069764D">
        <w:t>significativa</w:t>
      </w:r>
      <w:r w:rsidR="0017284B">
        <w:t xml:space="preserve"> e</w:t>
      </w:r>
      <w:r w:rsidR="002B095C">
        <w:t xml:space="preserve"> alteram o seu comportamento</w:t>
      </w:r>
      <w:r w:rsidR="00E67DD4">
        <w:t>, sobretudo pelo fato de ter passado por uma experiência</w:t>
      </w:r>
      <w:r w:rsidR="00F634E3">
        <w:t xml:space="preserve"> constrangedora</w:t>
      </w:r>
      <w:r w:rsidR="002D1749">
        <w:t xml:space="preserve"> e </w:t>
      </w:r>
      <w:r w:rsidR="00F634E3">
        <w:t xml:space="preserve">violenta </w:t>
      </w:r>
      <w:r w:rsidR="00E23027">
        <w:t xml:space="preserve">quando </w:t>
      </w:r>
      <w:r w:rsidR="003321C3">
        <w:t>se encontram</w:t>
      </w:r>
      <w:r w:rsidR="00E23027">
        <w:t xml:space="preserve"> indefesas.</w:t>
      </w:r>
    </w:p>
    <w:p w14:paraId="0D6DF1C7" w14:textId="3BAFC202" w:rsidR="00BB47D1" w:rsidRDefault="003118A5" w:rsidP="00220BD5">
      <w:pPr>
        <w:pStyle w:val="SemEspaamento"/>
      </w:pPr>
      <w:r>
        <w:t>Em seguida, o recorrente a</w:t>
      </w:r>
      <w:r w:rsidR="00226A08">
        <w:t xml:space="preserve">sseverou que convive com 3 filhas de seu novo relacionamento há anos e, em nenhum momento, houve qualquer suspeita ou indício de </w:t>
      </w:r>
      <w:r w:rsidR="009A40EF">
        <w:t>prática de abuso, antes pelo contrário, conforme se extrai do depoimento de Jerúsia</w:t>
      </w:r>
      <w:r w:rsidR="00E04F48">
        <w:t>, atual companheira do</w:t>
      </w:r>
      <w:r w:rsidR="006B7251">
        <w:t xml:space="preserve"> agravante </w:t>
      </w:r>
      <w:r w:rsidR="006B7251" w:rsidRPr="006B7251">
        <w:rPr>
          <w:sz w:val="20"/>
          <w:szCs w:val="18"/>
        </w:rPr>
        <w:t>(</w:t>
      </w:r>
      <w:r w:rsidR="006B7251" w:rsidRPr="006B7251">
        <w:rPr>
          <w:i/>
          <w:iCs/>
          <w:sz w:val="20"/>
          <w:szCs w:val="18"/>
        </w:rPr>
        <w:t xml:space="preserve">vide </w:t>
      </w:r>
      <w:r w:rsidR="006B7251" w:rsidRPr="006B7251">
        <w:rPr>
          <w:sz w:val="20"/>
          <w:szCs w:val="18"/>
        </w:rPr>
        <w:t>evento 107, VIDEO3)</w:t>
      </w:r>
      <w:r w:rsidR="009A40EF">
        <w:t>.</w:t>
      </w:r>
    </w:p>
    <w:p w14:paraId="4557613E" w14:textId="3658F4E9" w:rsidR="009A40EF" w:rsidRDefault="003760D8" w:rsidP="00220BD5">
      <w:pPr>
        <w:pStyle w:val="SemEspaamento"/>
      </w:pPr>
      <w:r>
        <w:t xml:space="preserve">No mais, fez menção à possibilidade de existência de falsas memórias no caso, porquanto existem fortes indicativos de que </w:t>
      </w:r>
      <w:r w:rsidR="007E64B5">
        <w:t xml:space="preserve">Maria, </w:t>
      </w:r>
      <w:r>
        <w:t>mãe da suposta vítima</w:t>
      </w:r>
      <w:r w:rsidR="007E64B5">
        <w:t xml:space="preserve">, </w:t>
      </w:r>
      <w:r>
        <w:t>tenha</w:t>
      </w:r>
      <w:r w:rsidR="007E64B5">
        <w:t xml:space="preserve"> sugestionado informações </w:t>
      </w:r>
      <w:r w:rsidR="00764014">
        <w:t xml:space="preserve">inverídicas </w:t>
      </w:r>
      <w:r w:rsidR="007E64B5">
        <w:t xml:space="preserve">para </w:t>
      </w:r>
      <w:r w:rsidR="00764014">
        <w:t>Dayse</w:t>
      </w:r>
      <w:r>
        <w:t>,</w:t>
      </w:r>
      <w:r w:rsidR="00764014">
        <w:t xml:space="preserve"> tendo em vista que o relacionamento de Adilson e Maria estava</w:t>
      </w:r>
      <w:r>
        <w:t xml:space="preserve"> </w:t>
      </w:r>
      <w:r w:rsidR="004A2A41">
        <w:t>se deteriorando</w:t>
      </w:r>
      <w:r w:rsidR="00761665">
        <w:t xml:space="preserve"> e</w:t>
      </w:r>
      <w:r w:rsidR="005F29A4">
        <w:t xml:space="preserve"> o recorrente tinha sido</w:t>
      </w:r>
      <w:r w:rsidR="004A2A41">
        <w:t>, inclusive,</w:t>
      </w:r>
      <w:r w:rsidR="005F29A4">
        <w:t xml:space="preserve"> ameaçado</w:t>
      </w:r>
      <w:r w:rsidR="004A2A41">
        <w:t xml:space="preserve"> por conta disso.</w:t>
      </w:r>
    </w:p>
    <w:p w14:paraId="733D34DE" w14:textId="77493D0E" w:rsidR="004A2A41" w:rsidRDefault="008D32DA" w:rsidP="00220BD5">
      <w:pPr>
        <w:pStyle w:val="SemEspaamento"/>
      </w:pPr>
      <w:r>
        <w:t>Subsidiariamente</w:t>
      </w:r>
      <w:r w:rsidR="004A2A41">
        <w:t xml:space="preserve">, </w:t>
      </w:r>
      <w:r>
        <w:t xml:space="preserve">na apelação </w:t>
      </w:r>
      <w:r w:rsidR="004A2A41">
        <w:t xml:space="preserve">o recorrente </w:t>
      </w:r>
      <w:r w:rsidR="00120B31">
        <w:t xml:space="preserve">também </w:t>
      </w:r>
      <w:r w:rsidR="004A2A41">
        <w:t xml:space="preserve">pleiteou pela desclassificação do delito para </w:t>
      </w:r>
      <w:r>
        <w:t>o de importunação sexual</w:t>
      </w:r>
      <w:r w:rsidR="00AD75F4">
        <w:t xml:space="preserve"> e pelo reexame da </w:t>
      </w:r>
      <w:r w:rsidR="001D2966">
        <w:t xml:space="preserve">sanção </w:t>
      </w:r>
      <w:r w:rsidR="00AD75F4">
        <w:t>imposta, sobretudo no que diz respeito ao reconhecimento de atenuante genérica</w:t>
      </w:r>
      <w:r w:rsidR="009571D0">
        <w:t xml:space="preserve"> </w:t>
      </w:r>
      <w:r w:rsidR="00E0748C">
        <w:t xml:space="preserve">inominada </w:t>
      </w:r>
      <w:r w:rsidR="009571D0">
        <w:t>do art. 6</w:t>
      </w:r>
      <w:r w:rsidR="00E0748C">
        <w:t>6</w:t>
      </w:r>
      <w:r w:rsidR="009571D0">
        <w:t xml:space="preserve"> do CP</w:t>
      </w:r>
      <w:r w:rsidR="00E0748C">
        <w:t xml:space="preserve"> e</w:t>
      </w:r>
      <w:r w:rsidR="001D2966">
        <w:t xml:space="preserve"> à </w:t>
      </w:r>
      <w:r w:rsidR="00EF7DB9">
        <w:t xml:space="preserve">redução da </w:t>
      </w:r>
      <w:r w:rsidR="001D2966">
        <w:t xml:space="preserve">fração </w:t>
      </w:r>
      <w:r w:rsidR="00EF7DB9">
        <w:t xml:space="preserve">fixada pelo reconhecimento </w:t>
      </w:r>
      <w:r w:rsidR="001D2966">
        <w:t>da continuidade delitiva.</w:t>
      </w:r>
    </w:p>
    <w:p w14:paraId="038B8C11" w14:textId="1A52F01C" w:rsidR="001D2966" w:rsidRDefault="005A1021" w:rsidP="00AA70AB">
      <w:pPr>
        <w:pStyle w:val="SemEspaamento"/>
      </w:pPr>
      <w:r>
        <w:t>Ao apreciar</w:t>
      </w:r>
      <w:r w:rsidR="000051B2">
        <w:t xml:space="preserve"> a apelação, a </w:t>
      </w:r>
      <w:r w:rsidR="00B71254">
        <w:t xml:space="preserve">Egrégia 1ªCâmara de Direito Criminal do TJSC conheceu em parte </w:t>
      </w:r>
      <w:r w:rsidR="00F95E5D">
        <w:t xml:space="preserve">do recurso e </w:t>
      </w:r>
      <w:r w:rsidR="00B71254">
        <w:t>negou</w:t>
      </w:r>
      <w:r w:rsidR="00F95E5D">
        <w:t>-lhe</w:t>
      </w:r>
      <w:r w:rsidR="00B71254">
        <w:t xml:space="preserve"> </w:t>
      </w:r>
      <w:r w:rsidR="00F95E5D">
        <w:t>provimento</w:t>
      </w:r>
      <w:r w:rsidR="00AA70AB">
        <w:t xml:space="preserve"> </w:t>
      </w:r>
      <w:r w:rsidR="00AA70AB" w:rsidRPr="00AA70AB">
        <w:rPr>
          <w:sz w:val="20"/>
          <w:szCs w:val="18"/>
        </w:rPr>
        <w:t>(evento 23</w:t>
      </w:r>
      <w:r w:rsidR="00AA70AB">
        <w:rPr>
          <w:sz w:val="20"/>
          <w:szCs w:val="18"/>
        </w:rPr>
        <w:t xml:space="preserve"> – 2º grau</w:t>
      </w:r>
      <w:r w:rsidR="00AA70AB" w:rsidRPr="00AA70AB">
        <w:rPr>
          <w:sz w:val="20"/>
          <w:szCs w:val="18"/>
        </w:rPr>
        <w:t>)</w:t>
      </w:r>
      <w:r w:rsidR="00F95E5D">
        <w:t>,</w:t>
      </w:r>
      <w:r w:rsidR="00C74B30">
        <w:t xml:space="preserve"> ao argumento, em síntese, de que “</w:t>
      </w:r>
      <w:r w:rsidR="00AA70AB" w:rsidRPr="00436182">
        <w:rPr>
          <w:i/>
          <w:iCs/>
        </w:rPr>
        <w:t>Ante a impossibilidade de se colher outras provas do ato praticado agregado ao fato de se tratar de tipo penal que ocorre, em sua quase totalidade, às escondidas, especialmente quando se trata de atos libidinosos que não deixam vestígios, não há dúvida do valor probante a ser atribuído às declarações da vítima</w:t>
      </w:r>
      <w:r w:rsidR="00AA70AB">
        <w:t>”</w:t>
      </w:r>
      <w:r w:rsidR="00436182">
        <w:t>.</w:t>
      </w:r>
    </w:p>
    <w:p w14:paraId="384FF349" w14:textId="77777777" w:rsidR="00FA0FC5" w:rsidRDefault="00436182" w:rsidP="00095D48">
      <w:pPr>
        <w:pStyle w:val="SemEspaamento"/>
      </w:pPr>
      <w:r>
        <w:t>O acórdão recorrido anotou, também, que</w:t>
      </w:r>
      <w:r w:rsidR="007D56C1">
        <w:t>,</w:t>
      </w:r>
      <w:r w:rsidR="0037750A">
        <w:t xml:space="preserve"> “</w:t>
      </w:r>
      <w:r w:rsidR="0037750A" w:rsidRPr="00401D0C">
        <w:rPr>
          <w:i/>
          <w:iCs/>
        </w:rPr>
        <w:t>Não fosse essa orientação, consagrada pela doutrina e pela jurisprudência, prevaleceria a impunidade daqueles que se valem da ausência de testemunhas para subjugar suas vítimas</w:t>
      </w:r>
      <w:r w:rsidR="0037750A">
        <w:t>”</w:t>
      </w:r>
      <w:r w:rsidR="00095D48">
        <w:t xml:space="preserve">, bem como </w:t>
      </w:r>
      <w:r w:rsidR="007D56C1">
        <w:t xml:space="preserve">que </w:t>
      </w:r>
      <w:r w:rsidR="00095D48">
        <w:t>“</w:t>
      </w:r>
      <w:r w:rsidR="00095D48" w:rsidRPr="00095D48">
        <w:rPr>
          <w:i/>
          <w:iCs/>
        </w:rPr>
        <w:t>os argumentos trazidos nas razões recursais não se mostram suficientes para derruir a precisa análise efetuada pelo Juízo a quo na sentença condenatória</w:t>
      </w:r>
      <w:r w:rsidR="00095D48">
        <w:t>”</w:t>
      </w:r>
      <w:r w:rsidR="00401D0C">
        <w:t>.</w:t>
      </w:r>
    </w:p>
    <w:p w14:paraId="3825097E" w14:textId="1A5F06B4" w:rsidR="004D076C" w:rsidRPr="00017438" w:rsidRDefault="00092DF6" w:rsidP="00017438">
      <w:pPr>
        <w:pStyle w:val="SemEspaamento"/>
        <w:rPr>
          <w:vanish/>
          <w:specVanish/>
        </w:rPr>
      </w:pPr>
      <w:r>
        <w:t>Opostos embargos de declaração</w:t>
      </w:r>
      <w:r w:rsidR="00F24B03">
        <w:t xml:space="preserve"> </w:t>
      </w:r>
      <w:r w:rsidR="00F24B03" w:rsidRPr="00017438">
        <w:rPr>
          <w:sz w:val="20"/>
          <w:szCs w:val="18"/>
        </w:rPr>
        <w:t>(evento 29 – 2º grau)</w:t>
      </w:r>
      <w:r>
        <w:t xml:space="preserve"> </w:t>
      </w:r>
      <w:r w:rsidR="001063D8">
        <w:t xml:space="preserve">para prequestionar a matéria e sanar </w:t>
      </w:r>
      <w:r w:rsidR="001063D8" w:rsidRPr="009F2FEF">
        <w:rPr>
          <w:u w:val="single"/>
        </w:rPr>
        <w:t>omissão</w:t>
      </w:r>
      <w:r w:rsidR="001063D8">
        <w:t xml:space="preserve"> verificada no acórdão, </w:t>
      </w:r>
      <w:r w:rsidR="001C3D51">
        <w:t>que diz respeito</w:t>
      </w:r>
      <w:r w:rsidR="00663331">
        <w:t xml:space="preserve"> “</w:t>
      </w:r>
      <w:r w:rsidR="00F24B03" w:rsidRPr="00017438">
        <w:rPr>
          <w:i/>
          <w:iCs/>
        </w:rPr>
        <w:t>aos fatos elencados nas razões recursais e sua análise conjunta aos depoimentos e informações prestadas nos autos</w:t>
      </w:r>
      <w:r w:rsidR="00F24B03">
        <w:t>”,</w:t>
      </w:r>
      <w:r w:rsidR="004D076C">
        <w:t xml:space="preserve"> sobretudo </w:t>
      </w:r>
      <w:r w:rsidR="000D7EDF">
        <w:t>aqueles</w:t>
      </w:r>
      <w:r w:rsidR="004D076C">
        <w:t xml:space="preserve"> juntados ao evento 108 </w:t>
      </w:r>
      <w:r w:rsidR="004D076C" w:rsidRPr="00017438">
        <w:rPr>
          <w:sz w:val="20"/>
          <w:szCs w:val="18"/>
        </w:rPr>
        <w:t>(1º grau)</w:t>
      </w:r>
      <w:r w:rsidR="004D076C">
        <w:t>,</w:t>
      </w:r>
      <w:r w:rsidR="00F24B03">
        <w:t xml:space="preserve"> o recurso integrativo</w:t>
      </w:r>
      <w:r w:rsidR="004D076C">
        <w:t xml:space="preserve"> </w:t>
      </w:r>
      <w:r w:rsidR="004D076C" w:rsidRPr="004D076C">
        <w:t>não foi conhecido</w:t>
      </w:r>
      <w:r w:rsidR="009A3952">
        <w:t xml:space="preserve">, embora tenha </w:t>
      </w:r>
      <w:r w:rsidR="004D076C">
        <w:t>enfrentado as teses deduzidas nos aclaratórios, ao afirmar que “</w:t>
      </w:r>
      <w:r w:rsidR="00017438" w:rsidRPr="00017438">
        <w:rPr>
          <w:i/>
          <w:iCs/>
        </w:rPr>
        <w:t>os documentos, vídeos e áudios acostados ao evento 108 foram devidamente valorados, todavia, seu conteúdo não foi capaz de derruir os elementos de prova amealhados pela acusação</w:t>
      </w:r>
      <w:r w:rsidR="00017438">
        <w:t>”</w:t>
      </w:r>
      <w:r w:rsidR="004D076C">
        <w:t>.</w:t>
      </w:r>
    </w:p>
    <w:p w14:paraId="154A549E" w14:textId="3C0617CE" w:rsidR="00436182" w:rsidRPr="004D076C" w:rsidRDefault="009A3952" w:rsidP="00017438">
      <w:pPr>
        <w:pStyle w:val="SemEspaamento"/>
        <w:numPr>
          <w:ilvl w:val="0"/>
          <w:numId w:val="0"/>
        </w:numPr>
        <w:rPr>
          <w:vanish/>
          <w:specVanish/>
        </w:rPr>
      </w:pPr>
      <w:r>
        <w:t xml:space="preserve"> </w:t>
      </w:r>
    </w:p>
    <w:p w14:paraId="41CA56AE" w14:textId="392BE893" w:rsidR="004D076C" w:rsidRDefault="004D076C" w:rsidP="004D076C">
      <w:pPr>
        <w:pStyle w:val="SemEspaamento"/>
        <w:numPr>
          <w:ilvl w:val="0"/>
          <w:numId w:val="0"/>
        </w:numPr>
        <w:spacing w:before="120" w:after="120"/>
        <w:contextualSpacing/>
        <w:rPr>
          <w:rFonts w:eastAsia="Calibri" w:cs="Times New Roman"/>
          <w:b/>
          <w:szCs w:val="24"/>
        </w:rPr>
      </w:pPr>
    </w:p>
    <w:p w14:paraId="4AF805D0" w14:textId="3734FD05" w:rsidR="004D076C" w:rsidRDefault="00017438" w:rsidP="004D076C">
      <w:pPr>
        <w:pStyle w:val="SemEspaamento"/>
      </w:pPr>
      <w:r>
        <w:t xml:space="preserve">O aresto </w:t>
      </w:r>
      <w:r w:rsidR="000D7EDF">
        <w:t>que julgou os aclaratórios</w:t>
      </w:r>
      <w:r>
        <w:t xml:space="preserve"> afirmou, ademais, que </w:t>
      </w:r>
      <w:r w:rsidR="00FA4B54">
        <w:t>“</w:t>
      </w:r>
      <w:r w:rsidR="00FA4B54" w:rsidRPr="00FA4B54">
        <w:rPr>
          <w:i/>
          <w:iCs/>
        </w:rPr>
        <w:t>Diante da falta de um legítimo vício processual, os aclaratórios não servem para fins de prequestionamento</w:t>
      </w:r>
      <w:r w:rsidR="00FA4B54">
        <w:t>”.</w:t>
      </w:r>
    </w:p>
    <w:p w14:paraId="608C951F" w14:textId="02C10473" w:rsidR="00FA4B54" w:rsidRDefault="00FA4B54" w:rsidP="004D076C">
      <w:pPr>
        <w:pStyle w:val="SemEspaamento"/>
      </w:pPr>
      <w:r>
        <w:t>Irresignado, o ora agravante interpôs recurso especial, sob o fundamento de que</w:t>
      </w:r>
      <w:r w:rsidR="0009739C">
        <w:t xml:space="preserve"> houve infringência ao art. 386, VII, do CPP,</w:t>
      </w:r>
      <w:r w:rsidR="00B67596">
        <w:t xml:space="preserve"> porquanto</w:t>
      </w:r>
      <w:r w:rsidR="00FB2698">
        <w:t>, conforme se extrai das balizas fixadas pelos acórdãos recorridos,</w:t>
      </w:r>
      <w:r w:rsidR="00B67596">
        <w:t xml:space="preserve"> </w:t>
      </w:r>
      <w:r w:rsidR="00FB2698">
        <w:t xml:space="preserve">está-se </w:t>
      </w:r>
      <w:r w:rsidR="00B67596">
        <w:t xml:space="preserve">diante </w:t>
      </w:r>
      <w:r w:rsidR="00FD70F0">
        <w:t xml:space="preserve">de </w:t>
      </w:r>
      <w:r w:rsidR="00FB2698">
        <w:t xml:space="preserve">situação de reconhecimento do </w:t>
      </w:r>
      <w:r w:rsidR="00FB2698">
        <w:rPr>
          <w:i/>
          <w:iCs/>
        </w:rPr>
        <w:t>in dubio pro reo</w:t>
      </w:r>
      <w:r w:rsidR="00FB2698">
        <w:t>,</w:t>
      </w:r>
      <w:r w:rsidR="00E00E46">
        <w:t xml:space="preserve"> assim como </w:t>
      </w:r>
      <w:r w:rsidR="00FB2698">
        <w:t xml:space="preserve">pelo fato de que foi afrontado </w:t>
      </w:r>
      <w:r w:rsidR="00E00E46">
        <w:t>o art. 66 do CP</w:t>
      </w:r>
      <w:r w:rsidR="00FB2698">
        <w:t>, ao não ser reconhecida a atenuante genérica</w:t>
      </w:r>
      <w:r w:rsidR="00F42F4C">
        <w:t xml:space="preserve"> inominada</w:t>
      </w:r>
      <w:r w:rsidR="00B67596">
        <w:t>.</w:t>
      </w:r>
    </w:p>
    <w:p w14:paraId="608C956A" w14:textId="1B637624" w:rsidR="001B49EA" w:rsidRDefault="00265DAA" w:rsidP="00A63A52">
      <w:pPr>
        <w:pStyle w:val="SemEspaamento"/>
      </w:pPr>
      <w:r>
        <w:t xml:space="preserve">Contudo, a decisão do evento 56 </w:t>
      </w:r>
      <w:r w:rsidR="000E6CE3">
        <w:t>não admitiu o recurso especial, ao argumento de que a</w:t>
      </w:r>
      <w:r w:rsidR="009224FB">
        <w:t xml:space="preserve"> insurgência seria intempestiva</w:t>
      </w:r>
      <w:r w:rsidR="00BE2CA6">
        <w:t xml:space="preserve">, tendo em vista que a </w:t>
      </w:r>
      <w:r w:rsidR="001B49EA">
        <w:t xml:space="preserve">Câmara Julgadora </w:t>
      </w:r>
      <w:r w:rsidR="00BE2CA6">
        <w:t>não</w:t>
      </w:r>
      <w:r w:rsidR="001B49EA">
        <w:t xml:space="preserve"> conheceu dos aclaratórios opostos</w:t>
      </w:r>
      <w:r w:rsidR="00932952">
        <w:t xml:space="preserve"> anteriormente</w:t>
      </w:r>
      <w:r w:rsidR="009224FB">
        <w:t xml:space="preserve">. </w:t>
      </w:r>
    </w:p>
    <w:p w14:paraId="123DB7EB" w14:textId="6E964A4B" w:rsidR="00E453C3" w:rsidRDefault="009224FB" w:rsidP="00B34903">
      <w:pPr>
        <w:pStyle w:val="SemEspaamento"/>
      </w:pPr>
      <w:r>
        <w:t>Assim</w:t>
      </w:r>
      <w:r w:rsidR="001B49EA">
        <w:t xml:space="preserve"> sendo</w:t>
      </w:r>
      <w:r>
        <w:t xml:space="preserve">, </w:t>
      </w:r>
      <w:r w:rsidR="00A63A52">
        <w:t xml:space="preserve">o recorrente </w:t>
      </w:r>
      <w:r w:rsidR="005F4778">
        <w:t xml:space="preserve">interpõe </w:t>
      </w:r>
      <w:r w:rsidR="00A63A52">
        <w:t>o presente agravo</w:t>
      </w:r>
      <w:r w:rsidR="005F4778">
        <w:t>, para impulsionar a discussão à Colenda Corte Superior de Justiça</w:t>
      </w:r>
      <w:r w:rsidR="00E8712E">
        <w:t>, caso necessário,</w:t>
      </w:r>
      <w:r w:rsidR="005F4778">
        <w:t xml:space="preserve"> e expor as razões pelas quais</w:t>
      </w:r>
      <w:r w:rsidR="00A63A52">
        <w:t xml:space="preserve"> </w:t>
      </w:r>
      <w:r w:rsidR="005F4778">
        <w:t xml:space="preserve">este recurso </w:t>
      </w:r>
      <w:r w:rsidR="00A63A52">
        <w:t xml:space="preserve">deve ser conhecido e provido, </w:t>
      </w:r>
      <w:r w:rsidR="00470D49">
        <w:t>a fim de que</w:t>
      </w:r>
      <w:r w:rsidR="00A63A52">
        <w:t xml:space="preserve"> seja admitido o reclamo anteriormente interposto</w:t>
      </w:r>
      <w:r w:rsidR="005F4778">
        <w:t xml:space="preserve"> </w:t>
      </w:r>
      <w:r w:rsidR="00C45E22">
        <w:t>e, após o seu provimento, reformada a decisão d</w:t>
      </w:r>
      <w:r w:rsidR="003D7F58">
        <w:t>o Tribunal local</w:t>
      </w:r>
      <w:r w:rsidR="005C760A">
        <w:t>.</w:t>
      </w:r>
    </w:p>
    <w:p w14:paraId="284AA689" w14:textId="77777777" w:rsidR="00B34903" w:rsidRPr="00830D3A" w:rsidRDefault="00B34903" w:rsidP="00B34903">
      <w:pPr>
        <w:pStyle w:val="SemEspaamento"/>
        <w:numPr>
          <w:ilvl w:val="0"/>
          <w:numId w:val="0"/>
        </w:numPr>
        <w:ind w:left="1701"/>
        <w:rPr>
          <w:sz w:val="18"/>
          <w:szCs w:val="16"/>
        </w:rPr>
      </w:pPr>
    </w:p>
    <w:p w14:paraId="210CC789" w14:textId="692C3EC5" w:rsidR="000750B8" w:rsidRDefault="000750B8" w:rsidP="00B34903">
      <w:pPr>
        <w:pStyle w:val="Ttulo"/>
        <w:spacing w:line="276" w:lineRule="auto"/>
        <w:ind w:right="142"/>
      </w:pPr>
      <w:r>
        <w:t xml:space="preserve">II – RAZÕES DE ADMISSÃO DO RECURSO ESPECIAL. </w:t>
      </w:r>
    </w:p>
    <w:p w14:paraId="024FA93E" w14:textId="77777777" w:rsidR="000750B8" w:rsidRPr="00F37066" w:rsidRDefault="000750B8" w:rsidP="000750B8">
      <w:pPr>
        <w:pStyle w:val="Ttulo"/>
        <w:spacing w:line="312" w:lineRule="auto"/>
        <w:ind w:right="142"/>
        <w:rPr>
          <w:sz w:val="6"/>
          <w:szCs w:val="6"/>
        </w:rPr>
      </w:pPr>
    </w:p>
    <w:p w14:paraId="54CD8087" w14:textId="617100C1" w:rsidR="000750B8" w:rsidRDefault="000750B8" w:rsidP="00B34903">
      <w:pPr>
        <w:pStyle w:val="Ttulo"/>
        <w:spacing w:line="276" w:lineRule="auto"/>
        <w:ind w:right="142"/>
      </w:pPr>
      <w:r>
        <w:t>II.1 – Tempestividade recursal, ante o enfrentamento da omissão apontada nos embargos de declaração</w:t>
      </w:r>
      <w:r w:rsidR="00C1180F">
        <w:t>, opostos inclusive para fins de prequestionamento.</w:t>
      </w:r>
    </w:p>
    <w:p w14:paraId="346BABE2" w14:textId="77777777" w:rsidR="00C1180F" w:rsidRPr="00830D3A" w:rsidRDefault="00C1180F" w:rsidP="00B34903">
      <w:pPr>
        <w:pStyle w:val="SemEspaamento"/>
        <w:numPr>
          <w:ilvl w:val="0"/>
          <w:numId w:val="0"/>
        </w:numPr>
        <w:ind w:left="1701"/>
      </w:pPr>
    </w:p>
    <w:p w14:paraId="7E5E7394" w14:textId="77777777" w:rsidR="00C429FE" w:rsidRDefault="00C1180F" w:rsidP="00C1180F">
      <w:pPr>
        <w:pStyle w:val="SemEspaamento"/>
      </w:pPr>
      <w:r>
        <w:t xml:space="preserve">Excelência, </w:t>
      </w:r>
      <w:r w:rsidR="00C429FE">
        <w:t>a inadmissão do recurso está pautada no fato de que os aclaratórios opostos anteriormente não foram conhecidos e, por essa razão, estar-se-ia diante de recurso especial interposto intempestivamente.</w:t>
      </w:r>
    </w:p>
    <w:p w14:paraId="2189965A" w14:textId="24BE8799" w:rsidR="00C1180F" w:rsidRDefault="00C429FE" w:rsidP="00C1180F">
      <w:pPr>
        <w:pStyle w:val="SemEspaamento"/>
      </w:pPr>
      <w:r>
        <w:t xml:space="preserve">Ora, diversamente do que afirmou a decisão agravada, </w:t>
      </w:r>
      <w:r w:rsidR="00C1180F">
        <w:t xml:space="preserve">o </w:t>
      </w:r>
      <w:r>
        <w:t xml:space="preserve">recorrente </w:t>
      </w:r>
      <w:r w:rsidR="00C1180F">
        <w:t>pede vênia para expor que</w:t>
      </w:r>
      <w:r>
        <w:t xml:space="preserve"> </w:t>
      </w:r>
      <w:r w:rsidR="00B1451D">
        <w:t xml:space="preserve">o acórdão que julgou </w:t>
      </w:r>
      <w:r>
        <w:t>os embargos de declaração</w:t>
      </w:r>
      <w:r w:rsidR="00B1451D">
        <w:t>,</w:t>
      </w:r>
      <w:r w:rsidR="00B1451D" w:rsidRPr="00B1451D">
        <w:t xml:space="preserve"> </w:t>
      </w:r>
      <w:r w:rsidR="00B1451D">
        <w:t>embora tenha concluído pelo não conhecimento do recurso integrativo</w:t>
      </w:r>
      <w:r w:rsidR="00CE28C5">
        <w:t xml:space="preserve"> </w:t>
      </w:r>
      <w:r w:rsidR="00F7193E">
        <w:t>apresentado</w:t>
      </w:r>
      <w:r w:rsidR="00CE28C5">
        <w:t xml:space="preserve"> </w:t>
      </w:r>
      <w:r w:rsidR="00CE28C5" w:rsidRPr="00CE28C5">
        <w:rPr>
          <w:u w:val="single"/>
        </w:rPr>
        <w:t>tempestiv</w:t>
      </w:r>
      <w:r w:rsidR="00F7193E">
        <w:rPr>
          <w:u w:val="single"/>
        </w:rPr>
        <w:t>amente</w:t>
      </w:r>
      <w:r w:rsidR="00B1451D">
        <w:t xml:space="preserve">, reconheceu e enfrentou a omissão apontada nos aclaratórios, de modo que </w:t>
      </w:r>
      <w:r w:rsidR="00D977F2">
        <w:t>o que se extrai d</w:t>
      </w:r>
      <w:r w:rsidR="00B34903">
        <w:t>a leitura do</w:t>
      </w:r>
      <w:r w:rsidR="00D977F2">
        <w:t xml:space="preserve"> </w:t>
      </w:r>
      <w:r w:rsidR="00D977F2">
        <w:rPr>
          <w:i/>
          <w:iCs/>
        </w:rPr>
        <w:t xml:space="preserve">decisum </w:t>
      </w:r>
      <w:r w:rsidR="00D977F2">
        <w:t>é</w:t>
      </w:r>
      <w:r w:rsidR="00B34903">
        <w:t>, em verdade,</w:t>
      </w:r>
      <w:r w:rsidR="00D977F2">
        <w:t xml:space="preserve"> a rejeição </w:t>
      </w:r>
      <w:r w:rsidR="00A43B2D">
        <w:t xml:space="preserve">ou acolhimento </w:t>
      </w:r>
      <w:r w:rsidR="00D977F2">
        <w:t>do recurso.</w:t>
      </w:r>
    </w:p>
    <w:p w14:paraId="268E91B9" w14:textId="77777777" w:rsidR="005600D1" w:rsidRDefault="00D977F2" w:rsidP="00334A53">
      <w:pPr>
        <w:pStyle w:val="SemEspaamento"/>
      </w:pPr>
      <w:r>
        <w:t xml:space="preserve">Diz-se isso porque, conforme </w:t>
      </w:r>
      <w:r w:rsidR="00E0013E">
        <w:t xml:space="preserve">delineado nos embargos de declaração </w:t>
      </w:r>
      <w:r w:rsidR="00E0013E" w:rsidRPr="007A417A">
        <w:rPr>
          <w:sz w:val="20"/>
          <w:szCs w:val="18"/>
        </w:rPr>
        <w:t>(evento 29)</w:t>
      </w:r>
      <w:r w:rsidR="00E0013E">
        <w:t>, o aresto que julgou a apelação “</w:t>
      </w:r>
      <w:r w:rsidR="00E0013E" w:rsidRPr="000C00D3">
        <w:rPr>
          <w:i/>
          <w:iCs/>
        </w:rPr>
        <w:t>foi omisso quanto aos fatos elencados nas razões recursais e sua análise conjunta aos depoimentos e informações prestadas nos autos</w:t>
      </w:r>
      <w:r w:rsidR="00E0013E">
        <w:t>”</w:t>
      </w:r>
      <w:r w:rsidR="007A417A">
        <w:t xml:space="preserve"> </w:t>
      </w:r>
      <w:r w:rsidR="007A417A" w:rsidRPr="007A417A">
        <w:rPr>
          <w:sz w:val="20"/>
          <w:szCs w:val="18"/>
        </w:rPr>
        <w:t>(evento 29, p. 2)</w:t>
      </w:r>
      <w:r w:rsidR="00E0013E">
        <w:t>, sobretudo porque</w:t>
      </w:r>
      <w:r w:rsidR="00B4733E">
        <w:t>, dentre outras razões,</w:t>
      </w:r>
      <w:r w:rsidR="00E0013E">
        <w:t xml:space="preserve"> </w:t>
      </w:r>
      <w:r w:rsidR="00334A53">
        <w:t>“</w:t>
      </w:r>
      <w:r w:rsidR="00334A53" w:rsidRPr="00C46BC2">
        <w:rPr>
          <w:i/>
          <w:iCs/>
        </w:rPr>
        <w:t>houve a juntada de documentos no EVENTO 108, que não [foram] valorados no acórdão</w:t>
      </w:r>
      <w:r w:rsidR="00C46BC2" w:rsidRPr="00C46BC2">
        <w:rPr>
          <w:i/>
          <w:iCs/>
        </w:rPr>
        <w:t xml:space="preserve"> [</w:t>
      </w:r>
      <w:r w:rsidR="00C46BC2" w:rsidRPr="00C46BC2">
        <w:rPr>
          <w:b/>
          <w:bCs/>
          <w:i/>
          <w:iCs/>
        </w:rPr>
        <w:t>omissão</w:t>
      </w:r>
      <w:r w:rsidR="00C46BC2" w:rsidRPr="00C46BC2">
        <w:rPr>
          <w:i/>
          <w:iCs/>
        </w:rPr>
        <w:t>]</w:t>
      </w:r>
      <w:r w:rsidR="00E0013E" w:rsidRPr="00C46BC2">
        <w:rPr>
          <w:i/>
          <w:iCs/>
        </w:rPr>
        <w:t>.</w:t>
      </w:r>
      <w:r w:rsidR="00C46BC2" w:rsidRPr="00C46BC2">
        <w:rPr>
          <w:i/>
          <w:iCs/>
        </w:rPr>
        <w:t xml:space="preserve"> (áudios, vídeo e demais documentos)</w:t>
      </w:r>
      <w:r w:rsidR="00C46BC2">
        <w:t xml:space="preserve">” </w:t>
      </w:r>
      <w:r w:rsidR="00C46BC2" w:rsidRPr="00B4733E">
        <w:rPr>
          <w:sz w:val="20"/>
          <w:szCs w:val="18"/>
        </w:rPr>
        <w:t>(evento 29, p.</w:t>
      </w:r>
      <w:r w:rsidR="00B4733E" w:rsidRPr="00B4733E">
        <w:rPr>
          <w:sz w:val="20"/>
          <w:szCs w:val="18"/>
        </w:rPr>
        <w:t xml:space="preserve"> 6)</w:t>
      </w:r>
      <w:r w:rsidR="00C46BC2">
        <w:t>.</w:t>
      </w:r>
      <w:r w:rsidR="005600D1">
        <w:t xml:space="preserve"> </w:t>
      </w:r>
    </w:p>
    <w:p w14:paraId="74BC0572" w14:textId="13041C10" w:rsidR="00B4733E" w:rsidRDefault="005600D1" w:rsidP="00334A53">
      <w:pPr>
        <w:pStyle w:val="SemEspaamento"/>
      </w:pPr>
      <w:r>
        <w:t>Portanto, não há dúvida de que o</w:t>
      </w:r>
      <w:r w:rsidR="000C00D3">
        <w:t xml:space="preserve">s aclaratórios apontaram expressamente um vício no aresto embargado. </w:t>
      </w:r>
      <w:r w:rsidR="00B4733E">
        <w:t xml:space="preserve">Além disso, o recurso integrativo foi oposto como forma de cumprir o </w:t>
      </w:r>
      <w:r w:rsidR="00B4733E" w:rsidRPr="00A43B2D">
        <w:rPr>
          <w:u w:val="single"/>
        </w:rPr>
        <w:t>requisito indispensável</w:t>
      </w:r>
      <w:r w:rsidR="00B4733E">
        <w:t xml:space="preserve"> para acesso </w:t>
      </w:r>
      <w:r w:rsidR="000465E4">
        <w:t>às instâncias superiores,</w:t>
      </w:r>
      <w:r w:rsidR="00050785">
        <w:t xml:space="preserve"> qual seja, o </w:t>
      </w:r>
      <w:r w:rsidR="00050785" w:rsidRPr="000C00D3">
        <w:rPr>
          <w:u w:val="single"/>
        </w:rPr>
        <w:t>prequestionamento</w:t>
      </w:r>
      <w:r w:rsidR="00050785">
        <w:t xml:space="preserve"> da matéria</w:t>
      </w:r>
      <w:r w:rsidR="00006D6F">
        <w:t xml:space="preserve"> a ser debatida em sede de recurso especial ou extraordinário</w:t>
      </w:r>
      <w:r w:rsidR="00545BE9">
        <w:t xml:space="preserve"> </w:t>
      </w:r>
      <w:r w:rsidR="00545BE9" w:rsidRPr="00545BE9">
        <w:rPr>
          <w:sz w:val="20"/>
          <w:szCs w:val="18"/>
        </w:rPr>
        <w:t>(dispositivos legais</w:t>
      </w:r>
      <w:r w:rsidR="00545BE9">
        <w:rPr>
          <w:sz w:val="20"/>
          <w:szCs w:val="18"/>
        </w:rPr>
        <w:t>/constitucionais violados</w:t>
      </w:r>
      <w:r w:rsidR="00545BE9" w:rsidRPr="00545BE9">
        <w:rPr>
          <w:sz w:val="20"/>
          <w:szCs w:val="18"/>
        </w:rPr>
        <w:t>)</w:t>
      </w:r>
      <w:r w:rsidR="00FF384C">
        <w:t>, que é admitida, inclusive, de forma ficta, consoante</w:t>
      </w:r>
      <w:r w:rsidR="00A45376">
        <w:t xml:space="preserve"> o disposto pelo art. 1.025 do CPC</w:t>
      </w:r>
      <w:r w:rsidR="00006D6F">
        <w:t>.</w:t>
      </w:r>
    </w:p>
    <w:p w14:paraId="388DF954" w14:textId="066CBE66" w:rsidR="00953058" w:rsidRDefault="00953058" w:rsidP="00334A53">
      <w:pPr>
        <w:pStyle w:val="SemEspaamento"/>
      </w:pPr>
      <w:r>
        <w:t xml:space="preserve">Contudo, o acórdão que julgou os aclaratórios opostos </w:t>
      </w:r>
      <w:r w:rsidR="003B0FF4">
        <w:t>limitou-se a afirmar</w:t>
      </w:r>
      <w:r>
        <w:t xml:space="preserve"> o seguinte</w:t>
      </w:r>
      <w:r w:rsidR="001F504C">
        <w:t xml:space="preserve"> </w:t>
      </w:r>
      <w:r w:rsidR="001F504C" w:rsidRPr="00A33793">
        <w:rPr>
          <w:sz w:val="20"/>
          <w:szCs w:val="18"/>
        </w:rPr>
        <w:t xml:space="preserve">(evento </w:t>
      </w:r>
      <w:r w:rsidR="00A33793" w:rsidRPr="00A33793">
        <w:rPr>
          <w:sz w:val="20"/>
          <w:szCs w:val="18"/>
        </w:rPr>
        <w:t>42, VOTO2, p.1/2)</w:t>
      </w:r>
      <w:r>
        <w:t>:</w:t>
      </w:r>
    </w:p>
    <w:p w14:paraId="7E1BFA94" w14:textId="77777777" w:rsidR="001F504C" w:rsidRPr="00FF6C22" w:rsidRDefault="001F504C" w:rsidP="001F504C">
      <w:pPr>
        <w:pStyle w:val="Ttulo2"/>
        <w:rPr>
          <w:sz w:val="4"/>
          <w:szCs w:val="4"/>
        </w:rPr>
      </w:pPr>
    </w:p>
    <w:p w14:paraId="10E65D1F" w14:textId="52F2B22F" w:rsidR="00953058" w:rsidRDefault="00FF6C22" w:rsidP="001F504C">
      <w:pPr>
        <w:pStyle w:val="SemEspaamento"/>
        <w:numPr>
          <w:ilvl w:val="0"/>
          <w:numId w:val="0"/>
        </w:numPr>
        <w:jc w:val="center"/>
      </w:pPr>
      <w:r>
        <w:rPr>
          <w:noProof/>
        </w:rPr>
        <w:drawing>
          <wp:inline distT="0" distB="0" distL="0" distR="0" wp14:anchorId="61E5C47D" wp14:editId="4DF0BC4C">
            <wp:extent cx="4577860" cy="356235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7860" cy="3562350"/>
                    </a:xfrm>
                    <a:prstGeom prst="rect">
                      <a:avLst/>
                    </a:prstGeom>
                    <a:noFill/>
                    <a:ln>
                      <a:noFill/>
                    </a:ln>
                  </pic:spPr>
                </pic:pic>
              </a:graphicData>
            </a:graphic>
          </wp:inline>
        </w:drawing>
      </w:r>
    </w:p>
    <w:p w14:paraId="1530668C" w14:textId="0E6BED5C" w:rsidR="00996CB8" w:rsidRDefault="000335CA" w:rsidP="001F504C">
      <w:pPr>
        <w:pStyle w:val="SemEspaamento"/>
        <w:numPr>
          <w:ilvl w:val="0"/>
          <w:numId w:val="0"/>
        </w:numPr>
        <w:jc w:val="center"/>
      </w:pPr>
      <w:r>
        <w:rPr>
          <w:noProof/>
        </w:rPr>
        <mc:AlternateContent>
          <mc:Choice Requires="wps">
            <w:drawing>
              <wp:anchor distT="0" distB="0" distL="114300" distR="114300" simplePos="0" relativeHeight="251660288" behindDoc="0" locked="0" layoutInCell="1" allowOverlap="1" wp14:anchorId="5D7D9AFE" wp14:editId="1C3AF463">
                <wp:simplePos x="0" y="0"/>
                <wp:positionH relativeFrom="column">
                  <wp:posOffset>-176530</wp:posOffset>
                </wp:positionH>
                <wp:positionV relativeFrom="paragraph">
                  <wp:posOffset>1896110</wp:posOffset>
                </wp:positionV>
                <wp:extent cx="685800" cy="361950"/>
                <wp:effectExtent l="0" t="19050" r="38100" b="38100"/>
                <wp:wrapNone/>
                <wp:docPr id="17" name="Seta: para a Direita 17"/>
                <wp:cNvGraphicFramePr/>
                <a:graphic xmlns:a="http://schemas.openxmlformats.org/drawingml/2006/main">
                  <a:graphicData uri="http://schemas.microsoft.com/office/word/2010/wordprocessingShape">
                    <wps:wsp>
                      <wps:cNvSpPr/>
                      <wps:spPr>
                        <a:xfrm>
                          <a:off x="0" y="0"/>
                          <a:ext cx="685800" cy="361950"/>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A9A02D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17" o:spid="_x0000_s1026" type="#_x0000_t13" style="position:absolute;margin-left:-13.9pt;margin-top:149.3pt;width:54pt;height:2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" adj="15900" fillcolor="red" strokecolor="black [3213]" strokeweight="1pt"/>
            </w:pict>
          </mc:Fallback>
        </mc:AlternateContent>
      </w:r>
      <w:r w:rsidR="00996CB8">
        <w:rPr>
          <w:noProof/>
        </w:rPr>
        <w:drawing>
          <wp:inline distT="0" distB="0" distL="0" distR="0" wp14:anchorId="443B52D9" wp14:editId="754E000A">
            <wp:extent cx="4848225" cy="5703292"/>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8325" cy="5715173"/>
                    </a:xfrm>
                    <a:prstGeom prst="rect">
                      <a:avLst/>
                    </a:prstGeom>
                    <a:noFill/>
                    <a:ln>
                      <a:noFill/>
                    </a:ln>
                  </pic:spPr>
                </pic:pic>
              </a:graphicData>
            </a:graphic>
          </wp:inline>
        </w:drawing>
      </w:r>
    </w:p>
    <w:p w14:paraId="5E92FFD8" w14:textId="2960DAEC" w:rsidR="000C00D3" w:rsidRDefault="000335CA" w:rsidP="00E937A1">
      <w:pPr>
        <w:pStyle w:val="SemEspaamento"/>
      </w:pPr>
      <w:r>
        <w:t xml:space="preserve">Ora, Excelência, </w:t>
      </w:r>
      <w:r w:rsidR="00183691">
        <w:t xml:space="preserve">como visto, </w:t>
      </w:r>
      <w:r>
        <w:t xml:space="preserve">o </w:t>
      </w:r>
      <w:r w:rsidR="00244CE7">
        <w:t xml:space="preserve">mínimo </w:t>
      </w:r>
      <w:r>
        <w:t>que se extrai da decisão acima colacionada é que</w:t>
      </w:r>
      <w:r w:rsidR="00244CE7">
        <w:t xml:space="preserve"> houve o </w:t>
      </w:r>
      <w:r w:rsidR="00244CE7" w:rsidRPr="000C00D3">
        <w:rPr>
          <w:u w:val="single"/>
        </w:rPr>
        <w:t xml:space="preserve">saneamento </w:t>
      </w:r>
      <w:r w:rsidR="00183691" w:rsidRPr="000C00D3">
        <w:rPr>
          <w:u w:val="single"/>
        </w:rPr>
        <w:t xml:space="preserve">expresso </w:t>
      </w:r>
      <w:r w:rsidR="00244CE7" w:rsidRPr="000C00D3">
        <w:rPr>
          <w:u w:val="single"/>
        </w:rPr>
        <w:t xml:space="preserve">da </w:t>
      </w:r>
      <w:r w:rsidR="00244CE7" w:rsidRPr="00A43B2D">
        <w:rPr>
          <w:b/>
          <w:bCs/>
          <w:u w:val="single"/>
        </w:rPr>
        <w:t>omissão</w:t>
      </w:r>
      <w:r w:rsidR="00244CE7">
        <w:t xml:space="preserve"> apontada</w:t>
      </w:r>
      <w:r w:rsidR="00183691">
        <w:t xml:space="preserve"> no</w:t>
      </w:r>
      <w:r w:rsidR="004D1E99">
        <w:t xml:space="preserve">s aclaratórios </w:t>
      </w:r>
      <w:r w:rsidR="004D1E99" w:rsidRPr="000C00D3">
        <w:rPr>
          <w:sz w:val="20"/>
          <w:szCs w:val="18"/>
        </w:rPr>
        <w:t>(evento 29)</w:t>
      </w:r>
      <w:r w:rsidR="00244CE7">
        <w:t xml:space="preserve">, que </w:t>
      </w:r>
      <w:r w:rsidR="00183691">
        <w:t xml:space="preserve">envolve a </w:t>
      </w:r>
      <w:r w:rsidR="00183691" w:rsidRPr="000C00D3">
        <w:rPr>
          <w:u w:val="single"/>
        </w:rPr>
        <w:t>valoração dos documentos juntados ao evento 108</w:t>
      </w:r>
      <w:r w:rsidR="00183691">
        <w:t xml:space="preserve">, </w:t>
      </w:r>
      <w:r w:rsidR="004D1E99">
        <w:t xml:space="preserve">o que </w:t>
      </w:r>
      <w:r w:rsidR="004D1E99" w:rsidRPr="00871491">
        <w:rPr>
          <w:b/>
          <w:bCs/>
        </w:rPr>
        <w:t>conduz ao conhecimento</w:t>
      </w:r>
      <w:r w:rsidR="004D1E99">
        <w:t xml:space="preserve"> do recurso oposto e, por consequência, ao seu acolhimento ou rejeição.</w:t>
      </w:r>
    </w:p>
    <w:p w14:paraId="3C5E1C1A" w14:textId="4F0042C5" w:rsidR="00950DC7" w:rsidRDefault="00950DC7" w:rsidP="004A6F5B">
      <w:pPr>
        <w:pStyle w:val="SemEspaamento"/>
      </w:pPr>
      <w:r>
        <w:t xml:space="preserve">No mais, quanto ao </w:t>
      </w:r>
      <w:r w:rsidR="004A6F5B">
        <w:t xml:space="preserve">desígnio de prequestionar </w:t>
      </w:r>
      <w:r w:rsidR="00780413">
        <w:t>os dispositivos legais</w:t>
      </w:r>
      <w:r w:rsidR="004A6F5B">
        <w:t xml:space="preserve"> </w:t>
      </w:r>
      <w:r w:rsidR="003A368D">
        <w:t>a ser</w:t>
      </w:r>
      <w:r w:rsidR="00780413">
        <w:t>em</w:t>
      </w:r>
      <w:r w:rsidR="003A368D">
        <w:t xml:space="preserve"> eventualmente </w:t>
      </w:r>
      <w:r w:rsidR="00780413">
        <w:t xml:space="preserve">abordado </w:t>
      </w:r>
      <w:r w:rsidR="003A368D">
        <w:t xml:space="preserve">na </w:t>
      </w:r>
      <w:r w:rsidR="00780413">
        <w:t xml:space="preserve">Colenda </w:t>
      </w:r>
      <w:r w:rsidR="003A368D">
        <w:t>Corte Superior</w:t>
      </w:r>
      <w:r>
        <w:t xml:space="preserve">, o aresto </w:t>
      </w:r>
      <w:r w:rsidR="004A6F5B">
        <w:t>decidiu que, “</w:t>
      </w:r>
      <w:r w:rsidR="004A6F5B" w:rsidRPr="004A6F5B">
        <w:rPr>
          <w:i/>
          <w:iCs/>
        </w:rPr>
        <w:t>Diante da falta de um legítimo vício processual, os aclaratórios não servem para fins de prequestionamento. É cediço que para a apreciação do pedido de prequestionamento é necessária a ocorrência de uma das hipóteses previstas no art. 619 do Código de Processo Penal, o que não se verificou no acórdão sob exame”</w:t>
      </w:r>
      <w:r w:rsidR="003A368D">
        <w:rPr>
          <w:i/>
          <w:iCs/>
        </w:rPr>
        <w:t xml:space="preserve"> </w:t>
      </w:r>
      <w:r w:rsidR="003A368D" w:rsidRPr="003A368D">
        <w:rPr>
          <w:sz w:val="20"/>
          <w:szCs w:val="18"/>
        </w:rPr>
        <w:t>(evento 42, VOTO 2, p. 3)</w:t>
      </w:r>
      <w:r w:rsidR="004A6F5B">
        <w:t xml:space="preserve">. </w:t>
      </w:r>
    </w:p>
    <w:p w14:paraId="14BC3AAC" w14:textId="3A06E78A" w:rsidR="003A368D" w:rsidRDefault="003A368D" w:rsidP="00334A53">
      <w:pPr>
        <w:pStyle w:val="SemEspaamento"/>
      </w:pPr>
      <w:r>
        <w:t xml:space="preserve">Com a devida vênia, Excelência, </w:t>
      </w:r>
      <w:r w:rsidR="00EA2256">
        <w:t xml:space="preserve">já se viu que o acórdão tratou de </w:t>
      </w:r>
      <w:r w:rsidR="0048401B">
        <w:t>omissão apontada expressamente no recurso</w:t>
      </w:r>
      <w:r w:rsidR="00894AA9">
        <w:t xml:space="preserve">, além de abordar outros pontos trazidos pelo recorrente, </w:t>
      </w:r>
      <w:r w:rsidR="00EA2256">
        <w:t xml:space="preserve">de modo que </w:t>
      </w:r>
      <w:r w:rsidR="00AE1D14">
        <w:t>não há como admitir o entendimento de que é hipótese de não conhecimento do recurso.</w:t>
      </w:r>
      <w:r w:rsidR="00894AA9">
        <w:t xml:space="preserve"> </w:t>
      </w:r>
    </w:p>
    <w:p w14:paraId="13E5B39C" w14:textId="75993B6A" w:rsidR="000D353E" w:rsidRDefault="00EA2256" w:rsidP="00334A53">
      <w:pPr>
        <w:pStyle w:val="SemEspaamento"/>
      </w:pPr>
      <w:r>
        <w:t>Além disso</w:t>
      </w:r>
      <w:r w:rsidR="000D353E">
        <w:t xml:space="preserve">, </w:t>
      </w:r>
      <w:r w:rsidR="00C3453E">
        <w:t xml:space="preserve">como se sabe, </w:t>
      </w:r>
      <w:r w:rsidR="000D353E">
        <w:t xml:space="preserve">o art. 1.025 do CPC é categórico em </w:t>
      </w:r>
      <w:r w:rsidR="00B51142">
        <w:t>estabelecer que “</w:t>
      </w:r>
      <w:r w:rsidR="00B51142" w:rsidRPr="00B51142">
        <w:rPr>
          <w:i/>
          <w:iCs/>
        </w:rPr>
        <w:t>Consideram-se incluídos no acórdão os elementos que o embargante suscitou, para fins de pré-questionamento, ainda que os embargos de declaração sejam inadmitidos ou rejeitados, caso o tribunal superior considere existentes erro, omissão, contradição ou obscuridade</w:t>
      </w:r>
      <w:r w:rsidR="00B51142">
        <w:t>”.</w:t>
      </w:r>
      <w:r w:rsidR="00AE1D14">
        <w:t xml:space="preserve"> </w:t>
      </w:r>
    </w:p>
    <w:p w14:paraId="79393242" w14:textId="76578C5A" w:rsidR="00AE1D14" w:rsidRDefault="00C3453E" w:rsidP="00334A53">
      <w:pPr>
        <w:pStyle w:val="SemEspaamento"/>
      </w:pPr>
      <w:r>
        <w:t xml:space="preserve">Ou seja, </w:t>
      </w:r>
      <w:r w:rsidR="003F3780">
        <w:t xml:space="preserve">o novo diploma processual civil, aplicado subsidiariamente ao processo penal, é claro </w:t>
      </w:r>
      <w:r w:rsidR="00EF1A0D">
        <w:t>ao</w:t>
      </w:r>
      <w:r w:rsidR="003F3780">
        <w:t xml:space="preserve"> permitir a oposição de embargos de declaração para fins de prequestionamento, não deixando margem para que a Câmara Julgadora deixe </w:t>
      </w:r>
      <w:r w:rsidR="009C0FDB">
        <w:t xml:space="preserve">de conhecer recurso integrativo </w:t>
      </w:r>
      <w:r w:rsidR="003F3780" w:rsidRPr="00ED24B4">
        <w:rPr>
          <w:u w:val="single"/>
        </w:rPr>
        <w:t xml:space="preserve">oposto </w:t>
      </w:r>
      <w:r w:rsidR="009C0FDB" w:rsidRPr="00ED24B4">
        <w:rPr>
          <w:u w:val="single"/>
        </w:rPr>
        <w:t>tempestivamente</w:t>
      </w:r>
      <w:r w:rsidR="007D01E3">
        <w:t xml:space="preserve"> e com indicação expressa de vício</w:t>
      </w:r>
      <w:r w:rsidR="003F3780">
        <w:t>, sob pena de imposição de novo requisito</w:t>
      </w:r>
      <w:r w:rsidR="006B5387">
        <w:t>, não previsto em lei,</w:t>
      </w:r>
      <w:r w:rsidR="003F3780">
        <w:t xml:space="preserve"> </w:t>
      </w:r>
      <w:r w:rsidR="006B5387">
        <w:t>para acesso às instâncias superiores</w:t>
      </w:r>
      <w:r w:rsidR="003F3780">
        <w:t>.</w:t>
      </w:r>
      <w:r w:rsidR="009C0FDB">
        <w:t xml:space="preserve"> </w:t>
      </w:r>
    </w:p>
    <w:p w14:paraId="683979B0" w14:textId="77777777" w:rsidR="007126AC" w:rsidRPr="007126AC" w:rsidRDefault="000C0FBB" w:rsidP="00334A53">
      <w:pPr>
        <w:pStyle w:val="SemEspaamento"/>
      </w:pPr>
      <w:r>
        <w:t xml:space="preserve">Sobre o assunto, </w:t>
      </w:r>
      <w:r w:rsidR="00A268CA">
        <w:t xml:space="preserve">Fernando da Fonseca Gajardoni </w:t>
      </w:r>
      <w:r w:rsidR="00A268CA" w:rsidRPr="00ED24B4">
        <w:rPr>
          <w:sz w:val="20"/>
          <w:szCs w:val="18"/>
        </w:rPr>
        <w:t>(et. al,</w:t>
      </w:r>
      <w:r w:rsidR="00FE7333" w:rsidRPr="00ED24B4">
        <w:rPr>
          <w:sz w:val="20"/>
          <w:szCs w:val="18"/>
        </w:rPr>
        <w:t xml:space="preserve"> </w:t>
      </w:r>
      <w:r w:rsidR="00C24777" w:rsidRPr="00ED24B4">
        <w:rPr>
          <w:sz w:val="20"/>
          <w:szCs w:val="18"/>
        </w:rPr>
        <w:t xml:space="preserve">Comentários ao Código de Processo Civil, 5ª ed., </w:t>
      </w:r>
      <w:r w:rsidR="000D70DA" w:rsidRPr="00ED24B4">
        <w:rPr>
          <w:sz w:val="20"/>
          <w:szCs w:val="18"/>
        </w:rPr>
        <w:t xml:space="preserve">Rio de Janeiro: </w:t>
      </w:r>
      <w:r w:rsidR="00C24777" w:rsidRPr="00ED24B4">
        <w:rPr>
          <w:sz w:val="20"/>
          <w:szCs w:val="18"/>
        </w:rPr>
        <w:t>Forense,</w:t>
      </w:r>
      <w:r w:rsidR="000D70DA" w:rsidRPr="00ED24B4">
        <w:rPr>
          <w:sz w:val="20"/>
          <w:szCs w:val="18"/>
        </w:rPr>
        <w:t xml:space="preserve"> 2022, p. 1.5</w:t>
      </w:r>
      <w:r w:rsidR="00103FC0" w:rsidRPr="00ED24B4">
        <w:rPr>
          <w:sz w:val="20"/>
          <w:szCs w:val="18"/>
        </w:rPr>
        <w:t>73</w:t>
      </w:r>
      <w:r w:rsidR="000D70DA" w:rsidRPr="00ED24B4">
        <w:rPr>
          <w:sz w:val="20"/>
          <w:szCs w:val="18"/>
        </w:rPr>
        <w:t>)</w:t>
      </w:r>
      <w:r w:rsidR="000D70DA">
        <w:t xml:space="preserve"> leciona que “</w:t>
      </w:r>
      <w:r w:rsidR="00230FBF">
        <w:rPr>
          <w:i/>
          <w:iCs/>
        </w:rPr>
        <w:t>os embargos declaratórios</w:t>
      </w:r>
      <w:r w:rsidR="00103FC0">
        <w:rPr>
          <w:i/>
          <w:iCs/>
        </w:rPr>
        <w:t xml:space="preserve"> se apresentam como o instrumento para forçar o prequestionamento, na medida em que compelem o tribunal a examinar forçosamente a questão sobre a qual se pretende o prequestionamento</w:t>
      </w:r>
      <w:r w:rsidR="007126AC">
        <w:rPr>
          <w:i/>
          <w:iCs/>
        </w:rPr>
        <w:t>”</w:t>
      </w:r>
      <w:r w:rsidR="002D6013">
        <w:rPr>
          <w:i/>
          <w:iCs/>
        </w:rPr>
        <w:t>.</w:t>
      </w:r>
      <w:r w:rsidR="00D60774">
        <w:rPr>
          <w:i/>
          <w:iCs/>
        </w:rPr>
        <w:t xml:space="preserve"> </w:t>
      </w:r>
    </w:p>
    <w:p w14:paraId="6B3E017E" w14:textId="43247D61" w:rsidR="000C0FBB" w:rsidRDefault="007126AC" w:rsidP="00334A53">
      <w:pPr>
        <w:pStyle w:val="SemEspaamento"/>
      </w:pPr>
      <w:r>
        <w:t>Ao prosseguir, o insigne doutrinador registra que “</w:t>
      </w:r>
      <w:r w:rsidR="00D60774">
        <w:rPr>
          <w:i/>
          <w:iCs/>
        </w:rPr>
        <w:t>O art. 1.025 institui o que temos por prequestionamento virtual</w:t>
      </w:r>
      <w:r w:rsidR="004F2230">
        <w:rPr>
          <w:i/>
          <w:iCs/>
        </w:rPr>
        <w:t xml:space="preserve">, decorrente de uma eficácia integrativa automática predisposta pelo Código aos embargos de declaração. Isso porque, nos termos desse art. 1.025, a </w:t>
      </w:r>
      <w:r w:rsidR="003E6BC8">
        <w:rPr>
          <w:i/>
          <w:iCs/>
        </w:rPr>
        <w:t>[oposição] de embargos declaratórios, com o fim de prequestionamento, importa na inclusão virtual</w:t>
      </w:r>
      <w:r w:rsidR="006E1474">
        <w:rPr>
          <w:i/>
          <w:iCs/>
        </w:rPr>
        <w:t xml:space="preserve"> dos argumentos suscitados pela parte no acórdão recorrido, possibilitando assim a interposição dos recursos de superposição pela presença do prequestionamento (virtual)</w:t>
      </w:r>
      <w:r w:rsidR="00EC2A81">
        <w:rPr>
          <w:i/>
          <w:iCs/>
        </w:rPr>
        <w:t xml:space="preserve"> (OLIVEIRA JR</w:t>
      </w:r>
      <w:r w:rsidR="00E55C68">
        <w:rPr>
          <w:i/>
          <w:iCs/>
        </w:rPr>
        <w:t>., 2016b. p. 1.086-1087)</w:t>
      </w:r>
      <w:r w:rsidR="00E55C68">
        <w:t>”</w:t>
      </w:r>
      <w:r>
        <w:t xml:space="preserve"> </w:t>
      </w:r>
      <w:r w:rsidRPr="008B49AD">
        <w:rPr>
          <w:sz w:val="20"/>
          <w:szCs w:val="18"/>
        </w:rPr>
        <w:t>(ob. cit., p. 1.573/1.574</w:t>
      </w:r>
      <w:r w:rsidR="008B49AD" w:rsidRPr="008B49AD">
        <w:rPr>
          <w:sz w:val="20"/>
          <w:szCs w:val="18"/>
        </w:rPr>
        <w:t>)</w:t>
      </w:r>
      <w:r w:rsidR="00E55C68">
        <w:t>.</w:t>
      </w:r>
    </w:p>
    <w:p w14:paraId="2B3E9FC0" w14:textId="28BD3DC8" w:rsidR="00635DAC" w:rsidRDefault="006B5387" w:rsidP="00334A53">
      <w:pPr>
        <w:pStyle w:val="SemEspaamento"/>
      </w:pPr>
      <w:r>
        <w:t xml:space="preserve">O </w:t>
      </w:r>
      <w:r w:rsidR="00635DAC">
        <w:t>art.</w:t>
      </w:r>
      <w:r w:rsidR="00F92F91">
        <w:t xml:space="preserve"> 1.029</w:t>
      </w:r>
      <w:r w:rsidR="00611A62">
        <w:t xml:space="preserve">, §3º, </w:t>
      </w:r>
      <w:r w:rsidR="00F92F91">
        <w:t xml:space="preserve">do </w:t>
      </w:r>
      <w:r>
        <w:t>CPC</w:t>
      </w:r>
      <w:r w:rsidR="00F92F91">
        <w:t>, por sua vez, disciplina que</w:t>
      </w:r>
      <w:r w:rsidR="00611A62">
        <w:t xml:space="preserve"> “</w:t>
      </w:r>
      <w:r w:rsidR="00611A62" w:rsidRPr="00611A62">
        <w:rPr>
          <w:i/>
          <w:iCs/>
        </w:rPr>
        <w:t>O Supremo Tribunal Federal ou o Superior Tribunal de Justiça poderá desconsiderar vício formal de recurso tempestivo ou determinar sua correção, desde que não o repute grave</w:t>
      </w:r>
      <w:r w:rsidR="00611A62">
        <w:t>”.</w:t>
      </w:r>
    </w:p>
    <w:p w14:paraId="0650870D" w14:textId="547AB074" w:rsidR="006B5387" w:rsidRPr="00C1180F" w:rsidRDefault="004F2AF2" w:rsidP="00B97DE5">
      <w:pPr>
        <w:pStyle w:val="SemEspaamento"/>
      </w:pPr>
      <w:r>
        <w:t>Desse modo</w:t>
      </w:r>
      <w:r w:rsidR="00D633D7">
        <w:t xml:space="preserve">, com o devido respeito e acatamento, Excelência, como os </w:t>
      </w:r>
      <w:r w:rsidR="00D633D7" w:rsidRPr="00E951B9">
        <w:rPr>
          <w:u w:val="single"/>
        </w:rPr>
        <w:t>embargos de declaração</w:t>
      </w:r>
      <w:r w:rsidR="00D633D7">
        <w:t xml:space="preserve"> foram </w:t>
      </w:r>
      <w:r w:rsidR="00D633D7" w:rsidRPr="00E951B9">
        <w:rPr>
          <w:u w:val="single"/>
        </w:rPr>
        <w:t>opostos</w:t>
      </w:r>
      <w:r w:rsidR="00D633D7">
        <w:t xml:space="preserve"> </w:t>
      </w:r>
      <w:r w:rsidR="00D633D7" w:rsidRPr="001D31C4">
        <w:rPr>
          <w:u w:val="single"/>
        </w:rPr>
        <w:t>tempestivamente</w:t>
      </w:r>
      <w:r w:rsidR="00D633D7">
        <w:t>, com a exposição da omissão sobre os documentos do evento 108</w:t>
      </w:r>
      <w:r w:rsidR="00E65AAD">
        <w:t xml:space="preserve"> e os dispositivos legais objeto de prequestionamento</w:t>
      </w:r>
      <w:r w:rsidR="00D633D7">
        <w:t xml:space="preserve">, e o </w:t>
      </w:r>
      <w:r w:rsidR="00D633D7" w:rsidRPr="001D31C4">
        <w:rPr>
          <w:u w:val="single"/>
        </w:rPr>
        <w:t>recurso especial</w:t>
      </w:r>
      <w:r w:rsidR="00D633D7">
        <w:t xml:space="preserve"> também foi interposto </w:t>
      </w:r>
      <w:r w:rsidR="00D633D7" w:rsidRPr="001D31C4">
        <w:rPr>
          <w:u w:val="single"/>
        </w:rPr>
        <w:t>tempestivamente</w:t>
      </w:r>
      <w:r w:rsidR="00D633D7">
        <w:t xml:space="preserve">, </w:t>
      </w:r>
      <w:r w:rsidR="001D31C4">
        <w:t>considerando</w:t>
      </w:r>
      <w:r w:rsidR="00D633D7">
        <w:t xml:space="preserve"> o conhecimento e rejeição </w:t>
      </w:r>
      <w:r w:rsidR="00D633D7" w:rsidRPr="00D633D7">
        <w:rPr>
          <w:sz w:val="20"/>
          <w:szCs w:val="18"/>
        </w:rPr>
        <w:t>(ou acolhimento)</w:t>
      </w:r>
      <w:r w:rsidR="00D633D7">
        <w:t xml:space="preserve"> dos aclaratórios, </w:t>
      </w:r>
      <w:r w:rsidR="009C66C3">
        <w:t>é o caso de aplicação do art. 1.029, §3º, do CPC,</w:t>
      </w:r>
      <w:r w:rsidR="00C25F8B">
        <w:t xml:space="preserve"> por conta da existência de vício formal,</w:t>
      </w:r>
      <w:r w:rsidR="009C66C3">
        <w:t xml:space="preserve"> </w:t>
      </w:r>
      <w:r w:rsidR="001C08E8">
        <w:t xml:space="preserve">o que </w:t>
      </w:r>
      <w:r w:rsidR="00B97DE5">
        <w:t xml:space="preserve">conduz ao provimento deste agravo, para permitir a admissão e o provimento do recurso especial, </w:t>
      </w:r>
      <w:r w:rsidR="00AC47C0">
        <w:t>em seus termos.</w:t>
      </w:r>
    </w:p>
    <w:p w14:paraId="60680555" w14:textId="77777777" w:rsidR="00C1180F" w:rsidRPr="00DB6E0D" w:rsidRDefault="00C1180F" w:rsidP="000750B8">
      <w:pPr>
        <w:pStyle w:val="Ttulo"/>
        <w:spacing w:line="312" w:lineRule="auto"/>
        <w:ind w:right="142"/>
        <w:rPr>
          <w:sz w:val="20"/>
          <w:szCs w:val="22"/>
        </w:rPr>
      </w:pPr>
    </w:p>
    <w:p w14:paraId="3704AB4B" w14:textId="77777777" w:rsidR="00501A18" w:rsidRPr="00136102" w:rsidRDefault="00501A18" w:rsidP="00CC13DA">
      <w:pPr>
        <w:pStyle w:val="Ttulo"/>
        <w:spacing w:line="276" w:lineRule="auto"/>
      </w:pPr>
      <w:r>
        <w:t xml:space="preserve">III – REQUERIMENTOS </w:t>
      </w:r>
    </w:p>
    <w:p w14:paraId="492C2B4C" w14:textId="77777777" w:rsidR="00501A18" w:rsidRPr="00DB6E0D" w:rsidRDefault="00501A18" w:rsidP="00501A18">
      <w:pPr>
        <w:spacing w:after="0" w:line="360" w:lineRule="auto"/>
        <w:ind w:firstLine="1418"/>
        <w:contextualSpacing/>
        <w:jc w:val="both"/>
        <w:rPr>
          <w:rFonts w:ascii="Arial" w:eastAsia="Calibri" w:hAnsi="Arial" w:cs="Times New Roman"/>
          <w:b/>
          <w:sz w:val="20"/>
          <w:szCs w:val="20"/>
        </w:rPr>
      </w:pPr>
    </w:p>
    <w:p w14:paraId="3E85CE4A" w14:textId="431AFBC6" w:rsidR="00501A18" w:rsidRPr="00136102" w:rsidRDefault="00501A18" w:rsidP="00501A18">
      <w:pPr>
        <w:pStyle w:val="SemEspaamento"/>
      </w:pPr>
      <w:r>
        <w:t>A</w:t>
      </w:r>
      <w:r w:rsidRPr="00136102">
        <w:t xml:space="preserve">nte o exposto, </w:t>
      </w:r>
      <w:r w:rsidR="008A7F15">
        <w:t>o agravante requer</w:t>
      </w:r>
      <w:r w:rsidRPr="00136102">
        <w:t>:</w:t>
      </w:r>
    </w:p>
    <w:p w14:paraId="2E47B1E5" w14:textId="77777777" w:rsidR="00501A18" w:rsidRPr="00CC13DA" w:rsidRDefault="00501A18" w:rsidP="00501A18">
      <w:pPr>
        <w:spacing w:after="0" w:line="360" w:lineRule="auto"/>
        <w:ind w:left="1418"/>
        <w:contextualSpacing/>
        <w:jc w:val="both"/>
        <w:rPr>
          <w:rFonts w:ascii="Arial" w:eastAsia="Calibri" w:hAnsi="Arial" w:cs="Times New Roman"/>
          <w:sz w:val="20"/>
          <w:szCs w:val="20"/>
        </w:rPr>
      </w:pPr>
    </w:p>
    <w:p w14:paraId="6493106C" w14:textId="77777777" w:rsidR="00D3301B" w:rsidRDefault="00D3301B" w:rsidP="00D3301B">
      <w:pPr>
        <w:pStyle w:val="SemEspaamento"/>
        <w:numPr>
          <w:ilvl w:val="0"/>
          <w:numId w:val="2"/>
        </w:numPr>
        <w:ind w:left="0" w:firstLine="1418"/>
      </w:pPr>
      <w:r w:rsidRPr="00D96520">
        <w:t xml:space="preserve">o recebimento e conhecimento do presente AGRAVO, com a intimação da parte adversa para apresentar contrarrazões, no prazo legal, </w:t>
      </w:r>
      <w:r>
        <w:t>consoante o disposto n</w:t>
      </w:r>
      <w:r w:rsidRPr="00D96520">
        <w:t>o §3º do art. 1.042 do CPC</w:t>
      </w:r>
      <w:r>
        <w:t>;</w:t>
      </w:r>
    </w:p>
    <w:p w14:paraId="78E9ED9A" w14:textId="77777777" w:rsidR="00D3301B" w:rsidRDefault="00D3301B" w:rsidP="00D3301B">
      <w:pPr>
        <w:pStyle w:val="SemEspaamento"/>
        <w:numPr>
          <w:ilvl w:val="0"/>
          <w:numId w:val="2"/>
        </w:numPr>
        <w:ind w:left="0" w:firstLine="1418"/>
      </w:pPr>
      <w:r w:rsidRPr="00C61B61">
        <w:rPr>
          <w:szCs w:val="24"/>
        </w:rPr>
        <w:t>após o prazo de resposta, seja oportunizado o juízo de retratação, nos termos desta fundamentação</w:t>
      </w:r>
      <w:r>
        <w:t>;</w:t>
      </w:r>
    </w:p>
    <w:p w14:paraId="414D1C24" w14:textId="77777777" w:rsidR="00D3301B" w:rsidRPr="00D95F13" w:rsidRDefault="00D3301B" w:rsidP="00D3301B">
      <w:pPr>
        <w:pStyle w:val="SemEspaamento"/>
        <w:numPr>
          <w:ilvl w:val="0"/>
          <w:numId w:val="2"/>
        </w:numPr>
        <w:ind w:left="0" w:firstLine="1418"/>
      </w:pPr>
      <w:r w:rsidRPr="00C61B61">
        <w:rPr>
          <w:szCs w:val="24"/>
        </w:rPr>
        <w:t>não havendo retratação, o encaminhamento deste agravo ao Egrégio Superior Tribunal de Justiça, para seu regular processamento; e</w:t>
      </w:r>
    </w:p>
    <w:p w14:paraId="32708CD8" w14:textId="50FF209A" w:rsidR="00501A18" w:rsidRDefault="00D3301B" w:rsidP="00D3301B">
      <w:pPr>
        <w:pStyle w:val="SemEspaamento"/>
        <w:numPr>
          <w:ilvl w:val="0"/>
          <w:numId w:val="2"/>
        </w:numPr>
        <w:ind w:left="0" w:firstLine="1418"/>
      </w:pPr>
      <w:r>
        <w:rPr>
          <w:szCs w:val="24"/>
        </w:rPr>
        <w:t>quanto ao mérito, o provimento d</w:t>
      </w:r>
      <w:r w:rsidRPr="00C61B61">
        <w:rPr>
          <w:szCs w:val="24"/>
        </w:rPr>
        <w:t>este agravo para admitir o andamento do recurso especial anteriormente interposto, sobre o qual, oportunamente, também se reitera o provimento</w:t>
      </w:r>
      <w:r>
        <w:rPr>
          <w:szCs w:val="24"/>
        </w:rPr>
        <w:t>.</w:t>
      </w:r>
    </w:p>
    <w:p w14:paraId="57702248" w14:textId="77777777" w:rsidR="00501A18" w:rsidRPr="00C93597" w:rsidRDefault="00501A18" w:rsidP="00501A18">
      <w:pPr>
        <w:pStyle w:val="SemEspaamento"/>
        <w:numPr>
          <w:ilvl w:val="0"/>
          <w:numId w:val="0"/>
        </w:numPr>
        <w:ind w:left="1418"/>
      </w:pPr>
    </w:p>
    <w:p w14:paraId="03E01560" w14:textId="77777777" w:rsidR="00501A18" w:rsidRPr="00EC1F20" w:rsidRDefault="005B67EA" w:rsidP="00501A18">
      <w:pPr>
        <w:pStyle w:val="SemEspaamento"/>
      </w:pPr>
      <w:r>
        <w:rPr>
          <w:rFonts w:eastAsia="Calibri" w:cs="Times New Roman"/>
        </w:rPr>
        <w:t>Pleiteia</w:t>
      </w:r>
      <w:r w:rsidR="00501A18" w:rsidRPr="00F8192D">
        <w:rPr>
          <w:rFonts w:eastAsia="Calibri" w:cs="Times New Roman"/>
        </w:rPr>
        <w:t xml:space="preserve">, </w:t>
      </w:r>
      <w:r w:rsidR="00501A18">
        <w:rPr>
          <w:rFonts w:eastAsia="Calibri" w:cs="Times New Roman"/>
        </w:rPr>
        <w:t>por fim</w:t>
      </w:r>
      <w:r w:rsidR="00501A18" w:rsidRPr="00F8192D">
        <w:rPr>
          <w:rFonts w:eastAsia="Calibri" w:cs="Times New Roman"/>
        </w:rPr>
        <w:t>, sejam</w:t>
      </w:r>
      <w:r w:rsidR="00501A18" w:rsidRPr="00416D9D">
        <w:t xml:space="preserve"> todas as intimações </w:t>
      </w:r>
      <w:r w:rsidR="00501A18">
        <w:t xml:space="preserve">doravante </w:t>
      </w:r>
      <w:r w:rsidR="00501A18" w:rsidRPr="00416D9D">
        <w:t>realizadas em nome d</w:t>
      </w:r>
      <w:r w:rsidR="00501A18">
        <w:t>o</w:t>
      </w:r>
      <w:r w:rsidR="00A0580E">
        <w:t>s</w:t>
      </w:r>
      <w:r w:rsidR="00501A18" w:rsidRPr="00416D9D">
        <w:t xml:space="preserve"> advogad</w:t>
      </w:r>
      <w:r w:rsidR="00501A18">
        <w:t>o</w:t>
      </w:r>
      <w:r w:rsidR="00A0580E">
        <w:t>s</w:t>
      </w:r>
      <w:r w:rsidR="00501A18" w:rsidRPr="00416D9D">
        <w:t xml:space="preserve"> </w:t>
      </w:r>
      <w:r w:rsidR="00501A18">
        <w:t>Paulo Ekke Moukarzel Junior</w:t>
      </w:r>
      <w:r w:rsidR="00501A18" w:rsidRPr="00416D9D">
        <w:t>, inscrit</w:t>
      </w:r>
      <w:r w:rsidR="00501A18">
        <w:t>o</w:t>
      </w:r>
      <w:r w:rsidR="00501A18" w:rsidRPr="00416D9D">
        <w:t xml:space="preserve"> na OAB/SC sob o nº </w:t>
      </w:r>
      <w:r w:rsidR="00501A18">
        <w:t>36.591</w:t>
      </w:r>
      <w:r w:rsidR="00501A18" w:rsidRPr="00416D9D">
        <w:t xml:space="preserve">, </w:t>
      </w:r>
      <w:r w:rsidR="00A0580E">
        <w:t xml:space="preserve">e Bruno Gastão da Rosa, inscrito na OAB/SC sob o n° </w:t>
      </w:r>
      <w:r w:rsidR="00933D4A">
        <w:t>47.774</w:t>
      </w:r>
      <w:r w:rsidR="00A0580E">
        <w:t xml:space="preserve">, </w:t>
      </w:r>
      <w:r w:rsidR="00501A18" w:rsidRPr="00416D9D">
        <w:t>sob pena de nulidade</w:t>
      </w:r>
      <w:r w:rsidR="00501A18" w:rsidRPr="00A51EDB">
        <w:t xml:space="preserve"> </w:t>
      </w:r>
      <w:r w:rsidR="00501A18" w:rsidRPr="00F8192D">
        <w:rPr>
          <w:sz w:val="20"/>
        </w:rPr>
        <w:t>(art. 272, §5º, do CPC)</w:t>
      </w:r>
      <w:r w:rsidR="00501A18" w:rsidRPr="00416D9D">
        <w:t>.</w:t>
      </w:r>
    </w:p>
    <w:p w14:paraId="46A0C8F5" w14:textId="77777777" w:rsidR="00501A18" w:rsidRPr="00136102" w:rsidRDefault="00501A18" w:rsidP="00501A18">
      <w:pPr>
        <w:pStyle w:val="SemEspaamento"/>
        <w:numPr>
          <w:ilvl w:val="0"/>
          <w:numId w:val="0"/>
        </w:numPr>
      </w:pPr>
    </w:p>
    <w:p w14:paraId="214A4AFA" w14:textId="77777777" w:rsidR="00501A18" w:rsidRDefault="00501A18" w:rsidP="00501A18">
      <w:pPr>
        <w:spacing w:after="0" w:line="360" w:lineRule="auto"/>
        <w:ind w:left="1418"/>
        <w:contextualSpacing/>
        <w:jc w:val="both"/>
        <w:rPr>
          <w:rFonts w:ascii="Arial" w:eastAsia="Calibri" w:hAnsi="Arial" w:cs="Times New Roman"/>
          <w:sz w:val="24"/>
          <w:szCs w:val="24"/>
        </w:rPr>
      </w:pPr>
    </w:p>
    <w:p w14:paraId="3A2B28D8" w14:textId="77777777" w:rsidR="00501A18" w:rsidRPr="00136102" w:rsidRDefault="00501A18" w:rsidP="00501A1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4CAC003" w14:textId="3B420186" w:rsidR="00501A18" w:rsidRPr="00136102" w:rsidRDefault="00501A18" w:rsidP="00501A1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7D01E3">
        <w:rPr>
          <w:rFonts w:ascii="Arial" w:eastAsia="Calibri" w:hAnsi="Arial" w:cs="Times New Roman"/>
          <w:noProof/>
          <w:sz w:val="24"/>
          <w:szCs w:val="24"/>
        </w:rPr>
        <w:t>23 de fevereiro de 2023</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1134E8E4" w14:textId="77777777" w:rsidR="00501A18" w:rsidRDefault="00501A18" w:rsidP="00501A18">
      <w:pPr>
        <w:autoSpaceDE w:val="0"/>
        <w:autoSpaceDN w:val="0"/>
        <w:adjustRightInd w:val="0"/>
        <w:spacing w:after="0" w:line="240" w:lineRule="auto"/>
        <w:rPr>
          <w:rFonts w:ascii="Arial" w:hAnsi="Arial" w:cs="Arial"/>
          <w:b/>
          <w:bCs/>
          <w:sz w:val="24"/>
          <w:szCs w:val="24"/>
          <w:lang w:val="pt"/>
        </w:rPr>
      </w:pPr>
    </w:p>
    <w:p w14:paraId="35D73657" w14:textId="77777777" w:rsidR="00501A18" w:rsidRDefault="00501A18" w:rsidP="00501A18">
      <w:pPr>
        <w:autoSpaceDE w:val="0"/>
        <w:autoSpaceDN w:val="0"/>
        <w:adjustRightInd w:val="0"/>
        <w:spacing w:after="0" w:line="240" w:lineRule="auto"/>
        <w:rPr>
          <w:rFonts w:ascii="Arial" w:hAnsi="Arial" w:cs="Arial"/>
          <w:b/>
          <w:bCs/>
          <w:sz w:val="24"/>
          <w:szCs w:val="24"/>
          <w:lang w:val="pt"/>
        </w:rPr>
      </w:pPr>
    </w:p>
    <w:p w14:paraId="1C4C7456" w14:textId="77777777" w:rsidR="00501A18" w:rsidRDefault="00501A18" w:rsidP="00183BE2">
      <w:pPr>
        <w:autoSpaceDE w:val="0"/>
        <w:autoSpaceDN w:val="0"/>
        <w:adjustRightInd w:val="0"/>
        <w:spacing w:after="0" w:line="240" w:lineRule="auto"/>
        <w:rPr>
          <w:rFonts w:ascii="Arial" w:hAnsi="Arial" w:cs="Arial"/>
          <w:b/>
          <w:bCs/>
          <w:sz w:val="24"/>
          <w:szCs w:val="24"/>
          <w:lang w:val="pt"/>
        </w:rPr>
      </w:pPr>
    </w:p>
    <w:p w14:paraId="3C17BAB8" w14:textId="77777777" w:rsidR="00D76430" w:rsidRPr="00D576AF" w:rsidRDefault="00D76430" w:rsidP="00D76430">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7562F683" w14:textId="77777777" w:rsidR="00D76430" w:rsidRPr="00D76430" w:rsidRDefault="00D76430" w:rsidP="00D76430">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p w14:paraId="7097FF57" w14:textId="77777777" w:rsidR="00501A18" w:rsidRDefault="00501A18" w:rsidP="00501A18">
      <w:pPr>
        <w:pStyle w:val="Ttulo2"/>
        <w:spacing w:line="276" w:lineRule="auto"/>
        <w:ind w:left="0"/>
        <w:rPr>
          <w:rFonts w:cs="Arial"/>
          <w:u w:val="single"/>
        </w:rPr>
      </w:pPr>
    </w:p>
    <w:p w14:paraId="37520554" w14:textId="77777777" w:rsidR="00131BEB" w:rsidRPr="00377A2E" w:rsidRDefault="00131BEB" w:rsidP="00377A2E"/>
    <w:sectPr w:rsidR="00131BEB" w:rsidRPr="00377A2E" w:rsidSect="00B34903">
      <w:headerReference w:type="default" r:id="rId10"/>
      <w:footerReference w:type="default" r:id="rId11"/>
      <w:pgSz w:w="11906" w:h="16838"/>
      <w:pgMar w:top="1419" w:right="1416" w:bottom="851" w:left="1418" w:header="135"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9ADC6" w14:textId="77777777" w:rsidR="00DE7509" w:rsidRDefault="00DE7509" w:rsidP="00943258">
      <w:pPr>
        <w:spacing w:after="0" w:line="240" w:lineRule="auto"/>
      </w:pPr>
      <w:r>
        <w:separator/>
      </w:r>
    </w:p>
  </w:endnote>
  <w:endnote w:type="continuationSeparator" w:id="0">
    <w:p w14:paraId="2CCB021A" w14:textId="77777777" w:rsidR="00DE7509" w:rsidRDefault="00DE7509"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47363395"/>
      <w:docPartObj>
        <w:docPartGallery w:val="Page Numbers (Bottom of Page)"/>
        <w:docPartUnique/>
      </w:docPartObj>
    </w:sdtPr>
    <w:sdtEndPr/>
    <w:sdtContent>
      <w:p w14:paraId="1A407E5E" w14:textId="77777777" w:rsidR="00501A18" w:rsidRPr="00501A18" w:rsidRDefault="00501A18" w:rsidP="00501A18">
        <w:pPr>
          <w:pStyle w:val="Rodap"/>
          <w:ind w:right="-994"/>
          <w:jc w:val="right"/>
          <w:rPr>
            <w:rFonts w:ascii="Arial" w:hAnsi="Arial" w:cs="Arial"/>
            <w:sz w:val="16"/>
            <w:szCs w:val="16"/>
          </w:rPr>
        </w:pPr>
        <w:r w:rsidRPr="00501A18">
          <w:rPr>
            <w:rFonts w:ascii="Arial" w:hAnsi="Arial" w:cs="Arial"/>
            <w:sz w:val="16"/>
            <w:szCs w:val="16"/>
          </w:rPr>
          <w:fldChar w:fldCharType="begin"/>
        </w:r>
        <w:r w:rsidRPr="00501A18">
          <w:rPr>
            <w:rFonts w:ascii="Arial" w:hAnsi="Arial" w:cs="Arial"/>
            <w:sz w:val="16"/>
            <w:szCs w:val="16"/>
          </w:rPr>
          <w:instrText>PAGE   \* MERGEFORMAT</w:instrText>
        </w:r>
        <w:r w:rsidRPr="00501A18">
          <w:rPr>
            <w:rFonts w:ascii="Arial" w:hAnsi="Arial" w:cs="Arial"/>
            <w:sz w:val="16"/>
            <w:szCs w:val="16"/>
          </w:rPr>
          <w:fldChar w:fldCharType="separate"/>
        </w:r>
        <w:r w:rsidRPr="00501A18">
          <w:rPr>
            <w:rFonts w:ascii="Arial" w:hAnsi="Arial" w:cs="Arial"/>
            <w:sz w:val="16"/>
            <w:szCs w:val="16"/>
          </w:rPr>
          <w:t>2</w:t>
        </w:r>
        <w:r w:rsidRPr="00501A18">
          <w:rPr>
            <w:rFonts w:ascii="Arial" w:hAnsi="Arial" w:cs="Arial"/>
            <w:sz w:val="16"/>
            <w:szCs w:val="16"/>
          </w:rPr>
          <w:fldChar w:fldCharType="end"/>
        </w:r>
      </w:p>
    </w:sdtContent>
  </w:sdt>
  <w:p w14:paraId="373C9CD1" w14:textId="77777777" w:rsidR="00501A18" w:rsidRDefault="00501A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FA58D" w14:textId="77777777" w:rsidR="00DE7509" w:rsidRDefault="00DE7509" w:rsidP="00943258">
      <w:pPr>
        <w:spacing w:after="0" w:line="240" w:lineRule="auto"/>
      </w:pPr>
      <w:r>
        <w:separator/>
      </w:r>
    </w:p>
  </w:footnote>
  <w:footnote w:type="continuationSeparator" w:id="0">
    <w:p w14:paraId="7FB6E2D0" w14:textId="77777777" w:rsidR="00DE7509" w:rsidRDefault="00DE7509"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38410" w14:textId="77777777" w:rsidR="00131BEB" w:rsidRDefault="00F936E6" w:rsidP="00E73A77">
    <w:pPr>
      <w:pStyle w:val="Cabealho"/>
      <w:tabs>
        <w:tab w:val="clear" w:pos="4252"/>
        <w:tab w:val="clear" w:pos="8504"/>
        <w:tab w:val="left" w:pos="6330"/>
      </w:tabs>
    </w:pPr>
    <w:r>
      <w:rPr>
        <w:noProof/>
      </w:rPr>
      <w:drawing>
        <wp:anchor distT="0" distB="0" distL="114300" distR="114300" simplePos="0" relativeHeight="251658240" behindDoc="1" locked="0" layoutInCell="1" allowOverlap="1" wp14:anchorId="1E5929D9" wp14:editId="5DA72F84">
          <wp:simplePos x="0" y="0"/>
          <wp:positionH relativeFrom="column">
            <wp:posOffset>-1182755</wp:posOffset>
          </wp:positionH>
          <wp:positionV relativeFrom="paragraph">
            <wp:posOffset>-144145</wp:posOffset>
          </wp:positionV>
          <wp:extent cx="4057650" cy="1166932"/>
          <wp:effectExtent l="0" t="0" r="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
                    <a:extLst>
                      <a:ext uri="{28A0092B-C50C-407E-A947-70E740481C1C}">
                        <a14:useLocalDpi xmlns:a14="http://schemas.microsoft.com/office/drawing/2010/main" val="0"/>
                      </a:ext>
                    </a:extLst>
                  </a:blip>
                  <a:stretch>
                    <a:fillRect/>
                  </a:stretch>
                </pic:blipFill>
                <pic:spPr>
                  <a:xfrm>
                    <a:off x="0" y="0"/>
                    <a:ext cx="4057650" cy="1166932"/>
                  </a:xfrm>
                  <a:prstGeom prst="rect">
                    <a:avLst/>
                  </a:prstGeom>
                </pic:spPr>
              </pic:pic>
            </a:graphicData>
          </a:graphic>
          <wp14:sizeRelH relativeFrom="page">
            <wp14:pctWidth>0</wp14:pctWidth>
          </wp14:sizeRelH>
          <wp14:sizeRelV relativeFrom="page">
            <wp14:pctHeight>0</wp14:pctHeight>
          </wp14:sizeRelV>
        </wp:anchor>
      </w:drawing>
    </w:r>
    <w:r w:rsidR="00E73A77">
      <w:tab/>
    </w:r>
    <w:r w:rsidR="00E73A77">
      <w:rPr>
        <w:noProof/>
      </w:rPr>
      <w:drawing>
        <wp:inline distT="0" distB="0" distL="0" distR="0" wp14:anchorId="71D6B1F1" wp14:editId="54756655">
          <wp:extent cx="1238250" cy="967154"/>
          <wp:effectExtent l="0" t="0" r="0" b="4445"/>
          <wp:docPr id="21" name="Imagem 21" descr="Desenho com traços pretos em fundo bran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com traços pretos em fundo branco&#10;&#10;Descrição gerada automaticamente com confiança baixa"/>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44122" cy="971740"/>
                  </a:xfrm>
                  <a:prstGeom prst="rect">
                    <a:avLst/>
                  </a:prstGeom>
                </pic:spPr>
              </pic:pic>
            </a:graphicData>
          </a:graphic>
        </wp:inline>
      </w:drawing>
    </w:r>
  </w:p>
  <w:p w14:paraId="140E47F6" w14:textId="77777777" w:rsidR="00943258" w:rsidRDefault="00943258" w:rsidP="00E73A77">
    <w:pPr>
      <w:pStyle w:val="Cabealho"/>
      <w:tabs>
        <w:tab w:val="clear" w:pos="4252"/>
        <w:tab w:val="clear" w:pos="8504"/>
        <w:tab w:val="left" w:pos="6555"/>
        <w:tab w:val="left" w:pos="754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C3"/>
    <w:rsid w:val="00003F31"/>
    <w:rsid w:val="000051B2"/>
    <w:rsid w:val="00006D6F"/>
    <w:rsid w:val="00017438"/>
    <w:rsid w:val="00021C61"/>
    <w:rsid w:val="000335CA"/>
    <w:rsid w:val="0004298B"/>
    <w:rsid w:val="000465E4"/>
    <w:rsid w:val="00050785"/>
    <w:rsid w:val="000728E5"/>
    <w:rsid w:val="000750B8"/>
    <w:rsid w:val="000759AE"/>
    <w:rsid w:val="000827CE"/>
    <w:rsid w:val="0008641A"/>
    <w:rsid w:val="00092DF6"/>
    <w:rsid w:val="00095D48"/>
    <w:rsid w:val="0009739C"/>
    <w:rsid w:val="00097661"/>
    <w:rsid w:val="000C00D3"/>
    <w:rsid w:val="000C0FBB"/>
    <w:rsid w:val="000D228C"/>
    <w:rsid w:val="000D353E"/>
    <w:rsid w:val="000D70DA"/>
    <w:rsid w:val="000D7EDF"/>
    <w:rsid w:val="000E6601"/>
    <w:rsid w:val="000E6CE3"/>
    <w:rsid w:val="00103FC0"/>
    <w:rsid w:val="001063D8"/>
    <w:rsid w:val="00120B31"/>
    <w:rsid w:val="00122ECA"/>
    <w:rsid w:val="0013103A"/>
    <w:rsid w:val="00131BEB"/>
    <w:rsid w:val="001667B0"/>
    <w:rsid w:val="0017284B"/>
    <w:rsid w:val="00182683"/>
    <w:rsid w:val="00183691"/>
    <w:rsid w:val="00183B50"/>
    <w:rsid w:val="00183BE2"/>
    <w:rsid w:val="00193D07"/>
    <w:rsid w:val="00197C52"/>
    <w:rsid w:val="001B2B98"/>
    <w:rsid w:val="001B2E75"/>
    <w:rsid w:val="001B49EA"/>
    <w:rsid w:val="001B6FD3"/>
    <w:rsid w:val="001C08E8"/>
    <w:rsid w:val="001C3D51"/>
    <w:rsid w:val="001C6733"/>
    <w:rsid w:val="001D2966"/>
    <w:rsid w:val="001D31C4"/>
    <w:rsid w:val="001E2D5D"/>
    <w:rsid w:val="001F504C"/>
    <w:rsid w:val="00207BE4"/>
    <w:rsid w:val="00220BD5"/>
    <w:rsid w:val="00226A08"/>
    <w:rsid w:val="00230FBF"/>
    <w:rsid w:val="00236EF6"/>
    <w:rsid w:val="00244CE7"/>
    <w:rsid w:val="002504B1"/>
    <w:rsid w:val="00265DAA"/>
    <w:rsid w:val="002727AA"/>
    <w:rsid w:val="0028101F"/>
    <w:rsid w:val="00294C90"/>
    <w:rsid w:val="002B095C"/>
    <w:rsid w:val="002C6DC1"/>
    <w:rsid w:val="002D1749"/>
    <w:rsid w:val="002D6013"/>
    <w:rsid w:val="003118A5"/>
    <w:rsid w:val="003321C3"/>
    <w:rsid w:val="00334A53"/>
    <w:rsid w:val="003760D8"/>
    <w:rsid w:val="0037750A"/>
    <w:rsid w:val="00377A2E"/>
    <w:rsid w:val="00394173"/>
    <w:rsid w:val="003A2354"/>
    <w:rsid w:val="003A368D"/>
    <w:rsid w:val="003A7F5F"/>
    <w:rsid w:val="003B0FF4"/>
    <w:rsid w:val="003B6038"/>
    <w:rsid w:val="003D097A"/>
    <w:rsid w:val="003D7F58"/>
    <w:rsid w:val="003E46B9"/>
    <w:rsid w:val="003E6BC8"/>
    <w:rsid w:val="003F2008"/>
    <w:rsid w:val="003F2038"/>
    <w:rsid w:val="003F3780"/>
    <w:rsid w:val="00401D0C"/>
    <w:rsid w:val="00436182"/>
    <w:rsid w:val="004375F9"/>
    <w:rsid w:val="00444B82"/>
    <w:rsid w:val="00445684"/>
    <w:rsid w:val="004528A1"/>
    <w:rsid w:val="00470D49"/>
    <w:rsid w:val="004730BD"/>
    <w:rsid w:val="0048401B"/>
    <w:rsid w:val="00485F5C"/>
    <w:rsid w:val="004949AD"/>
    <w:rsid w:val="004A0145"/>
    <w:rsid w:val="004A2A41"/>
    <w:rsid w:val="004A6F5B"/>
    <w:rsid w:val="004B0E48"/>
    <w:rsid w:val="004B65F0"/>
    <w:rsid w:val="004D076C"/>
    <w:rsid w:val="004D1E99"/>
    <w:rsid w:val="004D20A4"/>
    <w:rsid w:val="004D397B"/>
    <w:rsid w:val="004E4346"/>
    <w:rsid w:val="004F2230"/>
    <w:rsid w:val="004F2AF2"/>
    <w:rsid w:val="004F2B78"/>
    <w:rsid w:val="00501A18"/>
    <w:rsid w:val="00503ACF"/>
    <w:rsid w:val="0052374E"/>
    <w:rsid w:val="00545BE9"/>
    <w:rsid w:val="005600D1"/>
    <w:rsid w:val="0056502B"/>
    <w:rsid w:val="005A1021"/>
    <w:rsid w:val="005B67EA"/>
    <w:rsid w:val="005C760A"/>
    <w:rsid w:val="005E58E2"/>
    <w:rsid w:val="005F29A4"/>
    <w:rsid w:val="005F4778"/>
    <w:rsid w:val="00603C49"/>
    <w:rsid w:val="00606DBC"/>
    <w:rsid w:val="00611A62"/>
    <w:rsid w:val="00625147"/>
    <w:rsid w:val="00633B8E"/>
    <w:rsid w:val="00635DAC"/>
    <w:rsid w:val="00663331"/>
    <w:rsid w:val="00683766"/>
    <w:rsid w:val="00693F8B"/>
    <w:rsid w:val="00696295"/>
    <w:rsid w:val="0069764D"/>
    <w:rsid w:val="006B5387"/>
    <w:rsid w:val="006B7251"/>
    <w:rsid w:val="006D1D25"/>
    <w:rsid w:val="006E1474"/>
    <w:rsid w:val="007126AC"/>
    <w:rsid w:val="0074028A"/>
    <w:rsid w:val="0074760E"/>
    <w:rsid w:val="00751F59"/>
    <w:rsid w:val="00756188"/>
    <w:rsid w:val="00761665"/>
    <w:rsid w:val="00764014"/>
    <w:rsid w:val="00780413"/>
    <w:rsid w:val="007A417A"/>
    <w:rsid w:val="007C36DB"/>
    <w:rsid w:val="007C78AF"/>
    <w:rsid w:val="007D01E3"/>
    <w:rsid w:val="007D04B5"/>
    <w:rsid w:val="007D25AB"/>
    <w:rsid w:val="007D56C1"/>
    <w:rsid w:val="007E64B5"/>
    <w:rsid w:val="00830D3A"/>
    <w:rsid w:val="00855AA7"/>
    <w:rsid w:val="00871491"/>
    <w:rsid w:val="00871AD6"/>
    <w:rsid w:val="00894AA9"/>
    <w:rsid w:val="008A0012"/>
    <w:rsid w:val="008A7B13"/>
    <w:rsid w:val="008A7F15"/>
    <w:rsid w:val="008B024D"/>
    <w:rsid w:val="008B49AD"/>
    <w:rsid w:val="008D32DA"/>
    <w:rsid w:val="008D4003"/>
    <w:rsid w:val="008E377D"/>
    <w:rsid w:val="008F7B29"/>
    <w:rsid w:val="00900D10"/>
    <w:rsid w:val="009060D5"/>
    <w:rsid w:val="0091455E"/>
    <w:rsid w:val="009224FB"/>
    <w:rsid w:val="009237BC"/>
    <w:rsid w:val="00932952"/>
    <w:rsid w:val="009338C8"/>
    <w:rsid w:val="00933D4A"/>
    <w:rsid w:val="00943258"/>
    <w:rsid w:val="00950C07"/>
    <w:rsid w:val="00950DC7"/>
    <w:rsid w:val="00953058"/>
    <w:rsid w:val="00953ABA"/>
    <w:rsid w:val="009571D0"/>
    <w:rsid w:val="009643DF"/>
    <w:rsid w:val="00980A42"/>
    <w:rsid w:val="00996CB8"/>
    <w:rsid w:val="009A3952"/>
    <w:rsid w:val="009A40EF"/>
    <w:rsid w:val="009C0FDB"/>
    <w:rsid w:val="009C66C3"/>
    <w:rsid w:val="009F2FEF"/>
    <w:rsid w:val="00A02556"/>
    <w:rsid w:val="00A0580E"/>
    <w:rsid w:val="00A06E0C"/>
    <w:rsid w:val="00A268CA"/>
    <w:rsid w:val="00A33793"/>
    <w:rsid w:val="00A423CA"/>
    <w:rsid w:val="00A43B2D"/>
    <w:rsid w:val="00A45376"/>
    <w:rsid w:val="00A46F41"/>
    <w:rsid w:val="00A57A8E"/>
    <w:rsid w:val="00A63A52"/>
    <w:rsid w:val="00A72FD5"/>
    <w:rsid w:val="00A97E5A"/>
    <w:rsid w:val="00AA70AB"/>
    <w:rsid w:val="00AB7CE4"/>
    <w:rsid w:val="00AC0970"/>
    <w:rsid w:val="00AC47C0"/>
    <w:rsid w:val="00AD75F4"/>
    <w:rsid w:val="00AE1D14"/>
    <w:rsid w:val="00AE413D"/>
    <w:rsid w:val="00AE4D78"/>
    <w:rsid w:val="00AF4D3F"/>
    <w:rsid w:val="00B1451D"/>
    <w:rsid w:val="00B247FF"/>
    <w:rsid w:val="00B34903"/>
    <w:rsid w:val="00B3599D"/>
    <w:rsid w:val="00B457B5"/>
    <w:rsid w:val="00B4733E"/>
    <w:rsid w:val="00B51142"/>
    <w:rsid w:val="00B5356D"/>
    <w:rsid w:val="00B67596"/>
    <w:rsid w:val="00B71254"/>
    <w:rsid w:val="00B97DE5"/>
    <w:rsid w:val="00BA0C76"/>
    <w:rsid w:val="00BA2544"/>
    <w:rsid w:val="00BB0C9E"/>
    <w:rsid w:val="00BB47D1"/>
    <w:rsid w:val="00BB5643"/>
    <w:rsid w:val="00BC7EC7"/>
    <w:rsid w:val="00BE2CA6"/>
    <w:rsid w:val="00BF10F5"/>
    <w:rsid w:val="00BF1AA2"/>
    <w:rsid w:val="00C1180F"/>
    <w:rsid w:val="00C24777"/>
    <w:rsid w:val="00C25F8B"/>
    <w:rsid w:val="00C3453E"/>
    <w:rsid w:val="00C429FE"/>
    <w:rsid w:val="00C45E22"/>
    <w:rsid w:val="00C46BC2"/>
    <w:rsid w:val="00C46FE0"/>
    <w:rsid w:val="00C74B30"/>
    <w:rsid w:val="00C75923"/>
    <w:rsid w:val="00C8258B"/>
    <w:rsid w:val="00C8318A"/>
    <w:rsid w:val="00CA6CF0"/>
    <w:rsid w:val="00CB613D"/>
    <w:rsid w:val="00CC13DA"/>
    <w:rsid w:val="00CC5512"/>
    <w:rsid w:val="00CE28C5"/>
    <w:rsid w:val="00CE528B"/>
    <w:rsid w:val="00D32740"/>
    <w:rsid w:val="00D3301B"/>
    <w:rsid w:val="00D3692E"/>
    <w:rsid w:val="00D41E47"/>
    <w:rsid w:val="00D60774"/>
    <w:rsid w:val="00D633D7"/>
    <w:rsid w:val="00D76430"/>
    <w:rsid w:val="00D95DD4"/>
    <w:rsid w:val="00D977F2"/>
    <w:rsid w:val="00DB6E0D"/>
    <w:rsid w:val="00DC7F94"/>
    <w:rsid w:val="00DE0162"/>
    <w:rsid w:val="00DE0552"/>
    <w:rsid w:val="00DE56E7"/>
    <w:rsid w:val="00DE7509"/>
    <w:rsid w:val="00DE7836"/>
    <w:rsid w:val="00E0013E"/>
    <w:rsid w:val="00E00E46"/>
    <w:rsid w:val="00E04F48"/>
    <w:rsid w:val="00E05790"/>
    <w:rsid w:val="00E0748C"/>
    <w:rsid w:val="00E23027"/>
    <w:rsid w:val="00E453C3"/>
    <w:rsid w:val="00E55C68"/>
    <w:rsid w:val="00E642C5"/>
    <w:rsid w:val="00E65AAD"/>
    <w:rsid w:val="00E67DD4"/>
    <w:rsid w:val="00E73A77"/>
    <w:rsid w:val="00E8712E"/>
    <w:rsid w:val="00E90F3C"/>
    <w:rsid w:val="00E937A1"/>
    <w:rsid w:val="00E951B9"/>
    <w:rsid w:val="00E968BB"/>
    <w:rsid w:val="00EA1EE8"/>
    <w:rsid w:val="00EA2256"/>
    <w:rsid w:val="00EB4346"/>
    <w:rsid w:val="00EB5902"/>
    <w:rsid w:val="00EC2A81"/>
    <w:rsid w:val="00ED24B4"/>
    <w:rsid w:val="00EE3903"/>
    <w:rsid w:val="00EE40C1"/>
    <w:rsid w:val="00EF1A0D"/>
    <w:rsid w:val="00EF7DB9"/>
    <w:rsid w:val="00F11B2C"/>
    <w:rsid w:val="00F22B73"/>
    <w:rsid w:val="00F24B03"/>
    <w:rsid w:val="00F403E6"/>
    <w:rsid w:val="00F42F4C"/>
    <w:rsid w:val="00F51135"/>
    <w:rsid w:val="00F634E3"/>
    <w:rsid w:val="00F6361E"/>
    <w:rsid w:val="00F7193E"/>
    <w:rsid w:val="00F74D4E"/>
    <w:rsid w:val="00F868ED"/>
    <w:rsid w:val="00F92F91"/>
    <w:rsid w:val="00F935B9"/>
    <w:rsid w:val="00F936E6"/>
    <w:rsid w:val="00F94D3A"/>
    <w:rsid w:val="00F95E5D"/>
    <w:rsid w:val="00F976BD"/>
    <w:rsid w:val="00FA0FC5"/>
    <w:rsid w:val="00FA4B54"/>
    <w:rsid w:val="00FB077C"/>
    <w:rsid w:val="00FB1C23"/>
    <w:rsid w:val="00FB2698"/>
    <w:rsid w:val="00FB4DAF"/>
    <w:rsid w:val="00FD70F0"/>
    <w:rsid w:val="00FE7333"/>
    <w:rsid w:val="00FF2E2B"/>
    <w:rsid w:val="00FF384C"/>
    <w:rsid w:val="00FF6C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A73DC"/>
  <w15:chartTrackingRefBased/>
  <w15:docId w15:val="{B4169F8A-736E-48C0-A45A-80E6333C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A18"/>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20Parceria%20Bruno%20Gast&#227;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 Parceria Bruno Gastão</Template>
  <TotalTime>18</TotalTime>
  <Pages>8</Pages>
  <Words>2127</Words>
  <Characters>11486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23</cp:revision>
  <cp:lastPrinted>2019-07-05T16:29:00Z</cp:lastPrinted>
  <dcterms:created xsi:type="dcterms:W3CDTF">2023-02-23T17:24:00Z</dcterms:created>
  <dcterms:modified xsi:type="dcterms:W3CDTF">2023-02-23T18:16:00Z</dcterms:modified>
</cp:coreProperties>
</file>