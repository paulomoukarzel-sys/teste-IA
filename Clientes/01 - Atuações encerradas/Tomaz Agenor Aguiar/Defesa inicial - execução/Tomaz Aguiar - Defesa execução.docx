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294A" w14:textId="7ADC38CF" w:rsidR="000169F1" w:rsidRDefault="00381BA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DOUTOR JUIZ </w:t>
      </w:r>
      <w:r w:rsidR="000169F1" w:rsidRPr="00980061">
        <w:rPr>
          <w:rFonts w:ascii="Arial" w:eastAsia="Calibri" w:hAnsi="Arial" w:cs="Times New Roman"/>
          <w:sz w:val="24"/>
          <w:szCs w:val="24"/>
        </w:rPr>
        <w:t>DE DIREITO DA</w:t>
      </w:r>
      <w:r w:rsidR="000169F1">
        <w:rPr>
          <w:rFonts w:ascii="Arial" w:eastAsia="Calibri" w:hAnsi="Arial" w:cs="Times New Roman"/>
          <w:sz w:val="24"/>
          <w:szCs w:val="24"/>
        </w:rPr>
        <w:t xml:space="preserve"> </w:t>
      </w:r>
      <w:r>
        <w:rPr>
          <w:rFonts w:ascii="Arial" w:eastAsia="Calibri" w:hAnsi="Arial" w:cs="Times New Roman"/>
          <w:sz w:val="24"/>
          <w:szCs w:val="24"/>
        </w:rPr>
        <w:t xml:space="preserve">4ª </w:t>
      </w:r>
      <w:r w:rsidR="000169F1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>FEDERAL DE FLORIANÓPOLIS/SC</w:t>
      </w:r>
      <w:r w:rsidR="000169F1">
        <w:rPr>
          <w:rFonts w:ascii="Arial" w:eastAsia="Calibri" w:hAnsi="Arial" w:cs="Times New Roman"/>
          <w:sz w:val="24"/>
          <w:szCs w:val="24"/>
        </w:rPr>
        <w:t>.</w:t>
      </w:r>
    </w:p>
    <w:p w14:paraId="55C1BE3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AA547E" w14:textId="2586750A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CF908C" w14:textId="2DE5CAA3" w:rsidR="000169F1" w:rsidRPr="001523A2" w:rsidRDefault="001523A2" w:rsidP="00381BA3">
      <w:pPr>
        <w:tabs>
          <w:tab w:val="left" w:pos="3944"/>
        </w:tabs>
        <w:spacing w:after="0" w:line="360" w:lineRule="auto"/>
        <w:ind w:right="5103"/>
        <w:contextualSpacing/>
        <w:jc w:val="center"/>
        <w:rPr>
          <w:rFonts w:ascii="Arial" w:eastAsia="Calibri" w:hAnsi="Arial" w:cs="Times New Roman"/>
        </w:rPr>
      </w:pPr>
      <w:r w:rsidRPr="001523A2">
        <w:rPr>
          <w:rFonts w:ascii="Arial" w:eastAsia="Calibri" w:hAnsi="Arial" w:cs="Times New Roman"/>
        </w:rPr>
        <w:t>A</w:t>
      </w:r>
      <w:r w:rsidR="00381BA3" w:rsidRPr="001523A2">
        <w:rPr>
          <w:rFonts w:ascii="Arial" w:eastAsia="Calibri" w:hAnsi="Arial" w:cs="Times New Roman"/>
        </w:rPr>
        <w:t>utos n. 5032487-48.2022.4.04.7200</w:t>
      </w:r>
    </w:p>
    <w:p w14:paraId="0A129CA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1086D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A56941" w14:textId="4810B549" w:rsidR="00C51F3D" w:rsidRPr="0004124A" w:rsidRDefault="00381BA3" w:rsidP="00C51F3D">
      <w:pPr>
        <w:pStyle w:val="Qualificaodaspartes"/>
      </w:pPr>
      <w:r>
        <w:rPr>
          <w:b/>
        </w:rPr>
        <w:t>TOMAZ AGENOR AGUIAR</w:t>
      </w:r>
      <w:r w:rsidR="000169F1" w:rsidRPr="00A814BD">
        <w:t xml:space="preserve">, </w:t>
      </w:r>
      <w:r w:rsidR="00C51F3D">
        <w:t xml:space="preserve">já qualificado nos autos da execução de título extrajudicial n. </w:t>
      </w:r>
      <w:r w:rsidR="00C51F3D" w:rsidRPr="00C51F3D">
        <w:t>5032487-48.2022.4.04.7200</w:t>
      </w:r>
      <w:r w:rsidR="000169F1">
        <w:t>,</w:t>
      </w:r>
      <w:r w:rsidR="00C51F3D">
        <w:t xml:space="preserve"> proposta pela </w:t>
      </w:r>
      <w:r w:rsidR="00C51F3D">
        <w:rPr>
          <w:b/>
          <w:bCs w:val="0"/>
        </w:rPr>
        <w:t>CAIXA ECONÔMICA FEDERAL</w:t>
      </w:r>
      <w:r w:rsidR="00C51F3D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C51F3D">
        <w:t>s</w:t>
      </w:r>
      <w:r w:rsidR="000169F1">
        <w:t xml:space="preserve"> advogado</w:t>
      </w:r>
      <w:r w:rsidR="00C51F3D">
        <w:t>s</w:t>
      </w:r>
      <w:r w:rsidR="000169F1">
        <w:t xml:space="preserve"> abaixo signatário</w:t>
      </w:r>
      <w:r w:rsidR="00C51F3D">
        <w:t>s</w:t>
      </w:r>
      <w:r>
        <w:t xml:space="preserve"> </w:t>
      </w:r>
      <w:r w:rsidRPr="00381BA3">
        <w:rPr>
          <w:sz w:val="20"/>
          <w:szCs w:val="18"/>
        </w:rPr>
        <w:t>(</w:t>
      </w:r>
      <w:r w:rsidRPr="00381BA3">
        <w:rPr>
          <w:b/>
          <w:bCs w:val="0"/>
          <w:sz w:val="20"/>
          <w:szCs w:val="18"/>
        </w:rPr>
        <w:t>doc. 1</w:t>
      </w:r>
      <w:r w:rsidRPr="00381BA3">
        <w:rPr>
          <w:sz w:val="20"/>
          <w:szCs w:val="18"/>
        </w:rPr>
        <w:t>)</w:t>
      </w:r>
      <w:r w:rsidR="000169F1" w:rsidRPr="00A814BD">
        <w:t>,</w:t>
      </w:r>
      <w:r w:rsidR="00C51F3D">
        <w:t xml:space="preserve"> em atenção à </w:t>
      </w:r>
      <w:r w:rsidR="00A006AC">
        <w:t xml:space="preserve">decisão do evento </w:t>
      </w:r>
      <w:r w:rsidR="002E132F">
        <w:t>10</w:t>
      </w:r>
      <w:r w:rsidR="00C51F3D">
        <w:t xml:space="preserve">, expor e requerer o seguinte. </w:t>
      </w:r>
    </w:p>
    <w:p w14:paraId="12DDA478" w14:textId="44078D15" w:rsidR="000169F1" w:rsidRPr="001523A2" w:rsidRDefault="000169F1" w:rsidP="002E132F">
      <w:pPr>
        <w:pStyle w:val="Qualificaodaspartes"/>
        <w:ind w:firstLine="0"/>
        <w:rPr>
          <w:sz w:val="16"/>
          <w:szCs w:val="14"/>
        </w:rPr>
      </w:pPr>
    </w:p>
    <w:p w14:paraId="5BFB5533" w14:textId="77777777" w:rsidR="000169F1" w:rsidRPr="002E132F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4007BEA" w14:textId="1EB37F77" w:rsidR="000169F1" w:rsidRPr="005C4689" w:rsidRDefault="000169F1" w:rsidP="00F83F8F">
      <w:pPr>
        <w:pStyle w:val="Ttulo"/>
      </w:pPr>
      <w:r w:rsidRPr="005C4689">
        <w:t>I –</w:t>
      </w:r>
      <w:r>
        <w:t xml:space="preserve"> </w:t>
      </w:r>
      <w:r w:rsidR="002E132F">
        <w:t xml:space="preserve">A DESOLADORA SITUAÇÃO </w:t>
      </w:r>
      <w:r w:rsidR="009B5AC9">
        <w:t>DA EMPRESA DO EXECUTADO</w:t>
      </w:r>
    </w:p>
    <w:p w14:paraId="319E998C" w14:textId="77777777" w:rsidR="000169F1" w:rsidRPr="001523A2" w:rsidRDefault="000169F1" w:rsidP="001523A2">
      <w:pPr>
        <w:pStyle w:val="SemEspaamento"/>
        <w:numPr>
          <w:ilvl w:val="0"/>
          <w:numId w:val="0"/>
        </w:numPr>
        <w:ind w:left="1701"/>
      </w:pPr>
    </w:p>
    <w:p w14:paraId="2FBDE5B1" w14:textId="48177A22" w:rsidR="000169F1" w:rsidRDefault="009B5AC9" w:rsidP="00E71C52">
      <w:pPr>
        <w:pStyle w:val="SemEspaamento"/>
      </w:pPr>
      <w:r>
        <w:t xml:space="preserve">Em um primeiro momento, Excelência, o </w:t>
      </w:r>
      <w:r w:rsidR="00BC72BE">
        <w:t>executado</w:t>
      </w:r>
      <w:r>
        <w:t xml:space="preserve"> pede vênia para expor que</w:t>
      </w:r>
      <w:r w:rsidR="00E71C52">
        <w:t>,</w:t>
      </w:r>
      <w:r w:rsidR="00E71C52" w:rsidRPr="00E71C52">
        <w:t xml:space="preserve"> </w:t>
      </w:r>
      <w:r w:rsidR="00212B76">
        <w:t xml:space="preserve">infelizmente, </w:t>
      </w:r>
      <w:r w:rsidR="00E71C52">
        <w:t>em razão dos efeitos devastadores ocasionados pela pandemia do novo coronavírus, que assolou</w:t>
      </w:r>
      <w:r w:rsidR="006D1A4C">
        <w:t xml:space="preserve"> </w:t>
      </w:r>
      <w:r w:rsidR="006D1A4C" w:rsidRPr="002B0514">
        <w:rPr>
          <w:sz w:val="22"/>
          <w:szCs w:val="20"/>
        </w:rPr>
        <w:t xml:space="preserve">– e até hoje </w:t>
      </w:r>
      <w:r w:rsidR="009C7456" w:rsidRPr="002B0514">
        <w:rPr>
          <w:sz w:val="22"/>
          <w:szCs w:val="20"/>
        </w:rPr>
        <w:t>prejudica –</w:t>
      </w:r>
      <w:r w:rsidR="00E71C52">
        <w:t xml:space="preserve"> </w:t>
      </w:r>
      <w:r w:rsidR="006D1A4C">
        <w:t>a economia d</w:t>
      </w:r>
      <w:r w:rsidR="00D01BE6">
        <w:t xml:space="preserve">e todo </w:t>
      </w:r>
      <w:r w:rsidR="006D1A4C">
        <w:t>o</w:t>
      </w:r>
      <w:r w:rsidR="00E71C52">
        <w:t xml:space="preserve"> planeta </w:t>
      </w:r>
      <w:r w:rsidR="006D1A4C">
        <w:t xml:space="preserve">desde </w:t>
      </w:r>
      <w:r w:rsidR="00E71C52">
        <w:t>o início de 2020,</w:t>
      </w:r>
      <w:r w:rsidR="00C77A42">
        <w:t xml:space="preserve"> </w:t>
      </w:r>
      <w:r w:rsidR="00CC0DA6">
        <w:t xml:space="preserve">o </w:t>
      </w:r>
      <w:r w:rsidR="00BD4FDF">
        <w:t>“</w:t>
      </w:r>
      <w:r w:rsidR="00545C60">
        <w:t>Seu Caetano</w:t>
      </w:r>
      <w:r w:rsidR="008342DE">
        <w:t xml:space="preserve"> Restaurante e Hamburgueria</w:t>
      </w:r>
      <w:r w:rsidR="00BD4FDF">
        <w:t>”</w:t>
      </w:r>
      <w:r w:rsidR="00545C60">
        <w:t>,</w:t>
      </w:r>
      <w:r w:rsidR="00545C60" w:rsidRPr="00545C60">
        <w:t xml:space="preserve"> </w:t>
      </w:r>
      <w:r w:rsidR="00545C60">
        <w:t>de sua propriedade</w:t>
      </w:r>
      <w:r w:rsidR="00D01BE6">
        <w:t xml:space="preserve"> </w:t>
      </w:r>
      <w:r w:rsidR="00D01BE6" w:rsidRPr="00D01BE6">
        <w:rPr>
          <w:sz w:val="20"/>
          <w:szCs w:val="18"/>
        </w:rPr>
        <w:t>(também executad</w:t>
      </w:r>
      <w:r w:rsidR="00015865">
        <w:rPr>
          <w:sz w:val="20"/>
          <w:szCs w:val="18"/>
        </w:rPr>
        <w:t>o</w:t>
      </w:r>
      <w:r w:rsidR="00D01BE6" w:rsidRPr="00D01BE6">
        <w:rPr>
          <w:sz w:val="20"/>
          <w:szCs w:val="18"/>
        </w:rPr>
        <w:t>)</w:t>
      </w:r>
      <w:r w:rsidR="00545C60">
        <w:t xml:space="preserve">, </w:t>
      </w:r>
      <w:r w:rsidR="002B0514">
        <w:t>encerrou as suas atividades no primeiro trimestre de 2021.</w:t>
      </w:r>
    </w:p>
    <w:p w14:paraId="7A57E5A6" w14:textId="538C88A7" w:rsidR="00545C60" w:rsidRDefault="00545C60" w:rsidP="00E71C52">
      <w:pPr>
        <w:pStyle w:val="SemEspaamento"/>
      </w:pPr>
      <w:r>
        <w:t>E isso ocorreu porque</w:t>
      </w:r>
      <w:r w:rsidR="00973C0C">
        <w:t xml:space="preserve"> os sucessivos “</w:t>
      </w:r>
      <w:r w:rsidR="00973C0C" w:rsidRPr="00973C0C">
        <w:rPr>
          <w:i/>
          <w:iCs/>
        </w:rPr>
        <w:t>lockdowns</w:t>
      </w:r>
      <w:r w:rsidR="00973C0C">
        <w:t>” e restrições à</w:t>
      </w:r>
      <w:r w:rsidR="00433388">
        <w:t>s</w:t>
      </w:r>
      <w:r w:rsidR="00EC7D50">
        <w:t xml:space="preserve"> reuni</w:t>
      </w:r>
      <w:r w:rsidR="00433388">
        <w:t>ões</w:t>
      </w:r>
      <w:r w:rsidR="00EC7D50">
        <w:t xml:space="preserve"> da coletividade</w:t>
      </w:r>
      <w:r w:rsidR="005E2196">
        <w:t>, impostas pel</w:t>
      </w:r>
      <w:r w:rsidR="003D0A1F">
        <w:t>as autoridades brasileiras</w:t>
      </w:r>
      <w:r w:rsidR="00433388">
        <w:t xml:space="preserve">, acabaram atingindo em cheio </w:t>
      </w:r>
      <w:r w:rsidR="00015865">
        <w:t xml:space="preserve">todo </w:t>
      </w:r>
      <w:r w:rsidR="00433388">
        <w:t xml:space="preserve">o setor </w:t>
      </w:r>
      <w:r w:rsidR="00015865">
        <w:t>que possui atendimento ao público</w:t>
      </w:r>
      <w:r w:rsidR="00BA4F3D">
        <w:t xml:space="preserve"> e</w:t>
      </w:r>
      <w:r w:rsidR="00015865">
        <w:t>,</w:t>
      </w:r>
      <w:r w:rsidR="00BA4F3D">
        <w:t xml:space="preserve"> além disso, criou concorrência </w:t>
      </w:r>
      <w:r w:rsidR="00D5469D">
        <w:t>imensa no mercado de entregas de comida a domicílio</w:t>
      </w:r>
      <w:r w:rsidR="0075048C">
        <w:t xml:space="preserve">, o que </w:t>
      </w:r>
      <w:r w:rsidR="006F321D">
        <w:t xml:space="preserve">levou </w:t>
      </w:r>
      <w:r w:rsidR="0075048C">
        <w:t xml:space="preserve">à empresa executada à </w:t>
      </w:r>
      <w:r w:rsidR="006F321D">
        <w:t>ruína</w:t>
      </w:r>
      <w:r w:rsidR="00D5469D">
        <w:t>.</w:t>
      </w:r>
    </w:p>
    <w:p w14:paraId="686E88B4" w14:textId="09E95B30" w:rsidR="00D5469D" w:rsidRDefault="006F321D" w:rsidP="00E71C52">
      <w:pPr>
        <w:pStyle w:val="SemEspaamento"/>
      </w:pPr>
      <w:r>
        <w:t>É preciso registrar</w:t>
      </w:r>
      <w:r w:rsidR="00D5469D">
        <w:t>,</w:t>
      </w:r>
      <w:r>
        <w:t xml:space="preserve"> também, que o executado não envidou esforços</w:t>
      </w:r>
      <w:r w:rsidR="00AF34F9">
        <w:t xml:space="preserve"> para manter </w:t>
      </w:r>
      <w:r w:rsidR="002F1E18">
        <w:t xml:space="preserve">o seu negócio </w:t>
      </w:r>
      <w:r w:rsidR="00AF34F9">
        <w:t>em pleno funcionamento</w:t>
      </w:r>
      <w:r w:rsidR="00DF4AFF">
        <w:t>, inclusive durante a pandemia, razão pela qual</w:t>
      </w:r>
      <w:r w:rsidR="00F83E2D">
        <w:t xml:space="preserve"> </w:t>
      </w:r>
      <w:r w:rsidR="002F1E18">
        <w:t xml:space="preserve">a </w:t>
      </w:r>
      <w:r w:rsidR="003B0770">
        <w:t xml:space="preserve">sua empresa </w:t>
      </w:r>
      <w:r w:rsidR="00F83E2D">
        <w:t xml:space="preserve">firmou </w:t>
      </w:r>
      <w:r w:rsidR="003B0770">
        <w:t>empréstimo</w:t>
      </w:r>
      <w:r w:rsidR="00204F22">
        <w:t xml:space="preserve"> de R$ 190.000,00 </w:t>
      </w:r>
      <w:r w:rsidR="00204F22" w:rsidRPr="00204F22">
        <w:rPr>
          <w:sz w:val="20"/>
          <w:szCs w:val="18"/>
        </w:rPr>
        <w:t>(cento e noventa mil reais)</w:t>
      </w:r>
      <w:r w:rsidR="003B0770">
        <w:t xml:space="preserve"> </w:t>
      </w:r>
      <w:r w:rsidR="00C857AA">
        <w:t xml:space="preserve">em setembro de 2020, </w:t>
      </w:r>
      <w:r w:rsidR="003B0770">
        <w:t>por meio da cédula de crédito bancário ora executada</w:t>
      </w:r>
      <w:r w:rsidR="0022599F">
        <w:t>, para assegurar o pagamento da folha de pessoal d</w:t>
      </w:r>
      <w:r w:rsidR="00204F22">
        <w:t>e</w:t>
      </w:r>
      <w:r w:rsidR="0022599F">
        <w:t xml:space="preserve"> seus colaboradores</w:t>
      </w:r>
      <w:r w:rsidR="002F1E18">
        <w:t>.</w:t>
      </w:r>
    </w:p>
    <w:p w14:paraId="4861CBC4" w14:textId="1BEF5720" w:rsidR="00204F22" w:rsidRDefault="00103022" w:rsidP="00E71C52">
      <w:pPr>
        <w:pStyle w:val="SemEspaamento"/>
      </w:pPr>
      <w:r>
        <w:t>Lamentavelmente</w:t>
      </w:r>
      <w:r w:rsidR="00204F22">
        <w:t xml:space="preserve">, </w:t>
      </w:r>
      <w:r>
        <w:t xml:space="preserve">esse crédito não foi o suficiente para sustentar o funcionamento da empresa </w:t>
      </w:r>
      <w:r w:rsidR="00853BDB">
        <w:t xml:space="preserve">executada, que </w:t>
      </w:r>
      <w:r w:rsidR="004647C7">
        <w:t>não suportou os efeitos devastadores da pandemia do coronavírus</w:t>
      </w:r>
      <w:r w:rsidR="00E01DC8">
        <w:t xml:space="preserve"> e fechou as portas</w:t>
      </w:r>
      <w:r w:rsidR="001536BA">
        <w:t>,</w:t>
      </w:r>
      <w:r w:rsidR="00A3440E">
        <w:t xml:space="preserve"> sendo este o motivo pelo qual não </w:t>
      </w:r>
      <w:r w:rsidR="00C75A8A">
        <w:t xml:space="preserve">conseguiu realizar </w:t>
      </w:r>
      <w:r w:rsidR="00A3440E">
        <w:t>com o pagamento das parcelas</w:t>
      </w:r>
      <w:r w:rsidR="00DF593F">
        <w:t xml:space="preserve"> mensais do empréstimo</w:t>
      </w:r>
      <w:r w:rsidR="00E01DC8">
        <w:t>.</w:t>
      </w:r>
    </w:p>
    <w:p w14:paraId="57D2DA62" w14:textId="6B588294" w:rsidR="000169F1" w:rsidRPr="00F83F8F" w:rsidRDefault="000169F1" w:rsidP="00F83F8F">
      <w:pPr>
        <w:pStyle w:val="Ttulo"/>
      </w:pPr>
      <w:r w:rsidRPr="00136102">
        <w:lastRenderedPageBreak/>
        <w:t xml:space="preserve">II – </w:t>
      </w:r>
      <w:r w:rsidR="00E01DC8">
        <w:t xml:space="preserve">DA </w:t>
      </w:r>
      <w:r w:rsidR="001536BA">
        <w:t xml:space="preserve">INTENÇÃO DE REALIZAÇÃO DE </w:t>
      </w:r>
      <w:r w:rsidR="00F83F8F">
        <w:t>COMPOSIÇÃO</w:t>
      </w:r>
      <w:r w:rsidR="001536BA">
        <w:t xml:space="preserve"> E A </w:t>
      </w:r>
      <w:r w:rsidR="00E01DC8">
        <w:t>NECESSIDADE DE INTIMAÇÃO D</w:t>
      </w:r>
      <w:r w:rsidR="001536BA">
        <w:t>A EXEQUENTE</w:t>
      </w:r>
      <w:r w:rsidR="00F83F8F">
        <w:t xml:space="preserve"> SOBRE O SEU INTERESSE</w:t>
      </w:r>
    </w:p>
    <w:p w14:paraId="4F10B346" w14:textId="77777777" w:rsidR="000169F1" w:rsidRPr="00FA6644" w:rsidRDefault="000169F1" w:rsidP="00C272D0">
      <w:pPr>
        <w:pStyle w:val="SemEspaamento"/>
        <w:numPr>
          <w:ilvl w:val="0"/>
          <w:numId w:val="0"/>
        </w:numPr>
        <w:ind w:left="1701"/>
      </w:pPr>
    </w:p>
    <w:p w14:paraId="0652C060" w14:textId="0D6157AE" w:rsidR="001536BA" w:rsidRPr="004A3F4E" w:rsidRDefault="001536BA" w:rsidP="008321F0">
      <w:pPr>
        <w:pStyle w:val="SemEspaamento"/>
      </w:pPr>
      <w:r>
        <w:t>Feitas essas explicações, o executado</w:t>
      </w:r>
      <w:r w:rsidR="00C75A8A">
        <w:t xml:space="preserve"> </w:t>
      </w:r>
      <w:r w:rsidR="0045184F">
        <w:t>informa que</w:t>
      </w:r>
      <w:r w:rsidR="005D1638">
        <w:t>,</w:t>
      </w:r>
      <w:r w:rsidR="005D1638" w:rsidRPr="005D1638">
        <w:t xml:space="preserve"> </w:t>
      </w:r>
      <w:r w:rsidR="005D1638">
        <w:t>em virtude da quebra da empresa executada,</w:t>
      </w:r>
      <w:r w:rsidR="00AF7ADA">
        <w:t xml:space="preserve"> </w:t>
      </w:r>
      <w:r w:rsidR="0045184F">
        <w:t xml:space="preserve">não possui a </w:t>
      </w:r>
      <w:r w:rsidR="0029552F">
        <w:t>quantia</w:t>
      </w:r>
      <w:r w:rsidR="0045184F">
        <w:t xml:space="preserve"> nem bens passíveis de alienação para quitar a dívida ora executada, mas </w:t>
      </w:r>
      <w:r w:rsidR="00594E62">
        <w:t xml:space="preserve">tem interesse </w:t>
      </w:r>
      <w:r w:rsidR="00694170">
        <w:t xml:space="preserve">em realizar acordo com a exequente para </w:t>
      </w:r>
      <w:r w:rsidR="00594E62">
        <w:t>honrar com o compromisso assumido</w:t>
      </w:r>
      <w:r w:rsidR="0045184F">
        <w:t>, desde que seja possível a renegociação e o parcelamento dos valore</w:t>
      </w:r>
      <w:r w:rsidR="00BF5750">
        <w:t>s</w:t>
      </w:r>
      <w:r w:rsidR="002D15C3">
        <w:t>.</w:t>
      </w:r>
    </w:p>
    <w:p w14:paraId="4308B533" w14:textId="736A1C4C" w:rsidR="00C40FD7" w:rsidRDefault="0088553C" w:rsidP="000169F1">
      <w:pPr>
        <w:pStyle w:val="SemEspaamento"/>
      </w:pPr>
      <w:r>
        <w:t xml:space="preserve">O executado esclarece, também, que </w:t>
      </w:r>
      <w:r w:rsidR="00C40FD7">
        <w:t>buscou</w:t>
      </w:r>
      <w:r>
        <w:t xml:space="preserve">, por diversas vezes, a renegociação </w:t>
      </w:r>
      <w:r w:rsidR="00694170">
        <w:t>do débito</w:t>
      </w:r>
      <w:r>
        <w:t xml:space="preserve"> por meio do canal de atendimento </w:t>
      </w:r>
      <w:r w:rsidR="00E81F0F">
        <w:t xml:space="preserve">telefônico </w:t>
      </w:r>
      <w:r>
        <w:t>ao cliente</w:t>
      </w:r>
      <w:r w:rsidR="00E81F0F">
        <w:t xml:space="preserve"> da Caixa Econômica Federal</w:t>
      </w:r>
      <w:r>
        <w:t>, mas</w:t>
      </w:r>
      <w:r w:rsidR="00F83F8F">
        <w:t xml:space="preserve">, diante da intransigência </w:t>
      </w:r>
      <w:r w:rsidR="00E81F0F">
        <w:t>e da falta de sensibilidade</w:t>
      </w:r>
      <w:r w:rsidR="009D1C12">
        <w:t xml:space="preserve"> dos representantes</w:t>
      </w:r>
      <w:r w:rsidR="00C40FD7">
        <w:t xml:space="preserve"> da exequente</w:t>
      </w:r>
      <w:r w:rsidR="009D1C12">
        <w:t xml:space="preserve">, não </w:t>
      </w:r>
      <w:r w:rsidR="00B1616D">
        <w:t>obteve sucesso</w:t>
      </w:r>
      <w:r w:rsidR="009D1C12">
        <w:t>.</w:t>
      </w:r>
      <w:r w:rsidR="00C40FD7">
        <w:t xml:space="preserve"> </w:t>
      </w:r>
    </w:p>
    <w:p w14:paraId="4EBA5DD2" w14:textId="28D11502" w:rsidR="000169F1" w:rsidRDefault="00C40FD7" w:rsidP="000169F1">
      <w:pPr>
        <w:pStyle w:val="SemEspaamento"/>
      </w:pPr>
      <w:r>
        <w:t xml:space="preserve">De qualquer </w:t>
      </w:r>
      <w:r w:rsidR="003F730B">
        <w:t>maneira</w:t>
      </w:r>
      <w:r>
        <w:t xml:space="preserve">, isso não impede que as partes </w:t>
      </w:r>
      <w:r w:rsidR="003F730B">
        <w:t xml:space="preserve">venham a realizar </w:t>
      </w:r>
      <w:r w:rsidR="00C91D7C">
        <w:t xml:space="preserve">a </w:t>
      </w:r>
      <w:r w:rsidR="003F730B">
        <w:t>composição</w:t>
      </w:r>
      <w:r w:rsidR="00C91D7C">
        <w:t xml:space="preserve"> na fase judicial</w:t>
      </w:r>
      <w:r w:rsidR="00EC7545">
        <w:t xml:space="preserve">, razão pela qual </w:t>
      </w:r>
      <w:r w:rsidR="00175A22">
        <w:t>é necessária a intimação d</w:t>
      </w:r>
      <w:r w:rsidR="00EC7545">
        <w:t xml:space="preserve">a exequente para se manifestar sobre </w:t>
      </w:r>
      <w:r w:rsidR="000965B7">
        <w:t>eventual interesse</w:t>
      </w:r>
      <w:r w:rsidR="003F730B">
        <w:t xml:space="preserve">, como forma de assegurar as condições necessárias ao pagamento </w:t>
      </w:r>
      <w:r w:rsidR="00DC026E">
        <w:t xml:space="preserve">pelo executado </w:t>
      </w:r>
      <w:r w:rsidR="003F730B">
        <w:t>e, ao mesmo tempo,</w:t>
      </w:r>
      <w:r w:rsidR="003F730B" w:rsidRPr="003F730B">
        <w:t xml:space="preserve"> </w:t>
      </w:r>
      <w:r w:rsidR="003F730B">
        <w:t>o recebimento do crédito</w:t>
      </w:r>
      <w:r w:rsidR="00DC026E">
        <w:t xml:space="preserve"> pel</w:t>
      </w:r>
      <w:r w:rsidR="001523A2">
        <w:t>a</w:t>
      </w:r>
      <w:r w:rsidR="00DC026E">
        <w:t xml:space="preserve"> exequente.</w:t>
      </w:r>
    </w:p>
    <w:p w14:paraId="251A7674" w14:textId="57D8D1F7" w:rsidR="00734DAE" w:rsidRDefault="00742EDE" w:rsidP="000715A2">
      <w:pPr>
        <w:pStyle w:val="SemEspaamento"/>
      </w:pPr>
      <w:r>
        <w:t xml:space="preserve">Cumpre </w:t>
      </w:r>
      <w:r w:rsidR="00DC4728">
        <w:t>registrar</w:t>
      </w:r>
      <w:r>
        <w:t xml:space="preserve">, por fim, que </w:t>
      </w:r>
      <w:r w:rsidR="007725FE">
        <w:t xml:space="preserve">essa manifestação </w:t>
      </w:r>
      <w:r w:rsidR="00DC4728">
        <w:t>d</w:t>
      </w:r>
      <w:r>
        <w:t xml:space="preserve">o executado não </w:t>
      </w:r>
      <w:r w:rsidR="00DC4728">
        <w:t xml:space="preserve">importa em </w:t>
      </w:r>
      <w:r w:rsidR="007725FE">
        <w:t xml:space="preserve">confissão ou </w:t>
      </w:r>
      <w:r w:rsidR="00DC4728">
        <w:t>reconhecimento d</w:t>
      </w:r>
      <w:r w:rsidR="007725FE">
        <w:t xml:space="preserve">o </w:t>
      </w:r>
      <w:r w:rsidR="007725FE">
        <w:rPr>
          <w:i/>
          <w:iCs/>
        </w:rPr>
        <w:t xml:space="preserve">quantum </w:t>
      </w:r>
      <w:r w:rsidR="007725FE">
        <w:t>da</w:t>
      </w:r>
      <w:r w:rsidR="00DC4728">
        <w:t xml:space="preserve"> dívida</w:t>
      </w:r>
      <w:r w:rsidR="007725FE">
        <w:t>, tendo em vista que</w:t>
      </w:r>
      <w:r w:rsidR="002428C9">
        <w:t xml:space="preserve"> está sendo diligenciad</w:t>
      </w:r>
      <w:r w:rsidR="00A34385">
        <w:t>a</w:t>
      </w:r>
      <w:r w:rsidR="002428C9">
        <w:t xml:space="preserve"> toda a documentação necessária para </w:t>
      </w:r>
      <w:r w:rsidR="000715A2">
        <w:t>verificar se há</w:t>
      </w:r>
      <w:r w:rsidR="002428C9">
        <w:t xml:space="preserve"> eventual excesso </w:t>
      </w:r>
      <w:r w:rsidR="000715A2">
        <w:t xml:space="preserve">de </w:t>
      </w:r>
      <w:r w:rsidR="002428C9">
        <w:t>cobrança</w:t>
      </w:r>
      <w:r w:rsidR="000965B7">
        <w:t xml:space="preserve"> ou outr</w:t>
      </w:r>
      <w:r w:rsidR="00F83818">
        <w:t>a irregularidade no título executivo</w:t>
      </w:r>
      <w:r w:rsidR="000715A2">
        <w:t>.</w:t>
      </w:r>
    </w:p>
    <w:p w14:paraId="5EAE0F83" w14:textId="77777777" w:rsidR="000169F1" w:rsidRPr="00FA6644" w:rsidRDefault="000169F1" w:rsidP="002E0291">
      <w:pPr>
        <w:pStyle w:val="SemEspaamento"/>
        <w:numPr>
          <w:ilvl w:val="0"/>
          <w:numId w:val="0"/>
        </w:numPr>
        <w:ind w:left="1701"/>
      </w:pPr>
    </w:p>
    <w:p w14:paraId="569606B4" w14:textId="77777777" w:rsidR="000169F1" w:rsidRPr="00136102" w:rsidRDefault="000169F1" w:rsidP="00F83F8F">
      <w:pPr>
        <w:pStyle w:val="Ttulo"/>
      </w:pPr>
      <w:r>
        <w:t xml:space="preserve">III – REQUERIMENTOS </w:t>
      </w:r>
    </w:p>
    <w:p w14:paraId="548C19BB" w14:textId="77777777" w:rsidR="000169F1" w:rsidRPr="00136102" w:rsidRDefault="000169F1" w:rsidP="002E0291">
      <w:pPr>
        <w:pStyle w:val="SemEspaamento"/>
        <w:numPr>
          <w:ilvl w:val="0"/>
          <w:numId w:val="0"/>
        </w:numPr>
        <w:ind w:left="1701"/>
      </w:pPr>
    </w:p>
    <w:p w14:paraId="543FCB2A" w14:textId="59415A75" w:rsidR="002E0291" w:rsidRDefault="000169F1" w:rsidP="001523A2">
      <w:pPr>
        <w:pStyle w:val="SemEspaamento"/>
      </w:pPr>
      <w:r>
        <w:t>A</w:t>
      </w:r>
      <w:r w:rsidRPr="00136102">
        <w:t xml:space="preserve">nte o exposto, </w:t>
      </w:r>
      <w:r w:rsidR="003263B5">
        <w:t xml:space="preserve">é esta para </w:t>
      </w:r>
      <w:r w:rsidR="001523A2">
        <w:t>requer</w:t>
      </w:r>
      <w:r w:rsidR="003263B5">
        <w:t>er</w:t>
      </w:r>
      <w:r w:rsidR="002E0291">
        <w:t>:</w:t>
      </w:r>
    </w:p>
    <w:p w14:paraId="6EA35045" w14:textId="77777777" w:rsidR="002E0291" w:rsidRDefault="002E0291" w:rsidP="002E0291">
      <w:pPr>
        <w:pStyle w:val="SemEspaamento"/>
        <w:numPr>
          <w:ilvl w:val="0"/>
          <w:numId w:val="0"/>
        </w:numPr>
        <w:ind w:left="1701"/>
      </w:pPr>
    </w:p>
    <w:p w14:paraId="2DC45A89" w14:textId="27C1F35D" w:rsidR="000169F1" w:rsidRDefault="001523A2" w:rsidP="002E0291">
      <w:pPr>
        <w:pStyle w:val="SemEspaamento"/>
        <w:numPr>
          <w:ilvl w:val="0"/>
          <w:numId w:val="5"/>
        </w:numPr>
        <w:ind w:left="0" w:firstLine="1701"/>
      </w:pPr>
      <w:r>
        <w:t xml:space="preserve"> a intimação da exequente para se manifestar quanto ao interesse na composição</w:t>
      </w:r>
      <w:r w:rsidR="009461B1">
        <w:t xml:space="preserve">, colocando-se </w:t>
      </w:r>
      <w:r w:rsidR="003263B5">
        <w:t>o executado</w:t>
      </w:r>
      <w:r w:rsidR="00160110">
        <w:t>, desde já,</w:t>
      </w:r>
      <w:r w:rsidR="003263B5">
        <w:t xml:space="preserve"> </w:t>
      </w:r>
      <w:r w:rsidR="009461B1">
        <w:t xml:space="preserve">à disposição para a realização das negociações necessárias </w:t>
      </w:r>
      <w:r w:rsidR="000336AA">
        <w:t xml:space="preserve">para encerrar essa demanda </w:t>
      </w:r>
      <w:r w:rsidR="00426F03">
        <w:t>da melhor forma possível para ambas as partes</w:t>
      </w:r>
      <w:r w:rsidR="003263B5">
        <w:t>;</w:t>
      </w:r>
    </w:p>
    <w:p w14:paraId="719F0831" w14:textId="16EE5503" w:rsidR="003263B5" w:rsidRDefault="00160110" w:rsidP="002E0291">
      <w:pPr>
        <w:pStyle w:val="SemEspaamento"/>
        <w:numPr>
          <w:ilvl w:val="0"/>
          <w:numId w:val="5"/>
        </w:numPr>
        <w:ind w:left="0" w:firstLine="1701"/>
      </w:pPr>
      <w:r>
        <w:t xml:space="preserve">caso também haja interesse na composição por parte da exequente, a suspensão do feito executivo pelo prazo de 30 </w:t>
      </w:r>
      <w:r w:rsidRPr="00160110">
        <w:rPr>
          <w:sz w:val="20"/>
          <w:szCs w:val="18"/>
        </w:rPr>
        <w:t>(trinta)</w:t>
      </w:r>
      <w:r>
        <w:t xml:space="preserve"> dias, para que sejam realizadas as tratativas necessárias</w:t>
      </w:r>
      <w:r w:rsidR="002639E7">
        <w:t xml:space="preserve"> entre as partes</w:t>
      </w:r>
      <w:r>
        <w:t>.</w:t>
      </w:r>
    </w:p>
    <w:p w14:paraId="127C4F49" w14:textId="77777777" w:rsidR="00426F03" w:rsidRPr="00426F03" w:rsidRDefault="00426F03" w:rsidP="00426F03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3C7BBA52" w14:textId="3498BC07" w:rsidR="000169F1" w:rsidRPr="00426F03" w:rsidRDefault="0090226D" w:rsidP="009461B1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1A7C01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B82210E" w14:textId="2053888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D4FDF">
        <w:rPr>
          <w:rFonts w:ascii="Arial" w:eastAsia="Calibri" w:hAnsi="Arial" w:cs="Times New Roman"/>
          <w:noProof/>
          <w:sz w:val="24"/>
          <w:szCs w:val="24"/>
        </w:rPr>
        <w:t>15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A3AEE20" w14:textId="77777777" w:rsidR="000169F1" w:rsidRPr="00FA664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D75F994" w14:textId="77777777" w:rsidR="000169F1" w:rsidRPr="00FA664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31F48E5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2D7C8B1" w14:textId="5718D06F" w:rsidR="00131BEB" w:rsidRPr="000169F1" w:rsidRDefault="00EE029A" w:rsidP="000336A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1523A2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2EDDD" w14:textId="77777777" w:rsidR="00381BA3" w:rsidRDefault="00381BA3" w:rsidP="00943258">
      <w:pPr>
        <w:spacing w:after="0" w:line="240" w:lineRule="auto"/>
      </w:pPr>
      <w:r>
        <w:separator/>
      </w:r>
    </w:p>
  </w:endnote>
  <w:endnote w:type="continuationSeparator" w:id="0">
    <w:p w14:paraId="5E11D6E6" w14:textId="77777777" w:rsidR="00381BA3" w:rsidRDefault="00381BA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6E63A2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06F975" wp14:editId="5B9CDD1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5965305" name="Imagem 18859653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952293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07FD" w14:textId="77777777" w:rsidR="00381BA3" w:rsidRDefault="00381BA3" w:rsidP="00943258">
      <w:pPr>
        <w:spacing w:after="0" w:line="240" w:lineRule="auto"/>
      </w:pPr>
      <w:r>
        <w:separator/>
      </w:r>
    </w:p>
  </w:footnote>
  <w:footnote w:type="continuationSeparator" w:id="0">
    <w:p w14:paraId="46D3A7FD" w14:textId="77777777" w:rsidR="00381BA3" w:rsidRDefault="00381BA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88BB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48E193" wp14:editId="2E02B5D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6820512" name="Imagem 161682051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6D3B8C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647BF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0F48C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3667D"/>
    <w:multiLevelType w:val="hybridMultilevel"/>
    <w:tmpl w:val="3C8AE1BC"/>
    <w:lvl w:ilvl="0" w:tplc="72C09C0C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53375">
    <w:abstractNumId w:val="1"/>
    <w:lvlOverride w:ilvl="0">
      <w:startOverride w:val="1"/>
    </w:lvlOverride>
  </w:num>
  <w:num w:numId="5" w16cid:durableId="15992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A3"/>
    <w:rsid w:val="00003F31"/>
    <w:rsid w:val="00013AFB"/>
    <w:rsid w:val="00015865"/>
    <w:rsid w:val="000169F1"/>
    <w:rsid w:val="000336AA"/>
    <w:rsid w:val="00036107"/>
    <w:rsid w:val="0004298B"/>
    <w:rsid w:val="000715A2"/>
    <w:rsid w:val="000965B7"/>
    <w:rsid w:val="00097661"/>
    <w:rsid w:val="000D228C"/>
    <w:rsid w:val="00103022"/>
    <w:rsid w:val="00131BEB"/>
    <w:rsid w:val="001523A2"/>
    <w:rsid w:val="001536BA"/>
    <w:rsid w:val="00160110"/>
    <w:rsid w:val="001667B0"/>
    <w:rsid w:val="00175A22"/>
    <w:rsid w:val="001761C0"/>
    <w:rsid w:val="00183BE2"/>
    <w:rsid w:val="001B1503"/>
    <w:rsid w:val="001B2B98"/>
    <w:rsid w:val="001B2E75"/>
    <w:rsid w:val="00201F45"/>
    <w:rsid w:val="00204F22"/>
    <w:rsid w:val="00207BE4"/>
    <w:rsid w:val="00212B76"/>
    <w:rsid w:val="00214E09"/>
    <w:rsid w:val="00217ADD"/>
    <w:rsid w:val="0022599F"/>
    <w:rsid w:val="0023024C"/>
    <w:rsid w:val="002428C9"/>
    <w:rsid w:val="002639E7"/>
    <w:rsid w:val="00272BFB"/>
    <w:rsid w:val="00291F6C"/>
    <w:rsid w:val="0029552F"/>
    <w:rsid w:val="002B0514"/>
    <w:rsid w:val="002C60B3"/>
    <w:rsid w:val="002D15C3"/>
    <w:rsid w:val="002E0291"/>
    <w:rsid w:val="002E132F"/>
    <w:rsid w:val="002E21FD"/>
    <w:rsid w:val="002F1E18"/>
    <w:rsid w:val="003263B5"/>
    <w:rsid w:val="00377A2E"/>
    <w:rsid w:val="003801CD"/>
    <w:rsid w:val="00381BA3"/>
    <w:rsid w:val="003B0770"/>
    <w:rsid w:val="003D0A1F"/>
    <w:rsid w:val="003E46B9"/>
    <w:rsid w:val="003F730B"/>
    <w:rsid w:val="00426F03"/>
    <w:rsid w:val="00433388"/>
    <w:rsid w:val="0045184F"/>
    <w:rsid w:val="004647C7"/>
    <w:rsid w:val="004949AD"/>
    <w:rsid w:val="004F2B78"/>
    <w:rsid w:val="004F384D"/>
    <w:rsid w:val="004F49AD"/>
    <w:rsid w:val="00501A18"/>
    <w:rsid w:val="005321DA"/>
    <w:rsid w:val="00545C60"/>
    <w:rsid w:val="00567F3A"/>
    <w:rsid w:val="00594E62"/>
    <w:rsid w:val="005B67EA"/>
    <w:rsid w:val="005D1638"/>
    <w:rsid w:val="005E2196"/>
    <w:rsid w:val="005E58E2"/>
    <w:rsid w:val="00672001"/>
    <w:rsid w:val="00673228"/>
    <w:rsid w:val="00693F8B"/>
    <w:rsid w:val="00694170"/>
    <w:rsid w:val="00696295"/>
    <w:rsid w:val="006C0DFC"/>
    <w:rsid w:val="006D1A4C"/>
    <w:rsid w:val="006F321D"/>
    <w:rsid w:val="00722DF5"/>
    <w:rsid w:val="00734DAE"/>
    <w:rsid w:val="00742EDE"/>
    <w:rsid w:val="0075048C"/>
    <w:rsid w:val="00760883"/>
    <w:rsid w:val="007629BB"/>
    <w:rsid w:val="0076654F"/>
    <w:rsid w:val="007725FE"/>
    <w:rsid w:val="00795616"/>
    <w:rsid w:val="00797900"/>
    <w:rsid w:val="007C36DB"/>
    <w:rsid w:val="008019CE"/>
    <w:rsid w:val="00810D34"/>
    <w:rsid w:val="008321F0"/>
    <w:rsid w:val="008342DE"/>
    <w:rsid w:val="00853BDB"/>
    <w:rsid w:val="0088553C"/>
    <w:rsid w:val="008A0012"/>
    <w:rsid w:val="008E31FF"/>
    <w:rsid w:val="008E377D"/>
    <w:rsid w:val="008F2218"/>
    <w:rsid w:val="008F53CE"/>
    <w:rsid w:val="008F7B29"/>
    <w:rsid w:val="0090226D"/>
    <w:rsid w:val="00906A37"/>
    <w:rsid w:val="00924163"/>
    <w:rsid w:val="00943258"/>
    <w:rsid w:val="009461B1"/>
    <w:rsid w:val="00973C0C"/>
    <w:rsid w:val="009B5AC9"/>
    <w:rsid w:val="009C7456"/>
    <w:rsid w:val="009D1C12"/>
    <w:rsid w:val="00A006AC"/>
    <w:rsid w:val="00A049FC"/>
    <w:rsid w:val="00A34385"/>
    <w:rsid w:val="00A3440E"/>
    <w:rsid w:val="00A6605E"/>
    <w:rsid w:val="00AF34F9"/>
    <w:rsid w:val="00AF7ADA"/>
    <w:rsid w:val="00B14A81"/>
    <w:rsid w:val="00B1616D"/>
    <w:rsid w:val="00B6363E"/>
    <w:rsid w:val="00BA2544"/>
    <w:rsid w:val="00BA4F3D"/>
    <w:rsid w:val="00BC72BE"/>
    <w:rsid w:val="00BD4FDF"/>
    <w:rsid w:val="00BF5750"/>
    <w:rsid w:val="00C03B4C"/>
    <w:rsid w:val="00C0456B"/>
    <w:rsid w:val="00C075FE"/>
    <w:rsid w:val="00C272D0"/>
    <w:rsid w:val="00C40FD7"/>
    <w:rsid w:val="00C51F3D"/>
    <w:rsid w:val="00C75A8A"/>
    <w:rsid w:val="00C77A42"/>
    <w:rsid w:val="00C857AA"/>
    <w:rsid w:val="00C91D7C"/>
    <w:rsid w:val="00CB5FC5"/>
    <w:rsid w:val="00CC0DA6"/>
    <w:rsid w:val="00D01BE6"/>
    <w:rsid w:val="00D32740"/>
    <w:rsid w:val="00D51CC1"/>
    <w:rsid w:val="00D5469D"/>
    <w:rsid w:val="00DC026E"/>
    <w:rsid w:val="00DC4728"/>
    <w:rsid w:val="00DE0162"/>
    <w:rsid w:val="00DE0552"/>
    <w:rsid w:val="00DF4AFF"/>
    <w:rsid w:val="00DF5478"/>
    <w:rsid w:val="00DF593F"/>
    <w:rsid w:val="00E01DC8"/>
    <w:rsid w:val="00E05790"/>
    <w:rsid w:val="00E67C54"/>
    <w:rsid w:val="00E71C52"/>
    <w:rsid w:val="00E81F0F"/>
    <w:rsid w:val="00E90F3C"/>
    <w:rsid w:val="00E968BB"/>
    <w:rsid w:val="00EB4346"/>
    <w:rsid w:val="00EC7545"/>
    <w:rsid w:val="00EC7D50"/>
    <w:rsid w:val="00EE029A"/>
    <w:rsid w:val="00EE3903"/>
    <w:rsid w:val="00F11B2C"/>
    <w:rsid w:val="00F22B73"/>
    <w:rsid w:val="00F83818"/>
    <w:rsid w:val="00F83E2D"/>
    <w:rsid w:val="00F83F8F"/>
    <w:rsid w:val="00FA6644"/>
    <w:rsid w:val="00FB3A3F"/>
    <w:rsid w:val="00FC63CA"/>
    <w:rsid w:val="00FE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B728D"/>
  <w15:chartTrackingRefBased/>
  <w15:docId w15:val="{59D9ECBD-D982-4B36-AEBE-F69495F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83F8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83F8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145</TotalTime>
  <Pages>3</Pages>
  <Words>659</Words>
  <Characters>3561</Characters>
  <Application>Microsoft Office Word</Application>
  <DocSecurity>0</DocSecurity>
  <Lines>80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101</cp:revision>
  <cp:lastPrinted>2022-07-18T22:35:00Z</cp:lastPrinted>
  <dcterms:created xsi:type="dcterms:W3CDTF">2023-06-12T14:12:00Z</dcterms:created>
  <dcterms:modified xsi:type="dcterms:W3CDTF">2023-06-15T18:42:00Z</dcterms:modified>
</cp:coreProperties>
</file>