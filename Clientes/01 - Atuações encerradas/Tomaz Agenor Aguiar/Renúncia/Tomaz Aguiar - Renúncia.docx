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9294A" w14:textId="7ADC38CF" w:rsidR="000169F1" w:rsidRDefault="00381BA3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EXCELENTÍSSIMO DOUTOR JUIZ </w:t>
      </w:r>
      <w:r w:rsidR="000169F1" w:rsidRPr="00980061">
        <w:rPr>
          <w:rFonts w:ascii="Arial" w:eastAsia="Calibri" w:hAnsi="Arial" w:cs="Times New Roman"/>
          <w:sz w:val="24"/>
          <w:szCs w:val="24"/>
        </w:rPr>
        <w:t>DE DIREITO DA</w:t>
      </w:r>
      <w:r w:rsidR="000169F1">
        <w:rPr>
          <w:rFonts w:ascii="Arial" w:eastAsia="Calibri" w:hAnsi="Arial" w:cs="Times New Roman"/>
          <w:sz w:val="24"/>
          <w:szCs w:val="24"/>
        </w:rPr>
        <w:t xml:space="preserve"> </w:t>
      </w:r>
      <w:r>
        <w:rPr>
          <w:rFonts w:ascii="Arial" w:eastAsia="Calibri" w:hAnsi="Arial" w:cs="Times New Roman"/>
          <w:sz w:val="24"/>
          <w:szCs w:val="24"/>
        </w:rPr>
        <w:t xml:space="preserve">4ª </w:t>
      </w:r>
      <w:r w:rsidR="000169F1">
        <w:rPr>
          <w:rFonts w:ascii="Arial" w:eastAsia="Calibri" w:hAnsi="Arial" w:cs="Times New Roman"/>
          <w:sz w:val="24"/>
          <w:szCs w:val="24"/>
        </w:rPr>
        <w:t xml:space="preserve">VARA </w:t>
      </w:r>
      <w:r>
        <w:rPr>
          <w:rFonts w:ascii="Arial" w:eastAsia="Calibri" w:hAnsi="Arial" w:cs="Times New Roman"/>
          <w:sz w:val="24"/>
          <w:szCs w:val="24"/>
        </w:rPr>
        <w:t>FEDERAL DE FLORIANÓPOLIS/SC</w:t>
      </w:r>
      <w:r w:rsidR="000169F1">
        <w:rPr>
          <w:rFonts w:ascii="Arial" w:eastAsia="Calibri" w:hAnsi="Arial" w:cs="Times New Roman"/>
          <w:sz w:val="24"/>
          <w:szCs w:val="24"/>
        </w:rPr>
        <w:t>.</w:t>
      </w:r>
    </w:p>
    <w:p w14:paraId="55C1BE31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4AA547E" w14:textId="2586750A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AD4DDF5" w14:textId="77777777" w:rsidR="00A54979" w:rsidRPr="00136102" w:rsidRDefault="00A54979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9CF908C" w14:textId="2DE5CAA3" w:rsidR="000169F1" w:rsidRPr="001523A2" w:rsidRDefault="001523A2" w:rsidP="00381BA3">
      <w:pPr>
        <w:tabs>
          <w:tab w:val="left" w:pos="3944"/>
        </w:tabs>
        <w:spacing w:after="0" w:line="360" w:lineRule="auto"/>
        <w:ind w:right="5103"/>
        <w:contextualSpacing/>
        <w:jc w:val="center"/>
        <w:rPr>
          <w:rFonts w:ascii="Arial" w:eastAsia="Calibri" w:hAnsi="Arial" w:cs="Times New Roman"/>
        </w:rPr>
      </w:pPr>
      <w:r w:rsidRPr="001523A2">
        <w:rPr>
          <w:rFonts w:ascii="Arial" w:eastAsia="Calibri" w:hAnsi="Arial" w:cs="Times New Roman"/>
        </w:rPr>
        <w:t>A</w:t>
      </w:r>
      <w:r w:rsidR="00381BA3" w:rsidRPr="001523A2">
        <w:rPr>
          <w:rFonts w:ascii="Arial" w:eastAsia="Calibri" w:hAnsi="Arial" w:cs="Times New Roman"/>
        </w:rPr>
        <w:t>utos n. 5032487-48.2022.4.04.7200</w:t>
      </w:r>
    </w:p>
    <w:p w14:paraId="0A129CA8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71086D1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BA56941" w14:textId="393FD8F5" w:rsidR="00C51F3D" w:rsidRPr="002D2911" w:rsidRDefault="00381BA3" w:rsidP="005A2057">
      <w:pPr>
        <w:pStyle w:val="Qualificaodaspartes"/>
        <w:spacing w:line="360" w:lineRule="auto"/>
      </w:pPr>
      <w:r>
        <w:rPr>
          <w:b/>
        </w:rPr>
        <w:t>TOMAZ AGENOR AGUIAR</w:t>
      </w:r>
      <w:r w:rsidR="000169F1" w:rsidRPr="00A814BD">
        <w:t xml:space="preserve">, </w:t>
      </w:r>
      <w:r w:rsidR="00C51F3D">
        <w:t xml:space="preserve">já qualificado nos autos da execução de título extrajudicial n. </w:t>
      </w:r>
      <w:r w:rsidR="00C51F3D" w:rsidRPr="00C51F3D">
        <w:t>5032487-48.2022.4.04.7200</w:t>
      </w:r>
      <w:r w:rsidR="000169F1">
        <w:t>,</w:t>
      </w:r>
      <w:r w:rsidR="00C51F3D">
        <w:t xml:space="preserve"> proposta pela </w:t>
      </w:r>
      <w:r w:rsidR="00C51F3D">
        <w:rPr>
          <w:b/>
          <w:bCs w:val="0"/>
        </w:rPr>
        <w:t>CAIXA ECONÔMICA FEDERAL</w:t>
      </w:r>
      <w:r w:rsidR="00C51F3D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 w:rsidR="00C51F3D">
        <w:t>s</w:t>
      </w:r>
      <w:r w:rsidR="000169F1">
        <w:t xml:space="preserve"> advogado</w:t>
      </w:r>
      <w:r w:rsidR="00C51F3D">
        <w:t>s</w:t>
      </w:r>
      <w:r w:rsidR="000169F1">
        <w:t xml:space="preserve"> abaixo signatário</w:t>
      </w:r>
      <w:r w:rsidR="00C51F3D">
        <w:t>s</w:t>
      </w:r>
      <w:r w:rsidR="000169F1" w:rsidRPr="00A814BD">
        <w:t>,</w:t>
      </w:r>
      <w:r w:rsidR="00C51F3D">
        <w:t xml:space="preserve"> em atenção </w:t>
      </w:r>
      <w:r w:rsidR="00C552C5">
        <w:t>ao ato ordinatório do evento</w:t>
      </w:r>
      <w:r w:rsidR="00834699">
        <w:t xml:space="preserve"> 26</w:t>
      </w:r>
      <w:r w:rsidR="00C51F3D">
        <w:t xml:space="preserve">, </w:t>
      </w:r>
      <w:r w:rsidR="00834699">
        <w:t xml:space="preserve">informar que </w:t>
      </w:r>
      <w:r w:rsidR="00834699" w:rsidRPr="00DB3462">
        <w:rPr>
          <w:u w:val="single"/>
        </w:rPr>
        <w:t>não</w:t>
      </w:r>
      <w:r w:rsidR="00834699">
        <w:t xml:space="preserve"> </w:t>
      </w:r>
      <w:r w:rsidR="00834699" w:rsidRPr="00DB3462">
        <w:rPr>
          <w:u w:val="single"/>
        </w:rPr>
        <w:t>se</w:t>
      </w:r>
      <w:r w:rsidR="00834699">
        <w:t xml:space="preserve"> </w:t>
      </w:r>
      <w:r w:rsidR="00834699" w:rsidRPr="00DB3462">
        <w:rPr>
          <w:u w:val="single"/>
        </w:rPr>
        <w:t>mostraram</w:t>
      </w:r>
      <w:r w:rsidR="00834699">
        <w:t xml:space="preserve"> </w:t>
      </w:r>
      <w:r w:rsidR="00834699" w:rsidRPr="00DB3462">
        <w:rPr>
          <w:u w:val="single"/>
        </w:rPr>
        <w:t>exitosas</w:t>
      </w:r>
      <w:r w:rsidR="00834699">
        <w:t xml:space="preserve"> as tentativas de negociação da dívida com a exequente e</w:t>
      </w:r>
      <w:r w:rsidR="005E4B86">
        <w:t xml:space="preserve"> </w:t>
      </w:r>
      <w:r w:rsidR="002D2911" w:rsidRPr="00DB3462">
        <w:rPr>
          <w:u w:val="single"/>
        </w:rPr>
        <w:t>comunicar</w:t>
      </w:r>
      <w:r w:rsidR="002D2911">
        <w:t xml:space="preserve"> </w:t>
      </w:r>
      <w:r w:rsidR="005E4B86" w:rsidRPr="00DB3462">
        <w:rPr>
          <w:u w:val="single"/>
        </w:rPr>
        <w:t>a</w:t>
      </w:r>
      <w:r w:rsidR="005E4B86">
        <w:t xml:space="preserve"> </w:t>
      </w:r>
      <w:r w:rsidR="005E4B86" w:rsidRPr="00DB3462">
        <w:rPr>
          <w:u w:val="single"/>
        </w:rPr>
        <w:t>renúncia</w:t>
      </w:r>
      <w:r w:rsidR="005E4B86">
        <w:t xml:space="preserve"> </w:t>
      </w:r>
      <w:r w:rsidR="008D1DAF">
        <w:t>d</w:t>
      </w:r>
      <w:r w:rsidR="005E4B86">
        <w:t xml:space="preserve">os </w:t>
      </w:r>
      <w:r w:rsidR="005E4B86" w:rsidRPr="00DB3462">
        <w:rPr>
          <w:u w:val="single"/>
        </w:rPr>
        <w:t>advogados</w:t>
      </w:r>
      <w:r w:rsidR="00DB3462">
        <w:t xml:space="preserve"> </w:t>
      </w:r>
      <w:r w:rsidR="00DB3462" w:rsidRPr="00DB3462">
        <w:rPr>
          <w:u w:val="single"/>
        </w:rPr>
        <w:t>subscritores</w:t>
      </w:r>
      <w:r w:rsidR="002D2911">
        <w:t xml:space="preserve">, consoante autorizado pelo art. 112 do CPC, diante do não pagamento dos honorários advocatícios contratuais pactuados e posterior desinteresse na contratação, o que foi </w:t>
      </w:r>
      <w:r w:rsidR="00687976">
        <w:t xml:space="preserve">notificado </w:t>
      </w:r>
      <w:r w:rsidR="002D2911">
        <w:t xml:space="preserve">por meio de mensagem de </w:t>
      </w:r>
      <w:r w:rsidR="002D2911">
        <w:rPr>
          <w:i/>
          <w:iCs/>
        </w:rPr>
        <w:t>whatsapp</w:t>
      </w:r>
      <w:r w:rsidR="002D2911">
        <w:t xml:space="preserve"> para o </w:t>
      </w:r>
      <w:r w:rsidR="00687976">
        <w:t>executado</w:t>
      </w:r>
      <w:r w:rsidR="002D2911">
        <w:t xml:space="preserve"> </w:t>
      </w:r>
      <w:r w:rsidR="002D2911" w:rsidRPr="00B46A3D">
        <w:rPr>
          <w:sz w:val="20"/>
          <w:szCs w:val="18"/>
        </w:rPr>
        <w:t>(</w:t>
      </w:r>
      <w:r w:rsidR="002D2911" w:rsidRPr="00B46A3D">
        <w:rPr>
          <w:b/>
          <w:bCs w:val="0"/>
          <w:sz w:val="20"/>
          <w:szCs w:val="18"/>
        </w:rPr>
        <w:t>doc. 1</w:t>
      </w:r>
      <w:r w:rsidR="002D2911" w:rsidRPr="00B46A3D">
        <w:rPr>
          <w:sz w:val="20"/>
          <w:szCs w:val="18"/>
        </w:rPr>
        <w:t>)</w:t>
      </w:r>
      <w:r w:rsidR="00B46A3D">
        <w:t>.</w:t>
      </w:r>
    </w:p>
    <w:p w14:paraId="5BFB5533" w14:textId="77777777" w:rsidR="000169F1" w:rsidRPr="002E132F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10"/>
          <w:szCs w:val="10"/>
        </w:rPr>
      </w:pPr>
    </w:p>
    <w:p w14:paraId="3C7BBA52" w14:textId="1A892620" w:rsidR="000169F1" w:rsidRPr="00426F03" w:rsidRDefault="0090226D" w:rsidP="00352E9D">
      <w:pPr>
        <w:pStyle w:val="SemEspaamento"/>
        <w:numPr>
          <w:ilvl w:val="0"/>
          <w:numId w:val="0"/>
        </w:numPr>
        <w:ind w:firstLine="1985"/>
      </w:pPr>
      <w:r w:rsidRPr="0090226D">
        <w:rPr>
          <w:rFonts w:eastAsia="Calibri" w:cs="Times New Roman"/>
        </w:rPr>
        <w:t xml:space="preserve">Pleiteia, por fim, </w:t>
      </w:r>
      <w:r w:rsidR="005E4B86">
        <w:rPr>
          <w:rFonts w:eastAsia="Calibri" w:cs="Times New Roman"/>
        </w:rPr>
        <w:t xml:space="preserve">a desabilitação dos procuradores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="005E4B86">
        <w:t xml:space="preserve">do patrocínio da defesa do </w:t>
      </w:r>
      <w:r w:rsidR="00CA6AA6">
        <w:t xml:space="preserve">executado. </w:t>
      </w:r>
    </w:p>
    <w:p w14:paraId="229E4577" w14:textId="77777777" w:rsidR="0020285A" w:rsidRDefault="0020285A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1A7C01E" w14:textId="309D6E53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B82210E" w14:textId="63E57094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BD09A6">
        <w:rPr>
          <w:rFonts w:ascii="Arial" w:eastAsia="Calibri" w:hAnsi="Arial" w:cs="Times New Roman"/>
          <w:noProof/>
          <w:sz w:val="24"/>
          <w:szCs w:val="24"/>
        </w:rPr>
        <w:t>14 de fevereiro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A3AEE20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  <w:lang w:val="pt"/>
        </w:rPr>
      </w:pPr>
    </w:p>
    <w:p w14:paraId="00410305" w14:textId="77777777" w:rsidR="00A54979" w:rsidRPr="00FA6644" w:rsidRDefault="00A54979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  <w:lang w:val="pt"/>
        </w:rPr>
      </w:pPr>
    </w:p>
    <w:p w14:paraId="7D75F994" w14:textId="77777777" w:rsidR="000169F1" w:rsidRPr="00FA6644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lang w:val="pt"/>
        </w:rPr>
      </w:pPr>
    </w:p>
    <w:p w14:paraId="31F48E5D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52D7C8B1" w14:textId="5718D06F" w:rsidR="00131BEB" w:rsidRPr="000169F1" w:rsidRDefault="00EE029A" w:rsidP="000336AA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1027EA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6BEE4" w14:textId="77777777" w:rsidR="001027EA" w:rsidRDefault="001027EA" w:rsidP="00943258">
      <w:pPr>
        <w:spacing w:after="0" w:line="240" w:lineRule="auto"/>
      </w:pPr>
      <w:r>
        <w:separator/>
      </w:r>
    </w:p>
  </w:endnote>
  <w:endnote w:type="continuationSeparator" w:id="0">
    <w:p w14:paraId="33E18AF1" w14:textId="77777777" w:rsidR="001027EA" w:rsidRDefault="001027E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26E63A2A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906F975" wp14:editId="5B9CDD1C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885965305" name="Imagem 188596530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952293C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31365" w14:textId="77777777" w:rsidR="001027EA" w:rsidRDefault="001027EA" w:rsidP="00943258">
      <w:pPr>
        <w:spacing w:after="0" w:line="240" w:lineRule="auto"/>
      </w:pPr>
      <w:r>
        <w:separator/>
      </w:r>
    </w:p>
  </w:footnote>
  <w:footnote w:type="continuationSeparator" w:id="0">
    <w:p w14:paraId="556810CE" w14:textId="77777777" w:rsidR="001027EA" w:rsidRDefault="001027EA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88BB0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348E193" wp14:editId="2E02B5D8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616820512" name="Imagem 1616820512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6D3B8C7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3647BF8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0F48C1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3667D"/>
    <w:multiLevelType w:val="hybridMultilevel"/>
    <w:tmpl w:val="3C8AE1BC"/>
    <w:lvl w:ilvl="0" w:tplc="72C09C0C">
      <w:start w:val="1"/>
      <w:numFmt w:val="lowerLetter"/>
      <w:lvlText w:val="%1)"/>
      <w:lvlJc w:val="left"/>
      <w:pPr>
        <w:ind w:left="206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15353375">
    <w:abstractNumId w:val="1"/>
    <w:lvlOverride w:ilvl="0">
      <w:startOverride w:val="1"/>
    </w:lvlOverride>
  </w:num>
  <w:num w:numId="5" w16cid:durableId="159926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BA3"/>
    <w:rsid w:val="00003F31"/>
    <w:rsid w:val="00013AFB"/>
    <w:rsid w:val="00015865"/>
    <w:rsid w:val="000169F1"/>
    <w:rsid w:val="000336AA"/>
    <w:rsid w:val="00036107"/>
    <w:rsid w:val="0004298B"/>
    <w:rsid w:val="00044E6E"/>
    <w:rsid w:val="000715A2"/>
    <w:rsid w:val="000965B7"/>
    <w:rsid w:val="00097661"/>
    <w:rsid w:val="000D228C"/>
    <w:rsid w:val="001027EA"/>
    <w:rsid w:val="00103022"/>
    <w:rsid w:val="00131BEB"/>
    <w:rsid w:val="001523A2"/>
    <w:rsid w:val="001536BA"/>
    <w:rsid w:val="00160110"/>
    <w:rsid w:val="001667B0"/>
    <w:rsid w:val="00175A22"/>
    <w:rsid w:val="001761C0"/>
    <w:rsid w:val="00183BE2"/>
    <w:rsid w:val="001B1503"/>
    <w:rsid w:val="001B2B98"/>
    <w:rsid w:val="001B2E75"/>
    <w:rsid w:val="00201F45"/>
    <w:rsid w:val="0020285A"/>
    <w:rsid w:val="00204F22"/>
    <w:rsid w:val="00207BE4"/>
    <w:rsid w:val="00212B76"/>
    <w:rsid w:val="00214E09"/>
    <w:rsid w:val="00217ADD"/>
    <w:rsid w:val="0022599F"/>
    <w:rsid w:val="0023024C"/>
    <w:rsid w:val="002428C9"/>
    <w:rsid w:val="002639E7"/>
    <w:rsid w:val="00272BFB"/>
    <w:rsid w:val="00291F6C"/>
    <w:rsid w:val="0029552F"/>
    <w:rsid w:val="002B0514"/>
    <w:rsid w:val="002C60B3"/>
    <w:rsid w:val="002D15C3"/>
    <w:rsid w:val="002D2911"/>
    <w:rsid w:val="002E0291"/>
    <w:rsid w:val="002E132F"/>
    <w:rsid w:val="002E21FD"/>
    <w:rsid w:val="002F1E18"/>
    <w:rsid w:val="003263B5"/>
    <w:rsid w:val="00352E9D"/>
    <w:rsid w:val="00377A2E"/>
    <w:rsid w:val="003801CD"/>
    <w:rsid w:val="00381BA3"/>
    <w:rsid w:val="003B0770"/>
    <w:rsid w:val="003D0A1F"/>
    <w:rsid w:val="003E46B9"/>
    <w:rsid w:val="003F730B"/>
    <w:rsid w:val="00426F03"/>
    <w:rsid w:val="00433388"/>
    <w:rsid w:val="0045184F"/>
    <w:rsid w:val="004647C7"/>
    <w:rsid w:val="004949AD"/>
    <w:rsid w:val="004F2B78"/>
    <w:rsid w:val="004F384D"/>
    <w:rsid w:val="004F49AD"/>
    <w:rsid w:val="00501A18"/>
    <w:rsid w:val="005321DA"/>
    <w:rsid w:val="00545C60"/>
    <w:rsid w:val="00567F3A"/>
    <w:rsid w:val="00580964"/>
    <w:rsid w:val="00594E62"/>
    <w:rsid w:val="005A2057"/>
    <w:rsid w:val="005B67EA"/>
    <w:rsid w:val="005D1638"/>
    <w:rsid w:val="005E2196"/>
    <w:rsid w:val="005E4B86"/>
    <w:rsid w:val="005E58E2"/>
    <w:rsid w:val="00672001"/>
    <w:rsid w:val="00673228"/>
    <w:rsid w:val="00687976"/>
    <w:rsid w:val="00693F8B"/>
    <w:rsid w:val="00694170"/>
    <w:rsid w:val="00696295"/>
    <w:rsid w:val="006C0DFC"/>
    <w:rsid w:val="006D1A4C"/>
    <w:rsid w:val="006F321D"/>
    <w:rsid w:val="00722DF5"/>
    <w:rsid w:val="00734DAE"/>
    <w:rsid w:val="00742EDE"/>
    <w:rsid w:val="0075048C"/>
    <w:rsid w:val="00760883"/>
    <w:rsid w:val="007629BB"/>
    <w:rsid w:val="0076654F"/>
    <w:rsid w:val="007725FE"/>
    <w:rsid w:val="00795616"/>
    <w:rsid w:val="00797900"/>
    <w:rsid w:val="007C36DB"/>
    <w:rsid w:val="008019CE"/>
    <w:rsid w:val="00810D34"/>
    <w:rsid w:val="008321F0"/>
    <w:rsid w:val="008342DE"/>
    <w:rsid w:val="00834699"/>
    <w:rsid w:val="00853BDB"/>
    <w:rsid w:val="0088553C"/>
    <w:rsid w:val="008A0012"/>
    <w:rsid w:val="008D1DAF"/>
    <w:rsid w:val="008E31FF"/>
    <w:rsid w:val="008E377D"/>
    <w:rsid w:val="008F2218"/>
    <w:rsid w:val="008F53CE"/>
    <w:rsid w:val="008F7B29"/>
    <w:rsid w:val="0090226D"/>
    <w:rsid w:val="00906A37"/>
    <w:rsid w:val="00924163"/>
    <w:rsid w:val="00943258"/>
    <w:rsid w:val="009461B1"/>
    <w:rsid w:val="00973C0C"/>
    <w:rsid w:val="009B5AC9"/>
    <w:rsid w:val="009C7456"/>
    <w:rsid w:val="009D1C12"/>
    <w:rsid w:val="00A006AC"/>
    <w:rsid w:val="00A049FC"/>
    <w:rsid w:val="00A34385"/>
    <w:rsid w:val="00A3440E"/>
    <w:rsid w:val="00A54979"/>
    <w:rsid w:val="00A6605E"/>
    <w:rsid w:val="00A85250"/>
    <w:rsid w:val="00AF34F9"/>
    <w:rsid w:val="00AF7ADA"/>
    <w:rsid w:val="00B14A81"/>
    <w:rsid w:val="00B1616D"/>
    <w:rsid w:val="00B46A3D"/>
    <w:rsid w:val="00B6363E"/>
    <w:rsid w:val="00BA2544"/>
    <w:rsid w:val="00BA4F3D"/>
    <w:rsid w:val="00BC72BE"/>
    <w:rsid w:val="00BD09A6"/>
    <w:rsid w:val="00BD4FDF"/>
    <w:rsid w:val="00BF5750"/>
    <w:rsid w:val="00C03B4C"/>
    <w:rsid w:val="00C0456B"/>
    <w:rsid w:val="00C075FE"/>
    <w:rsid w:val="00C272D0"/>
    <w:rsid w:val="00C40FD7"/>
    <w:rsid w:val="00C51F3D"/>
    <w:rsid w:val="00C552C5"/>
    <w:rsid w:val="00C75A8A"/>
    <w:rsid w:val="00C77A42"/>
    <w:rsid w:val="00C857AA"/>
    <w:rsid w:val="00C91D7C"/>
    <w:rsid w:val="00CA6AA6"/>
    <w:rsid w:val="00CB5FC5"/>
    <w:rsid w:val="00CC0DA6"/>
    <w:rsid w:val="00D01BE6"/>
    <w:rsid w:val="00D25064"/>
    <w:rsid w:val="00D32740"/>
    <w:rsid w:val="00D51CC1"/>
    <w:rsid w:val="00D5469D"/>
    <w:rsid w:val="00DB3462"/>
    <w:rsid w:val="00DC026E"/>
    <w:rsid w:val="00DC4728"/>
    <w:rsid w:val="00DE0162"/>
    <w:rsid w:val="00DE0552"/>
    <w:rsid w:val="00DF4AFF"/>
    <w:rsid w:val="00DF5478"/>
    <w:rsid w:val="00DF593F"/>
    <w:rsid w:val="00E01DC8"/>
    <w:rsid w:val="00E05790"/>
    <w:rsid w:val="00E67C54"/>
    <w:rsid w:val="00E71C52"/>
    <w:rsid w:val="00E81F0F"/>
    <w:rsid w:val="00E90F3C"/>
    <w:rsid w:val="00E968BB"/>
    <w:rsid w:val="00EB4346"/>
    <w:rsid w:val="00EC7545"/>
    <w:rsid w:val="00EC7D50"/>
    <w:rsid w:val="00EE029A"/>
    <w:rsid w:val="00EE3903"/>
    <w:rsid w:val="00F11B2C"/>
    <w:rsid w:val="00F22B73"/>
    <w:rsid w:val="00F83818"/>
    <w:rsid w:val="00F83E2D"/>
    <w:rsid w:val="00F83F8F"/>
    <w:rsid w:val="00FA6644"/>
    <w:rsid w:val="00FB3A3F"/>
    <w:rsid w:val="00FC63CA"/>
    <w:rsid w:val="00FE3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CB728D"/>
  <w15:chartTrackingRefBased/>
  <w15:docId w15:val="{59D9ECBD-D982-4B36-AEBE-F69495F50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F83F8F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F83F8F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13</TotalTime>
  <Pages>1</Pages>
  <Words>187</Words>
  <Characters>1013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19</cp:revision>
  <cp:lastPrinted>2022-07-18T22:35:00Z</cp:lastPrinted>
  <dcterms:created xsi:type="dcterms:W3CDTF">2024-02-14T17:48:00Z</dcterms:created>
  <dcterms:modified xsi:type="dcterms:W3CDTF">2024-02-14T18:04:00Z</dcterms:modified>
</cp:coreProperties>
</file>