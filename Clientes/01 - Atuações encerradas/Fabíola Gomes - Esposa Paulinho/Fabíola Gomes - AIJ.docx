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E176" w14:textId="77777777" w:rsidR="002638F1" w:rsidRDefault="002638F1" w:rsidP="002638F1">
      <w:pPr>
        <w:pStyle w:val="Ttulo"/>
        <w:jc w:val="center"/>
      </w:pPr>
    </w:p>
    <w:p w14:paraId="069E93C3" w14:textId="7634EA5F" w:rsidR="003C5897" w:rsidRDefault="003C5897" w:rsidP="002638F1">
      <w:pPr>
        <w:pStyle w:val="Ttulo"/>
        <w:jc w:val="center"/>
      </w:pPr>
      <w:r>
        <w:t xml:space="preserve">Fabíola Gomes – AIJ </w:t>
      </w:r>
      <w:r w:rsidR="00B1079C" w:rsidRPr="007A42E6">
        <w:rPr>
          <w:sz w:val="20"/>
          <w:szCs w:val="22"/>
        </w:rPr>
        <w:t>(</w:t>
      </w:r>
      <w:r w:rsidR="00C8373D" w:rsidRPr="007A42E6">
        <w:rPr>
          <w:sz w:val="20"/>
          <w:szCs w:val="22"/>
        </w:rPr>
        <w:t>7</w:t>
      </w:r>
      <w:r w:rsidRPr="007A42E6">
        <w:rPr>
          <w:sz w:val="20"/>
          <w:szCs w:val="22"/>
        </w:rPr>
        <w:t xml:space="preserve">.5.25 </w:t>
      </w:r>
      <w:r w:rsidR="00C64232" w:rsidRPr="007A42E6">
        <w:rPr>
          <w:sz w:val="20"/>
          <w:szCs w:val="22"/>
        </w:rPr>
        <w:t xml:space="preserve">– </w:t>
      </w:r>
      <w:r w:rsidRPr="007A42E6">
        <w:rPr>
          <w:sz w:val="20"/>
          <w:szCs w:val="22"/>
        </w:rPr>
        <w:t>14h30m</w:t>
      </w:r>
      <w:r w:rsidR="00B1079C" w:rsidRPr="007A42E6">
        <w:rPr>
          <w:sz w:val="20"/>
          <w:szCs w:val="22"/>
        </w:rPr>
        <w:t>)</w:t>
      </w:r>
    </w:p>
    <w:p w14:paraId="517584E8" w14:textId="77777777" w:rsidR="003C5897" w:rsidRDefault="003C5897" w:rsidP="003C5897"/>
    <w:p w14:paraId="3FC9E999" w14:textId="7DC4CA4C" w:rsidR="003C5897" w:rsidRDefault="003C5897" w:rsidP="003C5897">
      <w:pPr>
        <w:pStyle w:val="Ttulo"/>
      </w:pPr>
      <w:r>
        <w:t>I – Principais pontos do depoimento audiovisual de Giovana Cristina</w:t>
      </w:r>
    </w:p>
    <w:p w14:paraId="514D23A6" w14:textId="77777777" w:rsidR="003C5897" w:rsidRDefault="003C5897" w:rsidP="003C5897"/>
    <w:p w14:paraId="7BD6B024" w14:textId="56D4D1D9" w:rsidR="003C5897" w:rsidRDefault="003C5897" w:rsidP="003C5897">
      <w:pPr>
        <w:pStyle w:val="SemEspaamento"/>
        <w:numPr>
          <w:ilvl w:val="0"/>
          <w:numId w:val="0"/>
        </w:numPr>
        <w:ind w:firstLine="1701"/>
      </w:pPr>
      <w:r>
        <w:t>Estava presente no dia do fato</w:t>
      </w:r>
      <w:r w:rsidR="0069142F">
        <w:t xml:space="preserve"> </w:t>
      </w:r>
      <w:r w:rsidR="0069142F" w:rsidRPr="00954F72">
        <w:rPr>
          <w:sz w:val="20"/>
          <w:szCs w:val="18"/>
        </w:rPr>
        <w:t>(1.2.2024)</w:t>
      </w:r>
      <w:r>
        <w:t xml:space="preserve">. Disse que </w:t>
      </w:r>
      <w:r w:rsidR="004F6745">
        <w:t xml:space="preserve">estava na sala de descanso, junto ao refeitório, </w:t>
      </w:r>
      <w:r w:rsidR="00A300A9">
        <w:t xml:space="preserve">deitada </w:t>
      </w:r>
      <w:r w:rsidR="00104A77">
        <w:t>em um</w:t>
      </w:r>
      <w:r w:rsidR="00A300A9">
        <w:t xml:space="preserve"> </w:t>
      </w:r>
      <w:r w:rsidR="00104A77">
        <w:t>puff</w:t>
      </w:r>
      <w:r w:rsidR="00A300A9">
        <w:t xml:space="preserve">, </w:t>
      </w:r>
      <w:r w:rsidR="0038661C">
        <w:t xml:space="preserve">quando </w:t>
      </w:r>
      <w:r>
        <w:t xml:space="preserve">Fabíola, que estava </w:t>
      </w:r>
      <w:r w:rsidR="00A300A9">
        <w:t xml:space="preserve">no telefone </w:t>
      </w:r>
      <w:r>
        <w:t xml:space="preserve">irritada, </w:t>
      </w:r>
      <w:r w:rsidR="00BC7251">
        <w:t xml:space="preserve">saiu da sala de descanso e foi para a sala </w:t>
      </w:r>
      <w:r>
        <w:t>do CEAP</w:t>
      </w:r>
      <w:r w:rsidR="00554B3E">
        <w:t>. Falou que, na hora que Fabíola abriu a porta, escutou a voz</w:t>
      </w:r>
      <w:r w:rsidR="00BB361A">
        <w:t xml:space="preserve"> dela mandando Brenda </w:t>
      </w:r>
      <w:r w:rsidR="00E41795">
        <w:t xml:space="preserve">sair </w:t>
      </w:r>
      <w:r w:rsidR="00BB361A">
        <w:t>da frente</w:t>
      </w:r>
      <w:r>
        <w:t>,</w:t>
      </w:r>
      <w:r w:rsidR="005622FB">
        <w:t xml:space="preserve"> indo em direção à sala da Anhanguera. Informou que foi atrás</w:t>
      </w:r>
      <w:r w:rsidR="004533DB">
        <w:t xml:space="preserve"> para ver o que estava acontecendo e, quando virou o corredor, </w:t>
      </w:r>
      <w:r w:rsidR="000D2281">
        <w:t xml:space="preserve">disse que viu </w:t>
      </w:r>
      <w:r w:rsidR="00B50FF3">
        <w:t xml:space="preserve">Fabíola </w:t>
      </w:r>
      <w:r>
        <w:t>fazer um movimento de empurrão</w:t>
      </w:r>
      <w:r w:rsidR="00D95DDB">
        <w:t xml:space="preserve"> </w:t>
      </w:r>
      <w:r>
        <w:t xml:space="preserve">em Brenda, </w:t>
      </w:r>
      <w:r w:rsidR="00D95DDB">
        <w:t xml:space="preserve">tão forte </w:t>
      </w:r>
      <w:r>
        <w:t xml:space="preserve">que </w:t>
      </w:r>
      <w:r w:rsidR="00D95DDB">
        <w:t xml:space="preserve">a porta </w:t>
      </w:r>
      <w:r w:rsidR="00D92100">
        <w:t xml:space="preserve">da sua sala </w:t>
      </w:r>
      <w:r w:rsidR="00D95DDB">
        <w:t>teria arregaçado e batido para frente</w:t>
      </w:r>
      <w:r w:rsidR="002B1E53">
        <w:t xml:space="preserve">. </w:t>
      </w:r>
      <w:r w:rsidR="00D92100">
        <w:t>Disse que, em</w:t>
      </w:r>
      <w:r w:rsidR="002B1E53">
        <w:t xml:space="preserve"> seguida</w:t>
      </w:r>
      <w:r w:rsidR="00E273D2">
        <w:t xml:space="preserve">, </w:t>
      </w:r>
      <w:r w:rsidR="00D92100">
        <w:t xml:space="preserve">a Brenda teria retornado do empurrão para trás, ao invés de entrar para a </w:t>
      </w:r>
      <w:r w:rsidR="00954F72">
        <w:t xml:space="preserve">sua </w:t>
      </w:r>
      <w:r w:rsidR="00D92100">
        <w:t>sala</w:t>
      </w:r>
      <w:r w:rsidR="00954F72">
        <w:t>.</w:t>
      </w:r>
    </w:p>
    <w:p w14:paraId="5B0CE377" w14:textId="77777777" w:rsidR="00954F72" w:rsidRDefault="00954F72" w:rsidP="00954F72">
      <w:pPr>
        <w:pStyle w:val="SemEspaamento"/>
        <w:numPr>
          <w:ilvl w:val="0"/>
          <w:numId w:val="0"/>
        </w:numPr>
      </w:pPr>
    </w:p>
    <w:p w14:paraId="7ADB2C0E" w14:textId="1C0F874A" w:rsidR="000C60F2" w:rsidRDefault="003C5897" w:rsidP="003C5897">
      <w:pPr>
        <w:pStyle w:val="SemEspaamento"/>
        <w:numPr>
          <w:ilvl w:val="0"/>
          <w:numId w:val="0"/>
        </w:numPr>
        <w:ind w:firstLine="1701"/>
      </w:pPr>
      <w:r w:rsidRPr="00FD74EA">
        <w:rPr>
          <w:b/>
          <w:bCs/>
        </w:rPr>
        <w:t>Pergunta</w:t>
      </w:r>
      <w:r w:rsidR="00F85C1E">
        <w:rPr>
          <w:b/>
          <w:bCs/>
        </w:rPr>
        <w:t>s</w:t>
      </w:r>
      <w:r w:rsidRPr="00FD74EA">
        <w:rPr>
          <w:b/>
          <w:bCs/>
        </w:rPr>
        <w:t xml:space="preserve"> para Brenda</w:t>
      </w:r>
      <w:r>
        <w:t xml:space="preserve">: </w:t>
      </w:r>
      <w:r w:rsidR="000C60F2">
        <w:t>Você informou que o primeiro empurrão ocorreu na saída da cozinha.</w:t>
      </w:r>
    </w:p>
    <w:p w14:paraId="6A6A7A25" w14:textId="24DAD99D" w:rsidR="000A41C4" w:rsidRDefault="000A41C4" w:rsidP="003C5897">
      <w:pPr>
        <w:pStyle w:val="SemEspaamento"/>
        <w:numPr>
          <w:ilvl w:val="0"/>
          <w:numId w:val="0"/>
        </w:numPr>
        <w:ind w:firstLine="1701"/>
      </w:pPr>
      <w:r>
        <w:t xml:space="preserve">Onde </w:t>
      </w:r>
      <w:r w:rsidR="00BD2DD7">
        <w:t>fica</w:t>
      </w:r>
      <w:r>
        <w:t xml:space="preserve"> o local que teria acontecido esse suposto empurrão? Pode detalhar como teria ocorrido essa situação?</w:t>
      </w:r>
    </w:p>
    <w:p w14:paraId="63755C8D" w14:textId="61CD86C5" w:rsidR="00954F72" w:rsidRDefault="00954F72" w:rsidP="003C5897">
      <w:pPr>
        <w:pStyle w:val="SemEspaamento"/>
        <w:numPr>
          <w:ilvl w:val="0"/>
          <w:numId w:val="0"/>
        </w:numPr>
        <w:ind w:firstLine="1701"/>
      </w:pPr>
      <w:r>
        <w:t>Ninguém viu</w:t>
      </w:r>
      <w:r w:rsidR="00113988">
        <w:t xml:space="preserve"> </w:t>
      </w:r>
      <w:r w:rsidR="000A41C4">
        <w:t>esse fato</w:t>
      </w:r>
      <w:r>
        <w:t xml:space="preserve">? </w:t>
      </w:r>
    </w:p>
    <w:p w14:paraId="39901F8C" w14:textId="77777777" w:rsidR="009C6FAA" w:rsidRDefault="009C6FAA" w:rsidP="003C5897">
      <w:pPr>
        <w:pStyle w:val="SemEspaamento"/>
        <w:numPr>
          <w:ilvl w:val="0"/>
          <w:numId w:val="0"/>
        </w:numPr>
        <w:ind w:firstLine="1701"/>
      </w:pPr>
      <w:r>
        <w:t xml:space="preserve">A senhora disse que seria um caso de ciúme. </w:t>
      </w:r>
    </w:p>
    <w:p w14:paraId="625FC123" w14:textId="7E23AC26" w:rsidR="00954F72" w:rsidRDefault="00954F72" w:rsidP="003C5897">
      <w:pPr>
        <w:pStyle w:val="SemEspaamento"/>
        <w:numPr>
          <w:ilvl w:val="0"/>
          <w:numId w:val="0"/>
        </w:numPr>
        <w:ind w:firstLine="1701"/>
      </w:pPr>
      <w:r>
        <w:t>Você teve conhecimento de que houve uma denúncia</w:t>
      </w:r>
      <w:r w:rsidR="002F3C97">
        <w:t>,</w:t>
      </w:r>
      <w:r>
        <w:t xml:space="preserve"> de outro colabora</w:t>
      </w:r>
      <w:r w:rsidR="00217370">
        <w:t>dor</w:t>
      </w:r>
      <w:r w:rsidR="002F3C97">
        <w:t xml:space="preserve"> da empresa,</w:t>
      </w:r>
      <w:r w:rsidR="00217370">
        <w:t xml:space="preserve"> </w:t>
      </w:r>
      <w:r w:rsidR="000A41C4">
        <w:t xml:space="preserve">que </w:t>
      </w:r>
      <w:r w:rsidR="00217370">
        <w:t xml:space="preserve">viu você roubando </w:t>
      </w:r>
      <w:r>
        <w:t>dados da empresa</w:t>
      </w:r>
      <w:r w:rsidR="00217370">
        <w:t xml:space="preserve"> por meio de </w:t>
      </w:r>
      <w:proofErr w:type="spellStart"/>
      <w:r w:rsidR="00217370" w:rsidRPr="00217370">
        <w:rPr>
          <w:i/>
          <w:iCs/>
        </w:rPr>
        <w:t>pendrive</w:t>
      </w:r>
      <w:proofErr w:type="spellEnd"/>
      <w:r>
        <w:t>? Sabe que houve perícia no teu computador</w:t>
      </w:r>
      <w:r w:rsidR="000A41C4">
        <w:t xml:space="preserve"> e</w:t>
      </w:r>
      <w:r>
        <w:t xml:space="preserve"> que </w:t>
      </w:r>
      <w:r w:rsidR="000A41C4">
        <w:t xml:space="preserve">ela </w:t>
      </w:r>
      <w:r>
        <w:t xml:space="preserve">atestou que o roubo dos dados ocorreu </w:t>
      </w:r>
      <w:r w:rsidR="000A41C4">
        <w:t xml:space="preserve">justamente </w:t>
      </w:r>
      <w:r w:rsidR="009C489B">
        <w:t xml:space="preserve">um dia antes </w:t>
      </w:r>
      <w:r w:rsidR="00217370">
        <w:t>desse fato</w:t>
      </w:r>
      <w:r w:rsidR="000A41C4">
        <w:t xml:space="preserve"> </w:t>
      </w:r>
      <w:r w:rsidR="000A41C4" w:rsidRPr="000A41C4">
        <w:rPr>
          <w:sz w:val="20"/>
          <w:szCs w:val="18"/>
        </w:rPr>
        <w:t>(</w:t>
      </w:r>
      <w:r w:rsidR="009C489B">
        <w:rPr>
          <w:sz w:val="20"/>
          <w:szCs w:val="18"/>
        </w:rPr>
        <w:t>3</w:t>
      </w:r>
      <w:r w:rsidR="000A41C4" w:rsidRPr="000A41C4">
        <w:rPr>
          <w:sz w:val="20"/>
          <w:szCs w:val="18"/>
        </w:rPr>
        <w:t>1.</w:t>
      </w:r>
      <w:r w:rsidR="009C489B">
        <w:rPr>
          <w:sz w:val="20"/>
          <w:szCs w:val="18"/>
        </w:rPr>
        <w:t>1</w:t>
      </w:r>
      <w:r w:rsidR="000A41C4" w:rsidRPr="000A41C4">
        <w:rPr>
          <w:sz w:val="20"/>
          <w:szCs w:val="18"/>
        </w:rPr>
        <w:t>.2024)</w:t>
      </w:r>
      <w:r w:rsidR="00217370">
        <w:t>?</w:t>
      </w:r>
    </w:p>
    <w:p w14:paraId="2E338CB6" w14:textId="2EB21A46" w:rsidR="00217370" w:rsidRDefault="002F3C97" w:rsidP="002638F1">
      <w:pPr>
        <w:pStyle w:val="SemEspaamento"/>
        <w:numPr>
          <w:ilvl w:val="0"/>
          <w:numId w:val="0"/>
        </w:numPr>
        <w:ind w:firstLine="1701"/>
      </w:pPr>
      <w:r>
        <w:t>Você fez essa acusação, logo no dia seguinte ao roubo, para não precisar pedir demissão e forçar que a empresa lhe demita, recebendo, assim, outras verbas rescisórias?</w:t>
      </w:r>
    </w:p>
    <w:p w14:paraId="02774B16" w14:textId="77777777" w:rsidR="003C5897" w:rsidRDefault="003C5897" w:rsidP="003C5897">
      <w:pPr>
        <w:pStyle w:val="SemEspaamento"/>
        <w:numPr>
          <w:ilvl w:val="0"/>
          <w:numId w:val="0"/>
        </w:numPr>
        <w:ind w:firstLine="1701"/>
      </w:pPr>
    </w:p>
    <w:p w14:paraId="52386320" w14:textId="77777777" w:rsidR="00C10D29" w:rsidRDefault="003C5897" w:rsidP="008A63F1">
      <w:pPr>
        <w:pStyle w:val="SemEspaamento"/>
        <w:numPr>
          <w:ilvl w:val="0"/>
          <w:numId w:val="0"/>
        </w:numPr>
        <w:ind w:firstLine="1701"/>
      </w:pPr>
      <w:r w:rsidRPr="00FD74EA">
        <w:rPr>
          <w:b/>
          <w:bCs/>
        </w:rPr>
        <w:t>Pergunta</w:t>
      </w:r>
      <w:r w:rsidR="00F85C1E">
        <w:rPr>
          <w:b/>
          <w:bCs/>
        </w:rPr>
        <w:t>s</w:t>
      </w:r>
      <w:r w:rsidRPr="00FD74EA">
        <w:rPr>
          <w:b/>
          <w:bCs/>
        </w:rPr>
        <w:t xml:space="preserve"> para Giovana</w:t>
      </w:r>
      <w:r>
        <w:t>:</w:t>
      </w:r>
    </w:p>
    <w:p w14:paraId="78D9BA47" w14:textId="0C090CB0" w:rsidR="008104E7" w:rsidRPr="00B861A9" w:rsidRDefault="008104E7" w:rsidP="008A63F1">
      <w:pPr>
        <w:pStyle w:val="SemEspaamento"/>
        <w:numPr>
          <w:ilvl w:val="0"/>
          <w:numId w:val="0"/>
        </w:numPr>
        <w:ind w:firstLine="1701"/>
        <w:rPr>
          <w:sz w:val="20"/>
          <w:szCs w:val="18"/>
        </w:rPr>
      </w:pPr>
      <w:r>
        <w:t xml:space="preserve"> </w:t>
      </w:r>
    </w:p>
    <w:p w14:paraId="307D767F" w14:textId="244BAEAC" w:rsidR="00860789" w:rsidRDefault="00860789" w:rsidP="008A63F1">
      <w:pPr>
        <w:pStyle w:val="SemEspaamento"/>
        <w:numPr>
          <w:ilvl w:val="0"/>
          <w:numId w:val="0"/>
        </w:numPr>
        <w:ind w:firstLine="1701"/>
      </w:pPr>
      <w:r w:rsidRPr="005A2B91">
        <w:t xml:space="preserve">A Brenda disse na fase inicial e reafirmou, agora em juízo, que ninguém viu o empurrão que ela teria sofrido. No entanto, você informou, </w:t>
      </w:r>
      <w:r w:rsidR="008104E7" w:rsidRPr="005A2B91">
        <w:t xml:space="preserve">na oitiva </w:t>
      </w:r>
      <w:r w:rsidRPr="005A2B91">
        <w:t xml:space="preserve">do termo circunstanciado, que viu a Brenda sendo empurrada, </w:t>
      </w:r>
      <w:r w:rsidR="00B40CAB" w:rsidRPr="005A2B91">
        <w:t xml:space="preserve">isso procede? </w:t>
      </w:r>
      <w:r w:rsidR="008104E7" w:rsidRPr="005A2B91">
        <w:t xml:space="preserve">Pode </w:t>
      </w:r>
      <w:r w:rsidR="008104E7" w:rsidRPr="005A2B91">
        <w:lastRenderedPageBreak/>
        <w:t>explicar exatamente onde foi o local dess</w:t>
      </w:r>
      <w:r w:rsidR="0074499D" w:rsidRPr="005A2B91">
        <w:t>e suposto empurrão?</w:t>
      </w:r>
      <w:r w:rsidR="00F67401" w:rsidRPr="005A2B91">
        <w:t xml:space="preserve"> E o corredor mencionado no depoimento anterior </w:t>
      </w:r>
      <w:r w:rsidR="00F67401" w:rsidRPr="005A2B91">
        <w:rPr>
          <w:sz w:val="20"/>
          <w:szCs w:val="18"/>
        </w:rPr>
        <w:t>(ou nesse)</w:t>
      </w:r>
      <w:r w:rsidR="00F67401" w:rsidRPr="005A2B91">
        <w:t>, fica próximo de quais salas?</w:t>
      </w:r>
      <w:r w:rsidR="0074499D" w:rsidRPr="005A2B91">
        <w:t xml:space="preserve"> </w:t>
      </w:r>
      <w:r w:rsidR="00B40CAB" w:rsidRPr="005A2B91">
        <w:t xml:space="preserve">Pode descrever, detalhadamente, </w:t>
      </w:r>
      <w:r w:rsidR="0074499D" w:rsidRPr="005A2B91">
        <w:t xml:space="preserve">também </w:t>
      </w:r>
      <w:r w:rsidR="00B40CAB" w:rsidRPr="005A2B91">
        <w:t>como isso teria ocorrido?</w:t>
      </w:r>
      <w:r w:rsidR="008104E7">
        <w:t xml:space="preserve"> </w:t>
      </w:r>
    </w:p>
    <w:p w14:paraId="1AF5BE7A" w14:textId="77777777" w:rsidR="00F85C1E" w:rsidRDefault="00F85C1E" w:rsidP="008A63F1">
      <w:pPr>
        <w:pStyle w:val="SemEspaamento"/>
        <w:numPr>
          <w:ilvl w:val="0"/>
          <w:numId w:val="0"/>
        </w:numPr>
        <w:ind w:firstLine="1701"/>
      </w:pPr>
    </w:p>
    <w:p w14:paraId="690C1F19" w14:textId="06E74263" w:rsidR="00F85C1E" w:rsidRDefault="00F85C1E" w:rsidP="008A63F1">
      <w:pPr>
        <w:pStyle w:val="SemEspaamento"/>
        <w:numPr>
          <w:ilvl w:val="0"/>
          <w:numId w:val="0"/>
        </w:numPr>
        <w:ind w:firstLine="1701"/>
      </w:pPr>
      <w:r w:rsidRPr="00FD74EA">
        <w:rPr>
          <w:b/>
          <w:bCs/>
        </w:rPr>
        <w:t xml:space="preserve">Pergunta para </w:t>
      </w:r>
      <w:r w:rsidR="00890D6B">
        <w:rPr>
          <w:b/>
          <w:bCs/>
        </w:rPr>
        <w:t>Luciana</w:t>
      </w:r>
      <w:r>
        <w:t>: O seu depoimento na fase inicial registra que não houve</w:t>
      </w:r>
      <w:r w:rsidR="00BE2A7B">
        <w:t xml:space="preserve"> qualquer</w:t>
      </w:r>
      <w:r>
        <w:t xml:space="preserve"> agressão física,</w:t>
      </w:r>
      <w:r w:rsidR="002325CC">
        <w:t xml:space="preserve"> a senhora confirma</w:t>
      </w:r>
      <w:r>
        <w:t>?</w:t>
      </w:r>
    </w:p>
    <w:p w14:paraId="7848E0F6" w14:textId="05747310" w:rsidR="00F67401" w:rsidRDefault="00F67401" w:rsidP="008A63F1">
      <w:pPr>
        <w:pStyle w:val="SemEspaamento"/>
        <w:numPr>
          <w:ilvl w:val="0"/>
          <w:numId w:val="0"/>
        </w:numPr>
        <w:ind w:firstLine="1701"/>
      </w:pPr>
      <w:r>
        <w:t>Em que local ocorreu esse suposto fato? Era próximo da cozinha? Isso aconteceu na porta da cozinha?</w:t>
      </w:r>
    </w:p>
    <w:p w14:paraId="7B684F01" w14:textId="570C0722" w:rsidR="00AA5EA4" w:rsidRDefault="00652694" w:rsidP="00AA5EA4">
      <w:pPr>
        <w:pStyle w:val="SemEspaamento"/>
        <w:numPr>
          <w:ilvl w:val="0"/>
          <w:numId w:val="0"/>
        </w:numPr>
        <w:ind w:firstLine="1701"/>
      </w:pPr>
      <w:r>
        <w:t>Disse que viu discussão na recepção da Anhanguera, entre Brenda e Fabíola.</w:t>
      </w:r>
      <w:r w:rsidR="00BA1C8C">
        <w:t xml:space="preserve"> Afirmou que não viu nenhum tipo de agressão. </w:t>
      </w:r>
      <w:r w:rsidR="00AA5EA4">
        <w:t>Disse que ouviu da Brenda</w:t>
      </w:r>
      <w:r w:rsidR="002B1208">
        <w:t xml:space="preserve"> que houve empurrão.</w:t>
      </w:r>
    </w:p>
    <w:p w14:paraId="3158BD51" w14:textId="77777777" w:rsidR="00647802" w:rsidRDefault="00647802" w:rsidP="00AA5EA4">
      <w:pPr>
        <w:pStyle w:val="SemEspaamento"/>
        <w:numPr>
          <w:ilvl w:val="0"/>
          <w:numId w:val="0"/>
        </w:numPr>
        <w:ind w:firstLine="1701"/>
      </w:pPr>
    </w:p>
    <w:p w14:paraId="6D72B5EF" w14:textId="77777777" w:rsidR="00647802" w:rsidRDefault="00647802" w:rsidP="00AA5EA4">
      <w:pPr>
        <w:pStyle w:val="SemEspaamento"/>
        <w:numPr>
          <w:ilvl w:val="0"/>
          <w:numId w:val="0"/>
        </w:numPr>
        <w:ind w:firstLine="1701"/>
      </w:pPr>
    </w:p>
    <w:p w14:paraId="5E0B7007" w14:textId="38B3951C" w:rsidR="00647802" w:rsidRDefault="003C5631" w:rsidP="00284214">
      <w:pPr>
        <w:pStyle w:val="SemEspaamento"/>
        <w:numPr>
          <w:ilvl w:val="0"/>
          <w:numId w:val="0"/>
        </w:numPr>
        <w:ind w:firstLine="1701"/>
      </w:pPr>
      <w:r w:rsidRPr="00FD74EA">
        <w:rPr>
          <w:b/>
          <w:bCs/>
        </w:rPr>
        <w:t xml:space="preserve">Pergunta para </w:t>
      </w:r>
      <w:r w:rsidR="00641B77">
        <w:rPr>
          <w:b/>
          <w:bCs/>
        </w:rPr>
        <w:t>Erick</w:t>
      </w:r>
      <w:r>
        <w:t xml:space="preserve">: </w:t>
      </w:r>
      <w:r w:rsidR="00466A96">
        <w:t>Você chegou a saber que houve uma conversa entre a Fabíola</w:t>
      </w:r>
      <w:r w:rsidR="00442C47">
        <w:t xml:space="preserve"> e Brenda sobre o uso de uniformes?</w:t>
      </w:r>
      <w:r w:rsidR="00F531C8">
        <w:t xml:space="preserve"> </w:t>
      </w:r>
    </w:p>
    <w:p w14:paraId="38F3F4F4" w14:textId="76E831D0" w:rsidR="002E5470" w:rsidRDefault="002E5470" w:rsidP="002E5470">
      <w:pPr>
        <w:pStyle w:val="SemEspaamento"/>
        <w:numPr>
          <w:ilvl w:val="0"/>
          <w:numId w:val="0"/>
        </w:numPr>
        <w:ind w:firstLine="1701"/>
      </w:pPr>
      <w:r>
        <w:t xml:space="preserve">Você teve conhecimento de que houve uma denúncia, de outro colaborador da empresa, </w:t>
      </w:r>
      <w:r w:rsidR="00FC5C14">
        <w:t xml:space="preserve">sobre furto de dados </w:t>
      </w:r>
      <w:r>
        <w:t xml:space="preserve">da empresa por meio de </w:t>
      </w:r>
      <w:proofErr w:type="spellStart"/>
      <w:r w:rsidRPr="00217370">
        <w:rPr>
          <w:i/>
          <w:iCs/>
        </w:rPr>
        <w:t>pendrive</w:t>
      </w:r>
      <w:proofErr w:type="spellEnd"/>
      <w:r>
        <w:t xml:space="preserve">? </w:t>
      </w:r>
      <w:r w:rsidR="00FC5C14">
        <w:t xml:space="preserve">Tem conhecimento sobre </w:t>
      </w:r>
      <w:r>
        <w:t xml:space="preserve">perícia no computador </w:t>
      </w:r>
      <w:r w:rsidR="00FC5C14">
        <w:t xml:space="preserve">da Brenda? O </w:t>
      </w:r>
      <w:r>
        <w:t xml:space="preserve">que ela atestou que o roubo dos dados ocorreu justamente um dia antes desse fato </w:t>
      </w:r>
      <w:r w:rsidRPr="000A41C4">
        <w:rPr>
          <w:sz w:val="20"/>
          <w:szCs w:val="18"/>
        </w:rPr>
        <w:t>(</w:t>
      </w:r>
      <w:r>
        <w:rPr>
          <w:sz w:val="20"/>
          <w:szCs w:val="18"/>
        </w:rPr>
        <w:t>3</w:t>
      </w:r>
      <w:r w:rsidRPr="000A41C4">
        <w:rPr>
          <w:sz w:val="20"/>
          <w:szCs w:val="18"/>
        </w:rPr>
        <w:t>1.</w:t>
      </w:r>
      <w:r>
        <w:rPr>
          <w:sz w:val="20"/>
          <w:szCs w:val="18"/>
        </w:rPr>
        <w:t>1</w:t>
      </w:r>
      <w:r w:rsidRPr="000A41C4">
        <w:rPr>
          <w:sz w:val="20"/>
          <w:szCs w:val="18"/>
        </w:rPr>
        <w:t>.2024)</w:t>
      </w:r>
      <w:r>
        <w:t>?</w:t>
      </w:r>
    </w:p>
    <w:p w14:paraId="0C946F61" w14:textId="77777777" w:rsidR="002E5470" w:rsidRDefault="002E5470" w:rsidP="00284214">
      <w:pPr>
        <w:pStyle w:val="SemEspaamento"/>
        <w:numPr>
          <w:ilvl w:val="0"/>
          <w:numId w:val="0"/>
        </w:numPr>
        <w:ind w:firstLine="1701"/>
      </w:pPr>
    </w:p>
    <w:p w14:paraId="2EB5B1A3" w14:textId="76E66ECE" w:rsidR="008B25B7" w:rsidRDefault="006001B0" w:rsidP="006001B0">
      <w:pPr>
        <w:pStyle w:val="SemEspaamento"/>
        <w:numPr>
          <w:ilvl w:val="0"/>
          <w:numId w:val="0"/>
        </w:numPr>
        <w:ind w:firstLine="1701"/>
      </w:pPr>
      <w:r w:rsidRPr="00FD74EA">
        <w:rPr>
          <w:b/>
          <w:bCs/>
        </w:rPr>
        <w:t xml:space="preserve">Pergunta para </w:t>
      </w:r>
      <w:r>
        <w:rPr>
          <w:b/>
          <w:bCs/>
        </w:rPr>
        <w:t>Rafaela</w:t>
      </w:r>
      <w:r>
        <w:t xml:space="preserve">: Você </w:t>
      </w:r>
      <w:r w:rsidR="008B25B7">
        <w:t>pode descrever o que viu no dia?</w:t>
      </w:r>
    </w:p>
    <w:p w14:paraId="75A5041E" w14:textId="3D84F65C" w:rsidR="006001B0" w:rsidRDefault="008B25B7" w:rsidP="006001B0">
      <w:pPr>
        <w:pStyle w:val="SemEspaamento"/>
        <w:numPr>
          <w:ilvl w:val="0"/>
          <w:numId w:val="0"/>
        </w:numPr>
        <w:ind w:firstLine="1701"/>
      </w:pPr>
      <w:r>
        <w:t xml:space="preserve">Você </w:t>
      </w:r>
      <w:r w:rsidR="006001B0">
        <w:t xml:space="preserve">chegou a saber que houve uma conversa entre a Fabíola e Brenda sobre o uso de uniformes? </w:t>
      </w:r>
    </w:p>
    <w:p w14:paraId="569BE53D" w14:textId="77777777" w:rsidR="006001B0" w:rsidRDefault="006001B0" w:rsidP="006001B0">
      <w:pPr>
        <w:pStyle w:val="SemEspaamento"/>
        <w:numPr>
          <w:ilvl w:val="0"/>
          <w:numId w:val="0"/>
        </w:numPr>
        <w:ind w:firstLine="1701"/>
      </w:pPr>
      <w:r>
        <w:t xml:space="preserve">Você teve conhecimento de que houve uma denúncia, de outro colaborador da empresa, que viu você roubando dados da empresa por meio de </w:t>
      </w:r>
      <w:proofErr w:type="spellStart"/>
      <w:r w:rsidRPr="00217370">
        <w:rPr>
          <w:i/>
          <w:iCs/>
        </w:rPr>
        <w:t>pendrive</w:t>
      </w:r>
      <w:proofErr w:type="spellEnd"/>
      <w:r>
        <w:t xml:space="preserve">? Sabe que houve perícia no teu computador e que ela atestou que o roubo dos dados ocorreu justamente um dia antes desse fato </w:t>
      </w:r>
      <w:r w:rsidRPr="000A41C4">
        <w:rPr>
          <w:sz w:val="20"/>
          <w:szCs w:val="18"/>
        </w:rPr>
        <w:t>(</w:t>
      </w:r>
      <w:r>
        <w:rPr>
          <w:sz w:val="20"/>
          <w:szCs w:val="18"/>
        </w:rPr>
        <w:t>3</w:t>
      </w:r>
      <w:r w:rsidRPr="000A41C4">
        <w:rPr>
          <w:sz w:val="20"/>
          <w:szCs w:val="18"/>
        </w:rPr>
        <w:t>1.</w:t>
      </w:r>
      <w:r>
        <w:rPr>
          <w:sz w:val="20"/>
          <w:szCs w:val="18"/>
        </w:rPr>
        <w:t>1</w:t>
      </w:r>
      <w:r w:rsidRPr="000A41C4">
        <w:rPr>
          <w:sz w:val="20"/>
          <w:szCs w:val="18"/>
        </w:rPr>
        <w:t>.2024)</w:t>
      </w:r>
      <w:r>
        <w:t>?</w:t>
      </w:r>
    </w:p>
    <w:p w14:paraId="20F517F6" w14:textId="35B63631" w:rsidR="006001B0" w:rsidRDefault="006001B0" w:rsidP="006001B0">
      <w:pPr>
        <w:pStyle w:val="SemEspaamento"/>
        <w:numPr>
          <w:ilvl w:val="0"/>
          <w:numId w:val="0"/>
        </w:numPr>
        <w:ind w:firstLine="1701"/>
      </w:pPr>
      <w:r>
        <w:t>Você fez essa acusação, logo no dia seguinte ao roubo, para não precisar pedir demissão e forçar que a empresa lhe demita, recebendo, assim, outras verbas rescisórias?</w:t>
      </w:r>
    </w:p>
    <w:p w14:paraId="5E7D9A46" w14:textId="77777777" w:rsidR="003B395C" w:rsidRDefault="003B395C" w:rsidP="006001B0">
      <w:pPr>
        <w:pStyle w:val="SemEspaamento"/>
        <w:numPr>
          <w:ilvl w:val="0"/>
          <w:numId w:val="0"/>
        </w:numPr>
        <w:ind w:firstLine="1701"/>
      </w:pPr>
    </w:p>
    <w:p w14:paraId="3A9DAFCF" w14:textId="77777777" w:rsidR="003B395C" w:rsidRDefault="003B395C" w:rsidP="006001B0">
      <w:pPr>
        <w:pStyle w:val="SemEspaamento"/>
        <w:numPr>
          <w:ilvl w:val="0"/>
          <w:numId w:val="0"/>
        </w:numPr>
        <w:ind w:firstLine="1701"/>
      </w:pPr>
    </w:p>
    <w:p w14:paraId="497EF15B" w14:textId="77777777" w:rsidR="0029620B" w:rsidRDefault="0029620B" w:rsidP="006001B0">
      <w:pPr>
        <w:pStyle w:val="SemEspaamento"/>
        <w:numPr>
          <w:ilvl w:val="0"/>
          <w:numId w:val="0"/>
        </w:numPr>
        <w:ind w:firstLine="1701"/>
      </w:pPr>
    </w:p>
    <w:p w14:paraId="18113B4A" w14:textId="77777777" w:rsidR="006141D8" w:rsidRDefault="006141D8" w:rsidP="001046D0">
      <w:pPr>
        <w:pStyle w:val="SemEspaamento"/>
        <w:numPr>
          <w:ilvl w:val="0"/>
          <w:numId w:val="0"/>
        </w:numPr>
        <w:jc w:val="center"/>
        <w:rPr>
          <w:b/>
          <w:bCs/>
          <w:u w:val="single"/>
        </w:rPr>
      </w:pPr>
    </w:p>
    <w:p w14:paraId="7C6A8EB3" w14:textId="4A6822F0" w:rsidR="003B395C" w:rsidRPr="001046D0" w:rsidRDefault="003B395C" w:rsidP="001046D0">
      <w:pPr>
        <w:pStyle w:val="SemEspaamento"/>
        <w:numPr>
          <w:ilvl w:val="0"/>
          <w:numId w:val="0"/>
        </w:numPr>
        <w:jc w:val="center"/>
        <w:rPr>
          <w:b/>
          <w:bCs/>
        </w:rPr>
      </w:pPr>
      <w:r w:rsidRPr="00A666A4">
        <w:rPr>
          <w:b/>
          <w:bCs/>
          <w:u w:val="single"/>
        </w:rPr>
        <w:t>ALEGAÇÕES</w:t>
      </w:r>
      <w:r w:rsidRPr="001046D0">
        <w:rPr>
          <w:b/>
          <w:bCs/>
        </w:rPr>
        <w:t xml:space="preserve"> </w:t>
      </w:r>
      <w:r w:rsidRPr="00A666A4">
        <w:rPr>
          <w:b/>
          <w:bCs/>
          <w:u w:val="single"/>
        </w:rPr>
        <w:t>FINAIS</w:t>
      </w:r>
    </w:p>
    <w:p w14:paraId="668961ED" w14:textId="77777777" w:rsidR="003B395C" w:rsidRDefault="003B395C" w:rsidP="006001B0">
      <w:pPr>
        <w:pStyle w:val="SemEspaamento"/>
        <w:numPr>
          <w:ilvl w:val="0"/>
          <w:numId w:val="0"/>
        </w:numPr>
        <w:ind w:firstLine="1701"/>
      </w:pPr>
    </w:p>
    <w:p w14:paraId="18EB9430" w14:textId="77777777" w:rsidR="003B395C" w:rsidRDefault="003B395C" w:rsidP="006001B0">
      <w:pPr>
        <w:pStyle w:val="SemEspaamento"/>
        <w:numPr>
          <w:ilvl w:val="0"/>
          <w:numId w:val="0"/>
        </w:numPr>
        <w:ind w:firstLine="1701"/>
      </w:pPr>
      <w:r>
        <w:t xml:space="preserve">Ausência de prova da materialidade: a acusação não se desincumbiu de provar, com a certeza necessária, que o fato realmente ocorreu. </w:t>
      </w:r>
    </w:p>
    <w:p w14:paraId="7079281F" w14:textId="77777777" w:rsidR="003B395C" w:rsidRDefault="003B395C" w:rsidP="006001B0">
      <w:pPr>
        <w:pStyle w:val="SemEspaamento"/>
        <w:numPr>
          <w:ilvl w:val="0"/>
          <w:numId w:val="0"/>
        </w:numPr>
        <w:ind w:firstLine="1701"/>
      </w:pPr>
      <w:r>
        <w:t xml:space="preserve">Divergência de versões apresentadas pelas testemunhas </w:t>
      </w:r>
      <w:r w:rsidRPr="00847670">
        <w:rPr>
          <w:sz w:val="22"/>
          <w:szCs w:val="20"/>
        </w:rPr>
        <w:t>– não há como ter certeza quanto à existência do empurrão nem como ou quem teria começado a discussão</w:t>
      </w:r>
      <w:r>
        <w:t xml:space="preserve">. </w:t>
      </w:r>
    </w:p>
    <w:p w14:paraId="7FE991D6" w14:textId="5F3DF247" w:rsidR="003B395C" w:rsidRDefault="003B395C" w:rsidP="006001B0">
      <w:pPr>
        <w:pStyle w:val="SemEspaamento"/>
        <w:numPr>
          <w:ilvl w:val="0"/>
          <w:numId w:val="0"/>
        </w:numPr>
        <w:ind w:firstLine="1701"/>
      </w:pPr>
      <w:r>
        <w:t>Houve discussões verbal recíproca.</w:t>
      </w:r>
    </w:p>
    <w:p w14:paraId="7B0FCC8F" w14:textId="408BB508" w:rsidR="003B395C" w:rsidRDefault="003B395C" w:rsidP="006001B0">
      <w:pPr>
        <w:pStyle w:val="SemEspaamento"/>
        <w:numPr>
          <w:ilvl w:val="0"/>
          <w:numId w:val="0"/>
        </w:numPr>
        <w:ind w:firstLine="1701"/>
      </w:pPr>
      <w:r>
        <w:t xml:space="preserve">Existe, no mínimo, dúvida em relação à motivação apontada na denúncia, sobretudo quando considerado que houve furto de dados da empresa justamente no dia anterior ao suposto fato, o que foi já juntado aos autos do inquérito penal. </w:t>
      </w:r>
    </w:p>
    <w:p w14:paraId="1D1DC981" w14:textId="0EAC43CB" w:rsidR="003B395C" w:rsidRDefault="003B395C" w:rsidP="006001B0">
      <w:pPr>
        <w:pStyle w:val="SemEspaamento"/>
        <w:numPr>
          <w:ilvl w:val="0"/>
          <w:numId w:val="0"/>
        </w:numPr>
        <w:ind w:firstLine="1701"/>
      </w:pPr>
      <w:r>
        <w:t>Divergência entre os depoimentos da informante Brenda – no inquérito argumentou que teria ocorrido 1 empurrão, mas, em juízo, alegou que teria ocorrido 2 empurrões, de modo que não foi demonstrado, com a certeza necessária, se e como o fato ocorreu.</w:t>
      </w:r>
    </w:p>
    <w:p w14:paraId="121999FA" w14:textId="6A60B651" w:rsidR="003B395C" w:rsidRDefault="003B395C" w:rsidP="006001B0">
      <w:pPr>
        <w:pStyle w:val="SemEspaamento"/>
        <w:numPr>
          <w:ilvl w:val="0"/>
          <w:numId w:val="0"/>
        </w:numPr>
        <w:ind w:firstLine="1701"/>
      </w:pPr>
      <w:r>
        <w:t>Divergência no depoimento da testemunha Giovana</w:t>
      </w:r>
      <w:r w:rsidR="007E6D79">
        <w:t xml:space="preserve"> - inicialmente informou que não teria havido xingamento, além de funcionariazinha, mas, na sequência, disse que na verdade falava vários palavrões. </w:t>
      </w:r>
    </w:p>
    <w:p w14:paraId="305C5970" w14:textId="56914CD4" w:rsidR="003B395C" w:rsidRPr="003C5897" w:rsidRDefault="007E6D79" w:rsidP="00007943">
      <w:pPr>
        <w:pStyle w:val="SemEspaamento"/>
        <w:numPr>
          <w:ilvl w:val="0"/>
          <w:numId w:val="0"/>
        </w:numPr>
        <w:ind w:firstLine="1701"/>
      </w:pPr>
      <w:r>
        <w:t xml:space="preserve">Além disso, Giovana registrou que estava deitada nos </w:t>
      </w:r>
      <w:proofErr w:type="spellStart"/>
      <w:r>
        <w:t>puffs</w:t>
      </w:r>
      <w:proofErr w:type="spellEnd"/>
      <w:r>
        <w:t>, na sala de descanso, quando teria começado a ocorrer o fato. No entanto, essa sala ficava antes de todo o espaço até chegar à cozinha, até chegar no corredor e na porta que para chegar na sala da Brenda, o que indica que ela não teria conseguido chegar a tempo de ter visto qualquer fato relevante.</w:t>
      </w:r>
    </w:p>
    <w:sectPr w:rsidR="003B395C" w:rsidRPr="003C5897" w:rsidSect="002638F1">
      <w:headerReference w:type="default" r:id="rId8"/>
      <w:footerReference w:type="default" r:id="rId9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CEC28" w14:textId="77777777" w:rsidR="00E52434" w:rsidRDefault="00E52434" w:rsidP="00943258">
      <w:pPr>
        <w:spacing w:after="0" w:line="240" w:lineRule="auto"/>
      </w:pPr>
      <w:r>
        <w:separator/>
      </w:r>
    </w:p>
  </w:endnote>
  <w:endnote w:type="continuationSeparator" w:id="0">
    <w:p w14:paraId="49BA7B38" w14:textId="77777777" w:rsidR="00E52434" w:rsidRDefault="00E5243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2DC973BE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968AD9" wp14:editId="0359664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08204754" name="Imagem 120820475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469FE7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C1C21" w14:textId="77777777" w:rsidR="00E52434" w:rsidRDefault="00E52434" w:rsidP="00943258">
      <w:pPr>
        <w:spacing w:after="0" w:line="240" w:lineRule="auto"/>
      </w:pPr>
      <w:r>
        <w:separator/>
      </w:r>
    </w:p>
  </w:footnote>
  <w:footnote w:type="continuationSeparator" w:id="0">
    <w:p w14:paraId="2DE7E8E9" w14:textId="77777777" w:rsidR="00E52434" w:rsidRDefault="00E5243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DBC6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680BAB4" wp14:editId="73876E12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373495834" name="Imagem 37349583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592403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6B7868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9B0A10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97"/>
    <w:rsid w:val="00003F31"/>
    <w:rsid w:val="00007943"/>
    <w:rsid w:val="000169F1"/>
    <w:rsid w:val="00034BAC"/>
    <w:rsid w:val="0004298B"/>
    <w:rsid w:val="00097661"/>
    <w:rsid w:val="000A41C4"/>
    <w:rsid w:val="000C60F2"/>
    <w:rsid w:val="000D2281"/>
    <w:rsid w:val="000D228C"/>
    <w:rsid w:val="001046D0"/>
    <w:rsid w:val="00104A77"/>
    <w:rsid w:val="00113988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17370"/>
    <w:rsid w:val="0022624A"/>
    <w:rsid w:val="002325CC"/>
    <w:rsid w:val="002638F1"/>
    <w:rsid w:val="00272BFB"/>
    <w:rsid w:val="00284214"/>
    <w:rsid w:val="00284BB5"/>
    <w:rsid w:val="0029012B"/>
    <w:rsid w:val="00291F6C"/>
    <w:rsid w:val="0029620B"/>
    <w:rsid w:val="002B1208"/>
    <w:rsid w:val="002B1E53"/>
    <w:rsid w:val="002E5470"/>
    <w:rsid w:val="002F3C97"/>
    <w:rsid w:val="00377A2E"/>
    <w:rsid w:val="003801CD"/>
    <w:rsid w:val="0038661C"/>
    <w:rsid w:val="003B395C"/>
    <w:rsid w:val="003C5631"/>
    <w:rsid w:val="003C5897"/>
    <w:rsid w:val="003C5EF1"/>
    <w:rsid w:val="003E46B9"/>
    <w:rsid w:val="00430E62"/>
    <w:rsid w:val="00442C47"/>
    <w:rsid w:val="004533DB"/>
    <w:rsid w:val="00466A96"/>
    <w:rsid w:val="004949AD"/>
    <w:rsid w:val="004F2B78"/>
    <w:rsid w:val="004F384D"/>
    <w:rsid w:val="004F6745"/>
    <w:rsid w:val="00501A18"/>
    <w:rsid w:val="005321DA"/>
    <w:rsid w:val="00554B3E"/>
    <w:rsid w:val="005622FB"/>
    <w:rsid w:val="005A2B91"/>
    <w:rsid w:val="005B67EA"/>
    <w:rsid w:val="005E1C34"/>
    <w:rsid w:val="005E58E2"/>
    <w:rsid w:val="006001B0"/>
    <w:rsid w:val="006141D8"/>
    <w:rsid w:val="00641B77"/>
    <w:rsid w:val="00647802"/>
    <w:rsid w:val="00652694"/>
    <w:rsid w:val="00673228"/>
    <w:rsid w:val="0069142F"/>
    <w:rsid w:val="00693E9C"/>
    <w:rsid w:val="00693F8B"/>
    <w:rsid w:val="00696295"/>
    <w:rsid w:val="006C0DFC"/>
    <w:rsid w:val="006D09C3"/>
    <w:rsid w:val="00722DF5"/>
    <w:rsid w:val="007238CB"/>
    <w:rsid w:val="0074499D"/>
    <w:rsid w:val="007704F7"/>
    <w:rsid w:val="0077684A"/>
    <w:rsid w:val="00795616"/>
    <w:rsid w:val="00797900"/>
    <w:rsid w:val="007A42E6"/>
    <w:rsid w:val="007C36DB"/>
    <w:rsid w:val="007E6D79"/>
    <w:rsid w:val="008104E7"/>
    <w:rsid w:val="00810D34"/>
    <w:rsid w:val="00847670"/>
    <w:rsid w:val="00860789"/>
    <w:rsid w:val="00873FF1"/>
    <w:rsid w:val="00877B6F"/>
    <w:rsid w:val="00887633"/>
    <w:rsid w:val="00890D6B"/>
    <w:rsid w:val="008A0012"/>
    <w:rsid w:val="008A06C7"/>
    <w:rsid w:val="008A63F1"/>
    <w:rsid w:val="008B25B7"/>
    <w:rsid w:val="008C3C3E"/>
    <w:rsid w:val="008D251E"/>
    <w:rsid w:val="008E31FF"/>
    <w:rsid w:val="008E377D"/>
    <w:rsid w:val="008E6D28"/>
    <w:rsid w:val="008F2218"/>
    <w:rsid w:val="008F53CE"/>
    <w:rsid w:val="008F7B29"/>
    <w:rsid w:val="0090226D"/>
    <w:rsid w:val="00924163"/>
    <w:rsid w:val="00943258"/>
    <w:rsid w:val="00954F72"/>
    <w:rsid w:val="00957B9A"/>
    <w:rsid w:val="009C2601"/>
    <w:rsid w:val="009C489B"/>
    <w:rsid w:val="009C6FAA"/>
    <w:rsid w:val="00A049FC"/>
    <w:rsid w:val="00A300A9"/>
    <w:rsid w:val="00A666A4"/>
    <w:rsid w:val="00A923C2"/>
    <w:rsid w:val="00AA5EA4"/>
    <w:rsid w:val="00AB0096"/>
    <w:rsid w:val="00B1079C"/>
    <w:rsid w:val="00B14A81"/>
    <w:rsid w:val="00B40CAB"/>
    <w:rsid w:val="00B50FF3"/>
    <w:rsid w:val="00B6363E"/>
    <w:rsid w:val="00B861A9"/>
    <w:rsid w:val="00BA1C8C"/>
    <w:rsid w:val="00BA2544"/>
    <w:rsid w:val="00BA795B"/>
    <w:rsid w:val="00BB361A"/>
    <w:rsid w:val="00BC0B46"/>
    <w:rsid w:val="00BC7251"/>
    <w:rsid w:val="00BD2BDD"/>
    <w:rsid w:val="00BD2DD7"/>
    <w:rsid w:val="00BE2A7B"/>
    <w:rsid w:val="00BF4015"/>
    <w:rsid w:val="00C03B4C"/>
    <w:rsid w:val="00C0456B"/>
    <w:rsid w:val="00C10D29"/>
    <w:rsid w:val="00C2798C"/>
    <w:rsid w:val="00C440FB"/>
    <w:rsid w:val="00C64232"/>
    <w:rsid w:val="00C8373D"/>
    <w:rsid w:val="00CB5FC5"/>
    <w:rsid w:val="00D32740"/>
    <w:rsid w:val="00D92100"/>
    <w:rsid w:val="00D95DDB"/>
    <w:rsid w:val="00DE0162"/>
    <w:rsid w:val="00DE0552"/>
    <w:rsid w:val="00DF5478"/>
    <w:rsid w:val="00E05790"/>
    <w:rsid w:val="00E273D2"/>
    <w:rsid w:val="00E41795"/>
    <w:rsid w:val="00E52434"/>
    <w:rsid w:val="00E90F3C"/>
    <w:rsid w:val="00E968BB"/>
    <w:rsid w:val="00EB4346"/>
    <w:rsid w:val="00EE1FDC"/>
    <w:rsid w:val="00EE3903"/>
    <w:rsid w:val="00F11B2C"/>
    <w:rsid w:val="00F22B73"/>
    <w:rsid w:val="00F531C8"/>
    <w:rsid w:val="00F67401"/>
    <w:rsid w:val="00F85C1E"/>
    <w:rsid w:val="00FB3A3F"/>
    <w:rsid w:val="00FC5C14"/>
    <w:rsid w:val="00FC63CA"/>
    <w:rsid w:val="00FD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9BF668"/>
  <w15:chartTrackingRefBased/>
  <w15:docId w15:val="{D0C4E6BB-9815-4F1C-BEE2-438037A5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1285</TotalTime>
  <Pages>3</Pages>
  <Words>746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85</cp:revision>
  <cp:lastPrinted>2022-07-18T22:35:00Z</cp:lastPrinted>
  <dcterms:created xsi:type="dcterms:W3CDTF">2025-05-06T20:23:00Z</dcterms:created>
  <dcterms:modified xsi:type="dcterms:W3CDTF">2025-05-28T18:54:00Z</dcterms:modified>
</cp:coreProperties>
</file>