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103E3" w14:textId="4FF7A396" w:rsidR="00F3592F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706BED">
        <w:rPr>
          <w:rFonts w:ascii="Arial" w:eastAsia="Calibri" w:hAnsi="Arial" w:cs="Times New Roman"/>
          <w:sz w:val="24"/>
          <w:szCs w:val="24"/>
        </w:rPr>
        <w:t xml:space="preserve"> SENHOR DOUTOR JUIZ DE DIREITO DA 3ª VARA CÍVEL DA COMARCA DA CAPITAL/SC</w:t>
      </w:r>
    </w:p>
    <w:p w14:paraId="5B2EC5B9" w14:textId="77777777" w:rsidR="00F3592F" w:rsidRPr="00980061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643522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57148C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BC055D" w14:textId="7C993E1A" w:rsidR="00F3592F" w:rsidRPr="00706BED" w:rsidRDefault="00706BED" w:rsidP="00706BE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06BED">
        <w:rPr>
          <w:rFonts w:ascii="Arial" w:eastAsia="Calibri" w:hAnsi="Arial" w:cs="Times New Roman"/>
        </w:rPr>
        <w:t>Autos n. 5103482-92.2022.8.24.0023</w:t>
      </w:r>
    </w:p>
    <w:p w14:paraId="2626BE11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75660A0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C5BAC9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9B70A2" w14:textId="1FA7289A" w:rsidR="00F3592F" w:rsidRDefault="00706BED" w:rsidP="005B74C2">
      <w:pPr>
        <w:pStyle w:val="Qualificaodaspartes"/>
        <w:spacing w:line="360" w:lineRule="auto"/>
      </w:pPr>
      <w:r>
        <w:rPr>
          <w:b/>
        </w:rPr>
        <w:t>ZEUS OLÍMPIO IVO ALBUQUERQUE DE ARAÚJO FREITAS e LEONARDO HENRIQUES MACIEL</w:t>
      </w:r>
      <w:r w:rsidR="00F8192D" w:rsidRPr="00A814BD">
        <w:t xml:space="preserve">, </w:t>
      </w:r>
      <w:r>
        <w:t>ambos já qualificados nos autos da ação de indenização por danos materiais e morais n. 5103482-92.2022.8.24.0023</w:t>
      </w:r>
      <w:r w:rsidR="00F8192D">
        <w:t>,</w:t>
      </w:r>
      <w:r w:rsidR="00F8192D" w:rsidRPr="00A814BD">
        <w:t xml:space="preserve"> v</w:t>
      </w:r>
      <w:r w:rsidR="0051669E">
        <w:t>ê</w:t>
      </w:r>
      <w:r w:rsidR="00F8192D" w:rsidRPr="00A814BD">
        <w:t xml:space="preserve">m, respeitosamente, </w:t>
      </w:r>
      <w:r w:rsidR="00F8192D">
        <w:t xml:space="preserve">à elevada presença de </w:t>
      </w:r>
      <w:r w:rsidR="00F8192D" w:rsidRPr="00A814BD">
        <w:t xml:space="preserve">Vossa Excelência, </w:t>
      </w:r>
      <w:r w:rsidR="00F8192D">
        <w:t>por seu</w:t>
      </w:r>
      <w:r>
        <w:t>s</w:t>
      </w:r>
      <w:r w:rsidR="00F8192D">
        <w:t xml:space="preserve"> advogado</w:t>
      </w:r>
      <w:r>
        <w:t>s</w:t>
      </w:r>
      <w:r w:rsidR="00F8192D">
        <w:t xml:space="preserve"> abaixo signatário</w:t>
      </w:r>
      <w:r>
        <w:t xml:space="preserve">s, informar ao </w:t>
      </w:r>
      <w:r w:rsidR="00454306">
        <w:t xml:space="preserve">i. </w:t>
      </w:r>
      <w:r>
        <w:t xml:space="preserve">Juízo que as partes acima mencionadas chegaram ao consenso de que o réu Leonardo deve ser </w:t>
      </w:r>
      <w:r>
        <w:rPr>
          <w:u w:val="single"/>
        </w:rPr>
        <w:t>excluído</w:t>
      </w:r>
      <w:r>
        <w:t xml:space="preserve"> desta demanda e, em razão disso, </w:t>
      </w:r>
      <w:r w:rsidRPr="00706BED">
        <w:rPr>
          <w:u w:val="single"/>
        </w:rPr>
        <w:t>requerer</w:t>
      </w:r>
      <w:r>
        <w:t xml:space="preserve"> a </w:t>
      </w:r>
      <w:r w:rsidRPr="00706BED">
        <w:rPr>
          <w:u w:val="single"/>
        </w:rPr>
        <w:t>homologação da renúncia</w:t>
      </w:r>
      <w:r>
        <w:t xml:space="preserve"> à pretensão formulada na ação </w:t>
      </w:r>
      <w:r w:rsidR="004B5197" w:rsidRPr="004B5197">
        <w:t>contra</w:t>
      </w:r>
      <w:r w:rsidRPr="004B5197">
        <w:t xml:space="preserve"> </w:t>
      </w:r>
      <w:r w:rsidRPr="00706BED">
        <w:rPr>
          <w:u w:val="single"/>
        </w:rPr>
        <w:t>Leonardo Henriques Maciel</w:t>
      </w:r>
      <w:r w:rsidR="0070111B">
        <w:t>, bem como</w:t>
      </w:r>
      <w:r w:rsidR="0067654C">
        <w:t xml:space="preserve"> a </w:t>
      </w:r>
      <w:r w:rsidR="0067654C" w:rsidRPr="0070111B">
        <w:rPr>
          <w:u w:val="single"/>
        </w:rPr>
        <w:t>extinção do feito</w:t>
      </w:r>
      <w:r w:rsidR="0067654C">
        <w:t xml:space="preserve"> </w:t>
      </w:r>
      <w:r w:rsidR="0070111B">
        <w:t>em relação a</w:t>
      </w:r>
      <w:r w:rsidR="008721CF">
        <w:t xml:space="preserve">o </w:t>
      </w:r>
      <w:r w:rsidR="00577F32">
        <w:t>referido</w:t>
      </w:r>
      <w:r w:rsidR="00577F32">
        <w:t xml:space="preserve"> </w:t>
      </w:r>
      <w:r w:rsidR="008721CF">
        <w:t>demandado</w:t>
      </w:r>
      <w:r w:rsidR="0070111B">
        <w:t>,</w:t>
      </w:r>
      <w:r w:rsidR="0070111B" w:rsidRPr="0070111B">
        <w:t xml:space="preserve"> </w:t>
      </w:r>
      <w:r w:rsidR="006D3DB7">
        <w:t>consoante autorizado pelo</w:t>
      </w:r>
      <w:r w:rsidR="0070111B">
        <w:t xml:space="preserve"> </w:t>
      </w:r>
      <w:r w:rsidR="0070111B">
        <w:t>art. 487, III, alínea ‘c’, do CPC</w:t>
      </w:r>
      <w:r>
        <w:t>.</w:t>
      </w:r>
    </w:p>
    <w:p w14:paraId="4696A93D" w14:textId="1CE75A4F" w:rsidR="00706BED" w:rsidRDefault="00706BED" w:rsidP="007D6C8A">
      <w:pPr>
        <w:pStyle w:val="Qualificaodaspartes"/>
        <w:spacing w:line="360" w:lineRule="auto"/>
      </w:pPr>
    </w:p>
    <w:p w14:paraId="728057AC" w14:textId="36E201A7" w:rsidR="00706BED" w:rsidRPr="00706BED" w:rsidRDefault="00706BED" w:rsidP="007D6C8A">
      <w:pPr>
        <w:pStyle w:val="Qualificaodaspartes"/>
        <w:spacing w:line="360" w:lineRule="auto"/>
      </w:pPr>
      <w:r>
        <w:t xml:space="preserve">Registra-se, por fim, que </w:t>
      </w:r>
      <w:r w:rsidR="00CE1368">
        <w:t xml:space="preserve">as partes e as respectivas defesas técnicas ajustaram </w:t>
      </w:r>
      <w:r>
        <w:t>que o advogado do réu Leonardo Henriques Maciel</w:t>
      </w:r>
      <w:r w:rsidR="00CE1368">
        <w:t>, que</w:t>
      </w:r>
      <w:r w:rsidR="00700BDE">
        <w:t xml:space="preserve"> também subscreve esta petição,</w:t>
      </w:r>
      <w:r>
        <w:t xml:space="preserve"> </w:t>
      </w:r>
      <w:r w:rsidRPr="0023460D">
        <w:rPr>
          <w:u w:val="single"/>
        </w:rPr>
        <w:t xml:space="preserve">renuncia </w:t>
      </w:r>
      <w:r w:rsidR="0023460D" w:rsidRPr="0023460D">
        <w:rPr>
          <w:u w:val="single"/>
        </w:rPr>
        <w:t>expressamente</w:t>
      </w:r>
      <w:r w:rsidR="0023460D">
        <w:t xml:space="preserve"> </w:t>
      </w:r>
      <w:r>
        <w:t xml:space="preserve">a qualquer </w:t>
      </w:r>
      <w:r w:rsidRPr="0023460D">
        <w:rPr>
          <w:u w:val="single"/>
        </w:rPr>
        <w:t>verba</w:t>
      </w:r>
      <w:r w:rsidR="00CE1368" w:rsidRPr="0023460D">
        <w:rPr>
          <w:u w:val="single"/>
        </w:rPr>
        <w:t xml:space="preserve"> sucumbencial</w:t>
      </w:r>
      <w:r w:rsidR="00CE1368">
        <w:t xml:space="preserve"> </w:t>
      </w:r>
      <w:r w:rsidR="0023460D">
        <w:t xml:space="preserve">a </w:t>
      </w:r>
      <w:r>
        <w:t xml:space="preserve">que porventura teria </w:t>
      </w:r>
      <w:r w:rsidR="00700BDE">
        <w:t xml:space="preserve">direito. </w:t>
      </w:r>
    </w:p>
    <w:p w14:paraId="0B959D51" w14:textId="77777777" w:rsidR="00F3592F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C0E201" w14:textId="77777777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AAEEF8" w14:textId="38D03A5A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76E35">
        <w:rPr>
          <w:rFonts w:ascii="Arial" w:eastAsia="Calibri" w:hAnsi="Arial" w:cs="Times New Roman"/>
          <w:noProof/>
          <w:sz w:val="24"/>
          <w:szCs w:val="24"/>
        </w:rPr>
        <w:t>15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F9E792F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9BD8CA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D8999F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8A333E" w14:textId="1BF30395" w:rsidR="00F8192D" w:rsidRPr="00136102" w:rsidRDefault="0082769F" w:rsidP="00F8192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82769F">
        <w:rPr>
          <w:rFonts w:ascii="Arial" w:eastAsia="Times New Roman" w:hAnsi="Arial" w:cs="Times New Roman"/>
          <w:b/>
          <w:sz w:val="24"/>
          <w:szCs w:val="24"/>
        </w:rPr>
        <w:t>Alexandre G</w:t>
      </w:r>
      <w:r>
        <w:rPr>
          <w:rFonts w:ascii="Arial" w:eastAsia="Times New Roman" w:hAnsi="Arial" w:cs="Times New Roman"/>
          <w:b/>
          <w:sz w:val="24"/>
          <w:szCs w:val="24"/>
        </w:rPr>
        <w:t>.</w:t>
      </w:r>
      <w:r w:rsidRPr="0082769F">
        <w:rPr>
          <w:rFonts w:ascii="Arial" w:eastAsia="Times New Roman" w:hAnsi="Arial" w:cs="Times New Roman"/>
          <w:b/>
          <w:sz w:val="24"/>
          <w:szCs w:val="24"/>
        </w:rPr>
        <w:t xml:space="preserve"> Larangeira </w:t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  <w:t xml:space="preserve">Paulo </w:t>
      </w:r>
      <w:r w:rsidR="00F8192D">
        <w:rPr>
          <w:rFonts w:ascii="Arial" w:eastAsia="Times New Roman" w:hAnsi="Arial" w:cs="Times New Roman"/>
          <w:b/>
          <w:sz w:val="24"/>
          <w:szCs w:val="24"/>
        </w:rPr>
        <w:t>Ekke Moukarzel Junior</w:t>
      </w:r>
    </w:p>
    <w:p w14:paraId="4EDC9A21" w14:textId="6298325A" w:rsidR="00F8192D" w:rsidRDefault="0082769F" w:rsidP="0082769F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OAB/SP 273.277 </w:t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  <w:t xml:space="preserve">    </w:t>
      </w:r>
      <w:r w:rsidR="00F8192D"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F8192D">
        <w:rPr>
          <w:rFonts w:ascii="Arial" w:eastAsia="Times New Roman" w:hAnsi="Arial" w:cs="Times New Roman"/>
          <w:sz w:val="24"/>
          <w:szCs w:val="24"/>
        </w:rPr>
        <w:t>36.591</w:t>
      </w:r>
    </w:p>
    <w:p w14:paraId="0011BE35" w14:textId="77777777" w:rsidR="00F3592F" w:rsidRDefault="00F3592F" w:rsidP="00F3592F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F56F8E8" w14:textId="77777777" w:rsidR="00AE66B4" w:rsidRPr="00F3592F" w:rsidRDefault="00AE66B4" w:rsidP="00F3592F"/>
    <w:sectPr w:rsidR="00AE66B4" w:rsidRPr="00F3592F" w:rsidSect="008C6E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73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7F76F" w14:textId="77777777" w:rsidR="00706BED" w:rsidRDefault="00706BED">
      <w:pPr>
        <w:spacing w:after="0" w:line="240" w:lineRule="auto"/>
      </w:pPr>
      <w:r>
        <w:separator/>
      </w:r>
    </w:p>
  </w:endnote>
  <w:endnote w:type="continuationSeparator" w:id="0">
    <w:p w14:paraId="17D21094" w14:textId="77777777" w:rsidR="00706BED" w:rsidRDefault="0070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5F5FA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37A540F" w14:textId="77777777" w:rsidR="00DA4103" w:rsidRDefault="00577F3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CAC12" w14:textId="77777777" w:rsidR="00DA4103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EDB7B" w14:textId="00999090" w:rsidR="001075F5" w:rsidRDefault="00577F32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4736E084" w14:textId="77777777" w:rsidR="003A69B5" w:rsidRPr="003A69B5" w:rsidRDefault="00577F32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38970" w14:textId="77777777" w:rsidR="00706BED" w:rsidRDefault="00706BED">
      <w:pPr>
        <w:spacing w:after="0" w:line="240" w:lineRule="auto"/>
      </w:pPr>
      <w:r>
        <w:separator/>
      </w:r>
    </w:p>
  </w:footnote>
  <w:footnote w:type="continuationSeparator" w:id="0">
    <w:p w14:paraId="31F1CFE2" w14:textId="77777777" w:rsidR="00706BED" w:rsidRDefault="0070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FE69B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DEC285" w14:textId="77777777" w:rsidR="00DA4103" w:rsidRDefault="00577F3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49B79" w14:textId="77777777" w:rsidR="00DA4103" w:rsidRDefault="00577F32" w:rsidP="003234B2">
    <w:pPr>
      <w:pStyle w:val="Cabealho"/>
      <w:rPr>
        <w:lang w:val="en-US"/>
      </w:rPr>
    </w:pPr>
  </w:p>
  <w:p w14:paraId="6F4D6DEF" w14:textId="77777777" w:rsidR="003234B2" w:rsidRDefault="00577F32" w:rsidP="003234B2">
    <w:pPr>
      <w:pStyle w:val="Cabealho"/>
      <w:rPr>
        <w:lang w:val="en-US"/>
      </w:rPr>
    </w:pPr>
  </w:p>
  <w:p w14:paraId="087F6922" w14:textId="77777777" w:rsidR="003234B2" w:rsidRDefault="00577F32" w:rsidP="003234B2">
    <w:pPr>
      <w:pStyle w:val="Cabealho"/>
      <w:rPr>
        <w:lang w:val="en-US"/>
      </w:rPr>
    </w:pPr>
  </w:p>
  <w:p w14:paraId="1AF0E1D8" w14:textId="77777777" w:rsidR="003234B2" w:rsidRDefault="00577F32" w:rsidP="003234B2">
    <w:pPr>
      <w:pStyle w:val="Cabealho"/>
      <w:rPr>
        <w:lang w:val="en-US"/>
      </w:rPr>
    </w:pPr>
  </w:p>
  <w:p w14:paraId="2614E08E" w14:textId="77777777" w:rsidR="003234B2" w:rsidRDefault="00577F32" w:rsidP="003234B2">
    <w:pPr>
      <w:pStyle w:val="Cabealho"/>
      <w:rPr>
        <w:lang w:val="en-US"/>
      </w:rPr>
    </w:pPr>
  </w:p>
  <w:p w14:paraId="09F76D33" w14:textId="77777777" w:rsidR="003234B2" w:rsidRPr="00CE7FBB" w:rsidRDefault="00577F32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9C45A" w14:textId="77777777" w:rsidR="00EE420F" w:rsidRDefault="00577F32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3E7E715C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13CFA6E6" w14:textId="77777777" w:rsidR="00EE420F" w:rsidRDefault="00577F32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0427C2E" w14:textId="77777777" w:rsidR="001075F5" w:rsidRPr="005B5AA3" w:rsidRDefault="00577F32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31A2B426" w14:textId="77777777" w:rsidR="00DA4103" w:rsidRDefault="00577F32" w:rsidP="00060CEE">
    <w:pPr>
      <w:pStyle w:val="Cabealho"/>
      <w:jc w:val="center"/>
    </w:pPr>
  </w:p>
  <w:p w14:paraId="49E5DB90" w14:textId="77777777" w:rsidR="001075F5" w:rsidRDefault="00577F32" w:rsidP="001075F5">
    <w:pPr>
      <w:pStyle w:val="Cabealho"/>
    </w:pPr>
  </w:p>
  <w:p w14:paraId="12250147" w14:textId="77777777" w:rsidR="001075F5" w:rsidRPr="001075F5" w:rsidRDefault="00577F32" w:rsidP="001075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94529352">
    <w:abstractNumId w:val="0"/>
  </w:num>
  <w:num w:numId="2" w16cid:durableId="1241330460">
    <w:abstractNumId w:val="1"/>
  </w:num>
  <w:num w:numId="3" w16cid:durableId="849182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ED"/>
    <w:rsid w:val="00055EC8"/>
    <w:rsid w:val="00084BA5"/>
    <w:rsid w:val="00106BC4"/>
    <w:rsid w:val="001739EB"/>
    <w:rsid w:val="00176E35"/>
    <w:rsid w:val="001E322D"/>
    <w:rsid w:val="001F2F4B"/>
    <w:rsid w:val="00224C90"/>
    <w:rsid w:val="00234087"/>
    <w:rsid w:val="0023460D"/>
    <w:rsid w:val="00295B2A"/>
    <w:rsid w:val="002A4B1F"/>
    <w:rsid w:val="002C6226"/>
    <w:rsid w:val="002D098D"/>
    <w:rsid w:val="00317DA1"/>
    <w:rsid w:val="00373F07"/>
    <w:rsid w:val="003D1A41"/>
    <w:rsid w:val="003D6D3D"/>
    <w:rsid w:val="00414206"/>
    <w:rsid w:val="00452A4D"/>
    <w:rsid w:val="00454306"/>
    <w:rsid w:val="00464F62"/>
    <w:rsid w:val="00485B9F"/>
    <w:rsid w:val="004B5197"/>
    <w:rsid w:val="004B6B46"/>
    <w:rsid w:val="0051669E"/>
    <w:rsid w:val="005424BF"/>
    <w:rsid w:val="00551A16"/>
    <w:rsid w:val="00577F32"/>
    <w:rsid w:val="005A7FBD"/>
    <w:rsid w:val="005B5A7C"/>
    <w:rsid w:val="005B74C2"/>
    <w:rsid w:val="00613608"/>
    <w:rsid w:val="006208D2"/>
    <w:rsid w:val="00633951"/>
    <w:rsid w:val="00634A95"/>
    <w:rsid w:val="006541D7"/>
    <w:rsid w:val="0067654C"/>
    <w:rsid w:val="00681A26"/>
    <w:rsid w:val="006B51D8"/>
    <w:rsid w:val="006D3DB7"/>
    <w:rsid w:val="00700BDE"/>
    <w:rsid w:val="0070111B"/>
    <w:rsid w:val="00706BED"/>
    <w:rsid w:val="00723FEF"/>
    <w:rsid w:val="00726EAB"/>
    <w:rsid w:val="00736AF5"/>
    <w:rsid w:val="007855D5"/>
    <w:rsid w:val="007C0594"/>
    <w:rsid w:val="007D6C8A"/>
    <w:rsid w:val="00817370"/>
    <w:rsid w:val="0082769F"/>
    <w:rsid w:val="00870CCC"/>
    <w:rsid w:val="008721CF"/>
    <w:rsid w:val="008C6E97"/>
    <w:rsid w:val="00937156"/>
    <w:rsid w:val="009405B3"/>
    <w:rsid w:val="009A5B67"/>
    <w:rsid w:val="009B0965"/>
    <w:rsid w:val="00A83225"/>
    <w:rsid w:val="00AB45A4"/>
    <w:rsid w:val="00AD7B67"/>
    <w:rsid w:val="00AE66B4"/>
    <w:rsid w:val="00B11EDB"/>
    <w:rsid w:val="00B85F8D"/>
    <w:rsid w:val="00BB0E28"/>
    <w:rsid w:val="00C06813"/>
    <w:rsid w:val="00C16DA8"/>
    <w:rsid w:val="00CD55FE"/>
    <w:rsid w:val="00CE1368"/>
    <w:rsid w:val="00CE7FBB"/>
    <w:rsid w:val="00CF1F40"/>
    <w:rsid w:val="00CF6C84"/>
    <w:rsid w:val="00D33EB8"/>
    <w:rsid w:val="00D35403"/>
    <w:rsid w:val="00D64F14"/>
    <w:rsid w:val="00D71D5C"/>
    <w:rsid w:val="00D91724"/>
    <w:rsid w:val="00E242DD"/>
    <w:rsid w:val="00E576D7"/>
    <w:rsid w:val="00E71CE2"/>
    <w:rsid w:val="00EB66A1"/>
    <w:rsid w:val="00EE33DA"/>
    <w:rsid w:val="00F3592F"/>
    <w:rsid w:val="00F51C48"/>
    <w:rsid w:val="00F74AFA"/>
    <w:rsid w:val="00F8192D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306DE"/>
  <w15:chartTrackingRefBased/>
  <w15:docId w15:val="{5CB18EB0-77F3-47CE-A8C5-83BAB77F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2F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AB45A4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</Template>
  <TotalTime>23</TotalTime>
  <Pages>1</Pages>
  <Words>181</Words>
  <Characters>1047</Characters>
  <Application>Microsoft Office Word</Application>
  <DocSecurity>0</DocSecurity>
  <Lines>34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20</cp:revision>
  <cp:lastPrinted>2023-03-15T17:28:00Z</cp:lastPrinted>
  <dcterms:created xsi:type="dcterms:W3CDTF">2023-03-15T14:14:00Z</dcterms:created>
  <dcterms:modified xsi:type="dcterms:W3CDTF">2023-03-15T17:29:00Z</dcterms:modified>
</cp:coreProperties>
</file>