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4C65C" w14:textId="6BB99C3B" w:rsidR="00904552" w:rsidRDefault="00904552" w:rsidP="00904552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28BA9037" w14:textId="77777777" w:rsidR="00904552" w:rsidRPr="00634A95" w:rsidRDefault="00904552" w:rsidP="00904552">
      <w:pPr>
        <w:pStyle w:val="Qualificao"/>
        <w:ind w:left="-142"/>
      </w:pPr>
    </w:p>
    <w:p w14:paraId="183B4AD3" w14:textId="77777777" w:rsidR="00904552" w:rsidRPr="00E83C5D" w:rsidRDefault="00904552" w:rsidP="00904552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35B24703" w14:textId="77777777" w:rsidR="00904552" w:rsidRPr="001F2F4B" w:rsidRDefault="00904552" w:rsidP="00904552">
      <w:pPr>
        <w:pStyle w:val="Qualificao"/>
        <w:ind w:left="-142"/>
      </w:pPr>
    </w:p>
    <w:p w14:paraId="135B0713" w14:textId="77777777" w:rsidR="00904552" w:rsidRDefault="00904552" w:rsidP="00904552">
      <w:pPr>
        <w:pStyle w:val="Qualificao"/>
        <w:spacing w:before="0" w:line="360" w:lineRule="auto"/>
        <w:ind w:left="-142" w:firstLine="1418"/>
        <w:jc w:val="both"/>
      </w:pPr>
    </w:p>
    <w:p w14:paraId="262B143C" w14:textId="7E5717BB" w:rsidR="00904552" w:rsidRPr="00060CEE" w:rsidRDefault="00904552" w:rsidP="00904552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C14738">
        <w:rPr>
          <w:b/>
          <w:sz w:val="24"/>
          <w:szCs w:val="24"/>
        </w:rPr>
        <w:t>PABLO ESPÍNDOLA DAL MASO</w:t>
      </w:r>
      <w:r w:rsidRPr="00414206">
        <w:rPr>
          <w:sz w:val="24"/>
          <w:szCs w:val="24"/>
        </w:rPr>
        <w:t xml:space="preserve">, </w:t>
      </w:r>
      <w:r w:rsidR="00712A9F">
        <w:rPr>
          <w:sz w:val="24"/>
          <w:szCs w:val="24"/>
        </w:rPr>
        <w:t>brasileiro</w:t>
      </w:r>
      <w:r w:rsidRPr="00414206">
        <w:rPr>
          <w:sz w:val="24"/>
          <w:szCs w:val="24"/>
        </w:rPr>
        <w:t xml:space="preserve">, </w:t>
      </w:r>
      <w:r w:rsidR="00712A9F">
        <w:rPr>
          <w:sz w:val="24"/>
          <w:szCs w:val="24"/>
        </w:rPr>
        <w:t>solteiro, analista de sistemas</w:t>
      </w:r>
      <w:r w:rsidRPr="00414206">
        <w:rPr>
          <w:sz w:val="24"/>
          <w:szCs w:val="24"/>
        </w:rPr>
        <w:t>, inscrito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712A9F">
        <w:rPr>
          <w:sz w:val="24"/>
          <w:szCs w:val="24"/>
        </w:rPr>
        <w:t>086.039.209-07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portador do RG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712A9F">
        <w:rPr>
          <w:sz w:val="24"/>
          <w:szCs w:val="24"/>
        </w:rPr>
        <w:t>109273</w:t>
      </w:r>
      <w:r w:rsidR="00F52817">
        <w:rPr>
          <w:sz w:val="24"/>
          <w:szCs w:val="24"/>
        </w:rPr>
        <w:t xml:space="preserve">2633 </w:t>
      </w:r>
      <w:r w:rsidR="00F52817" w:rsidRPr="00F52817">
        <w:rPr>
          <w:sz w:val="20"/>
          <w:szCs w:val="20"/>
        </w:rPr>
        <w:t>(SSP/RS)</w:t>
      </w:r>
      <w:r w:rsidRPr="00414206">
        <w:rPr>
          <w:sz w:val="24"/>
          <w:szCs w:val="24"/>
        </w:rPr>
        <w:t xml:space="preserve">, residente e domiciliado na Rua </w:t>
      </w:r>
      <w:r w:rsidR="00F52817">
        <w:rPr>
          <w:sz w:val="24"/>
          <w:szCs w:val="24"/>
        </w:rPr>
        <w:t>Miguel Daux</w:t>
      </w:r>
      <w:r w:rsidRPr="00414206">
        <w:rPr>
          <w:sz w:val="24"/>
          <w:szCs w:val="24"/>
        </w:rPr>
        <w:t>,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F52817">
        <w:rPr>
          <w:sz w:val="24"/>
          <w:szCs w:val="24"/>
        </w:rPr>
        <w:t>152</w:t>
      </w:r>
      <w:r w:rsidRPr="00414206">
        <w:rPr>
          <w:sz w:val="24"/>
          <w:szCs w:val="24"/>
        </w:rPr>
        <w:t xml:space="preserve">, </w:t>
      </w:r>
      <w:r w:rsidR="00F52817">
        <w:rPr>
          <w:sz w:val="24"/>
          <w:szCs w:val="24"/>
        </w:rPr>
        <w:t>apto n. 301, Coqueiros</w:t>
      </w:r>
      <w:r>
        <w:rPr>
          <w:sz w:val="24"/>
          <w:szCs w:val="24"/>
        </w:rPr>
        <w:t>,</w:t>
      </w:r>
      <w:r w:rsidRPr="00414206">
        <w:rPr>
          <w:sz w:val="24"/>
          <w:szCs w:val="24"/>
        </w:rPr>
        <w:t xml:space="preserve"> </w:t>
      </w:r>
      <w:r w:rsidR="00F52817">
        <w:rPr>
          <w:sz w:val="24"/>
          <w:szCs w:val="24"/>
        </w:rPr>
        <w:t>Florianópolis</w:t>
      </w:r>
      <w:r w:rsidRPr="00414206">
        <w:rPr>
          <w:sz w:val="24"/>
          <w:szCs w:val="24"/>
        </w:rPr>
        <w:t>/SC</w:t>
      </w:r>
      <w:r w:rsidRPr="00414206">
        <w:rPr>
          <w:rFonts w:cs="Arial"/>
          <w:sz w:val="24"/>
          <w:szCs w:val="24"/>
        </w:rPr>
        <w:t xml:space="preserve">, </w:t>
      </w:r>
      <w:bookmarkStart w:id="0" w:name="_Hlk511828241"/>
      <w:r w:rsidRPr="00414206">
        <w:rPr>
          <w:sz w:val="24"/>
          <w:szCs w:val="24"/>
        </w:rPr>
        <w:t xml:space="preserve">CEP </w:t>
      </w:r>
      <w:r>
        <w:rPr>
          <w:sz w:val="24"/>
          <w:szCs w:val="24"/>
        </w:rPr>
        <w:t xml:space="preserve">n. </w:t>
      </w:r>
      <w:r w:rsidR="00F52817">
        <w:rPr>
          <w:sz w:val="24"/>
          <w:szCs w:val="24"/>
        </w:rPr>
        <w:t>88.080-220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>
        <w:rPr>
          <w:sz w:val="24"/>
          <w:szCs w:val="24"/>
        </w:rPr>
        <w:t>com endereço profissional na Rua dos Jasmins, n. 305, Roçado, São José/SC, CEP n. 88.108-445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CF7286">
        <w:rPr>
          <w:sz w:val="24"/>
          <w:szCs w:val="24"/>
          <w:u w:val="single"/>
        </w:rPr>
        <w:t xml:space="preserve">do processo administrativo n. </w:t>
      </w:r>
      <w:r w:rsidR="00CF7286" w:rsidRPr="00CF7286">
        <w:rPr>
          <w:sz w:val="24"/>
          <w:szCs w:val="24"/>
          <w:u w:val="single"/>
        </w:rPr>
        <w:t>73351/2022</w:t>
      </w:r>
      <w:r>
        <w:rPr>
          <w:sz w:val="24"/>
          <w:szCs w:val="24"/>
          <w:u w:val="single"/>
        </w:rPr>
        <w:t xml:space="preserve">, em tramitação perante </w:t>
      </w:r>
      <w:r w:rsidR="00CF7286">
        <w:rPr>
          <w:sz w:val="24"/>
          <w:szCs w:val="24"/>
          <w:u w:val="single"/>
        </w:rPr>
        <w:t>Departamento Estadual de Trânsito de Santa Catarina – DETRAN/SC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5DB3FB57" w14:textId="48C8D0A2" w:rsidR="00904552" w:rsidRPr="00BC0D7C" w:rsidRDefault="00904552" w:rsidP="00904552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654170">
        <w:rPr>
          <w:noProof/>
          <w:sz w:val="24"/>
          <w:szCs w:val="24"/>
        </w:rPr>
        <w:t>20 de setembro de 2022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5CBE25A0" w14:textId="77777777" w:rsidR="00904552" w:rsidRDefault="00904552" w:rsidP="00904552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05B64FFB" w14:textId="77777777" w:rsidR="00904552" w:rsidRDefault="00904552" w:rsidP="00904552">
      <w:pPr>
        <w:pStyle w:val="Qualificao"/>
        <w:spacing w:before="0"/>
        <w:ind w:left="-142"/>
        <w:rPr>
          <w:sz w:val="24"/>
          <w:szCs w:val="24"/>
        </w:rPr>
      </w:pPr>
    </w:p>
    <w:p w14:paraId="566DA74F" w14:textId="77777777" w:rsidR="00CF7286" w:rsidRDefault="00CF7286" w:rsidP="00904552">
      <w:pPr>
        <w:pStyle w:val="Qualificao"/>
        <w:spacing w:before="0"/>
        <w:ind w:left="-142"/>
        <w:jc w:val="center"/>
        <w:rPr>
          <w:b/>
          <w:sz w:val="24"/>
        </w:rPr>
      </w:pPr>
      <w:r w:rsidRPr="00CF7286">
        <w:rPr>
          <w:b/>
          <w:sz w:val="24"/>
        </w:rPr>
        <w:t xml:space="preserve">PABLO ESPÍNDOLA DAL MASO </w:t>
      </w:r>
    </w:p>
    <w:p w14:paraId="7C92DBBB" w14:textId="13DEFA0D" w:rsidR="00904552" w:rsidRPr="00F51C48" w:rsidRDefault="00904552" w:rsidP="00904552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CF7286" w:rsidRPr="00CF7286">
        <w:rPr>
          <w:sz w:val="24"/>
          <w:szCs w:val="24"/>
        </w:rPr>
        <w:t>086.039.209-07</w:t>
      </w:r>
    </w:p>
    <w:p w14:paraId="29049A3C" w14:textId="77777777" w:rsidR="00904552" w:rsidRPr="008F53CE" w:rsidRDefault="00904552" w:rsidP="00904552">
      <w:pPr>
        <w:ind w:left="-142"/>
      </w:pPr>
    </w:p>
    <w:p w14:paraId="309DA8AB" w14:textId="77777777" w:rsidR="00904552" w:rsidRPr="007B130B" w:rsidRDefault="00904552" w:rsidP="00904552"/>
    <w:p w14:paraId="2B5C7CCB" w14:textId="77777777" w:rsidR="00131BEB" w:rsidRPr="00904552" w:rsidRDefault="00131BEB" w:rsidP="00904552"/>
    <w:sectPr w:rsidR="00131BEB" w:rsidRPr="00904552" w:rsidSect="00EE3903">
      <w:headerReference w:type="default" r:id="rId8"/>
      <w:footerReference w:type="default" r:id="rId9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4E534" w14:textId="77777777" w:rsidR="00C14738" w:rsidRDefault="00C14738" w:rsidP="00943258">
      <w:pPr>
        <w:spacing w:after="0" w:line="240" w:lineRule="auto"/>
      </w:pPr>
      <w:r>
        <w:separator/>
      </w:r>
    </w:p>
  </w:endnote>
  <w:endnote w:type="continuationSeparator" w:id="0">
    <w:p w14:paraId="1A6824E5" w14:textId="77777777" w:rsidR="00C14738" w:rsidRDefault="00C1473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D1AC099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8109412" wp14:editId="4F0D2884">
              <wp:simplePos x="0" y="0"/>
              <wp:positionH relativeFrom="column">
                <wp:posOffset>1570990</wp:posOffset>
              </wp:positionH>
              <wp:positionV relativeFrom="paragraph">
                <wp:posOffset>-3175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65B5C1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C34F7" w14:textId="77777777" w:rsidR="00C14738" w:rsidRDefault="00C14738" w:rsidP="00943258">
      <w:pPr>
        <w:spacing w:after="0" w:line="240" w:lineRule="auto"/>
      </w:pPr>
      <w:r>
        <w:separator/>
      </w:r>
    </w:p>
  </w:footnote>
  <w:footnote w:type="continuationSeparator" w:id="0">
    <w:p w14:paraId="36B4576A" w14:textId="77777777" w:rsidR="00C14738" w:rsidRDefault="00C1473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A9CDC" w14:textId="77777777" w:rsidR="00131BEB" w:rsidRDefault="00D1794C" w:rsidP="00D1794C">
    <w:pPr>
      <w:pStyle w:val="Cabealho"/>
      <w:tabs>
        <w:tab w:val="clear" w:pos="4252"/>
        <w:tab w:val="clear" w:pos="8504"/>
        <w:tab w:val="left" w:pos="4995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537A2B82" wp14:editId="10E40E98">
          <wp:simplePos x="0" y="0"/>
          <wp:positionH relativeFrom="column">
            <wp:posOffset>-2098675</wp:posOffset>
          </wp:positionH>
          <wp:positionV relativeFrom="paragraph">
            <wp:posOffset>-422275</wp:posOffset>
          </wp:positionV>
          <wp:extent cx="10515600" cy="1095375"/>
          <wp:effectExtent l="0" t="0" r="0" b="9525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15600" cy="1095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56708733" w14:textId="77777777" w:rsidR="007C36DB" w:rsidRDefault="00862862" w:rsidP="00862862">
    <w:pPr>
      <w:pStyle w:val="Cabealho"/>
      <w:tabs>
        <w:tab w:val="clear" w:pos="4252"/>
        <w:tab w:val="clear" w:pos="8504"/>
        <w:tab w:val="left" w:pos="5580"/>
      </w:tabs>
    </w:pPr>
    <w:r>
      <w:tab/>
    </w:r>
  </w:p>
  <w:p w14:paraId="35FFA34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B284013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738"/>
    <w:rsid w:val="00003F31"/>
    <w:rsid w:val="0004298B"/>
    <w:rsid w:val="0007252F"/>
    <w:rsid w:val="00097661"/>
    <w:rsid w:val="000D228C"/>
    <w:rsid w:val="00131BEB"/>
    <w:rsid w:val="001667B0"/>
    <w:rsid w:val="00183BE2"/>
    <w:rsid w:val="001B2B98"/>
    <w:rsid w:val="001B2E75"/>
    <w:rsid w:val="00201F45"/>
    <w:rsid w:val="00207BE4"/>
    <w:rsid w:val="00272BFB"/>
    <w:rsid w:val="002E78ED"/>
    <w:rsid w:val="00377A2E"/>
    <w:rsid w:val="003E46B9"/>
    <w:rsid w:val="004949AD"/>
    <w:rsid w:val="004F2B78"/>
    <w:rsid w:val="00501A18"/>
    <w:rsid w:val="00526D64"/>
    <w:rsid w:val="005300CC"/>
    <w:rsid w:val="005B67EA"/>
    <w:rsid w:val="005E58E2"/>
    <w:rsid w:val="00654170"/>
    <w:rsid w:val="00693F8B"/>
    <w:rsid w:val="00696295"/>
    <w:rsid w:val="00712A9F"/>
    <w:rsid w:val="00741AF4"/>
    <w:rsid w:val="007456B4"/>
    <w:rsid w:val="00795616"/>
    <w:rsid w:val="007C36DB"/>
    <w:rsid w:val="00862862"/>
    <w:rsid w:val="008A0012"/>
    <w:rsid w:val="008E377D"/>
    <w:rsid w:val="008F7B29"/>
    <w:rsid w:val="00904552"/>
    <w:rsid w:val="00924163"/>
    <w:rsid w:val="00943258"/>
    <w:rsid w:val="00B6363E"/>
    <w:rsid w:val="00BA2544"/>
    <w:rsid w:val="00C03B4C"/>
    <w:rsid w:val="00C0456B"/>
    <w:rsid w:val="00C14738"/>
    <w:rsid w:val="00C159BB"/>
    <w:rsid w:val="00CF7286"/>
    <w:rsid w:val="00D1794C"/>
    <w:rsid w:val="00D32740"/>
    <w:rsid w:val="00DE0162"/>
    <w:rsid w:val="00DE0552"/>
    <w:rsid w:val="00E05790"/>
    <w:rsid w:val="00E53B4E"/>
    <w:rsid w:val="00E90F3C"/>
    <w:rsid w:val="00E94BB4"/>
    <w:rsid w:val="00E968BB"/>
    <w:rsid w:val="00EB4346"/>
    <w:rsid w:val="00EE3903"/>
    <w:rsid w:val="00F11B2C"/>
    <w:rsid w:val="00F22B73"/>
    <w:rsid w:val="00F5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B3833"/>
  <w15:chartTrackingRefBased/>
  <w15:docId w15:val="{6A350125-BF95-4C89-B140-5752147D0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552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904552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904552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22</TotalTime>
  <Pages>1</Pages>
  <Words>216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</cp:revision>
  <cp:lastPrinted>2019-07-05T16:29:00Z</cp:lastPrinted>
  <dcterms:created xsi:type="dcterms:W3CDTF">2022-08-18T17:16:00Z</dcterms:created>
  <dcterms:modified xsi:type="dcterms:W3CDTF">2022-09-20T21:36:00Z</dcterms:modified>
</cp:coreProperties>
</file>