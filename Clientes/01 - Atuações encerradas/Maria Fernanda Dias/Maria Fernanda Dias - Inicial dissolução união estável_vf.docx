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CA81" w14:textId="597B9697" w:rsidR="000169F1" w:rsidRDefault="000169F1" w:rsidP="00AD19C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EXCELENTÍSSIMO(A) SENHOR(A) DOUTOR(A) JUIZ(A)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0172E3">
        <w:rPr>
          <w:rFonts w:ascii="Arial" w:eastAsia="Calibri" w:hAnsi="Arial" w:cs="Times New Roman"/>
          <w:sz w:val="24"/>
          <w:szCs w:val="24"/>
        </w:rPr>
        <w:t xml:space="preserve">__ </w:t>
      </w:r>
      <w:r>
        <w:rPr>
          <w:rFonts w:ascii="Arial" w:eastAsia="Calibri" w:hAnsi="Arial" w:cs="Times New Roman"/>
          <w:sz w:val="24"/>
          <w:szCs w:val="24"/>
        </w:rPr>
        <w:t xml:space="preserve">VARA DA </w:t>
      </w:r>
      <w:r w:rsidR="00AD19C4">
        <w:rPr>
          <w:rFonts w:ascii="Arial" w:eastAsia="Calibri" w:hAnsi="Arial" w:cs="Times New Roman"/>
          <w:sz w:val="24"/>
          <w:szCs w:val="24"/>
        </w:rPr>
        <w:t xml:space="preserve">FAMÍLIA E ÓRFÃOS DA </w:t>
      </w:r>
      <w:r>
        <w:rPr>
          <w:rFonts w:ascii="Arial" w:eastAsia="Calibri" w:hAnsi="Arial" w:cs="Times New Roman"/>
          <w:sz w:val="24"/>
          <w:szCs w:val="24"/>
        </w:rPr>
        <w:t>COMARCA DE</w:t>
      </w:r>
      <w:r w:rsidR="00AD19C4">
        <w:rPr>
          <w:rFonts w:ascii="Arial" w:eastAsia="Calibri" w:hAnsi="Arial" w:cs="Times New Roman"/>
          <w:sz w:val="24"/>
          <w:szCs w:val="24"/>
        </w:rPr>
        <w:t xml:space="preserve"> FLORIANÓPOLIS/SC</w:t>
      </w:r>
    </w:p>
    <w:p w14:paraId="1ACAAC5A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C42CB57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7FAFDB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C330339" w14:textId="631863EE" w:rsidR="000169F1" w:rsidRPr="00136102" w:rsidRDefault="000169F1" w:rsidP="00951BE2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15FBE7B7" w14:textId="41B6563E" w:rsidR="00935467" w:rsidRDefault="00AD19C4" w:rsidP="00951BE2">
      <w:pPr>
        <w:pStyle w:val="Qualificaodaspartes"/>
        <w:spacing w:line="276" w:lineRule="auto"/>
      </w:pPr>
      <w:r w:rsidRPr="000E5CA0">
        <w:rPr>
          <w:b/>
          <w:szCs w:val="24"/>
        </w:rPr>
        <w:t>MARIA FERNANDA DIAS DE SOUZA PINTO</w:t>
      </w:r>
      <w:r w:rsidRPr="000E5CA0">
        <w:rPr>
          <w:bCs w:val="0"/>
          <w:szCs w:val="24"/>
        </w:rPr>
        <w:t>, brasileira, psicóloga, inscrita no CPF/MF sob o n. 086.682.069-52, residente e domiciliada na Rua Lauro Linhares, n. 1.288, apto 502, bloco 1, do Residencial Stoneville, CEP n. 88.036-0001</w:t>
      </w:r>
      <w:r w:rsidR="000169F1" w:rsidRPr="00A814BD">
        <w:t xml:space="preserve">, </w:t>
      </w:r>
      <w:r>
        <w:t xml:space="preserve">e </w:t>
      </w:r>
      <w:r w:rsidRPr="00AD19C4">
        <w:rPr>
          <w:rFonts w:eastAsia="Calibri" w:cs="Times New Roman"/>
          <w:b/>
          <w:iCs/>
          <w:szCs w:val="24"/>
        </w:rPr>
        <w:t>CHRISTIANO SORTICA DA SILVA</w:t>
      </w:r>
      <w:r w:rsidR="000169F1">
        <w:t>,</w:t>
      </w:r>
      <w:r w:rsidR="000169F1" w:rsidRPr="00A814BD">
        <w:t xml:space="preserve"> </w:t>
      </w:r>
      <w:r>
        <w:t xml:space="preserve">brasileiro, empresário, inscrito no CPF/MF sob o n. </w:t>
      </w:r>
      <w:bookmarkStart w:id="0" w:name="_Hlk190790816"/>
      <w:r>
        <w:t>035.203.639-76</w:t>
      </w:r>
      <w:bookmarkEnd w:id="0"/>
      <w:r>
        <w:t xml:space="preserve">, portador do RG n. 3.841.063-0, residente e domiciliado na Rua Mediterrâneo, n. 145, apto 404, Córrego Grande, Florianópolis/SC, CEP n. 88.037-610, </w:t>
      </w:r>
      <w:r w:rsidR="000169F1" w:rsidRPr="00A814BD">
        <w:t>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 xml:space="preserve">s </w:t>
      </w:r>
      <w:r w:rsidRPr="00AD19C4">
        <w:rPr>
          <w:sz w:val="20"/>
          <w:szCs w:val="18"/>
        </w:rPr>
        <w:t>(</w:t>
      </w:r>
      <w:r w:rsidRPr="00AD19C4">
        <w:rPr>
          <w:b/>
          <w:bCs w:val="0"/>
          <w:sz w:val="20"/>
          <w:szCs w:val="18"/>
        </w:rPr>
        <w:t>doc. 1</w:t>
      </w:r>
      <w:r w:rsidRPr="00AD19C4">
        <w:rPr>
          <w:sz w:val="20"/>
          <w:szCs w:val="18"/>
        </w:rPr>
        <w:t>)</w:t>
      </w:r>
      <w:r w:rsidR="000169F1" w:rsidRPr="00A814BD">
        <w:t xml:space="preserve">, </w:t>
      </w:r>
      <w:r w:rsidR="00CB2BC9">
        <w:t xml:space="preserve">em atenção aos </w:t>
      </w:r>
      <w:r w:rsidR="00CB2BC9" w:rsidRPr="00CB2BC9">
        <w:t>art</w:t>
      </w:r>
      <w:r w:rsidR="00F52339">
        <w:t>s.</w:t>
      </w:r>
      <w:r w:rsidR="00CB2BC9" w:rsidRPr="00CB2BC9">
        <w:t xml:space="preserve"> 1.584, inciso I, 1.723 e 1.725 do Código Civil</w:t>
      </w:r>
      <w:r w:rsidR="00CB2BC9">
        <w:t xml:space="preserve"> e</w:t>
      </w:r>
      <w:r w:rsidR="00CB2BC9" w:rsidRPr="00CB2BC9">
        <w:t xml:space="preserve"> nos termos dos art</w:t>
      </w:r>
      <w:r w:rsidR="00F52339">
        <w:t xml:space="preserve">s. </w:t>
      </w:r>
      <w:r w:rsidR="004C1B0E">
        <w:t>731</w:t>
      </w:r>
      <w:r w:rsidR="00CB2BC9" w:rsidRPr="00CB2BC9">
        <w:t xml:space="preserve"> </w:t>
      </w:r>
      <w:r w:rsidR="00CB2BC9">
        <w:t xml:space="preserve">e </w:t>
      </w:r>
      <w:r w:rsidR="00CB2BC9" w:rsidRPr="00CB2BC9">
        <w:t>seguintes do Código de Processo Civil</w:t>
      </w:r>
      <w:r w:rsidR="00CB2BC9">
        <w:t>, propor</w:t>
      </w:r>
    </w:p>
    <w:p w14:paraId="44EC05DB" w14:textId="77777777" w:rsidR="00935467" w:rsidRDefault="00935467" w:rsidP="00C8539E"/>
    <w:p w14:paraId="0372C204" w14:textId="172677F7" w:rsidR="00935467" w:rsidRDefault="00CB2BC9" w:rsidP="00F912D4">
      <w:pPr>
        <w:pStyle w:val="Qualificaodaspartes"/>
        <w:spacing w:line="360" w:lineRule="auto"/>
        <w:ind w:firstLine="0"/>
        <w:jc w:val="center"/>
        <w:rPr>
          <w:szCs w:val="24"/>
        </w:rPr>
      </w:pPr>
      <w:r w:rsidRPr="00CB2BC9">
        <w:rPr>
          <w:b/>
          <w:i/>
          <w:iCs/>
          <w:szCs w:val="24"/>
        </w:rPr>
        <w:t>AÇÃO CONSENSUAL DE RECONHECIMENTO E DISSOLUÇÃO DE UNIÃO</w:t>
      </w:r>
      <w:r w:rsidR="00C105A4">
        <w:rPr>
          <w:b/>
          <w:i/>
          <w:iCs/>
          <w:szCs w:val="24"/>
        </w:rPr>
        <w:t xml:space="preserve"> ESTÁVEL</w:t>
      </w:r>
      <w:r w:rsidRPr="00CB2BC9">
        <w:rPr>
          <w:b/>
          <w:i/>
          <w:iCs/>
          <w:szCs w:val="24"/>
        </w:rPr>
        <w:t xml:space="preserve"> C/C REGULAMENTAÇÃO DE GUARDA, CONVIVÊNCIA, FIXAÇÃO DE ALIMENTOS E PARTILHA DE BENS</w:t>
      </w:r>
      <w:r>
        <w:rPr>
          <w:szCs w:val="24"/>
        </w:rPr>
        <w:t>,</w:t>
      </w:r>
    </w:p>
    <w:p w14:paraId="59CB6A16" w14:textId="77777777" w:rsidR="00935467" w:rsidRDefault="00935467" w:rsidP="00935467">
      <w:pPr>
        <w:pStyle w:val="Qualificaodaspartes"/>
        <w:spacing w:line="360" w:lineRule="auto"/>
        <w:ind w:firstLine="0"/>
        <w:jc w:val="center"/>
        <w:rPr>
          <w:szCs w:val="24"/>
        </w:rPr>
      </w:pPr>
    </w:p>
    <w:p w14:paraId="1149B501" w14:textId="6489BEFC" w:rsidR="000169F1" w:rsidRPr="00CB2BC9" w:rsidRDefault="000169F1" w:rsidP="00CB2BC9">
      <w:pPr>
        <w:pStyle w:val="Qualificaodaspartes"/>
        <w:spacing w:line="360" w:lineRule="auto"/>
        <w:rPr>
          <w:b/>
          <w:bCs w:val="0"/>
          <w:i/>
          <w:iCs/>
          <w:szCs w:val="24"/>
        </w:rPr>
      </w:pPr>
      <w:r w:rsidRPr="0004124A">
        <w:t xml:space="preserve">pelos </w:t>
      </w:r>
      <w:r w:rsidR="00CB2BC9">
        <w:t>motivos</w:t>
      </w:r>
      <w:r w:rsidRPr="0004124A">
        <w:t xml:space="preserve"> de fato e de direito a seguir </w:t>
      </w:r>
      <w:r>
        <w:t>expostos</w:t>
      </w:r>
      <w:r w:rsidRPr="0004124A">
        <w:t>.</w:t>
      </w:r>
    </w:p>
    <w:p w14:paraId="53B19F1C" w14:textId="77777777" w:rsidR="000169F1" w:rsidRDefault="000169F1" w:rsidP="00431431">
      <w:pPr>
        <w:pStyle w:val="SemEspaamento"/>
        <w:numPr>
          <w:ilvl w:val="0"/>
          <w:numId w:val="0"/>
        </w:numPr>
        <w:ind w:left="1701"/>
      </w:pPr>
    </w:p>
    <w:p w14:paraId="6031D467" w14:textId="75B8DA14" w:rsidR="000169F1" w:rsidRPr="005C4689" w:rsidRDefault="00960D55" w:rsidP="000169F1">
      <w:pPr>
        <w:pStyle w:val="Ttulo"/>
      </w:pPr>
      <w:r w:rsidRPr="005C4689">
        <w:t>I –</w:t>
      </w:r>
      <w:r>
        <w:t xml:space="preserve"> SÍNTESE DOS </w:t>
      </w:r>
      <w:r w:rsidRPr="005C4689">
        <w:t>FATOS</w:t>
      </w:r>
    </w:p>
    <w:p w14:paraId="72AE6E73" w14:textId="77777777" w:rsidR="000169F1" w:rsidRPr="004A3F4E" w:rsidRDefault="000169F1" w:rsidP="00431431">
      <w:pPr>
        <w:pStyle w:val="SemEspaamento"/>
        <w:numPr>
          <w:ilvl w:val="0"/>
          <w:numId w:val="0"/>
        </w:numPr>
        <w:ind w:left="1701"/>
      </w:pPr>
    </w:p>
    <w:p w14:paraId="28D0155C" w14:textId="37067255" w:rsidR="000169F1" w:rsidRDefault="00CB2BC9" w:rsidP="000169F1">
      <w:pPr>
        <w:pStyle w:val="SemEspaamento"/>
      </w:pPr>
      <w:r>
        <w:t xml:space="preserve">Os peticionantes mantiveram relacionamento amoroso e familiar, sem registro perante o tabelionato, durante 9 </w:t>
      </w:r>
      <w:r w:rsidRPr="00CB2BC9">
        <w:rPr>
          <w:sz w:val="20"/>
          <w:szCs w:val="18"/>
        </w:rPr>
        <w:t>(nove)</w:t>
      </w:r>
      <w:r>
        <w:t xml:space="preserve"> anos de convivência. Dessa relação nasceu o filho Matteo, hoje com </w:t>
      </w:r>
      <w:r w:rsidR="00CE3F3F">
        <w:t>3</w:t>
      </w:r>
      <w:r w:rsidR="004A6E86">
        <w:t xml:space="preserve"> </w:t>
      </w:r>
      <w:r w:rsidR="004A6E86" w:rsidRPr="004A6E86">
        <w:rPr>
          <w:sz w:val="20"/>
          <w:szCs w:val="18"/>
        </w:rPr>
        <w:t>(quatro)</w:t>
      </w:r>
      <w:r>
        <w:t xml:space="preserve"> anos de idade</w:t>
      </w:r>
      <w:r w:rsidR="00D549D9">
        <w:t xml:space="preserve"> </w:t>
      </w:r>
      <w:r w:rsidR="00D549D9" w:rsidRPr="00D549D9">
        <w:rPr>
          <w:sz w:val="20"/>
          <w:szCs w:val="18"/>
        </w:rPr>
        <w:t>(</w:t>
      </w:r>
      <w:r w:rsidR="00D549D9" w:rsidRPr="00D549D9">
        <w:rPr>
          <w:b/>
          <w:bCs/>
          <w:sz w:val="20"/>
          <w:szCs w:val="18"/>
        </w:rPr>
        <w:t>doc. 2</w:t>
      </w:r>
      <w:r w:rsidR="00D549D9" w:rsidRPr="00D549D9">
        <w:rPr>
          <w:sz w:val="20"/>
          <w:szCs w:val="18"/>
        </w:rPr>
        <w:t>)</w:t>
      </w:r>
      <w:r>
        <w:t>.</w:t>
      </w:r>
    </w:p>
    <w:p w14:paraId="78B6A202" w14:textId="7BD5CEEA" w:rsidR="00CB2BC9" w:rsidRDefault="00CB2BC9" w:rsidP="000169F1">
      <w:pPr>
        <w:pStyle w:val="SemEspaamento"/>
      </w:pPr>
      <w:r>
        <w:t>No dia 28.11.2024, os peticionantes decidiram encerrar a união estável e partilhar os bens amealhados,</w:t>
      </w:r>
      <w:r w:rsidR="00595849">
        <w:t xml:space="preserve"> </w:t>
      </w:r>
      <w:r w:rsidR="00031A04">
        <w:t xml:space="preserve">assim como estabelecer a guarda compartilhada e a fixação da pensão alimentícia, </w:t>
      </w:r>
      <w:r w:rsidR="00595849">
        <w:t>por conta das diferenças</w:t>
      </w:r>
      <w:r w:rsidR="00031A04">
        <w:t xml:space="preserve"> insuperáveis que motivaram o fim da relação conjugal,</w:t>
      </w:r>
      <w:r>
        <w:t xml:space="preserve"> </w:t>
      </w:r>
      <w:r w:rsidR="007E3E6A">
        <w:t xml:space="preserve">ocasião em que Christiano saiu do apartamento em que o ex-casal residia, cedido à Maria Fernanda pelo seu pai, Jorge </w:t>
      </w:r>
      <w:r w:rsidR="00C973FB">
        <w:t>Luiz de Souza Pinto</w:t>
      </w:r>
      <w:r>
        <w:t>.</w:t>
      </w:r>
    </w:p>
    <w:p w14:paraId="726E0777" w14:textId="1D6CC8AF" w:rsidR="00CB2BC9" w:rsidRDefault="001F1CC4" w:rsidP="000169F1">
      <w:pPr>
        <w:pStyle w:val="SemEspaamento"/>
      </w:pPr>
      <w:r>
        <w:t>Dessa união, os conviventes não adquiriram bens imóveis</w:t>
      </w:r>
      <w:r w:rsidR="004F4219">
        <w:t xml:space="preserve"> ou </w:t>
      </w:r>
      <w:r>
        <w:t>automóve</w:t>
      </w:r>
      <w:r w:rsidR="004F4219">
        <w:t>is</w:t>
      </w:r>
      <w:r>
        <w:t xml:space="preserve">, </w:t>
      </w:r>
      <w:r w:rsidR="004F4219">
        <w:t xml:space="preserve">sendo que o único patrimônio amealhado durante </w:t>
      </w:r>
      <w:r w:rsidR="00382D35">
        <w:t xml:space="preserve">o relacionamento foi </w:t>
      </w:r>
      <w:r>
        <w:t xml:space="preserve">a </w:t>
      </w:r>
      <w:r>
        <w:lastRenderedPageBreak/>
        <w:t xml:space="preserve">empresa Decifra Camisetas Personalizadas </w:t>
      </w:r>
      <w:r w:rsidRPr="00BB2B58">
        <w:rPr>
          <w:sz w:val="20"/>
          <w:szCs w:val="18"/>
        </w:rPr>
        <w:t>(</w:t>
      </w:r>
      <w:r w:rsidR="00ED1C5F" w:rsidRPr="00ED1C5F">
        <w:rPr>
          <w:sz w:val="20"/>
          <w:szCs w:val="18"/>
        </w:rPr>
        <w:t xml:space="preserve">Christiano Sortica </w:t>
      </w:r>
      <w:r w:rsidR="00ED1C5F">
        <w:rPr>
          <w:sz w:val="20"/>
          <w:szCs w:val="18"/>
        </w:rPr>
        <w:t>d</w:t>
      </w:r>
      <w:r w:rsidR="00ED1C5F" w:rsidRPr="00ED1C5F">
        <w:rPr>
          <w:sz w:val="20"/>
          <w:szCs w:val="18"/>
        </w:rPr>
        <w:t xml:space="preserve">a Silva </w:t>
      </w:r>
      <w:r w:rsidR="00ED1C5F">
        <w:rPr>
          <w:sz w:val="20"/>
          <w:szCs w:val="18"/>
        </w:rPr>
        <w:t xml:space="preserve">ME – </w:t>
      </w:r>
      <w:r w:rsidRPr="00BB2B58">
        <w:rPr>
          <w:sz w:val="20"/>
          <w:szCs w:val="18"/>
        </w:rPr>
        <w:t>CNPJ</w:t>
      </w:r>
      <w:r w:rsidR="003023E9">
        <w:rPr>
          <w:sz w:val="20"/>
          <w:szCs w:val="18"/>
        </w:rPr>
        <w:t>/MF</w:t>
      </w:r>
      <w:r w:rsidRPr="00BB2B58">
        <w:rPr>
          <w:sz w:val="20"/>
          <w:szCs w:val="18"/>
        </w:rPr>
        <w:t xml:space="preserve"> n. </w:t>
      </w:r>
      <w:r w:rsidR="00BB2B58" w:rsidRPr="00BB2B58">
        <w:rPr>
          <w:sz w:val="20"/>
          <w:szCs w:val="18"/>
        </w:rPr>
        <w:t>36.629.096/0001-07</w:t>
      </w:r>
      <w:r w:rsidR="00D549D9">
        <w:rPr>
          <w:sz w:val="20"/>
          <w:szCs w:val="18"/>
        </w:rPr>
        <w:t xml:space="preserve"> – </w:t>
      </w:r>
      <w:r w:rsidR="00D549D9">
        <w:rPr>
          <w:b/>
          <w:bCs/>
          <w:sz w:val="20"/>
          <w:szCs w:val="18"/>
        </w:rPr>
        <w:t>doc. 3</w:t>
      </w:r>
      <w:r w:rsidRPr="00BB2B58">
        <w:rPr>
          <w:sz w:val="20"/>
          <w:szCs w:val="18"/>
        </w:rPr>
        <w:t>)</w:t>
      </w:r>
      <w:r>
        <w:t>.</w:t>
      </w:r>
      <w:r w:rsidR="00D0243A">
        <w:t xml:space="preserve"> </w:t>
      </w:r>
      <w:r w:rsidR="00382D35">
        <w:t>No mais, os</w:t>
      </w:r>
      <w:r w:rsidR="00D0243A">
        <w:t xml:space="preserve"> bens móveis </w:t>
      </w:r>
      <w:r w:rsidR="00382D35">
        <w:t xml:space="preserve">eventualmente </w:t>
      </w:r>
      <w:r w:rsidR="004902DF">
        <w:t>adquiridos durante</w:t>
      </w:r>
      <w:r w:rsidR="00D0243A">
        <w:t xml:space="preserve"> a constância da união </w:t>
      </w:r>
      <w:r w:rsidR="00D0243A" w:rsidRPr="00D0243A">
        <w:t xml:space="preserve">pelo ex-casal permanecerão no apartamento </w:t>
      </w:r>
      <w:r w:rsidR="000F2D4D">
        <w:t xml:space="preserve">cedido à Maria Fernanda, </w:t>
      </w:r>
      <w:r w:rsidR="00D0243A" w:rsidRPr="00D0243A">
        <w:t xml:space="preserve">para uso e fruição </w:t>
      </w:r>
      <w:r w:rsidR="00503AF5">
        <w:t xml:space="preserve">de Matteo </w:t>
      </w:r>
      <w:r w:rsidR="00D0243A" w:rsidRPr="00D0243A">
        <w:t xml:space="preserve">e </w:t>
      </w:r>
      <w:r w:rsidR="008B2328">
        <w:t>d</w:t>
      </w:r>
      <w:r w:rsidR="00D0243A" w:rsidRPr="00D0243A">
        <w:t>a requerente.</w:t>
      </w:r>
    </w:p>
    <w:p w14:paraId="7286D3E9" w14:textId="77777777" w:rsidR="009E6135" w:rsidRDefault="009E6135" w:rsidP="009E6135">
      <w:pPr>
        <w:pStyle w:val="SemEspaamento"/>
        <w:numPr>
          <w:ilvl w:val="0"/>
          <w:numId w:val="0"/>
        </w:numPr>
        <w:ind w:left="1701"/>
      </w:pPr>
    </w:p>
    <w:p w14:paraId="5847B0DB" w14:textId="77777777" w:rsidR="00960D55" w:rsidRDefault="003A3F4A" w:rsidP="00363AC2">
      <w:pPr>
        <w:pStyle w:val="Ttulo"/>
        <w:spacing w:line="276" w:lineRule="auto"/>
      </w:pPr>
      <w:r>
        <w:t xml:space="preserve">II – </w:t>
      </w:r>
      <w:r w:rsidR="00960D55">
        <w:t>DO DIREITO</w:t>
      </w:r>
    </w:p>
    <w:p w14:paraId="2C80289A" w14:textId="6C19146B" w:rsidR="001240AC" w:rsidRDefault="00960D55" w:rsidP="003A3F4A">
      <w:pPr>
        <w:pStyle w:val="Ttulo"/>
      </w:pPr>
      <w:r>
        <w:t xml:space="preserve">II.1 – </w:t>
      </w:r>
      <w:r w:rsidR="001240AC">
        <w:t>Do reconhecimento e</w:t>
      </w:r>
      <w:r w:rsidR="00754A7A">
        <w:t xml:space="preserve"> da dissolução da união estável</w:t>
      </w:r>
    </w:p>
    <w:p w14:paraId="107B4547" w14:textId="77777777" w:rsidR="00754A7A" w:rsidRDefault="00754A7A" w:rsidP="00754A7A"/>
    <w:p w14:paraId="57C88A24" w14:textId="01099423" w:rsidR="00754A7A" w:rsidRDefault="00754A7A" w:rsidP="00754A7A">
      <w:pPr>
        <w:pStyle w:val="SemEspaamento"/>
      </w:pPr>
      <w:r w:rsidRPr="00BE5951">
        <w:t xml:space="preserve">Conforme adiantado, os peticionantes viveram em união estável </w:t>
      </w:r>
      <w:r w:rsidR="00052E88" w:rsidRPr="00BE5951">
        <w:t xml:space="preserve">por 9 </w:t>
      </w:r>
      <w:r w:rsidR="00052E88" w:rsidRPr="00BE5951">
        <w:rPr>
          <w:sz w:val="20"/>
          <w:szCs w:val="18"/>
        </w:rPr>
        <w:t>(nove)</w:t>
      </w:r>
      <w:r w:rsidR="00B040E0" w:rsidRPr="00BE5951">
        <w:rPr>
          <w:sz w:val="20"/>
          <w:szCs w:val="18"/>
        </w:rPr>
        <w:t xml:space="preserve"> </w:t>
      </w:r>
      <w:r w:rsidR="00B040E0" w:rsidRPr="00BE5951">
        <w:t xml:space="preserve">anos, </w:t>
      </w:r>
      <w:r w:rsidRPr="00BE5951">
        <w:t xml:space="preserve">no período compreendido entre </w:t>
      </w:r>
      <w:r w:rsidR="00BE5951" w:rsidRPr="00BE5951">
        <w:t>28.4</w:t>
      </w:r>
      <w:r w:rsidR="00317E48" w:rsidRPr="00BE5951">
        <w:t>.201</w:t>
      </w:r>
      <w:r w:rsidR="00043A80" w:rsidRPr="00BE5951">
        <w:t>5</w:t>
      </w:r>
      <w:r w:rsidR="00A5139F" w:rsidRPr="00BE5951">
        <w:t xml:space="preserve"> e</w:t>
      </w:r>
      <w:r w:rsidR="00A5139F">
        <w:t xml:space="preserve"> 28.11.2024</w:t>
      </w:r>
      <w:r w:rsidR="007B66AF">
        <w:t>, portanto, sob o regime da comunhão parcial de bens,</w:t>
      </w:r>
      <w:r w:rsidR="00C40ED4">
        <w:t xml:space="preserve"> sobretudo porque não escrituraram a relação</w:t>
      </w:r>
      <w:r w:rsidR="00B040E0">
        <w:t>,</w:t>
      </w:r>
      <w:r w:rsidR="00C40ED4">
        <w:t xml:space="preserve"> nem firmaram contrato particular </w:t>
      </w:r>
      <w:r w:rsidR="00052E88">
        <w:t xml:space="preserve">disciplinando regime </w:t>
      </w:r>
      <w:r w:rsidR="0089540B">
        <w:t xml:space="preserve">diverso </w:t>
      </w:r>
      <w:r w:rsidR="00052E88">
        <w:t>de bens</w:t>
      </w:r>
      <w:r w:rsidR="00C40ED4">
        <w:t>.</w:t>
      </w:r>
    </w:p>
    <w:p w14:paraId="2D4A3CBF" w14:textId="7919A66F" w:rsidR="00C40ED4" w:rsidRPr="00754A7A" w:rsidRDefault="00C40ED4" w:rsidP="00754A7A">
      <w:pPr>
        <w:pStyle w:val="SemEspaamento"/>
      </w:pPr>
      <w:r>
        <w:t xml:space="preserve">Como </w:t>
      </w:r>
      <w:r w:rsidR="00A454C9">
        <w:t>os peticionantes tiveram convivência duradoura, pública e contínua, com o objetivo de constituir família,</w:t>
      </w:r>
      <w:r w:rsidR="00F53FC4">
        <w:t xml:space="preserve"> inclusive com a concepção de um filho, </w:t>
      </w:r>
      <w:r w:rsidR="00747124">
        <w:t>requer-se o</w:t>
      </w:r>
      <w:r w:rsidR="00F53FC4">
        <w:t xml:space="preserve"> reconhec</w:t>
      </w:r>
      <w:r w:rsidR="00747124">
        <w:t>imento</w:t>
      </w:r>
      <w:r w:rsidR="00F53FC4">
        <w:t xml:space="preserve"> </w:t>
      </w:r>
      <w:r w:rsidR="00747124">
        <w:t>d</w:t>
      </w:r>
      <w:r w:rsidR="00F53FC4">
        <w:t>a união estável</w:t>
      </w:r>
      <w:r w:rsidR="00043A80">
        <w:t xml:space="preserve"> durante o período mencionado</w:t>
      </w:r>
      <w:r w:rsidR="00F53FC4">
        <w:t>, nos termos do art. 1.723 do CC</w:t>
      </w:r>
      <w:r w:rsidR="00747124">
        <w:t>, assim como a sua dissolução</w:t>
      </w:r>
      <w:r w:rsidR="00272CBB">
        <w:t xml:space="preserve"> por conta do encerramento do relacionamento entre os requerentes</w:t>
      </w:r>
      <w:r w:rsidR="0089540B">
        <w:t>, ocorrido em novembro de 2024</w:t>
      </w:r>
      <w:r w:rsidR="00F53FC4">
        <w:t>.</w:t>
      </w:r>
    </w:p>
    <w:p w14:paraId="0FD3D6ED" w14:textId="77777777" w:rsidR="001240AC" w:rsidRDefault="001240AC" w:rsidP="00272CBB">
      <w:pPr>
        <w:pStyle w:val="SemEspaamento"/>
        <w:numPr>
          <w:ilvl w:val="0"/>
          <w:numId w:val="0"/>
        </w:numPr>
        <w:ind w:left="1701"/>
      </w:pPr>
    </w:p>
    <w:p w14:paraId="6708FB5F" w14:textId="7A03441A" w:rsidR="003A3F4A" w:rsidRDefault="00367A88" w:rsidP="003A3F4A">
      <w:pPr>
        <w:pStyle w:val="Ttulo"/>
      </w:pPr>
      <w:r>
        <w:t xml:space="preserve">II.2 – </w:t>
      </w:r>
      <w:r w:rsidR="003A3F4A">
        <w:t>Da guarda compartilhada e do plano de convivência entre os genitores e Matteo</w:t>
      </w:r>
    </w:p>
    <w:p w14:paraId="49150855" w14:textId="77777777" w:rsidR="003A3F4A" w:rsidRPr="003A3F4A" w:rsidRDefault="003A3F4A" w:rsidP="00272CBB">
      <w:pPr>
        <w:pStyle w:val="SemEspaamento"/>
        <w:numPr>
          <w:ilvl w:val="0"/>
          <w:numId w:val="0"/>
        </w:numPr>
        <w:ind w:left="1701"/>
      </w:pPr>
    </w:p>
    <w:p w14:paraId="6C89F75C" w14:textId="508FA2FC" w:rsidR="0034248E" w:rsidRDefault="00B040E0" w:rsidP="000169F1">
      <w:pPr>
        <w:pStyle w:val="SemEspaamento"/>
      </w:pPr>
      <w:r>
        <w:t>Com relação ao filho Matteo</w:t>
      </w:r>
      <w:r w:rsidR="001F1CC4">
        <w:t xml:space="preserve">, os peticionantes ajustam que a </w:t>
      </w:r>
      <w:r w:rsidR="001F1CC4" w:rsidRPr="00E23057">
        <w:rPr>
          <w:u w:val="single"/>
        </w:rPr>
        <w:t>guarda</w:t>
      </w:r>
      <w:r w:rsidR="001F1CC4">
        <w:t xml:space="preserve"> </w:t>
      </w:r>
      <w:r w:rsidR="00E23057" w:rsidRPr="00E23057">
        <w:rPr>
          <w:u w:val="single"/>
        </w:rPr>
        <w:t>será</w:t>
      </w:r>
      <w:r w:rsidR="00E23057">
        <w:t xml:space="preserve"> </w:t>
      </w:r>
      <w:r w:rsidR="001F1CC4" w:rsidRPr="00E23057">
        <w:rPr>
          <w:u w:val="single"/>
        </w:rPr>
        <w:t>compartilhada</w:t>
      </w:r>
      <w:r w:rsidR="001F1CC4">
        <w:t xml:space="preserve"> </w:t>
      </w:r>
      <w:r w:rsidR="00E23057">
        <w:t xml:space="preserve">e </w:t>
      </w:r>
      <w:r w:rsidR="001F1CC4">
        <w:t xml:space="preserve">seguirá os seguintes termos: </w:t>
      </w:r>
    </w:p>
    <w:p w14:paraId="2D9B5EB3" w14:textId="77777777" w:rsidR="00340DB9" w:rsidRDefault="00340DB9" w:rsidP="00E77905">
      <w:pPr>
        <w:pStyle w:val="SemEspaamento"/>
        <w:numPr>
          <w:ilvl w:val="0"/>
          <w:numId w:val="0"/>
        </w:numPr>
        <w:ind w:left="1701"/>
      </w:pPr>
    </w:p>
    <w:p w14:paraId="7C9F4655" w14:textId="62DF52B7" w:rsidR="0034248E" w:rsidRDefault="0034248E" w:rsidP="00B040E0">
      <w:pPr>
        <w:pStyle w:val="SemEspaamento"/>
        <w:numPr>
          <w:ilvl w:val="1"/>
          <w:numId w:val="1"/>
        </w:numPr>
        <w:ind w:left="0" w:firstLine="1560"/>
      </w:pPr>
      <w:r>
        <w:t xml:space="preserve">O filho dos conviventes, </w:t>
      </w:r>
      <w:r w:rsidR="001F1CC4">
        <w:t>Matteo</w:t>
      </w:r>
      <w:r>
        <w:t>,</w:t>
      </w:r>
      <w:r w:rsidR="001F1CC4">
        <w:t xml:space="preserve"> </w:t>
      </w:r>
      <w:r w:rsidR="00340DB9">
        <w:t>terá como referência a residência d</w:t>
      </w:r>
      <w:r w:rsidR="001F1CC4">
        <w:t xml:space="preserve">a mãe, Maria Fernanda, sendo que o pai, Christiano, ficará com o filho </w:t>
      </w:r>
      <w:r>
        <w:t>todas a</w:t>
      </w:r>
      <w:r w:rsidR="001F1CC4">
        <w:t>s quartas e sextas-feiras</w:t>
      </w:r>
      <w:r>
        <w:t xml:space="preserve">, no período entre </w:t>
      </w:r>
      <w:r w:rsidR="003C27FD">
        <w:t>20h</w:t>
      </w:r>
      <w:r>
        <w:t xml:space="preserve"> e </w:t>
      </w:r>
      <w:r w:rsidR="003C27FD">
        <w:t>9h do dia seguinte</w:t>
      </w:r>
      <w:r w:rsidR="003A0CFB">
        <w:t xml:space="preserve"> </w:t>
      </w:r>
      <w:r w:rsidR="003A0CFB" w:rsidRPr="003A0CFB">
        <w:rPr>
          <w:sz w:val="20"/>
          <w:szCs w:val="18"/>
        </w:rPr>
        <w:t xml:space="preserve">(quarta </w:t>
      </w:r>
      <w:r w:rsidR="003A0CFB">
        <w:rPr>
          <w:sz w:val="20"/>
          <w:szCs w:val="18"/>
        </w:rPr>
        <w:t>até</w:t>
      </w:r>
      <w:r w:rsidR="003A0CFB" w:rsidRPr="003A0CFB">
        <w:rPr>
          <w:sz w:val="20"/>
          <w:szCs w:val="18"/>
        </w:rPr>
        <w:t xml:space="preserve"> quinta e sexta </w:t>
      </w:r>
      <w:r w:rsidR="003A0CFB">
        <w:rPr>
          <w:sz w:val="20"/>
          <w:szCs w:val="18"/>
        </w:rPr>
        <w:t xml:space="preserve">até </w:t>
      </w:r>
      <w:r w:rsidR="003A0CFB" w:rsidRPr="003A0CFB">
        <w:rPr>
          <w:sz w:val="20"/>
          <w:szCs w:val="18"/>
        </w:rPr>
        <w:t>sábado)</w:t>
      </w:r>
      <w:r w:rsidR="001F1CC4">
        <w:t xml:space="preserve">; </w:t>
      </w:r>
    </w:p>
    <w:p w14:paraId="54035226" w14:textId="38B8E31D" w:rsidR="00454CDB" w:rsidRDefault="00955195" w:rsidP="00B040E0">
      <w:pPr>
        <w:pStyle w:val="SemEspaamento"/>
        <w:numPr>
          <w:ilvl w:val="1"/>
          <w:numId w:val="1"/>
        </w:numPr>
        <w:ind w:left="0" w:firstLine="1560"/>
      </w:pPr>
      <w:r>
        <w:t>n</w:t>
      </w:r>
      <w:r w:rsidR="001F1CC4">
        <w:t>os finais de semana</w:t>
      </w:r>
      <w:r>
        <w:t xml:space="preserve">, o filho Matteo terá </w:t>
      </w:r>
      <w:r w:rsidR="0034248E">
        <w:t xml:space="preserve">a convivência </w:t>
      </w:r>
      <w:r w:rsidR="001F1CC4">
        <w:t>alternad</w:t>
      </w:r>
      <w:r w:rsidR="009A288C">
        <w:t xml:space="preserve">a </w:t>
      </w:r>
      <w:r w:rsidR="00C558B8">
        <w:t xml:space="preserve">semanalmente </w:t>
      </w:r>
      <w:r w:rsidR="009A288C">
        <w:t>entre os pais</w:t>
      </w:r>
      <w:r w:rsidR="0034248E">
        <w:t xml:space="preserve">; </w:t>
      </w:r>
    </w:p>
    <w:p w14:paraId="573EB915" w14:textId="375303EC" w:rsidR="001F1CC4" w:rsidRPr="00D509D7" w:rsidRDefault="00B040E0" w:rsidP="00B040E0">
      <w:pPr>
        <w:pStyle w:val="SemEspaamento"/>
        <w:numPr>
          <w:ilvl w:val="2"/>
          <w:numId w:val="1"/>
        </w:numPr>
        <w:ind w:left="0" w:firstLine="1560"/>
      </w:pPr>
      <w:r>
        <w:t xml:space="preserve"> </w:t>
      </w:r>
      <w:r w:rsidR="0034248E" w:rsidRPr="00D509D7">
        <w:t>quando o final de seman</w:t>
      </w:r>
      <w:r w:rsidR="009A288C" w:rsidRPr="00D509D7">
        <w:t>a for destinado ao período de convivência d</w:t>
      </w:r>
      <w:r w:rsidR="000323DB" w:rsidRPr="00D509D7">
        <w:t>o pai,</w:t>
      </w:r>
      <w:r w:rsidR="003C27FD" w:rsidRPr="00D509D7">
        <w:t xml:space="preserve"> Christiano</w:t>
      </w:r>
      <w:r w:rsidR="009A288C" w:rsidRPr="00D509D7">
        <w:t xml:space="preserve">, </w:t>
      </w:r>
      <w:r w:rsidR="003C27FD" w:rsidRPr="00D509D7">
        <w:t xml:space="preserve">o pai </w:t>
      </w:r>
      <w:r w:rsidR="009A288C" w:rsidRPr="00D509D7">
        <w:t xml:space="preserve">buscará o filho sexta, às </w:t>
      </w:r>
      <w:r w:rsidR="00536813" w:rsidRPr="00D509D7">
        <w:t>19</w:t>
      </w:r>
      <w:r w:rsidR="009A288C" w:rsidRPr="00D509D7">
        <w:t xml:space="preserve">h, </w:t>
      </w:r>
      <w:r w:rsidR="00880927" w:rsidRPr="00D509D7">
        <w:t xml:space="preserve">e ficará com Matteo até </w:t>
      </w:r>
      <w:r w:rsidR="00454CDB" w:rsidRPr="00D509D7">
        <w:t>o final de domingo</w:t>
      </w:r>
      <w:r w:rsidR="003C27FD" w:rsidRPr="00D509D7">
        <w:t xml:space="preserve">, </w:t>
      </w:r>
      <w:r w:rsidR="00955195" w:rsidRPr="00D509D7">
        <w:t xml:space="preserve">entregando-o </w:t>
      </w:r>
      <w:r w:rsidR="007114D0" w:rsidRPr="00D509D7">
        <w:t xml:space="preserve">para </w:t>
      </w:r>
      <w:r w:rsidR="00955195" w:rsidRPr="00D509D7">
        <w:t xml:space="preserve">mãe </w:t>
      </w:r>
      <w:r w:rsidR="003C27FD" w:rsidRPr="00D509D7">
        <w:t xml:space="preserve">às </w:t>
      </w:r>
      <w:r w:rsidR="00D509D7" w:rsidRPr="00D509D7">
        <w:t>18</w:t>
      </w:r>
      <w:r w:rsidR="003C27FD" w:rsidRPr="00D509D7">
        <w:t>h;</w:t>
      </w:r>
    </w:p>
    <w:p w14:paraId="16C2ADD8" w14:textId="13B1C38D" w:rsidR="003C27FD" w:rsidRPr="00D03997" w:rsidRDefault="003C27FD" w:rsidP="004C33E7">
      <w:pPr>
        <w:pStyle w:val="SemEspaamento"/>
        <w:numPr>
          <w:ilvl w:val="2"/>
          <w:numId w:val="1"/>
        </w:numPr>
        <w:ind w:left="0" w:firstLine="1418"/>
      </w:pPr>
      <w:r w:rsidRPr="00D03997">
        <w:lastRenderedPageBreak/>
        <w:t xml:space="preserve">quando o final de semana for destinado </w:t>
      </w:r>
      <w:r w:rsidR="000323DB" w:rsidRPr="00D03997">
        <w:t>à</w:t>
      </w:r>
      <w:r w:rsidRPr="00D03997">
        <w:t xml:space="preserve"> convivência </w:t>
      </w:r>
      <w:r w:rsidR="000323DB" w:rsidRPr="00D03997">
        <w:t>com a mãe,</w:t>
      </w:r>
      <w:r w:rsidRPr="00D03997">
        <w:t xml:space="preserve"> Maria Fernanda, o pai buscará o filho sexta, às </w:t>
      </w:r>
      <w:r w:rsidR="00D03997" w:rsidRPr="00D03997">
        <w:t>19</w:t>
      </w:r>
      <w:r w:rsidRPr="00D03997">
        <w:t xml:space="preserve">h, e ficará com Matteo até </w:t>
      </w:r>
      <w:r w:rsidR="00B40F63" w:rsidRPr="00D03997">
        <w:t>a</w:t>
      </w:r>
      <w:r w:rsidRPr="00D03997">
        <w:t xml:space="preserve"> </w:t>
      </w:r>
      <w:r w:rsidR="00B40F63" w:rsidRPr="00D03997">
        <w:t>noite de sábado</w:t>
      </w:r>
      <w:r w:rsidRPr="00D03997">
        <w:t xml:space="preserve">, às </w:t>
      </w:r>
      <w:r w:rsidR="00D03997" w:rsidRPr="00D03997">
        <w:t>18</w:t>
      </w:r>
      <w:r w:rsidRPr="00D03997">
        <w:t>h</w:t>
      </w:r>
      <w:r w:rsidR="009258C5" w:rsidRPr="00D03997">
        <w:t>;</w:t>
      </w:r>
    </w:p>
    <w:p w14:paraId="54D37E8E" w14:textId="1D7DE566" w:rsidR="00C21F69" w:rsidRDefault="009258C5" w:rsidP="004C33E7">
      <w:pPr>
        <w:pStyle w:val="SemEspaamento"/>
        <w:numPr>
          <w:ilvl w:val="2"/>
          <w:numId w:val="1"/>
        </w:numPr>
        <w:ind w:left="0" w:firstLine="1418"/>
      </w:pPr>
      <w:r>
        <w:t>o</w:t>
      </w:r>
      <w:r w:rsidR="00BE04F9" w:rsidRPr="00BE04F9">
        <w:t xml:space="preserve">s feriados que não envolvam datas comemorativas e/ou especiais serão exercidos por aquele que estiver convivendo com </w:t>
      </w:r>
      <w:r w:rsidR="00BE04F9">
        <w:t>o Matteo</w:t>
      </w:r>
      <w:r w:rsidR="00BE04F9" w:rsidRPr="00BE04F9">
        <w:t xml:space="preserve"> naquela semana</w:t>
      </w:r>
      <w:r w:rsidR="00BE04F9">
        <w:t>, sendo alternadas as datas de convivência entre os pais no ano subsequente</w:t>
      </w:r>
      <w:r w:rsidR="00BE04F9" w:rsidRPr="00BE04F9">
        <w:t>.</w:t>
      </w:r>
      <w:r w:rsidR="00BE04F9">
        <w:t xml:space="preserve"> Ou seja, se o pai ficou com o filho Matteo no feriado de </w:t>
      </w:r>
      <w:r w:rsidR="00AD3348">
        <w:t>Páscoa</w:t>
      </w:r>
      <w:r w:rsidR="00BE04F9">
        <w:t xml:space="preserve"> deste ano, a mãe terá direito à convivência com o menor </w:t>
      </w:r>
      <w:r w:rsidR="00AD3348">
        <w:t xml:space="preserve">na Páscoa </w:t>
      </w:r>
      <w:r w:rsidR="00BE04F9">
        <w:t>do ano seguinte</w:t>
      </w:r>
      <w:r>
        <w:t>;</w:t>
      </w:r>
      <w:r w:rsidR="00BE04F9">
        <w:t xml:space="preserve"> </w:t>
      </w:r>
    </w:p>
    <w:p w14:paraId="0EA8767B" w14:textId="122D1A1B" w:rsidR="00B40F63" w:rsidRDefault="009258C5" w:rsidP="004C33E7">
      <w:pPr>
        <w:pStyle w:val="SemEspaamento"/>
        <w:numPr>
          <w:ilvl w:val="2"/>
          <w:numId w:val="1"/>
        </w:numPr>
        <w:ind w:left="0" w:firstLine="1418"/>
      </w:pPr>
      <w:r>
        <w:t>n</w:t>
      </w:r>
      <w:r w:rsidR="00BE04F9" w:rsidRPr="00BE04F9">
        <w:t xml:space="preserve">o </w:t>
      </w:r>
      <w:r w:rsidR="00AD3348" w:rsidRPr="00BE04F9">
        <w:t>Dia das Mães</w:t>
      </w:r>
      <w:r w:rsidR="00BE04F9" w:rsidRPr="00BE04F9">
        <w:t xml:space="preserve">, </w:t>
      </w:r>
      <w:r w:rsidR="00AD3348">
        <w:t>Dia dos Pais</w:t>
      </w:r>
      <w:r w:rsidR="00BE04F9" w:rsidRPr="00BE04F9">
        <w:t xml:space="preserve"> e </w:t>
      </w:r>
      <w:r w:rsidR="00BE04F9">
        <w:t xml:space="preserve">no </w:t>
      </w:r>
      <w:r w:rsidR="00BE04F9" w:rsidRPr="00BE04F9">
        <w:t xml:space="preserve">aniversário de cada genitor, </w:t>
      </w:r>
      <w:r w:rsidR="00BE04F9">
        <w:t xml:space="preserve">o filho </w:t>
      </w:r>
      <w:r w:rsidR="00BE04F9" w:rsidRPr="00BE04F9">
        <w:t xml:space="preserve">passará o dia com o genitor homenageado, ainda que </w:t>
      </w:r>
      <w:r w:rsidR="00033F98">
        <w:t>o</w:t>
      </w:r>
      <w:r w:rsidR="00BE04F9" w:rsidRPr="00BE04F9">
        <w:t xml:space="preserve"> </w:t>
      </w:r>
      <w:r w:rsidR="00033F98">
        <w:t xml:space="preserve">filho </w:t>
      </w:r>
      <w:r w:rsidR="00BE04F9" w:rsidRPr="00BE04F9">
        <w:t>esteja na tutela do outro.</w:t>
      </w:r>
      <w:r w:rsidR="00DA1068">
        <w:t xml:space="preserve"> </w:t>
      </w:r>
      <w:r w:rsidR="00DA1068" w:rsidRPr="00DA1068">
        <w:t xml:space="preserve">As festividades ao final de ano serão previamente ajustadas entre os genitores e pode haver alternância de convivência </w:t>
      </w:r>
      <w:r w:rsidR="00DA1068">
        <w:t>de acordo com o combinado</w:t>
      </w:r>
      <w:r w:rsidR="00DA1068" w:rsidRPr="00DA1068">
        <w:t>.</w:t>
      </w:r>
      <w:r w:rsidR="00C21F69">
        <w:t xml:space="preserve"> Caso não haja</w:t>
      </w:r>
      <w:r w:rsidR="00273948">
        <w:t xml:space="preserve"> consenso, permanece </w:t>
      </w:r>
      <w:r w:rsidR="001A43EA">
        <w:t xml:space="preserve">válida </w:t>
      </w:r>
      <w:r w:rsidR="00273948">
        <w:t>a alternância de convivência entre os genitores</w:t>
      </w:r>
      <w:r w:rsidR="00224893">
        <w:t xml:space="preserve"> no que diz respeito às festas d</w:t>
      </w:r>
      <w:r w:rsidR="00846212">
        <w:t>o</w:t>
      </w:r>
      <w:r w:rsidR="00224893">
        <w:t xml:space="preserve"> final de </w:t>
      </w:r>
      <w:r w:rsidR="00846212">
        <w:t xml:space="preserve">cada </w:t>
      </w:r>
      <w:r w:rsidR="00224893">
        <w:t>ano</w:t>
      </w:r>
      <w:r w:rsidR="001A43EA">
        <w:t>, vale dizer, o genitor que passou o final de ano</w:t>
      </w:r>
      <w:r w:rsidR="0062384F">
        <w:t xml:space="preserve"> deixará o filho convivendo com o outro genitor nas festas de final do ano subsequente</w:t>
      </w:r>
      <w:r w:rsidR="00273948">
        <w:t>.</w:t>
      </w:r>
    </w:p>
    <w:p w14:paraId="07FD6458" w14:textId="77777777" w:rsidR="003A3F4A" w:rsidRDefault="003A3F4A" w:rsidP="003A3F4A">
      <w:pPr>
        <w:pStyle w:val="SemEspaamento"/>
        <w:numPr>
          <w:ilvl w:val="0"/>
          <w:numId w:val="0"/>
        </w:numPr>
        <w:ind w:firstLine="1701"/>
      </w:pPr>
    </w:p>
    <w:p w14:paraId="5ACD2CAF" w14:textId="18160DD4" w:rsidR="003A3F4A" w:rsidRDefault="003A3F4A" w:rsidP="003A3F4A">
      <w:pPr>
        <w:pStyle w:val="Ttulo"/>
      </w:pPr>
      <w:r>
        <w:t>II</w:t>
      </w:r>
      <w:r w:rsidR="00367A88">
        <w:t>.3</w:t>
      </w:r>
      <w:r>
        <w:t xml:space="preserve"> – Dos alimentos</w:t>
      </w:r>
    </w:p>
    <w:p w14:paraId="39253C88" w14:textId="77777777" w:rsidR="00846212" w:rsidRPr="0042579F" w:rsidRDefault="00846212" w:rsidP="00431431">
      <w:pPr>
        <w:pStyle w:val="SemEspaamento"/>
        <w:numPr>
          <w:ilvl w:val="0"/>
          <w:numId w:val="0"/>
        </w:numPr>
        <w:ind w:left="1701"/>
      </w:pPr>
    </w:p>
    <w:p w14:paraId="767C71C1" w14:textId="54839C44" w:rsidR="003955C4" w:rsidRDefault="000169F1" w:rsidP="00525D12">
      <w:pPr>
        <w:pStyle w:val="SemEspaamento"/>
      </w:pPr>
      <w:r w:rsidRPr="0042579F">
        <w:t xml:space="preserve"> </w:t>
      </w:r>
      <w:r w:rsidR="00340DB9">
        <w:t xml:space="preserve">Quanto </w:t>
      </w:r>
      <w:r w:rsidR="00993546">
        <w:t>aos alimentos</w:t>
      </w:r>
      <w:r w:rsidR="00553FBC">
        <w:t xml:space="preserve">, embora o custo de vida de Matteo gire em torno de R$ 5.000,00 </w:t>
      </w:r>
      <w:r w:rsidR="00553FBC" w:rsidRPr="003A3F4A">
        <w:rPr>
          <w:sz w:val="20"/>
          <w:szCs w:val="18"/>
        </w:rPr>
        <w:t>(cinco mil reais)</w:t>
      </w:r>
      <w:r w:rsidR="00553FBC">
        <w:t xml:space="preserve"> mensais, considerando a situação financeira do</w:t>
      </w:r>
      <w:r w:rsidR="00CC5CB4">
        <w:t xml:space="preserve">s conviventes </w:t>
      </w:r>
      <w:r w:rsidR="00553FBC">
        <w:t>e d</w:t>
      </w:r>
      <w:r w:rsidR="00CC5CB4">
        <w:t xml:space="preserve">as respectivas famílias, os peticionantes ajustam que o genitor, Christiano, pagará </w:t>
      </w:r>
      <w:r w:rsidR="00D32BDF">
        <w:t xml:space="preserve">alimentos ao filho </w:t>
      </w:r>
      <w:r w:rsidR="003A3F4A">
        <w:t xml:space="preserve">Matteo </w:t>
      </w:r>
      <w:r w:rsidR="00D32BDF">
        <w:t xml:space="preserve">no montante de </w:t>
      </w:r>
      <w:r w:rsidR="009F31EA">
        <w:t>8</w:t>
      </w:r>
      <w:r w:rsidR="00D32BDF">
        <w:t xml:space="preserve">/10 do </w:t>
      </w:r>
      <w:r w:rsidR="0073174C">
        <w:t>salário-mínimo</w:t>
      </w:r>
      <w:r w:rsidR="00D32BDF">
        <w:t xml:space="preserve"> vigente, que atualmente constitui o valor de R$</w:t>
      </w:r>
      <w:r w:rsidR="00C648CA">
        <w:t xml:space="preserve"> 1.</w:t>
      </w:r>
      <w:r w:rsidR="009F31EA">
        <w:t>2</w:t>
      </w:r>
      <w:r w:rsidR="00E05489">
        <w:t>14</w:t>
      </w:r>
      <w:r w:rsidR="00C648CA">
        <w:t>,</w:t>
      </w:r>
      <w:r w:rsidR="00E05489">
        <w:t>4</w:t>
      </w:r>
      <w:r w:rsidR="009F31EA">
        <w:t>0</w:t>
      </w:r>
      <w:r w:rsidR="00C648CA">
        <w:t xml:space="preserve"> </w:t>
      </w:r>
      <w:r w:rsidR="00C648CA" w:rsidRPr="00C648CA">
        <w:rPr>
          <w:sz w:val="20"/>
          <w:szCs w:val="18"/>
        </w:rPr>
        <w:t xml:space="preserve">(mil, </w:t>
      </w:r>
      <w:r w:rsidR="009F31EA">
        <w:rPr>
          <w:sz w:val="20"/>
          <w:szCs w:val="18"/>
        </w:rPr>
        <w:t xml:space="preserve">duzentos e </w:t>
      </w:r>
      <w:r w:rsidR="00E05489">
        <w:rPr>
          <w:sz w:val="20"/>
          <w:szCs w:val="18"/>
        </w:rPr>
        <w:t xml:space="preserve">quatorze </w:t>
      </w:r>
      <w:r w:rsidR="00C648CA" w:rsidRPr="00C648CA">
        <w:rPr>
          <w:sz w:val="20"/>
          <w:szCs w:val="18"/>
        </w:rPr>
        <w:t xml:space="preserve">reais e </w:t>
      </w:r>
      <w:r w:rsidR="00E05489">
        <w:rPr>
          <w:sz w:val="20"/>
          <w:szCs w:val="18"/>
        </w:rPr>
        <w:t xml:space="preserve">quarenta </w:t>
      </w:r>
      <w:r w:rsidR="00C648CA" w:rsidRPr="00C648CA">
        <w:rPr>
          <w:sz w:val="20"/>
          <w:szCs w:val="18"/>
        </w:rPr>
        <w:t>centavos</w:t>
      </w:r>
      <w:r w:rsidR="00C648CA">
        <w:rPr>
          <w:sz w:val="20"/>
          <w:szCs w:val="18"/>
        </w:rPr>
        <w:t xml:space="preserve"> – </w:t>
      </w:r>
      <w:r w:rsidR="009F31EA">
        <w:rPr>
          <w:sz w:val="20"/>
          <w:szCs w:val="18"/>
        </w:rPr>
        <w:t>8</w:t>
      </w:r>
      <w:r w:rsidR="00C648CA">
        <w:rPr>
          <w:sz w:val="20"/>
          <w:szCs w:val="18"/>
        </w:rPr>
        <w:t>0% de R$ 1.5</w:t>
      </w:r>
      <w:r w:rsidR="003A3F4A">
        <w:rPr>
          <w:sz w:val="20"/>
          <w:szCs w:val="18"/>
        </w:rPr>
        <w:t>18,00</w:t>
      </w:r>
      <w:r w:rsidR="00C648CA" w:rsidRPr="00C648CA">
        <w:rPr>
          <w:sz w:val="20"/>
          <w:szCs w:val="18"/>
        </w:rPr>
        <w:t>)</w:t>
      </w:r>
      <w:r w:rsidR="00C648CA">
        <w:t xml:space="preserve"> e será </w:t>
      </w:r>
      <w:r w:rsidR="003955C4">
        <w:t xml:space="preserve">devido </w:t>
      </w:r>
      <w:r w:rsidR="007A05A6">
        <w:t>todo</w:t>
      </w:r>
      <w:r w:rsidR="003955C4">
        <w:t xml:space="preserve"> dia 10 de cada mês. </w:t>
      </w:r>
    </w:p>
    <w:p w14:paraId="675B035F" w14:textId="0FF78792" w:rsidR="003A3F4A" w:rsidRDefault="003955C4" w:rsidP="00525D12">
      <w:pPr>
        <w:pStyle w:val="SemEspaamento"/>
      </w:pPr>
      <w:r>
        <w:t xml:space="preserve">Esse valor a título de alimentos será </w:t>
      </w:r>
      <w:r w:rsidR="00C648CA">
        <w:t xml:space="preserve">reajustado anualmente, de acordo com </w:t>
      </w:r>
      <w:r w:rsidR="003A3F4A">
        <w:t xml:space="preserve">a atualização </w:t>
      </w:r>
      <w:r w:rsidR="007A05A6">
        <w:t xml:space="preserve">oficial </w:t>
      </w:r>
      <w:r w:rsidR="003A3F4A">
        <w:t xml:space="preserve">do </w:t>
      </w:r>
      <w:r w:rsidR="0073174C">
        <w:t>salário-mínimo</w:t>
      </w:r>
      <w:r w:rsidR="003A3F4A">
        <w:t xml:space="preserve"> </w:t>
      </w:r>
      <w:r>
        <w:t>vigente</w:t>
      </w:r>
      <w:r w:rsidR="00C648CA">
        <w:t>.</w:t>
      </w:r>
    </w:p>
    <w:p w14:paraId="424C7BAC" w14:textId="77777777" w:rsidR="002248E8" w:rsidRDefault="002248E8" w:rsidP="002248E8">
      <w:pPr>
        <w:pStyle w:val="SemEspaamento"/>
      </w:pPr>
      <w:r>
        <w:t>Além disso, o requerente Christiano se compromete a dividir eventuais despesas extraordinárias que o filho Matteo tiver durante o seu desenvolvimento, como a compra de materiais de estudo, medicamentos de alto custo, entre outros.</w:t>
      </w:r>
    </w:p>
    <w:p w14:paraId="095CAAB6" w14:textId="77777777" w:rsidR="00A66FA9" w:rsidRDefault="00A66FA9" w:rsidP="002D0965">
      <w:pPr>
        <w:pStyle w:val="SemEspaamento"/>
        <w:numPr>
          <w:ilvl w:val="0"/>
          <w:numId w:val="0"/>
        </w:numPr>
        <w:ind w:left="1701"/>
      </w:pPr>
    </w:p>
    <w:p w14:paraId="224F4C19" w14:textId="77777777" w:rsidR="002248E8" w:rsidRDefault="002248E8" w:rsidP="002D0965">
      <w:pPr>
        <w:pStyle w:val="SemEspaamento"/>
        <w:numPr>
          <w:ilvl w:val="0"/>
          <w:numId w:val="0"/>
        </w:numPr>
        <w:ind w:left="1701"/>
      </w:pPr>
    </w:p>
    <w:p w14:paraId="158ADA65" w14:textId="77777777" w:rsidR="002248E8" w:rsidRDefault="002248E8" w:rsidP="002D0965">
      <w:pPr>
        <w:pStyle w:val="SemEspaamento"/>
        <w:numPr>
          <w:ilvl w:val="0"/>
          <w:numId w:val="0"/>
        </w:numPr>
        <w:ind w:left="1701"/>
      </w:pPr>
    </w:p>
    <w:p w14:paraId="419209F0" w14:textId="217903EA" w:rsidR="000169F1" w:rsidRDefault="00367A88" w:rsidP="000169F1">
      <w:pPr>
        <w:pStyle w:val="Ttulo"/>
      </w:pPr>
      <w:r>
        <w:lastRenderedPageBreak/>
        <w:t>II.4</w:t>
      </w:r>
      <w:r w:rsidR="000169F1" w:rsidRPr="00136102">
        <w:t xml:space="preserve"> – </w:t>
      </w:r>
      <w:r w:rsidR="00525D12">
        <w:t xml:space="preserve">Da </w:t>
      </w:r>
      <w:r w:rsidR="00431431">
        <w:t>partilha de bens</w:t>
      </w:r>
    </w:p>
    <w:p w14:paraId="1A940ADD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3C718F7C" w14:textId="6276312C" w:rsidR="000169F1" w:rsidRDefault="000169F1" w:rsidP="000169F1">
      <w:pPr>
        <w:pStyle w:val="SemEspaamento"/>
      </w:pPr>
      <w:r>
        <w:t xml:space="preserve"> </w:t>
      </w:r>
      <w:r w:rsidR="00431431">
        <w:t xml:space="preserve">Por fim, os peticionantes </w:t>
      </w:r>
      <w:r w:rsidR="0064095C">
        <w:t>estabelecem que a empresa Decifra Camisetas Personalizadas</w:t>
      </w:r>
      <w:r w:rsidR="003023E9">
        <w:t xml:space="preserve">, inscrita no CNPJ/MF sob o n. </w:t>
      </w:r>
      <w:r w:rsidR="003023E9" w:rsidRPr="003023E9">
        <w:t>36.629.096/0001-07</w:t>
      </w:r>
      <w:r w:rsidR="003023E9">
        <w:t xml:space="preserve"> </w:t>
      </w:r>
      <w:r w:rsidR="003023E9" w:rsidRPr="00BB2B58">
        <w:rPr>
          <w:sz w:val="20"/>
          <w:szCs w:val="18"/>
        </w:rPr>
        <w:t>(</w:t>
      </w:r>
      <w:r w:rsidR="003023E9" w:rsidRPr="00ED1C5F">
        <w:rPr>
          <w:sz w:val="20"/>
          <w:szCs w:val="18"/>
        </w:rPr>
        <w:t xml:space="preserve">Christiano Sortica </w:t>
      </w:r>
      <w:r w:rsidR="003023E9">
        <w:rPr>
          <w:sz w:val="20"/>
          <w:szCs w:val="18"/>
        </w:rPr>
        <w:t>d</w:t>
      </w:r>
      <w:r w:rsidR="003023E9" w:rsidRPr="00ED1C5F">
        <w:rPr>
          <w:sz w:val="20"/>
          <w:szCs w:val="18"/>
        </w:rPr>
        <w:t xml:space="preserve">a Silva </w:t>
      </w:r>
      <w:r w:rsidR="003023E9">
        <w:rPr>
          <w:sz w:val="20"/>
          <w:szCs w:val="18"/>
        </w:rPr>
        <w:t>ME)</w:t>
      </w:r>
      <w:r w:rsidR="003023E9">
        <w:t>,</w:t>
      </w:r>
      <w:r w:rsidR="00767BB6">
        <w:t xml:space="preserve"> caberá ao requerente Christiano Sortica da Silva.</w:t>
      </w:r>
    </w:p>
    <w:p w14:paraId="6A8F5506" w14:textId="4B88D018" w:rsidR="00767BB6" w:rsidRDefault="00767BB6" w:rsidP="000169F1">
      <w:pPr>
        <w:pStyle w:val="SemEspaamento"/>
      </w:pPr>
      <w:r>
        <w:t xml:space="preserve">Em contrapartida, o genitor Christiano depositará R$ 40.000,00 </w:t>
      </w:r>
      <w:r w:rsidRPr="008E2BFC">
        <w:rPr>
          <w:sz w:val="20"/>
          <w:szCs w:val="18"/>
        </w:rPr>
        <w:t>(quarenta mil reais)</w:t>
      </w:r>
      <w:r>
        <w:t xml:space="preserve"> </w:t>
      </w:r>
      <w:r w:rsidR="008E2BFC">
        <w:t>a título de reserva financeira em favor do filho, Matteo, que poderá ser movimentada somente pelo</w:t>
      </w:r>
      <w:r w:rsidR="00CD68DF">
        <w:t xml:space="preserve"> pai de Maria Fernanda, Jorge</w:t>
      </w:r>
      <w:r w:rsidR="006108F1">
        <w:t xml:space="preserve"> </w:t>
      </w:r>
      <w:r w:rsidR="003930AF">
        <w:t xml:space="preserve">Luiz de Souza Pinto </w:t>
      </w:r>
      <w:r w:rsidR="006108F1" w:rsidRPr="003930AF">
        <w:rPr>
          <w:sz w:val="20"/>
          <w:szCs w:val="18"/>
        </w:rPr>
        <w:t xml:space="preserve">(CPF/MF n. </w:t>
      </w:r>
      <w:r w:rsidR="003930AF" w:rsidRPr="003930AF">
        <w:rPr>
          <w:sz w:val="20"/>
          <w:szCs w:val="18"/>
        </w:rPr>
        <w:t>184.036.200-63</w:t>
      </w:r>
      <w:r w:rsidR="006108F1" w:rsidRPr="003930AF">
        <w:rPr>
          <w:sz w:val="20"/>
          <w:szCs w:val="18"/>
        </w:rPr>
        <w:t>)</w:t>
      </w:r>
      <w:r w:rsidR="00212757">
        <w:t>, ou pela autorização e assinatura conjunta de Maria Fernanda e Christiano.</w:t>
      </w:r>
    </w:p>
    <w:p w14:paraId="3F0C1683" w14:textId="31CAEB33" w:rsidR="00B0780F" w:rsidRDefault="006156AB" w:rsidP="000169F1">
      <w:pPr>
        <w:pStyle w:val="SemEspaamento"/>
      </w:pPr>
      <w:r>
        <w:t xml:space="preserve">Essa quantia investida só poderá ser utilizada em favor de despesas relacionadas aos estudos e aprimoramento profissional de Matteo, </w:t>
      </w:r>
      <w:r w:rsidR="009C23A1">
        <w:t>como</w:t>
      </w:r>
      <w:r w:rsidR="00B0780F">
        <w:t>, por exemplo,</w:t>
      </w:r>
      <w:r w:rsidR="009C23A1">
        <w:t xml:space="preserve"> a realização de intercâmbio, </w:t>
      </w:r>
      <w:r w:rsidR="00F213D1">
        <w:t xml:space="preserve">curso de inglês ou profissionalizante, </w:t>
      </w:r>
      <w:r w:rsidR="009C23A1">
        <w:t xml:space="preserve">compra de materiais de alto valor para </w:t>
      </w:r>
      <w:r w:rsidR="00BC2387">
        <w:t xml:space="preserve">atividades estudantis e/ou profissionais, entre outros. </w:t>
      </w:r>
    </w:p>
    <w:p w14:paraId="0C92939D" w14:textId="186ED754" w:rsidR="006156AB" w:rsidRDefault="00BC2387" w:rsidP="000169F1">
      <w:pPr>
        <w:pStyle w:val="SemEspaamento"/>
      </w:pPr>
      <w:r>
        <w:t xml:space="preserve">Além disso, esse dinheiro investido também poderá ser utilizado para custear </w:t>
      </w:r>
      <w:r w:rsidR="009C23A1">
        <w:t>gastos médicos</w:t>
      </w:r>
      <w:r>
        <w:t xml:space="preserve"> extraordinários com Matteo</w:t>
      </w:r>
      <w:r w:rsidR="00955135" w:rsidRPr="00955135">
        <w:t xml:space="preserve"> </w:t>
      </w:r>
      <w:r w:rsidR="00955135">
        <w:t xml:space="preserve">ou </w:t>
      </w:r>
      <w:r w:rsidR="00B0780F">
        <w:t xml:space="preserve">cobrir </w:t>
      </w:r>
      <w:r w:rsidR="00955135">
        <w:t xml:space="preserve">outro tipo de situação emergencial </w:t>
      </w:r>
      <w:r w:rsidR="00B0780F">
        <w:t xml:space="preserve">em </w:t>
      </w:r>
      <w:r w:rsidR="00955135">
        <w:t>que o menor esteja envolvido</w:t>
      </w:r>
      <w:r>
        <w:t>.</w:t>
      </w:r>
    </w:p>
    <w:p w14:paraId="36E49170" w14:textId="3698E53C" w:rsidR="006108F1" w:rsidRDefault="00955135" w:rsidP="000169F1">
      <w:pPr>
        <w:pStyle w:val="SemEspaamento"/>
      </w:pPr>
      <w:r>
        <w:t xml:space="preserve">Fica </w:t>
      </w:r>
      <w:r w:rsidR="00182D22">
        <w:t>convencionado</w:t>
      </w:r>
      <w:r>
        <w:t>, também, que o</w:t>
      </w:r>
      <w:r w:rsidR="006108F1">
        <w:t xml:space="preserve"> genitor de Maria Fernanda, Jorge</w:t>
      </w:r>
      <w:r w:rsidR="000D62F9">
        <w:t xml:space="preserve"> Luiz</w:t>
      </w:r>
      <w:r w:rsidR="009258C5">
        <w:t xml:space="preserve"> de Souza Pinto</w:t>
      </w:r>
      <w:r w:rsidR="006108F1">
        <w:t>,</w:t>
      </w:r>
      <w:r>
        <w:t xml:space="preserve"> prestará contas </w:t>
      </w:r>
      <w:r w:rsidR="002D0965">
        <w:t>em relação à</w:t>
      </w:r>
      <w:r w:rsidR="004537FE">
        <w:t xml:space="preserve"> conta-investimento </w:t>
      </w:r>
      <w:r w:rsidR="002D0965">
        <w:t xml:space="preserve">que administrará </w:t>
      </w:r>
      <w:r w:rsidR="004537FE">
        <w:t>em nome de Matteo</w:t>
      </w:r>
      <w:r w:rsidR="002D0965">
        <w:t>,</w:t>
      </w:r>
      <w:r w:rsidR="00504DF3">
        <w:t xml:space="preserve"> durante a menoridade,</w:t>
      </w:r>
      <w:r w:rsidR="004537FE">
        <w:t xml:space="preserve"> </w:t>
      </w:r>
      <w:r w:rsidR="00504DF3">
        <w:t xml:space="preserve">de forma semestral </w:t>
      </w:r>
      <w:r w:rsidR="004537FE">
        <w:t>aos genitores.</w:t>
      </w:r>
    </w:p>
    <w:p w14:paraId="485DE1FC" w14:textId="78458336" w:rsidR="00C43B03" w:rsidRDefault="00C43B03" w:rsidP="00C43B03">
      <w:pPr>
        <w:pStyle w:val="SemEspaamento"/>
      </w:pPr>
      <w:r>
        <w:t xml:space="preserve">Vale frisar, por oportuno, que os bens móveis adquiridos durante a união estável do </w:t>
      </w:r>
      <w:r w:rsidRPr="00D0243A">
        <w:t xml:space="preserve">ex-casal permanecerão no apartamento </w:t>
      </w:r>
      <w:r>
        <w:t xml:space="preserve">cedido à Maria Fernanda, </w:t>
      </w:r>
      <w:r w:rsidRPr="00D0243A">
        <w:t xml:space="preserve">para uso e fruição </w:t>
      </w:r>
      <w:r>
        <w:t xml:space="preserve">de Matteo </w:t>
      </w:r>
      <w:r w:rsidRPr="00D0243A">
        <w:t xml:space="preserve">e </w:t>
      </w:r>
      <w:r>
        <w:t>d</w:t>
      </w:r>
      <w:r w:rsidRPr="00D0243A">
        <w:t xml:space="preserve">a </w:t>
      </w:r>
      <w:r>
        <w:t>peticionante</w:t>
      </w:r>
      <w:r w:rsidRPr="00D0243A">
        <w:t>.</w:t>
      </w:r>
    </w:p>
    <w:p w14:paraId="665F4392" w14:textId="77777777" w:rsidR="00C43B03" w:rsidRDefault="00C43B03" w:rsidP="00C43B03">
      <w:pPr>
        <w:pStyle w:val="SemEspaamento"/>
        <w:numPr>
          <w:ilvl w:val="0"/>
          <w:numId w:val="0"/>
        </w:numPr>
        <w:ind w:left="1701"/>
      </w:pPr>
    </w:p>
    <w:p w14:paraId="1CA17387" w14:textId="3BE34873" w:rsidR="000169F1" w:rsidRPr="00136102" w:rsidRDefault="00367A88" w:rsidP="000169F1">
      <w:pPr>
        <w:pStyle w:val="Ttulo"/>
      </w:pPr>
      <w:r>
        <w:t xml:space="preserve">III </w:t>
      </w:r>
      <w:r w:rsidR="000169F1">
        <w:t xml:space="preserve">– REQUERIMENTOS </w:t>
      </w:r>
    </w:p>
    <w:p w14:paraId="78D9C181" w14:textId="77777777" w:rsidR="000169F1" w:rsidRPr="00136102" w:rsidRDefault="000169F1" w:rsidP="009644C7">
      <w:pPr>
        <w:pStyle w:val="SemEspaamento"/>
        <w:numPr>
          <w:ilvl w:val="0"/>
          <w:numId w:val="0"/>
        </w:numPr>
        <w:ind w:left="1701"/>
      </w:pPr>
    </w:p>
    <w:p w14:paraId="54E16C4C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670471F4" w14:textId="77777777" w:rsidR="000169F1" w:rsidRPr="00136102" w:rsidRDefault="000169F1" w:rsidP="009644C7">
      <w:pPr>
        <w:pStyle w:val="SemEspaamento"/>
        <w:numPr>
          <w:ilvl w:val="0"/>
          <w:numId w:val="0"/>
        </w:numPr>
        <w:ind w:left="1701"/>
      </w:pPr>
    </w:p>
    <w:p w14:paraId="30948F62" w14:textId="0F1763F5" w:rsidR="000169F1" w:rsidRDefault="000169F1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intimação do </w:t>
      </w:r>
      <w:r w:rsidR="005B4791">
        <w:t xml:space="preserve">digno </w:t>
      </w:r>
      <w:r w:rsidR="008277B8">
        <w:t>representante</w:t>
      </w:r>
      <w:r w:rsidR="005B4791">
        <w:t xml:space="preserve"> do Ministério Público</w:t>
      </w:r>
      <w:r>
        <w:t xml:space="preserve"> </w:t>
      </w:r>
      <w:r w:rsidR="005B4791">
        <w:t xml:space="preserve">de Santa Catarina </w:t>
      </w:r>
      <w:r>
        <w:t>para</w:t>
      </w:r>
      <w:r w:rsidR="005B4791">
        <w:t xml:space="preserve"> se manifestar sobre o presente acordo, tendo em vista que envolve interesse de menor</w:t>
      </w:r>
      <w:r w:rsidR="00F07675">
        <w:t xml:space="preserve"> incapaz </w:t>
      </w:r>
      <w:r w:rsidR="00F07675" w:rsidRPr="00F07675">
        <w:rPr>
          <w:sz w:val="20"/>
          <w:szCs w:val="18"/>
        </w:rPr>
        <w:t>(art. 178, II, do CPC)</w:t>
      </w:r>
      <w:r>
        <w:t>;</w:t>
      </w:r>
    </w:p>
    <w:p w14:paraId="4E4D721A" w14:textId="0FBC6AD6" w:rsidR="000169F1" w:rsidRDefault="003D6135" w:rsidP="000169F1">
      <w:pPr>
        <w:pStyle w:val="SemEspaamento"/>
        <w:numPr>
          <w:ilvl w:val="0"/>
          <w:numId w:val="2"/>
        </w:numPr>
        <w:ind w:left="0" w:firstLine="1418"/>
      </w:pPr>
      <w:r>
        <w:lastRenderedPageBreak/>
        <w:t>o reconhecimento e a dissolução da união estável havida entre os peticionantes, conforme exposto no tópico II.1</w:t>
      </w:r>
      <w:r w:rsidR="000169F1">
        <w:t>;</w:t>
      </w:r>
    </w:p>
    <w:p w14:paraId="29079531" w14:textId="539F2D0F" w:rsidR="003D6135" w:rsidRDefault="001142FE" w:rsidP="000169F1">
      <w:pPr>
        <w:pStyle w:val="SemEspaamento"/>
        <w:numPr>
          <w:ilvl w:val="0"/>
          <w:numId w:val="2"/>
        </w:numPr>
        <w:ind w:left="0" w:firstLine="1418"/>
      </w:pPr>
      <w:r>
        <w:t>o estabelecimento da guarda compartilhada, com a respectiva regulamentação da convivência nos termos do item II.2.</w:t>
      </w:r>
      <w:r w:rsidR="00EE19BE">
        <w:t xml:space="preserve"> deste acordo</w:t>
      </w:r>
      <w:r>
        <w:t>;</w:t>
      </w:r>
    </w:p>
    <w:p w14:paraId="172626DF" w14:textId="210217E0" w:rsidR="001142FE" w:rsidRDefault="00EE19BE" w:rsidP="000169F1">
      <w:pPr>
        <w:pStyle w:val="SemEspaamento"/>
        <w:numPr>
          <w:ilvl w:val="0"/>
          <w:numId w:val="2"/>
        </w:numPr>
        <w:ind w:left="0" w:firstLine="1418"/>
      </w:pPr>
      <w:r>
        <w:t>a fixação dos alimentos, na proporção de 9/10 do salário</w:t>
      </w:r>
      <w:r w:rsidR="00C43B03">
        <w:t>-</w:t>
      </w:r>
      <w:r>
        <w:t xml:space="preserve">mínimo vigente, a ser reajustado anualmente de acordo com a atualização do salário-mínimo, como </w:t>
      </w:r>
      <w:r w:rsidR="00C43B03">
        <w:t>delineado no tópico II.3;</w:t>
      </w:r>
    </w:p>
    <w:p w14:paraId="20E499B0" w14:textId="027F3685" w:rsidR="000169F1" w:rsidRDefault="00C43B03" w:rsidP="00B729A1">
      <w:pPr>
        <w:pStyle w:val="SemEspaamento"/>
        <w:numPr>
          <w:ilvl w:val="0"/>
          <w:numId w:val="2"/>
        </w:numPr>
        <w:ind w:left="0" w:firstLine="1418"/>
      </w:pPr>
      <w:r>
        <w:t>a partilha de bens</w:t>
      </w:r>
      <w:r w:rsidR="00B729A1">
        <w:t>,</w:t>
      </w:r>
      <w:r>
        <w:t xml:space="preserve"> nos termos descritos no tópico II.4., </w:t>
      </w:r>
      <w:r w:rsidR="009240F7">
        <w:t>inclusive no que diz respeito à reserva financeira destinada ao filho dos requerentes, Matteo;</w:t>
      </w:r>
    </w:p>
    <w:p w14:paraId="23C6942A" w14:textId="41B52B37" w:rsidR="00E97365" w:rsidRDefault="00E97365" w:rsidP="00B729A1">
      <w:pPr>
        <w:pStyle w:val="SemEspaamento"/>
        <w:numPr>
          <w:ilvl w:val="0"/>
          <w:numId w:val="2"/>
        </w:numPr>
        <w:ind w:left="0" w:firstLine="1418"/>
      </w:pPr>
      <w:r>
        <w:t>a homologação do acordo firmado</w:t>
      </w:r>
      <w:r w:rsidR="00665C27">
        <w:t xml:space="preserve"> entre os requerentes, </w:t>
      </w:r>
      <w:r w:rsidR="001F41A0">
        <w:t xml:space="preserve">nos termos desta peça, </w:t>
      </w:r>
      <w:r w:rsidR="00665C27">
        <w:t>para que</w:t>
      </w:r>
      <w:r w:rsidR="001F41A0">
        <w:t xml:space="preserve"> surta os seus efe</w:t>
      </w:r>
      <w:r w:rsidR="008D6E22">
        <w:t>itos jurídicos e legais.</w:t>
      </w:r>
    </w:p>
    <w:p w14:paraId="7CE8B5D2" w14:textId="77777777" w:rsidR="000169F1" w:rsidRPr="00A94458" w:rsidRDefault="000169F1" w:rsidP="000169F1">
      <w:pPr>
        <w:pStyle w:val="SemEspaamento"/>
        <w:numPr>
          <w:ilvl w:val="0"/>
          <w:numId w:val="0"/>
        </w:numPr>
        <w:ind w:left="1418"/>
        <w:rPr>
          <w:sz w:val="16"/>
          <w:szCs w:val="14"/>
        </w:rPr>
      </w:pPr>
    </w:p>
    <w:p w14:paraId="0129149C" w14:textId="29E66550" w:rsidR="000169F1" w:rsidRPr="00136102" w:rsidRDefault="0090226D" w:rsidP="00B729A1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200849D7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05742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146DB18" w14:textId="07BC1DD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F31EA">
        <w:rPr>
          <w:rFonts w:ascii="Arial" w:eastAsia="Calibri" w:hAnsi="Arial" w:cs="Times New Roman"/>
          <w:noProof/>
          <w:sz w:val="24"/>
          <w:szCs w:val="24"/>
        </w:rPr>
        <w:t>27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65009C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4CE6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2BED92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E9C71C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C587E8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DD6594C" w14:textId="424309D4" w:rsidR="00CB2BC9" w:rsidRDefault="00CB2BC9" w:rsidP="00CB2BC9"/>
    <w:p w14:paraId="09A9854D" w14:textId="77777777" w:rsidR="00A9469D" w:rsidRDefault="00A9469D" w:rsidP="00CB2BC9"/>
    <w:p w14:paraId="3163E447" w14:textId="77777777" w:rsidR="00A9469D" w:rsidRDefault="00A9469D" w:rsidP="00CB2BC9"/>
    <w:p w14:paraId="0BBAB6C9" w14:textId="29278B04" w:rsidR="00A9469D" w:rsidRPr="00A122B0" w:rsidRDefault="00A9469D" w:rsidP="00A9469D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A122B0">
        <w:rPr>
          <w:rFonts w:ascii="Arial" w:eastAsia="Times New Roman" w:hAnsi="Arial" w:cs="Times New Roman"/>
          <w:b/>
          <w:sz w:val="24"/>
          <w:szCs w:val="24"/>
        </w:rPr>
        <w:t>Maria Fernanda Dias de Souza Pinto</w:t>
      </w:r>
      <w:r w:rsidRPr="00A122B0">
        <w:rPr>
          <w:rFonts w:ascii="Arial" w:eastAsia="Times New Roman" w:hAnsi="Arial" w:cs="Times New Roman"/>
          <w:b/>
          <w:sz w:val="24"/>
          <w:szCs w:val="24"/>
        </w:rPr>
        <w:tab/>
      </w:r>
      <w:r w:rsidRPr="00A122B0">
        <w:rPr>
          <w:rFonts w:ascii="Arial" w:eastAsia="Times New Roman" w:hAnsi="Arial" w:cs="Times New Roman"/>
          <w:b/>
          <w:sz w:val="24"/>
          <w:szCs w:val="24"/>
        </w:rPr>
        <w:tab/>
      </w:r>
      <w:r w:rsidRPr="00A122B0">
        <w:rPr>
          <w:rFonts w:ascii="Arial" w:eastAsia="Times New Roman" w:hAnsi="Arial" w:cs="Times New Roman"/>
          <w:b/>
          <w:sz w:val="24"/>
          <w:szCs w:val="24"/>
        </w:rPr>
        <w:tab/>
        <w:t>Christiano Sortica da Silva</w:t>
      </w:r>
    </w:p>
    <w:p w14:paraId="1502F3F2" w14:textId="05246B57" w:rsidR="00A9469D" w:rsidRPr="00A122B0" w:rsidRDefault="00A9469D" w:rsidP="00A9469D">
      <w:pPr>
        <w:spacing w:after="0" w:line="240" w:lineRule="auto"/>
        <w:ind w:right="-2"/>
        <w:jc w:val="center"/>
      </w:pPr>
      <w:r w:rsidRPr="00A122B0">
        <w:rPr>
          <w:rFonts w:ascii="Arial" w:eastAsia="Times New Roman" w:hAnsi="Arial" w:cs="Times New Roman"/>
          <w:sz w:val="24"/>
          <w:szCs w:val="24"/>
        </w:rPr>
        <w:t xml:space="preserve">    CPF/MF n. 086.682.069-52</w:t>
      </w:r>
      <w:r w:rsidRPr="00A122B0">
        <w:rPr>
          <w:rFonts w:ascii="Arial" w:eastAsia="Times New Roman" w:hAnsi="Arial" w:cs="Times New Roman"/>
          <w:sz w:val="24"/>
          <w:szCs w:val="24"/>
        </w:rPr>
        <w:tab/>
      </w:r>
      <w:r w:rsidRPr="00A122B0">
        <w:rPr>
          <w:rFonts w:ascii="Arial" w:eastAsia="Times New Roman" w:hAnsi="Arial" w:cs="Times New Roman"/>
          <w:sz w:val="24"/>
          <w:szCs w:val="24"/>
        </w:rPr>
        <w:tab/>
      </w:r>
      <w:r w:rsidRPr="00A122B0">
        <w:rPr>
          <w:rFonts w:ascii="Arial" w:eastAsia="Times New Roman" w:hAnsi="Arial" w:cs="Times New Roman"/>
          <w:sz w:val="24"/>
          <w:szCs w:val="24"/>
        </w:rPr>
        <w:tab/>
      </w:r>
      <w:r w:rsidRPr="00A122B0">
        <w:rPr>
          <w:rFonts w:ascii="Arial" w:eastAsia="Times New Roman" w:hAnsi="Arial" w:cs="Times New Roman"/>
          <w:sz w:val="24"/>
          <w:szCs w:val="24"/>
        </w:rPr>
        <w:tab/>
        <w:t>CPF/MF n. 035.203.639-76</w:t>
      </w:r>
    </w:p>
    <w:p w14:paraId="2ABC9027" w14:textId="389D079E" w:rsidR="00A9469D" w:rsidRPr="00A122B0" w:rsidRDefault="001F5A9A" w:rsidP="001F5A9A">
      <w:pPr>
        <w:jc w:val="center"/>
        <w:rPr>
          <w:rFonts w:ascii="Arial" w:hAnsi="Arial" w:cs="Arial"/>
        </w:rPr>
      </w:pPr>
      <w:r w:rsidRPr="00A122B0">
        <w:rPr>
          <w:rFonts w:ascii="Arial" w:hAnsi="Arial" w:cs="Arial"/>
        </w:rPr>
        <w:t xml:space="preserve">Requerente </w:t>
      </w:r>
      <w:r w:rsidRPr="00A122B0">
        <w:rPr>
          <w:rFonts w:ascii="Arial" w:hAnsi="Arial" w:cs="Arial"/>
        </w:rPr>
        <w:tab/>
      </w:r>
      <w:r w:rsidRPr="00A122B0">
        <w:rPr>
          <w:rFonts w:ascii="Arial" w:hAnsi="Arial" w:cs="Arial"/>
        </w:rPr>
        <w:tab/>
      </w:r>
      <w:r w:rsidRPr="00A122B0">
        <w:rPr>
          <w:rFonts w:ascii="Arial" w:hAnsi="Arial" w:cs="Arial"/>
        </w:rPr>
        <w:tab/>
      </w:r>
      <w:r w:rsidRPr="00A122B0">
        <w:rPr>
          <w:rFonts w:ascii="Arial" w:hAnsi="Arial" w:cs="Arial"/>
        </w:rPr>
        <w:tab/>
      </w:r>
      <w:r w:rsidRPr="00A122B0">
        <w:rPr>
          <w:rFonts w:ascii="Arial" w:hAnsi="Arial" w:cs="Arial"/>
        </w:rPr>
        <w:tab/>
      </w:r>
      <w:r w:rsidRPr="00A122B0">
        <w:rPr>
          <w:rFonts w:ascii="Arial" w:hAnsi="Arial" w:cs="Arial"/>
        </w:rPr>
        <w:tab/>
      </w:r>
      <w:r w:rsidRPr="00A122B0">
        <w:rPr>
          <w:rFonts w:ascii="Arial" w:hAnsi="Arial" w:cs="Arial"/>
        </w:rPr>
        <w:tab/>
        <w:t>Requerente</w:t>
      </w:r>
    </w:p>
    <w:p w14:paraId="505E0FE1" w14:textId="77777777" w:rsidR="0011454C" w:rsidRPr="00A122B0" w:rsidRDefault="0011454C" w:rsidP="00CB2BC9"/>
    <w:p w14:paraId="22663D95" w14:textId="5BA263B0" w:rsidR="0011454C" w:rsidRPr="00A122B0" w:rsidRDefault="0011454C" w:rsidP="0011454C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122B0">
        <w:rPr>
          <w:rFonts w:ascii="Arial" w:hAnsi="Arial" w:cs="Arial"/>
          <w:b/>
          <w:bCs/>
          <w:sz w:val="24"/>
          <w:szCs w:val="24"/>
        </w:rPr>
        <w:t>Jorge Luiz de Souza Pinto</w:t>
      </w:r>
    </w:p>
    <w:p w14:paraId="7E1AEC97" w14:textId="3B007C19" w:rsidR="0011454C" w:rsidRPr="00A122B0" w:rsidRDefault="0011454C" w:rsidP="0011454C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A122B0">
        <w:rPr>
          <w:rFonts w:ascii="Arial" w:hAnsi="Arial" w:cs="Arial"/>
          <w:sz w:val="24"/>
          <w:szCs w:val="24"/>
        </w:rPr>
        <w:t>CPF/MF n. 184.036.200-63</w:t>
      </w:r>
    </w:p>
    <w:p w14:paraId="20006E2B" w14:textId="15AB4919" w:rsidR="001F5A9A" w:rsidRPr="0039152E" w:rsidRDefault="001F5A9A" w:rsidP="0011454C">
      <w:pPr>
        <w:spacing w:after="0"/>
        <w:jc w:val="center"/>
        <w:rPr>
          <w:rFonts w:ascii="Arial" w:hAnsi="Arial" w:cs="Arial"/>
        </w:rPr>
      </w:pPr>
      <w:r w:rsidRPr="00A122B0">
        <w:rPr>
          <w:rFonts w:ascii="Arial" w:hAnsi="Arial" w:cs="Arial"/>
        </w:rPr>
        <w:t>Anuente</w:t>
      </w:r>
    </w:p>
    <w:sectPr w:rsidR="001F5A9A" w:rsidRPr="0039152E" w:rsidSect="00431431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19E33" w14:textId="77777777" w:rsidR="00983692" w:rsidRDefault="00983692" w:rsidP="00943258">
      <w:pPr>
        <w:spacing w:after="0" w:line="240" w:lineRule="auto"/>
      </w:pPr>
      <w:r>
        <w:separator/>
      </w:r>
    </w:p>
  </w:endnote>
  <w:endnote w:type="continuationSeparator" w:id="0">
    <w:p w14:paraId="5F290335" w14:textId="77777777" w:rsidR="00983692" w:rsidRDefault="0098369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0F8920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9511077" wp14:editId="05F1638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44200717" name="Imagem 6442007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B05DDE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9D6CD" w14:textId="77777777" w:rsidR="00983692" w:rsidRDefault="00983692" w:rsidP="00943258">
      <w:pPr>
        <w:spacing w:after="0" w:line="240" w:lineRule="auto"/>
      </w:pPr>
      <w:r>
        <w:separator/>
      </w:r>
    </w:p>
  </w:footnote>
  <w:footnote w:type="continuationSeparator" w:id="0">
    <w:p w14:paraId="3D8153DF" w14:textId="77777777" w:rsidR="00983692" w:rsidRDefault="0098369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B74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2AAB2FF" wp14:editId="39A1A55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09801711" name="Imagem 70980171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CD8EE8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944481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B8DEB3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multilevel"/>
    <w:tmpl w:val="17184AE2"/>
    <w:lvl w:ilvl="0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>
      <w:start w:val="1"/>
      <w:numFmt w:val="decimal"/>
      <w:isLgl/>
      <w:lvlText w:val="%1.%2."/>
      <w:lvlJc w:val="left"/>
      <w:pPr>
        <w:ind w:left="2421" w:hanging="720"/>
      </w:pPr>
      <w:rPr>
        <w:rFonts w:hint="default"/>
        <w:b/>
        <w:bCs/>
        <w:sz w:val="21"/>
        <w:szCs w:val="21"/>
      </w:rPr>
    </w:lvl>
    <w:lvl w:ilvl="2">
      <w:start w:val="1"/>
      <w:numFmt w:val="decimal"/>
      <w:isLgl/>
      <w:lvlText w:val="%1.%2.%3."/>
      <w:lvlJc w:val="left"/>
      <w:pPr>
        <w:ind w:left="2704" w:hanging="720"/>
      </w:pPr>
      <w:rPr>
        <w:rFonts w:hint="default"/>
        <w:b/>
        <w:bCs/>
        <w:sz w:val="21"/>
        <w:szCs w:val="21"/>
      </w:rPr>
    </w:lvl>
    <w:lvl w:ilvl="3">
      <w:start w:val="1"/>
      <w:numFmt w:val="decimal"/>
      <w:isLgl/>
      <w:lvlText w:val="%1.%2.%3.%4."/>
      <w:lvlJc w:val="left"/>
      <w:pPr>
        <w:ind w:left="33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9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2" w:hanging="2160"/>
      </w:pPr>
      <w:rPr>
        <w:rFonts w:hint="default"/>
      </w:r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C4"/>
    <w:rsid w:val="00003F31"/>
    <w:rsid w:val="000169F1"/>
    <w:rsid w:val="000172E3"/>
    <w:rsid w:val="00031A04"/>
    <w:rsid w:val="000323DB"/>
    <w:rsid w:val="00033F98"/>
    <w:rsid w:val="0004298B"/>
    <w:rsid w:val="00043A80"/>
    <w:rsid w:val="00052E88"/>
    <w:rsid w:val="00097661"/>
    <w:rsid w:val="000D228C"/>
    <w:rsid w:val="000D62F9"/>
    <w:rsid w:val="000F178B"/>
    <w:rsid w:val="000F2D4D"/>
    <w:rsid w:val="001142FE"/>
    <w:rsid w:val="0011454C"/>
    <w:rsid w:val="001240AC"/>
    <w:rsid w:val="00131BEB"/>
    <w:rsid w:val="001667B0"/>
    <w:rsid w:val="001761C0"/>
    <w:rsid w:val="00182D22"/>
    <w:rsid w:val="00183BE2"/>
    <w:rsid w:val="001A43EA"/>
    <w:rsid w:val="001B2B98"/>
    <w:rsid w:val="001B2E75"/>
    <w:rsid w:val="001D37C4"/>
    <w:rsid w:val="001F1CC4"/>
    <w:rsid w:val="001F41A0"/>
    <w:rsid w:val="001F5A9A"/>
    <w:rsid w:val="00201F45"/>
    <w:rsid w:val="00203EB9"/>
    <w:rsid w:val="00207BE4"/>
    <w:rsid w:val="00212757"/>
    <w:rsid w:val="00214E09"/>
    <w:rsid w:val="00224893"/>
    <w:rsid w:val="002248E8"/>
    <w:rsid w:val="0024267B"/>
    <w:rsid w:val="00272BFB"/>
    <w:rsid w:val="00272CBB"/>
    <w:rsid w:val="00273948"/>
    <w:rsid w:val="00291F6C"/>
    <w:rsid w:val="002D0965"/>
    <w:rsid w:val="003023E9"/>
    <w:rsid w:val="0031528D"/>
    <w:rsid w:val="00317E48"/>
    <w:rsid w:val="00324A8B"/>
    <w:rsid w:val="00340DB9"/>
    <w:rsid w:val="0034248E"/>
    <w:rsid w:val="00363AC2"/>
    <w:rsid w:val="00367A88"/>
    <w:rsid w:val="00377A2E"/>
    <w:rsid w:val="003801CD"/>
    <w:rsid w:val="00382D35"/>
    <w:rsid w:val="0039152E"/>
    <w:rsid w:val="00391C57"/>
    <w:rsid w:val="003930AF"/>
    <w:rsid w:val="003955C4"/>
    <w:rsid w:val="003A0CFB"/>
    <w:rsid w:val="003A3F4A"/>
    <w:rsid w:val="003C27FD"/>
    <w:rsid w:val="003D6135"/>
    <w:rsid w:val="003E46B9"/>
    <w:rsid w:val="003F796F"/>
    <w:rsid w:val="00431431"/>
    <w:rsid w:val="004537FE"/>
    <w:rsid w:val="00454CDB"/>
    <w:rsid w:val="00457A68"/>
    <w:rsid w:val="004902DF"/>
    <w:rsid w:val="004949AD"/>
    <w:rsid w:val="004A6E86"/>
    <w:rsid w:val="004C1B0E"/>
    <w:rsid w:val="004C33E7"/>
    <w:rsid w:val="004F2B78"/>
    <w:rsid w:val="004F384D"/>
    <w:rsid w:val="004F4219"/>
    <w:rsid w:val="00501A18"/>
    <w:rsid w:val="005020CA"/>
    <w:rsid w:val="00503AF5"/>
    <w:rsid w:val="00504DF3"/>
    <w:rsid w:val="00525D12"/>
    <w:rsid w:val="005321DA"/>
    <w:rsid w:val="00536813"/>
    <w:rsid w:val="00553FBC"/>
    <w:rsid w:val="00595849"/>
    <w:rsid w:val="005B4791"/>
    <w:rsid w:val="005B67EA"/>
    <w:rsid w:val="005E58E2"/>
    <w:rsid w:val="006108F1"/>
    <w:rsid w:val="006156AB"/>
    <w:rsid w:val="0062384F"/>
    <w:rsid w:val="0064095C"/>
    <w:rsid w:val="00665C27"/>
    <w:rsid w:val="00673228"/>
    <w:rsid w:val="00681130"/>
    <w:rsid w:val="00693F8B"/>
    <w:rsid w:val="00696295"/>
    <w:rsid w:val="006B72CC"/>
    <w:rsid w:val="006C0DFC"/>
    <w:rsid w:val="006F511C"/>
    <w:rsid w:val="007114D0"/>
    <w:rsid w:val="00722DF5"/>
    <w:rsid w:val="0073174C"/>
    <w:rsid w:val="00747124"/>
    <w:rsid w:val="00754A7A"/>
    <w:rsid w:val="0076363E"/>
    <w:rsid w:val="007668AA"/>
    <w:rsid w:val="00767BB6"/>
    <w:rsid w:val="00773293"/>
    <w:rsid w:val="00777FB6"/>
    <w:rsid w:val="00795616"/>
    <w:rsid w:val="00797900"/>
    <w:rsid w:val="007A05A6"/>
    <w:rsid w:val="007B66AF"/>
    <w:rsid w:val="007C36DB"/>
    <w:rsid w:val="007E3E6A"/>
    <w:rsid w:val="00810D34"/>
    <w:rsid w:val="0082365D"/>
    <w:rsid w:val="008277B8"/>
    <w:rsid w:val="00846212"/>
    <w:rsid w:val="00880927"/>
    <w:rsid w:val="0089540B"/>
    <w:rsid w:val="008A0012"/>
    <w:rsid w:val="008B2328"/>
    <w:rsid w:val="008D6E22"/>
    <w:rsid w:val="008E1985"/>
    <w:rsid w:val="008E2BFC"/>
    <w:rsid w:val="008E31FF"/>
    <w:rsid w:val="008E377D"/>
    <w:rsid w:val="008F2218"/>
    <w:rsid w:val="008F53CE"/>
    <w:rsid w:val="008F7B29"/>
    <w:rsid w:val="0090226D"/>
    <w:rsid w:val="009240F7"/>
    <w:rsid w:val="00924163"/>
    <w:rsid w:val="009258C5"/>
    <w:rsid w:val="00935467"/>
    <w:rsid w:val="009378B2"/>
    <w:rsid w:val="00943258"/>
    <w:rsid w:val="00951BE2"/>
    <w:rsid w:val="00955135"/>
    <w:rsid w:val="00955195"/>
    <w:rsid w:val="00960D55"/>
    <w:rsid w:val="009644C7"/>
    <w:rsid w:val="0097229B"/>
    <w:rsid w:val="00983692"/>
    <w:rsid w:val="00993546"/>
    <w:rsid w:val="009A288C"/>
    <w:rsid w:val="009C23A1"/>
    <w:rsid w:val="009E6135"/>
    <w:rsid w:val="009F31EA"/>
    <w:rsid w:val="00A049FC"/>
    <w:rsid w:val="00A122B0"/>
    <w:rsid w:val="00A2565C"/>
    <w:rsid w:val="00A454C9"/>
    <w:rsid w:val="00A5139F"/>
    <w:rsid w:val="00A6605E"/>
    <w:rsid w:val="00A66FA9"/>
    <w:rsid w:val="00A94458"/>
    <w:rsid w:val="00A9469D"/>
    <w:rsid w:val="00AD19C4"/>
    <w:rsid w:val="00AD3348"/>
    <w:rsid w:val="00AE4ED8"/>
    <w:rsid w:val="00B040E0"/>
    <w:rsid w:val="00B0780F"/>
    <w:rsid w:val="00B14A81"/>
    <w:rsid w:val="00B33932"/>
    <w:rsid w:val="00B40F63"/>
    <w:rsid w:val="00B51876"/>
    <w:rsid w:val="00B6363E"/>
    <w:rsid w:val="00B729A1"/>
    <w:rsid w:val="00BA2544"/>
    <w:rsid w:val="00BB2B58"/>
    <w:rsid w:val="00BC2387"/>
    <w:rsid w:val="00BE04F9"/>
    <w:rsid w:val="00BE5951"/>
    <w:rsid w:val="00C03B4C"/>
    <w:rsid w:val="00C0456B"/>
    <w:rsid w:val="00C105A4"/>
    <w:rsid w:val="00C21F69"/>
    <w:rsid w:val="00C40ED4"/>
    <w:rsid w:val="00C43B03"/>
    <w:rsid w:val="00C558B8"/>
    <w:rsid w:val="00C648CA"/>
    <w:rsid w:val="00C8539E"/>
    <w:rsid w:val="00C973FB"/>
    <w:rsid w:val="00CB2BC9"/>
    <w:rsid w:val="00CB5FC5"/>
    <w:rsid w:val="00CC5CB4"/>
    <w:rsid w:val="00CD1452"/>
    <w:rsid w:val="00CD68DF"/>
    <w:rsid w:val="00CE3F3F"/>
    <w:rsid w:val="00D0243A"/>
    <w:rsid w:val="00D03997"/>
    <w:rsid w:val="00D32740"/>
    <w:rsid w:val="00D32BDF"/>
    <w:rsid w:val="00D509D7"/>
    <w:rsid w:val="00D549D9"/>
    <w:rsid w:val="00D813C4"/>
    <w:rsid w:val="00D82836"/>
    <w:rsid w:val="00D83256"/>
    <w:rsid w:val="00DA1068"/>
    <w:rsid w:val="00DE0162"/>
    <w:rsid w:val="00DE0552"/>
    <w:rsid w:val="00DF5478"/>
    <w:rsid w:val="00E05489"/>
    <w:rsid w:val="00E05790"/>
    <w:rsid w:val="00E23057"/>
    <w:rsid w:val="00E6578B"/>
    <w:rsid w:val="00E77905"/>
    <w:rsid w:val="00E90F3C"/>
    <w:rsid w:val="00E968BB"/>
    <w:rsid w:val="00E97365"/>
    <w:rsid w:val="00EA1B7F"/>
    <w:rsid w:val="00EB4346"/>
    <w:rsid w:val="00ED1C5F"/>
    <w:rsid w:val="00EE029A"/>
    <w:rsid w:val="00EE19BE"/>
    <w:rsid w:val="00EE3903"/>
    <w:rsid w:val="00F07675"/>
    <w:rsid w:val="00F11B2C"/>
    <w:rsid w:val="00F213D1"/>
    <w:rsid w:val="00F22B73"/>
    <w:rsid w:val="00F36E22"/>
    <w:rsid w:val="00F52339"/>
    <w:rsid w:val="00F53FC4"/>
    <w:rsid w:val="00F912D4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7643D"/>
  <w15:chartTrackingRefBased/>
  <w15:docId w15:val="{27E123E4-15A5-40DE-949C-81113380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5978</TotalTime>
  <Pages>5</Pages>
  <Words>1370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2025-02-21T13:40:00Z</dcterms:created>
  <dcterms:modified xsi:type="dcterms:W3CDTF">2025-02-27T18:06:00Z</dcterms:modified>
</cp:coreProperties>
</file>