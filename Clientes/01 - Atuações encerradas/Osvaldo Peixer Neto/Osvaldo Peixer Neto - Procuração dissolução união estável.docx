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50650" w14:textId="77777777" w:rsidR="008F53CE" w:rsidRDefault="008F53CE" w:rsidP="008F53CE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7DBFF9F5" w14:textId="77777777" w:rsidR="008F53CE" w:rsidRPr="00634A95" w:rsidRDefault="008F53CE" w:rsidP="008F53CE">
      <w:pPr>
        <w:pStyle w:val="Qualificao"/>
        <w:ind w:left="-142"/>
      </w:pPr>
    </w:p>
    <w:p w14:paraId="48E53679" w14:textId="77777777" w:rsidR="008E31FF" w:rsidRPr="00E83C5D" w:rsidRDefault="008E31FF" w:rsidP="008E31FF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1C678D36" w14:textId="77777777" w:rsidR="008E31FF" w:rsidRPr="001F2F4B" w:rsidRDefault="008E31FF" w:rsidP="008E31FF">
      <w:pPr>
        <w:pStyle w:val="Qualificao"/>
        <w:ind w:left="-142"/>
      </w:pPr>
    </w:p>
    <w:p w14:paraId="4BA10E82" w14:textId="77777777" w:rsidR="008E31FF" w:rsidRDefault="008E31FF" w:rsidP="008E31FF">
      <w:pPr>
        <w:pStyle w:val="Qualificao"/>
        <w:spacing w:before="0" w:line="360" w:lineRule="auto"/>
        <w:ind w:left="-142" w:firstLine="1418"/>
        <w:jc w:val="both"/>
      </w:pPr>
    </w:p>
    <w:p w14:paraId="7CB66C69" w14:textId="06538688" w:rsidR="008E31FF" w:rsidRPr="00060CEE" w:rsidRDefault="008E31FF" w:rsidP="001C34A6">
      <w:pPr>
        <w:pStyle w:val="Qualificao"/>
        <w:spacing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1C34A6" w:rsidRPr="001C34A6">
        <w:rPr>
          <w:b/>
          <w:sz w:val="24"/>
          <w:szCs w:val="24"/>
        </w:rPr>
        <w:t>OSVALDO PEIXER NETO</w:t>
      </w:r>
      <w:r w:rsidR="001C34A6" w:rsidRPr="001C34A6">
        <w:rPr>
          <w:bCs w:val="0"/>
          <w:sz w:val="24"/>
          <w:szCs w:val="24"/>
        </w:rPr>
        <w:t>, brasileiro, solteiro, empresário, portador do RG n. 4697197</w:t>
      </w:r>
      <w:r w:rsidR="001C34A6">
        <w:rPr>
          <w:bCs w:val="0"/>
          <w:sz w:val="24"/>
          <w:szCs w:val="24"/>
        </w:rPr>
        <w:t xml:space="preserve">, inscrito no </w:t>
      </w:r>
      <w:r w:rsidR="001C34A6" w:rsidRPr="001C34A6">
        <w:rPr>
          <w:bCs w:val="0"/>
          <w:sz w:val="24"/>
          <w:szCs w:val="24"/>
        </w:rPr>
        <w:t>CPF</w:t>
      </w:r>
      <w:r w:rsidR="001C34A6">
        <w:rPr>
          <w:bCs w:val="0"/>
          <w:sz w:val="24"/>
          <w:szCs w:val="24"/>
        </w:rPr>
        <w:t>/MF sob o</w:t>
      </w:r>
      <w:r w:rsidR="001C34A6" w:rsidRPr="001C34A6">
        <w:rPr>
          <w:bCs w:val="0"/>
          <w:sz w:val="24"/>
          <w:szCs w:val="24"/>
        </w:rPr>
        <w:t xml:space="preserve"> n. 066.897.999-21,</w:t>
      </w:r>
      <w:r w:rsidR="001C34A6">
        <w:rPr>
          <w:bCs w:val="0"/>
          <w:sz w:val="24"/>
          <w:szCs w:val="24"/>
        </w:rPr>
        <w:t xml:space="preserve"> </w:t>
      </w:r>
      <w:r w:rsidR="001C34A6" w:rsidRPr="001C34A6">
        <w:rPr>
          <w:bCs w:val="0"/>
          <w:sz w:val="24"/>
          <w:szCs w:val="24"/>
        </w:rPr>
        <w:t xml:space="preserve">residente e domiciliado </w:t>
      </w:r>
      <w:r w:rsidR="001C34A6">
        <w:rPr>
          <w:bCs w:val="0"/>
          <w:sz w:val="24"/>
          <w:szCs w:val="24"/>
        </w:rPr>
        <w:t xml:space="preserve">na </w:t>
      </w:r>
      <w:r w:rsidR="001C34A6" w:rsidRPr="001C34A6">
        <w:rPr>
          <w:bCs w:val="0"/>
          <w:sz w:val="24"/>
          <w:szCs w:val="24"/>
        </w:rPr>
        <w:t>Avenida Govern</w:t>
      </w:r>
      <w:r w:rsidR="001C34A6">
        <w:rPr>
          <w:bCs w:val="0"/>
          <w:sz w:val="24"/>
          <w:szCs w:val="24"/>
        </w:rPr>
        <w:t>ad</w:t>
      </w:r>
      <w:r w:rsidR="001C34A6" w:rsidRPr="001C34A6">
        <w:rPr>
          <w:bCs w:val="0"/>
          <w:sz w:val="24"/>
          <w:szCs w:val="24"/>
        </w:rPr>
        <w:t>o</w:t>
      </w:r>
      <w:r w:rsidR="001C34A6">
        <w:rPr>
          <w:bCs w:val="0"/>
          <w:sz w:val="24"/>
          <w:szCs w:val="24"/>
        </w:rPr>
        <w:t>r</w:t>
      </w:r>
      <w:r w:rsidR="001C34A6" w:rsidRPr="001C34A6">
        <w:rPr>
          <w:bCs w:val="0"/>
          <w:sz w:val="24"/>
          <w:szCs w:val="24"/>
        </w:rPr>
        <w:t xml:space="preserve"> Jorge Lacerda, n. 283, Campinas, São José</w:t>
      </w:r>
      <w:r w:rsidR="001C34A6">
        <w:rPr>
          <w:bCs w:val="0"/>
          <w:sz w:val="24"/>
          <w:szCs w:val="24"/>
        </w:rPr>
        <w:t xml:space="preserve">/SC, CEP n. </w:t>
      </w:r>
      <w:r w:rsidR="001C34A6" w:rsidRPr="001C34A6">
        <w:rPr>
          <w:bCs w:val="0"/>
          <w:sz w:val="24"/>
          <w:szCs w:val="24"/>
        </w:rPr>
        <w:t>88</w:t>
      </w:r>
      <w:r w:rsidR="001C34A6">
        <w:rPr>
          <w:bCs w:val="0"/>
          <w:sz w:val="24"/>
          <w:szCs w:val="24"/>
        </w:rPr>
        <w:t>.</w:t>
      </w:r>
      <w:r w:rsidR="001C34A6" w:rsidRPr="001C34A6">
        <w:rPr>
          <w:bCs w:val="0"/>
          <w:sz w:val="24"/>
          <w:szCs w:val="24"/>
        </w:rPr>
        <w:t>101-270</w:t>
      </w:r>
      <w:r w:rsidRPr="001C34A6">
        <w:rPr>
          <w:bCs w:val="0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 procurador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9015E8">
        <w:rPr>
          <w:sz w:val="24"/>
          <w:szCs w:val="24"/>
        </w:rPr>
        <w:t>com endereço profissional na Rua General Eurico Gaspar Dutra, n. 730, apto n. 509, bloco A, Florianópolis/SC, CEP n. 88.075-000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</w:t>
      </w:r>
      <w:r w:rsidR="001C34A6">
        <w:rPr>
          <w:sz w:val="24"/>
          <w:szCs w:val="24"/>
          <w:u w:val="single"/>
        </w:rPr>
        <w:t xml:space="preserve">à propositura e homologação de acordo </w:t>
      </w:r>
      <w:r w:rsidR="00B5352E">
        <w:rPr>
          <w:sz w:val="24"/>
          <w:szCs w:val="24"/>
          <w:u w:val="single"/>
        </w:rPr>
        <w:t xml:space="preserve">judicial </w:t>
      </w:r>
      <w:r w:rsidR="001C34A6">
        <w:rPr>
          <w:sz w:val="24"/>
          <w:szCs w:val="24"/>
          <w:u w:val="single"/>
        </w:rPr>
        <w:t>de dissolução de união estável,</w:t>
      </w:r>
      <w:r>
        <w:rPr>
          <w:sz w:val="24"/>
          <w:szCs w:val="24"/>
          <w:u w:val="single"/>
        </w:rPr>
        <w:t xml:space="preserve">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7D69FA84" w14:textId="77777777" w:rsidR="008E31FF" w:rsidRPr="00BC0D7C" w:rsidRDefault="008E31FF" w:rsidP="008E31FF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1C34A6">
        <w:rPr>
          <w:noProof/>
          <w:sz w:val="24"/>
          <w:szCs w:val="24"/>
        </w:rPr>
        <w:t>24 de outubro de 2022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65BC9C40" w14:textId="77777777" w:rsidR="008E31FF" w:rsidRDefault="008E31FF" w:rsidP="008E31FF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0FC33EA9" w14:textId="0FB17CBE" w:rsidR="008E31FF" w:rsidRDefault="008E31FF" w:rsidP="008E31FF">
      <w:pPr>
        <w:pStyle w:val="Qualificao"/>
        <w:spacing w:before="0"/>
        <w:ind w:left="-142"/>
        <w:rPr>
          <w:sz w:val="24"/>
          <w:szCs w:val="24"/>
        </w:rPr>
      </w:pPr>
    </w:p>
    <w:p w14:paraId="270B50B4" w14:textId="77777777" w:rsidR="001C34A6" w:rsidRDefault="001C34A6" w:rsidP="008E31FF">
      <w:pPr>
        <w:pStyle w:val="Qualificao"/>
        <w:spacing w:before="0"/>
        <w:ind w:left="-142"/>
        <w:rPr>
          <w:sz w:val="24"/>
          <w:szCs w:val="24"/>
        </w:rPr>
      </w:pPr>
    </w:p>
    <w:p w14:paraId="571D0764" w14:textId="77777777" w:rsidR="001C34A6" w:rsidRDefault="001C34A6" w:rsidP="008E31FF">
      <w:pPr>
        <w:pStyle w:val="Qualificao"/>
        <w:spacing w:before="0"/>
        <w:ind w:left="-142"/>
        <w:jc w:val="center"/>
        <w:rPr>
          <w:b/>
          <w:sz w:val="24"/>
        </w:rPr>
      </w:pPr>
      <w:r w:rsidRPr="001C34A6">
        <w:rPr>
          <w:b/>
          <w:sz w:val="24"/>
        </w:rPr>
        <w:t>OSVALDO PEIXER NETO</w:t>
      </w:r>
      <w:r w:rsidRPr="001C34A6">
        <w:rPr>
          <w:b/>
          <w:sz w:val="24"/>
        </w:rPr>
        <w:t xml:space="preserve"> </w:t>
      </w:r>
    </w:p>
    <w:p w14:paraId="64E2ADF3" w14:textId="4617F498" w:rsidR="008E31FF" w:rsidRPr="00F51C48" w:rsidRDefault="008E31FF" w:rsidP="008E31FF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1C34A6" w:rsidRPr="001C34A6">
        <w:rPr>
          <w:sz w:val="24"/>
          <w:szCs w:val="24"/>
        </w:rPr>
        <w:t>066.897.999-21</w:t>
      </w:r>
    </w:p>
    <w:p w14:paraId="67381FE3" w14:textId="77777777" w:rsidR="00131BEB" w:rsidRPr="008F53CE" w:rsidRDefault="00131BEB" w:rsidP="008E31FF">
      <w:pPr>
        <w:pStyle w:val="Destino"/>
        <w:spacing w:before="0"/>
        <w:ind w:left="-142"/>
        <w:jc w:val="center"/>
      </w:pPr>
    </w:p>
    <w:sectPr w:rsidR="00131BEB" w:rsidRPr="008F53CE" w:rsidSect="00EE3903">
      <w:headerReference w:type="default" r:id="rId8"/>
      <w:footerReference w:type="default" r:id="rId9"/>
      <w:pgSz w:w="11906" w:h="16838"/>
      <w:pgMar w:top="1985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97119" w14:textId="77777777" w:rsidR="001C34A6" w:rsidRDefault="001C34A6" w:rsidP="00943258">
      <w:pPr>
        <w:spacing w:after="0" w:line="240" w:lineRule="auto"/>
      </w:pPr>
      <w:r>
        <w:separator/>
      </w:r>
    </w:p>
  </w:endnote>
  <w:endnote w:type="continuationSeparator" w:id="0">
    <w:p w14:paraId="660F5FA1" w14:textId="77777777" w:rsidR="001C34A6" w:rsidRDefault="001C34A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11E232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9CE02F7" wp14:editId="3F5461D9">
              <wp:simplePos x="0" y="0"/>
              <wp:positionH relativeFrom="column">
                <wp:posOffset>1554745</wp:posOffset>
              </wp:positionH>
              <wp:positionV relativeFrom="paragraph">
                <wp:posOffset>-3175</wp:posOffset>
              </wp:positionV>
              <wp:extent cx="2628900" cy="156648"/>
              <wp:effectExtent l="0" t="0" r="0" b="0"/>
              <wp:wrapNone/>
              <wp:docPr id="2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C3769FA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C34C8" w14:textId="77777777" w:rsidR="001C34A6" w:rsidRDefault="001C34A6" w:rsidP="00943258">
      <w:pPr>
        <w:spacing w:after="0" w:line="240" w:lineRule="auto"/>
      </w:pPr>
      <w:r>
        <w:separator/>
      </w:r>
    </w:p>
  </w:footnote>
  <w:footnote w:type="continuationSeparator" w:id="0">
    <w:p w14:paraId="12C6D4D7" w14:textId="77777777" w:rsidR="001C34A6" w:rsidRDefault="001C34A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2BA6D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5E8F774E" wp14:editId="40E0C40D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7946C4B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AF631AC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1DC5127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4A6"/>
    <w:rsid w:val="00003F31"/>
    <w:rsid w:val="0004298B"/>
    <w:rsid w:val="00097661"/>
    <w:rsid w:val="000D228C"/>
    <w:rsid w:val="00131BEB"/>
    <w:rsid w:val="001667B0"/>
    <w:rsid w:val="00183BE2"/>
    <w:rsid w:val="001B2B98"/>
    <w:rsid w:val="001B2E75"/>
    <w:rsid w:val="001C34A6"/>
    <w:rsid w:val="00201F45"/>
    <w:rsid w:val="00207BE4"/>
    <w:rsid w:val="00272BFB"/>
    <w:rsid w:val="00291F6C"/>
    <w:rsid w:val="00377A2E"/>
    <w:rsid w:val="003E46B9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A062B"/>
    <w:rsid w:val="006C0DFC"/>
    <w:rsid w:val="00795616"/>
    <w:rsid w:val="007C36DB"/>
    <w:rsid w:val="00810D34"/>
    <w:rsid w:val="008A0012"/>
    <w:rsid w:val="008E31FF"/>
    <w:rsid w:val="008E377D"/>
    <w:rsid w:val="008F2218"/>
    <w:rsid w:val="008F53CE"/>
    <w:rsid w:val="008F7B29"/>
    <w:rsid w:val="009015E8"/>
    <w:rsid w:val="00924163"/>
    <w:rsid w:val="00943258"/>
    <w:rsid w:val="00A049FC"/>
    <w:rsid w:val="00B5352E"/>
    <w:rsid w:val="00B6363E"/>
    <w:rsid w:val="00BA2544"/>
    <w:rsid w:val="00C03B4C"/>
    <w:rsid w:val="00C0456B"/>
    <w:rsid w:val="00CB5FC5"/>
    <w:rsid w:val="00D32740"/>
    <w:rsid w:val="00DE0162"/>
    <w:rsid w:val="00DE0552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DDC4E7"/>
  <w15:chartTrackingRefBased/>
  <w15:docId w15:val="{FAC36D0C-EFE1-4480-96CB-35485127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A18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6</TotalTime>
  <Pages>1</Pages>
  <Words>206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</cp:revision>
  <cp:lastPrinted>2022-07-18T22:35:00Z</cp:lastPrinted>
  <dcterms:created xsi:type="dcterms:W3CDTF">2022-10-24T14:41:00Z</dcterms:created>
  <dcterms:modified xsi:type="dcterms:W3CDTF">2022-10-24T14:47:00Z</dcterms:modified>
</cp:coreProperties>
</file>