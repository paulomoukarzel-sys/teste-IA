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3941C" w14:textId="42E85755" w:rsidR="00182C1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Pr="00925C2E">
        <w:rPr>
          <w:rFonts w:ascii="Arial" w:eastAsia="Calibri" w:hAnsi="Arial" w:cs="Times New Roman"/>
          <w:sz w:val="24"/>
          <w:szCs w:val="24"/>
        </w:rPr>
        <w:t>VARA DE SUCESSÕES E REG</w:t>
      </w:r>
      <w:r>
        <w:rPr>
          <w:rFonts w:ascii="Arial" w:eastAsia="Calibri" w:hAnsi="Arial" w:cs="Times New Roman"/>
          <w:sz w:val="24"/>
          <w:szCs w:val="24"/>
        </w:rPr>
        <w:t xml:space="preserve">ISTROS PÚBLICOS </w:t>
      </w:r>
      <w:r w:rsidRPr="00925C2E">
        <w:rPr>
          <w:rFonts w:ascii="Arial" w:eastAsia="Calibri" w:hAnsi="Arial" w:cs="Times New Roman"/>
          <w:sz w:val="24"/>
          <w:szCs w:val="24"/>
        </w:rPr>
        <w:t>DA COMARCA DA CAPITAL</w:t>
      </w:r>
      <w:r>
        <w:rPr>
          <w:rFonts w:ascii="Arial" w:eastAsia="Calibri" w:hAnsi="Arial" w:cs="Times New Roman"/>
          <w:sz w:val="24"/>
          <w:szCs w:val="24"/>
        </w:rPr>
        <w:t>/SC.</w:t>
      </w:r>
    </w:p>
    <w:p w14:paraId="4885B483" w14:textId="77777777" w:rsidR="00182C1E" w:rsidRPr="00980061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C2485B" w14:textId="77777777" w:rsidR="00182C1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75EA93F" w14:textId="77777777" w:rsidR="00182C1E" w:rsidRPr="00136102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6FD11F" w14:textId="180A661C" w:rsidR="00182C1E" w:rsidRPr="00182C1E" w:rsidRDefault="00182C1E" w:rsidP="00182C1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25C2E">
        <w:rPr>
          <w:rFonts w:ascii="Arial" w:eastAsia="Calibri" w:hAnsi="Arial" w:cs="Times New Roman"/>
        </w:rPr>
        <w:t>Autos n. 0000308-44.2005.8.24.0090</w:t>
      </w:r>
    </w:p>
    <w:p w14:paraId="7CB64FED" w14:textId="77777777" w:rsidR="00182C1E" w:rsidRPr="003275B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792523BE" w14:textId="77777777" w:rsidR="00182C1E" w:rsidRPr="00136102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D9188D" w14:textId="7FB5F0AA" w:rsidR="00182C1E" w:rsidRPr="00A814BD" w:rsidRDefault="00182C1E" w:rsidP="0012589F">
      <w:pPr>
        <w:pStyle w:val="Qualificaodaspartes"/>
        <w:spacing w:line="360" w:lineRule="auto"/>
      </w:pPr>
      <w:r>
        <w:rPr>
          <w:b/>
        </w:rPr>
        <w:t>MARIA APARECIDA PARIS CÓ</w:t>
      </w:r>
      <w:r w:rsidR="00686D15">
        <w:rPr>
          <w:b/>
        </w:rPr>
        <w:t xml:space="preserve"> e OUTROS</w:t>
      </w:r>
      <w:r w:rsidRPr="00A814BD">
        <w:t xml:space="preserve">, </w:t>
      </w:r>
      <w:r w:rsidR="00686D15">
        <w:t xml:space="preserve">todos devidamente qualificados nos autos do </w:t>
      </w:r>
      <w:r>
        <w:t xml:space="preserve">inventário n. </w:t>
      </w:r>
      <w:r w:rsidRPr="00925C2E">
        <w:t>0000308-44.2005.8.24.0090</w:t>
      </w:r>
      <w:r>
        <w:t>, em que é autor da herança MARCO ANTÔNIO CÓ,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>
        <w:t xml:space="preserve">em atenção à </w:t>
      </w:r>
      <w:r w:rsidR="00686D15">
        <w:t xml:space="preserve">decisão do evento </w:t>
      </w:r>
      <w:r w:rsidR="00ED25C8">
        <w:t xml:space="preserve">367 e à </w:t>
      </w:r>
      <w:r>
        <w:t>intimação dos eventos 3</w:t>
      </w:r>
      <w:r w:rsidR="00ED25C8">
        <w:t>6</w:t>
      </w:r>
      <w:r>
        <w:t>8 a 3</w:t>
      </w:r>
      <w:r w:rsidR="00ED25C8">
        <w:t>7</w:t>
      </w:r>
      <w:r>
        <w:t xml:space="preserve">1, </w:t>
      </w:r>
      <w:r w:rsidR="00ED25C8">
        <w:t xml:space="preserve">informar que </w:t>
      </w:r>
      <w:r w:rsidR="00643813">
        <w:t xml:space="preserve">o </w:t>
      </w:r>
      <w:r w:rsidR="0012589F">
        <w:t xml:space="preserve">Imposto de Transmissão </w:t>
      </w:r>
      <w:r w:rsidR="0012589F" w:rsidRPr="0012589F">
        <w:rPr>
          <w:i/>
          <w:iCs/>
        </w:rPr>
        <w:t>Causa Mortis</w:t>
      </w:r>
      <w:r w:rsidR="0012589F">
        <w:t xml:space="preserve"> e Doação – </w:t>
      </w:r>
      <w:r w:rsidR="00643813">
        <w:t xml:space="preserve">ITCMD não foi recolhido </w:t>
      </w:r>
      <w:r w:rsidR="00A43269">
        <w:t xml:space="preserve">até o momento </w:t>
      </w:r>
      <w:r w:rsidR="00643813">
        <w:t>e os peticionantes não possuem condições de realizá-lo de forma antecipada</w:t>
      </w:r>
      <w:r w:rsidR="00A43269">
        <w:t>, sem o recebimento dos recursos provenientes da herança, razão pela qual requerem o prosseguimento do feito, com a ultimação</w:t>
      </w:r>
      <w:r w:rsidR="00180D68">
        <w:t xml:space="preserve"> da partilha</w:t>
      </w:r>
      <w:r w:rsidR="00C21BD8">
        <w:t xml:space="preserve"> e a determinação</w:t>
      </w:r>
      <w:r w:rsidR="00E163AA">
        <w:t xml:space="preserve"> de que o meeiro SÍLVIO </w:t>
      </w:r>
      <w:r w:rsidR="00580B91">
        <w:t>realize o repasse dos quinhões hereditários de</w:t>
      </w:r>
      <w:r w:rsidR="00EE0030">
        <w:t>vidos a</w:t>
      </w:r>
      <w:r w:rsidR="00580B91">
        <w:t xml:space="preserve"> cada herdeiro</w:t>
      </w:r>
      <w:r w:rsidR="00EE0030">
        <w:t xml:space="preserve"> </w:t>
      </w:r>
      <w:r w:rsidR="00EE0030" w:rsidRPr="00EE0030">
        <w:rPr>
          <w:sz w:val="20"/>
          <w:szCs w:val="18"/>
        </w:rPr>
        <w:t xml:space="preserve">(pois </w:t>
      </w:r>
      <w:r w:rsidR="00EE0030">
        <w:rPr>
          <w:sz w:val="20"/>
          <w:szCs w:val="18"/>
        </w:rPr>
        <w:t xml:space="preserve">Sílvio </w:t>
      </w:r>
      <w:r w:rsidR="00EE0030" w:rsidRPr="00EE0030">
        <w:rPr>
          <w:sz w:val="20"/>
          <w:szCs w:val="18"/>
        </w:rPr>
        <w:t xml:space="preserve">alienou todos os bens que compõem o acervo hereditário – </w:t>
      </w:r>
      <w:r w:rsidR="00EE0030" w:rsidRPr="00EE0030">
        <w:rPr>
          <w:i/>
          <w:iCs/>
          <w:sz w:val="20"/>
          <w:szCs w:val="18"/>
        </w:rPr>
        <w:t xml:space="preserve">vide </w:t>
      </w:r>
      <w:r w:rsidR="00EE0030" w:rsidRPr="00EE0030">
        <w:rPr>
          <w:sz w:val="20"/>
          <w:szCs w:val="18"/>
        </w:rPr>
        <w:t>petição do evento 348)</w:t>
      </w:r>
      <w:r w:rsidR="00180D68">
        <w:t xml:space="preserve">, para permitir que </w:t>
      </w:r>
      <w:r w:rsidR="00C21BD8">
        <w:t>consigam</w:t>
      </w:r>
      <w:r w:rsidR="00180D68">
        <w:t xml:space="preserve"> realizar o pagamento</w:t>
      </w:r>
      <w:r w:rsidR="0012589F">
        <w:t xml:space="preserve"> do tributo</w:t>
      </w:r>
      <w:r w:rsidR="009078A1">
        <w:t>,</w:t>
      </w:r>
      <w:r w:rsidR="0012589F">
        <w:t xml:space="preserve"> incidente no caso</w:t>
      </w:r>
      <w:r w:rsidR="009078A1">
        <w:t>, ao final do processo</w:t>
      </w:r>
      <w:r>
        <w:t>.</w:t>
      </w:r>
      <w:r w:rsidR="00796EC9">
        <w:t xml:space="preserve"> </w:t>
      </w:r>
    </w:p>
    <w:p w14:paraId="79547F4E" w14:textId="77777777" w:rsidR="00652313" w:rsidRDefault="00652313" w:rsidP="00F72134">
      <w:pPr>
        <w:pStyle w:val="Ttulo2"/>
      </w:pPr>
    </w:p>
    <w:p w14:paraId="62B1131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E36C00F" w14:textId="5452419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96EC9">
        <w:rPr>
          <w:rFonts w:ascii="Arial" w:eastAsia="Calibri" w:hAnsi="Arial" w:cs="Times New Roman"/>
          <w:noProof/>
          <w:sz w:val="24"/>
          <w:szCs w:val="24"/>
        </w:rPr>
        <w:t>23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572E3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964B9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DE48C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1059B7" w14:textId="77777777" w:rsidR="00182C1E" w:rsidRPr="00D576AF" w:rsidRDefault="00182C1E" w:rsidP="00182C1E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74E9C5F" w14:textId="77777777" w:rsidR="00182C1E" w:rsidRPr="004019B5" w:rsidRDefault="00182C1E" w:rsidP="00182C1E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4019B5">
        <w:rPr>
          <w:rFonts w:ascii="Arial" w:eastAsia="Times New Roman" w:hAnsi="Arial" w:cs="Times New Roman"/>
          <w:sz w:val="24"/>
          <w:szCs w:val="24"/>
        </w:rPr>
        <w:t>OAB/SC 36.591</w:t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A13CA83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44CB605" w14:textId="77777777" w:rsidR="000169F1" w:rsidRDefault="000169F1" w:rsidP="000169F1"/>
    <w:p w14:paraId="3B978CD1" w14:textId="77777777" w:rsidR="00131BEB" w:rsidRPr="000169F1" w:rsidRDefault="00131BEB" w:rsidP="000169F1"/>
    <w:sectPr w:rsidR="00131BEB" w:rsidRPr="000169F1" w:rsidSect="00CD51B1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3F4604" w14:textId="77777777" w:rsidR="00726557" w:rsidRDefault="00726557" w:rsidP="00943258">
      <w:pPr>
        <w:spacing w:after="0" w:line="240" w:lineRule="auto"/>
      </w:pPr>
      <w:r>
        <w:separator/>
      </w:r>
    </w:p>
  </w:endnote>
  <w:endnote w:type="continuationSeparator" w:id="0">
    <w:p w14:paraId="1AA68549" w14:textId="77777777" w:rsidR="00726557" w:rsidRDefault="0072655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9E6551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040C2D2" wp14:editId="1F7EBB3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25718351" name="Imagem 6257183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45BFB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72C70" w14:textId="77777777" w:rsidR="00726557" w:rsidRDefault="00726557" w:rsidP="00943258">
      <w:pPr>
        <w:spacing w:after="0" w:line="240" w:lineRule="auto"/>
      </w:pPr>
      <w:r>
        <w:separator/>
      </w:r>
    </w:p>
  </w:footnote>
  <w:footnote w:type="continuationSeparator" w:id="0">
    <w:p w14:paraId="5F59672A" w14:textId="77777777" w:rsidR="00726557" w:rsidRDefault="0072655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33D5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3D85B97" wp14:editId="0E3E89FF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139194939" name="Imagem 21391949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E74646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23BC52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A07B3A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455372485">
    <w:abstractNumId w:val="0"/>
    <w:lvlOverride w:ilvl="0">
      <w:startOverride w:val="1"/>
    </w:lvlOverride>
  </w:num>
  <w:num w:numId="5" w16cid:durableId="505749908">
    <w:abstractNumId w:val="0"/>
    <w:lvlOverride w:ilvl="0">
      <w:startOverride w:val="1"/>
    </w:lvlOverride>
  </w:num>
  <w:num w:numId="6" w16cid:durableId="883326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1E"/>
    <w:rsid w:val="00003F31"/>
    <w:rsid w:val="0000478D"/>
    <w:rsid w:val="00007641"/>
    <w:rsid w:val="000169F1"/>
    <w:rsid w:val="000202ED"/>
    <w:rsid w:val="00022A64"/>
    <w:rsid w:val="0004298B"/>
    <w:rsid w:val="00052EE5"/>
    <w:rsid w:val="000533D7"/>
    <w:rsid w:val="0008261F"/>
    <w:rsid w:val="00097661"/>
    <w:rsid w:val="000A0343"/>
    <w:rsid w:val="000A2797"/>
    <w:rsid w:val="000B7931"/>
    <w:rsid w:val="000D228C"/>
    <w:rsid w:val="000E11FE"/>
    <w:rsid w:val="000F63C3"/>
    <w:rsid w:val="000F7D28"/>
    <w:rsid w:val="00100020"/>
    <w:rsid w:val="0012589F"/>
    <w:rsid w:val="00131BEB"/>
    <w:rsid w:val="00151A42"/>
    <w:rsid w:val="001667B0"/>
    <w:rsid w:val="0017250C"/>
    <w:rsid w:val="001761C0"/>
    <w:rsid w:val="00180D68"/>
    <w:rsid w:val="00182C1E"/>
    <w:rsid w:val="00183BE2"/>
    <w:rsid w:val="001A07B9"/>
    <w:rsid w:val="001B2B98"/>
    <w:rsid w:val="001B2E75"/>
    <w:rsid w:val="001D4516"/>
    <w:rsid w:val="001F1FC7"/>
    <w:rsid w:val="00201F45"/>
    <w:rsid w:val="00207BE4"/>
    <w:rsid w:val="00214E09"/>
    <w:rsid w:val="00215940"/>
    <w:rsid w:val="002421C7"/>
    <w:rsid w:val="00272BFB"/>
    <w:rsid w:val="00287C0D"/>
    <w:rsid w:val="00291F6C"/>
    <w:rsid w:val="002B1036"/>
    <w:rsid w:val="002B3917"/>
    <w:rsid w:val="002B5177"/>
    <w:rsid w:val="002C3B82"/>
    <w:rsid w:val="002C3BEC"/>
    <w:rsid w:val="002D7494"/>
    <w:rsid w:val="00306451"/>
    <w:rsid w:val="00312F2D"/>
    <w:rsid w:val="00314453"/>
    <w:rsid w:val="0032310A"/>
    <w:rsid w:val="003275BE"/>
    <w:rsid w:val="0033013A"/>
    <w:rsid w:val="003431A8"/>
    <w:rsid w:val="00377A2E"/>
    <w:rsid w:val="003801CD"/>
    <w:rsid w:val="003B1EA3"/>
    <w:rsid w:val="003B7C85"/>
    <w:rsid w:val="003B7CE8"/>
    <w:rsid w:val="003D37CE"/>
    <w:rsid w:val="003D6F30"/>
    <w:rsid w:val="003E0B7A"/>
    <w:rsid w:val="003E46B9"/>
    <w:rsid w:val="003F6112"/>
    <w:rsid w:val="004200CE"/>
    <w:rsid w:val="004310A9"/>
    <w:rsid w:val="0043748D"/>
    <w:rsid w:val="004949AD"/>
    <w:rsid w:val="004A2E09"/>
    <w:rsid w:val="004B401D"/>
    <w:rsid w:val="004B72C1"/>
    <w:rsid w:val="004F2B78"/>
    <w:rsid w:val="004F2CCA"/>
    <w:rsid w:val="004F384D"/>
    <w:rsid w:val="00501A18"/>
    <w:rsid w:val="005321DA"/>
    <w:rsid w:val="00580B91"/>
    <w:rsid w:val="00585FB5"/>
    <w:rsid w:val="00592767"/>
    <w:rsid w:val="005A28DA"/>
    <w:rsid w:val="005B67EA"/>
    <w:rsid w:val="005C63B8"/>
    <w:rsid w:val="005D16DC"/>
    <w:rsid w:val="005D7D4D"/>
    <w:rsid w:val="005E58E2"/>
    <w:rsid w:val="005E6ED6"/>
    <w:rsid w:val="0061479F"/>
    <w:rsid w:val="0062597D"/>
    <w:rsid w:val="00635316"/>
    <w:rsid w:val="00643813"/>
    <w:rsid w:val="00652313"/>
    <w:rsid w:val="0065453A"/>
    <w:rsid w:val="00654FEA"/>
    <w:rsid w:val="006674C3"/>
    <w:rsid w:val="00673228"/>
    <w:rsid w:val="0067370C"/>
    <w:rsid w:val="00674B33"/>
    <w:rsid w:val="00685BA7"/>
    <w:rsid w:val="00686D15"/>
    <w:rsid w:val="0069023C"/>
    <w:rsid w:val="00693F8B"/>
    <w:rsid w:val="006945DD"/>
    <w:rsid w:val="00696295"/>
    <w:rsid w:val="006C0DFC"/>
    <w:rsid w:val="00702752"/>
    <w:rsid w:val="00710ABC"/>
    <w:rsid w:val="007117B0"/>
    <w:rsid w:val="00722DF5"/>
    <w:rsid w:val="00726557"/>
    <w:rsid w:val="0077525C"/>
    <w:rsid w:val="00777B3C"/>
    <w:rsid w:val="007800EC"/>
    <w:rsid w:val="00795616"/>
    <w:rsid w:val="00796EC9"/>
    <w:rsid w:val="00797900"/>
    <w:rsid w:val="007A212C"/>
    <w:rsid w:val="007A4F71"/>
    <w:rsid w:val="007B0816"/>
    <w:rsid w:val="007C36DB"/>
    <w:rsid w:val="007C5BC4"/>
    <w:rsid w:val="00810D34"/>
    <w:rsid w:val="00824226"/>
    <w:rsid w:val="00826299"/>
    <w:rsid w:val="00831546"/>
    <w:rsid w:val="008404AF"/>
    <w:rsid w:val="00841A9A"/>
    <w:rsid w:val="00864727"/>
    <w:rsid w:val="008A0012"/>
    <w:rsid w:val="008A1901"/>
    <w:rsid w:val="008B021E"/>
    <w:rsid w:val="008B2A8A"/>
    <w:rsid w:val="008C329A"/>
    <w:rsid w:val="008D241E"/>
    <w:rsid w:val="008D4437"/>
    <w:rsid w:val="008E03C0"/>
    <w:rsid w:val="008E1931"/>
    <w:rsid w:val="008E31FF"/>
    <w:rsid w:val="008E377D"/>
    <w:rsid w:val="008F2218"/>
    <w:rsid w:val="008F53CE"/>
    <w:rsid w:val="008F7B29"/>
    <w:rsid w:val="0090226D"/>
    <w:rsid w:val="00907158"/>
    <w:rsid w:val="009078A1"/>
    <w:rsid w:val="00924163"/>
    <w:rsid w:val="00943258"/>
    <w:rsid w:val="009449DE"/>
    <w:rsid w:val="00950BC1"/>
    <w:rsid w:val="00956DC1"/>
    <w:rsid w:val="00973854"/>
    <w:rsid w:val="009A3D05"/>
    <w:rsid w:val="009A4606"/>
    <w:rsid w:val="009B1350"/>
    <w:rsid w:val="009B626E"/>
    <w:rsid w:val="00A049FC"/>
    <w:rsid w:val="00A110A2"/>
    <w:rsid w:val="00A27279"/>
    <w:rsid w:val="00A33576"/>
    <w:rsid w:val="00A424AB"/>
    <w:rsid w:val="00A42D1F"/>
    <w:rsid w:val="00A43269"/>
    <w:rsid w:val="00A71E2D"/>
    <w:rsid w:val="00A734F5"/>
    <w:rsid w:val="00A8034A"/>
    <w:rsid w:val="00A84FD1"/>
    <w:rsid w:val="00A866D6"/>
    <w:rsid w:val="00A94C11"/>
    <w:rsid w:val="00AA130D"/>
    <w:rsid w:val="00AB47B7"/>
    <w:rsid w:val="00AE22BA"/>
    <w:rsid w:val="00B14A81"/>
    <w:rsid w:val="00B319DA"/>
    <w:rsid w:val="00B32EE0"/>
    <w:rsid w:val="00B6148E"/>
    <w:rsid w:val="00B6363E"/>
    <w:rsid w:val="00B63F2C"/>
    <w:rsid w:val="00B65668"/>
    <w:rsid w:val="00BA2544"/>
    <w:rsid w:val="00BA4FCF"/>
    <w:rsid w:val="00BA72C7"/>
    <w:rsid w:val="00BC4240"/>
    <w:rsid w:val="00BC5FDE"/>
    <w:rsid w:val="00BD6F70"/>
    <w:rsid w:val="00BE039D"/>
    <w:rsid w:val="00BE3F92"/>
    <w:rsid w:val="00C03B4C"/>
    <w:rsid w:val="00C0456B"/>
    <w:rsid w:val="00C06BDE"/>
    <w:rsid w:val="00C20D07"/>
    <w:rsid w:val="00C21BD8"/>
    <w:rsid w:val="00C23E94"/>
    <w:rsid w:val="00C349F5"/>
    <w:rsid w:val="00C46231"/>
    <w:rsid w:val="00C47970"/>
    <w:rsid w:val="00C6063E"/>
    <w:rsid w:val="00CB3A29"/>
    <w:rsid w:val="00CB5FC5"/>
    <w:rsid w:val="00CD00F3"/>
    <w:rsid w:val="00CD51B1"/>
    <w:rsid w:val="00D32740"/>
    <w:rsid w:val="00D404F3"/>
    <w:rsid w:val="00D503B2"/>
    <w:rsid w:val="00D6068E"/>
    <w:rsid w:val="00D806CC"/>
    <w:rsid w:val="00D9076E"/>
    <w:rsid w:val="00D9305F"/>
    <w:rsid w:val="00DC2285"/>
    <w:rsid w:val="00DC7231"/>
    <w:rsid w:val="00DE0162"/>
    <w:rsid w:val="00DE0247"/>
    <w:rsid w:val="00DE0552"/>
    <w:rsid w:val="00DF2C09"/>
    <w:rsid w:val="00DF5478"/>
    <w:rsid w:val="00E01391"/>
    <w:rsid w:val="00E05790"/>
    <w:rsid w:val="00E163AA"/>
    <w:rsid w:val="00E358DD"/>
    <w:rsid w:val="00E4022E"/>
    <w:rsid w:val="00E437A0"/>
    <w:rsid w:val="00E7392E"/>
    <w:rsid w:val="00E8114E"/>
    <w:rsid w:val="00E90F3C"/>
    <w:rsid w:val="00E968BB"/>
    <w:rsid w:val="00EB3B45"/>
    <w:rsid w:val="00EB4346"/>
    <w:rsid w:val="00ED1319"/>
    <w:rsid w:val="00ED25C8"/>
    <w:rsid w:val="00EE0030"/>
    <w:rsid w:val="00EE3903"/>
    <w:rsid w:val="00EE6F3A"/>
    <w:rsid w:val="00EF07E3"/>
    <w:rsid w:val="00EF111A"/>
    <w:rsid w:val="00EF68B0"/>
    <w:rsid w:val="00F11B2C"/>
    <w:rsid w:val="00F22B73"/>
    <w:rsid w:val="00F47416"/>
    <w:rsid w:val="00F525E8"/>
    <w:rsid w:val="00F55F60"/>
    <w:rsid w:val="00F56373"/>
    <w:rsid w:val="00F60D52"/>
    <w:rsid w:val="00F72134"/>
    <w:rsid w:val="00F87DBD"/>
    <w:rsid w:val="00F927EB"/>
    <w:rsid w:val="00FB38A5"/>
    <w:rsid w:val="00FB3A3F"/>
    <w:rsid w:val="00FB524B"/>
    <w:rsid w:val="00FC0556"/>
    <w:rsid w:val="00FC630B"/>
    <w:rsid w:val="00FC63CA"/>
    <w:rsid w:val="00FD13FE"/>
    <w:rsid w:val="00FE0E99"/>
    <w:rsid w:val="00FE5307"/>
    <w:rsid w:val="00FE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CB47F"/>
  <w15:chartTrackingRefBased/>
  <w15:docId w15:val="{7ADD249C-8478-4D73-B724-8B705477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3275B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3275B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</TotalTime>
  <Pages>1</Pages>
  <Words>200</Words>
  <Characters>1099</Characters>
  <Application>Microsoft Office Word</Application>
  <DocSecurity>0</DocSecurity>
  <Lines>33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</cp:revision>
  <cp:lastPrinted>2022-07-18T22:35:00Z</cp:lastPrinted>
  <dcterms:created xsi:type="dcterms:W3CDTF">2024-09-23T14:07:00Z</dcterms:created>
  <dcterms:modified xsi:type="dcterms:W3CDTF">2024-09-23T20:54:00Z</dcterms:modified>
</cp:coreProperties>
</file>