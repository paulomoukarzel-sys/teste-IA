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C10CE" w14:textId="75E73E6F" w:rsidR="000169F1" w:rsidRPr="00980061" w:rsidRDefault="00D873C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D873C8">
        <w:rPr>
          <w:rFonts w:ascii="Arial" w:eastAsia="Calibri" w:hAnsi="Arial" w:cs="Times New Roman"/>
          <w:sz w:val="24"/>
          <w:szCs w:val="24"/>
        </w:rPr>
        <w:t xml:space="preserve">EXCELENTÍSSIMO SENHOR DOUTOR MARCELO ARRUDA ALMEIDA, </w:t>
      </w:r>
      <w:r>
        <w:rPr>
          <w:rFonts w:ascii="Arial" w:eastAsia="Calibri" w:hAnsi="Arial" w:cs="Times New Roman"/>
          <w:sz w:val="24"/>
          <w:szCs w:val="24"/>
        </w:rPr>
        <w:t xml:space="preserve">DIGNÍSSIMO </w:t>
      </w:r>
      <w:r w:rsidRPr="00D873C8">
        <w:rPr>
          <w:rFonts w:ascii="Arial" w:eastAsia="Calibri" w:hAnsi="Arial" w:cs="Times New Roman"/>
          <w:sz w:val="24"/>
          <w:szCs w:val="24"/>
        </w:rPr>
        <w:t>DELEGADO DE POLÍCIA RESPONSÁVEL PELO IP N. 5.23.00503.</w:t>
      </w:r>
    </w:p>
    <w:p w14:paraId="0ACD83E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492EC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951CB4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E7B0201" w14:textId="7B1941FF" w:rsidR="000169F1" w:rsidRPr="00136102" w:rsidRDefault="00D873C8" w:rsidP="00D873C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Inquérito Policial n. </w:t>
      </w:r>
      <w:r w:rsidRPr="00D873C8">
        <w:rPr>
          <w:rFonts w:ascii="Arial" w:eastAsia="Calibri" w:hAnsi="Arial" w:cs="Times New Roman"/>
          <w:sz w:val="24"/>
          <w:szCs w:val="24"/>
        </w:rPr>
        <w:t>5.23.00503</w:t>
      </w:r>
    </w:p>
    <w:p w14:paraId="2008A75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07CF2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1A2E741" w14:textId="66E873B7" w:rsidR="000169F1" w:rsidRPr="00D873C8" w:rsidRDefault="00D873C8" w:rsidP="000169F1">
      <w:pPr>
        <w:pStyle w:val="Qualificaodaspartes"/>
      </w:pPr>
      <w:r>
        <w:rPr>
          <w:b/>
        </w:rPr>
        <w:t>ANA CLÁUDIA THOBER CHARÃO</w:t>
      </w:r>
      <w:r w:rsidRPr="00A814BD">
        <w:t xml:space="preserve">, </w:t>
      </w:r>
      <w:r>
        <w:t>já qualificada nos autos do</w:t>
      </w:r>
      <w:r>
        <w:t xml:space="preserve"> inquérito policial n. 5.23.00503, em tramitação perante essa nobre Delegacia de Polícia de Palhoça/SC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 xml:space="preserve">s </w:t>
      </w:r>
      <w:r w:rsidRPr="00D873C8">
        <w:rPr>
          <w:sz w:val="20"/>
          <w:szCs w:val="18"/>
        </w:rPr>
        <w:t>(</w:t>
      </w:r>
      <w:r w:rsidRPr="00D873C8">
        <w:rPr>
          <w:b/>
          <w:bCs w:val="0"/>
          <w:sz w:val="20"/>
          <w:szCs w:val="18"/>
        </w:rPr>
        <w:t>doc. 1</w:t>
      </w:r>
      <w:r w:rsidRPr="00D873C8">
        <w:rPr>
          <w:sz w:val="20"/>
          <w:szCs w:val="18"/>
        </w:rPr>
        <w:t>)</w:t>
      </w:r>
      <w:r w:rsidR="000169F1" w:rsidRPr="00A814BD">
        <w:t xml:space="preserve">, </w:t>
      </w:r>
      <w:r>
        <w:t xml:space="preserve">juntar aos autos o atestado médico em anexo </w:t>
      </w:r>
      <w:r w:rsidRPr="00D873C8">
        <w:rPr>
          <w:sz w:val="20"/>
          <w:szCs w:val="18"/>
        </w:rPr>
        <w:t>(</w:t>
      </w:r>
      <w:r w:rsidRPr="00D873C8">
        <w:rPr>
          <w:b/>
          <w:bCs w:val="0"/>
          <w:sz w:val="20"/>
          <w:szCs w:val="18"/>
        </w:rPr>
        <w:t>doc. 2</w:t>
      </w:r>
      <w:r w:rsidRPr="00D873C8">
        <w:rPr>
          <w:sz w:val="20"/>
          <w:szCs w:val="18"/>
        </w:rPr>
        <w:t>)</w:t>
      </w:r>
      <w:r>
        <w:t xml:space="preserve"> e expor e requerer o seguinte. </w:t>
      </w:r>
    </w:p>
    <w:p w14:paraId="718E8B84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AAE6472" w14:textId="77777777" w:rsidR="00D873C8" w:rsidRPr="00D873C8" w:rsidRDefault="00D873C8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12"/>
          <w:szCs w:val="12"/>
        </w:rPr>
      </w:pPr>
    </w:p>
    <w:p w14:paraId="3C4A4BEE" w14:textId="3417B485" w:rsidR="000169F1" w:rsidRDefault="00D873C8" w:rsidP="000169F1">
      <w:pPr>
        <w:pStyle w:val="SemEspaamento"/>
      </w:pPr>
      <w:r>
        <w:t xml:space="preserve">Excelência, a peticionante apresenta </w:t>
      </w:r>
      <w:r w:rsidRPr="00D873C8">
        <w:t xml:space="preserve">o atestado médico elaborado pelo Dr. Victor Raphael Corrêa Voss </w:t>
      </w:r>
      <w:r w:rsidRPr="00D873C8">
        <w:rPr>
          <w:sz w:val="20"/>
          <w:szCs w:val="18"/>
        </w:rPr>
        <w:t>(</w:t>
      </w:r>
      <w:r w:rsidRPr="00D873C8">
        <w:rPr>
          <w:b/>
          <w:bCs/>
          <w:sz w:val="20"/>
          <w:szCs w:val="18"/>
        </w:rPr>
        <w:t>doc.</w:t>
      </w:r>
      <w:r w:rsidRPr="00D873C8">
        <w:rPr>
          <w:b/>
          <w:bCs/>
          <w:sz w:val="20"/>
          <w:szCs w:val="18"/>
        </w:rPr>
        <w:t xml:space="preserve"> 2</w:t>
      </w:r>
      <w:r w:rsidRPr="00D873C8">
        <w:rPr>
          <w:sz w:val="20"/>
          <w:szCs w:val="18"/>
        </w:rPr>
        <w:t>)</w:t>
      </w:r>
      <w:r w:rsidRPr="00D873C8">
        <w:t xml:space="preserve">, psiquiatra responsável pelo </w:t>
      </w:r>
      <w:r>
        <w:t xml:space="preserve">seu </w:t>
      </w:r>
      <w:r w:rsidRPr="00D873C8">
        <w:t>tratamento</w:t>
      </w:r>
      <w:r>
        <w:t xml:space="preserve"> desde dezembro de 2022</w:t>
      </w:r>
      <w:r w:rsidRPr="00D873C8">
        <w:t>, como forma de contribuir para a apuração realizada n</w:t>
      </w:r>
      <w:r w:rsidR="00F6241B">
        <w:t>este</w:t>
      </w:r>
      <w:r w:rsidRPr="00D873C8">
        <w:t xml:space="preserve"> inquérito e esclarecer o estado de saúde mental da investigada </w:t>
      </w:r>
      <w:r w:rsidRPr="00D873C8">
        <w:rPr>
          <w:sz w:val="20"/>
          <w:szCs w:val="18"/>
        </w:rPr>
        <w:t>(Ana</w:t>
      </w:r>
      <w:r w:rsidRPr="00D873C8">
        <w:rPr>
          <w:sz w:val="20"/>
          <w:szCs w:val="18"/>
        </w:rPr>
        <w:t xml:space="preserve"> Cláudia</w:t>
      </w:r>
      <w:r w:rsidRPr="00D873C8">
        <w:rPr>
          <w:sz w:val="20"/>
          <w:szCs w:val="18"/>
        </w:rPr>
        <w:t>)</w:t>
      </w:r>
      <w:r>
        <w:t>.</w:t>
      </w:r>
    </w:p>
    <w:p w14:paraId="54555AA2" w14:textId="14F8C597" w:rsidR="00D873C8" w:rsidRDefault="00D873C8" w:rsidP="000169F1">
      <w:pPr>
        <w:pStyle w:val="SemEspaamento"/>
      </w:pPr>
      <w:r>
        <w:t xml:space="preserve">Nesse documento, </w:t>
      </w:r>
      <w:r w:rsidRPr="00D873C8">
        <w:t xml:space="preserve">o </w:t>
      </w:r>
      <w:r>
        <w:t xml:space="preserve">Dr. Voss </w:t>
      </w:r>
      <w:r w:rsidRPr="00D873C8">
        <w:t>é categórico em afirmar que Ana Cláudia teve diversos episódios de uso abusivo de medicações que impactam de forma significativa no discernimento do usuário</w:t>
      </w:r>
      <w:r w:rsidR="00F6241B">
        <w:t xml:space="preserve"> e que </w:t>
      </w:r>
      <w:r w:rsidRPr="00D873C8">
        <w:t>ocasiona</w:t>
      </w:r>
      <w:r w:rsidR="00F6241B">
        <w:t>m</w:t>
      </w:r>
      <w:r w:rsidRPr="00D873C8">
        <w:t>, inclusive, comportamentos inadequados e amnésia durante o efeito da medicação</w:t>
      </w:r>
      <w:r>
        <w:t>.</w:t>
      </w:r>
    </w:p>
    <w:p w14:paraId="2AFC97B6" w14:textId="2E91B3AD" w:rsidR="00D873C8" w:rsidRDefault="00B54E01" w:rsidP="00CF551F">
      <w:pPr>
        <w:pStyle w:val="SemEspaamento"/>
      </w:pPr>
      <w:r>
        <w:t>Além disso</w:t>
      </w:r>
      <w:r w:rsidR="00D873C8">
        <w:t>,</w:t>
      </w:r>
      <w:r>
        <w:t xml:space="preserve"> como registrou o Dr. Voss no atestado, “</w:t>
      </w:r>
      <w:r w:rsidRPr="00B54E01">
        <w:rPr>
          <w:i/>
          <w:iCs/>
        </w:rPr>
        <w:t xml:space="preserve">Sob efeito da medicação a pessoa pode apresentar </w:t>
      </w:r>
      <w:r w:rsidRPr="007E5711">
        <w:rPr>
          <w:b/>
          <w:bCs/>
          <w:i/>
          <w:iCs/>
        </w:rPr>
        <w:t>juízo</w:t>
      </w:r>
      <w:r w:rsidRPr="00B54E01">
        <w:rPr>
          <w:i/>
          <w:iCs/>
        </w:rPr>
        <w:t xml:space="preserve"> </w:t>
      </w:r>
      <w:r w:rsidRPr="007E5711">
        <w:rPr>
          <w:b/>
          <w:bCs/>
          <w:i/>
          <w:iCs/>
        </w:rPr>
        <w:t>crítico</w:t>
      </w:r>
      <w:r w:rsidRPr="00B54E01">
        <w:rPr>
          <w:i/>
          <w:iCs/>
        </w:rPr>
        <w:t xml:space="preserve"> </w:t>
      </w:r>
      <w:r w:rsidRPr="007E5711">
        <w:rPr>
          <w:b/>
          <w:bCs/>
          <w:i/>
          <w:iCs/>
        </w:rPr>
        <w:t>prejudicado</w:t>
      </w:r>
      <w:r w:rsidRPr="00B54E01">
        <w:rPr>
          <w:i/>
          <w:iCs/>
        </w:rPr>
        <w:t xml:space="preserve"> </w:t>
      </w:r>
      <w:r w:rsidRPr="007E5711">
        <w:rPr>
          <w:b/>
          <w:bCs/>
          <w:i/>
          <w:iCs/>
        </w:rPr>
        <w:t>ou</w:t>
      </w:r>
      <w:r w:rsidRPr="00B54E01">
        <w:rPr>
          <w:i/>
          <w:iCs/>
        </w:rPr>
        <w:t xml:space="preserve"> </w:t>
      </w:r>
      <w:r w:rsidRPr="007E5711">
        <w:rPr>
          <w:b/>
          <w:bCs/>
          <w:i/>
          <w:iCs/>
        </w:rPr>
        <w:t>ausente</w:t>
      </w:r>
      <w:r w:rsidRPr="00B54E01">
        <w:rPr>
          <w:i/>
          <w:iCs/>
        </w:rPr>
        <w:t>, tomando decisões</w:t>
      </w:r>
      <w:r w:rsidRPr="00B54E01">
        <w:rPr>
          <w:i/>
          <w:iCs/>
        </w:rPr>
        <w:t xml:space="preserve"> </w:t>
      </w:r>
      <w:r w:rsidRPr="00B54E01">
        <w:rPr>
          <w:i/>
          <w:iCs/>
        </w:rPr>
        <w:t>sem considerar adequadamente os riscos e consequências</w:t>
      </w:r>
      <w:r>
        <w:t>”.</w:t>
      </w:r>
    </w:p>
    <w:p w14:paraId="2DE02E71" w14:textId="48547F76" w:rsidR="00D873C8" w:rsidRDefault="00F6241B" w:rsidP="000169F1">
      <w:pPr>
        <w:pStyle w:val="SemEspaamento"/>
      </w:pPr>
      <w:r>
        <w:t xml:space="preserve">Portanto, o atestado em anexo </w:t>
      </w:r>
      <w:r w:rsidR="00B54E01">
        <w:t>demonstra que</w:t>
      </w:r>
      <w:r>
        <w:t xml:space="preserve"> </w:t>
      </w:r>
      <w:r w:rsidR="00B54E01">
        <w:t xml:space="preserve">a peticionante estava passando por um momento de uso abusivo </w:t>
      </w:r>
      <w:r w:rsidR="007E5711">
        <w:t>principalmente</w:t>
      </w:r>
      <w:r w:rsidR="007E5711">
        <w:t xml:space="preserve"> </w:t>
      </w:r>
      <w:r w:rsidR="00B54E01">
        <w:t xml:space="preserve">do medicamento </w:t>
      </w:r>
      <w:proofErr w:type="spellStart"/>
      <w:r w:rsidR="00B54E01">
        <w:t>Zolpidem</w:t>
      </w:r>
      <w:proofErr w:type="spellEnd"/>
      <w:r w:rsidR="00B54E01">
        <w:t xml:space="preserve">, o que </w:t>
      </w:r>
      <w:r w:rsidR="00D873C8">
        <w:t>reforça</w:t>
      </w:r>
      <w:r w:rsidR="00D873C8" w:rsidRPr="00D873C8">
        <w:t xml:space="preserve"> que a investigada não estava em pleno gozo de sua sanidade mental à época dos fatos apurados neste inquérito policial.</w:t>
      </w:r>
      <w:r w:rsidR="00D873C8">
        <w:t xml:space="preserve"> </w:t>
      </w:r>
    </w:p>
    <w:p w14:paraId="744FF230" w14:textId="5AB51049" w:rsidR="00B54E01" w:rsidRDefault="00F6241B" w:rsidP="000169F1">
      <w:pPr>
        <w:pStyle w:val="SemEspaamento"/>
      </w:pPr>
      <w:r>
        <w:t>E o</w:t>
      </w:r>
      <w:r w:rsidR="00B54E01">
        <w:t xml:space="preserve"> uso abusivo </w:t>
      </w:r>
      <w:r>
        <w:t>desse medicamento resultou</w:t>
      </w:r>
      <w:r w:rsidR="00B54E01">
        <w:t xml:space="preserve">, inclusive, </w:t>
      </w:r>
      <w:r>
        <w:t>n</w:t>
      </w:r>
      <w:r w:rsidR="00B54E01">
        <w:t>a reprovação de um semestre d</w:t>
      </w:r>
      <w:r>
        <w:t xml:space="preserve">o curso </w:t>
      </w:r>
      <w:r w:rsidR="007E5711">
        <w:t>d</w:t>
      </w:r>
      <w:r>
        <w:t xml:space="preserve">e medicina da UNISUL </w:t>
      </w:r>
      <w:r w:rsidRPr="00F6241B">
        <w:rPr>
          <w:sz w:val="20"/>
          <w:szCs w:val="18"/>
        </w:rPr>
        <w:t>(2022/2)</w:t>
      </w:r>
      <w:r>
        <w:t xml:space="preserve"> e, posteriormente, no desligamento</w:t>
      </w:r>
      <w:r w:rsidR="007E5711">
        <w:t xml:space="preserve"> da faculdade, </w:t>
      </w:r>
      <w:r>
        <w:t>após o encerramento do PAD n. 2/2023, que está anexado a este inquérito policial.</w:t>
      </w:r>
    </w:p>
    <w:p w14:paraId="063F8F47" w14:textId="1D09620E" w:rsidR="00F6241B" w:rsidRPr="0042579F" w:rsidRDefault="00F6241B" w:rsidP="000169F1">
      <w:pPr>
        <w:pStyle w:val="SemEspaamento"/>
      </w:pPr>
      <w:r>
        <w:lastRenderedPageBreak/>
        <w:t xml:space="preserve">Assim, </w:t>
      </w:r>
      <w:r w:rsidR="007E5711">
        <w:t xml:space="preserve">uma vez </w:t>
      </w:r>
      <w:r>
        <w:t xml:space="preserve">evidenciada a falta de </w:t>
      </w:r>
      <w:r w:rsidR="007E5711">
        <w:t xml:space="preserve">consciência em relação à conduta eventualmente praticada pela requerente, o que afasta, também, a existência do dolo necessário para a aplicação de sanção penal, </w:t>
      </w:r>
      <w:r w:rsidR="00FB5E8F">
        <w:t xml:space="preserve">requer-se o arquivamento do presente inquérito policial </w:t>
      </w:r>
      <w:r w:rsidR="00EB26E7">
        <w:t>no que diz respeito</w:t>
      </w:r>
      <w:r w:rsidR="00FB5E8F">
        <w:t xml:space="preserve"> à Ana Cláudia </w:t>
      </w:r>
      <w:proofErr w:type="spellStart"/>
      <w:r w:rsidR="00FB5E8F">
        <w:t>Thober</w:t>
      </w:r>
      <w:proofErr w:type="spellEnd"/>
      <w:r w:rsidR="00FB5E8F">
        <w:t xml:space="preserve"> Charão.</w:t>
      </w:r>
    </w:p>
    <w:p w14:paraId="549C8BCA" w14:textId="0BE0051A" w:rsidR="000169F1" w:rsidRPr="00136102" w:rsidRDefault="000169F1" w:rsidP="00FB5E8F">
      <w:pPr>
        <w:pStyle w:val="Ttulo2"/>
      </w:pPr>
      <w:r w:rsidRPr="0042579F">
        <w:t xml:space="preserve"> </w:t>
      </w:r>
    </w:p>
    <w:p w14:paraId="4257565F" w14:textId="31374096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</w:t>
      </w:r>
      <w:r w:rsidR="00D873C8">
        <w:t>Ilson José da Silva</w:t>
      </w:r>
      <w:r>
        <w:t xml:space="preserve">, inscrito na OAB/SC sob o n° </w:t>
      </w:r>
      <w:r w:rsidR="00D873C8">
        <w:t>59.274</w:t>
      </w:r>
      <w:r>
        <w:t xml:space="preserve">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35820424" w14:textId="77777777" w:rsidR="000169F1" w:rsidRDefault="000169F1" w:rsidP="00F6241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E5B98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30AA7A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873C8">
        <w:rPr>
          <w:rFonts w:ascii="Arial" w:eastAsia="Calibri" w:hAnsi="Arial" w:cs="Times New Roman"/>
          <w:noProof/>
          <w:sz w:val="24"/>
          <w:szCs w:val="24"/>
        </w:rPr>
        <w:t>18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ACEECC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F5DE40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001F60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482C55" w14:textId="0AC22D8E" w:rsidR="00EE029A" w:rsidRPr="00B54E01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B54E01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B54E01">
        <w:rPr>
          <w:rFonts w:ascii="Arial" w:eastAsia="Times New Roman" w:hAnsi="Arial" w:cs="Times New Roman"/>
          <w:b/>
          <w:sz w:val="24"/>
          <w:szCs w:val="24"/>
        </w:rPr>
        <w:tab/>
      </w:r>
      <w:r w:rsidRPr="00B54E01">
        <w:rPr>
          <w:rFonts w:ascii="Arial" w:eastAsia="Times New Roman" w:hAnsi="Arial" w:cs="Times New Roman"/>
          <w:b/>
          <w:sz w:val="24"/>
          <w:szCs w:val="24"/>
        </w:rPr>
        <w:tab/>
      </w:r>
      <w:r w:rsidRPr="00B54E01">
        <w:rPr>
          <w:rFonts w:ascii="Arial" w:eastAsia="Times New Roman" w:hAnsi="Arial" w:cs="Times New Roman"/>
          <w:b/>
          <w:sz w:val="24"/>
          <w:szCs w:val="24"/>
        </w:rPr>
        <w:tab/>
      </w:r>
      <w:r w:rsidR="00B54E01" w:rsidRPr="00B54E01">
        <w:rPr>
          <w:rFonts w:ascii="Arial" w:eastAsia="Times New Roman" w:hAnsi="Arial" w:cs="Times New Roman"/>
          <w:b/>
          <w:sz w:val="24"/>
          <w:szCs w:val="24"/>
        </w:rPr>
        <w:t>Ilson José da</w:t>
      </w:r>
      <w:r w:rsidR="00B54E01">
        <w:rPr>
          <w:rFonts w:ascii="Arial" w:eastAsia="Times New Roman" w:hAnsi="Arial" w:cs="Times New Roman"/>
          <w:b/>
          <w:sz w:val="24"/>
          <w:szCs w:val="24"/>
        </w:rPr>
        <w:t xml:space="preserve"> Silva</w:t>
      </w:r>
    </w:p>
    <w:p w14:paraId="69D97EEF" w14:textId="23A6D14D" w:rsidR="00EE029A" w:rsidRPr="00B54E01" w:rsidRDefault="00EE029A" w:rsidP="00EE029A">
      <w:pPr>
        <w:spacing w:after="0" w:line="240" w:lineRule="auto"/>
        <w:ind w:right="-2"/>
        <w:jc w:val="center"/>
        <w:rPr>
          <w:lang w:val="en-US"/>
        </w:rPr>
      </w:pPr>
      <w:r w:rsidRPr="00B54E01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B54E01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Pr="00B54E01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B54E01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B54E01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B54E01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B54E01">
        <w:rPr>
          <w:rFonts w:ascii="Arial" w:eastAsia="Times New Roman" w:hAnsi="Arial" w:cs="Times New Roman"/>
          <w:sz w:val="24"/>
          <w:szCs w:val="24"/>
          <w:lang w:val="en-US"/>
        </w:rPr>
        <w:tab/>
        <w:t xml:space="preserve">OAB/SC </w:t>
      </w:r>
      <w:r w:rsidR="00B54E01">
        <w:rPr>
          <w:rFonts w:ascii="Arial" w:eastAsia="Times New Roman" w:hAnsi="Arial" w:cs="Times New Roman"/>
          <w:sz w:val="24"/>
          <w:szCs w:val="24"/>
          <w:lang w:val="en-US"/>
        </w:rPr>
        <w:t>59.274</w:t>
      </w:r>
    </w:p>
    <w:p w14:paraId="57E790A8" w14:textId="77777777" w:rsidR="000169F1" w:rsidRPr="00B54E01" w:rsidRDefault="000169F1" w:rsidP="000169F1">
      <w:pPr>
        <w:rPr>
          <w:lang w:val="en-US"/>
        </w:rPr>
      </w:pPr>
    </w:p>
    <w:p w14:paraId="69A56435" w14:textId="77777777" w:rsidR="000169F1" w:rsidRPr="00B54E01" w:rsidRDefault="000169F1" w:rsidP="000169F1">
      <w:pPr>
        <w:rPr>
          <w:lang w:val="en-US"/>
        </w:rPr>
      </w:pPr>
    </w:p>
    <w:p w14:paraId="090223AB" w14:textId="77777777" w:rsidR="00131BEB" w:rsidRPr="00B54E01" w:rsidRDefault="00131BEB" w:rsidP="000169F1">
      <w:pPr>
        <w:rPr>
          <w:lang w:val="en-US"/>
        </w:rPr>
      </w:pPr>
    </w:p>
    <w:sectPr w:rsidR="00131BEB" w:rsidRPr="00B54E01" w:rsidSect="004A6A8E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E44D6" w14:textId="77777777" w:rsidR="004A6A8E" w:rsidRDefault="004A6A8E" w:rsidP="00943258">
      <w:pPr>
        <w:spacing w:after="0" w:line="240" w:lineRule="auto"/>
      </w:pPr>
      <w:r>
        <w:separator/>
      </w:r>
    </w:p>
  </w:endnote>
  <w:endnote w:type="continuationSeparator" w:id="0">
    <w:p w14:paraId="3A426DA5" w14:textId="77777777" w:rsidR="004A6A8E" w:rsidRDefault="004A6A8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98C1D0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97A34C7" wp14:editId="3047598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28489492" name="Imagem 15284894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F41A5C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7DA2B" w14:textId="77777777" w:rsidR="004A6A8E" w:rsidRDefault="004A6A8E" w:rsidP="00943258">
      <w:pPr>
        <w:spacing w:after="0" w:line="240" w:lineRule="auto"/>
      </w:pPr>
      <w:r>
        <w:separator/>
      </w:r>
    </w:p>
  </w:footnote>
  <w:footnote w:type="continuationSeparator" w:id="0">
    <w:p w14:paraId="2C9C7765" w14:textId="77777777" w:rsidR="004A6A8E" w:rsidRDefault="004A6A8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6C937" w14:textId="3804B792" w:rsidR="00131BEB" w:rsidRDefault="00FB3A3F" w:rsidP="004C662F">
    <w:pPr>
      <w:pStyle w:val="Cabealho"/>
      <w:tabs>
        <w:tab w:val="clear" w:pos="4252"/>
        <w:tab w:val="clear" w:pos="8504"/>
        <w:tab w:val="left" w:pos="6932"/>
        <w:tab w:val="left" w:pos="7499"/>
      </w:tabs>
    </w:pPr>
    <w:r>
      <w:tab/>
    </w:r>
    <w:r w:rsidR="004C662F">
      <w:tab/>
    </w:r>
  </w:p>
  <w:p w14:paraId="6DB1E71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CFB72B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56BBB2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C8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63FFC"/>
    <w:rsid w:val="00272BFB"/>
    <w:rsid w:val="00291F6C"/>
    <w:rsid w:val="00377A2E"/>
    <w:rsid w:val="003801CD"/>
    <w:rsid w:val="003E46B9"/>
    <w:rsid w:val="004949AD"/>
    <w:rsid w:val="004A6A8E"/>
    <w:rsid w:val="004C662F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7E5711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6605E"/>
    <w:rsid w:val="00B14A81"/>
    <w:rsid w:val="00B54E01"/>
    <w:rsid w:val="00B6363E"/>
    <w:rsid w:val="00BA2544"/>
    <w:rsid w:val="00C03B4C"/>
    <w:rsid w:val="00C0456B"/>
    <w:rsid w:val="00CB5FC5"/>
    <w:rsid w:val="00D32740"/>
    <w:rsid w:val="00D873C8"/>
    <w:rsid w:val="00DE0162"/>
    <w:rsid w:val="00DE0552"/>
    <w:rsid w:val="00DF5478"/>
    <w:rsid w:val="00E05790"/>
    <w:rsid w:val="00E90F3C"/>
    <w:rsid w:val="00E968BB"/>
    <w:rsid w:val="00EB26E7"/>
    <w:rsid w:val="00EB4346"/>
    <w:rsid w:val="00EE029A"/>
    <w:rsid w:val="00EE3903"/>
    <w:rsid w:val="00F11B2C"/>
    <w:rsid w:val="00F22B73"/>
    <w:rsid w:val="00F609F0"/>
    <w:rsid w:val="00F6241B"/>
    <w:rsid w:val="00FB3A3F"/>
    <w:rsid w:val="00FB5E8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84747"/>
  <w15:chartTrackingRefBased/>
  <w15:docId w15:val="{4F7C7421-5E9B-437F-948D-9F427CCA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50</TotalTime>
  <Pages>2</Pages>
  <Words>405</Words>
  <Characters>2188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2024-03-18T18:21:00Z</dcterms:created>
  <dcterms:modified xsi:type="dcterms:W3CDTF">2024-03-18T19:14:00Z</dcterms:modified>
</cp:coreProperties>
</file>