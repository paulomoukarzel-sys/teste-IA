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7091" w14:textId="4431FF0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54194A">
        <w:rPr>
          <w:rFonts w:ascii="Arial" w:eastAsia="Calibri" w:hAnsi="Arial" w:cs="Times New Roman"/>
          <w:sz w:val="24"/>
          <w:szCs w:val="24"/>
        </w:rPr>
        <w:t>A SENHORA DOUTORA JUÍZA DE DIREITO DA 1ª VARA CÍVEL DA COMARCA DE SÃO JOSÉ/SC</w:t>
      </w:r>
    </w:p>
    <w:p w14:paraId="4BF1BBDD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A615A6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BE01A0" w14:textId="4030A15E" w:rsidR="000169F1" w:rsidRPr="00136102" w:rsidRDefault="000169F1" w:rsidP="0054194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5136F6" w14:textId="001290DE" w:rsidR="000169F1" w:rsidRPr="0054194A" w:rsidRDefault="0054194A" w:rsidP="0054194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4194A">
        <w:rPr>
          <w:rFonts w:ascii="Arial" w:eastAsia="Calibri" w:hAnsi="Arial" w:cs="Times New Roman"/>
        </w:rPr>
        <w:t>Autos n. 5018430-97.2025.8.24.0064</w:t>
      </w:r>
    </w:p>
    <w:p w14:paraId="5BB63B0E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04710F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BC6B2E" w14:textId="77777777" w:rsidR="0054194A" w:rsidRPr="00136102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E8C8DF" w14:textId="25E67473" w:rsidR="000169F1" w:rsidRPr="00C93597" w:rsidRDefault="003A70E8" w:rsidP="001834A9">
      <w:pPr>
        <w:pStyle w:val="Qualificaodaspartes"/>
        <w:spacing w:line="360" w:lineRule="auto"/>
      </w:pPr>
      <w:r>
        <w:rPr>
          <w:b/>
        </w:rPr>
        <w:t xml:space="preserve">ALEXANDRE WESTPHAL e </w:t>
      </w:r>
      <w:r w:rsidR="002722B7">
        <w:rPr>
          <w:b/>
        </w:rPr>
        <w:t>STELLA MARIS DE SEIXAS</w:t>
      </w:r>
      <w:r w:rsidR="000169F1" w:rsidRPr="00A814BD">
        <w:t xml:space="preserve">, </w:t>
      </w:r>
      <w:r>
        <w:t xml:space="preserve">já qualificados nos autos do cumprimento de sentença n. </w:t>
      </w:r>
      <w:r w:rsidRPr="003A70E8">
        <w:t>5018430-97.2025.8.24.0064</w:t>
      </w:r>
      <w:r w:rsidR="000169F1">
        <w:t>,</w:t>
      </w:r>
      <w:r w:rsidR="000169F1" w:rsidRPr="00A814BD">
        <w:t xml:space="preserve"> </w:t>
      </w:r>
      <w:r>
        <w:t xml:space="preserve">proposto contra LEONARDO PEREIRA BANDEIRA e GISLAINE BARBOSA AUGUSTA, </w:t>
      </w:r>
      <w:r w:rsidR="000169F1" w:rsidRPr="00A814BD">
        <w:t>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E83B84">
        <w:t xml:space="preserve">em atenção </w:t>
      </w:r>
      <w:r w:rsidR="00161BA3">
        <w:t xml:space="preserve">ao transcurso do prazo, </w:t>
      </w:r>
      <w:r w:rsidR="00161BA3">
        <w:rPr>
          <w:i/>
          <w:iCs/>
        </w:rPr>
        <w:t>in albis</w:t>
      </w:r>
      <w:r w:rsidR="00161BA3">
        <w:t>, para a executada se manifestar</w:t>
      </w:r>
      <w:r w:rsidR="006744C5">
        <w:t xml:space="preserve"> ou realizar o pagamento voluntário </w:t>
      </w:r>
      <w:r w:rsidR="006744C5" w:rsidRPr="006744C5">
        <w:rPr>
          <w:sz w:val="20"/>
          <w:szCs w:val="18"/>
        </w:rPr>
        <w:t>(eventos 25 e 26)</w:t>
      </w:r>
      <w:r w:rsidR="00161BA3">
        <w:t xml:space="preserve">, </w:t>
      </w:r>
      <w:r w:rsidR="00161BA3" w:rsidRPr="00B03C85">
        <w:rPr>
          <w:b/>
          <w:bCs w:val="0"/>
        </w:rPr>
        <w:t xml:space="preserve">requerer </w:t>
      </w:r>
      <w:r w:rsidR="007E3A2A" w:rsidRPr="00B03C85">
        <w:rPr>
          <w:b/>
          <w:bCs w:val="0"/>
        </w:rPr>
        <w:t>que o cartório proceda à</w:t>
      </w:r>
      <w:r w:rsidR="00161BA3" w:rsidRPr="00B03C85">
        <w:rPr>
          <w:b/>
          <w:bCs w:val="0"/>
        </w:rPr>
        <w:t xml:space="preserve"> penhora de valores via SISBAJUD</w:t>
      </w:r>
      <w:r w:rsidR="00B03C85">
        <w:t xml:space="preserve"> </w:t>
      </w:r>
      <w:r w:rsidR="00B03C85" w:rsidRPr="00137C20">
        <w:rPr>
          <w:b/>
          <w:bCs w:val="0"/>
        </w:rPr>
        <w:t>d</w:t>
      </w:r>
      <w:r w:rsidR="00AA6DB2" w:rsidRPr="00137C20">
        <w:rPr>
          <w:b/>
          <w:bCs w:val="0"/>
        </w:rPr>
        <w:t>a executada GISLAINE</w:t>
      </w:r>
      <w:r w:rsidR="00161BA3">
        <w:t>, limitado ao valor atual</w:t>
      </w:r>
      <w:r w:rsidR="00AA6DB2">
        <w:t>izado</w:t>
      </w:r>
      <w:r w:rsidR="00161BA3">
        <w:t xml:space="preserve"> deste feito executivo, </w:t>
      </w:r>
      <w:r w:rsidR="00AA6DB2">
        <w:t xml:space="preserve">da ordem </w:t>
      </w:r>
      <w:r w:rsidR="00161BA3" w:rsidRPr="00B03C85">
        <w:rPr>
          <w:b/>
          <w:bCs w:val="0"/>
        </w:rPr>
        <w:t xml:space="preserve">de R$ </w:t>
      </w:r>
      <w:r w:rsidR="00E24113" w:rsidRPr="00B03C85">
        <w:rPr>
          <w:b/>
          <w:bCs w:val="0"/>
        </w:rPr>
        <w:t>1.435.218,33</w:t>
      </w:r>
      <w:r w:rsidR="00E24113">
        <w:t xml:space="preserve"> </w:t>
      </w:r>
      <w:r w:rsidR="00E24113" w:rsidRPr="00B03C85">
        <w:rPr>
          <w:sz w:val="20"/>
          <w:szCs w:val="18"/>
        </w:rPr>
        <w:t>(um milhão, quatrocentos e trinta e cinco mil</w:t>
      </w:r>
      <w:r w:rsidR="00B03C85" w:rsidRPr="00B03C85">
        <w:rPr>
          <w:sz w:val="20"/>
          <w:szCs w:val="18"/>
        </w:rPr>
        <w:t xml:space="preserve">, duzentos e dezoito reais e trinta e três centavos – </w:t>
      </w:r>
      <w:r w:rsidR="00B03C85" w:rsidRPr="00B03C85">
        <w:rPr>
          <w:b/>
          <w:bCs w:val="0"/>
          <w:sz w:val="20"/>
          <w:szCs w:val="18"/>
        </w:rPr>
        <w:t>doc. 1</w:t>
      </w:r>
      <w:r w:rsidR="00B03C85" w:rsidRPr="00B03C85">
        <w:rPr>
          <w:sz w:val="20"/>
          <w:szCs w:val="18"/>
        </w:rPr>
        <w:t>)</w:t>
      </w:r>
      <w:r w:rsidR="00B03C85">
        <w:t xml:space="preserve">, bem como </w:t>
      </w:r>
      <w:r w:rsidR="00AA6DB2">
        <w:t xml:space="preserve">que </w:t>
      </w:r>
      <w:r w:rsidR="00B03C85">
        <w:t xml:space="preserve">realize </w:t>
      </w:r>
      <w:r w:rsidR="007658DE">
        <w:t xml:space="preserve">a </w:t>
      </w:r>
      <w:r w:rsidR="00365BE1" w:rsidRPr="007658DE">
        <w:rPr>
          <w:b/>
          <w:bCs w:val="0"/>
        </w:rPr>
        <w:t>pesquisa via RENAJUD</w:t>
      </w:r>
      <w:r w:rsidR="00F94CCF">
        <w:t>, como forma de dar cumprimento à</w:t>
      </w:r>
      <w:r w:rsidR="007658DE">
        <w:t>s</w:t>
      </w:r>
      <w:r w:rsidR="00F94CCF">
        <w:t xml:space="preserve"> determinaç</w:t>
      </w:r>
      <w:r w:rsidR="007658DE">
        <w:t>ões</w:t>
      </w:r>
      <w:r w:rsidR="00F94CCF">
        <w:t xml:space="preserve"> </w:t>
      </w:r>
      <w:r w:rsidR="007658DE">
        <w:t xml:space="preserve">constantes na </w:t>
      </w:r>
      <w:r w:rsidR="00F94CCF">
        <w:t xml:space="preserve">decisão do evento 11 e </w:t>
      </w:r>
      <w:r w:rsidR="007658DE">
        <w:t>efetivar a satisfação d</w:t>
      </w:r>
      <w:r w:rsidR="00F94CCF">
        <w:t xml:space="preserve">o crédito </w:t>
      </w:r>
      <w:r w:rsidR="007658DE">
        <w:t>devido aos exequentes</w:t>
      </w:r>
      <w:r w:rsidR="0054194A" w:rsidRPr="0054194A">
        <w:t>.</w:t>
      </w:r>
    </w:p>
    <w:p w14:paraId="1E96C2D3" w14:textId="77777777" w:rsidR="000169F1" w:rsidRDefault="000169F1" w:rsidP="001834A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BCD93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FE6E908" w14:textId="6F63414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53342">
        <w:rPr>
          <w:rFonts w:ascii="Arial" w:eastAsia="Calibri" w:hAnsi="Arial" w:cs="Times New Roman"/>
          <w:noProof/>
          <w:sz w:val="24"/>
          <w:szCs w:val="24"/>
        </w:rPr>
        <w:t>5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88692A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B4D3B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D2B76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65C80F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6B88C89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A9F0BDD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5A142" w14:textId="77777777" w:rsidR="00522A1C" w:rsidRDefault="00522A1C" w:rsidP="00943258">
      <w:pPr>
        <w:spacing w:after="0" w:line="240" w:lineRule="auto"/>
      </w:pPr>
      <w:r>
        <w:separator/>
      </w:r>
    </w:p>
  </w:endnote>
  <w:endnote w:type="continuationSeparator" w:id="0">
    <w:p w14:paraId="3FAC451E" w14:textId="77777777" w:rsidR="00522A1C" w:rsidRDefault="00522A1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F56DDE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D9AD065" wp14:editId="07396A4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28C445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DF82E" w14:textId="77777777" w:rsidR="00522A1C" w:rsidRDefault="00522A1C" w:rsidP="00943258">
      <w:pPr>
        <w:spacing w:after="0" w:line="240" w:lineRule="auto"/>
      </w:pPr>
      <w:r>
        <w:separator/>
      </w:r>
    </w:p>
  </w:footnote>
  <w:footnote w:type="continuationSeparator" w:id="0">
    <w:p w14:paraId="44CD517C" w14:textId="77777777" w:rsidR="00522A1C" w:rsidRDefault="00522A1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192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8DBB372" wp14:editId="1F80070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E3F6E9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282820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3C2307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4A"/>
    <w:rsid w:val="00003F31"/>
    <w:rsid w:val="000169F1"/>
    <w:rsid w:val="0004298B"/>
    <w:rsid w:val="00097661"/>
    <w:rsid w:val="000D228C"/>
    <w:rsid w:val="000D6415"/>
    <w:rsid w:val="00131BEB"/>
    <w:rsid w:val="00137C20"/>
    <w:rsid w:val="00161BA3"/>
    <w:rsid w:val="001667B0"/>
    <w:rsid w:val="001761C0"/>
    <w:rsid w:val="001834A9"/>
    <w:rsid w:val="00183BE2"/>
    <w:rsid w:val="001B2B98"/>
    <w:rsid w:val="001B2E75"/>
    <w:rsid w:val="001C6B9B"/>
    <w:rsid w:val="001F6FA2"/>
    <w:rsid w:val="00201F45"/>
    <w:rsid w:val="00207BE4"/>
    <w:rsid w:val="00214E09"/>
    <w:rsid w:val="002722B7"/>
    <w:rsid w:val="00272BFB"/>
    <w:rsid w:val="00291F6C"/>
    <w:rsid w:val="00365BE1"/>
    <w:rsid w:val="00377A2E"/>
    <w:rsid w:val="003801CD"/>
    <w:rsid w:val="003A70E8"/>
    <w:rsid w:val="003E46B9"/>
    <w:rsid w:val="004949AD"/>
    <w:rsid w:val="004D1F9E"/>
    <w:rsid w:val="004F2B78"/>
    <w:rsid w:val="004F384D"/>
    <w:rsid w:val="00501A18"/>
    <w:rsid w:val="00522A1C"/>
    <w:rsid w:val="005321DA"/>
    <w:rsid w:val="0054194A"/>
    <w:rsid w:val="005B67EA"/>
    <w:rsid w:val="005E58E2"/>
    <w:rsid w:val="00673228"/>
    <w:rsid w:val="006744C5"/>
    <w:rsid w:val="00693F8B"/>
    <w:rsid w:val="00696295"/>
    <w:rsid w:val="006C0DFC"/>
    <w:rsid w:val="00722DF5"/>
    <w:rsid w:val="00753342"/>
    <w:rsid w:val="007658DE"/>
    <w:rsid w:val="00795616"/>
    <w:rsid w:val="00797900"/>
    <w:rsid w:val="007C36DB"/>
    <w:rsid w:val="007E3A2A"/>
    <w:rsid w:val="007E53DD"/>
    <w:rsid w:val="00803647"/>
    <w:rsid w:val="00810D34"/>
    <w:rsid w:val="00860BF7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A6DB2"/>
    <w:rsid w:val="00AC76CD"/>
    <w:rsid w:val="00B03C85"/>
    <w:rsid w:val="00B14A81"/>
    <w:rsid w:val="00B55D2D"/>
    <w:rsid w:val="00B6363E"/>
    <w:rsid w:val="00BA2544"/>
    <w:rsid w:val="00C03B4C"/>
    <w:rsid w:val="00C0456B"/>
    <w:rsid w:val="00C966B7"/>
    <w:rsid w:val="00CB5FC5"/>
    <w:rsid w:val="00D32740"/>
    <w:rsid w:val="00DE0162"/>
    <w:rsid w:val="00DE0552"/>
    <w:rsid w:val="00DF5478"/>
    <w:rsid w:val="00E05790"/>
    <w:rsid w:val="00E24113"/>
    <w:rsid w:val="00E83B84"/>
    <w:rsid w:val="00E90F3C"/>
    <w:rsid w:val="00E968BB"/>
    <w:rsid w:val="00EB4346"/>
    <w:rsid w:val="00EE3903"/>
    <w:rsid w:val="00F11B2C"/>
    <w:rsid w:val="00F22B73"/>
    <w:rsid w:val="00F94CCF"/>
    <w:rsid w:val="00FB3A3F"/>
    <w:rsid w:val="00FB53B6"/>
    <w:rsid w:val="00FC63CA"/>
    <w:rsid w:val="00FD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A4A18"/>
  <w15:chartTrackingRefBased/>
  <w15:docId w15:val="{38EDBDA9-3244-49B4-B6DD-3F370C81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</TotalTime>
  <Pages>1</Pages>
  <Words>168</Words>
  <Characters>943</Characters>
  <Application>Microsoft Office Word</Application>
  <DocSecurity>0</DocSecurity>
  <Lines>29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2025-11-05T20:26:00Z</dcterms:created>
  <dcterms:modified xsi:type="dcterms:W3CDTF">2025-11-05T20:45:00Z</dcterms:modified>
</cp:coreProperties>
</file>