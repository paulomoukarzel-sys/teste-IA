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69CE" w14:textId="068575FC" w:rsidR="000169F1" w:rsidRPr="00980061" w:rsidRDefault="000169F1" w:rsidP="00350260">
      <w:pPr>
        <w:tabs>
          <w:tab w:val="left" w:pos="2268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350260">
        <w:rPr>
          <w:rFonts w:ascii="Arial" w:eastAsia="Calibri" w:hAnsi="Arial" w:cs="Times New Roman"/>
          <w:sz w:val="24"/>
          <w:szCs w:val="24"/>
        </w:rPr>
        <w:t xml:space="preserve">EXCELENTÍSSIMO(A) SENHOR(A) DOUTOR(A) JUIZ(A) DE DIREITO DA </w:t>
      </w:r>
      <w:r w:rsidR="006D60AE">
        <w:rPr>
          <w:rFonts w:ascii="Arial" w:eastAsia="Calibri" w:hAnsi="Arial" w:cs="Times New Roman"/>
          <w:sz w:val="24"/>
          <w:szCs w:val="24"/>
        </w:rPr>
        <w:t>1ª</w:t>
      </w:r>
      <w:r w:rsidR="00350260" w:rsidRPr="00350260">
        <w:rPr>
          <w:rFonts w:ascii="Arial" w:eastAsia="Calibri" w:hAnsi="Arial" w:cs="Times New Roman"/>
          <w:sz w:val="24"/>
          <w:szCs w:val="24"/>
        </w:rPr>
        <w:t xml:space="preserve"> VARA </w:t>
      </w:r>
      <w:r w:rsidR="006D60AE">
        <w:rPr>
          <w:rFonts w:ascii="Arial" w:eastAsia="Calibri" w:hAnsi="Arial" w:cs="Times New Roman"/>
          <w:sz w:val="24"/>
          <w:szCs w:val="24"/>
        </w:rPr>
        <w:t>CÍVEL DA COMARCA DE SÃO JOSÉ/SC</w:t>
      </w:r>
    </w:p>
    <w:p w14:paraId="413DD94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1B00E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FEA2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2C07A1" w14:textId="665662F2" w:rsidR="008B3A51" w:rsidRPr="00F50B16" w:rsidRDefault="008B3A51" w:rsidP="008B3A51">
      <w:pPr>
        <w:pStyle w:val="Qualificaodaspartes"/>
        <w:rPr>
          <w:b/>
        </w:rPr>
      </w:pPr>
      <w:r w:rsidRPr="00F50B16">
        <w:rPr>
          <w:b/>
        </w:rPr>
        <w:t>ALEXANDRE WESTPHAL</w:t>
      </w:r>
      <w:r w:rsidRPr="00F50B16">
        <w:t>, brasileiro, casado, advogado, inscrito na OAB/SC sob o n. 19.96</w:t>
      </w:r>
      <w:r w:rsidR="00E80F09">
        <w:t>3</w:t>
      </w:r>
      <w:r w:rsidR="00D606E3">
        <w:t>,</w:t>
      </w:r>
      <w:r w:rsidRPr="00F50B16">
        <w:t xml:space="preserve"> </w:t>
      </w:r>
      <w:r w:rsidR="00D606E3">
        <w:t>inscrito n</w:t>
      </w:r>
      <w:r w:rsidRPr="00F50B16">
        <w:t>o CPF/MF sob o n. 713.180.469-04, endereço eletrônico</w:t>
      </w:r>
      <w:r w:rsidR="00D606E3">
        <w:t xml:space="preserve"> </w:t>
      </w:r>
      <w:r w:rsidR="00D606E3" w:rsidRPr="00D606E3">
        <w:rPr>
          <w:sz w:val="20"/>
          <w:szCs w:val="18"/>
        </w:rPr>
        <w:t>(</w:t>
      </w:r>
      <w:r w:rsidR="00D606E3" w:rsidRPr="00D606E3">
        <w:rPr>
          <w:i/>
          <w:iCs/>
          <w:sz w:val="20"/>
          <w:szCs w:val="18"/>
        </w:rPr>
        <w:t>e-mai</w:t>
      </w:r>
      <w:r w:rsidR="00D606E3" w:rsidRPr="0042478C">
        <w:rPr>
          <w:i/>
          <w:iCs/>
          <w:sz w:val="20"/>
          <w:szCs w:val="18"/>
        </w:rPr>
        <w:t>l</w:t>
      </w:r>
      <w:r w:rsidR="00D606E3" w:rsidRPr="00D606E3">
        <w:rPr>
          <w:sz w:val="20"/>
          <w:szCs w:val="18"/>
        </w:rPr>
        <w:t>)</w:t>
      </w:r>
      <w:r w:rsidRPr="00F50B16">
        <w:t xml:space="preserve"> westphal.advogado@hotmail.com e celular (48) 9 99897335,</w:t>
      </w:r>
      <w:r w:rsidR="00043C1C">
        <w:t xml:space="preserve"> com endereço </w:t>
      </w:r>
      <w:r w:rsidR="00D417D3" w:rsidRPr="00216076">
        <w:rPr>
          <w:color w:val="000000" w:themeColor="text1"/>
        </w:rPr>
        <w:t>na</w:t>
      </w:r>
      <w:r w:rsidR="00D417D3">
        <w:rPr>
          <w:color w:val="000000" w:themeColor="text1"/>
        </w:rPr>
        <w:t xml:space="preserve"> Avenida Osni João Vieira, n. 237, Campinas, São José/SC, e </w:t>
      </w:r>
      <w:r w:rsidR="003E1E90">
        <w:rPr>
          <w:b/>
          <w:color w:val="000000" w:themeColor="text1"/>
        </w:rPr>
        <w:t>STELLA MARIS DE SEIXAS</w:t>
      </w:r>
      <w:r w:rsidR="003E1E90" w:rsidRPr="00216076">
        <w:rPr>
          <w:color w:val="000000" w:themeColor="text1"/>
        </w:rPr>
        <w:t xml:space="preserve">, </w:t>
      </w:r>
      <w:r w:rsidR="003E1E90">
        <w:rPr>
          <w:color w:val="000000" w:themeColor="text1"/>
        </w:rPr>
        <w:t xml:space="preserve">brasileira, </w:t>
      </w:r>
      <w:r w:rsidR="006843BA">
        <w:rPr>
          <w:color w:val="000000" w:themeColor="text1"/>
        </w:rPr>
        <w:t xml:space="preserve">solteira, </w:t>
      </w:r>
      <w:r w:rsidR="003E1E90">
        <w:rPr>
          <w:color w:val="000000" w:themeColor="text1"/>
        </w:rPr>
        <w:t>advogada inscrita na OAB/SC sob o n. 7.565</w:t>
      </w:r>
      <w:r w:rsidR="003E1E90" w:rsidRPr="00216076">
        <w:rPr>
          <w:color w:val="000000" w:themeColor="text1"/>
        </w:rPr>
        <w:t xml:space="preserve">, </w:t>
      </w:r>
      <w:r w:rsidR="003E1E90">
        <w:rPr>
          <w:color w:val="000000" w:themeColor="text1"/>
        </w:rPr>
        <w:t xml:space="preserve">inscrita no CPF/MF sob o n. 451.422.629-72, </w:t>
      </w:r>
      <w:r w:rsidR="003E1E90" w:rsidRPr="00216076">
        <w:rPr>
          <w:color w:val="000000" w:themeColor="text1"/>
        </w:rPr>
        <w:t xml:space="preserve">com endereço profissional na </w:t>
      </w:r>
      <w:r w:rsidR="003E1E90" w:rsidRPr="00CB5218">
        <w:rPr>
          <w:color w:val="000000" w:themeColor="text1"/>
        </w:rPr>
        <w:t xml:space="preserve">Rua </w:t>
      </w:r>
      <w:r w:rsidR="003E1E90">
        <w:rPr>
          <w:color w:val="000000" w:themeColor="text1"/>
        </w:rPr>
        <w:t xml:space="preserve">Fúlvio </w:t>
      </w:r>
      <w:proofErr w:type="spellStart"/>
      <w:r w:rsidR="003E1E90">
        <w:rPr>
          <w:color w:val="000000" w:themeColor="text1"/>
        </w:rPr>
        <w:t>Aducci</w:t>
      </w:r>
      <w:proofErr w:type="spellEnd"/>
      <w:r w:rsidR="003E1E90">
        <w:rPr>
          <w:color w:val="000000" w:themeColor="text1"/>
        </w:rPr>
        <w:t xml:space="preserve">, n. 638, sala 201, Edifício Park Real Comercial, bairro Estreito, </w:t>
      </w:r>
      <w:r w:rsidR="003E1E90" w:rsidRPr="00CB5218">
        <w:rPr>
          <w:color w:val="000000" w:themeColor="text1"/>
        </w:rPr>
        <w:t>Florianópolis/SC</w:t>
      </w:r>
      <w:r w:rsidR="003E1E90">
        <w:rPr>
          <w:color w:val="000000" w:themeColor="text1"/>
        </w:rPr>
        <w:t>,</w:t>
      </w:r>
      <w:r w:rsidRPr="00F50B16">
        <w:t xml:space="preserve"> por seu advogado signatário </w:t>
      </w:r>
      <w:r w:rsidRPr="00F50B16">
        <w:rPr>
          <w:sz w:val="20"/>
          <w:szCs w:val="18"/>
        </w:rPr>
        <w:t>(</w:t>
      </w:r>
      <w:r w:rsidRPr="00F50B16">
        <w:rPr>
          <w:b/>
          <w:bCs w:val="0"/>
          <w:sz w:val="20"/>
          <w:szCs w:val="18"/>
        </w:rPr>
        <w:t>doc. 1</w:t>
      </w:r>
      <w:r w:rsidRPr="00F50B16">
        <w:rPr>
          <w:sz w:val="20"/>
          <w:szCs w:val="18"/>
        </w:rPr>
        <w:t>)</w:t>
      </w:r>
      <w:r w:rsidRPr="00F50B16">
        <w:t>, v</w:t>
      </w:r>
      <w:r w:rsidR="003E1E90">
        <w:t>ê</w:t>
      </w:r>
      <w:r w:rsidRPr="00F50B16">
        <w:t>m</w:t>
      </w:r>
      <w:r w:rsidR="00D606E3">
        <w:t>,</w:t>
      </w:r>
      <w:r w:rsidRPr="00F50B16">
        <w:t xml:space="preserve"> respeitosamente</w:t>
      </w:r>
      <w:r w:rsidR="00D606E3">
        <w:t>,</w:t>
      </w:r>
      <w:r w:rsidRPr="00F50B16">
        <w:t xml:space="preserve"> à </w:t>
      </w:r>
      <w:r w:rsidR="00D606E3">
        <w:t xml:space="preserve">elevada </w:t>
      </w:r>
      <w:r w:rsidRPr="00F50B16">
        <w:t xml:space="preserve">presença de Vossa Excelência, </w:t>
      </w:r>
      <w:r w:rsidR="00D606E3">
        <w:t>com fundamento no a</w:t>
      </w:r>
      <w:r w:rsidRPr="00F50B16">
        <w:t>rt. 5</w:t>
      </w:r>
      <w:r w:rsidR="00D606E3">
        <w:t>2</w:t>
      </w:r>
      <w:r w:rsidRPr="00F50B16">
        <w:t xml:space="preserve">3 </w:t>
      </w:r>
      <w:r w:rsidR="00D606E3">
        <w:t xml:space="preserve">e seguintes </w:t>
      </w:r>
      <w:r w:rsidRPr="00F50B16">
        <w:t>do CPC</w:t>
      </w:r>
      <w:r w:rsidR="00D606E3">
        <w:t>,</w:t>
      </w:r>
      <w:r w:rsidRPr="00F50B16">
        <w:t xml:space="preserve"> propor</w:t>
      </w:r>
    </w:p>
    <w:p w14:paraId="1949A20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8DAB39A" w14:textId="6061B901" w:rsidR="000169F1" w:rsidRDefault="00D606E3" w:rsidP="00D606E3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3928DD7B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FC59CE9" w14:textId="69A32F2D" w:rsidR="000169F1" w:rsidRPr="00D606E3" w:rsidRDefault="000169F1" w:rsidP="00D606E3">
      <w:pPr>
        <w:pStyle w:val="Qualificaodaspartes"/>
      </w:pPr>
      <w:r w:rsidRPr="0004124A">
        <w:t xml:space="preserve">em face de </w:t>
      </w:r>
      <w:r w:rsidR="00D606E3" w:rsidRPr="00981CB2">
        <w:rPr>
          <w:b/>
        </w:rPr>
        <w:t>GISLAINE BARBOSA AUGUSTA</w:t>
      </w:r>
      <w:r w:rsidR="00D606E3" w:rsidRPr="00981CB2">
        <w:t xml:space="preserve">, brasileira, empresária, portadora </w:t>
      </w:r>
      <w:r w:rsidR="00D606E3">
        <w:t xml:space="preserve">do RG n. </w:t>
      </w:r>
      <w:r w:rsidR="00D606E3" w:rsidRPr="00981CB2">
        <w:t>4.482.001-1</w:t>
      </w:r>
      <w:r w:rsidR="00D606E3">
        <w:t xml:space="preserve"> </w:t>
      </w:r>
      <w:r w:rsidR="00D606E3" w:rsidRPr="00D606E3">
        <w:rPr>
          <w:sz w:val="20"/>
          <w:szCs w:val="18"/>
        </w:rPr>
        <w:t>(SSP/SC)</w:t>
      </w:r>
      <w:r w:rsidR="00D606E3">
        <w:t>,</w:t>
      </w:r>
      <w:r w:rsidR="00D606E3" w:rsidRPr="00981CB2">
        <w:t xml:space="preserve"> </w:t>
      </w:r>
      <w:r w:rsidR="00D606E3">
        <w:t xml:space="preserve">inscrita </w:t>
      </w:r>
      <w:r w:rsidR="00D606E3" w:rsidRPr="00981CB2">
        <w:t>no CPF/MF sob o n</w:t>
      </w:r>
      <w:r w:rsidR="00D606E3">
        <w:t>.</w:t>
      </w:r>
      <w:r w:rsidR="00D606E3" w:rsidRPr="00981CB2">
        <w:t xml:space="preserve"> 030.632.509-88, </w:t>
      </w:r>
      <w:r w:rsidR="00D606E3" w:rsidRPr="00AB49EC">
        <w:t>residente e domiciliada</w:t>
      </w:r>
      <w:r w:rsidR="00D606E3">
        <w:t xml:space="preserve"> </w:t>
      </w:r>
      <w:r w:rsidR="00D606E3" w:rsidRPr="00B35355">
        <w:t>na Avenida Cruz e</w:t>
      </w:r>
      <w:r w:rsidR="00D606E3">
        <w:t xml:space="preserve"> </w:t>
      </w:r>
      <w:r w:rsidR="00D606E3" w:rsidRPr="00B35355">
        <w:t>Souza, n</w:t>
      </w:r>
      <w:r w:rsidR="00D606E3">
        <w:t>.</w:t>
      </w:r>
      <w:r w:rsidR="00D606E3" w:rsidRPr="00B35355">
        <w:t xml:space="preserve"> 418, Apto 501,</w:t>
      </w:r>
      <w:r w:rsidR="00D606E3">
        <w:t xml:space="preserve"> Edifício </w:t>
      </w:r>
      <w:proofErr w:type="spellStart"/>
      <w:r w:rsidR="00D606E3">
        <w:t>Bassano</w:t>
      </w:r>
      <w:proofErr w:type="spellEnd"/>
      <w:r w:rsidR="00D606E3">
        <w:t xml:space="preserve"> Del Grappa, </w:t>
      </w:r>
      <w:r w:rsidR="00D606E3" w:rsidRPr="00B35355">
        <w:t xml:space="preserve"> Campinas</w:t>
      </w:r>
      <w:r w:rsidR="00D606E3">
        <w:t>, São José/SC</w:t>
      </w:r>
      <w:r w:rsidR="00D606E3" w:rsidRPr="00B35355">
        <w:t xml:space="preserve">, CEP </w:t>
      </w:r>
      <w:r w:rsidR="00D606E3">
        <w:t xml:space="preserve">n. </w:t>
      </w:r>
      <w:r w:rsidR="00D606E3" w:rsidRPr="00B35355">
        <w:t>88</w:t>
      </w:r>
      <w:r w:rsidR="00D606E3">
        <w:t>.</w:t>
      </w:r>
      <w:r w:rsidR="00D606E3" w:rsidRPr="00B35355">
        <w:t>101-040</w:t>
      </w:r>
      <w:r w:rsidR="00D606E3">
        <w:t xml:space="preserve">, </w:t>
      </w:r>
      <w:r w:rsidR="00D606E3" w:rsidRPr="00981CB2">
        <w:t xml:space="preserve">e </w:t>
      </w:r>
      <w:r w:rsidR="00D606E3" w:rsidRPr="00981CB2">
        <w:rPr>
          <w:b/>
        </w:rPr>
        <w:t>LEONARDO PEREIRA BANDEIRA</w:t>
      </w:r>
      <w:r w:rsidR="00D606E3" w:rsidRPr="00981CB2">
        <w:t>, brasileiro,</w:t>
      </w:r>
      <w:r w:rsidR="00D606E3">
        <w:t xml:space="preserve"> casado,</w:t>
      </w:r>
      <w:r w:rsidR="00D606E3" w:rsidRPr="00981CB2">
        <w:t xml:space="preserve"> empresário, portador d</w:t>
      </w:r>
      <w:r w:rsidR="00D606E3">
        <w:t xml:space="preserve">o RG n. </w:t>
      </w:r>
      <w:r w:rsidR="00D606E3" w:rsidRPr="00981CB2">
        <w:t>3.442.064-9</w:t>
      </w:r>
      <w:r w:rsidR="00D606E3">
        <w:t xml:space="preserve"> </w:t>
      </w:r>
      <w:r w:rsidR="00D606E3" w:rsidRPr="00D606E3">
        <w:rPr>
          <w:sz w:val="20"/>
          <w:szCs w:val="18"/>
        </w:rPr>
        <w:t>(SSP/SC)</w:t>
      </w:r>
      <w:r w:rsidR="00D606E3">
        <w:t xml:space="preserve">, </w:t>
      </w:r>
      <w:r w:rsidR="00D606E3" w:rsidRPr="00981CB2">
        <w:t>inscrito no CPF/MF sob o n</w:t>
      </w:r>
      <w:r w:rsidR="00D606E3">
        <w:t>.</w:t>
      </w:r>
      <w:r w:rsidR="00D606E3" w:rsidRPr="00981CB2">
        <w:t xml:space="preserve"> 020.163.279-95, </w:t>
      </w:r>
      <w:r w:rsidR="00D606E3" w:rsidRPr="00B17BBD">
        <w:t xml:space="preserve">residente e domiciliado na Rua Dr. Celso </w:t>
      </w:r>
      <w:proofErr w:type="spellStart"/>
      <w:r w:rsidR="00D606E3" w:rsidRPr="00B17BBD">
        <w:t>Nicodemus</w:t>
      </w:r>
      <w:proofErr w:type="spellEnd"/>
      <w:r w:rsidR="00D606E3" w:rsidRPr="00B17BBD">
        <w:t xml:space="preserve"> Lopes, n. 315, Bairro João Paulo, Florianópolis/SC CEP: 88.030-357</w:t>
      </w:r>
      <w:r w:rsidR="00D606E3" w:rsidRPr="00981CB2">
        <w:t xml:space="preserve">, </w:t>
      </w:r>
      <w:r w:rsidRPr="00D606E3">
        <w:t>pelos fundamentos de fato e de direito a seguir expostos.</w:t>
      </w:r>
    </w:p>
    <w:p w14:paraId="0B217FB3" w14:textId="77777777" w:rsidR="000169F1" w:rsidRDefault="000169F1" w:rsidP="00C6171B">
      <w:pPr>
        <w:pStyle w:val="Ttulo2"/>
        <w:rPr>
          <w:rFonts w:eastAsia="Calibri"/>
        </w:rPr>
      </w:pPr>
    </w:p>
    <w:p w14:paraId="3349F0DC" w14:textId="77777777" w:rsidR="0060140C" w:rsidRDefault="0060140C" w:rsidP="00C6171B">
      <w:pPr>
        <w:pStyle w:val="Ttulo2"/>
        <w:rPr>
          <w:rFonts w:eastAsia="Calibri"/>
        </w:rPr>
      </w:pPr>
    </w:p>
    <w:p w14:paraId="1F2C9C9E" w14:textId="285C20CC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0F3F70">
        <w:t xml:space="preserve">SÍNTESE DO </w:t>
      </w:r>
      <w:r w:rsidR="000F3F70">
        <w:rPr>
          <w:i/>
          <w:iCs/>
        </w:rPr>
        <w:t>DECISUM</w:t>
      </w:r>
      <w:r w:rsidR="000F3F70">
        <w:t xml:space="preserve"> E O</w:t>
      </w:r>
      <w:r w:rsidR="00D606E3">
        <w:t xml:space="preserve"> PRESENTE CUMPRIMENTO DE SENTENÇA</w:t>
      </w:r>
    </w:p>
    <w:p w14:paraId="0D8121C8" w14:textId="77777777" w:rsidR="000169F1" w:rsidRPr="004A3F4E" w:rsidRDefault="000169F1" w:rsidP="000169F1"/>
    <w:p w14:paraId="2DF9BAF7" w14:textId="50D8EEC8" w:rsidR="000169F1" w:rsidRDefault="00D606E3" w:rsidP="000169F1">
      <w:pPr>
        <w:pStyle w:val="SemEspaamento"/>
      </w:pPr>
      <w:r>
        <w:t xml:space="preserve">Os executados ajuizaram a ação declaratória c/c pedido de arbitramento de honorários n. </w:t>
      </w:r>
      <w:r w:rsidRPr="00D606E3">
        <w:t>0013795-18.2012.8.24.0064</w:t>
      </w:r>
      <w:r>
        <w:t xml:space="preserve"> e, sentenciado o feito, foram condenados ao pagamento de R$ 214.331,20 </w:t>
      </w:r>
      <w:r w:rsidRPr="00D606E3">
        <w:rPr>
          <w:sz w:val="20"/>
          <w:szCs w:val="18"/>
        </w:rPr>
        <w:t>(duzentos e quatorze mil, trezentos e trinta e um reais e vinte centavos</w:t>
      </w:r>
      <w:r w:rsidR="00E04E69">
        <w:rPr>
          <w:sz w:val="20"/>
          <w:szCs w:val="18"/>
        </w:rPr>
        <w:t xml:space="preserve"> – </w:t>
      </w:r>
      <w:r w:rsidR="00E04E69" w:rsidRPr="00E04E69">
        <w:rPr>
          <w:sz w:val="20"/>
          <w:szCs w:val="18"/>
          <w:u w:val="single"/>
        </w:rPr>
        <w:t>valor</w:t>
      </w:r>
      <w:r w:rsidR="00E04E69">
        <w:rPr>
          <w:sz w:val="20"/>
          <w:szCs w:val="18"/>
        </w:rPr>
        <w:t xml:space="preserve"> </w:t>
      </w:r>
      <w:r w:rsidR="00E04E69" w:rsidRPr="00E04E69">
        <w:rPr>
          <w:sz w:val="20"/>
          <w:szCs w:val="18"/>
          <w:u w:val="single"/>
        </w:rPr>
        <w:t>histórico</w:t>
      </w:r>
      <w:r w:rsidRPr="00D606E3">
        <w:rPr>
          <w:sz w:val="20"/>
          <w:szCs w:val="18"/>
        </w:rPr>
        <w:t>)</w:t>
      </w:r>
      <w:r>
        <w:t xml:space="preserve"> a título de honorários advocatícios</w:t>
      </w:r>
      <w:r w:rsidR="00D225D1">
        <w:t xml:space="preserve"> em favor do exequente</w:t>
      </w:r>
      <w:r w:rsidR="003E1E90">
        <w:t xml:space="preserve"> Alexandre</w:t>
      </w:r>
      <w:r w:rsidR="00D225D1">
        <w:t xml:space="preserve">, além de 15% </w:t>
      </w:r>
      <w:r w:rsidR="000A58AC">
        <w:rPr>
          <w:sz w:val="20"/>
          <w:szCs w:val="18"/>
        </w:rPr>
        <w:t>(quinze por cento</w:t>
      </w:r>
      <w:r w:rsidR="000A58AC" w:rsidRPr="00D606E3">
        <w:rPr>
          <w:sz w:val="20"/>
          <w:szCs w:val="18"/>
        </w:rPr>
        <w:t>)</w:t>
      </w:r>
      <w:r w:rsidR="000A58AC" w:rsidRPr="000A58AC">
        <w:t xml:space="preserve"> </w:t>
      </w:r>
      <w:r w:rsidR="00D225D1">
        <w:t>sobre essa quantia a título de honorários de sucumbência</w:t>
      </w:r>
      <w:r w:rsidR="006C0B42">
        <w:t xml:space="preserve"> </w:t>
      </w:r>
      <w:r w:rsidR="006C0B42">
        <w:rPr>
          <w:sz w:val="20"/>
          <w:szCs w:val="18"/>
        </w:rPr>
        <w:t>(</w:t>
      </w:r>
      <w:r w:rsidR="006C0B42" w:rsidRPr="00D606E3">
        <w:rPr>
          <w:b/>
          <w:bCs/>
          <w:sz w:val="20"/>
          <w:szCs w:val="18"/>
        </w:rPr>
        <w:t>doc. 2</w:t>
      </w:r>
      <w:r w:rsidR="006C0B42" w:rsidRPr="00D606E3">
        <w:rPr>
          <w:sz w:val="20"/>
          <w:szCs w:val="18"/>
        </w:rPr>
        <w:t>)</w:t>
      </w:r>
      <w:r>
        <w:t>.</w:t>
      </w:r>
    </w:p>
    <w:p w14:paraId="5689725B" w14:textId="4A43E576" w:rsidR="00D225D1" w:rsidRDefault="00D225D1" w:rsidP="000169F1">
      <w:pPr>
        <w:pStyle w:val="SemEspaamento"/>
      </w:pPr>
      <w:r>
        <w:lastRenderedPageBreak/>
        <w:t xml:space="preserve">Interposta </w:t>
      </w:r>
      <w:r w:rsidR="00F85A9F">
        <w:t xml:space="preserve">a </w:t>
      </w:r>
      <w:r>
        <w:t xml:space="preserve">apelação, </w:t>
      </w:r>
      <w:r w:rsidR="006C0B42">
        <w:t xml:space="preserve">o recurso foi </w:t>
      </w:r>
      <w:r w:rsidR="004B0869">
        <w:t xml:space="preserve">parcialmente </w:t>
      </w:r>
      <w:r w:rsidR="006C0B42">
        <w:t>provido,</w:t>
      </w:r>
      <w:r w:rsidR="004B0869">
        <w:t xml:space="preserve"> o que acarretou na redução dos honorários de sucumbência para 10% </w:t>
      </w:r>
      <w:r w:rsidR="004B0869" w:rsidRPr="000A58AC">
        <w:rPr>
          <w:sz w:val="20"/>
          <w:szCs w:val="18"/>
        </w:rPr>
        <w:t>(dez por cento)</w:t>
      </w:r>
      <w:r w:rsidR="000D586A">
        <w:t xml:space="preserve"> sobre o </w:t>
      </w:r>
      <w:r w:rsidR="00974218">
        <w:t xml:space="preserve">proveito econômico </w:t>
      </w:r>
      <w:r w:rsidR="007B3264">
        <w:t xml:space="preserve">efetivamente </w:t>
      </w:r>
      <w:r w:rsidR="00974218">
        <w:t>obtido</w:t>
      </w:r>
      <w:r w:rsidR="003E1E90">
        <w:t>, em favor da exequente Stella</w:t>
      </w:r>
      <w:r w:rsidR="000A58AC">
        <w:t xml:space="preserve"> </w:t>
      </w:r>
      <w:r w:rsidR="000A58AC">
        <w:rPr>
          <w:sz w:val="20"/>
          <w:szCs w:val="18"/>
        </w:rPr>
        <w:t>(</w:t>
      </w:r>
      <w:r w:rsidR="000A58AC" w:rsidRPr="00D606E3">
        <w:rPr>
          <w:b/>
          <w:bCs/>
          <w:sz w:val="20"/>
          <w:szCs w:val="18"/>
        </w:rPr>
        <w:t xml:space="preserve">doc. </w:t>
      </w:r>
      <w:r w:rsidR="000A58AC">
        <w:rPr>
          <w:b/>
          <w:bCs/>
          <w:sz w:val="20"/>
          <w:szCs w:val="18"/>
        </w:rPr>
        <w:t>3</w:t>
      </w:r>
      <w:r w:rsidR="000A58AC" w:rsidRPr="00D606E3">
        <w:rPr>
          <w:sz w:val="20"/>
          <w:szCs w:val="18"/>
        </w:rPr>
        <w:t>)</w:t>
      </w:r>
      <w:r w:rsidR="000A58AC">
        <w:t>.</w:t>
      </w:r>
    </w:p>
    <w:p w14:paraId="485B81D4" w14:textId="5A0927F0" w:rsidR="00137D1A" w:rsidRDefault="00137D1A" w:rsidP="000169F1">
      <w:pPr>
        <w:pStyle w:val="SemEspaamento"/>
      </w:pPr>
      <w:r>
        <w:t xml:space="preserve">Irresignados, os executados </w:t>
      </w:r>
      <w:r w:rsidR="00A408BD">
        <w:t xml:space="preserve">opuseram embargos de declaração, que foram rejeitados, </w:t>
      </w:r>
      <w:r>
        <w:t>e</w:t>
      </w:r>
      <w:r w:rsidR="00A408BD">
        <w:t xml:space="preserve"> interpuseram recurso especial, desprovido, além de novos aclaratórios</w:t>
      </w:r>
      <w:r w:rsidR="00AD0B6E">
        <w:t>,</w:t>
      </w:r>
      <w:r w:rsidR="00A408BD">
        <w:t xml:space="preserve"> agravo interno, que também foram </w:t>
      </w:r>
      <w:r w:rsidR="005F1282">
        <w:t>des</w:t>
      </w:r>
      <w:r w:rsidR="00A408BD">
        <w:t>providos</w:t>
      </w:r>
      <w:r w:rsidR="00AD0B6E">
        <w:t>, recurso extraordinário, que</w:t>
      </w:r>
      <w:r w:rsidR="006C3D16">
        <w:t xml:space="preserve"> foi negado seguimento</w:t>
      </w:r>
      <w:r w:rsidR="006A0BAB">
        <w:t>, e agravo em recurso extraordinário, que não foi conhecido</w:t>
      </w:r>
      <w:r w:rsidR="005F1282">
        <w:rPr>
          <w:sz w:val="20"/>
          <w:szCs w:val="18"/>
        </w:rPr>
        <w:t xml:space="preserve"> (</w:t>
      </w:r>
      <w:r w:rsidR="005F1282" w:rsidRPr="00D606E3">
        <w:rPr>
          <w:b/>
          <w:bCs/>
          <w:sz w:val="20"/>
          <w:szCs w:val="18"/>
        </w:rPr>
        <w:t xml:space="preserve">doc. </w:t>
      </w:r>
      <w:r w:rsidR="005F1282">
        <w:rPr>
          <w:b/>
          <w:bCs/>
          <w:sz w:val="20"/>
          <w:szCs w:val="18"/>
        </w:rPr>
        <w:t>4</w:t>
      </w:r>
      <w:r w:rsidR="005F1282" w:rsidRPr="00D606E3">
        <w:rPr>
          <w:sz w:val="20"/>
          <w:szCs w:val="18"/>
        </w:rPr>
        <w:t>)</w:t>
      </w:r>
      <w:r w:rsidR="008C0E38">
        <w:t>,</w:t>
      </w:r>
      <w:r w:rsidR="009D1686">
        <w:t xml:space="preserve"> tendo sido certificado o </w:t>
      </w:r>
      <w:r w:rsidR="005F1282">
        <w:t xml:space="preserve">trânsito em julgado do feito em </w:t>
      </w:r>
      <w:r w:rsidR="00D90882">
        <w:t>26</w:t>
      </w:r>
      <w:r w:rsidR="002417C5">
        <w:t>.</w:t>
      </w:r>
      <w:r w:rsidR="00D90882">
        <w:t>9</w:t>
      </w:r>
      <w:r w:rsidR="002417C5">
        <w:t>.202</w:t>
      </w:r>
      <w:r w:rsidR="00D90882">
        <w:t>3</w:t>
      </w:r>
      <w:r w:rsidR="005F1282">
        <w:t xml:space="preserve"> </w:t>
      </w:r>
      <w:r w:rsidR="005F1282">
        <w:rPr>
          <w:sz w:val="20"/>
          <w:szCs w:val="18"/>
        </w:rPr>
        <w:t>(</w:t>
      </w:r>
      <w:r w:rsidR="005F1282" w:rsidRPr="00D606E3">
        <w:rPr>
          <w:b/>
          <w:bCs/>
          <w:sz w:val="20"/>
          <w:szCs w:val="18"/>
        </w:rPr>
        <w:t xml:space="preserve">doc. </w:t>
      </w:r>
      <w:r w:rsidR="005F1282">
        <w:rPr>
          <w:b/>
          <w:bCs/>
          <w:sz w:val="20"/>
          <w:szCs w:val="18"/>
        </w:rPr>
        <w:t>5</w:t>
      </w:r>
      <w:r w:rsidR="005F1282" w:rsidRPr="00D606E3">
        <w:rPr>
          <w:sz w:val="20"/>
          <w:szCs w:val="18"/>
        </w:rPr>
        <w:t>)</w:t>
      </w:r>
      <w:r w:rsidR="005F1282">
        <w:t>.</w:t>
      </w:r>
    </w:p>
    <w:p w14:paraId="4627F737" w14:textId="2F664653" w:rsidR="009D1686" w:rsidRPr="00775D9F" w:rsidRDefault="00B144D6" w:rsidP="000169F1">
      <w:pPr>
        <w:pStyle w:val="SemEspaamento"/>
      </w:pPr>
      <w:r w:rsidRPr="00775D9F">
        <w:t xml:space="preserve">Desse modo, </w:t>
      </w:r>
      <w:r w:rsidR="00984D9A" w:rsidRPr="00775D9F">
        <w:t>segundo as premissas fixadas pelo título executivo</w:t>
      </w:r>
      <w:r w:rsidR="009644A2" w:rsidRPr="00775D9F">
        <w:t xml:space="preserve"> e conforme cálculo em anexo</w:t>
      </w:r>
      <w:r w:rsidR="00154F18">
        <w:t xml:space="preserve"> </w:t>
      </w:r>
      <w:r w:rsidR="00154F18" w:rsidRPr="00154F18">
        <w:rPr>
          <w:sz w:val="20"/>
          <w:szCs w:val="18"/>
        </w:rPr>
        <w:t>(</w:t>
      </w:r>
      <w:r w:rsidR="00154F18" w:rsidRPr="00154F18">
        <w:rPr>
          <w:b/>
          <w:bCs/>
          <w:sz w:val="20"/>
          <w:szCs w:val="18"/>
        </w:rPr>
        <w:t>doc. 6</w:t>
      </w:r>
      <w:r w:rsidR="00154F18" w:rsidRPr="00154F18">
        <w:rPr>
          <w:sz w:val="20"/>
          <w:szCs w:val="18"/>
        </w:rPr>
        <w:t>)</w:t>
      </w:r>
      <w:r w:rsidR="00A71D6D" w:rsidRPr="00775D9F">
        <w:t xml:space="preserve">, </w:t>
      </w:r>
      <w:r w:rsidR="00A71D6D" w:rsidRPr="008312E3">
        <w:rPr>
          <w:b/>
          <w:bCs/>
        </w:rPr>
        <w:t xml:space="preserve">os executados </w:t>
      </w:r>
      <w:r w:rsidR="001E1EC7" w:rsidRPr="008312E3">
        <w:rPr>
          <w:b/>
          <w:bCs/>
        </w:rPr>
        <w:t>deve</w:t>
      </w:r>
      <w:r w:rsidR="008312E3" w:rsidRPr="008312E3">
        <w:rPr>
          <w:b/>
          <w:bCs/>
        </w:rPr>
        <w:t>m</w:t>
      </w:r>
      <w:r w:rsidR="001E1EC7" w:rsidRPr="008312E3">
        <w:rPr>
          <w:b/>
          <w:bCs/>
        </w:rPr>
        <w:t xml:space="preserve"> pagar</w:t>
      </w:r>
      <w:r w:rsidR="00284FD4">
        <w:rPr>
          <w:b/>
          <w:bCs/>
        </w:rPr>
        <w:t>, ao primeiro exequente,</w:t>
      </w:r>
      <w:r w:rsidR="001E1EC7" w:rsidRPr="008312E3">
        <w:rPr>
          <w:b/>
          <w:bCs/>
        </w:rPr>
        <w:t xml:space="preserve"> </w:t>
      </w:r>
      <w:r w:rsidR="00A71D6D" w:rsidRPr="008312E3">
        <w:rPr>
          <w:b/>
          <w:bCs/>
        </w:rPr>
        <w:t xml:space="preserve">o montante atualizado de </w:t>
      </w:r>
      <w:r w:rsidR="00D615FE">
        <w:rPr>
          <w:b/>
          <w:bCs/>
        </w:rPr>
        <w:t xml:space="preserve">R$ </w:t>
      </w:r>
      <w:r w:rsidR="003F1848" w:rsidRPr="003F1848">
        <w:rPr>
          <w:b/>
          <w:bCs/>
        </w:rPr>
        <w:t xml:space="preserve">1.175.992,66 </w:t>
      </w:r>
      <w:r w:rsidR="00AF42A0" w:rsidRPr="00775D9F">
        <w:rPr>
          <w:sz w:val="20"/>
          <w:szCs w:val="18"/>
        </w:rPr>
        <w:t xml:space="preserve">(um milhão, cento e </w:t>
      </w:r>
      <w:r w:rsidR="003F1848">
        <w:rPr>
          <w:sz w:val="20"/>
          <w:szCs w:val="18"/>
        </w:rPr>
        <w:t xml:space="preserve">setenta e cinco mil, novecentos e noventa e dois reais e sessenta e seis centavos </w:t>
      </w:r>
      <w:r w:rsidR="003E357F" w:rsidRPr="00775D9F">
        <w:rPr>
          <w:sz w:val="20"/>
          <w:szCs w:val="18"/>
        </w:rPr>
        <w:t>–</w:t>
      </w:r>
      <w:r w:rsidR="00154F18">
        <w:rPr>
          <w:sz w:val="20"/>
          <w:szCs w:val="18"/>
        </w:rPr>
        <w:t xml:space="preserve"> título executado: </w:t>
      </w:r>
      <w:r w:rsidR="003E357F" w:rsidRPr="00775D9F">
        <w:rPr>
          <w:b/>
          <w:bCs/>
          <w:sz w:val="20"/>
          <w:szCs w:val="18"/>
        </w:rPr>
        <w:t>doc</w:t>
      </w:r>
      <w:r w:rsidR="0095072E">
        <w:rPr>
          <w:b/>
          <w:bCs/>
          <w:sz w:val="20"/>
          <w:szCs w:val="18"/>
        </w:rPr>
        <w:t>s</w:t>
      </w:r>
      <w:r w:rsidR="003E357F" w:rsidRPr="00775D9F">
        <w:rPr>
          <w:b/>
          <w:bCs/>
          <w:sz w:val="20"/>
          <w:szCs w:val="18"/>
        </w:rPr>
        <w:t xml:space="preserve">. </w:t>
      </w:r>
      <w:r w:rsidR="0095072E">
        <w:rPr>
          <w:b/>
          <w:bCs/>
          <w:sz w:val="20"/>
          <w:szCs w:val="18"/>
        </w:rPr>
        <w:t>2 e 3</w:t>
      </w:r>
      <w:r w:rsidR="00AF42A0" w:rsidRPr="00775D9F">
        <w:rPr>
          <w:sz w:val="20"/>
          <w:szCs w:val="18"/>
        </w:rPr>
        <w:t>)</w:t>
      </w:r>
      <w:r w:rsidR="001E1EC7" w:rsidRPr="00775D9F">
        <w:t xml:space="preserve">, </w:t>
      </w:r>
      <w:r w:rsidR="001E1EC7" w:rsidRPr="00475776">
        <w:t xml:space="preserve">assim como R$ </w:t>
      </w:r>
      <w:r w:rsidR="006F132C" w:rsidRPr="006F132C">
        <w:t xml:space="preserve">117.599,26 </w:t>
      </w:r>
      <w:r w:rsidR="001E1EC7" w:rsidRPr="00475776">
        <w:rPr>
          <w:sz w:val="20"/>
          <w:szCs w:val="18"/>
        </w:rPr>
        <w:t xml:space="preserve">(cento e </w:t>
      </w:r>
      <w:r w:rsidR="006F132C">
        <w:rPr>
          <w:sz w:val="20"/>
          <w:szCs w:val="18"/>
        </w:rPr>
        <w:t>dezessete</w:t>
      </w:r>
      <w:r w:rsidR="00475776" w:rsidRPr="00475776">
        <w:rPr>
          <w:sz w:val="20"/>
          <w:szCs w:val="18"/>
        </w:rPr>
        <w:t xml:space="preserve"> </w:t>
      </w:r>
      <w:r w:rsidR="001E1EC7" w:rsidRPr="00475776">
        <w:rPr>
          <w:sz w:val="20"/>
          <w:szCs w:val="18"/>
        </w:rPr>
        <w:t xml:space="preserve">mil, </w:t>
      </w:r>
      <w:r w:rsidR="006F132C">
        <w:rPr>
          <w:sz w:val="20"/>
          <w:szCs w:val="18"/>
        </w:rPr>
        <w:t xml:space="preserve">quinhentos e noventa e nove reais e vinte e seis </w:t>
      </w:r>
      <w:r w:rsidR="00475776" w:rsidRPr="00475776">
        <w:rPr>
          <w:sz w:val="20"/>
          <w:szCs w:val="18"/>
        </w:rPr>
        <w:t xml:space="preserve">centavos </w:t>
      </w:r>
      <w:r w:rsidR="003E357F" w:rsidRPr="00475776">
        <w:rPr>
          <w:sz w:val="20"/>
          <w:szCs w:val="18"/>
        </w:rPr>
        <w:t>– 10%</w:t>
      </w:r>
      <w:r w:rsidR="007B3D54" w:rsidRPr="00475776">
        <w:rPr>
          <w:sz w:val="20"/>
          <w:szCs w:val="18"/>
        </w:rPr>
        <w:t xml:space="preserve"> do valor total</w:t>
      </w:r>
      <w:r w:rsidR="001E1EC7" w:rsidRPr="00475776">
        <w:rPr>
          <w:sz w:val="20"/>
          <w:szCs w:val="18"/>
        </w:rPr>
        <w:t>)</w:t>
      </w:r>
      <w:r w:rsidR="001E1EC7" w:rsidRPr="00775D9F">
        <w:t xml:space="preserve"> a título de honorários sucumbenciais</w:t>
      </w:r>
      <w:r w:rsidR="00AA7937">
        <w:t xml:space="preserve"> em favor da segunda exequente</w:t>
      </w:r>
      <w:r w:rsidR="00170846" w:rsidRPr="00775D9F">
        <w:t xml:space="preserve">, </w:t>
      </w:r>
      <w:r w:rsidR="000F7D5D">
        <w:t>o que será objeto de cumprimento de sentença próprio</w:t>
      </w:r>
      <w:r w:rsidR="001E1EC7" w:rsidRPr="00775D9F">
        <w:t>.</w:t>
      </w:r>
    </w:p>
    <w:p w14:paraId="526AD4C7" w14:textId="56A6FC53" w:rsidR="00984D9A" w:rsidRDefault="00984D9A" w:rsidP="000169F1">
      <w:pPr>
        <w:pStyle w:val="SemEspaamento"/>
      </w:pPr>
      <w:r>
        <w:t>Em observância ao art. 524 do CPC, o</w:t>
      </w:r>
      <w:r w:rsidR="004A5518">
        <w:t xml:space="preserve"> exequente registra que </w:t>
      </w:r>
      <w:r w:rsidR="009D42CD">
        <w:t xml:space="preserve">a quantia </w:t>
      </w:r>
      <w:r w:rsidR="0005550E">
        <w:t>devida, fixada</w:t>
      </w:r>
      <w:r w:rsidR="009D42CD">
        <w:t xml:space="preserve"> </w:t>
      </w:r>
      <w:r w:rsidR="008E0878">
        <w:t xml:space="preserve">pelo título </w:t>
      </w:r>
      <w:r w:rsidR="002E3F25">
        <w:t xml:space="preserve">ora </w:t>
      </w:r>
      <w:r w:rsidR="008E0878">
        <w:t xml:space="preserve">executado </w:t>
      </w:r>
      <w:r w:rsidR="008E0878" w:rsidRPr="008E0878">
        <w:rPr>
          <w:sz w:val="20"/>
          <w:szCs w:val="18"/>
        </w:rPr>
        <w:t>(R$ 214.331,20)</w:t>
      </w:r>
      <w:r w:rsidR="0005550E">
        <w:t xml:space="preserve">, </w:t>
      </w:r>
      <w:r w:rsidR="009D42CD">
        <w:t xml:space="preserve">foi atualizada pelo </w:t>
      </w:r>
      <w:r w:rsidR="00F17715" w:rsidRPr="0062597A">
        <w:rPr>
          <w:u w:val="single"/>
        </w:rPr>
        <w:t>INPC</w:t>
      </w:r>
      <w:r w:rsidR="00F17715">
        <w:t xml:space="preserve"> a </w:t>
      </w:r>
      <w:r w:rsidR="00F17715" w:rsidRPr="0062597A">
        <w:rPr>
          <w:u w:val="single"/>
        </w:rPr>
        <w:t>partir</w:t>
      </w:r>
      <w:r w:rsidR="00F17715">
        <w:t xml:space="preserve"> </w:t>
      </w:r>
      <w:r w:rsidR="00F17715" w:rsidRPr="0062597A">
        <w:rPr>
          <w:u w:val="single"/>
        </w:rPr>
        <w:t>de</w:t>
      </w:r>
      <w:r w:rsidR="00F17715">
        <w:t xml:space="preserve"> </w:t>
      </w:r>
      <w:r w:rsidR="00F17715" w:rsidRPr="0062597A">
        <w:rPr>
          <w:u w:val="single"/>
        </w:rPr>
        <w:t>1</w:t>
      </w:r>
      <w:r w:rsidR="0058473D">
        <w:rPr>
          <w:u w:val="single"/>
        </w:rPr>
        <w:t>6</w:t>
      </w:r>
      <w:r w:rsidR="00F17715">
        <w:t>.</w:t>
      </w:r>
      <w:r w:rsidR="00F17715" w:rsidRPr="0062597A">
        <w:rPr>
          <w:u w:val="single"/>
        </w:rPr>
        <w:t>3</w:t>
      </w:r>
      <w:r w:rsidR="00F17715">
        <w:t>.</w:t>
      </w:r>
      <w:r w:rsidR="00F17715" w:rsidRPr="0062597A">
        <w:rPr>
          <w:u w:val="single"/>
        </w:rPr>
        <w:t>2012</w:t>
      </w:r>
      <w:r w:rsidR="002E3F25">
        <w:t xml:space="preserve">, com a incidência de </w:t>
      </w:r>
      <w:r w:rsidR="002E3F25" w:rsidRPr="0062597A">
        <w:rPr>
          <w:u w:val="single"/>
        </w:rPr>
        <w:t>juros</w:t>
      </w:r>
      <w:r w:rsidR="002E3F25">
        <w:t xml:space="preserve"> </w:t>
      </w:r>
      <w:r w:rsidR="002E3F25" w:rsidRPr="0062597A">
        <w:rPr>
          <w:u w:val="single"/>
        </w:rPr>
        <w:t>legais</w:t>
      </w:r>
      <w:r w:rsidR="009644A2">
        <w:t xml:space="preserve"> de 1% ao mês</w:t>
      </w:r>
      <w:r w:rsidR="002E3F25">
        <w:t xml:space="preserve"> </w:t>
      </w:r>
      <w:r w:rsidR="002E3F25" w:rsidRPr="0062597A">
        <w:rPr>
          <w:u w:val="single"/>
        </w:rPr>
        <w:t>desde</w:t>
      </w:r>
      <w:r w:rsidR="002E3F25">
        <w:t xml:space="preserve"> </w:t>
      </w:r>
      <w:r w:rsidR="002E3F25" w:rsidRPr="0062597A">
        <w:rPr>
          <w:u w:val="single"/>
        </w:rPr>
        <w:t>1</w:t>
      </w:r>
      <w:r w:rsidR="002E3F25">
        <w:t>.</w:t>
      </w:r>
      <w:r w:rsidR="002E3F25" w:rsidRPr="0062597A">
        <w:rPr>
          <w:u w:val="single"/>
        </w:rPr>
        <w:t>6</w:t>
      </w:r>
      <w:r w:rsidR="002E3F25">
        <w:t>.</w:t>
      </w:r>
      <w:r w:rsidR="002E3F25" w:rsidRPr="0062597A">
        <w:rPr>
          <w:u w:val="single"/>
        </w:rPr>
        <w:t>2012</w:t>
      </w:r>
      <w:r w:rsidR="002E3F25">
        <w:t xml:space="preserve">, </w:t>
      </w:r>
      <w:r w:rsidR="002E3F25" w:rsidRPr="0062597A">
        <w:rPr>
          <w:u w:val="single"/>
        </w:rPr>
        <w:t>data</w:t>
      </w:r>
      <w:r w:rsidR="002E3F25">
        <w:t xml:space="preserve"> </w:t>
      </w:r>
      <w:r w:rsidR="002E3F25" w:rsidRPr="0062597A">
        <w:rPr>
          <w:u w:val="single"/>
        </w:rPr>
        <w:t>da</w:t>
      </w:r>
      <w:r w:rsidR="002E3F25">
        <w:t xml:space="preserve"> </w:t>
      </w:r>
      <w:r w:rsidR="002E3F25" w:rsidRPr="0062597A">
        <w:rPr>
          <w:u w:val="single"/>
        </w:rPr>
        <w:t>citação</w:t>
      </w:r>
      <w:r w:rsidR="002E3F25">
        <w:t xml:space="preserve">, nos exatos termos definidos </w:t>
      </w:r>
      <w:r w:rsidR="009644A2">
        <w:t xml:space="preserve">do título judicial objeto deste cumprimento </w:t>
      </w:r>
      <w:r w:rsidR="009644A2">
        <w:rPr>
          <w:sz w:val="20"/>
          <w:szCs w:val="18"/>
        </w:rPr>
        <w:t>(</w:t>
      </w:r>
      <w:r w:rsidR="009644A2">
        <w:rPr>
          <w:i/>
          <w:iCs/>
          <w:sz w:val="20"/>
          <w:szCs w:val="18"/>
        </w:rPr>
        <w:t xml:space="preserve">vide </w:t>
      </w:r>
      <w:r w:rsidR="009418D8" w:rsidRPr="009418D8">
        <w:rPr>
          <w:sz w:val="20"/>
          <w:szCs w:val="18"/>
        </w:rPr>
        <w:t>as</w:t>
      </w:r>
      <w:r w:rsidR="009418D8">
        <w:rPr>
          <w:i/>
          <w:iCs/>
          <w:sz w:val="20"/>
          <w:szCs w:val="18"/>
        </w:rPr>
        <w:t xml:space="preserve"> </w:t>
      </w:r>
      <w:r w:rsidR="009644A2">
        <w:rPr>
          <w:sz w:val="20"/>
          <w:szCs w:val="18"/>
        </w:rPr>
        <w:t xml:space="preserve">premissas </w:t>
      </w:r>
      <w:r w:rsidR="00FB46EA">
        <w:rPr>
          <w:sz w:val="20"/>
          <w:szCs w:val="18"/>
        </w:rPr>
        <w:t xml:space="preserve">firmadas no título judicial </w:t>
      </w:r>
      <w:r w:rsidR="009418D8">
        <w:rPr>
          <w:sz w:val="20"/>
          <w:szCs w:val="18"/>
        </w:rPr>
        <w:t xml:space="preserve">– </w:t>
      </w:r>
      <w:r w:rsidR="009644A2">
        <w:rPr>
          <w:b/>
          <w:bCs/>
          <w:sz w:val="20"/>
          <w:szCs w:val="18"/>
        </w:rPr>
        <w:t>doc</w:t>
      </w:r>
      <w:r w:rsidR="004A725C">
        <w:rPr>
          <w:b/>
          <w:bCs/>
          <w:sz w:val="20"/>
          <w:szCs w:val="18"/>
        </w:rPr>
        <w:t>s</w:t>
      </w:r>
      <w:r w:rsidR="009644A2">
        <w:rPr>
          <w:b/>
          <w:bCs/>
          <w:sz w:val="20"/>
          <w:szCs w:val="18"/>
        </w:rPr>
        <w:t xml:space="preserve">. </w:t>
      </w:r>
      <w:r w:rsidR="0095072E">
        <w:rPr>
          <w:b/>
          <w:bCs/>
          <w:sz w:val="20"/>
          <w:szCs w:val="18"/>
        </w:rPr>
        <w:t xml:space="preserve">2 e </w:t>
      </w:r>
      <w:r w:rsidR="004A725C">
        <w:rPr>
          <w:b/>
          <w:bCs/>
          <w:sz w:val="20"/>
          <w:szCs w:val="18"/>
        </w:rPr>
        <w:t>3</w:t>
      </w:r>
      <w:r w:rsidR="009644A2" w:rsidRPr="001E1EC7">
        <w:rPr>
          <w:sz w:val="20"/>
          <w:szCs w:val="18"/>
        </w:rPr>
        <w:t>)</w:t>
      </w:r>
      <w:r w:rsidR="009644A2">
        <w:t>.</w:t>
      </w:r>
      <w:r w:rsidR="002E3F25">
        <w:t xml:space="preserve"> </w:t>
      </w:r>
    </w:p>
    <w:p w14:paraId="6086703E" w14:textId="4948C41A" w:rsidR="000169F1" w:rsidRPr="004A3F4E" w:rsidRDefault="00F138FD" w:rsidP="00F47FB0">
      <w:pPr>
        <w:pStyle w:val="SemEspaamento"/>
      </w:pPr>
      <w:r>
        <w:t xml:space="preserve">Assim, conforme o cálculo em anexo, o </w:t>
      </w:r>
      <w:r w:rsidR="009E2373">
        <w:t xml:space="preserve">primeiro </w:t>
      </w:r>
      <w:r>
        <w:t xml:space="preserve">exequente possui o crédito de </w:t>
      </w:r>
      <w:r w:rsidR="00685398" w:rsidRPr="00685398">
        <w:t>R$ 1.175.992,66</w:t>
      </w:r>
      <w:r w:rsidR="00685398" w:rsidRPr="003F1848">
        <w:rPr>
          <w:b/>
          <w:bCs/>
        </w:rPr>
        <w:t xml:space="preserve"> </w:t>
      </w:r>
      <w:r w:rsidR="00685398" w:rsidRPr="00775D9F">
        <w:rPr>
          <w:sz w:val="20"/>
          <w:szCs w:val="18"/>
        </w:rPr>
        <w:t xml:space="preserve">(um milhão, cento e </w:t>
      </w:r>
      <w:r w:rsidR="00685398">
        <w:rPr>
          <w:sz w:val="20"/>
          <w:szCs w:val="18"/>
        </w:rPr>
        <w:t xml:space="preserve">setenta e cinco mil, novecentos e noventa e dois reais e sessenta e seis centavos </w:t>
      </w:r>
      <w:r w:rsidR="00685398" w:rsidRPr="00775D9F">
        <w:rPr>
          <w:sz w:val="20"/>
          <w:szCs w:val="18"/>
        </w:rPr>
        <w:t>–</w:t>
      </w:r>
      <w:r w:rsidR="00685398">
        <w:rPr>
          <w:sz w:val="20"/>
          <w:szCs w:val="18"/>
        </w:rPr>
        <w:t xml:space="preserve"> </w:t>
      </w:r>
      <w:r>
        <w:rPr>
          <w:b/>
          <w:bCs/>
          <w:sz w:val="20"/>
          <w:szCs w:val="18"/>
        </w:rPr>
        <w:t xml:space="preserve">doc. </w:t>
      </w:r>
      <w:r w:rsidR="00C6171B">
        <w:rPr>
          <w:b/>
          <w:bCs/>
          <w:sz w:val="20"/>
          <w:szCs w:val="18"/>
        </w:rPr>
        <w:t>6</w:t>
      </w:r>
      <w:r w:rsidRPr="001E1EC7">
        <w:rPr>
          <w:sz w:val="20"/>
          <w:szCs w:val="18"/>
        </w:rPr>
        <w:t>)</w:t>
      </w:r>
      <w:r>
        <w:t xml:space="preserve"> perante os executados</w:t>
      </w:r>
      <w:r w:rsidR="00D615FE">
        <w:t xml:space="preserve">, </w:t>
      </w:r>
      <w:r w:rsidR="001A60C0">
        <w:t xml:space="preserve">motivo pelo qual </w:t>
      </w:r>
      <w:r w:rsidR="00F31A2C">
        <w:t xml:space="preserve">é proposto </w:t>
      </w:r>
      <w:r w:rsidR="001A60C0">
        <w:t>o presente cumprimento de sentença, como forma de dar cumprimento ao título executivo judicial exequendo</w:t>
      </w:r>
      <w:r w:rsidR="00F47FB0">
        <w:t>.</w:t>
      </w:r>
    </w:p>
    <w:p w14:paraId="208CE48D" w14:textId="2FD0F70E" w:rsidR="000169F1" w:rsidRPr="00136102" w:rsidRDefault="000169F1" w:rsidP="00F47FB0">
      <w:pPr>
        <w:pStyle w:val="SemEspaamento"/>
        <w:numPr>
          <w:ilvl w:val="0"/>
          <w:numId w:val="0"/>
        </w:numPr>
        <w:ind w:left="1701"/>
      </w:pPr>
    </w:p>
    <w:p w14:paraId="58EB67C5" w14:textId="04306FF5" w:rsidR="00FF30F5" w:rsidRDefault="000169F1" w:rsidP="000169F1">
      <w:pPr>
        <w:pStyle w:val="Ttulo"/>
      </w:pPr>
      <w:r w:rsidRPr="00136102">
        <w:t>II</w:t>
      </w:r>
      <w:r w:rsidR="00F47FB0">
        <w:t xml:space="preserve"> </w:t>
      </w:r>
      <w:r>
        <w:t xml:space="preserve">– </w:t>
      </w:r>
      <w:r w:rsidR="00FF30F5">
        <w:t>DO DESTAQUE DOS HONORÁRIOS ADVOCATÍCIOS CONTRATUAIS</w:t>
      </w:r>
    </w:p>
    <w:p w14:paraId="3121AE54" w14:textId="77777777" w:rsidR="00FF30F5" w:rsidRDefault="00FF30F5" w:rsidP="00571981">
      <w:pPr>
        <w:pStyle w:val="SemEspaamento"/>
        <w:numPr>
          <w:ilvl w:val="0"/>
          <w:numId w:val="0"/>
        </w:numPr>
        <w:ind w:left="1701"/>
      </w:pPr>
    </w:p>
    <w:p w14:paraId="425EA985" w14:textId="77E649B1" w:rsidR="00561050" w:rsidRPr="008C2D95" w:rsidRDefault="00FF30F5" w:rsidP="00561050">
      <w:pPr>
        <w:pStyle w:val="SemEspaamento"/>
      </w:pPr>
      <w:r>
        <w:t xml:space="preserve">Por fim, Excelência, </w:t>
      </w:r>
      <w:r w:rsidR="00B3531B">
        <w:t>considerando</w:t>
      </w:r>
      <w:r w:rsidR="00561050">
        <w:t xml:space="preserve"> que a remuneração d</w:t>
      </w:r>
      <w:r w:rsidR="00A040DD">
        <w:t>a</w:t>
      </w:r>
      <w:r w:rsidR="00561050">
        <w:t xml:space="preserve"> </w:t>
      </w:r>
      <w:r w:rsidR="00A040DD">
        <w:t xml:space="preserve">advogada </w:t>
      </w:r>
      <w:r w:rsidR="00AB211D">
        <w:t>e exequente Stella Maris Seixas</w:t>
      </w:r>
      <w:r w:rsidR="00B3531B">
        <w:t>,</w:t>
      </w:r>
      <w:r w:rsidR="00561050">
        <w:t xml:space="preserve"> pelo trabalho realizado</w:t>
      </w:r>
      <w:r w:rsidR="00B3531B">
        <w:t xml:space="preserve"> na ação originária,</w:t>
      </w:r>
      <w:r w:rsidR="00561050">
        <w:t xml:space="preserve"> foi </w:t>
      </w:r>
      <w:r w:rsidR="00A040DD">
        <w:t xml:space="preserve">firmado </w:t>
      </w:r>
      <w:r w:rsidR="00561050">
        <w:t xml:space="preserve">por meio de contrato de honorários </w:t>
      </w:r>
      <w:r w:rsidR="00AB2791">
        <w:t>advocatícios</w:t>
      </w:r>
      <w:r w:rsidR="00561050">
        <w:t xml:space="preserve"> </w:t>
      </w:r>
      <w:r w:rsidR="00561050" w:rsidRPr="00561050">
        <w:rPr>
          <w:sz w:val="20"/>
          <w:szCs w:val="18"/>
        </w:rPr>
        <w:t>(</w:t>
      </w:r>
      <w:r w:rsidR="00561050" w:rsidRPr="00561050">
        <w:rPr>
          <w:b/>
          <w:bCs/>
          <w:sz w:val="20"/>
          <w:szCs w:val="18"/>
        </w:rPr>
        <w:t xml:space="preserve">doc. </w:t>
      </w:r>
      <w:r w:rsidR="00C37DF8">
        <w:rPr>
          <w:b/>
          <w:bCs/>
          <w:sz w:val="20"/>
          <w:szCs w:val="18"/>
        </w:rPr>
        <w:t>7</w:t>
      </w:r>
      <w:r w:rsidR="00561050" w:rsidRPr="00561050">
        <w:rPr>
          <w:sz w:val="20"/>
          <w:szCs w:val="18"/>
        </w:rPr>
        <w:t>)</w:t>
      </w:r>
      <w:r w:rsidR="00561050">
        <w:t>, cuja verba a ser paga pel</w:t>
      </w:r>
      <w:r w:rsidR="00A040DD">
        <w:t>o</w:t>
      </w:r>
      <w:r w:rsidR="00561050">
        <w:t xml:space="preserve"> exequente diz respeito a </w:t>
      </w:r>
      <w:r w:rsidR="00A040DD">
        <w:t>2</w:t>
      </w:r>
      <w:r w:rsidR="00561050">
        <w:t xml:space="preserve">0% </w:t>
      </w:r>
      <w:r w:rsidR="00561050" w:rsidRPr="00561050">
        <w:rPr>
          <w:sz w:val="20"/>
          <w:szCs w:val="18"/>
        </w:rPr>
        <w:t>(</w:t>
      </w:r>
      <w:r w:rsidR="00A040DD">
        <w:rPr>
          <w:sz w:val="20"/>
          <w:szCs w:val="18"/>
        </w:rPr>
        <w:t xml:space="preserve">vinte </w:t>
      </w:r>
      <w:r w:rsidR="00561050" w:rsidRPr="00561050">
        <w:rPr>
          <w:sz w:val="20"/>
          <w:szCs w:val="18"/>
        </w:rPr>
        <w:t>por cento)</w:t>
      </w:r>
      <w:r w:rsidR="00561050">
        <w:t xml:space="preserve"> do proveito econômico obtido com a prestação dos serviços, conforme a cláusula 3 da avença, </w:t>
      </w:r>
      <w:r w:rsidR="00561050" w:rsidRPr="00561050">
        <w:rPr>
          <w:b/>
          <w:bCs/>
        </w:rPr>
        <w:t xml:space="preserve">requer-se o destaque dos honorários contratuais no percentual estabelecido </w:t>
      </w:r>
      <w:r w:rsidR="00561050" w:rsidRPr="00561050">
        <w:rPr>
          <w:b/>
          <w:bCs/>
          <w:sz w:val="22"/>
        </w:rPr>
        <w:t>(</w:t>
      </w:r>
      <w:r w:rsidR="00962BF4">
        <w:rPr>
          <w:b/>
          <w:bCs/>
          <w:sz w:val="22"/>
        </w:rPr>
        <w:t>2</w:t>
      </w:r>
      <w:r w:rsidR="00561050" w:rsidRPr="00561050">
        <w:rPr>
          <w:b/>
          <w:bCs/>
          <w:sz w:val="22"/>
        </w:rPr>
        <w:t>0%)</w:t>
      </w:r>
      <w:r w:rsidR="00561050">
        <w:t xml:space="preserve">, para que seja destinado à </w:t>
      </w:r>
      <w:r w:rsidR="00D5755C">
        <w:t xml:space="preserve">segunda </w:t>
      </w:r>
      <w:r w:rsidR="00ED536F">
        <w:t>exequente</w:t>
      </w:r>
      <w:r w:rsidR="00D5755C">
        <w:t>,</w:t>
      </w:r>
      <w:r w:rsidR="00ED536F">
        <w:t xml:space="preserve"> </w:t>
      </w:r>
      <w:r w:rsidR="00962BF4">
        <w:t>Stella Maris de Seixas, inscrita na OAB/SC sob o n. 7.565</w:t>
      </w:r>
      <w:r w:rsidR="00561050">
        <w:t>.</w:t>
      </w:r>
    </w:p>
    <w:p w14:paraId="3BAD0499" w14:textId="77777777" w:rsidR="00FF30F5" w:rsidRDefault="00FF30F5" w:rsidP="000169F1">
      <w:pPr>
        <w:pStyle w:val="Ttulo"/>
      </w:pPr>
    </w:p>
    <w:p w14:paraId="762F4EE4" w14:textId="5E250A05" w:rsidR="000169F1" w:rsidRPr="0094429A" w:rsidRDefault="00FF30F5" w:rsidP="000169F1">
      <w:pPr>
        <w:pStyle w:val="Ttulo"/>
      </w:pPr>
      <w:r w:rsidRPr="0094429A">
        <w:t xml:space="preserve">III – </w:t>
      </w:r>
      <w:r w:rsidR="000169F1" w:rsidRPr="0094429A">
        <w:t>REQUERIMENTOS</w:t>
      </w:r>
    </w:p>
    <w:p w14:paraId="0FF276B2" w14:textId="77777777" w:rsidR="000169F1" w:rsidRPr="0094429A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3C03380" w14:textId="53E65A0B" w:rsidR="000169F1" w:rsidRPr="0094429A" w:rsidRDefault="000169F1" w:rsidP="000169F1">
      <w:pPr>
        <w:pStyle w:val="SemEspaamento"/>
      </w:pPr>
      <w:r w:rsidRPr="0094429A">
        <w:t xml:space="preserve">Ante o exposto, </w:t>
      </w:r>
      <w:r w:rsidR="00D81341" w:rsidRPr="0094429A">
        <w:t>para assegurar o cumprimento do título judicial ora executado</w:t>
      </w:r>
      <w:r w:rsidR="0094429A" w:rsidRPr="0094429A">
        <w:t>, requer-se</w:t>
      </w:r>
      <w:r w:rsidRPr="0094429A">
        <w:t>:</w:t>
      </w:r>
    </w:p>
    <w:p w14:paraId="5F848F1D" w14:textId="77777777" w:rsidR="000169F1" w:rsidRPr="0094429A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648538" w14:textId="5F5681B0" w:rsidR="00BF5C74" w:rsidRPr="001631A1" w:rsidRDefault="00A747E9" w:rsidP="00BF5C74">
      <w:pPr>
        <w:pStyle w:val="SemEspaamento"/>
        <w:numPr>
          <w:ilvl w:val="0"/>
          <w:numId w:val="5"/>
        </w:numPr>
        <w:ind w:left="0" w:firstLine="1701"/>
      </w:pPr>
      <w:r>
        <w:t xml:space="preserve">  </w:t>
      </w:r>
      <w:r w:rsidRPr="001631A1">
        <w:t>a intimação do</w:t>
      </w:r>
      <w:r w:rsidR="00D16C89" w:rsidRPr="001631A1">
        <w:t>s</w:t>
      </w:r>
      <w:r w:rsidRPr="001631A1">
        <w:t xml:space="preserve"> executado</w:t>
      </w:r>
      <w:r w:rsidR="00D16C89" w:rsidRPr="001631A1">
        <w:t>s</w:t>
      </w:r>
      <w:r w:rsidRPr="001631A1">
        <w:t xml:space="preserve"> para</w:t>
      </w:r>
      <w:r w:rsidR="00F86061" w:rsidRPr="001631A1">
        <w:t xml:space="preserve"> pagar </w:t>
      </w:r>
      <w:r w:rsidR="0011538B" w:rsidRPr="001631A1">
        <w:t xml:space="preserve">o </w:t>
      </w:r>
      <w:r w:rsidRPr="001631A1">
        <w:t xml:space="preserve">débito de </w:t>
      </w:r>
      <w:r w:rsidR="00F84EFC">
        <w:rPr>
          <w:b/>
          <w:bCs/>
        </w:rPr>
        <w:t xml:space="preserve">R$ </w:t>
      </w:r>
      <w:r w:rsidR="00F84EFC" w:rsidRPr="003F1848">
        <w:rPr>
          <w:b/>
          <w:bCs/>
        </w:rPr>
        <w:t xml:space="preserve">1.175.992,66 </w:t>
      </w:r>
      <w:r w:rsidR="00F84EFC" w:rsidRPr="00F84EFC">
        <w:rPr>
          <w:b/>
          <w:bCs/>
          <w:sz w:val="20"/>
          <w:szCs w:val="18"/>
        </w:rPr>
        <w:t>(um milhão, cento e setenta e cinco mil, novecentos e noventa e dois reais e sessenta e seis centavos</w:t>
      </w:r>
      <w:r w:rsidR="0056129C" w:rsidRPr="001631A1">
        <w:rPr>
          <w:b/>
          <w:bCs/>
          <w:sz w:val="20"/>
          <w:szCs w:val="18"/>
        </w:rPr>
        <w:t>)</w:t>
      </w:r>
      <w:r w:rsidR="0056129C" w:rsidRPr="001631A1">
        <w:rPr>
          <w:sz w:val="20"/>
          <w:szCs w:val="18"/>
        </w:rPr>
        <w:t xml:space="preserve"> </w:t>
      </w:r>
      <w:r w:rsidR="00A60116" w:rsidRPr="001631A1">
        <w:t>ao</w:t>
      </w:r>
      <w:r w:rsidR="00AA7937" w:rsidRPr="001631A1">
        <w:t xml:space="preserve"> primeiro</w:t>
      </w:r>
      <w:r w:rsidR="00A60116" w:rsidRPr="001631A1">
        <w:t xml:space="preserve"> exequente</w:t>
      </w:r>
      <w:r w:rsidR="00AA7937" w:rsidRPr="001631A1">
        <w:t xml:space="preserve"> </w:t>
      </w:r>
      <w:r w:rsidR="00AA7937" w:rsidRPr="001631A1">
        <w:rPr>
          <w:sz w:val="20"/>
          <w:szCs w:val="18"/>
        </w:rPr>
        <w:t>(Alexandre)</w:t>
      </w:r>
      <w:r w:rsidR="00F85A9F" w:rsidRPr="001631A1">
        <w:rPr>
          <w:sz w:val="20"/>
          <w:szCs w:val="18"/>
        </w:rPr>
        <w:t xml:space="preserve"> </w:t>
      </w:r>
      <w:r w:rsidR="00F85A9F" w:rsidRPr="00902CA0">
        <w:rPr>
          <w:sz w:val="22"/>
        </w:rPr>
        <w:t>– considerado o destaque da verba detalhada no item a seguir (“b”), destinada à segunda exequente –</w:t>
      </w:r>
      <w:r w:rsidR="00A60116" w:rsidRPr="001631A1">
        <w:rPr>
          <w:szCs w:val="24"/>
        </w:rPr>
        <w:t>,</w:t>
      </w:r>
      <w:r w:rsidR="00A60116" w:rsidRPr="001631A1">
        <w:t xml:space="preserve"> no prazo de </w:t>
      </w:r>
      <w:r w:rsidR="00F86061" w:rsidRPr="001631A1">
        <w:t>15 dias</w:t>
      </w:r>
      <w:r w:rsidR="0011538B" w:rsidRPr="001631A1">
        <w:t xml:space="preserve">, sob pena de incidência de multa </w:t>
      </w:r>
      <w:r w:rsidR="00C333FE" w:rsidRPr="001631A1">
        <w:t xml:space="preserve">de 10% </w:t>
      </w:r>
      <w:r w:rsidR="0011538B" w:rsidRPr="001631A1">
        <w:t xml:space="preserve">e honorários advocatícios de 10% em caso </w:t>
      </w:r>
      <w:r w:rsidR="00F86061" w:rsidRPr="001631A1">
        <w:t xml:space="preserve">não pagamento voluntário </w:t>
      </w:r>
      <w:r w:rsidR="00F86061" w:rsidRPr="001631A1">
        <w:rPr>
          <w:sz w:val="20"/>
          <w:szCs w:val="18"/>
        </w:rPr>
        <w:t>(art. 523</w:t>
      </w:r>
      <w:r w:rsidR="00505CC9" w:rsidRPr="001631A1">
        <w:rPr>
          <w:sz w:val="20"/>
          <w:szCs w:val="18"/>
        </w:rPr>
        <w:t xml:space="preserve">, </w:t>
      </w:r>
      <w:r w:rsidR="00505CC9" w:rsidRPr="001631A1">
        <w:rPr>
          <w:i/>
          <w:iCs/>
          <w:sz w:val="20"/>
          <w:szCs w:val="18"/>
        </w:rPr>
        <w:t>caput</w:t>
      </w:r>
      <w:r w:rsidR="00505CC9" w:rsidRPr="001631A1">
        <w:rPr>
          <w:sz w:val="20"/>
          <w:szCs w:val="18"/>
        </w:rPr>
        <w:t xml:space="preserve"> e § 1º, do CPC)</w:t>
      </w:r>
      <w:r w:rsidR="003104B2" w:rsidRPr="001631A1">
        <w:t>;</w:t>
      </w:r>
    </w:p>
    <w:p w14:paraId="758F4AF8" w14:textId="77777777" w:rsidR="008C7901" w:rsidRDefault="00A747E9" w:rsidP="008C7901">
      <w:pPr>
        <w:pStyle w:val="SemEspaamento"/>
        <w:numPr>
          <w:ilvl w:val="0"/>
          <w:numId w:val="5"/>
        </w:numPr>
        <w:ind w:left="0" w:firstLine="1701"/>
      </w:pPr>
      <w:r>
        <w:t xml:space="preserve">o destaque dos honorários advocatícios contratuais, no percentual de </w:t>
      </w:r>
      <w:r w:rsidR="00047174">
        <w:t>2</w:t>
      </w:r>
      <w:r>
        <w:t xml:space="preserve">0% </w:t>
      </w:r>
      <w:r w:rsidRPr="009650EC">
        <w:rPr>
          <w:sz w:val="20"/>
          <w:szCs w:val="18"/>
        </w:rPr>
        <w:t>(</w:t>
      </w:r>
      <w:r w:rsidR="00047174">
        <w:rPr>
          <w:sz w:val="20"/>
          <w:szCs w:val="18"/>
        </w:rPr>
        <w:t xml:space="preserve">vinte </w:t>
      </w:r>
      <w:r w:rsidRPr="009650EC">
        <w:rPr>
          <w:sz w:val="20"/>
          <w:szCs w:val="18"/>
        </w:rPr>
        <w:t xml:space="preserve">por cento) </w:t>
      </w:r>
      <w:r>
        <w:t xml:space="preserve">do valor </w:t>
      </w:r>
      <w:r w:rsidR="00047174">
        <w:t xml:space="preserve">total </w:t>
      </w:r>
      <w:r>
        <w:t>a ser recebido pel</w:t>
      </w:r>
      <w:r w:rsidR="00047174">
        <w:t>o primeiro exequente, destinado à</w:t>
      </w:r>
      <w:r>
        <w:t xml:space="preserve"> </w:t>
      </w:r>
      <w:r w:rsidR="00047174">
        <w:t xml:space="preserve">segunda </w:t>
      </w:r>
      <w:r>
        <w:t>exequente, em nome d</w:t>
      </w:r>
      <w:r w:rsidR="00047174">
        <w:t>e Stella Maris de Seixas,</w:t>
      </w:r>
      <w:r w:rsidR="00E62A25">
        <w:t xml:space="preserve"> inscrita no CPF/MF sob o n. </w:t>
      </w:r>
      <w:r w:rsidR="00E62A25">
        <w:rPr>
          <w:color w:val="000000" w:themeColor="text1"/>
        </w:rPr>
        <w:t>451.422.629-72 e na OAB/SC sob o n. 7.565</w:t>
      </w:r>
      <w:r w:rsidR="00E62A25">
        <w:t>;</w:t>
      </w:r>
    </w:p>
    <w:p w14:paraId="20E6E2AD" w14:textId="60641C21" w:rsidR="008C7901" w:rsidRPr="00D059F1" w:rsidRDefault="00BE366E" w:rsidP="008C7901">
      <w:pPr>
        <w:pStyle w:val="SemEspaamento"/>
        <w:numPr>
          <w:ilvl w:val="0"/>
          <w:numId w:val="5"/>
        </w:numPr>
        <w:ind w:left="0" w:firstLine="1701"/>
      </w:pPr>
      <w:r>
        <w:rPr>
          <w:u w:val="single"/>
        </w:rPr>
        <w:t>não</w:t>
      </w:r>
      <w:r w:rsidRPr="001746B3">
        <w:t xml:space="preserve"> </w:t>
      </w:r>
      <w:r>
        <w:rPr>
          <w:u w:val="single"/>
        </w:rPr>
        <w:t>realizado</w:t>
      </w:r>
      <w:r w:rsidR="008C7901" w:rsidRPr="00BE366E">
        <w:t xml:space="preserve"> o pagamento integral</w:t>
      </w:r>
      <w:r w:rsidR="008C7901" w:rsidRPr="00D059F1">
        <w:t xml:space="preserve"> do débito no prazo </w:t>
      </w:r>
      <w:r>
        <w:t>legal</w:t>
      </w:r>
      <w:r w:rsidR="008C7901" w:rsidRPr="00D059F1">
        <w:t xml:space="preserve">, </w:t>
      </w:r>
      <w:r w:rsidR="00AE6385">
        <w:t>o prosseguimento d</w:t>
      </w:r>
      <w:r w:rsidR="008C7901" w:rsidRPr="00D059F1">
        <w:t xml:space="preserve">este cumprimento, independentemente de </w:t>
      </w:r>
      <w:r w:rsidR="00AE6385">
        <w:t xml:space="preserve">nova </w:t>
      </w:r>
      <w:r w:rsidR="008C7901" w:rsidRPr="00D059F1">
        <w:t xml:space="preserve">manifestação, com a </w:t>
      </w:r>
      <w:r w:rsidR="00C65299">
        <w:t>realização</w:t>
      </w:r>
      <w:r w:rsidR="008C7901" w:rsidRPr="00D059F1">
        <w:t xml:space="preserve"> de penhora, via </w:t>
      </w:r>
      <w:r w:rsidR="008C7901" w:rsidRPr="00C65299">
        <w:rPr>
          <w:i/>
          <w:iCs/>
        </w:rPr>
        <w:t>SISBAJUD</w:t>
      </w:r>
      <w:r w:rsidR="008C7901" w:rsidRPr="00D059F1">
        <w:t>, nas contas bancárias e em aplicações financeiras existentes em nome do</w:t>
      </w:r>
      <w:r w:rsidR="00AE6385">
        <w:t>s</w:t>
      </w:r>
      <w:r w:rsidR="008C7901" w:rsidRPr="00D059F1">
        <w:t xml:space="preserve"> executado</w:t>
      </w:r>
      <w:r w:rsidR="00AE6385">
        <w:t>s</w:t>
      </w:r>
      <w:r w:rsidR="008C7901" w:rsidRPr="00D059F1">
        <w:t xml:space="preserve">, no valor do débito exequendo, acrescido de multa de 10% </w:t>
      </w:r>
      <w:r w:rsidR="008C7901" w:rsidRPr="008C7901">
        <w:rPr>
          <w:sz w:val="20"/>
          <w:szCs w:val="18"/>
        </w:rPr>
        <w:t>(dez por cento)</w:t>
      </w:r>
      <w:r w:rsidR="008C7901" w:rsidRPr="00D059F1">
        <w:t xml:space="preserve"> e, também, de honorários advocatícios de 10% </w:t>
      </w:r>
      <w:r w:rsidR="008C7901" w:rsidRPr="008C7901">
        <w:rPr>
          <w:sz w:val="20"/>
          <w:szCs w:val="18"/>
        </w:rPr>
        <w:t>(dez por cento –</w:t>
      </w:r>
      <w:r w:rsidR="00723021">
        <w:rPr>
          <w:sz w:val="20"/>
          <w:szCs w:val="18"/>
        </w:rPr>
        <w:t xml:space="preserve"> </w:t>
      </w:r>
      <w:r w:rsidR="008C7901" w:rsidRPr="008C7901">
        <w:rPr>
          <w:sz w:val="20"/>
          <w:szCs w:val="18"/>
        </w:rPr>
        <w:t>art. 523, §1º, do CPC)</w:t>
      </w:r>
      <w:r w:rsidR="008C7901" w:rsidRPr="00D059F1">
        <w:t xml:space="preserve">, </w:t>
      </w:r>
      <w:r w:rsidR="00C65299">
        <w:t>como forma de assegurar</w:t>
      </w:r>
      <w:r w:rsidR="008C7901" w:rsidRPr="00D059F1">
        <w:t xml:space="preserve"> </w:t>
      </w:r>
      <w:r w:rsidR="00C65299">
        <w:t xml:space="preserve">a quitação integral dos débitos </w:t>
      </w:r>
      <w:r w:rsidR="00ED40CE">
        <w:t>perante os exequentes</w:t>
      </w:r>
      <w:r w:rsidR="008C7901" w:rsidRPr="00D059F1">
        <w:t xml:space="preserve">, que </w:t>
      </w:r>
      <w:r w:rsidR="00C65299">
        <w:t xml:space="preserve">deverão </w:t>
      </w:r>
      <w:r w:rsidR="008C7901" w:rsidRPr="00D059F1">
        <w:t>ser transferido</w:t>
      </w:r>
      <w:r w:rsidR="00C65299">
        <w:t>s</w:t>
      </w:r>
      <w:r w:rsidR="008C7901" w:rsidRPr="00D059F1">
        <w:t xml:space="preserve"> para uma subconta judicial vinculada a este feito</w:t>
      </w:r>
      <w:r w:rsidR="00F85A9F">
        <w:t>; e,</w:t>
      </w:r>
      <w:r w:rsidR="008C7901" w:rsidRPr="00D059F1">
        <w:t xml:space="preserve"> </w:t>
      </w:r>
    </w:p>
    <w:p w14:paraId="4A01EE5D" w14:textId="084E699B" w:rsidR="007120B0" w:rsidRPr="007D0D09" w:rsidRDefault="007120B0" w:rsidP="007120B0">
      <w:pPr>
        <w:pStyle w:val="SemEspaamento"/>
        <w:numPr>
          <w:ilvl w:val="0"/>
          <w:numId w:val="5"/>
        </w:numPr>
        <w:ind w:left="0" w:firstLine="1701"/>
      </w:pPr>
      <w:r>
        <w:rPr>
          <w:szCs w:val="24"/>
          <w:lang w:val="pt-PT"/>
        </w:rPr>
        <w:t>a condenação dos executados</w:t>
      </w:r>
      <w:r w:rsidR="0053610A">
        <w:rPr>
          <w:szCs w:val="24"/>
          <w:lang w:val="pt-PT"/>
        </w:rPr>
        <w:t xml:space="preserve"> ao pagamento</w:t>
      </w:r>
      <w:r w:rsidR="0017162C">
        <w:rPr>
          <w:szCs w:val="24"/>
          <w:lang w:val="pt-PT"/>
        </w:rPr>
        <w:t>,</w:t>
      </w:r>
      <w:r w:rsidR="0017162C" w:rsidRPr="0017162C">
        <w:rPr>
          <w:szCs w:val="24"/>
        </w:rPr>
        <w:t xml:space="preserve"> </w:t>
      </w:r>
      <w:r w:rsidR="0017162C">
        <w:rPr>
          <w:szCs w:val="24"/>
        </w:rPr>
        <w:t>além das despesas processuais,</w:t>
      </w:r>
      <w:r w:rsidR="0053610A">
        <w:rPr>
          <w:szCs w:val="24"/>
          <w:lang w:val="pt-PT"/>
        </w:rPr>
        <w:t xml:space="preserve"> de </w:t>
      </w:r>
      <w:r w:rsidRPr="00BC6850">
        <w:rPr>
          <w:szCs w:val="24"/>
        </w:rPr>
        <w:t xml:space="preserve">honorários sucumbenciais, no patamar entre 10% </w:t>
      </w:r>
      <w:r w:rsidRPr="00BC6850">
        <w:rPr>
          <w:sz w:val="20"/>
          <w:szCs w:val="20"/>
        </w:rPr>
        <w:t>(dez por cento)</w:t>
      </w:r>
      <w:r w:rsidRPr="00BC6850">
        <w:rPr>
          <w:szCs w:val="24"/>
        </w:rPr>
        <w:t xml:space="preserve"> e 20% </w:t>
      </w:r>
      <w:r w:rsidRPr="00BC6850">
        <w:rPr>
          <w:sz w:val="20"/>
          <w:szCs w:val="20"/>
        </w:rPr>
        <w:t>(vinte por cento)</w:t>
      </w:r>
      <w:r w:rsidR="0053610A">
        <w:rPr>
          <w:szCs w:val="24"/>
        </w:rPr>
        <w:t>,</w:t>
      </w:r>
      <w:r w:rsidR="0053610A" w:rsidRPr="00BC6850">
        <w:rPr>
          <w:szCs w:val="24"/>
        </w:rPr>
        <w:t xml:space="preserve"> </w:t>
      </w:r>
      <w:r w:rsidRPr="00BC6850">
        <w:rPr>
          <w:szCs w:val="24"/>
        </w:rPr>
        <w:t xml:space="preserve">consoante o disposto no </w:t>
      </w:r>
      <w:r w:rsidRPr="00BC6850">
        <w:rPr>
          <w:szCs w:val="24"/>
          <w:lang w:val="pt-PT"/>
        </w:rPr>
        <w:t>art. 85, § 1º</w:t>
      </w:r>
      <w:r>
        <w:rPr>
          <w:szCs w:val="24"/>
          <w:lang w:val="pt-PT"/>
        </w:rPr>
        <w:t>, do CPC;</w:t>
      </w:r>
    </w:p>
    <w:p w14:paraId="1BBC8F5D" w14:textId="77777777" w:rsidR="000169F1" w:rsidRPr="00F85A9F" w:rsidRDefault="000169F1" w:rsidP="00BA61D0">
      <w:pPr>
        <w:pStyle w:val="SemEspaamento"/>
        <w:numPr>
          <w:ilvl w:val="0"/>
          <w:numId w:val="0"/>
        </w:numPr>
        <w:rPr>
          <w:sz w:val="16"/>
          <w:szCs w:val="16"/>
          <w:highlight w:val="yellow"/>
        </w:rPr>
      </w:pPr>
    </w:p>
    <w:p w14:paraId="3B2B444B" w14:textId="24D2E771" w:rsidR="000169F1" w:rsidRPr="00136102" w:rsidRDefault="0090226D" w:rsidP="00BA61D0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5E7C6F8" w14:textId="77777777" w:rsidR="000169F1" w:rsidRDefault="000169F1" w:rsidP="00E96074">
      <w:pPr>
        <w:pStyle w:val="Ttulo2"/>
        <w:rPr>
          <w:rFonts w:eastAsia="Calibri"/>
        </w:rPr>
      </w:pPr>
    </w:p>
    <w:p w14:paraId="27C8C3C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C0B7F29" w14:textId="299EF48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E2F7D">
        <w:rPr>
          <w:rFonts w:ascii="Arial" w:eastAsia="Calibri" w:hAnsi="Arial" w:cs="Times New Roman"/>
          <w:noProof/>
          <w:sz w:val="24"/>
          <w:szCs w:val="24"/>
        </w:rPr>
        <w:t>16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01A27E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678B05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F12C08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7074E6" w14:textId="77777777" w:rsidR="000169F1" w:rsidRPr="001631A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631A1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E417970" w14:textId="77777777" w:rsidR="000169F1" w:rsidRPr="001631A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631A1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40DCAE61" w14:textId="77777777" w:rsidR="000169F1" w:rsidRPr="001631A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D1AA045" w14:textId="77777777" w:rsidR="000169F1" w:rsidRPr="001631A1" w:rsidRDefault="000169F1" w:rsidP="000169F1"/>
    <w:p w14:paraId="31835986" w14:textId="77777777" w:rsidR="000169F1" w:rsidRPr="001631A1" w:rsidRDefault="000169F1" w:rsidP="000169F1"/>
    <w:p w14:paraId="6E068081" w14:textId="77777777" w:rsidR="00D4647B" w:rsidRPr="001631A1" w:rsidRDefault="00D4647B" w:rsidP="000169F1"/>
    <w:p w14:paraId="6EAE2576" w14:textId="77777777" w:rsidR="00D4647B" w:rsidRPr="001631A1" w:rsidRDefault="00D4647B" w:rsidP="000169F1"/>
    <w:p w14:paraId="18463BBE" w14:textId="77777777" w:rsidR="00D4647B" w:rsidRPr="001631A1" w:rsidRDefault="00D4647B" w:rsidP="000169F1"/>
    <w:p w14:paraId="06DCA64F" w14:textId="77777777" w:rsidR="00D4647B" w:rsidRPr="001631A1" w:rsidRDefault="00D4647B" w:rsidP="000169F1"/>
    <w:p w14:paraId="170E373C" w14:textId="249D951E" w:rsidR="000169F1" w:rsidRPr="00B2672B" w:rsidRDefault="000169F1" w:rsidP="00154F1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</w:t>
      </w:r>
      <w:r w:rsidR="0017162C">
        <w:rPr>
          <w:rFonts w:cs="Arial"/>
          <w:u w:val="single"/>
        </w:rPr>
        <w:t>ESTE CUMPRIMENTO DE SENTENÇA:</w:t>
      </w:r>
    </w:p>
    <w:p w14:paraId="1769AC33" w14:textId="0896C47D" w:rsidR="000169F1" w:rsidRPr="00167F26" w:rsidRDefault="000169F1" w:rsidP="00154F18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</w:t>
      </w:r>
      <w:r w:rsidR="0017162C">
        <w:rPr>
          <w:rFonts w:ascii="Arial" w:hAnsi="Arial" w:cs="Arial"/>
        </w:rPr>
        <w:t>ões</w:t>
      </w:r>
      <w:r>
        <w:rPr>
          <w:rFonts w:ascii="Arial" w:hAnsi="Arial" w:cs="Arial"/>
        </w:rPr>
        <w:t>;</w:t>
      </w:r>
    </w:p>
    <w:p w14:paraId="4BFFEB3B" w14:textId="220FFE62" w:rsidR="000169F1" w:rsidRDefault="000169F1" w:rsidP="00154F1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17162C">
        <w:rPr>
          <w:rFonts w:ascii="Arial" w:hAnsi="Arial" w:cs="Arial"/>
        </w:rPr>
        <w:t xml:space="preserve">Sentença dos autos n. </w:t>
      </w:r>
      <w:r w:rsidR="0017162C" w:rsidRPr="0017162C">
        <w:rPr>
          <w:rFonts w:ascii="Arial" w:hAnsi="Arial" w:cs="Arial"/>
        </w:rPr>
        <w:t>0013795-18.2012.8.24.0064</w:t>
      </w:r>
      <w:r w:rsidR="0017162C">
        <w:rPr>
          <w:rFonts w:ascii="Arial" w:hAnsi="Arial" w:cs="Arial"/>
        </w:rPr>
        <w:t>;</w:t>
      </w:r>
    </w:p>
    <w:p w14:paraId="30AF9CC0" w14:textId="717F546E" w:rsidR="0017162C" w:rsidRDefault="0017162C" w:rsidP="00154F1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 w:rsidR="0060140C">
        <w:rPr>
          <w:rFonts w:ascii="Arial" w:hAnsi="Arial" w:cs="Arial"/>
        </w:rPr>
        <w:t xml:space="preserve"> Acórdão</w:t>
      </w:r>
      <w:r>
        <w:rPr>
          <w:rFonts w:ascii="Arial" w:hAnsi="Arial" w:cs="Arial"/>
        </w:rPr>
        <w:t xml:space="preserve"> </w:t>
      </w:r>
      <w:r w:rsidR="0060140C">
        <w:rPr>
          <w:rFonts w:ascii="Arial" w:hAnsi="Arial" w:cs="Arial"/>
        </w:rPr>
        <w:t xml:space="preserve">que julgou a apelação dos </w:t>
      </w:r>
      <w:r>
        <w:rPr>
          <w:rFonts w:ascii="Arial" w:hAnsi="Arial" w:cs="Arial"/>
        </w:rPr>
        <w:t xml:space="preserve">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694044AA" w14:textId="33B8813A" w:rsidR="0017162C" w:rsidRDefault="0017162C" w:rsidP="00154F1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 w:rsidR="00154F18">
        <w:rPr>
          <w:rFonts w:ascii="Arial" w:hAnsi="Arial" w:cs="Arial"/>
        </w:rPr>
        <w:t xml:space="preserve"> Decisões que desproveram os recursos subsequentes dos</w:t>
      </w:r>
      <w:r>
        <w:rPr>
          <w:rFonts w:ascii="Arial" w:hAnsi="Arial" w:cs="Arial"/>
        </w:rPr>
        <w:t xml:space="preserve">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7F244F89" w14:textId="74F9E8CF" w:rsidR="0017162C" w:rsidRDefault="0017162C" w:rsidP="00154F1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37DF8">
        <w:rPr>
          <w:rFonts w:ascii="Arial" w:hAnsi="Arial" w:cs="Arial"/>
        </w:rPr>
        <w:t xml:space="preserve">Certidão de trânsito em julgado </w:t>
      </w:r>
      <w:r>
        <w:rPr>
          <w:rFonts w:ascii="Arial" w:hAnsi="Arial" w:cs="Arial"/>
        </w:rPr>
        <w:t xml:space="preserve">dos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37CF995A" w14:textId="1FA831B8" w:rsidR="00154F18" w:rsidRDefault="00154F18" w:rsidP="00154F1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C37DF8"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37DF8">
        <w:rPr>
          <w:rFonts w:ascii="Arial" w:hAnsi="Arial" w:cs="Arial"/>
        </w:rPr>
        <w:t>Cálculo atualizado da quantia devida pelos executados</w:t>
      </w:r>
      <w:r>
        <w:rPr>
          <w:rFonts w:ascii="Arial" w:hAnsi="Arial" w:cs="Arial"/>
        </w:rPr>
        <w:t>;</w:t>
      </w:r>
    </w:p>
    <w:p w14:paraId="742BF097" w14:textId="175FB6A5" w:rsidR="00C37DF8" w:rsidRDefault="00C37DF8" w:rsidP="00C37DF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Contrato de honorários </w:t>
      </w:r>
      <w:r w:rsidR="003870EC">
        <w:rPr>
          <w:rFonts w:ascii="Arial" w:hAnsi="Arial" w:cs="Arial"/>
        </w:rPr>
        <w:t xml:space="preserve">advocatícios </w:t>
      </w:r>
      <w:r>
        <w:rPr>
          <w:rFonts w:ascii="Arial" w:hAnsi="Arial" w:cs="Arial"/>
        </w:rPr>
        <w:t>firmado entre os exequentes.</w:t>
      </w:r>
    </w:p>
    <w:p w14:paraId="33F013F2" w14:textId="77777777" w:rsidR="000169F1" w:rsidRDefault="000169F1" w:rsidP="000169F1"/>
    <w:p w14:paraId="1C39F8C4" w14:textId="77777777" w:rsidR="000169F1" w:rsidRDefault="000169F1" w:rsidP="000169F1"/>
    <w:p w14:paraId="77094679" w14:textId="77777777" w:rsidR="000169F1" w:rsidRPr="00377A2E" w:rsidRDefault="000169F1" w:rsidP="000169F1"/>
    <w:p w14:paraId="39E196E7" w14:textId="77777777" w:rsidR="00131BEB" w:rsidRPr="000169F1" w:rsidRDefault="00131BEB" w:rsidP="000169F1"/>
    <w:sectPr w:rsidR="00131BEB" w:rsidRPr="000169F1" w:rsidSect="005D4B8C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8437" w14:textId="77777777" w:rsidR="00A60687" w:rsidRDefault="00A60687" w:rsidP="00943258">
      <w:pPr>
        <w:spacing w:after="0" w:line="240" w:lineRule="auto"/>
      </w:pPr>
      <w:r>
        <w:separator/>
      </w:r>
    </w:p>
  </w:endnote>
  <w:endnote w:type="continuationSeparator" w:id="0">
    <w:p w14:paraId="52B1759E" w14:textId="77777777" w:rsidR="00A60687" w:rsidRDefault="00A6068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6869D4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C85C81E" wp14:editId="435AF79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66358201" name="Imagem 14663582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54D0BA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C78F" w14:textId="77777777" w:rsidR="00A60687" w:rsidRDefault="00A60687" w:rsidP="00943258">
      <w:pPr>
        <w:spacing w:after="0" w:line="240" w:lineRule="auto"/>
      </w:pPr>
      <w:r>
        <w:separator/>
      </w:r>
    </w:p>
  </w:footnote>
  <w:footnote w:type="continuationSeparator" w:id="0">
    <w:p w14:paraId="119C2312" w14:textId="77777777" w:rsidR="00A60687" w:rsidRDefault="00A6068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7DD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783648B" wp14:editId="66B518D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32333412" name="Imagem 143233341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FEA6D8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F77B8A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EF3503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3FE2457"/>
    <w:multiLevelType w:val="hybridMultilevel"/>
    <w:tmpl w:val="9620EDFC"/>
    <w:lvl w:ilvl="0" w:tplc="AAE6EE5A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694426883">
    <w:abstractNumId w:val="0"/>
    <w:lvlOverride w:ilvl="0">
      <w:startOverride w:val="1"/>
    </w:lvlOverride>
  </w:num>
  <w:num w:numId="5" w16cid:durableId="87014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51"/>
    <w:rsid w:val="00003F31"/>
    <w:rsid w:val="000169F1"/>
    <w:rsid w:val="00040F21"/>
    <w:rsid w:val="0004298B"/>
    <w:rsid w:val="00043C1C"/>
    <w:rsid w:val="00047174"/>
    <w:rsid w:val="00050CC2"/>
    <w:rsid w:val="0005550E"/>
    <w:rsid w:val="00057CC4"/>
    <w:rsid w:val="000662B9"/>
    <w:rsid w:val="00097661"/>
    <w:rsid w:val="000A58AC"/>
    <w:rsid w:val="000C7C34"/>
    <w:rsid w:val="000D228C"/>
    <w:rsid w:val="000D586A"/>
    <w:rsid w:val="000F3F70"/>
    <w:rsid w:val="000F7D5D"/>
    <w:rsid w:val="0011538B"/>
    <w:rsid w:val="00131BEB"/>
    <w:rsid w:val="00137D1A"/>
    <w:rsid w:val="001415DB"/>
    <w:rsid w:val="00154F18"/>
    <w:rsid w:val="001631A1"/>
    <w:rsid w:val="001667B0"/>
    <w:rsid w:val="00170322"/>
    <w:rsid w:val="00170846"/>
    <w:rsid w:val="0017162C"/>
    <w:rsid w:val="001746B3"/>
    <w:rsid w:val="001761C0"/>
    <w:rsid w:val="00183BE2"/>
    <w:rsid w:val="001A60C0"/>
    <w:rsid w:val="001B2B98"/>
    <w:rsid w:val="001B2E75"/>
    <w:rsid w:val="001E1EC7"/>
    <w:rsid w:val="001E2F7D"/>
    <w:rsid w:val="00201F45"/>
    <w:rsid w:val="00207BE4"/>
    <w:rsid w:val="00214E09"/>
    <w:rsid w:val="002417C5"/>
    <w:rsid w:val="00247480"/>
    <w:rsid w:val="00272BFB"/>
    <w:rsid w:val="00284FD4"/>
    <w:rsid w:val="0029188A"/>
    <w:rsid w:val="00291F6C"/>
    <w:rsid w:val="002E02F6"/>
    <w:rsid w:val="002E3F25"/>
    <w:rsid w:val="003072B2"/>
    <w:rsid w:val="003104B2"/>
    <w:rsid w:val="003159D0"/>
    <w:rsid w:val="00350260"/>
    <w:rsid w:val="00353758"/>
    <w:rsid w:val="003701EE"/>
    <w:rsid w:val="00377A2E"/>
    <w:rsid w:val="003801CD"/>
    <w:rsid w:val="003870EC"/>
    <w:rsid w:val="00397CC2"/>
    <w:rsid w:val="003B7629"/>
    <w:rsid w:val="003E1E90"/>
    <w:rsid w:val="003E357F"/>
    <w:rsid w:val="003E46B9"/>
    <w:rsid w:val="003F1848"/>
    <w:rsid w:val="0042478C"/>
    <w:rsid w:val="0047544B"/>
    <w:rsid w:val="00475776"/>
    <w:rsid w:val="004949AD"/>
    <w:rsid w:val="004A5518"/>
    <w:rsid w:val="004A725C"/>
    <w:rsid w:val="004B0869"/>
    <w:rsid w:val="004F2B78"/>
    <w:rsid w:val="004F384D"/>
    <w:rsid w:val="00501A18"/>
    <w:rsid w:val="00505CC9"/>
    <w:rsid w:val="005321DA"/>
    <w:rsid w:val="0053610A"/>
    <w:rsid w:val="005446F5"/>
    <w:rsid w:val="00561050"/>
    <w:rsid w:val="0056129C"/>
    <w:rsid w:val="00571981"/>
    <w:rsid w:val="0057275B"/>
    <w:rsid w:val="0058473D"/>
    <w:rsid w:val="005B67EA"/>
    <w:rsid w:val="005D4B8C"/>
    <w:rsid w:val="005E58E2"/>
    <w:rsid w:val="005F1282"/>
    <w:rsid w:val="0060140C"/>
    <w:rsid w:val="0061438E"/>
    <w:rsid w:val="0062597A"/>
    <w:rsid w:val="00673228"/>
    <w:rsid w:val="006843BA"/>
    <w:rsid w:val="00685398"/>
    <w:rsid w:val="00693F8B"/>
    <w:rsid w:val="00696295"/>
    <w:rsid w:val="006A0BAB"/>
    <w:rsid w:val="006C0B42"/>
    <w:rsid w:val="006C0DFC"/>
    <w:rsid w:val="006C3D16"/>
    <w:rsid w:val="006D60AE"/>
    <w:rsid w:val="006F132C"/>
    <w:rsid w:val="007120B0"/>
    <w:rsid w:val="00722DF5"/>
    <w:rsid w:val="00723021"/>
    <w:rsid w:val="00775D9F"/>
    <w:rsid w:val="0078701B"/>
    <w:rsid w:val="00795616"/>
    <w:rsid w:val="00797900"/>
    <w:rsid w:val="007B3264"/>
    <w:rsid w:val="007B3D54"/>
    <w:rsid w:val="007C36DB"/>
    <w:rsid w:val="007F0700"/>
    <w:rsid w:val="007F3254"/>
    <w:rsid w:val="00802FE0"/>
    <w:rsid w:val="00810D34"/>
    <w:rsid w:val="008312E3"/>
    <w:rsid w:val="0083644C"/>
    <w:rsid w:val="00891C29"/>
    <w:rsid w:val="008A0012"/>
    <w:rsid w:val="008B3A51"/>
    <w:rsid w:val="008C0E38"/>
    <w:rsid w:val="008C30B3"/>
    <w:rsid w:val="008C7901"/>
    <w:rsid w:val="008E0878"/>
    <w:rsid w:val="008E31FF"/>
    <w:rsid w:val="008E377D"/>
    <w:rsid w:val="008F2218"/>
    <w:rsid w:val="008F53CE"/>
    <w:rsid w:val="008F7B29"/>
    <w:rsid w:val="00901802"/>
    <w:rsid w:val="0090226D"/>
    <w:rsid w:val="00902CA0"/>
    <w:rsid w:val="00920F9D"/>
    <w:rsid w:val="00924163"/>
    <w:rsid w:val="009418D8"/>
    <w:rsid w:val="00943258"/>
    <w:rsid w:val="0094429A"/>
    <w:rsid w:val="0095072E"/>
    <w:rsid w:val="00962BF4"/>
    <w:rsid w:val="009644A2"/>
    <w:rsid w:val="009657A2"/>
    <w:rsid w:val="00974218"/>
    <w:rsid w:val="00984D9A"/>
    <w:rsid w:val="009A4467"/>
    <w:rsid w:val="009D1686"/>
    <w:rsid w:val="009D42CD"/>
    <w:rsid w:val="009E2373"/>
    <w:rsid w:val="00A040DD"/>
    <w:rsid w:val="00A049FC"/>
    <w:rsid w:val="00A15DC0"/>
    <w:rsid w:val="00A24DEB"/>
    <w:rsid w:val="00A408BD"/>
    <w:rsid w:val="00A60116"/>
    <w:rsid w:val="00A60687"/>
    <w:rsid w:val="00A71D6D"/>
    <w:rsid w:val="00A747E9"/>
    <w:rsid w:val="00A81D13"/>
    <w:rsid w:val="00AA7937"/>
    <w:rsid w:val="00AB211D"/>
    <w:rsid w:val="00AB2791"/>
    <w:rsid w:val="00AD0B6E"/>
    <w:rsid w:val="00AE6385"/>
    <w:rsid w:val="00AF42A0"/>
    <w:rsid w:val="00B06F1F"/>
    <w:rsid w:val="00B144D6"/>
    <w:rsid w:val="00B14A81"/>
    <w:rsid w:val="00B3531B"/>
    <w:rsid w:val="00B6363E"/>
    <w:rsid w:val="00B83DD0"/>
    <w:rsid w:val="00BA2544"/>
    <w:rsid w:val="00BA2FC2"/>
    <w:rsid w:val="00BA61D0"/>
    <w:rsid w:val="00BC2D84"/>
    <w:rsid w:val="00BE366E"/>
    <w:rsid w:val="00BF5C74"/>
    <w:rsid w:val="00C03B4C"/>
    <w:rsid w:val="00C0456B"/>
    <w:rsid w:val="00C333FE"/>
    <w:rsid w:val="00C37DF8"/>
    <w:rsid w:val="00C6171B"/>
    <w:rsid w:val="00C65299"/>
    <w:rsid w:val="00C678A1"/>
    <w:rsid w:val="00CB5FC5"/>
    <w:rsid w:val="00CD0EC8"/>
    <w:rsid w:val="00D16C89"/>
    <w:rsid w:val="00D225D1"/>
    <w:rsid w:val="00D32740"/>
    <w:rsid w:val="00D417D3"/>
    <w:rsid w:val="00D4647B"/>
    <w:rsid w:val="00D561A5"/>
    <w:rsid w:val="00D5755C"/>
    <w:rsid w:val="00D606E3"/>
    <w:rsid w:val="00D615FE"/>
    <w:rsid w:val="00D81341"/>
    <w:rsid w:val="00D90882"/>
    <w:rsid w:val="00DE0162"/>
    <w:rsid w:val="00DE0552"/>
    <w:rsid w:val="00DF5478"/>
    <w:rsid w:val="00E04E69"/>
    <w:rsid w:val="00E05790"/>
    <w:rsid w:val="00E12268"/>
    <w:rsid w:val="00E2188A"/>
    <w:rsid w:val="00E22444"/>
    <w:rsid w:val="00E466A6"/>
    <w:rsid w:val="00E62A25"/>
    <w:rsid w:val="00E80F09"/>
    <w:rsid w:val="00E90F3C"/>
    <w:rsid w:val="00E96074"/>
    <w:rsid w:val="00E968BB"/>
    <w:rsid w:val="00EA2E67"/>
    <w:rsid w:val="00EB3C57"/>
    <w:rsid w:val="00EB4346"/>
    <w:rsid w:val="00EB6FD9"/>
    <w:rsid w:val="00EC550D"/>
    <w:rsid w:val="00ED40CE"/>
    <w:rsid w:val="00ED536F"/>
    <w:rsid w:val="00EE3903"/>
    <w:rsid w:val="00F11A34"/>
    <w:rsid w:val="00F11B2C"/>
    <w:rsid w:val="00F138FD"/>
    <w:rsid w:val="00F17715"/>
    <w:rsid w:val="00F22B73"/>
    <w:rsid w:val="00F31A2C"/>
    <w:rsid w:val="00F47FB0"/>
    <w:rsid w:val="00F50B16"/>
    <w:rsid w:val="00F84EFC"/>
    <w:rsid w:val="00F85A9F"/>
    <w:rsid w:val="00F86061"/>
    <w:rsid w:val="00FB3A3F"/>
    <w:rsid w:val="00FB46EA"/>
    <w:rsid w:val="00FC63CA"/>
    <w:rsid w:val="00FF30F5"/>
    <w:rsid w:val="00FF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550FB"/>
  <w15:chartTrackingRefBased/>
  <w15:docId w15:val="{C178CC30-4B84-4FF3-8CDF-A0F79405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Corpodetexto">
    <w:name w:val="Body Text"/>
    <w:basedOn w:val="Normal"/>
    <w:link w:val="CorpodetextoChar"/>
    <w:rsid w:val="008B3A51"/>
    <w:pPr>
      <w:widowControl w:val="0"/>
      <w:suppressAutoHyphens/>
      <w:spacing w:before="397" w:after="397" w:line="360" w:lineRule="auto"/>
      <w:jc w:val="both"/>
    </w:pPr>
    <w:rPr>
      <w:rFonts w:ascii="Georgia" w:eastAsia="Georgia" w:hAnsi="Georgia" w:cs="Georgia"/>
      <w:sz w:val="24"/>
      <w:szCs w:val="24"/>
      <w:lang w:eastAsia="zh-CN" w:bidi="hi-IN"/>
    </w:rPr>
  </w:style>
  <w:style w:type="character" w:customStyle="1" w:styleId="CorpodetextoChar">
    <w:name w:val="Corpo de texto Char"/>
    <w:basedOn w:val="Fontepargpadro"/>
    <w:link w:val="Corpodetexto"/>
    <w:rsid w:val="008B3A51"/>
    <w:rPr>
      <w:rFonts w:ascii="Georgia" w:eastAsia="Georgia" w:hAnsi="Georgia" w:cs="Georgia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BF5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30</TotalTime>
  <Pages>4</Pages>
  <Words>1104</Words>
  <Characters>5980</Characters>
  <Application>Microsoft Office Word</Application>
  <DocSecurity>0</DocSecurity>
  <Lines>132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2025-08-04T21:10:00Z</dcterms:created>
  <dcterms:modified xsi:type="dcterms:W3CDTF">2025-12-16T18:23:00Z</dcterms:modified>
</cp:coreProperties>
</file>