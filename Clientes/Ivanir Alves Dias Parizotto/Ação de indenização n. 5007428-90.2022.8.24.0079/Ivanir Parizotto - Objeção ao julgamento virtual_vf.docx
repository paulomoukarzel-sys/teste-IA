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8281F" w14:textId="271840E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40410F">
        <w:rPr>
          <w:rFonts w:ascii="Arial" w:eastAsia="Calibri" w:hAnsi="Arial" w:cs="Times New Roman"/>
          <w:sz w:val="24"/>
          <w:szCs w:val="24"/>
        </w:rPr>
        <w:t xml:space="preserve"> SENHOR DOUTOR JUIZ DE DIREITO LUI</w:t>
      </w:r>
      <w:r w:rsidR="00ED5C95">
        <w:rPr>
          <w:rFonts w:ascii="Arial" w:eastAsia="Calibri" w:hAnsi="Arial" w:cs="Times New Roman"/>
          <w:sz w:val="24"/>
          <w:szCs w:val="24"/>
        </w:rPr>
        <w:t>S</w:t>
      </w:r>
      <w:r w:rsidR="0040410F">
        <w:rPr>
          <w:rFonts w:ascii="Arial" w:eastAsia="Calibri" w:hAnsi="Arial" w:cs="Times New Roman"/>
          <w:sz w:val="24"/>
          <w:szCs w:val="24"/>
        </w:rPr>
        <w:t xml:space="preserve"> FRANCISCO DELPIZZO MIRANDA, DIGNÍSSIMO RELATOR DO RECURSO INOMINADO N. </w:t>
      </w:r>
      <w:r w:rsidR="0040410F" w:rsidRPr="0040410F">
        <w:rPr>
          <w:rFonts w:ascii="Arial" w:eastAsia="Calibri" w:hAnsi="Arial" w:cs="Times New Roman"/>
          <w:sz w:val="24"/>
          <w:szCs w:val="24"/>
        </w:rPr>
        <w:t>5007428-90.2022.8.24.0079</w:t>
      </w:r>
    </w:p>
    <w:p w14:paraId="37C7E66F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DFFA82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4A3B7E" w14:textId="77777777" w:rsidR="002E6949" w:rsidRPr="00136102" w:rsidRDefault="002E6949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99F9F5" w14:textId="097F312A" w:rsidR="000169F1" w:rsidRPr="00A8590E" w:rsidRDefault="0040410F" w:rsidP="0040410F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A8590E">
        <w:rPr>
          <w:rFonts w:ascii="Arial" w:eastAsia="Calibri" w:hAnsi="Arial" w:cs="Times New Roman"/>
        </w:rPr>
        <w:t>Autos n. 5007428-90.2022.8.24.0079</w:t>
      </w:r>
    </w:p>
    <w:p w14:paraId="31EC2CC2" w14:textId="77777777" w:rsidR="002E6949" w:rsidRDefault="002E6949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71716B4" w14:textId="50D90D9D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6D4B967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D74612" w14:textId="3FD69719" w:rsidR="000169F1" w:rsidRPr="00A814BD" w:rsidRDefault="0040410F" w:rsidP="002E6949">
      <w:pPr>
        <w:pStyle w:val="Qualificaodaspartes"/>
        <w:spacing w:line="360" w:lineRule="auto"/>
      </w:pPr>
      <w:r>
        <w:rPr>
          <w:b/>
        </w:rPr>
        <w:t>IVANIR ALVES DIAS PARIZOTTO</w:t>
      </w:r>
      <w:r w:rsidR="000169F1" w:rsidRPr="00A814BD">
        <w:t xml:space="preserve">, </w:t>
      </w:r>
      <w:r>
        <w:t xml:space="preserve">já qualificada nos autos do recurso inominado n. </w:t>
      </w:r>
      <w:r w:rsidRPr="0040410F">
        <w:rPr>
          <w:rFonts w:eastAsia="Calibri" w:cs="Times New Roman"/>
          <w:szCs w:val="24"/>
        </w:rPr>
        <w:t>5007428-90.2022.8.24.0079</w:t>
      </w:r>
      <w:r w:rsidR="000169F1">
        <w:t>,</w:t>
      </w:r>
      <w:r w:rsidR="000169F1" w:rsidRPr="00A814BD">
        <w:t xml:space="preserve"> </w:t>
      </w:r>
      <w:r>
        <w:t xml:space="preserve">em que é recorrido SÉRGIO PARIZOTTO,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intimação do evento 82, </w:t>
      </w:r>
      <w:r w:rsidR="002E6949">
        <w:t xml:space="preserve">manifestar objeção e </w:t>
      </w:r>
      <w:r>
        <w:t>requerer a retirada d</w:t>
      </w:r>
      <w:r w:rsidR="002E6949">
        <w:t>os autos da</w:t>
      </w:r>
      <w:r>
        <w:t xml:space="preserve"> pauta</w:t>
      </w:r>
      <w:r w:rsidR="002E6949">
        <w:t xml:space="preserve"> virtual, para que seja realizado julgamento por videoconferência, tendo em vista que o advogado que </w:t>
      </w:r>
      <w:r w:rsidR="005678FB">
        <w:t xml:space="preserve">ora </w:t>
      </w:r>
      <w:r w:rsidR="002E6949">
        <w:t xml:space="preserve">subscreve </w:t>
      </w:r>
      <w:r w:rsidR="005678FB">
        <w:t xml:space="preserve">esta peça </w:t>
      </w:r>
      <w:r w:rsidR="002E6949">
        <w:t xml:space="preserve">realizará sustentação oral </w:t>
      </w:r>
      <w:r w:rsidR="002E6949" w:rsidRPr="002E6949">
        <w:rPr>
          <w:sz w:val="20"/>
          <w:szCs w:val="18"/>
        </w:rPr>
        <w:t xml:space="preserve">(Paulo Ekke Moukarzel Junior – OAB/SC n. 36.591 – </w:t>
      </w:r>
      <w:r w:rsidR="002E6949" w:rsidRPr="002E6949">
        <w:rPr>
          <w:i/>
          <w:iCs/>
          <w:sz w:val="20"/>
          <w:szCs w:val="18"/>
        </w:rPr>
        <w:t>e-mail</w:t>
      </w:r>
      <w:r w:rsidR="002E6949" w:rsidRPr="002E6949">
        <w:rPr>
          <w:sz w:val="20"/>
          <w:szCs w:val="18"/>
        </w:rPr>
        <w:t xml:space="preserve">: </w:t>
      </w:r>
      <w:hyperlink r:id="rId8" w:history="1">
        <w:r w:rsidR="002E6949" w:rsidRPr="002E6949">
          <w:rPr>
            <w:rStyle w:val="Hyperlink"/>
            <w:sz w:val="20"/>
            <w:szCs w:val="18"/>
          </w:rPr>
          <w:t>contato@moukarzel.adv.br</w:t>
        </w:r>
      </w:hyperlink>
      <w:r w:rsidR="002E6949" w:rsidRPr="002E6949">
        <w:rPr>
          <w:sz w:val="20"/>
          <w:szCs w:val="18"/>
        </w:rPr>
        <w:t>)</w:t>
      </w:r>
      <w:r w:rsidR="002E6949">
        <w:t>.</w:t>
      </w:r>
    </w:p>
    <w:p w14:paraId="68A7CBEC" w14:textId="77777777" w:rsidR="000169F1" w:rsidRPr="00531514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Cs/>
          <w:iCs/>
          <w:sz w:val="24"/>
          <w:szCs w:val="24"/>
        </w:rPr>
      </w:pPr>
    </w:p>
    <w:p w14:paraId="4DDC4071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5A0FB1B" w14:textId="4A1503B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D5C95">
        <w:rPr>
          <w:rFonts w:ascii="Arial" w:eastAsia="Calibri" w:hAnsi="Arial" w:cs="Times New Roman"/>
          <w:noProof/>
          <w:sz w:val="24"/>
          <w:szCs w:val="24"/>
        </w:rPr>
        <w:t>4 de dezembro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CDFC4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854C00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56E2B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4580F2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B70894D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77500A17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49FFA42" w14:textId="77777777" w:rsidR="000169F1" w:rsidRDefault="000169F1" w:rsidP="000169F1"/>
    <w:p w14:paraId="47684752" w14:textId="77777777" w:rsidR="00131BEB" w:rsidRPr="000169F1" w:rsidRDefault="00131BEB" w:rsidP="000169F1"/>
    <w:sectPr w:rsidR="00131BEB" w:rsidRPr="000169F1" w:rsidSect="00DF5478">
      <w:headerReference w:type="default" r:id="rId9"/>
      <w:footerReference w:type="default" r:id="rId10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EA7CC" w14:textId="77777777" w:rsidR="0040410F" w:rsidRDefault="0040410F" w:rsidP="00943258">
      <w:pPr>
        <w:spacing w:after="0" w:line="240" w:lineRule="auto"/>
      </w:pPr>
      <w:r>
        <w:separator/>
      </w:r>
    </w:p>
  </w:endnote>
  <w:endnote w:type="continuationSeparator" w:id="0">
    <w:p w14:paraId="47886AB0" w14:textId="77777777" w:rsidR="0040410F" w:rsidRDefault="0040410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DDB278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91D4F9" wp14:editId="46A410A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B88D12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06D56" w14:textId="77777777" w:rsidR="0040410F" w:rsidRDefault="0040410F" w:rsidP="00943258">
      <w:pPr>
        <w:spacing w:after="0" w:line="240" w:lineRule="auto"/>
      </w:pPr>
      <w:r>
        <w:separator/>
      </w:r>
    </w:p>
  </w:footnote>
  <w:footnote w:type="continuationSeparator" w:id="0">
    <w:p w14:paraId="07FA24A3" w14:textId="77777777" w:rsidR="0040410F" w:rsidRDefault="0040410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97E4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C08842D" wp14:editId="6DC3A4B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E3E15A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D07E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A2483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0F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2E6949"/>
    <w:rsid w:val="00377A2E"/>
    <w:rsid w:val="003801CD"/>
    <w:rsid w:val="003E46B9"/>
    <w:rsid w:val="0040410F"/>
    <w:rsid w:val="004949AD"/>
    <w:rsid w:val="004F2B78"/>
    <w:rsid w:val="004F384D"/>
    <w:rsid w:val="00501A18"/>
    <w:rsid w:val="00531514"/>
    <w:rsid w:val="005321DA"/>
    <w:rsid w:val="005678FB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8590E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D5C95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B335D7"/>
  <w15:chartTrackingRefBased/>
  <w15:docId w15:val="{842A200A-5F8E-4E90-9997-CA25DEAF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2E69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moukarzel.ad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43</TotalTime>
  <Pages>1</Pages>
  <Words>127</Words>
  <Characters>824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2023-11-28T19:35:00Z</dcterms:created>
  <dcterms:modified xsi:type="dcterms:W3CDTF">2023-12-04T12:57:00Z</dcterms:modified>
</cp:coreProperties>
</file>