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BDD65" w14:textId="37ECC9C1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A30E90">
        <w:rPr>
          <w:rFonts w:ascii="Arial" w:eastAsia="Calibri" w:hAnsi="Arial" w:cs="Times New Roman"/>
          <w:sz w:val="24"/>
          <w:szCs w:val="24"/>
        </w:rPr>
        <w:t xml:space="preserve">EXCELENTÍSSIMO(A) SENHOR(A) DOUTOR(A) JUIZ(A) DE DIREITO DA ___ VARA </w:t>
      </w:r>
      <w:r w:rsidR="00B6663A">
        <w:rPr>
          <w:rFonts w:ascii="Arial" w:eastAsia="Calibri" w:hAnsi="Arial" w:cs="Times New Roman"/>
          <w:sz w:val="24"/>
          <w:szCs w:val="24"/>
        </w:rPr>
        <w:t xml:space="preserve">CÍVEL </w:t>
      </w:r>
      <w:r w:rsidRPr="00A30E90"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E57E4B">
        <w:rPr>
          <w:rFonts w:ascii="Arial" w:eastAsia="Calibri" w:hAnsi="Arial" w:cs="Times New Roman"/>
          <w:sz w:val="24"/>
          <w:szCs w:val="24"/>
        </w:rPr>
        <w:t>JOAÇABA</w:t>
      </w:r>
      <w:r w:rsidR="00FC7187" w:rsidRPr="00A30E90">
        <w:rPr>
          <w:rFonts w:ascii="Arial" w:eastAsia="Calibri" w:hAnsi="Arial" w:cs="Times New Roman"/>
          <w:sz w:val="24"/>
          <w:szCs w:val="24"/>
        </w:rPr>
        <w:t>/SC.</w:t>
      </w:r>
    </w:p>
    <w:p w14:paraId="06D92564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7C1B8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B3A198F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F37045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20FAC967" w14:textId="77777777" w:rsidR="008B675B" w:rsidRPr="00136102" w:rsidRDefault="008B675B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8F3118D" w14:textId="2F0A0608" w:rsidR="000169F1" w:rsidRPr="00A814BD" w:rsidRDefault="00FC7187" w:rsidP="000169F1">
      <w:pPr>
        <w:pStyle w:val="Qualificaodaspartes"/>
      </w:pPr>
      <w:r>
        <w:rPr>
          <w:b/>
        </w:rPr>
        <w:t>IVANIR ALVES DIAS PARIZOTTO</w:t>
      </w:r>
      <w:r w:rsidR="000169F1" w:rsidRPr="00A814BD">
        <w:t xml:space="preserve">, </w:t>
      </w:r>
      <w:r w:rsidRPr="00222737">
        <w:rPr>
          <w:color w:val="000000" w:themeColor="text1"/>
        </w:rPr>
        <w:t>brasileira, viúva, advogada, inscrita no CPF/MF sob o n. 514.153.991-15</w:t>
      </w:r>
      <w:r>
        <w:rPr>
          <w:color w:val="000000" w:themeColor="text1"/>
        </w:rPr>
        <w:t xml:space="preserve"> e </w:t>
      </w:r>
      <w:r w:rsidRPr="00222737">
        <w:rPr>
          <w:color w:val="000000" w:themeColor="text1"/>
        </w:rPr>
        <w:t>na OAB/SC sob o n. 23.705, residente e domiciliada na Rua XV de Novembro, n. 472, Centro, Videira/SC, CEP n. 89.560-126</w:t>
      </w:r>
      <w:r w:rsidR="000169F1">
        <w:t>,</w:t>
      </w:r>
      <w:r w:rsidR="000169F1" w:rsidRPr="00A814BD">
        <w:t xml:space="preserve"> </w:t>
      </w:r>
      <w:r>
        <w:t xml:space="preserve">e </w:t>
      </w:r>
      <w:r>
        <w:rPr>
          <w:b/>
          <w:bCs w:val="0"/>
        </w:rPr>
        <w:t>TAILINY MONARA PARIZOTTO</w:t>
      </w:r>
      <w:r>
        <w:t xml:space="preserve">, brasileira, </w:t>
      </w:r>
      <w:r>
        <w:rPr>
          <w:szCs w:val="24"/>
        </w:rPr>
        <w:t>solteira</w:t>
      </w:r>
      <w:r w:rsidRPr="00414206">
        <w:rPr>
          <w:szCs w:val="24"/>
        </w:rPr>
        <w:t>, inscrit</w:t>
      </w:r>
      <w:r>
        <w:rPr>
          <w:szCs w:val="24"/>
        </w:rPr>
        <w:t>a</w:t>
      </w:r>
      <w:r w:rsidRPr="00414206">
        <w:rPr>
          <w:szCs w:val="24"/>
        </w:rPr>
        <w:t xml:space="preserve"> no CPF</w:t>
      </w:r>
      <w:r>
        <w:rPr>
          <w:szCs w:val="24"/>
        </w:rPr>
        <w:t>/MF</w:t>
      </w:r>
      <w:r w:rsidRPr="00414206">
        <w:rPr>
          <w:szCs w:val="24"/>
        </w:rPr>
        <w:t xml:space="preserve"> sob o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 xml:space="preserve">090.674.549-74, </w:t>
      </w:r>
      <w:r w:rsidRPr="00414206">
        <w:rPr>
          <w:szCs w:val="24"/>
        </w:rPr>
        <w:t>portador</w:t>
      </w:r>
      <w:r>
        <w:rPr>
          <w:szCs w:val="24"/>
        </w:rPr>
        <w:t>a</w:t>
      </w:r>
      <w:r w:rsidRPr="00414206">
        <w:rPr>
          <w:szCs w:val="24"/>
        </w:rPr>
        <w:t xml:space="preserve"> do RG n</w:t>
      </w:r>
      <w:r>
        <w:rPr>
          <w:szCs w:val="24"/>
        </w:rPr>
        <w:t>.</w:t>
      </w:r>
      <w:r w:rsidRPr="00414206">
        <w:rPr>
          <w:szCs w:val="24"/>
        </w:rPr>
        <w:t xml:space="preserve"> </w:t>
      </w:r>
      <w:r>
        <w:rPr>
          <w:szCs w:val="24"/>
        </w:rPr>
        <w:t xml:space="preserve">5.393.916 </w:t>
      </w:r>
      <w:r w:rsidRPr="002B0DFD">
        <w:rPr>
          <w:sz w:val="20"/>
          <w:szCs w:val="20"/>
        </w:rPr>
        <w:t>(SSP/SC)</w:t>
      </w:r>
      <w:r w:rsidRPr="00414206">
        <w:rPr>
          <w:szCs w:val="24"/>
        </w:rPr>
        <w:t>, residente e domiciliad</w:t>
      </w:r>
      <w:r>
        <w:rPr>
          <w:szCs w:val="24"/>
        </w:rPr>
        <w:t>a</w:t>
      </w:r>
      <w:r w:rsidRPr="00414206">
        <w:rPr>
          <w:szCs w:val="24"/>
        </w:rPr>
        <w:t xml:space="preserve"> na Rua </w:t>
      </w:r>
      <w:r>
        <w:rPr>
          <w:szCs w:val="24"/>
        </w:rPr>
        <w:t>Coronel Paulo Malta Resende</w:t>
      </w:r>
      <w:r w:rsidRPr="00414206">
        <w:rPr>
          <w:szCs w:val="24"/>
        </w:rPr>
        <w:t xml:space="preserve">, </w:t>
      </w:r>
      <w:r>
        <w:rPr>
          <w:szCs w:val="24"/>
        </w:rPr>
        <w:t xml:space="preserve">n. 180, apto. 808, bloco 1, Barra da Tijuca, Rio de Janeiro/RJ, </w:t>
      </w:r>
      <w:r w:rsidRPr="00414206">
        <w:rPr>
          <w:szCs w:val="24"/>
        </w:rPr>
        <w:t xml:space="preserve">CEP </w:t>
      </w:r>
      <w:r>
        <w:rPr>
          <w:szCs w:val="24"/>
        </w:rPr>
        <w:t>n. 22.620-171</w:t>
      </w:r>
      <w:r>
        <w:t xml:space="preserve">, </w:t>
      </w:r>
      <w:r w:rsidR="000169F1" w:rsidRPr="00A814BD">
        <w:t>v</w:t>
      </w:r>
      <w:r>
        <w:t>ê</w:t>
      </w:r>
      <w:r w:rsidR="000169F1" w:rsidRPr="00A814BD">
        <w:t xml:space="preserve">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A534BB">
        <w:t xml:space="preserve"> </w:t>
      </w:r>
      <w:r w:rsidR="00A534BB" w:rsidRPr="00A534BB">
        <w:rPr>
          <w:sz w:val="20"/>
          <w:szCs w:val="18"/>
        </w:rPr>
        <w:t>(</w:t>
      </w:r>
      <w:r w:rsidR="00A534BB" w:rsidRPr="00A534BB">
        <w:rPr>
          <w:b/>
          <w:bCs w:val="0"/>
          <w:sz w:val="20"/>
          <w:szCs w:val="18"/>
        </w:rPr>
        <w:t>doc. 1</w:t>
      </w:r>
      <w:r w:rsidR="00A534BB" w:rsidRPr="00A534BB">
        <w:rPr>
          <w:sz w:val="20"/>
          <w:szCs w:val="18"/>
        </w:rPr>
        <w:t>)</w:t>
      </w:r>
      <w:r w:rsidR="000169F1" w:rsidRPr="00A814BD">
        <w:t xml:space="preserve">, </w:t>
      </w:r>
      <w:r>
        <w:t>ajuizar</w:t>
      </w:r>
    </w:p>
    <w:p w14:paraId="5FF527AF" w14:textId="77777777" w:rsidR="000169F1" w:rsidRPr="00122653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0"/>
          <w:szCs w:val="20"/>
        </w:rPr>
      </w:pPr>
    </w:p>
    <w:p w14:paraId="5B006021" w14:textId="308516F4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AÇÃO</w:t>
      </w:r>
      <w:r w:rsidR="00FC7187">
        <w:rPr>
          <w:rFonts w:ascii="Arial" w:eastAsia="Calibri" w:hAnsi="Arial" w:cs="Times New Roman"/>
          <w:b/>
          <w:i/>
          <w:sz w:val="24"/>
          <w:szCs w:val="24"/>
        </w:rPr>
        <w:t xml:space="preserve"> DE INDENIZAÇÃO POR DANOS MORAIS</w:t>
      </w:r>
    </w:p>
    <w:p w14:paraId="3874BFFC" w14:textId="77777777" w:rsidR="000169F1" w:rsidRPr="00122653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0"/>
          <w:szCs w:val="20"/>
        </w:rPr>
      </w:pPr>
    </w:p>
    <w:p w14:paraId="71F5F2E5" w14:textId="0E2C4C4E" w:rsidR="000169F1" w:rsidRPr="0004124A" w:rsidRDefault="00FC7187" w:rsidP="00FC7187">
      <w:pPr>
        <w:pStyle w:val="Qualificaodaspartes"/>
      </w:pPr>
      <w:r>
        <w:t xml:space="preserve">contra </w:t>
      </w:r>
      <w:r w:rsidRPr="00FC7187">
        <w:rPr>
          <w:b/>
          <w:bCs w:val="0"/>
        </w:rPr>
        <w:t>SÉRGIO PARIZZOTO</w:t>
      </w:r>
      <w:r>
        <w:t>, brasileiro, casado, inscrito no CPF/MF sob o n. 313.244.799-49, portador do RG n. 1071458, residente e domiciliado na Avenida XV de Novembro, 596, Centro, Joaçaba/SC</w:t>
      </w:r>
      <w:r w:rsidR="0067772E">
        <w:t>,</w:t>
      </w:r>
      <w:r>
        <w:t xml:space="preserve"> CEP</w:t>
      </w:r>
      <w:r w:rsidR="0067772E">
        <w:t xml:space="preserve"> n. </w:t>
      </w:r>
      <w:r>
        <w:t xml:space="preserve">89.600.000 </w:t>
      </w:r>
      <w:r w:rsidRPr="00FC7187">
        <w:rPr>
          <w:sz w:val="20"/>
          <w:szCs w:val="18"/>
        </w:rPr>
        <w:t>(Celular/</w:t>
      </w:r>
      <w:r w:rsidR="0067772E">
        <w:rPr>
          <w:i/>
          <w:iCs/>
          <w:sz w:val="20"/>
          <w:szCs w:val="18"/>
        </w:rPr>
        <w:t>w</w:t>
      </w:r>
      <w:r w:rsidRPr="0067772E">
        <w:rPr>
          <w:i/>
          <w:iCs/>
          <w:sz w:val="20"/>
          <w:szCs w:val="18"/>
        </w:rPr>
        <w:t>hatsapp</w:t>
      </w:r>
      <w:r w:rsidR="0067772E">
        <w:rPr>
          <w:i/>
          <w:iCs/>
          <w:sz w:val="20"/>
          <w:szCs w:val="18"/>
        </w:rPr>
        <w:t xml:space="preserve"> </w:t>
      </w:r>
      <w:r w:rsidR="0067772E">
        <w:rPr>
          <w:sz w:val="20"/>
          <w:szCs w:val="18"/>
        </w:rPr>
        <w:t>do requerido:</w:t>
      </w:r>
      <w:r w:rsidRPr="00FC7187">
        <w:rPr>
          <w:sz w:val="20"/>
          <w:szCs w:val="18"/>
        </w:rPr>
        <w:t xml:space="preserve"> (49) 9</w:t>
      </w:r>
      <w:r w:rsidR="008A7ABE">
        <w:rPr>
          <w:sz w:val="20"/>
          <w:szCs w:val="18"/>
        </w:rPr>
        <w:t xml:space="preserve"> </w:t>
      </w:r>
      <w:r w:rsidRPr="00FC7187">
        <w:rPr>
          <w:sz w:val="20"/>
          <w:szCs w:val="18"/>
        </w:rPr>
        <w:t>9994–1513)</w:t>
      </w:r>
      <w:r w:rsidR="000169F1" w:rsidRPr="0004124A">
        <w:t xml:space="preserve">, pelos fundamentos de fato e de direito a seguir </w:t>
      </w:r>
      <w:r w:rsidR="0024495E">
        <w:t>delineados</w:t>
      </w:r>
      <w:r w:rsidR="000169F1" w:rsidRPr="0004124A">
        <w:t>.</w:t>
      </w:r>
    </w:p>
    <w:p w14:paraId="03743EEB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D9E7D70" w14:textId="506C8E6D" w:rsidR="000169F1" w:rsidRPr="005C4689" w:rsidRDefault="000169F1" w:rsidP="00243128">
      <w:pPr>
        <w:pStyle w:val="Ttulo"/>
      </w:pPr>
      <w:r w:rsidRPr="005C4689">
        <w:t>I –</w:t>
      </w:r>
      <w:r w:rsidR="00FC7187">
        <w:t xml:space="preserve"> </w:t>
      </w:r>
      <w:r>
        <w:t>D</w:t>
      </w:r>
      <w:r w:rsidR="00AD7E3A">
        <w:t>A CONTEXTUALIZAÇÃO D</w:t>
      </w:r>
      <w:r>
        <w:t xml:space="preserve">OS </w:t>
      </w:r>
      <w:r w:rsidRPr="005C4689">
        <w:t>FATOS</w:t>
      </w:r>
      <w:r w:rsidR="00FC7187">
        <w:t xml:space="preserve"> QUE </w:t>
      </w:r>
      <w:r w:rsidR="00DE4A12">
        <w:t xml:space="preserve">CONSTITUEM </w:t>
      </w:r>
      <w:r w:rsidR="00FC7187">
        <w:t>O DANO MORAL INDENIZÁVEL</w:t>
      </w:r>
    </w:p>
    <w:p w14:paraId="643EF0C6" w14:textId="77777777" w:rsidR="000169F1" w:rsidRPr="004A3F4E" w:rsidRDefault="000169F1" w:rsidP="007C01C2">
      <w:pPr>
        <w:pStyle w:val="SemEspaamento"/>
        <w:numPr>
          <w:ilvl w:val="0"/>
          <w:numId w:val="0"/>
        </w:numPr>
        <w:ind w:left="1701"/>
      </w:pPr>
    </w:p>
    <w:p w14:paraId="5A24CF32" w14:textId="4AE49E49" w:rsidR="00E63765" w:rsidRDefault="00E63765" w:rsidP="000169F1">
      <w:pPr>
        <w:pStyle w:val="SemEspaamento"/>
      </w:pPr>
      <w:r w:rsidRPr="00E63765">
        <w:t xml:space="preserve">O curso da presente ação é sintetizado por algumas reflexões: </w:t>
      </w:r>
      <w:r w:rsidRPr="00E63765">
        <w:rPr>
          <w:b/>
          <w:bCs/>
        </w:rPr>
        <w:t>(i)</w:t>
      </w:r>
      <w:r w:rsidRPr="00E63765">
        <w:t xml:space="preserve"> a que ponto a ofensa ao próximo deve ser tolerável ou aceitável? </w:t>
      </w:r>
      <w:r w:rsidRPr="00E63765">
        <w:rPr>
          <w:b/>
          <w:bCs/>
        </w:rPr>
        <w:t>(ii)</w:t>
      </w:r>
      <w:r w:rsidRPr="00E63765">
        <w:t xml:space="preserve"> quando o dano inegavelmente gerado por essa ofensa passa a ser passível de recomposição? </w:t>
      </w:r>
      <w:r w:rsidRPr="00E63765">
        <w:rPr>
          <w:b/>
          <w:bCs/>
        </w:rPr>
        <w:t>(iii)</w:t>
      </w:r>
      <w:r w:rsidRPr="00E63765">
        <w:t xml:space="preserve"> xingamentos e ofensas de ordem pessoal, ameaças, ofensas perante a própria filha, ofensas direcionadas a familiares </w:t>
      </w:r>
      <w:r w:rsidRPr="00E63765">
        <w:rPr>
          <w:sz w:val="20"/>
          <w:szCs w:val="18"/>
        </w:rPr>
        <w:t>(mãe e filha)</w:t>
      </w:r>
      <w:r w:rsidRPr="00E63765">
        <w:t xml:space="preserve">, acusações a </w:t>
      </w:r>
      <w:r w:rsidRPr="00D60EBD">
        <w:rPr>
          <w:u w:val="single"/>
        </w:rPr>
        <w:t>pessoas</w:t>
      </w:r>
      <w:r w:rsidRPr="00E63765">
        <w:t xml:space="preserve"> </w:t>
      </w:r>
      <w:r w:rsidRPr="00D60EBD">
        <w:rPr>
          <w:u w:val="single"/>
        </w:rPr>
        <w:t>em</w:t>
      </w:r>
      <w:r w:rsidRPr="00E63765">
        <w:t xml:space="preserve"> </w:t>
      </w:r>
      <w:r w:rsidRPr="00D60EBD">
        <w:rPr>
          <w:u w:val="single"/>
        </w:rPr>
        <w:t>luto</w:t>
      </w:r>
      <w:r w:rsidRPr="00E63765">
        <w:t xml:space="preserve"> de </w:t>
      </w:r>
      <w:r w:rsidRPr="00D60EBD">
        <w:rPr>
          <w:u w:val="single"/>
        </w:rPr>
        <w:t>serem</w:t>
      </w:r>
      <w:r w:rsidRPr="00E63765">
        <w:t xml:space="preserve"> </w:t>
      </w:r>
      <w:r w:rsidRPr="00D60EBD">
        <w:rPr>
          <w:u w:val="single"/>
        </w:rPr>
        <w:t>culpadas</w:t>
      </w:r>
      <w:r w:rsidRPr="00E63765">
        <w:t xml:space="preserve"> </w:t>
      </w:r>
      <w:r w:rsidRPr="00D60EBD">
        <w:rPr>
          <w:u w:val="single"/>
        </w:rPr>
        <w:t>pela</w:t>
      </w:r>
      <w:r w:rsidRPr="00E63765">
        <w:t xml:space="preserve"> </w:t>
      </w:r>
      <w:r w:rsidRPr="00D60EBD">
        <w:rPr>
          <w:u w:val="single"/>
        </w:rPr>
        <w:t>morte</w:t>
      </w:r>
      <w:r w:rsidRPr="00E63765">
        <w:t xml:space="preserve"> </w:t>
      </w:r>
      <w:r w:rsidRPr="00D60EBD">
        <w:rPr>
          <w:u w:val="single"/>
        </w:rPr>
        <w:t>do</w:t>
      </w:r>
      <w:r w:rsidRPr="00E63765">
        <w:t xml:space="preserve"> </w:t>
      </w:r>
      <w:r w:rsidRPr="00D60EBD">
        <w:rPr>
          <w:u w:val="single"/>
        </w:rPr>
        <w:t>familiar</w:t>
      </w:r>
      <w:r w:rsidRPr="00E63765">
        <w:t xml:space="preserve"> retratam claras situações que geram abalos de ordem moral; então, um desses motivos é suficiente para que o dano gerado seja indenizável? </w:t>
      </w:r>
      <w:r w:rsidRPr="00E63765">
        <w:rPr>
          <w:b/>
          <w:bCs/>
        </w:rPr>
        <w:t>(iv)</w:t>
      </w:r>
      <w:r w:rsidRPr="00E63765">
        <w:t xml:space="preserve"> e se, como no caso dos autos, todos os motivos acima apontados foram cometidos pelo réu contra as autoras, é possível ele sair ileso da responsabilidade de recompor os danos causados?</w:t>
      </w:r>
    </w:p>
    <w:p w14:paraId="561E4A54" w14:textId="0450BB16" w:rsidR="00E63765" w:rsidRDefault="009C398D" w:rsidP="000169F1">
      <w:pPr>
        <w:pStyle w:val="SemEspaamento"/>
      </w:pPr>
      <w:r>
        <w:lastRenderedPageBreak/>
        <w:t>As</w:t>
      </w:r>
      <w:r w:rsidR="00227264">
        <w:t xml:space="preserve"> autoras</w:t>
      </w:r>
      <w:r w:rsidR="00D505B1">
        <w:t xml:space="preserve"> não têm o costume de ajuizar ação contra terceiros, </w:t>
      </w:r>
      <w:r w:rsidR="006B71D6">
        <w:t>contudo</w:t>
      </w:r>
      <w:r w:rsidR="00D505B1">
        <w:t>, no caso vertente, acreditam que as condutas</w:t>
      </w:r>
      <w:r w:rsidR="006B71D6">
        <w:t xml:space="preserve"> perpetradas pelo requerido</w:t>
      </w:r>
      <w:r w:rsidR="00D505B1">
        <w:t xml:space="preserve"> foram tão graves </w:t>
      </w:r>
      <w:r w:rsidR="002E32BE">
        <w:t xml:space="preserve">que extrapolaram </w:t>
      </w:r>
      <w:r w:rsidR="002E32BE" w:rsidRPr="00892F04">
        <w:rPr>
          <w:sz w:val="22"/>
          <w:szCs w:val="20"/>
        </w:rPr>
        <w:t>– e muito –</w:t>
      </w:r>
      <w:r w:rsidR="002E32BE">
        <w:t xml:space="preserve"> o mero dissabor que poderiam suportar, ainda mais </w:t>
      </w:r>
      <w:r w:rsidR="00D505B1">
        <w:t>no momento em que estavam de luto pela perd</w:t>
      </w:r>
      <w:r w:rsidR="0061403B">
        <w:t>a</w:t>
      </w:r>
      <w:r w:rsidR="00D505B1">
        <w:t xml:space="preserve"> de seu ente querido</w:t>
      </w:r>
      <w:r w:rsidR="002E32BE">
        <w:t>.</w:t>
      </w:r>
    </w:p>
    <w:p w14:paraId="5DA7D9E2" w14:textId="48CADBA2" w:rsidR="000169F1" w:rsidRDefault="009C398D" w:rsidP="000169F1">
      <w:pPr>
        <w:pStyle w:val="SemEspaamento"/>
      </w:pPr>
      <w:r>
        <w:t>Excelência, a</w:t>
      </w:r>
      <w:r w:rsidR="00FC7187">
        <w:t>pós o falecimento de Zeferino Parizotto, marido da primeira autora</w:t>
      </w:r>
      <w:r w:rsidR="0061403B">
        <w:t>, pai da segunda demandante</w:t>
      </w:r>
      <w:r w:rsidR="00FC7187">
        <w:t xml:space="preserve"> e irmão do requerido, em decorrência da pandemia do </w:t>
      </w:r>
      <w:r w:rsidR="00FC7187">
        <w:rPr>
          <w:i/>
          <w:iCs/>
        </w:rPr>
        <w:t>covid-19</w:t>
      </w:r>
      <w:r w:rsidR="00FC7187">
        <w:t xml:space="preserve">, </w:t>
      </w:r>
      <w:r w:rsidR="00BB3A28">
        <w:t xml:space="preserve">o </w:t>
      </w:r>
      <w:r w:rsidR="00FC7187">
        <w:t>que ocorreu em 28.3.202</w:t>
      </w:r>
      <w:r w:rsidR="00B74843">
        <w:t>1</w:t>
      </w:r>
      <w:r w:rsidR="00A534BB">
        <w:t xml:space="preserve"> </w:t>
      </w:r>
      <w:r w:rsidR="00A534BB" w:rsidRPr="00A534BB">
        <w:rPr>
          <w:sz w:val="20"/>
          <w:szCs w:val="18"/>
        </w:rPr>
        <w:t>(</w:t>
      </w:r>
      <w:r w:rsidR="00A534BB" w:rsidRPr="00A534BB">
        <w:rPr>
          <w:b/>
          <w:bCs/>
          <w:sz w:val="20"/>
          <w:szCs w:val="18"/>
        </w:rPr>
        <w:t xml:space="preserve">doc. </w:t>
      </w:r>
      <w:r w:rsidR="00A534BB">
        <w:rPr>
          <w:b/>
          <w:bCs/>
          <w:sz w:val="20"/>
          <w:szCs w:val="18"/>
        </w:rPr>
        <w:t>2</w:t>
      </w:r>
      <w:r w:rsidR="00A534BB" w:rsidRPr="00A534BB">
        <w:rPr>
          <w:sz w:val="20"/>
          <w:szCs w:val="18"/>
        </w:rPr>
        <w:t>)</w:t>
      </w:r>
      <w:r w:rsidR="00FC7187">
        <w:t xml:space="preserve">, </w:t>
      </w:r>
      <w:r w:rsidR="00B61314">
        <w:t xml:space="preserve">o </w:t>
      </w:r>
      <w:r w:rsidR="00EE03D4">
        <w:t>demandado</w:t>
      </w:r>
      <w:r w:rsidR="00A534BB">
        <w:t xml:space="preserve"> </w:t>
      </w:r>
      <w:r w:rsidR="00FC7187">
        <w:t>Sér</w:t>
      </w:r>
      <w:r w:rsidR="00B61314">
        <w:t xml:space="preserve">gio Parizotto iniciou uma série de ofensivas contra </w:t>
      </w:r>
      <w:r w:rsidR="00A80DA1">
        <w:t xml:space="preserve">o núcleo familiar </w:t>
      </w:r>
      <w:r w:rsidR="00B61314">
        <w:t>do falecido</w:t>
      </w:r>
      <w:r w:rsidR="00A80DA1">
        <w:t>, ou seja, contra as autoras</w:t>
      </w:r>
      <w:r w:rsidR="00DE3A45">
        <w:t xml:space="preserve"> </w:t>
      </w:r>
      <w:r w:rsidR="00DE3A45" w:rsidRPr="00DE3A45">
        <w:rPr>
          <w:sz w:val="20"/>
          <w:szCs w:val="18"/>
        </w:rPr>
        <w:t>(esposa e filha)</w:t>
      </w:r>
      <w:r w:rsidR="00A80DA1">
        <w:t>.</w:t>
      </w:r>
    </w:p>
    <w:p w14:paraId="3A8A178B" w14:textId="1253673A" w:rsidR="00C14979" w:rsidRDefault="00A80DA1" w:rsidP="000169F1">
      <w:pPr>
        <w:pStyle w:val="SemEspaamento"/>
      </w:pPr>
      <w:r>
        <w:t xml:space="preserve">Sem nenhum motivo minimamente razoável para tanto, o requerido simplesmente passou a imputar </w:t>
      </w:r>
      <w:r w:rsidR="00A534BB">
        <w:t xml:space="preserve">a culpa pelo </w:t>
      </w:r>
      <w:r>
        <w:t xml:space="preserve">falecimento de Zeferino </w:t>
      </w:r>
      <w:r w:rsidR="00EF10DF">
        <w:t xml:space="preserve">à primeira </w:t>
      </w:r>
      <w:r w:rsidR="002E59B6">
        <w:t>demandante</w:t>
      </w:r>
      <w:r w:rsidR="00D31043">
        <w:t>, por conta da</w:t>
      </w:r>
      <w:r w:rsidR="00C14979">
        <w:t xml:space="preserve"> escolha do hospital no qual Zeferino foi internado</w:t>
      </w:r>
      <w:r w:rsidR="003B42EC">
        <w:t xml:space="preserve"> após complicações em razão da </w:t>
      </w:r>
      <w:r w:rsidR="003B42EC">
        <w:rPr>
          <w:i/>
          <w:iCs/>
        </w:rPr>
        <w:t>covid-19</w:t>
      </w:r>
      <w:r w:rsidR="000117B7">
        <w:t>, e passou a atacar</w:t>
      </w:r>
      <w:r w:rsidR="000117B7" w:rsidRPr="000117B7">
        <w:t xml:space="preserve"> </w:t>
      </w:r>
      <w:r w:rsidR="000117B7">
        <w:t>os demais familiares</w:t>
      </w:r>
      <w:r w:rsidR="00F87A18">
        <w:t xml:space="preserve"> dela</w:t>
      </w:r>
      <w:r w:rsidR="000117B7">
        <w:t>.</w:t>
      </w:r>
      <w:r w:rsidR="00664749">
        <w:t xml:space="preserve"> </w:t>
      </w:r>
    </w:p>
    <w:p w14:paraId="62FCCA00" w14:textId="266B9581" w:rsidR="00664749" w:rsidRDefault="00C14979" w:rsidP="00C14979">
      <w:pPr>
        <w:pStyle w:val="SemEspaamento"/>
      </w:pPr>
      <w:r>
        <w:t xml:space="preserve">Ou seja, na busca vil pela responsabilização de alguém por </w:t>
      </w:r>
      <w:r w:rsidR="00AA0C52">
        <w:t xml:space="preserve">causa </w:t>
      </w:r>
      <w:r>
        <w:t>d</w:t>
      </w:r>
      <w:r w:rsidR="001029D2">
        <w:t>o</w:t>
      </w:r>
      <w:r>
        <w:t xml:space="preserve"> falecimento de seu irmão </w:t>
      </w:r>
      <w:r w:rsidRPr="00214B21">
        <w:rPr>
          <w:sz w:val="22"/>
          <w:szCs w:val="20"/>
        </w:rPr>
        <w:t xml:space="preserve">– que, </w:t>
      </w:r>
      <w:r w:rsidR="00BC6F81">
        <w:rPr>
          <w:sz w:val="22"/>
          <w:szCs w:val="20"/>
        </w:rPr>
        <w:t>diga</w:t>
      </w:r>
      <w:r w:rsidRPr="00214B21">
        <w:rPr>
          <w:sz w:val="22"/>
          <w:szCs w:val="20"/>
        </w:rPr>
        <w:t>-se, ocorreu por conta de vírus que ocasionou uma pandemia mundial –</w:t>
      </w:r>
      <w:r>
        <w:t xml:space="preserve">, </w:t>
      </w:r>
      <w:r w:rsidR="00AA0C52">
        <w:t xml:space="preserve">Sérgio </w:t>
      </w:r>
      <w:r>
        <w:t xml:space="preserve">simplesmente passou a atacar </w:t>
      </w:r>
      <w:r w:rsidR="00547117">
        <w:t xml:space="preserve">principalmente </w:t>
      </w:r>
      <w:r>
        <w:t>a primeira demandante, alegando que ela deveria ter levado Zeferino a outro hospital que, no seu entender, seria o mais adequado.</w:t>
      </w:r>
      <w:r w:rsidR="00585355">
        <w:t xml:space="preserve"> </w:t>
      </w:r>
    </w:p>
    <w:p w14:paraId="6E4EDA4C" w14:textId="6F2CFBE7" w:rsidR="00585355" w:rsidRPr="0033332C" w:rsidRDefault="00664749" w:rsidP="00C14979">
      <w:pPr>
        <w:pStyle w:val="SemEspaamento"/>
        <w:rPr>
          <w:sz w:val="22"/>
        </w:rPr>
      </w:pPr>
      <w:r w:rsidRPr="0033332C">
        <w:t xml:space="preserve">Além disso, o requerido, também sem qualquer substrato minimamente razoável, acusou a primeira </w:t>
      </w:r>
      <w:r w:rsidR="00547117" w:rsidRPr="0033332C">
        <w:t>autora</w:t>
      </w:r>
      <w:r w:rsidRPr="0033332C">
        <w:t xml:space="preserve"> de ter</w:t>
      </w:r>
      <w:r w:rsidR="000E3D17">
        <w:t xml:space="preserve"> </w:t>
      </w:r>
      <w:r w:rsidRPr="0033332C">
        <w:t xml:space="preserve">se apropriado de quantia </w:t>
      </w:r>
      <w:r w:rsidR="000922ED" w:rsidRPr="0033332C">
        <w:t xml:space="preserve">em dólares </w:t>
      </w:r>
      <w:r w:rsidRPr="0033332C">
        <w:t>que</w:t>
      </w:r>
      <w:r w:rsidR="005260A0" w:rsidRPr="0033332C">
        <w:t xml:space="preserve"> ele, Sérgio,</w:t>
      </w:r>
      <w:r w:rsidRPr="0033332C">
        <w:t xml:space="preserve"> teria supostamente deixado com </w:t>
      </w:r>
      <w:r w:rsidR="00152E7B" w:rsidRPr="0033332C">
        <w:t>o falecido</w:t>
      </w:r>
      <w:r w:rsidR="005260A0" w:rsidRPr="0033332C">
        <w:t xml:space="preserve"> Zeferino</w:t>
      </w:r>
      <w:r w:rsidR="00152E7B" w:rsidRPr="0033332C">
        <w:t>, o que é objeto, inclusive, de demanda judicial em tramitação</w:t>
      </w:r>
      <w:r w:rsidR="005260A0" w:rsidRPr="0033332C">
        <w:t xml:space="preserve"> </w:t>
      </w:r>
      <w:r w:rsidR="005260A0" w:rsidRPr="0033332C">
        <w:rPr>
          <w:sz w:val="20"/>
          <w:szCs w:val="20"/>
        </w:rPr>
        <w:t xml:space="preserve">(autos n. </w:t>
      </w:r>
      <w:r w:rsidR="0033332C" w:rsidRPr="0033332C">
        <w:rPr>
          <w:sz w:val="20"/>
          <w:szCs w:val="20"/>
        </w:rPr>
        <w:t>5006262-23.2022.8.24.0079</w:t>
      </w:r>
      <w:r w:rsidR="005260A0" w:rsidRPr="0033332C">
        <w:rPr>
          <w:sz w:val="20"/>
          <w:szCs w:val="20"/>
        </w:rPr>
        <w:t>)</w:t>
      </w:r>
      <w:r w:rsidR="00152E7B" w:rsidRPr="0033332C">
        <w:rPr>
          <w:sz w:val="22"/>
        </w:rPr>
        <w:t>.</w:t>
      </w:r>
    </w:p>
    <w:p w14:paraId="613AA017" w14:textId="77777777" w:rsidR="00E63765" w:rsidRPr="00E63765" w:rsidRDefault="001F69B4" w:rsidP="000169F1">
      <w:pPr>
        <w:pStyle w:val="SemEspaamento"/>
      </w:pPr>
      <w:r w:rsidRPr="00E63765">
        <w:t>Ocorre que, diversamente do que insiste Sérgio</w:t>
      </w:r>
      <w:r w:rsidR="00585355" w:rsidRPr="00E63765">
        <w:t xml:space="preserve">, </w:t>
      </w:r>
      <w:r w:rsidRPr="00E63765">
        <w:t>a primeira</w:t>
      </w:r>
      <w:r w:rsidR="00AC4E83" w:rsidRPr="00E63765">
        <w:t xml:space="preserve"> autora</w:t>
      </w:r>
      <w:r w:rsidRPr="00E63765">
        <w:t xml:space="preserve"> tomou as melhores medidas para tratar </w:t>
      </w:r>
      <w:r w:rsidR="00897C1B" w:rsidRPr="00E63765">
        <w:t>a saúde do</w:t>
      </w:r>
      <w:r w:rsidRPr="00E63765">
        <w:t xml:space="preserve"> seu marido</w:t>
      </w:r>
      <w:r w:rsidR="00152E7B" w:rsidRPr="00E63765">
        <w:t xml:space="preserve"> e, por óbvio, nunca se apropriou de dinheiro de terceiro</w:t>
      </w:r>
      <w:r w:rsidR="00D65623" w:rsidRPr="00E63765">
        <w:t>,</w:t>
      </w:r>
      <w:r w:rsidR="00152E7B" w:rsidRPr="00E63765">
        <w:t xml:space="preserve"> nem soube d</w:t>
      </w:r>
      <w:r w:rsidR="00F14E24" w:rsidRPr="00E63765">
        <w:t>a existência d</w:t>
      </w:r>
      <w:r w:rsidR="00152E7B" w:rsidRPr="00E63765">
        <w:t>e</w:t>
      </w:r>
      <w:r w:rsidR="00AC4E83" w:rsidRPr="00E63765">
        <w:t xml:space="preserve"> suposto</w:t>
      </w:r>
      <w:r w:rsidR="00152E7B" w:rsidRPr="00E63765">
        <w:t xml:space="preserve"> negócio jurídico</w:t>
      </w:r>
      <w:r w:rsidR="000922ED" w:rsidRPr="00E63765">
        <w:t xml:space="preserve"> entre os irmãos</w:t>
      </w:r>
      <w:r w:rsidR="00D65623" w:rsidRPr="00E63765">
        <w:t>.</w:t>
      </w:r>
      <w:r w:rsidR="00F14E24" w:rsidRPr="00E63765">
        <w:t xml:space="preserve"> </w:t>
      </w:r>
    </w:p>
    <w:p w14:paraId="1E726B49" w14:textId="454BB54D" w:rsidR="001F69B4" w:rsidRPr="00E63765" w:rsidRDefault="005260A0" w:rsidP="000169F1">
      <w:pPr>
        <w:pStyle w:val="SemEspaamento"/>
      </w:pPr>
      <w:r w:rsidRPr="00E63765">
        <w:t>Está claro que o</w:t>
      </w:r>
      <w:r w:rsidR="000922ED" w:rsidRPr="00E63765">
        <w:t xml:space="preserve"> demandado</w:t>
      </w:r>
      <w:r w:rsidR="00D65623" w:rsidRPr="00E63765">
        <w:t>, por sua vez,</w:t>
      </w:r>
      <w:r w:rsidR="000922ED" w:rsidRPr="00E63765">
        <w:t xml:space="preserve"> </w:t>
      </w:r>
      <w:r w:rsidRPr="00E63765">
        <w:t xml:space="preserve">calculadamente, busca pressionar as </w:t>
      </w:r>
      <w:r w:rsidR="00D1550B">
        <w:t>demandantes</w:t>
      </w:r>
      <w:r w:rsidRPr="00E63765">
        <w:t xml:space="preserve"> para obter alguma vantagem e, para tanto, </w:t>
      </w:r>
      <w:r w:rsidR="00AC4E83" w:rsidRPr="00E63765">
        <w:t xml:space="preserve">insiste em um </w:t>
      </w:r>
      <w:r w:rsidR="00547117" w:rsidRPr="00E63765">
        <w:t xml:space="preserve">negócio </w:t>
      </w:r>
      <w:r w:rsidR="00AC4E83" w:rsidRPr="00E63765">
        <w:t xml:space="preserve">inexistente, </w:t>
      </w:r>
      <w:r w:rsidRPr="00E63765">
        <w:t>a respeito do qual</w:t>
      </w:r>
      <w:r w:rsidR="00AC4E83" w:rsidRPr="00E63765">
        <w:t xml:space="preserve"> </w:t>
      </w:r>
      <w:r w:rsidR="000922ED" w:rsidRPr="00E63765">
        <w:t xml:space="preserve">nunca </w:t>
      </w:r>
      <w:r w:rsidR="00AC4E83" w:rsidRPr="00E63765">
        <w:t>demonstrou que</w:t>
      </w:r>
      <w:r w:rsidRPr="00E63765">
        <w:t xml:space="preserve"> teria</w:t>
      </w:r>
      <w:r w:rsidR="00AC4E83" w:rsidRPr="00E63765">
        <w:t xml:space="preserve"> </w:t>
      </w:r>
      <w:r w:rsidR="000922ED" w:rsidRPr="00E63765">
        <w:t>compr</w:t>
      </w:r>
      <w:r w:rsidRPr="00E63765">
        <w:t>ad</w:t>
      </w:r>
      <w:r w:rsidR="000922ED" w:rsidRPr="00E63765">
        <w:t xml:space="preserve">o os dólares </w:t>
      </w:r>
      <w:r w:rsidR="00AC4E83" w:rsidRPr="00E63765">
        <w:t>supostamente guardados</w:t>
      </w:r>
      <w:r w:rsidRPr="00E63765">
        <w:t xml:space="preserve">, nem mesmo </w:t>
      </w:r>
      <w:r w:rsidR="00AC4E83" w:rsidRPr="00E63765">
        <w:t>explicou</w:t>
      </w:r>
      <w:r w:rsidRPr="00E63765">
        <w:t>, por exemplo,</w:t>
      </w:r>
      <w:r w:rsidR="00AC4E83" w:rsidRPr="00E63765">
        <w:t xml:space="preserve"> como </w:t>
      </w:r>
      <w:r w:rsidRPr="00E63765">
        <w:t xml:space="preserve">teria </w:t>
      </w:r>
      <w:r w:rsidR="00F14E24" w:rsidRPr="00E63765">
        <w:t>consegui</w:t>
      </w:r>
      <w:r w:rsidRPr="00E63765">
        <w:t>do</w:t>
      </w:r>
      <w:r w:rsidR="00F14E24" w:rsidRPr="00E63765">
        <w:t xml:space="preserve"> juntar aquela quantia</w:t>
      </w:r>
      <w:r w:rsidRPr="00E63765">
        <w:t xml:space="preserve"> supostamente utilizada no negócio ajustado com o irmão</w:t>
      </w:r>
      <w:r w:rsidR="001F69B4" w:rsidRPr="00E63765">
        <w:t xml:space="preserve">. </w:t>
      </w:r>
    </w:p>
    <w:p w14:paraId="60270249" w14:textId="14CA6DC8" w:rsidR="006E7BEC" w:rsidRDefault="005260A0" w:rsidP="000169F1">
      <w:pPr>
        <w:pStyle w:val="SemEspaamento"/>
      </w:pPr>
      <w:r>
        <w:lastRenderedPageBreak/>
        <w:t>Enfim, sobre a conduta da autora, cabe contextualizar que, a</w:t>
      </w:r>
      <w:r w:rsidR="00585355">
        <w:t xml:space="preserve">o verificar o agravamento do quadro clínico </w:t>
      </w:r>
      <w:r>
        <w:t xml:space="preserve">de </w:t>
      </w:r>
      <w:r w:rsidR="00482414">
        <w:t xml:space="preserve">Zeferino </w:t>
      </w:r>
      <w:r w:rsidR="00B74843">
        <w:t>no</w:t>
      </w:r>
      <w:r w:rsidR="00585355">
        <w:t xml:space="preserve"> hospital de Videira/SC, </w:t>
      </w:r>
      <w:r w:rsidR="00B74843">
        <w:t>em dezembro de 2020</w:t>
      </w:r>
      <w:r>
        <w:t>,</w:t>
      </w:r>
      <w:r w:rsidR="00B74843">
        <w:t xml:space="preserve"> </w:t>
      </w:r>
      <w:r w:rsidR="00585355">
        <w:t xml:space="preserve">Ivanir </w:t>
      </w:r>
      <w:r w:rsidR="002E59B6">
        <w:t>optou por lev</w:t>
      </w:r>
      <w:r w:rsidR="00482414">
        <w:t xml:space="preserve">á-lo </w:t>
      </w:r>
      <w:r w:rsidR="002E59B6">
        <w:t>ao hospital particular Vila Nova Star, em São Paulo/SP</w:t>
      </w:r>
      <w:r w:rsidR="00A13553">
        <w:t xml:space="preserve"> </w:t>
      </w:r>
      <w:r w:rsidR="00A13553" w:rsidRPr="00A13553">
        <w:rPr>
          <w:sz w:val="20"/>
          <w:szCs w:val="18"/>
        </w:rPr>
        <w:t>(</w:t>
      </w:r>
      <w:r w:rsidR="00A13553" w:rsidRPr="00A13553">
        <w:rPr>
          <w:b/>
          <w:bCs/>
          <w:sz w:val="20"/>
          <w:szCs w:val="18"/>
        </w:rPr>
        <w:t>doc. 3</w:t>
      </w:r>
      <w:r w:rsidR="00A13553" w:rsidRPr="00A13553">
        <w:rPr>
          <w:sz w:val="20"/>
          <w:szCs w:val="18"/>
        </w:rPr>
        <w:t>)</w:t>
      </w:r>
      <w:r w:rsidR="002E59B6">
        <w:t xml:space="preserve">, que </w:t>
      </w:r>
      <w:r w:rsidR="004F4591">
        <w:t xml:space="preserve">foi inaugurado em 2019 e </w:t>
      </w:r>
      <w:r w:rsidR="002E59B6">
        <w:t>está inserido na Rede D’or, de referência nacional no tratamento de doenças</w:t>
      </w:r>
      <w:r w:rsidR="004F4591">
        <w:t>,</w:t>
      </w:r>
      <w:r w:rsidR="007D6CBF">
        <w:t xml:space="preserve"> </w:t>
      </w:r>
      <w:r w:rsidR="004F4591">
        <w:t xml:space="preserve">sendo notável também </w:t>
      </w:r>
      <w:r w:rsidR="007D6CBF">
        <w:t>qualidade</w:t>
      </w:r>
      <w:r w:rsidR="004F4591">
        <w:t xml:space="preserve"> </w:t>
      </w:r>
      <w:r w:rsidR="00100EF1">
        <w:t xml:space="preserve">da estrutura disponibilizada aos pacientes </w:t>
      </w:r>
      <w:r w:rsidR="00100EF1" w:rsidRPr="00A534BB">
        <w:rPr>
          <w:sz w:val="20"/>
          <w:szCs w:val="18"/>
        </w:rPr>
        <w:t>(</w:t>
      </w:r>
      <w:r w:rsidR="00100EF1" w:rsidRPr="00A534BB">
        <w:rPr>
          <w:b/>
          <w:bCs/>
          <w:sz w:val="20"/>
          <w:szCs w:val="18"/>
        </w:rPr>
        <w:t xml:space="preserve">doc. </w:t>
      </w:r>
      <w:r w:rsidR="00100EF1">
        <w:rPr>
          <w:b/>
          <w:bCs/>
          <w:sz w:val="20"/>
          <w:szCs w:val="18"/>
        </w:rPr>
        <w:t>3</w:t>
      </w:r>
      <w:r w:rsidR="00A13553">
        <w:rPr>
          <w:b/>
          <w:bCs/>
          <w:sz w:val="20"/>
          <w:szCs w:val="18"/>
        </w:rPr>
        <w:t>-A</w:t>
      </w:r>
      <w:r w:rsidR="00100EF1" w:rsidRPr="00A534BB">
        <w:rPr>
          <w:sz w:val="20"/>
          <w:szCs w:val="18"/>
        </w:rPr>
        <w:t>)</w:t>
      </w:r>
      <w:r w:rsidR="00DE3A45">
        <w:t>.</w:t>
      </w:r>
      <w:r w:rsidR="00585355">
        <w:t xml:space="preserve"> </w:t>
      </w:r>
    </w:p>
    <w:p w14:paraId="2436EF5C" w14:textId="71000F7D" w:rsidR="001151A8" w:rsidRDefault="004271A5" w:rsidP="000169F1">
      <w:pPr>
        <w:pStyle w:val="SemEspaamento"/>
      </w:pPr>
      <w:r>
        <w:t>Aliás</w:t>
      </w:r>
      <w:r w:rsidR="00A54844">
        <w:t>, diversas autoridades públicas, como o ex-</w:t>
      </w:r>
      <w:r w:rsidR="00E046CF">
        <w:t xml:space="preserve">Presidente da República Jair Messias </w:t>
      </w:r>
      <w:r w:rsidR="00A54844">
        <w:t>Bolsonaro, e celebridades</w:t>
      </w:r>
      <w:r w:rsidR="00AE678A">
        <w:t xml:space="preserve">, como </w:t>
      </w:r>
      <w:r w:rsidR="00B0428A">
        <w:t xml:space="preserve">o cantor sertanejo </w:t>
      </w:r>
      <w:r w:rsidR="00AE678A">
        <w:t>Gusttavo Lima,</w:t>
      </w:r>
      <w:r w:rsidR="006E1664">
        <w:t xml:space="preserve"> </w:t>
      </w:r>
      <w:r w:rsidR="006E7BEC">
        <w:t>socorrem</w:t>
      </w:r>
      <w:r w:rsidR="00AE678A">
        <w:t>-se</w:t>
      </w:r>
      <w:r w:rsidR="006E7BEC">
        <w:t xml:space="preserve"> d</w:t>
      </w:r>
      <w:r w:rsidR="00897C1B">
        <w:t xml:space="preserve">a estrutura hospitalar fornecida </w:t>
      </w:r>
      <w:r w:rsidR="006E7BEC">
        <w:t>pelo hospital Vila Nova Star,</w:t>
      </w:r>
      <w:r w:rsidR="007F0B61">
        <w:t xml:space="preserve"> </w:t>
      </w:r>
      <w:r w:rsidR="00177A5F">
        <w:t>buscando</w:t>
      </w:r>
      <w:r w:rsidR="007F0B61">
        <w:t xml:space="preserve"> a excelência dos serviços prestados </w:t>
      </w:r>
      <w:r w:rsidR="007F0B61" w:rsidRPr="00A534BB">
        <w:rPr>
          <w:sz w:val="20"/>
          <w:szCs w:val="18"/>
        </w:rPr>
        <w:t>(</w:t>
      </w:r>
      <w:r w:rsidR="007F0B61" w:rsidRPr="00A534BB">
        <w:rPr>
          <w:b/>
          <w:bCs/>
          <w:sz w:val="20"/>
          <w:szCs w:val="18"/>
        </w:rPr>
        <w:t xml:space="preserve">doc. </w:t>
      </w:r>
      <w:r w:rsidR="007F0B61">
        <w:rPr>
          <w:b/>
          <w:bCs/>
          <w:sz w:val="20"/>
          <w:szCs w:val="18"/>
        </w:rPr>
        <w:t>4</w:t>
      </w:r>
      <w:r w:rsidR="007F0B61" w:rsidRPr="00A534BB">
        <w:rPr>
          <w:sz w:val="20"/>
          <w:szCs w:val="18"/>
        </w:rPr>
        <w:t>)</w:t>
      </w:r>
      <w:r w:rsidR="00AE678A">
        <w:rPr>
          <w:rStyle w:val="Refdenotaderodap"/>
          <w:sz w:val="20"/>
          <w:szCs w:val="18"/>
        </w:rPr>
        <w:footnoteReference w:id="1"/>
      </w:r>
      <w:r w:rsidR="007F0B61">
        <w:t>.</w:t>
      </w:r>
    </w:p>
    <w:p w14:paraId="06D3B651" w14:textId="7BCC53C2" w:rsidR="00DE3A45" w:rsidRDefault="004271A5" w:rsidP="000169F1">
      <w:pPr>
        <w:pStyle w:val="SemEspaamento"/>
      </w:pPr>
      <w:r>
        <w:t xml:space="preserve">Além disso, a primeira demandante contratou equipe especializada </w:t>
      </w:r>
      <w:r w:rsidR="00B00D76">
        <w:t xml:space="preserve">de ponta </w:t>
      </w:r>
      <w:r>
        <w:t xml:space="preserve">para </w:t>
      </w:r>
      <w:r w:rsidR="00897C1B">
        <w:t>prestar os serviços médicos a</w:t>
      </w:r>
      <w:r w:rsidR="00B00D76">
        <w:t>o</w:t>
      </w:r>
      <w:r>
        <w:t xml:space="preserve"> seu marido</w:t>
      </w:r>
      <w:r w:rsidR="007A2215">
        <w:t xml:space="preserve">, como </w:t>
      </w:r>
      <w:r w:rsidR="001D38E9">
        <w:t>os renomados Drs. Marcelo Amato</w:t>
      </w:r>
      <w:r w:rsidR="00992126">
        <w:t xml:space="preserve"> e</w:t>
      </w:r>
      <w:r w:rsidR="001D38E9">
        <w:t xml:space="preserve"> Ludhmila Hajjar</w:t>
      </w:r>
      <w:r w:rsidR="00992126">
        <w:t>, entre outros</w:t>
      </w:r>
      <w:r>
        <w:t xml:space="preserve">. </w:t>
      </w:r>
      <w:r w:rsidR="001F69B4">
        <w:t>No entanto</w:t>
      </w:r>
      <w:r w:rsidR="001151A8">
        <w:t xml:space="preserve">, </w:t>
      </w:r>
      <w:r w:rsidR="00664058">
        <w:t xml:space="preserve">infelizmente, </w:t>
      </w:r>
      <w:r w:rsidR="003B42EC">
        <w:t xml:space="preserve">mesmo </w:t>
      </w:r>
      <w:r w:rsidR="00780E8F">
        <w:t xml:space="preserve">sendo submetido aos </w:t>
      </w:r>
      <w:r w:rsidR="00482414">
        <w:t xml:space="preserve">melhores tratamentos </w:t>
      </w:r>
      <w:r w:rsidR="0019193B">
        <w:t>disponíveis no Brasil, Zeferino não resistiu e veio a falecer em março de 2021.</w:t>
      </w:r>
    </w:p>
    <w:p w14:paraId="652B1F27" w14:textId="23D4C193" w:rsidR="00A80DA1" w:rsidRPr="00666067" w:rsidRDefault="00664058" w:rsidP="000169F1">
      <w:pPr>
        <w:pStyle w:val="SemEspaamento"/>
      </w:pPr>
      <w:r w:rsidRPr="00666067">
        <w:t xml:space="preserve">Ocorre que </w:t>
      </w:r>
      <w:r w:rsidRPr="00C70F8F">
        <w:rPr>
          <w:u w:val="single"/>
        </w:rPr>
        <w:t>sem</w:t>
      </w:r>
      <w:r w:rsidRPr="00666067">
        <w:t xml:space="preserve"> </w:t>
      </w:r>
      <w:r w:rsidR="00C70F8F" w:rsidRPr="00C70F8F">
        <w:rPr>
          <w:u w:val="single"/>
        </w:rPr>
        <w:t>sequer</w:t>
      </w:r>
      <w:r w:rsidR="00C70F8F">
        <w:t xml:space="preserve"> </w:t>
      </w:r>
      <w:r w:rsidRPr="00C70F8F">
        <w:rPr>
          <w:u w:val="single"/>
        </w:rPr>
        <w:t>respeitar</w:t>
      </w:r>
      <w:r w:rsidRPr="00666067">
        <w:t xml:space="preserve"> </w:t>
      </w:r>
      <w:r w:rsidRPr="00C70F8F">
        <w:rPr>
          <w:u w:val="single"/>
        </w:rPr>
        <w:t>o</w:t>
      </w:r>
      <w:r w:rsidRPr="00666067">
        <w:t xml:space="preserve"> </w:t>
      </w:r>
      <w:r w:rsidRPr="00C70F8F">
        <w:rPr>
          <w:u w:val="single"/>
        </w:rPr>
        <w:t>luto</w:t>
      </w:r>
      <w:r w:rsidRPr="00666067">
        <w:t xml:space="preserve"> </w:t>
      </w:r>
      <w:r w:rsidRPr="00C70F8F">
        <w:rPr>
          <w:u w:val="single"/>
        </w:rPr>
        <w:t>da</w:t>
      </w:r>
      <w:r w:rsidRPr="00666067">
        <w:t xml:space="preserve"> </w:t>
      </w:r>
      <w:r w:rsidRPr="00C70F8F">
        <w:rPr>
          <w:u w:val="single"/>
        </w:rPr>
        <w:t>família</w:t>
      </w:r>
      <w:r w:rsidR="00AD3559" w:rsidRPr="00666067">
        <w:t>, l</w:t>
      </w:r>
      <w:r w:rsidR="00E41E84" w:rsidRPr="00666067">
        <w:t>ogo após</w:t>
      </w:r>
      <w:r w:rsidR="00AD3559" w:rsidRPr="00666067">
        <w:t xml:space="preserve"> a morte de Zeferino</w:t>
      </w:r>
      <w:r w:rsidR="00E9366A" w:rsidRPr="00666067">
        <w:t xml:space="preserve">, </w:t>
      </w:r>
      <w:r w:rsidR="00AD3559" w:rsidRPr="00666067">
        <w:t>Sérgio passou a lançar r</w:t>
      </w:r>
      <w:r w:rsidR="00A6082E" w:rsidRPr="00666067">
        <w:t xml:space="preserve">eiteradas </w:t>
      </w:r>
      <w:r w:rsidR="00E27A1F" w:rsidRPr="00666067">
        <w:t xml:space="preserve">investidas, </w:t>
      </w:r>
      <w:r w:rsidR="00A6082E" w:rsidRPr="00666067">
        <w:t xml:space="preserve">ameaças e agressões </w:t>
      </w:r>
      <w:r w:rsidR="00E27A1F" w:rsidRPr="00666067">
        <w:t xml:space="preserve">verbais </w:t>
      </w:r>
      <w:r w:rsidR="00AD3559" w:rsidRPr="00666067">
        <w:t xml:space="preserve">contra </w:t>
      </w:r>
      <w:r w:rsidR="00A6082E" w:rsidRPr="00666067">
        <w:t>Ivanir</w:t>
      </w:r>
      <w:r w:rsidR="004C07C3" w:rsidRPr="00666067">
        <w:t>,</w:t>
      </w:r>
      <w:r w:rsidR="00AD3559" w:rsidRPr="00666067">
        <w:t xml:space="preserve"> até chegar ao ponto de que</w:t>
      </w:r>
      <w:r w:rsidR="00EE03D4" w:rsidRPr="00666067">
        <w:t xml:space="preserve"> </w:t>
      </w:r>
      <w:r w:rsidR="00AD3559" w:rsidRPr="00666067">
        <w:t xml:space="preserve">a segunda autora </w:t>
      </w:r>
      <w:r w:rsidR="00EE03D4" w:rsidRPr="00666067">
        <w:t>Tailiny,</w:t>
      </w:r>
      <w:r w:rsidR="00AD3559" w:rsidRPr="00666067">
        <w:t xml:space="preserve"> filha de Ivanir e do falecido Zeferino,</w:t>
      </w:r>
      <w:r w:rsidR="00EE03D4" w:rsidRPr="00666067">
        <w:t xml:space="preserve"> </w:t>
      </w:r>
      <w:r w:rsidR="00AD3559" w:rsidRPr="00666067">
        <w:t xml:space="preserve">em ato reflexo, </w:t>
      </w:r>
      <w:r w:rsidR="007B3151" w:rsidRPr="00666067">
        <w:t xml:space="preserve">encaminhou áudio </w:t>
      </w:r>
      <w:r w:rsidR="004C07C3" w:rsidRPr="00666067">
        <w:t xml:space="preserve">no dia 17.4.2021 </w:t>
      </w:r>
      <w:r w:rsidR="00FE5101" w:rsidRPr="00666067">
        <w:t xml:space="preserve">pelo </w:t>
      </w:r>
      <w:r w:rsidR="00FE5101" w:rsidRPr="00666067">
        <w:rPr>
          <w:i/>
          <w:iCs/>
        </w:rPr>
        <w:t xml:space="preserve">whatsapp </w:t>
      </w:r>
      <w:r w:rsidR="007B3151" w:rsidRPr="00666067">
        <w:t>para o seu tio</w:t>
      </w:r>
      <w:r w:rsidR="00AD3559" w:rsidRPr="00666067">
        <w:t xml:space="preserve"> Sérgio</w:t>
      </w:r>
      <w:r w:rsidR="007B3151" w:rsidRPr="00666067">
        <w:t xml:space="preserve">, </w:t>
      </w:r>
      <w:r w:rsidR="00AE7556" w:rsidRPr="00666067">
        <w:t xml:space="preserve">suplicando para que o </w:t>
      </w:r>
      <w:r w:rsidR="00666067">
        <w:t>demandado</w:t>
      </w:r>
      <w:r w:rsidR="00AE7556" w:rsidRPr="00666067">
        <w:t xml:space="preserve"> não entrasse mais em contato com a sua família</w:t>
      </w:r>
      <w:r w:rsidR="00FE5101" w:rsidRPr="00666067">
        <w:t xml:space="preserve">, </w:t>
      </w:r>
      <w:r w:rsidR="005C3B07" w:rsidRPr="00666067">
        <w:t xml:space="preserve">sobretudo </w:t>
      </w:r>
      <w:r w:rsidR="00F46CCB" w:rsidRPr="00666067">
        <w:t xml:space="preserve">para </w:t>
      </w:r>
      <w:r w:rsidR="00AD3559" w:rsidRPr="00666067">
        <w:t>preservar o</w:t>
      </w:r>
      <w:r w:rsidR="006377E9" w:rsidRPr="00666067">
        <w:t xml:space="preserve"> luto</w:t>
      </w:r>
      <w:r w:rsidR="004E48C3" w:rsidRPr="00666067">
        <w:t xml:space="preserve"> a que estavam submetid</w:t>
      </w:r>
      <w:r w:rsidR="00AD3559" w:rsidRPr="00666067">
        <w:t>a</w:t>
      </w:r>
      <w:r w:rsidR="004E48C3" w:rsidRPr="00666067">
        <w:t xml:space="preserve">s </w:t>
      </w:r>
      <w:r w:rsidR="006155E1" w:rsidRPr="00666067">
        <w:rPr>
          <w:sz w:val="20"/>
          <w:szCs w:val="18"/>
        </w:rPr>
        <w:t>(</w:t>
      </w:r>
      <w:r w:rsidR="006155E1" w:rsidRPr="00666067">
        <w:rPr>
          <w:b/>
          <w:bCs/>
          <w:sz w:val="20"/>
          <w:szCs w:val="18"/>
        </w:rPr>
        <w:t>doc</w:t>
      </w:r>
      <w:r w:rsidR="001128FB" w:rsidRPr="00666067">
        <w:rPr>
          <w:b/>
          <w:bCs/>
          <w:sz w:val="20"/>
          <w:szCs w:val="18"/>
        </w:rPr>
        <w:t>s</w:t>
      </w:r>
      <w:r w:rsidR="006155E1" w:rsidRPr="00666067">
        <w:rPr>
          <w:b/>
          <w:bCs/>
          <w:sz w:val="20"/>
          <w:szCs w:val="18"/>
        </w:rPr>
        <w:t xml:space="preserve">. </w:t>
      </w:r>
      <w:r w:rsidR="001128FB" w:rsidRPr="00666067">
        <w:rPr>
          <w:b/>
          <w:bCs/>
          <w:sz w:val="20"/>
          <w:szCs w:val="18"/>
        </w:rPr>
        <w:t>5 e 6</w:t>
      </w:r>
      <w:r w:rsidR="006155E1" w:rsidRPr="00666067">
        <w:rPr>
          <w:sz w:val="20"/>
          <w:szCs w:val="18"/>
        </w:rPr>
        <w:t>)</w:t>
      </w:r>
      <w:r w:rsidR="00C13600" w:rsidRPr="00666067">
        <w:t>.</w:t>
      </w:r>
    </w:p>
    <w:p w14:paraId="767708CB" w14:textId="674D5D26" w:rsidR="00C13600" w:rsidRDefault="001003CC" w:rsidP="000169F1">
      <w:pPr>
        <w:pStyle w:val="SemEspaamento"/>
      </w:pPr>
      <w:r>
        <w:t>Vale registrar que</w:t>
      </w:r>
      <w:r w:rsidRPr="001003CC">
        <w:t xml:space="preserve"> </w:t>
      </w:r>
      <w:r>
        <w:t>a segunda autora</w:t>
      </w:r>
      <w:r w:rsidR="007216AC">
        <w:t>, que cursava medicina no Rio de Janeiro,</w:t>
      </w:r>
      <w:r>
        <w:t xml:space="preserve"> tratou o requerido com extrema cordialidade, embora se saiba que </w:t>
      </w:r>
      <w:r w:rsidR="004E48C3">
        <w:t xml:space="preserve">esse tipo de </w:t>
      </w:r>
      <w:r>
        <w:t>conversa não seja das mais agradáveis, mas</w:t>
      </w:r>
      <w:r w:rsidR="00C51AD9">
        <w:t>, mesmo assim,</w:t>
      </w:r>
      <w:r>
        <w:t xml:space="preserve"> Tailiny não faltou com o respeito em nenhum momento, como </w:t>
      </w:r>
      <w:r w:rsidR="006155E1">
        <w:t xml:space="preserve">se extrai da ata notarial em anexo </w:t>
      </w:r>
      <w:r w:rsidR="006155E1" w:rsidRPr="00A534BB">
        <w:rPr>
          <w:sz w:val="20"/>
          <w:szCs w:val="18"/>
        </w:rPr>
        <w:t>(</w:t>
      </w:r>
      <w:r w:rsidR="006155E1" w:rsidRPr="00A534BB">
        <w:rPr>
          <w:b/>
          <w:bCs/>
          <w:sz w:val="20"/>
          <w:szCs w:val="18"/>
        </w:rPr>
        <w:t xml:space="preserve">doc. </w:t>
      </w:r>
      <w:r w:rsidR="006104D5">
        <w:rPr>
          <w:b/>
          <w:bCs/>
          <w:sz w:val="20"/>
          <w:szCs w:val="18"/>
        </w:rPr>
        <w:t>5</w:t>
      </w:r>
      <w:r w:rsidR="006155E1" w:rsidRPr="00A534BB">
        <w:rPr>
          <w:sz w:val="20"/>
          <w:szCs w:val="18"/>
        </w:rPr>
        <w:t>)</w:t>
      </w:r>
      <w:r>
        <w:t>.</w:t>
      </w:r>
      <w:r w:rsidR="007763C9">
        <w:t xml:space="preserve"> </w:t>
      </w:r>
    </w:p>
    <w:p w14:paraId="6EE47B66" w14:textId="38E64519" w:rsidR="001003CC" w:rsidRPr="0042579F" w:rsidRDefault="0032454B" w:rsidP="000169F1">
      <w:pPr>
        <w:pStyle w:val="SemEspaamento"/>
      </w:pPr>
      <w:r>
        <w:t>No entanto</w:t>
      </w:r>
      <w:r w:rsidR="004E48C3">
        <w:t xml:space="preserve">, para a surpresa das </w:t>
      </w:r>
      <w:r>
        <w:t xml:space="preserve">demandantes, </w:t>
      </w:r>
      <w:r w:rsidR="00CE5833">
        <w:t>ao invés de acatar o pedido de distanciamento</w:t>
      </w:r>
      <w:r w:rsidR="00C51AD9">
        <w:t xml:space="preserve"> e evitar </w:t>
      </w:r>
      <w:r w:rsidR="00EE03D4">
        <w:t>maiores</w:t>
      </w:r>
      <w:r w:rsidR="00C51AD9">
        <w:t xml:space="preserve"> desgaste</w:t>
      </w:r>
      <w:r w:rsidR="00EE03D4">
        <w:t>s</w:t>
      </w:r>
      <w:r w:rsidR="00CE5833">
        <w:t xml:space="preserve">, </w:t>
      </w:r>
      <w:r>
        <w:t>o requerido</w:t>
      </w:r>
      <w:r w:rsidR="00CE5833">
        <w:t xml:space="preserve"> </w:t>
      </w:r>
      <w:r w:rsidR="00C51AD9">
        <w:t xml:space="preserve">preferiu </w:t>
      </w:r>
      <w:r w:rsidR="0027043F">
        <w:t>veicular</w:t>
      </w:r>
      <w:r w:rsidR="006049D0">
        <w:t xml:space="preserve"> </w:t>
      </w:r>
      <w:r>
        <w:t>diversas ofensas</w:t>
      </w:r>
      <w:r w:rsidR="00CE5833" w:rsidRPr="00CE5833">
        <w:t xml:space="preserve"> </w:t>
      </w:r>
      <w:r w:rsidR="00503C8D">
        <w:t xml:space="preserve">e ameaças </w:t>
      </w:r>
      <w:r w:rsidR="00CE5833">
        <w:t>contra Ivanir e Tailiny</w:t>
      </w:r>
      <w:r w:rsidR="00AC643A">
        <w:t xml:space="preserve">, dessa vez </w:t>
      </w:r>
      <w:r w:rsidR="000A78FD">
        <w:t xml:space="preserve">de forma muito mais </w:t>
      </w:r>
      <w:r w:rsidR="002D2C9B">
        <w:t>violenta e agressiva</w:t>
      </w:r>
      <w:r w:rsidR="006104D5">
        <w:t xml:space="preserve"> </w:t>
      </w:r>
      <w:r w:rsidR="006104D5" w:rsidRPr="00A534BB">
        <w:rPr>
          <w:sz w:val="20"/>
          <w:szCs w:val="18"/>
        </w:rPr>
        <w:t>(</w:t>
      </w:r>
      <w:r w:rsidR="006104D5" w:rsidRPr="00A534BB">
        <w:rPr>
          <w:b/>
          <w:bCs/>
          <w:sz w:val="20"/>
          <w:szCs w:val="18"/>
        </w:rPr>
        <w:t>doc</w:t>
      </w:r>
      <w:r w:rsidR="006104D5">
        <w:rPr>
          <w:b/>
          <w:bCs/>
          <w:sz w:val="20"/>
          <w:szCs w:val="18"/>
        </w:rPr>
        <w:t>s</w:t>
      </w:r>
      <w:r w:rsidR="006104D5" w:rsidRPr="00A534BB">
        <w:rPr>
          <w:b/>
          <w:bCs/>
          <w:sz w:val="20"/>
          <w:szCs w:val="18"/>
        </w:rPr>
        <w:t xml:space="preserve">. </w:t>
      </w:r>
      <w:r w:rsidR="006104D5">
        <w:rPr>
          <w:b/>
          <w:bCs/>
          <w:sz w:val="20"/>
          <w:szCs w:val="18"/>
        </w:rPr>
        <w:t>5 e 6</w:t>
      </w:r>
      <w:r w:rsidR="006104D5" w:rsidRPr="00A534BB">
        <w:rPr>
          <w:sz w:val="20"/>
          <w:szCs w:val="18"/>
        </w:rPr>
        <w:t>)</w:t>
      </w:r>
      <w:r w:rsidR="00AC643A">
        <w:t>,</w:t>
      </w:r>
      <w:r>
        <w:t xml:space="preserve"> </w:t>
      </w:r>
      <w:r w:rsidR="00CE5833">
        <w:t>que serão detalhadas abaixo</w:t>
      </w:r>
      <w:r w:rsidR="009C433E">
        <w:t xml:space="preserve"> e </w:t>
      </w:r>
      <w:r w:rsidR="00AC643A">
        <w:t>caracteriza</w:t>
      </w:r>
      <w:r w:rsidR="001B658C">
        <w:t>m</w:t>
      </w:r>
      <w:r w:rsidR="00AC643A">
        <w:t xml:space="preserve"> o </w:t>
      </w:r>
      <w:r w:rsidR="00CE5833">
        <w:t>dano moral indenizável que ora se pleiteia.</w:t>
      </w:r>
    </w:p>
    <w:p w14:paraId="7383B22E" w14:textId="64A44E2B" w:rsidR="000169F1" w:rsidRDefault="000169F1" w:rsidP="00243128">
      <w:pPr>
        <w:pStyle w:val="Ttulo"/>
      </w:pPr>
      <w:r w:rsidRPr="00136102">
        <w:lastRenderedPageBreak/>
        <w:t>I</w:t>
      </w:r>
      <w:r w:rsidR="00CE5833">
        <w:t xml:space="preserve">.1 </w:t>
      </w:r>
      <w:r w:rsidRPr="00136102">
        <w:t xml:space="preserve">– </w:t>
      </w:r>
      <w:r w:rsidR="006104D5">
        <w:t xml:space="preserve">Das ofensas </w:t>
      </w:r>
      <w:r w:rsidR="00243128">
        <w:t xml:space="preserve">e ameaças </w:t>
      </w:r>
      <w:r w:rsidR="006104D5">
        <w:t xml:space="preserve">que caracterizam o dano moral </w:t>
      </w:r>
      <w:r w:rsidR="00243128">
        <w:t>d</w:t>
      </w:r>
      <w:r w:rsidR="006104D5">
        <w:t xml:space="preserve">a primeira autora </w:t>
      </w:r>
    </w:p>
    <w:p w14:paraId="1E577763" w14:textId="77777777" w:rsidR="000169F1" w:rsidRDefault="000169F1" w:rsidP="007C01C2">
      <w:pPr>
        <w:pStyle w:val="SemEspaamento"/>
        <w:numPr>
          <w:ilvl w:val="0"/>
          <w:numId w:val="0"/>
        </w:numPr>
        <w:ind w:left="1701"/>
      </w:pPr>
    </w:p>
    <w:p w14:paraId="2B2C7A8A" w14:textId="3E7716D9" w:rsidR="00AB7E34" w:rsidRDefault="000169F1" w:rsidP="000169F1">
      <w:pPr>
        <w:pStyle w:val="SemEspaamento"/>
      </w:pPr>
      <w:r>
        <w:t xml:space="preserve"> </w:t>
      </w:r>
      <w:r w:rsidR="00AB7E34">
        <w:t xml:space="preserve">Em um primeiro momento, </w:t>
      </w:r>
      <w:r w:rsidR="00031B9A">
        <w:t xml:space="preserve">como se extrai do áudio e da ata notarial em anexo </w:t>
      </w:r>
      <w:r w:rsidR="00031B9A" w:rsidRPr="00031B9A">
        <w:rPr>
          <w:sz w:val="20"/>
          <w:szCs w:val="18"/>
        </w:rPr>
        <w:t>(</w:t>
      </w:r>
      <w:r w:rsidR="00031B9A" w:rsidRPr="00031B9A">
        <w:rPr>
          <w:b/>
          <w:bCs/>
          <w:sz w:val="20"/>
          <w:szCs w:val="18"/>
        </w:rPr>
        <w:t>docs. 5 e 6</w:t>
      </w:r>
      <w:r w:rsidR="00031B9A" w:rsidRPr="00031B9A">
        <w:rPr>
          <w:sz w:val="20"/>
          <w:szCs w:val="18"/>
        </w:rPr>
        <w:t>)</w:t>
      </w:r>
      <w:r w:rsidR="00031B9A">
        <w:t>, no que diz respeito</w:t>
      </w:r>
      <w:r w:rsidR="001B6660">
        <w:t xml:space="preserve"> à autora Ivanir, no áudio encaminhado à sua filha no dia 17.4.2021 o</w:t>
      </w:r>
      <w:r w:rsidR="008A5F34">
        <w:t xml:space="preserve"> requerido acusou</w:t>
      </w:r>
      <w:r w:rsidR="00774E78">
        <w:t>-a</w:t>
      </w:r>
      <w:r w:rsidR="008A5F34">
        <w:t xml:space="preserve"> de ser advogada “</w:t>
      </w:r>
      <w:r w:rsidR="008A5F34" w:rsidRPr="00DE1C7F">
        <w:rPr>
          <w:i/>
          <w:iCs/>
        </w:rPr>
        <w:t>de porta de cadeia</w:t>
      </w:r>
      <w:r w:rsidR="00B2370C">
        <w:rPr>
          <w:i/>
          <w:iCs/>
        </w:rPr>
        <w:t xml:space="preserve"> de Videira</w:t>
      </w:r>
      <w:r w:rsidR="008A5F34">
        <w:t>”,</w:t>
      </w:r>
      <w:r w:rsidR="00774E78">
        <w:t xml:space="preserve"> além de ter dito que ela fazia “</w:t>
      </w:r>
      <w:r w:rsidR="00774E78" w:rsidRPr="00B2370C">
        <w:rPr>
          <w:i/>
          <w:iCs/>
        </w:rPr>
        <w:t>maracutaia</w:t>
      </w:r>
      <w:r w:rsidR="00774E78">
        <w:t>” e “</w:t>
      </w:r>
      <w:r w:rsidR="00774E78" w:rsidRPr="00B2370C">
        <w:rPr>
          <w:i/>
          <w:iCs/>
        </w:rPr>
        <w:t>rolo</w:t>
      </w:r>
      <w:r w:rsidR="00774E78">
        <w:t xml:space="preserve">” com os médicos do INSS para </w:t>
      </w:r>
      <w:r w:rsidR="00DE1C7F">
        <w:t>“</w:t>
      </w:r>
      <w:r w:rsidR="00774E78" w:rsidRPr="00B2370C">
        <w:rPr>
          <w:i/>
          <w:iCs/>
        </w:rPr>
        <w:t>aposentar o pessoal</w:t>
      </w:r>
      <w:r w:rsidR="00DE1C7F">
        <w:t>”</w:t>
      </w:r>
      <w:r w:rsidR="00774E78">
        <w:t xml:space="preserve"> </w:t>
      </w:r>
      <w:r w:rsidR="00DE1C7F">
        <w:t>ilicitamente</w:t>
      </w:r>
      <w:r w:rsidR="008D5A80">
        <w:t xml:space="preserve">. </w:t>
      </w:r>
    </w:p>
    <w:p w14:paraId="1C8BE15E" w14:textId="36A5C02C" w:rsidR="000169F1" w:rsidRDefault="008D5A80" w:rsidP="000169F1">
      <w:pPr>
        <w:pStyle w:val="SemEspaamento"/>
      </w:pPr>
      <w:r>
        <w:t xml:space="preserve">Na mesma linha, o requerido reafirma </w:t>
      </w:r>
      <w:r w:rsidR="00C11E64">
        <w:t xml:space="preserve">posteriormente </w:t>
      </w:r>
      <w:r>
        <w:t xml:space="preserve">que Ivanir </w:t>
      </w:r>
      <w:r w:rsidR="00D94733">
        <w:t>“</w:t>
      </w:r>
      <w:r w:rsidR="00D94733" w:rsidRPr="00D94733">
        <w:rPr>
          <w:i/>
          <w:iCs/>
        </w:rPr>
        <w:t>paga os médicos [para] fazer tudo escondido do INSS, lá dentro do INSS, é tirar o que tinha lá pra aposentar o pessoal pra ganhar dinheiro</w:t>
      </w:r>
      <w:r w:rsidR="00D94733">
        <w:t>”</w:t>
      </w:r>
      <w:r w:rsidR="00BB273E">
        <w:t xml:space="preserve"> </w:t>
      </w:r>
      <w:r w:rsidR="00BB273E" w:rsidRPr="00BB273E">
        <w:rPr>
          <w:sz w:val="20"/>
          <w:szCs w:val="18"/>
        </w:rPr>
        <w:t>(</w:t>
      </w:r>
      <w:r w:rsidR="00BB273E" w:rsidRPr="00BB273E">
        <w:rPr>
          <w:b/>
          <w:bCs/>
          <w:sz w:val="20"/>
          <w:szCs w:val="18"/>
        </w:rPr>
        <w:t>docs. 5 e 6</w:t>
      </w:r>
      <w:r w:rsidR="00BB273E" w:rsidRPr="00BB273E">
        <w:rPr>
          <w:sz w:val="20"/>
          <w:szCs w:val="18"/>
        </w:rPr>
        <w:t>)</w:t>
      </w:r>
      <w:r w:rsidR="00D94733">
        <w:t>.</w:t>
      </w:r>
    </w:p>
    <w:p w14:paraId="77674568" w14:textId="39BC8ACF" w:rsidR="00D24A36" w:rsidRDefault="00AB7E34" w:rsidP="000169F1">
      <w:pPr>
        <w:pStyle w:val="SemEspaamento"/>
      </w:pPr>
      <w:r>
        <w:t xml:space="preserve">Não fosse isso o suficiente, </w:t>
      </w:r>
      <w:r w:rsidR="00AD3559">
        <w:t>ainda perante Tailiny</w:t>
      </w:r>
      <w:r w:rsidR="006C14EB">
        <w:t>,</w:t>
      </w:r>
      <w:r w:rsidR="00C52FCA">
        <w:t xml:space="preserve"> </w:t>
      </w:r>
      <w:r w:rsidR="00AD3559">
        <w:t xml:space="preserve">Sérgio também acusa Ivanir </w:t>
      </w:r>
      <w:r w:rsidR="0001615E">
        <w:t xml:space="preserve">e seu ex-marido </w:t>
      </w:r>
      <w:r w:rsidR="00C52FCA">
        <w:t xml:space="preserve">de </w:t>
      </w:r>
      <w:r w:rsidR="00C52FCA" w:rsidRPr="002E769F">
        <w:rPr>
          <w:u w:val="single"/>
        </w:rPr>
        <w:t>ter</w:t>
      </w:r>
      <w:r w:rsidR="0001615E" w:rsidRPr="002E769F">
        <w:rPr>
          <w:u w:val="single"/>
        </w:rPr>
        <w:t>em</w:t>
      </w:r>
      <w:r w:rsidR="00C52FCA">
        <w:t xml:space="preserve"> </w:t>
      </w:r>
      <w:r w:rsidR="00C52FCA" w:rsidRPr="002E769F">
        <w:rPr>
          <w:u w:val="single"/>
        </w:rPr>
        <w:t>comprado</w:t>
      </w:r>
      <w:r w:rsidR="00C52FCA">
        <w:t xml:space="preserve"> </w:t>
      </w:r>
      <w:r w:rsidR="006C14EB">
        <w:t xml:space="preserve">a </w:t>
      </w:r>
      <w:r w:rsidR="006C14EB" w:rsidRPr="002E769F">
        <w:rPr>
          <w:u w:val="single"/>
        </w:rPr>
        <w:t>vaga</w:t>
      </w:r>
      <w:r w:rsidR="006C14EB">
        <w:t xml:space="preserve"> </w:t>
      </w:r>
      <w:r w:rsidR="006C14EB" w:rsidRPr="002E769F">
        <w:rPr>
          <w:u w:val="single"/>
        </w:rPr>
        <w:t>da</w:t>
      </w:r>
      <w:r w:rsidR="006C14EB">
        <w:t xml:space="preserve"> </w:t>
      </w:r>
      <w:r w:rsidR="006C14EB" w:rsidRPr="002E769F">
        <w:rPr>
          <w:u w:val="single"/>
        </w:rPr>
        <w:t>faculdade</w:t>
      </w:r>
      <w:r w:rsidR="006C14EB">
        <w:t xml:space="preserve"> </w:t>
      </w:r>
      <w:r w:rsidR="006C14EB" w:rsidRPr="002E769F">
        <w:rPr>
          <w:u w:val="single"/>
        </w:rPr>
        <w:t>de</w:t>
      </w:r>
      <w:r w:rsidR="006C14EB">
        <w:t xml:space="preserve"> </w:t>
      </w:r>
      <w:r w:rsidR="006C14EB" w:rsidRPr="002E769F">
        <w:rPr>
          <w:u w:val="single"/>
        </w:rPr>
        <w:t>medicina</w:t>
      </w:r>
      <w:r w:rsidR="006C14EB">
        <w:t xml:space="preserve"> que ela frequent</w:t>
      </w:r>
      <w:r w:rsidR="00BD5C0B">
        <w:t>ou</w:t>
      </w:r>
      <w:r w:rsidR="006C14EB">
        <w:t xml:space="preserve"> no Rio de Janeiro</w:t>
      </w:r>
      <w:r w:rsidR="00BB273E">
        <w:t xml:space="preserve"> </w:t>
      </w:r>
      <w:r w:rsidR="00BB273E" w:rsidRPr="00BB273E">
        <w:rPr>
          <w:sz w:val="20"/>
          <w:szCs w:val="18"/>
        </w:rPr>
        <w:t>(</w:t>
      </w:r>
      <w:r w:rsidR="00BB273E" w:rsidRPr="00BB273E">
        <w:rPr>
          <w:b/>
          <w:bCs/>
          <w:sz w:val="20"/>
          <w:szCs w:val="18"/>
        </w:rPr>
        <w:t>docs. 5 e 6</w:t>
      </w:r>
      <w:r w:rsidR="00BB273E" w:rsidRPr="00BB273E">
        <w:rPr>
          <w:sz w:val="20"/>
          <w:szCs w:val="18"/>
        </w:rPr>
        <w:t>)</w:t>
      </w:r>
      <w:r w:rsidR="006C14EB">
        <w:t>.</w:t>
      </w:r>
    </w:p>
    <w:p w14:paraId="4BADF4A1" w14:textId="0E144C65" w:rsidR="00AE6F0F" w:rsidRDefault="00AE6F0F" w:rsidP="00C365FC">
      <w:pPr>
        <w:pStyle w:val="SemEspaamento"/>
      </w:pPr>
      <w:r>
        <w:t xml:space="preserve">O </w:t>
      </w:r>
      <w:r w:rsidR="00BB273E">
        <w:t>demandado</w:t>
      </w:r>
      <w:r>
        <w:t xml:space="preserve"> também ameaça que vai “</w:t>
      </w:r>
      <w:r w:rsidRPr="00031B9A">
        <w:rPr>
          <w:i/>
          <w:iCs/>
        </w:rPr>
        <w:t>mandar polícia [...] federal em cima da dotora advogada de porta de cadeia</w:t>
      </w:r>
      <w:r>
        <w:t>”</w:t>
      </w:r>
      <w:r w:rsidR="00476E4E">
        <w:t xml:space="preserve"> e</w:t>
      </w:r>
      <w:r w:rsidR="00C365FC">
        <w:t xml:space="preserve"> afirma, na sequência,</w:t>
      </w:r>
      <w:r w:rsidR="003C077A">
        <w:t xml:space="preserve"> </w:t>
      </w:r>
      <w:r w:rsidR="003A60B5">
        <w:t>que as autoras, esposa e filha, “</w:t>
      </w:r>
      <w:r w:rsidR="003A60B5" w:rsidRPr="00C109BC">
        <w:rPr>
          <w:b/>
          <w:bCs/>
          <w:i/>
          <w:iCs/>
        </w:rPr>
        <w:t>não são família</w:t>
      </w:r>
      <w:r w:rsidR="003A60B5">
        <w:t>” do Zeferino</w:t>
      </w:r>
      <w:r w:rsidR="00BB273E">
        <w:t xml:space="preserve"> </w:t>
      </w:r>
      <w:r w:rsidR="00BB273E" w:rsidRPr="00BB273E">
        <w:rPr>
          <w:sz w:val="20"/>
          <w:szCs w:val="18"/>
        </w:rPr>
        <w:t>(</w:t>
      </w:r>
      <w:r w:rsidR="00BB273E" w:rsidRPr="00BB273E">
        <w:rPr>
          <w:b/>
          <w:bCs/>
          <w:sz w:val="20"/>
          <w:szCs w:val="18"/>
        </w:rPr>
        <w:t>docs. 5 e 6</w:t>
      </w:r>
      <w:r w:rsidR="00BB273E" w:rsidRPr="00BB273E">
        <w:rPr>
          <w:sz w:val="20"/>
          <w:szCs w:val="18"/>
        </w:rPr>
        <w:t>)</w:t>
      </w:r>
      <w:r w:rsidR="003A60B5">
        <w:t xml:space="preserve">. </w:t>
      </w:r>
    </w:p>
    <w:p w14:paraId="3A4D79D8" w14:textId="6AD83D35" w:rsidR="007E5E33" w:rsidRDefault="007E5E33" w:rsidP="000169F1">
      <w:pPr>
        <w:pStyle w:val="SemEspaamento"/>
      </w:pPr>
      <w:r>
        <w:t xml:space="preserve">Seguindo o mesmo </w:t>
      </w:r>
      <w:r>
        <w:rPr>
          <w:i/>
          <w:iCs/>
        </w:rPr>
        <w:t>modus operandi</w:t>
      </w:r>
      <w:r>
        <w:t xml:space="preserve"> </w:t>
      </w:r>
      <w:r w:rsidR="00243D18">
        <w:t xml:space="preserve">agressivo, o requerido </w:t>
      </w:r>
      <w:r w:rsidR="00011788">
        <w:t>afirma</w:t>
      </w:r>
      <w:r w:rsidR="00243D18">
        <w:t xml:space="preserve"> que</w:t>
      </w:r>
      <w:r w:rsidR="00011788">
        <w:t xml:space="preserve"> Zeferino lhe dizia “</w:t>
      </w:r>
      <w:r w:rsidR="00011788" w:rsidRPr="005263D2">
        <w:rPr>
          <w:i/>
          <w:iCs/>
        </w:rPr>
        <w:t>por favor, Sérgio, não me deixa [com] aquelas duas loucas</w:t>
      </w:r>
      <w:r w:rsidR="00143B52" w:rsidRPr="005263D2">
        <w:rPr>
          <w:i/>
          <w:iCs/>
        </w:rPr>
        <w:t>, tira eu daqui pra levar a algum lugar</w:t>
      </w:r>
      <w:r w:rsidR="005263D2">
        <w:t>”.</w:t>
      </w:r>
      <w:r w:rsidR="00011788">
        <w:t xml:space="preserve"> </w:t>
      </w:r>
      <w:r w:rsidR="00A44005">
        <w:t xml:space="preserve">Além disso, </w:t>
      </w:r>
      <w:r w:rsidR="003A121E">
        <w:t>no áudio</w:t>
      </w:r>
      <w:r w:rsidR="00494C6F">
        <w:t>,</w:t>
      </w:r>
      <w:r w:rsidR="003A121E">
        <w:t xml:space="preserve"> </w:t>
      </w:r>
      <w:r w:rsidR="00A44005">
        <w:t xml:space="preserve">Sérgio afirma que Ivanir </w:t>
      </w:r>
      <w:r w:rsidR="00BF2FF9">
        <w:t>“</w:t>
      </w:r>
      <w:r w:rsidR="00BF2FF9" w:rsidRPr="001404C7">
        <w:rPr>
          <w:i/>
          <w:iCs/>
        </w:rPr>
        <w:t>quis se meter</w:t>
      </w:r>
      <w:r w:rsidR="00BF2FF9">
        <w:t>” para levar Zulmira</w:t>
      </w:r>
      <w:r w:rsidR="003A121E">
        <w:t xml:space="preserve">, </w:t>
      </w:r>
      <w:r w:rsidR="00F440DE">
        <w:t>irmã</w:t>
      </w:r>
      <w:r w:rsidR="006D631A">
        <w:t xml:space="preserve"> do requerido</w:t>
      </w:r>
      <w:r w:rsidR="003A121E">
        <w:t>,</w:t>
      </w:r>
      <w:r w:rsidR="00BF2FF9">
        <w:t xml:space="preserve"> a um hospital em São Paulo “</w:t>
      </w:r>
      <w:r w:rsidR="00BF2FF9" w:rsidRPr="00C109BC">
        <w:rPr>
          <w:b/>
          <w:bCs/>
          <w:i/>
          <w:iCs/>
        </w:rPr>
        <w:t>pra matar ela também</w:t>
      </w:r>
      <w:r w:rsidR="00BF2FF9" w:rsidRPr="003A121E">
        <w:rPr>
          <w:i/>
          <w:iCs/>
        </w:rPr>
        <w:t>, pra ela morrer lá</w:t>
      </w:r>
      <w:r w:rsidR="00BF2FF9">
        <w:t>”</w:t>
      </w:r>
      <w:r w:rsidR="00BB273E">
        <w:t xml:space="preserve"> </w:t>
      </w:r>
      <w:r w:rsidR="00BB273E" w:rsidRPr="00BB273E">
        <w:rPr>
          <w:sz w:val="20"/>
          <w:szCs w:val="18"/>
        </w:rPr>
        <w:t>(</w:t>
      </w:r>
      <w:r w:rsidR="00BB273E" w:rsidRPr="00BB273E">
        <w:rPr>
          <w:b/>
          <w:bCs/>
          <w:sz w:val="20"/>
          <w:szCs w:val="18"/>
        </w:rPr>
        <w:t>docs. 5 e 6</w:t>
      </w:r>
      <w:r w:rsidR="00BB273E" w:rsidRPr="00BB273E">
        <w:rPr>
          <w:sz w:val="20"/>
          <w:szCs w:val="18"/>
        </w:rPr>
        <w:t>)</w:t>
      </w:r>
      <w:r w:rsidR="003A121E">
        <w:t>.</w:t>
      </w:r>
    </w:p>
    <w:p w14:paraId="2C622637" w14:textId="782610A2" w:rsidR="00241FBB" w:rsidRDefault="00241FBB" w:rsidP="000169F1">
      <w:pPr>
        <w:pStyle w:val="SemEspaamento"/>
      </w:pPr>
      <w:r>
        <w:t xml:space="preserve">No segundo áudio encaminhado à Tailiny, o requerido ainda </w:t>
      </w:r>
      <w:r w:rsidR="00C937A6">
        <w:t>afirma que “</w:t>
      </w:r>
      <w:r w:rsidR="00C937A6" w:rsidRPr="00396A2E">
        <w:rPr>
          <w:i/>
          <w:iCs/>
        </w:rPr>
        <w:t>tá tudo certo, a polícia já tá organizando, a polícia federal, vai ficar, vai ver como vai acontecer</w:t>
      </w:r>
      <w:r w:rsidR="00F11798">
        <w:t>”, além de acusar,</w:t>
      </w:r>
      <w:r w:rsidR="00396A2E">
        <w:t xml:space="preserve"> de novo, Ivanir de que, com “</w:t>
      </w:r>
      <w:r w:rsidR="00C937A6" w:rsidRPr="00396A2E">
        <w:rPr>
          <w:i/>
          <w:iCs/>
        </w:rPr>
        <w:t>os medicozinhos dela mutrut</w:t>
      </w:r>
      <w:r w:rsidR="00F11798" w:rsidRPr="00396A2E">
        <w:rPr>
          <w:i/>
          <w:iCs/>
        </w:rPr>
        <w:t>a, paga os médicos pra fazer tudo escondido do INSS lá dentro do INSS, é tirar o que tinha lá pra aposentar o pessoal pra ganhar dinheiro</w:t>
      </w:r>
      <w:r w:rsidR="00F11798">
        <w:t>”.</w:t>
      </w:r>
    </w:p>
    <w:p w14:paraId="567C552F" w14:textId="7BA4E45F" w:rsidR="009A75FA" w:rsidRDefault="00514CC7" w:rsidP="000169F1">
      <w:pPr>
        <w:pStyle w:val="SemEspaamento"/>
      </w:pPr>
      <w:r>
        <w:t>Convenhamos, Excelência, e</w:t>
      </w:r>
      <w:r w:rsidR="00CF3077">
        <w:t xml:space="preserve">sses fatos, por si, já demonstram </w:t>
      </w:r>
      <w:r w:rsidR="00BB273E">
        <w:t xml:space="preserve">a reiteração de </w:t>
      </w:r>
      <w:r w:rsidR="00CF3077">
        <w:t>ato</w:t>
      </w:r>
      <w:r w:rsidR="00BB273E">
        <w:t>s</w:t>
      </w:r>
      <w:r w:rsidR="00CF3077">
        <w:t xml:space="preserve"> ilícito</w:t>
      </w:r>
      <w:r w:rsidR="00BB273E">
        <w:t>s</w:t>
      </w:r>
      <w:r w:rsidR="00CF3077">
        <w:t xml:space="preserve"> </w:t>
      </w:r>
      <w:r w:rsidR="00771D7C">
        <w:t>praticado</w:t>
      </w:r>
      <w:r w:rsidR="00BB273E">
        <w:t>s</w:t>
      </w:r>
      <w:r w:rsidR="00CF3077">
        <w:t xml:space="preserve"> pelo demandado e caracterizam</w:t>
      </w:r>
      <w:r w:rsidR="00453E22">
        <w:t>, sem dúvida,</w:t>
      </w:r>
      <w:r w:rsidR="00CF3077">
        <w:t xml:space="preserve"> o dano moral</w:t>
      </w:r>
      <w:r w:rsidR="00390C95">
        <w:t xml:space="preserve"> pretendido</w:t>
      </w:r>
      <w:r w:rsidR="00CF647C">
        <w:t xml:space="preserve">, sobretudo porque atingiram a honra da primeira autora justamente no </w:t>
      </w:r>
      <w:r w:rsidR="008E526D">
        <w:t xml:space="preserve">seu núcleo </w:t>
      </w:r>
      <w:r w:rsidR="00CF647C">
        <w:t>familiar</w:t>
      </w:r>
      <w:r w:rsidR="00390C95">
        <w:t xml:space="preserve">. </w:t>
      </w:r>
    </w:p>
    <w:p w14:paraId="49EA6622" w14:textId="77777777" w:rsidR="003C077A" w:rsidRDefault="00390C95" w:rsidP="000169F1">
      <w:pPr>
        <w:pStyle w:val="SemEspaamento"/>
      </w:pPr>
      <w:r>
        <w:t>Mas não é só</w:t>
      </w:r>
      <w:r w:rsidR="009A75FA">
        <w:t>.</w:t>
      </w:r>
      <w:r>
        <w:t xml:space="preserve"> </w:t>
      </w:r>
    </w:p>
    <w:p w14:paraId="7441ADA4" w14:textId="65691FE0" w:rsidR="003C077A" w:rsidRDefault="003C077A" w:rsidP="000169F1">
      <w:pPr>
        <w:pStyle w:val="SemEspaamento"/>
      </w:pPr>
      <w:r>
        <w:t xml:space="preserve">Sérgio também proferiu </w:t>
      </w:r>
      <w:r w:rsidR="00E677C0">
        <w:t>outras</w:t>
      </w:r>
      <w:r w:rsidR="00C45C78">
        <w:t xml:space="preserve"> </w:t>
      </w:r>
      <w:r>
        <w:t xml:space="preserve">ofensas e </w:t>
      </w:r>
      <w:r w:rsidR="00390C95">
        <w:t xml:space="preserve">acusações feitas a </w:t>
      </w:r>
      <w:r w:rsidR="00390C95" w:rsidRPr="003C077A">
        <w:rPr>
          <w:u w:val="single"/>
        </w:rPr>
        <w:t>ambas</w:t>
      </w:r>
      <w:r w:rsidR="00390C95">
        <w:t xml:space="preserve"> </w:t>
      </w:r>
      <w:r w:rsidR="00390C95" w:rsidRPr="003C077A">
        <w:rPr>
          <w:u w:val="single"/>
        </w:rPr>
        <w:t>as</w:t>
      </w:r>
      <w:r w:rsidR="00390C95">
        <w:t xml:space="preserve"> </w:t>
      </w:r>
      <w:r w:rsidR="00390C95" w:rsidRPr="003C077A">
        <w:rPr>
          <w:u w:val="single"/>
        </w:rPr>
        <w:t>autoras</w:t>
      </w:r>
      <w:r w:rsidR="00390C95">
        <w:t>, que reforçam, ainda mais</w:t>
      </w:r>
      <w:r w:rsidR="003F0AE7">
        <w:t xml:space="preserve">, a necessidade de se fixar indenização por dano moral, </w:t>
      </w:r>
      <w:r w:rsidR="00D254E3">
        <w:t xml:space="preserve">como forma de inibir que </w:t>
      </w:r>
      <w:r w:rsidR="00514CC7">
        <w:t xml:space="preserve">esses comportamentos hostis e violentos </w:t>
      </w:r>
      <w:r w:rsidR="00514CC7">
        <w:lastRenderedPageBreak/>
        <w:t>contra a honra das pessoas sejam</w:t>
      </w:r>
      <w:r w:rsidR="00E50AB0">
        <w:t xml:space="preserve"> </w:t>
      </w:r>
      <w:r w:rsidR="00514CC7">
        <w:t>perpetuados</w:t>
      </w:r>
      <w:r w:rsidR="00E50AB0">
        <w:t xml:space="preserve"> indefinidamente, sem qualquer </w:t>
      </w:r>
      <w:r w:rsidR="00E50AB0" w:rsidRPr="00160083">
        <w:t>consequência</w:t>
      </w:r>
      <w:r w:rsidR="00E50AB0">
        <w:t xml:space="preserve"> para o agressor.</w:t>
      </w:r>
    </w:p>
    <w:p w14:paraId="75B6702B" w14:textId="77777777" w:rsidR="00966A88" w:rsidRDefault="0066287F" w:rsidP="003C077A">
      <w:pPr>
        <w:pStyle w:val="SemEspaamento"/>
      </w:pPr>
      <w:r>
        <w:t>Ao falar que “</w:t>
      </w:r>
      <w:r w:rsidRPr="008B6BC2">
        <w:rPr>
          <w:i/>
          <w:iCs/>
        </w:rPr>
        <w:t>quem vai</w:t>
      </w:r>
      <w:r w:rsidR="00D83CA6" w:rsidRPr="008B6BC2">
        <w:rPr>
          <w:i/>
          <w:iCs/>
        </w:rPr>
        <w:t xml:space="preserve"> conversar com vocês é a polícia federal</w:t>
      </w:r>
      <w:r w:rsidR="00D83CA6">
        <w:t xml:space="preserve">”, o </w:t>
      </w:r>
      <w:r w:rsidR="003C077A">
        <w:t>requerido</w:t>
      </w:r>
      <w:r>
        <w:t xml:space="preserve"> insinuou</w:t>
      </w:r>
      <w:r w:rsidR="003C077A">
        <w:t xml:space="preserve"> </w:t>
      </w:r>
      <w:r w:rsidR="00D83CA6">
        <w:t xml:space="preserve">e ameaçou que mandaria </w:t>
      </w:r>
      <w:r w:rsidR="00F83905">
        <w:t xml:space="preserve">a polícia na casa das demandantes, sem qualquer </w:t>
      </w:r>
      <w:r w:rsidR="008B6BC2">
        <w:t>fundamento</w:t>
      </w:r>
      <w:r w:rsidR="00F83905">
        <w:t>.</w:t>
      </w:r>
      <w:r w:rsidR="008B6BC2">
        <w:t xml:space="preserve"> </w:t>
      </w:r>
    </w:p>
    <w:p w14:paraId="2EEC4515" w14:textId="3C28D484" w:rsidR="009D09B9" w:rsidRDefault="00514CC7" w:rsidP="003C077A">
      <w:pPr>
        <w:pStyle w:val="SemEspaamento"/>
      </w:pPr>
      <w:r>
        <w:t xml:space="preserve">O mesmo entendimento se aplica quando Sérgio disse </w:t>
      </w:r>
      <w:r w:rsidR="008B6BC2">
        <w:t xml:space="preserve">que </w:t>
      </w:r>
      <w:r w:rsidR="00966A88">
        <w:t xml:space="preserve">Ivanir e Tailiny </w:t>
      </w:r>
      <w:r w:rsidR="00966A88" w:rsidRPr="00160083">
        <w:rPr>
          <w:u w:val="single"/>
        </w:rPr>
        <w:t>não</w:t>
      </w:r>
      <w:r w:rsidR="00966A88">
        <w:t xml:space="preserve"> </w:t>
      </w:r>
      <w:r w:rsidR="00966A88" w:rsidRPr="00160083">
        <w:rPr>
          <w:u w:val="single"/>
        </w:rPr>
        <w:t>são</w:t>
      </w:r>
      <w:r w:rsidR="00966A88">
        <w:t xml:space="preserve"> </w:t>
      </w:r>
      <w:r w:rsidR="00966A88" w:rsidRPr="00160083">
        <w:rPr>
          <w:u w:val="single"/>
        </w:rPr>
        <w:t>família</w:t>
      </w:r>
      <w:r w:rsidR="00966A88">
        <w:t xml:space="preserve"> de Zeferino</w:t>
      </w:r>
      <w:r w:rsidR="00F20209">
        <w:t xml:space="preserve"> e que o seu irmão teria falado “</w:t>
      </w:r>
      <w:r w:rsidR="00F20209" w:rsidRPr="000666F3">
        <w:rPr>
          <w:i/>
          <w:iCs/>
        </w:rPr>
        <w:t>Sérgio, não me deixa [com] aquelas duas loucas</w:t>
      </w:r>
      <w:r w:rsidR="0030617B" w:rsidRPr="000666F3">
        <w:rPr>
          <w:i/>
          <w:iCs/>
        </w:rPr>
        <w:t>, tira eu daqui</w:t>
      </w:r>
      <w:r w:rsidR="00F20209">
        <w:t xml:space="preserve">”, </w:t>
      </w:r>
      <w:r w:rsidR="004769F3">
        <w:t xml:space="preserve">insinuando, mais uma vez, que as </w:t>
      </w:r>
      <w:r w:rsidR="00F20209">
        <w:t>demandantes</w:t>
      </w:r>
      <w:r w:rsidR="004769F3">
        <w:t xml:space="preserve"> teriam </w:t>
      </w:r>
      <w:r w:rsidR="000666F3">
        <w:t>provocado o falecimento de Zeferino</w:t>
      </w:r>
      <w:r w:rsidR="00966A88">
        <w:t>.</w:t>
      </w:r>
      <w:r w:rsidR="00BC11C2">
        <w:t xml:space="preserve"> </w:t>
      </w:r>
    </w:p>
    <w:p w14:paraId="658C0069" w14:textId="371B4FD0" w:rsidR="008B6BC2" w:rsidRDefault="00BC11C2" w:rsidP="003C077A">
      <w:pPr>
        <w:pStyle w:val="SemEspaamento"/>
      </w:pPr>
      <w:r>
        <w:t>O requerido também acusa ambas as autoras de terem levado o irmão dele</w:t>
      </w:r>
      <w:r w:rsidR="009D09B9">
        <w:t xml:space="preserve"> “</w:t>
      </w:r>
      <w:r w:rsidR="009D09B9" w:rsidRPr="009D09B9">
        <w:rPr>
          <w:i/>
          <w:iCs/>
        </w:rPr>
        <w:t>morto dentro de um caixão</w:t>
      </w:r>
      <w:r w:rsidR="009D09B9">
        <w:t>” para casa</w:t>
      </w:r>
      <w:r w:rsidR="009D6E29">
        <w:t>, finalizando com a afirmação “</w:t>
      </w:r>
      <w:r w:rsidR="009D6E29" w:rsidRPr="009D6E29">
        <w:rPr>
          <w:i/>
          <w:iCs/>
        </w:rPr>
        <w:t>pronto, as inteligente</w:t>
      </w:r>
      <w:r w:rsidR="009D6E29">
        <w:t>”.</w:t>
      </w:r>
    </w:p>
    <w:p w14:paraId="043C68A9" w14:textId="50B7187D" w:rsidR="003A121E" w:rsidRDefault="009A62D0" w:rsidP="000169F1">
      <w:pPr>
        <w:pStyle w:val="SemEspaamento"/>
      </w:pPr>
      <w:r>
        <w:t xml:space="preserve">Portanto, </w:t>
      </w:r>
      <w:r w:rsidR="00503C8D">
        <w:t>essas acusações e ameaças</w:t>
      </w:r>
      <w:r w:rsidR="00B971BA">
        <w:t xml:space="preserve"> num momento de fragilidade emocional </w:t>
      </w:r>
      <w:r w:rsidR="0086633D">
        <w:t>das autoras</w:t>
      </w:r>
      <w:r w:rsidR="000E3D17">
        <w:t>,</w:t>
      </w:r>
      <w:r w:rsidR="0086633D">
        <w:t xml:space="preserve"> </w:t>
      </w:r>
      <w:r w:rsidR="00B971BA">
        <w:t>pela dor da perda</w:t>
      </w:r>
      <w:r w:rsidR="00503C8D">
        <w:t xml:space="preserve"> </w:t>
      </w:r>
      <w:r w:rsidR="0086633D">
        <w:t>de um ente querido muito próximo</w:t>
      </w:r>
      <w:r w:rsidR="000E3D17">
        <w:t>,</w:t>
      </w:r>
      <w:r w:rsidR="0086633D">
        <w:t xml:space="preserve"> </w:t>
      </w:r>
      <w:r w:rsidR="00503C8D">
        <w:t xml:space="preserve">reforçam a existência de dano moral indenizável </w:t>
      </w:r>
      <w:r w:rsidR="00503C8D">
        <w:rPr>
          <w:i/>
          <w:iCs/>
        </w:rPr>
        <w:t>in casu</w:t>
      </w:r>
      <w:r w:rsidR="00503C8D">
        <w:t>.</w:t>
      </w:r>
    </w:p>
    <w:p w14:paraId="471D65DE" w14:textId="65726834" w:rsidR="00E50AB0" w:rsidRPr="007F644F" w:rsidRDefault="00E50AB0" w:rsidP="000169F1">
      <w:pPr>
        <w:pStyle w:val="SemEspaamento"/>
      </w:pPr>
      <w:r w:rsidRPr="007F644F">
        <w:t>No mais, por uma questão de boa-fé e transparência, a primeira demandante informa que não</w:t>
      </w:r>
      <w:r w:rsidR="006231BC" w:rsidRPr="007F644F">
        <w:t xml:space="preserve"> será utilizado o fato de que</w:t>
      </w:r>
      <w:r w:rsidR="00704D9B" w:rsidRPr="007F644F">
        <w:t xml:space="preserve">, no áudio </w:t>
      </w:r>
      <w:r w:rsidR="00A966EC" w:rsidRPr="007F644F">
        <w:t xml:space="preserve">encaminhado à Tailiny </w:t>
      </w:r>
      <w:r w:rsidR="00A966EC" w:rsidRPr="007F644F">
        <w:rPr>
          <w:sz w:val="20"/>
          <w:szCs w:val="18"/>
        </w:rPr>
        <w:t>(</w:t>
      </w:r>
      <w:r w:rsidR="00A966EC" w:rsidRPr="007F644F">
        <w:rPr>
          <w:b/>
          <w:bCs/>
          <w:sz w:val="20"/>
          <w:szCs w:val="18"/>
        </w:rPr>
        <w:t>docs. 5 e 6</w:t>
      </w:r>
      <w:r w:rsidR="00A966EC" w:rsidRPr="007F644F">
        <w:rPr>
          <w:sz w:val="20"/>
          <w:szCs w:val="18"/>
        </w:rPr>
        <w:t>)</w:t>
      </w:r>
      <w:r w:rsidR="00704D9B" w:rsidRPr="007F644F">
        <w:t>,</w:t>
      </w:r>
      <w:r w:rsidR="006231BC" w:rsidRPr="007F644F">
        <w:t xml:space="preserve"> o requerido acusou </w:t>
      </w:r>
      <w:r w:rsidR="007F644F">
        <w:t xml:space="preserve">Ivanir </w:t>
      </w:r>
      <w:r w:rsidR="006231BC" w:rsidRPr="007F644F">
        <w:t xml:space="preserve">de ter se apropriado de dinheiro que seria de sua esposa, </w:t>
      </w:r>
      <w:r w:rsidR="00811F1E" w:rsidRPr="007F644F">
        <w:t>na medida em que esse argumento, isolado, foi utilizado para fundamentar ação de indenização de danos morais movida anteriormente</w:t>
      </w:r>
      <w:r w:rsidR="00B971BA" w:rsidRPr="007F644F">
        <w:t xml:space="preserve"> </w:t>
      </w:r>
      <w:r w:rsidR="00B971BA" w:rsidRPr="00804C72">
        <w:rPr>
          <w:sz w:val="20"/>
          <w:szCs w:val="20"/>
        </w:rPr>
        <w:t>(</w:t>
      </w:r>
      <w:r w:rsidR="00436288" w:rsidRPr="00804C72">
        <w:rPr>
          <w:i/>
          <w:iCs/>
          <w:sz w:val="20"/>
          <w:szCs w:val="20"/>
        </w:rPr>
        <w:t xml:space="preserve">vide </w:t>
      </w:r>
      <w:r w:rsidR="00436288" w:rsidRPr="00804C72">
        <w:rPr>
          <w:sz w:val="20"/>
          <w:szCs w:val="20"/>
        </w:rPr>
        <w:t>a</w:t>
      </w:r>
      <w:r w:rsidR="00436288" w:rsidRPr="00804C72">
        <w:rPr>
          <w:i/>
          <w:iCs/>
          <w:sz w:val="20"/>
          <w:szCs w:val="20"/>
        </w:rPr>
        <w:t xml:space="preserve"> </w:t>
      </w:r>
      <w:r w:rsidR="00436288" w:rsidRPr="00804C72">
        <w:rPr>
          <w:sz w:val="20"/>
          <w:szCs w:val="20"/>
        </w:rPr>
        <w:t xml:space="preserve">petição inicial dos </w:t>
      </w:r>
      <w:r w:rsidR="00B971BA" w:rsidRPr="00804C72">
        <w:rPr>
          <w:sz w:val="20"/>
          <w:szCs w:val="20"/>
        </w:rPr>
        <w:t xml:space="preserve">autos n. </w:t>
      </w:r>
      <w:r w:rsidR="00DA1C80" w:rsidRPr="00804C72">
        <w:rPr>
          <w:sz w:val="20"/>
          <w:szCs w:val="20"/>
        </w:rPr>
        <w:t>5007428-90.2022.8.24.0079</w:t>
      </w:r>
      <w:r w:rsidR="00B971BA" w:rsidRPr="00804C72">
        <w:rPr>
          <w:sz w:val="20"/>
          <w:szCs w:val="20"/>
        </w:rPr>
        <w:t>)</w:t>
      </w:r>
      <w:r w:rsidR="00B971BA" w:rsidRPr="007F644F">
        <w:rPr>
          <w:sz w:val="22"/>
        </w:rPr>
        <w:t>.</w:t>
      </w:r>
    </w:p>
    <w:p w14:paraId="66E7827F" w14:textId="77777777" w:rsidR="00B971BA" w:rsidRDefault="00B971BA" w:rsidP="00B971BA">
      <w:pPr>
        <w:pStyle w:val="SemEspaamento"/>
        <w:numPr>
          <w:ilvl w:val="0"/>
          <w:numId w:val="0"/>
        </w:numPr>
        <w:ind w:left="1701"/>
      </w:pPr>
    </w:p>
    <w:p w14:paraId="6418E585" w14:textId="6F9FC26B" w:rsidR="00774E4F" w:rsidRDefault="00774E4F" w:rsidP="00243128">
      <w:pPr>
        <w:pStyle w:val="Ttulo"/>
      </w:pPr>
      <w:r w:rsidRPr="00136102">
        <w:t>I</w:t>
      </w:r>
      <w:r>
        <w:t xml:space="preserve">.2 </w:t>
      </w:r>
      <w:r w:rsidRPr="00136102">
        <w:t xml:space="preserve">– </w:t>
      </w:r>
      <w:r>
        <w:t xml:space="preserve">Das ofensas </w:t>
      </w:r>
      <w:r w:rsidR="00243128">
        <w:t xml:space="preserve">e ameaças </w:t>
      </w:r>
      <w:r>
        <w:t xml:space="preserve">que </w:t>
      </w:r>
      <w:r w:rsidR="00243128">
        <w:t>constituem</w:t>
      </w:r>
      <w:r>
        <w:t xml:space="preserve"> o dano moral </w:t>
      </w:r>
      <w:r w:rsidR="00243128">
        <w:t>causado à</w:t>
      </w:r>
      <w:r>
        <w:t xml:space="preserve"> segunda autora </w:t>
      </w:r>
    </w:p>
    <w:p w14:paraId="38BDCAC6" w14:textId="77777777" w:rsidR="00774E4F" w:rsidRDefault="00774E4F" w:rsidP="00774E4F">
      <w:pPr>
        <w:pStyle w:val="SemEspaamento"/>
        <w:numPr>
          <w:ilvl w:val="0"/>
          <w:numId w:val="0"/>
        </w:numPr>
      </w:pPr>
    </w:p>
    <w:p w14:paraId="48E335E9" w14:textId="48FC983D" w:rsidR="00772E72" w:rsidRDefault="00774E4F" w:rsidP="00774E4F">
      <w:pPr>
        <w:pStyle w:val="SemEspaamento"/>
      </w:pPr>
      <w:r>
        <w:t>Em relação à autora Tailiny, no áudio enviado em 17</w:t>
      </w:r>
      <w:r w:rsidR="00AE6722">
        <w:t>.4.2021 o requerido inicia a</w:t>
      </w:r>
      <w:r w:rsidR="00F44193">
        <w:t>firmando que ela seria “</w:t>
      </w:r>
      <w:r w:rsidR="00F44193" w:rsidRPr="00F44193">
        <w:rPr>
          <w:i/>
          <w:iCs/>
        </w:rPr>
        <w:t>safada</w:t>
      </w:r>
      <w:r w:rsidR="00F44193">
        <w:t xml:space="preserve">” e, na sequência, </w:t>
      </w:r>
      <w:r w:rsidR="003A1B98">
        <w:t>Sérgio</w:t>
      </w:r>
      <w:r w:rsidR="00D41CF2">
        <w:t>, maliciosamente, para ofender e agredir, sabendo que não é verdade,</w:t>
      </w:r>
      <w:r w:rsidR="003A1B98">
        <w:t xml:space="preserve"> chega ao cúmulo de alegar que </w:t>
      </w:r>
      <w:r w:rsidR="003A1B98" w:rsidRPr="002E0073">
        <w:rPr>
          <w:b/>
          <w:bCs/>
        </w:rPr>
        <w:t>Zeferino</w:t>
      </w:r>
      <w:r w:rsidR="003A1B98">
        <w:t xml:space="preserve"> </w:t>
      </w:r>
      <w:r w:rsidR="003A1B98" w:rsidRPr="009B7823">
        <w:rPr>
          <w:b/>
          <w:bCs/>
          <w:u w:val="single"/>
        </w:rPr>
        <w:t>não</w:t>
      </w:r>
      <w:r w:rsidR="003A1B98">
        <w:t xml:space="preserve"> </w:t>
      </w:r>
      <w:r w:rsidR="003A1B98" w:rsidRPr="009B7823">
        <w:rPr>
          <w:b/>
          <w:bCs/>
          <w:u w:val="single"/>
        </w:rPr>
        <w:t>seria</w:t>
      </w:r>
      <w:r w:rsidR="003A1B98">
        <w:t xml:space="preserve"> </w:t>
      </w:r>
      <w:r w:rsidR="00687BD0" w:rsidRPr="002E0073">
        <w:rPr>
          <w:b/>
          <w:bCs/>
          <w:u w:val="single"/>
        </w:rPr>
        <w:t>o</w:t>
      </w:r>
      <w:r w:rsidR="00687BD0">
        <w:t xml:space="preserve"> </w:t>
      </w:r>
      <w:r w:rsidR="003A1B98" w:rsidRPr="002E0073">
        <w:rPr>
          <w:b/>
          <w:bCs/>
          <w:u w:val="single"/>
        </w:rPr>
        <w:t>pai</w:t>
      </w:r>
      <w:r w:rsidR="003A1B98">
        <w:t xml:space="preserve"> </w:t>
      </w:r>
      <w:r w:rsidR="003A1B98" w:rsidRPr="002E0073">
        <w:rPr>
          <w:b/>
          <w:bCs/>
          <w:u w:val="single"/>
        </w:rPr>
        <w:t>de</w:t>
      </w:r>
      <w:r w:rsidR="003A1B98">
        <w:t xml:space="preserve"> </w:t>
      </w:r>
      <w:r w:rsidR="003A1B98" w:rsidRPr="002E0073">
        <w:rPr>
          <w:b/>
          <w:bCs/>
          <w:u w:val="single"/>
        </w:rPr>
        <w:t>Tailiny</w:t>
      </w:r>
      <w:r w:rsidR="003A1B98">
        <w:t>.</w:t>
      </w:r>
      <w:r w:rsidR="00F5040B">
        <w:t xml:space="preserve"> </w:t>
      </w:r>
    </w:p>
    <w:p w14:paraId="7E9EF76F" w14:textId="01D7D875" w:rsidR="0055392E" w:rsidRDefault="00F5040B" w:rsidP="00774E4F">
      <w:pPr>
        <w:pStyle w:val="SemEspaamento"/>
      </w:pPr>
      <w:r>
        <w:t xml:space="preserve">Posteriormente, o demandado </w:t>
      </w:r>
      <w:r w:rsidR="001644B3">
        <w:t>reitera</w:t>
      </w:r>
      <w:r>
        <w:t xml:space="preserve"> para Tailiny que Zeferino “</w:t>
      </w:r>
      <w:r w:rsidRPr="00650C32">
        <w:rPr>
          <w:i/>
          <w:iCs/>
        </w:rPr>
        <w:t>não é teu pai, não, né,</w:t>
      </w:r>
      <w:r w:rsidR="00C45C78" w:rsidRPr="00650C32">
        <w:rPr>
          <w:i/>
          <w:iCs/>
        </w:rPr>
        <w:t xml:space="preserve"> não era teu pai, </w:t>
      </w:r>
      <w:r w:rsidR="00C45C78" w:rsidRPr="00783B04">
        <w:rPr>
          <w:b/>
          <w:bCs/>
          <w:i/>
          <w:iCs/>
          <w:u w:val="single"/>
        </w:rPr>
        <w:t>você</w:t>
      </w:r>
      <w:r w:rsidR="00C45C78" w:rsidRPr="00650C32">
        <w:rPr>
          <w:i/>
          <w:iCs/>
        </w:rPr>
        <w:t xml:space="preserve"> </w:t>
      </w:r>
      <w:r w:rsidR="00C45C78" w:rsidRPr="00783B04">
        <w:rPr>
          <w:b/>
          <w:bCs/>
          <w:i/>
          <w:iCs/>
          <w:u w:val="single"/>
        </w:rPr>
        <w:t>é</w:t>
      </w:r>
      <w:r w:rsidR="00C45C78" w:rsidRPr="00650C32">
        <w:rPr>
          <w:i/>
          <w:iCs/>
        </w:rPr>
        <w:t xml:space="preserve"> </w:t>
      </w:r>
      <w:r w:rsidR="00C45C78" w:rsidRPr="00650C32">
        <w:rPr>
          <w:b/>
          <w:bCs/>
          <w:i/>
          <w:iCs/>
          <w:u w:val="single"/>
        </w:rPr>
        <w:t>criada</w:t>
      </w:r>
      <w:r w:rsidR="00C45C78" w:rsidRPr="00650C32">
        <w:rPr>
          <w:i/>
          <w:iCs/>
        </w:rPr>
        <w:t xml:space="preserve"> </w:t>
      </w:r>
      <w:r w:rsidR="00C45C78" w:rsidRPr="00650C32">
        <w:rPr>
          <w:i/>
          <w:iCs/>
          <w:u w:val="single"/>
        </w:rPr>
        <w:t>deles</w:t>
      </w:r>
      <w:r w:rsidR="00C45C78" w:rsidRPr="00650C32">
        <w:rPr>
          <w:i/>
          <w:iCs/>
        </w:rPr>
        <w:t>, entendeu</w:t>
      </w:r>
      <w:r w:rsidR="00C45C78">
        <w:t>”.</w:t>
      </w:r>
      <w:r w:rsidR="0008470C">
        <w:t xml:space="preserve"> </w:t>
      </w:r>
    </w:p>
    <w:p w14:paraId="1DE40EC6" w14:textId="496E5274" w:rsidR="00774E4F" w:rsidRDefault="001644B3" w:rsidP="00774E4F">
      <w:pPr>
        <w:pStyle w:val="SemEspaamento"/>
      </w:pPr>
      <w:r>
        <w:t xml:space="preserve">No </w:t>
      </w:r>
      <w:r w:rsidR="007E34D8">
        <w:t>áudio</w:t>
      </w:r>
      <w:r w:rsidR="0008470C">
        <w:t xml:space="preserve">, Sérgio </w:t>
      </w:r>
      <w:r w:rsidR="0055392E">
        <w:t xml:space="preserve">insiste, </w:t>
      </w:r>
      <w:r>
        <w:t>por diversas vezes</w:t>
      </w:r>
      <w:r w:rsidR="0055392E">
        <w:t>,</w:t>
      </w:r>
      <w:r w:rsidR="0008470C">
        <w:t xml:space="preserve"> que </w:t>
      </w:r>
      <w:r w:rsidR="0055392E">
        <w:t xml:space="preserve">a segunda autora </w:t>
      </w:r>
      <w:r w:rsidR="0008470C">
        <w:t>é “</w:t>
      </w:r>
      <w:r w:rsidR="0008470C" w:rsidRPr="00783B04">
        <w:rPr>
          <w:i/>
          <w:iCs/>
        </w:rPr>
        <w:t>criada</w:t>
      </w:r>
      <w:r w:rsidR="00B3065E" w:rsidRPr="00783B04">
        <w:rPr>
          <w:i/>
          <w:iCs/>
        </w:rPr>
        <w:t xml:space="preserve"> dela [Ivanir]</w:t>
      </w:r>
      <w:r w:rsidR="008B60D3">
        <w:t>”</w:t>
      </w:r>
      <w:r w:rsidR="001A610C">
        <w:t xml:space="preserve">, </w:t>
      </w:r>
      <w:r w:rsidR="008B60D3">
        <w:t>que “</w:t>
      </w:r>
      <w:r w:rsidR="008B60D3" w:rsidRPr="00783B04">
        <w:rPr>
          <w:i/>
          <w:iCs/>
        </w:rPr>
        <w:t>o Zeferino não é teu pai, o Zeferino é pai da Maria e pai da, do Felipe</w:t>
      </w:r>
      <w:r w:rsidR="00783B04">
        <w:t>”</w:t>
      </w:r>
      <w:r w:rsidR="001A610C">
        <w:t xml:space="preserve">, e </w:t>
      </w:r>
      <w:r w:rsidR="008846A1">
        <w:t xml:space="preserve">continua acusando </w:t>
      </w:r>
      <w:r w:rsidR="001A610C">
        <w:t>que a segunda autora é “</w:t>
      </w:r>
      <w:r w:rsidR="00303B0F" w:rsidRPr="00303B0F">
        <w:rPr>
          <w:i/>
          <w:iCs/>
        </w:rPr>
        <w:t xml:space="preserve">uma </w:t>
      </w:r>
      <w:r w:rsidR="001A610C" w:rsidRPr="00303B0F">
        <w:rPr>
          <w:i/>
          <w:iCs/>
        </w:rPr>
        <w:t>criada</w:t>
      </w:r>
      <w:r w:rsidR="00303B0F" w:rsidRPr="00303B0F">
        <w:rPr>
          <w:i/>
          <w:iCs/>
        </w:rPr>
        <w:t xml:space="preserve"> daquela dotora, tá, e criada do Zeferino</w:t>
      </w:r>
      <w:r w:rsidR="00303B0F">
        <w:t>”</w:t>
      </w:r>
      <w:r w:rsidR="00783B04">
        <w:t>.</w:t>
      </w:r>
      <w:r w:rsidR="00B3065E">
        <w:t xml:space="preserve"> </w:t>
      </w:r>
    </w:p>
    <w:p w14:paraId="767ED874" w14:textId="68185275" w:rsidR="00687BD0" w:rsidRDefault="00650C32" w:rsidP="00774E4F">
      <w:pPr>
        <w:pStyle w:val="SemEspaamento"/>
      </w:pPr>
      <w:r>
        <w:lastRenderedPageBreak/>
        <w:t>Em outro momento</w:t>
      </w:r>
      <w:r w:rsidR="00687BD0">
        <w:t xml:space="preserve">, </w:t>
      </w:r>
      <w:r w:rsidR="005E0D69">
        <w:t>além de insinuar que a segunda demandante sabia das</w:t>
      </w:r>
      <w:r w:rsidR="00F56E51">
        <w:t xml:space="preserve"> </w:t>
      </w:r>
      <w:r w:rsidR="005E0D69">
        <w:t>“</w:t>
      </w:r>
      <w:r w:rsidR="005E0D69" w:rsidRPr="005E0D69">
        <w:rPr>
          <w:i/>
          <w:iCs/>
        </w:rPr>
        <w:t>maracutaias</w:t>
      </w:r>
      <w:r w:rsidR="005E0D69">
        <w:t xml:space="preserve">” </w:t>
      </w:r>
      <w:r w:rsidR="00F56E51" w:rsidRPr="00F56E51">
        <w:rPr>
          <w:sz w:val="22"/>
          <w:szCs w:val="20"/>
        </w:rPr>
        <w:t>– inexistentes –</w:t>
      </w:r>
      <w:r w:rsidR="00F56E51">
        <w:t xml:space="preserve"> </w:t>
      </w:r>
      <w:r w:rsidR="005E0D69">
        <w:t xml:space="preserve">de sua mãe no INSS, </w:t>
      </w:r>
      <w:r w:rsidR="00687BD0">
        <w:t xml:space="preserve">o requerido </w:t>
      </w:r>
      <w:r w:rsidR="007C56E6">
        <w:t xml:space="preserve">afirma que </w:t>
      </w:r>
      <w:r w:rsidR="001E0C6D">
        <w:t xml:space="preserve">Tailiny só passou em primeiro lugar no vestibular para cursar medicina no Rio de Janeiro porque a vaga teria sido comprada pelos seus pais, não </w:t>
      </w:r>
      <w:r w:rsidR="00772E72">
        <w:t>pelo</w:t>
      </w:r>
      <w:r w:rsidR="001E0C6D">
        <w:t xml:space="preserve"> seu mérito.</w:t>
      </w:r>
    </w:p>
    <w:p w14:paraId="09FF5511" w14:textId="504971AF" w:rsidR="00FB12FF" w:rsidRDefault="00FC7D73" w:rsidP="00774E4F">
      <w:pPr>
        <w:pStyle w:val="SemEspaamento"/>
      </w:pPr>
      <w:r>
        <w:t>Essas ofensas e acusações infundadas, além daquelas realizadas contra ambas as demandantes</w:t>
      </w:r>
      <w:r w:rsidR="00CF0843">
        <w:t xml:space="preserve"> </w:t>
      </w:r>
      <w:r w:rsidR="00CF0843" w:rsidRPr="004C213E">
        <w:rPr>
          <w:sz w:val="20"/>
          <w:szCs w:val="18"/>
        </w:rPr>
        <w:t>(destacadas no final do tópico anterior)</w:t>
      </w:r>
      <w:r w:rsidR="00CF0843">
        <w:t xml:space="preserve">, </w:t>
      </w:r>
      <w:r w:rsidR="00906B60">
        <w:t xml:space="preserve">juntamente com o luto em decorrência do falecimento de seu pai, resultaram na necessidade de a segunda autora fazer acompanhamento psicológico para </w:t>
      </w:r>
      <w:r w:rsidR="00145C23">
        <w:t xml:space="preserve">suportar o sofrimento </w:t>
      </w:r>
      <w:r w:rsidR="002E0073">
        <w:t xml:space="preserve">a </w:t>
      </w:r>
      <w:r w:rsidR="00145C23">
        <w:t xml:space="preserve">que estava </w:t>
      </w:r>
      <w:r w:rsidR="002E0073">
        <w:t xml:space="preserve">sendo submetida </w:t>
      </w:r>
      <w:r w:rsidR="00145C23" w:rsidRPr="00145C23">
        <w:rPr>
          <w:sz w:val="20"/>
          <w:szCs w:val="18"/>
        </w:rPr>
        <w:t>(</w:t>
      </w:r>
      <w:r w:rsidR="00145C23" w:rsidRPr="00145C23">
        <w:rPr>
          <w:b/>
          <w:bCs/>
          <w:sz w:val="20"/>
          <w:szCs w:val="18"/>
        </w:rPr>
        <w:t>doc. 7</w:t>
      </w:r>
      <w:r w:rsidR="00145C23" w:rsidRPr="00145C23">
        <w:rPr>
          <w:sz w:val="20"/>
          <w:szCs w:val="18"/>
        </w:rPr>
        <w:t>)</w:t>
      </w:r>
      <w:r w:rsidR="00145C23">
        <w:t>.</w:t>
      </w:r>
    </w:p>
    <w:p w14:paraId="03B3B34C" w14:textId="6940F7BE" w:rsidR="008846A1" w:rsidRDefault="00252A50" w:rsidP="00774E4F">
      <w:pPr>
        <w:pStyle w:val="SemEspaamento"/>
      </w:pPr>
      <w:r>
        <w:t xml:space="preserve">Por consectário, todos esses fatos </w:t>
      </w:r>
      <w:r w:rsidR="00733916">
        <w:t>evidenciam</w:t>
      </w:r>
      <w:r w:rsidR="00CF0843">
        <w:t xml:space="preserve"> o dano moral indenizável</w:t>
      </w:r>
      <w:r w:rsidR="00733916">
        <w:t>,</w:t>
      </w:r>
      <w:r w:rsidR="00CF0843">
        <w:t xml:space="preserve"> </w:t>
      </w:r>
      <w:r w:rsidR="00733916">
        <w:t xml:space="preserve">praticado pelo requerido, </w:t>
      </w:r>
      <w:r w:rsidR="00CF0843">
        <w:t>que ora se pleiteia</w:t>
      </w:r>
      <w:r w:rsidR="00504B9E">
        <w:t>.</w:t>
      </w:r>
    </w:p>
    <w:p w14:paraId="3D5182CE" w14:textId="77777777" w:rsidR="000169F1" w:rsidRPr="003B4CC0" w:rsidRDefault="000169F1" w:rsidP="007C01C2">
      <w:pPr>
        <w:pStyle w:val="SemEspaamento"/>
        <w:numPr>
          <w:ilvl w:val="0"/>
          <w:numId w:val="0"/>
        </w:numPr>
        <w:ind w:left="1701"/>
      </w:pPr>
    </w:p>
    <w:p w14:paraId="4094E56F" w14:textId="437E9E0D" w:rsidR="00504B9E" w:rsidRDefault="000169F1" w:rsidP="00243128">
      <w:pPr>
        <w:pStyle w:val="Ttulo"/>
      </w:pPr>
      <w:r>
        <w:t>II</w:t>
      </w:r>
      <w:r w:rsidR="00504B9E">
        <w:t xml:space="preserve"> – DO DIREITO</w:t>
      </w:r>
      <w:r w:rsidR="0017218E">
        <w:t xml:space="preserve">: os atos ilícitos praticados pelo requerido que constituem </w:t>
      </w:r>
      <w:r w:rsidR="00243128">
        <w:t xml:space="preserve">constrangimento e humilhação e </w:t>
      </w:r>
      <w:r w:rsidR="00131EA6">
        <w:t>resultam</w:t>
      </w:r>
      <w:r w:rsidR="00243128">
        <w:t xml:space="preserve"> </w:t>
      </w:r>
      <w:r w:rsidR="00131EA6">
        <w:t>n</w:t>
      </w:r>
      <w:r w:rsidR="0017218E">
        <w:t xml:space="preserve">o dever de indenizar </w:t>
      </w:r>
      <w:r w:rsidR="00131EA6">
        <w:t>o</w:t>
      </w:r>
      <w:r w:rsidR="00AA477F">
        <w:t xml:space="preserve"> dano moral causado </w:t>
      </w:r>
      <w:r w:rsidR="00243128">
        <w:t xml:space="preserve">às </w:t>
      </w:r>
      <w:r w:rsidR="0017218E">
        <w:t>autoras</w:t>
      </w:r>
    </w:p>
    <w:p w14:paraId="59F66BA4" w14:textId="77777777" w:rsidR="0017218E" w:rsidRDefault="0017218E" w:rsidP="007C01C2">
      <w:pPr>
        <w:pStyle w:val="SemEspaamento"/>
        <w:numPr>
          <w:ilvl w:val="0"/>
          <w:numId w:val="0"/>
        </w:numPr>
        <w:ind w:left="1701"/>
      </w:pPr>
    </w:p>
    <w:p w14:paraId="6C22A21B" w14:textId="5E73A4DF" w:rsidR="0017218E" w:rsidRPr="003A5E40" w:rsidRDefault="006B2449" w:rsidP="0017218E">
      <w:pPr>
        <w:pStyle w:val="SemEspaamento"/>
      </w:pPr>
      <w:r w:rsidRPr="003A5E40">
        <w:t xml:space="preserve">Diante da grave humilhação e </w:t>
      </w:r>
      <w:r w:rsidR="00CE2F3E" w:rsidRPr="003A5E40">
        <w:t xml:space="preserve">do </w:t>
      </w:r>
      <w:r w:rsidRPr="003A5E40">
        <w:t xml:space="preserve">constrangimento que o réu causou às demandantes, </w:t>
      </w:r>
      <w:r w:rsidR="00F70EBF" w:rsidRPr="003A5E40">
        <w:t xml:space="preserve">notadamente porque </w:t>
      </w:r>
      <w:r w:rsidR="00F004FD" w:rsidRPr="003A5E40">
        <w:t xml:space="preserve">Sérgio </w:t>
      </w:r>
      <w:r w:rsidR="003E2E06" w:rsidRPr="003A5E40">
        <w:t xml:space="preserve">também </w:t>
      </w:r>
      <w:r w:rsidR="00F004FD" w:rsidRPr="003A5E40">
        <w:rPr>
          <w:u w:val="single"/>
        </w:rPr>
        <w:t>denegriu</w:t>
      </w:r>
      <w:r w:rsidR="00F004FD" w:rsidRPr="003A5E40">
        <w:t xml:space="preserve"> a </w:t>
      </w:r>
      <w:r w:rsidR="00F004FD" w:rsidRPr="003A5E40">
        <w:rPr>
          <w:u w:val="single"/>
        </w:rPr>
        <w:t>imagem</w:t>
      </w:r>
      <w:r w:rsidR="00F004FD" w:rsidRPr="003A5E40">
        <w:t xml:space="preserve"> d</w:t>
      </w:r>
      <w:r w:rsidR="00B971BA" w:rsidRPr="003A5E40">
        <w:t>e</w:t>
      </w:r>
      <w:r w:rsidR="00F004FD" w:rsidRPr="003A5E40">
        <w:t xml:space="preserve"> </w:t>
      </w:r>
      <w:r w:rsidR="00B971BA" w:rsidRPr="003A5E40">
        <w:t>Ivanir</w:t>
      </w:r>
      <w:r w:rsidR="00F004FD" w:rsidRPr="003A5E40">
        <w:t xml:space="preserve"> </w:t>
      </w:r>
      <w:r w:rsidR="00F004FD" w:rsidRPr="003A5E40">
        <w:rPr>
          <w:u w:val="single"/>
        </w:rPr>
        <w:t>perante</w:t>
      </w:r>
      <w:r w:rsidR="00F004FD" w:rsidRPr="003A5E40">
        <w:t xml:space="preserve"> a </w:t>
      </w:r>
      <w:r w:rsidR="00F004FD" w:rsidRPr="003A5E40">
        <w:rPr>
          <w:u w:val="single"/>
        </w:rPr>
        <w:t>sua</w:t>
      </w:r>
      <w:r w:rsidR="00F004FD" w:rsidRPr="003A5E40">
        <w:t xml:space="preserve"> </w:t>
      </w:r>
      <w:r w:rsidR="00F004FD" w:rsidRPr="003A5E40">
        <w:rPr>
          <w:u w:val="single"/>
        </w:rPr>
        <w:t>filha</w:t>
      </w:r>
      <w:r w:rsidR="00F004FD" w:rsidRPr="003A5E40">
        <w:t xml:space="preserve">, Tailiny, </w:t>
      </w:r>
      <w:r w:rsidRPr="003A5E40">
        <w:t>não há dúvida de que</w:t>
      </w:r>
      <w:r w:rsidR="00F004FD" w:rsidRPr="003A5E40">
        <w:t xml:space="preserve"> resta o </w:t>
      </w:r>
      <w:r w:rsidR="00DB4A5D" w:rsidRPr="003A5E40">
        <w:t>de</w:t>
      </w:r>
      <w:r w:rsidR="00B971BA" w:rsidRPr="003A5E40">
        <w:t>v</w:t>
      </w:r>
      <w:r w:rsidR="00DB4A5D" w:rsidRPr="003A5E40">
        <w:t xml:space="preserve">er de indenizar pelo </w:t>
      </w:r>
      <w:r w:rsidR="00F004FD" w:rsidRPr="003A5E40">
        <w:t xml:space="preserve">dano moral </w:t>
      </w:r>
      <w:r w:rsidR="00DB4A5D" w:rsidRPr="003A5E40">
        <w:t>que lhes foi causado</w:t>
      </w:r>
      <w:r w:rsidR="00F004FD" w:rsidRPr="003A5E40">
        <w:t>.</w:t>
      </w:r>
    </w:p>
    <w:p w14:paraId="2BD03E19" w14:textId="53028362" w:rsidR="00F004FD" w:rsidRDefault="00F004FD" w:rsidP="0017218E">
      <w:pPr>
        <w:pStyle w:val="SemEspaamento"/>
      </w:pPr>
      <w:r>
        <w:t>Como se sabe, o</w:t>
      </w:r>
      <w:r w:rsidR="00F046AF">
        <w:t>s</w:t>
      </w:r>
      <w:r>
        <w:t xml:space="preserve"> art</w:t>
      </w:r>
      <w:r w:rsidR="00F046AF">
        <w:t>s</w:t>
      </w:r>
      <w:r>
        <w:t>. 186</w:t>
      </w:r>
      <w:r w:rsidR="00F046AF">
        <w:t xml:space="preserve"> e 187 do CC </w:t>
      </w:r>
      <w:r w:rsidR="00B971BA">
        <w:t xml:space="preserve">estipulam </w:t>
      </w:r>
      <w:r w:rsidR="009175D7">
        <w:t>que comete ato ilícito quem</w:t>
      </w:r>
      <w:r w:rsidR="00565E28">
        <w:t>,</w:t>
      </w:r>
      <w:r w:rsidR="009175D7">
        <w:t xml:space="preserve"> “</w:t>
      </w:r>
      <w:r w:rsidR="00565E28" w:rsidRPr="00DB4A5D">
        <w:rPr>
          <w:i/>
          <w:iCs/>
        </w:rPr>
        <w:t xml:space="preserve">por ação ou omissão voluntária, negligência ou imprudência, </w:t>
      </w:r>
      <w:r w:rsidR="009175D7" w:rsidRPr="00DB4A5D">
        <w:rPr>
          <w:i/>
          <w:iCs/>
        </w:rPr>
        <w:t>violar direito e causar dano a outrem, ainda, que exclusivamente moral</w:t>
      </w:r>
      <w:r w:rsidR="00565E28">
        <w:t>”, além do titular do direito que</w:t>
      </w:r>
      <w:r w:rsidR="00DB4A5D">
        <w:t>,</w:t>
      </w:r>
      <w:r w:rsidR="00565E28">
        <w:t xml:space="preserve"> </w:t>
      </w:r>
      <w:r w:rsidR="00DB4A5D">
        <w:t>“</w:t>
      </w:r>
      <w:r w:rsidR="00DB4A5D" w:rsidRPr="00DB4A5D">
        <w:rPr>
          <w:i/>
          <w:iCs/>
        </w:rPr>
        <w:t>ao exercê-lo,</w:t>
      </w:r>
      <w:r w:rsidR="00DB4A5D">
        <w:t xml:space="preserve"> </w:t>
      </w:r>
      <w:r w:rsidR="00467217" w:rsidRPr="00DB4A5D">
        <w:rPr>
          <w:i/>
          <w:iCs/>
        </w:rPr>
        <w:t>exceder manifestamente os limites impostos pelo seu fim econômico ou social, pela boa-fé ou pelos bons costumes</w:t>
      </w:r>
      <w:r w:rsidR="00467217">
        <w:t>”.</w:t>
      </w:r>
      <w:r w:rsidR="00AA79C5">
        <w:t xml:space="preserve"> </w:t>
      </w:r>
    </w:p>
    <w:p w14:paraId="51379248" w14:textId="5FADE000" w:rsidR="00DB4A5D" w:rsidRDefault="0005093A" w:rsidP="0017218E">
      <w:pPr>
        <w:pStyle w:val="SemEspaamento"/>
      </w:pPr>
      <w:r>
        <w:t>E o art. 5º,</w:t>
      </w:r>
      <w:r w:rsidR="003D693D">
        <w:t xml:space="preserve"> X, da </w:t>
      </w:r>
      <w:r w:rsidR="00033313">
        <w:t xml:space="preserve">Constituição Federal estabelece que </w:t>
      </w:r>
      <w:r w:rsidR="00EB39B2">
        <w:t>“</w:t>
      </w:r>
      <w:r w:rsidR="00E57271" w:rsidRPr="00E57271">
        <w:rPr>
          <w:i/>
          <w:iCs/>
        </w:rPr>
        <w:t>são invioláveis a intimidade, a vida privada, a honra e a imagem das pessoas, assegurado o direito a indenização pelo dano material ou moral decorrente de sua violação</w:t>
      </w:r>
      <w:r w:rsidR="00E57271">
        <w:t>”.</w:t>
      </w:r>
    </w:p>
    <w:p w14:paraId="7634B04A" w14:textId="42693E18" w:rsidR="00E57271" w:rsidRDefault="00E57271" w:rsidP="0017218E">
      <w:pPr>
        <w:pStyle w:val="SemEspaamento"/>
      </w:pPr>
      <w:r>
        <w:t>Pois bem. Como visto, ao responder um áudio cordial encaminhado pela segunda autora, o requerido simplesmente decidiu atacar a honra,</w:t>
      </w:r>
      <w:r w:rsidR="0054334A">
        <w:t xml:space="preserve"> a imagem,</w:t>
      </w:r>
      <w:r>
        <w:t xml:space="preserve"> a intimidade e a vida privada das </w:t>
      </w:r>
      <w:r w:rsidR="0054334A">
        <w:t xml:space="preserve">demandantes, </w:t>
      </w:r>
      <w:r w:rsidR="00B971BA">
        <w:t>o que resta bem materializado pela ata notarial que acompanha esta exordial. V</w:t>
      </w:r>
      <w:r w:rsidR="0054334A">
        <w:t>ejamos</w:t>
      </w:r>
      <w:r w:rsidR="00687AD4">
        <w:t xml:space="preserve"> </w:t>
      </w:r>
      <w:r w:rsidR="00687AD4" w:rsidRPr="00687AD4">
        <w:rPr>
          <w:sz w:val="20"/>
          <w:szCs w:val="18"/>
        </w:rPr>
        <w:t>(</w:t>
      </w:r>
      <w:r w:rsidR="00687AD4" w:rsidRPr="00687AD4">
        <w:rPr>
          <w:b/>
          <w:bCs/>
          <w:sz w:val="20"/>
          <w:szCs w:val="18"/>
        </w:rPr>
        <w:t>doc. 5</w:t>
      </w:r>
      <w:r w:rsidR="00915702">
        <w:rPr>
          <w:sz w:val="20"/>
          <w:szCs w:val="18"/>
        </w:rPr>
        <w:t xml:space="preserve"> – </w:t>
      </w:r>
      <w:r w:rsidR="00915702">
        <w:rPr>
          <w:i/>
          <w:iCs/>
          <w:sz w:val="20"/>
          <w:szCs w:val="18"/>
        </w:rPr>
        <w:t xml:space="preserve">vide </w:t>
      </w:r>
      <w:r w:rsidR="00915702">
        <w:rPr>
          <w:sz w:val="20"/>
          <w:szCs w:val="18"/>
        </w:rPr>
        <w:t xml:space="preserve">os </w:t>
      </w:r>
      <w:r w:rsidR="00915702" w:rsidRPr="00915702">
        <w:rPr>
          <w:sz w:val="20"/>
          <w:szCs w:val="18"/>
        </w:rPr>
        <w:t>destaques em amarelo</w:t>
      </w:r>
      <w:r w:rsidR="00687AD4" w:rsidRPr="00687AD4">
        <w:rPr>
          <w:sz w:val="20"/>
          <w:szCs w:val="18"/>
        </w:rPr>
        <w:t>)</w:t>
      </w:r>
      <w:r w:rsidR="0054334A">
        <w:t>:</w:t>
      </w:r>
    </w:p>
    <w:p w14:paraId="0B5EB81A" w14:textId="77777777" w:rsidR="00B971BA" w:rsidRDefault="00B971BA" w:rsidP="00475B6C">
      <w:pPr>
        <w:pStyle w:val="Ttulo2"/>
      </w:pPr>
    </w:p>
    <w:p w14:paraId="14A78B8A" w14:textId="621E9DDE" w:rsidR="0054334A" w:rsidRDefault="004303FB" w:rsidP="0054334A">
      <w:pPr>
        <w:pStyle w:val="SemEspaamento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1C6C5671" wp14:editId="5EFDA43C">
            <wp:extent cx="5876925" cy="3551453"/>
            <wp:effectExtent l="0" t="0" r="0" b="0"/>
            <wp:docPr id="14303644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55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F900" w14:textId="71F662D8" w:rsidR="0054334A" w:rsidRDefault="008515A9" w:rsidP="0054334A">
      <w:pPr>
        <w:pStyle w:val="SemEspaamento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7D2A5D84" wp14:editId="49305A1B">
            <wp:extent cx="5876925" cy="2539532"/>
            <wp:effectExtent l="0" t="0" r="0" b="0"/>
            <wp:docPr id="18797363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539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A621" w14:textId="0C634EA0" w:rsidR="0054334A" w:rsidRDefault="008515A9" w:rsidP="008515A9">
      <w:pPr>
        <w:pStyle w:val="SemEspaamento"/>
        <w:numPr>
          <w:ilvl w:val="0"/>
          <w:numId w:val="0"/>
        </w:numPr>
        <w:jc w:val="center"/>
      </w:pPr>
      <w:r>
        <w:t>[...]</w:t>
      </w:r>
    </w:p>
    <w:p w14:paraId="6F53517E" w14:textId="4A5164A4" w:rsidR="00B423E5" w:rsidRPr="0017218E" w:rsidRDefault="00B423E5" w:rsidP="008515A9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5ED9365" wp14:editId="33087D71">
            <wp:extent cx="5920350" cy="2143125"/>
            <wp:effectExtent l="0" t="0" r="4445" b="0"/>
            <wp:docPr id="107318008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412" cy="214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51E64" w14:textId="77777777" w:rsidR="00504B9E" w:rsidRPr="003B4CC0" w:rsidRDefault="00504B9E" w:rsidP="00243128">
      <w:pPr>
        <w:pStyle w:val="Ttulo"/>
        <w:rPr>
          <w:sz w:val="8"/>
          <w:szCs w:val="10"/>
        </w:rPr>
      </w:pPr>
    </w:p>
    <w:p w14:paraId="1287D0FE" w14:textId="06E0C46C" w:rsidR="00B1574C" w:rsidRDefault="00B1574C" w:rsidP="00B1574C">
      <w:pPr>
        <w:pStyle w:val="SemEspaamento"/>
      </w:pPr>
      <w:r>
        <w:lastRenderedPageBreak/>
        <w:t xml:space="preserve">Portanto, a prova documental </w:t>
      </w:r>
      <w:r w:rsidR="00B971BA">
        <w:t>ora apresentada</w:t>
      </w:r>
      <w:r>
        <w:t xml:space="preserve"> </w:t>
      </w:r>
      <w:r w:rsidR="00E138AB">
        <w:t xml:space="preserve">comprova, sem dúvida, a prática de diversos atos ilícitos pelo requerido, que extrapolam o mero </w:t>
      </w:r>
      <w:r w:rsidR="006D62ED">
        <w:t>dis</w:t>
      </w:r>
      <w:r w:rsidR="00E138AB">
        <w:t>sabor</w:t>
      </w:r>
      <w:r w:rsidR="006D62ED">
        <w:t xml:space="preserve"> do </w:t>
      </w:r>
      <w:r w:rsidR="00F42DA8">
        <w:t>dia a dia</w:t>
      </w:r>
      <w:r w:rsidR="00E138AB">
        <w:t>, notadamente pela evidente humilhação e constrangimento perpetrados</w:t>
      </w:r>
      <w:r w:rsidR="006D62ED">
        <w:t xml:space="preserve"> às autoras</w:t>
      </w:r>
      <w:r w:rsidR="00E138AB">
        <w:t xml:space="preserve">, de modo que exsurge o dever de </w:t>
      </w:r>
      <w:r w:rsidR="00754838">
        <w:t>indenizar pelo dano moral ocasionado.</w:t>
      </w:r>
    </w:p>
    <w:p w14:paraId="445B6A9F" w14:textId="08875AD4" w:rsidR="004814D7" w:rsidRPr="004814D7" w:rsidRDefault="00754838" w:rsidP="004814D7">
      <w:pPr>
        <w:pStyle w:val="SemEspaamento"/>
        <w:rPr>
          <w:i/>
          <w:iCs/>
        </w:rPr>
      </w:pPr>
      <w:r>
        <w:t>Sobre o assunto,</w:t>
      </w:r>
      <w:r w:rsidR="00E75102">
        <w:t xml:space="preserve"> o Tribunal de Justiça catarinense possui o firme entendimento de que </w:t>
      </w:r>
      <w:r w:rsidR="004814D7">
        <w:t>“</w:t>
      </w:r>
      <w:r w:rsidR="004814D7" w:rsidRPr="00A030DA">
        <w:rPr>
          <w:i/>
          <w:iCs/>
        </w:rPr>
        <w:t>A concessão da verba reparatória pressupõe a existência de um fato com eficácia para causar abalo psicológico ao ofendido, seja pelo sofrimento psíquico interno, seja pela desonra pública. Noutros termos, o incômodo sofrido, por si só, não dá margem à indenização por danos morais, é preciso que reste configurado o prejuízo moral. No caso em apreço, como observado, houve exaustiva comprovação de que o autor sofreu abalo anímico que o perturbou severamente, atingindo, inclusive, sua honra perante terceiros em razão dos fatos narrados nos presentes autos</w:t>
      </w:r>
      <w:r w:rsidR="004814D7">
        <w:t xml:space="preserve">” </w:t>
      </w:r>
      <w:r w:rsidR="004814D7" w:rsidRPr="00A030DA">
        <w:rPr>
          <w:sz w:val="20"/>
          <w:szCs w:val="18"/>
        </w:rPr>
        <w:t>(</w:t>
      </w:r>
      <w:r w:rsidR="007B63F4" w:rsidRPr="00A030DA">
        <w:rPr>
          <w:sz w:val="20"/>
          <w:szCs w:val="18"/>
        </w:rPr>
        <w:t>AC n. 0301059-21.2017.8.24.0030, rel. Des. Luiz Cé</w:t>
      </w:r>
      <w:r w:rsidR="00AA72F6" w:rsidRPr="00A030DA">
        <w:rPr>
          <w:sz w:val="20"/>
          <w:szCs w:val="18"/>
        </w:rPr>
        <w:t>z</w:t>
      </w:r>
      <w:r w:rsidR="007B63F4" w:rsidRPr="00A030DA">
        <w:rPr>
          <w:sz w:val="20"/>
          <w:szCs w:val="18"/>
        </w:rPr>
        <w:t>ar Medeiros,</w:t>
      </w:r>
      <w:r w:rsidR="00AA72F6" w:rsidRPr="00A030DA">
        <w:rPr>
          <w:sz w:val="20"/>
          <w:szCs w:val="18"/>
        </w:rPr>
        <w:t xml:space="preserve"> </w:t>
      </w:r>
      <w:r w:rsidR="00A030DA" w:rsidRPr="00A030DA">
        <w:rPr>
          <w:sz w:val="20"/>
          <w:szCs w:val="18"/>
        </w:rPr>
        <w:t>5ª Câmara de Direito Civil, j. em 20.4.2021)</w:t>
      </w:r>
      <w:r w:rsidR="00A030DA">
        <w:t>.</w:t>
      </w:r>
      <w:r w:rsidR="004814D7">
        <w:t>.</w:t>
      </w:r>
    </w:p>
    <w:p w14:paraId="345258A7" w14:textId="61D621A4" w:rsidR="00754838" w:rsidRPr="002F2176" w:rsidRDefault="00A030DA" w:rsidP="00B1574C">
      <w:pPr>
        <w:pStyle w:val="SemEspaamento"/>
        <w:rPr>
          <w:i/>
          <w:iCs/>
        </w:rPr>
      </w:pPr>
      <w:r>
        <w:t xml:space="preserve">Em caso similar ao dos autos, </w:t>
      </w:r>
      <w:r w:rsidR="0067602F">
        <w:t xml:space="preserve">a Corte catarinense também sedimentou que </w:t>
      </w:r>
      <w:r w:rsidR="00E75102">
        <w:t>“</w:t>
      </w:r>
      <w:r w:rsidR="00E75102" w:rsidRPr="00E75102">
        <w:rPr>
          <w:i/>
          <w:iCs/>
        </w:rPr>
        <w:t xml:space="preserve">O Código Civil disciplina também em seus arts. 186 e 187 que 'aquele que, por ação ou omissão voluntária, negligência ou imprudência, violar direito e causar dano a outrem, ainda que exclusivamente moral, comete ato ilícito'. </w:t>
      </w:r>
      <w:r w:rsidR="00E75102" w:rsidRPr="0071246F">
        <w:rPr>
          <w:b/>
          <w:bCs/>
          <w:i/>
          <w:iCs/>
        </w:rPr>
        <w:t>A ré atingiu a honra subjetiva</w:t>
      </w:r>
      <w:r w:rsidR="00E75102" w:rsidRPr="00E75102">
        <w:rPr>
          <w:i/>
          <w:iCs/>
        </w:rPr>
        <w:t xml:space="preserve"> </w:t>
      </w:r>
      <w:r w:rsidR="00E75102" w:rsidRPr="0071246F">
        <w:rPr>
          <w:b/>
          <w:bCs/>
          <w:i/>
          <w:iCs/>
        </w:rPr>
        <w:t>da</w:t>
      </w:r>
      <w:r w:rsidR="00E75102" w:rsidRPr="00E75102">
        <w:rPr>
          <w:i/>
          <w:iCs/>
        </w:rPr>
        <w:t xml:space="preserve"> </w:t>
      </w:r>
      <w:r w:rsidR="00E75102" w:rsidRPr="0071246F">
        <w:rPr>
          <w:b/>
          <w:bCs/>
          <w:i/>
          <w:iCs/>
        </w:rPr>
        <w:t>autora</w:t>
      </w:r>
      <w:r w:rsidR="00E75102" w:rsidRPr="00E75102">
        <w:rPr>
          <w:i/>
          <w:iCs/>
        </w:rPr>
        <w:t xml:space="preserve"> quando </w:t>
      </w:r>
      <w:r w:rsidR="00E75102" w:rsidRPr="00071305">
        <w:rPr>
          <w:b/>
          <w:bCs/>
          <w:i/>
          <w:iCs/>
        </w:rPr>
        <w:t>atribuiu</w:t>
      </w:r>
      <w:r w:rsidR="00E75102" w:rsidRPr="00E75102">
        <w:rPr>
          <w:i/>
          <w:iCs/>
        </w:rPr>
        <w:t xml:space="preserve"> a ela </w:t>
      </w:r>
      <w:r w:rsidR="00E75102" w:rsidRPr="00071305">
        <w:rPr>
          <w:b/>
          <w:bCs/>
          <w:i/>
          <w:iCs/>
        </w:rPr>
        <w:t>característica</w:t>
      </w:r>
      <w:r w:rsidR="00E75102" w:rsidRPr="00E75102">
        <w:rPr>
          <w:i/>
          <w:iCs/>
        </w:rPr>
        <w:t xml:space="preserve"> </w:t>
      </w:r>
      <w:r w:rsidR="00E75102" w:rsidRPr="00071305">
        <w:rPr>
          <w:b/>
          <w:bCs/>
          <w:i/>
          <w:iCs/>
        </w:rPr>
        <w:t>pejorativa</w:t>
      </w:r>
      <w:r w:rsidR="00E75102" w:rsidRPr="00E75102">
        <w:rPr>
          <w:i/>
          <w:iCs/>
        </w:rPr>
        <w:t xml:space="preserve"> e </w:t>
      </w:r>
      <w:r w:rsidR="00E75102" w:rsidRPr="00071305">
        <w:rPr>
          <w:b/>
          <w:bCs/>
          <w:i/>
          <w:iCs/>
        </w:rPr>
        <w:t>difamatória</w:t>
      </w:r>
      <w:r w:rsidR="00E75102" w:rsidRPr="00E75102">
        <w:rPr>
          <w:i/>
          <w:iCs/>
        </w:rPr>
        <w:t xml:space="preserve">. Constato que o </w:t>
      </w:r>
      <w:r w:rsidR="00E75102" w:rsidRPr="00071305">
        <w:rPr>
          <w:b/>
          <w:bCs/>
          <w:i/>
          <w:iCs/>
        </w:rPr>
        <w:t>comentário</w:t>
      </w:r>
      <w:r w:rsidR="00E75102" w:rsidRPr="00E75102">
        <w:rPr>
          <w:i/>
          <w:iCs/>
        </w:rPr>
        <w:t xml:space="preserve"> </w:t>
      </w:r>
      <w:r w:rsidR="00E75102" w:rsidRPr="00071305">
        <w:rPr>
          <w:b/>
          <w:bCs/>
          <w:i/>
          <w:iCs/>
          <w:u w:val="single"/>
        </w:rPr>
        <w:t>mesmo</w:t>
      </w:r>
      <w:r w:rsidR="00E75102" w:rsidRPr="00E75102">
        <w:rPr>
          <w:i/>
          <w:iCs/>
        </w:rPr>
        <w:t xml:space="preserve"> </w:t>
      </w:r>
      <w:r w:rsidR="00E75102" w:rsidRPr="00071305">
        <w:rPr>
          <w:b/>
          <w:bCs/>
          <w:i/>
          <w:iCs/>
          <w:u w:val="single"/>
        </w:rPr>
        <w:t>privado</w:t>
      </w:r>
      <w:r w:rsidR="00E75102" w:rsidRPr="00E75102">
        <w:rPr>
          <w:i/>
          <w:iCs/>
        </w:rPr>
        <w:t xml:space="preserve"> </w:t>
      </w:r>
      <w:r w:rsidR="00E75102" w:rsidRPr="00071305">
        <w:rPr>
          <w:b/>
          <w:bCs/>
          <w:i/>
          <w:iCs/>
        </w:rPr>
        <w:t>gerou</w:t>
      </w:r>
      <w:r w:rsidR="00E75102" w:rsidRPr="00E75102">
        <w:rPr>
          <w:i/>
          <w:iCs/>
        </w:rPr>
        <w:t xml:space="preserve"> </w:t>
      </w:r>
      <w:r w:rsidR="00E75102" w:rsidRPr="00071305">
        <w:rPr>
          <w:b/>
          <w:bCs/>
          <w:i/>
          <w:iCs/>
        </w:rPr>
        <w:t>ofensa</w:t>
      </w:r>
      <w:r w:rsidR="00E75102" w:rsidRPr="00E75102">
        <w:rPr>
          <w:i/>
          <w:iCs/>
        </w:rPr>
        <w:t xml:space="preserve"> e </w:t>
      </w:r>
      <w:r w:rsidR="00E75102" w:rsidRPr="00071305">
        <w:rPr>
          <w:b/>
          <w:bCs/>
          <w:i/>
          <w:iCs/>
        </w:rPr>
        <w:t>humilhação</w:t>
      </w:r>
      <w:r w:rsidR="00E75102" w:rsidRPr="00E75102">
        <w:rPr>
          <w:i/>
          <w:iCs/>
        </w:rPr>
        <w:t xml:space="preserve"> capaz de gerar ofensa a direitos da personalidade”</w:t>
      </w:r>
      <w:r w:rsidR="00CA575E">
        <w:t xml:space="preserve"> </w:t>
      </w:r>
      <w:r w:rsidR="00CA575E" w:rsidRPr="00071305">
        <w:rPr>
          <w:sz w:val="20"/>
          <w:szCs w:val="18"/>
        </w:rPr>
        <w:t>(</w:t>
      </w:r>
      <w:r w:rsidR="001C7730" w:rsidRPr="00071305">
        <w:rPr>
          <w:sz w:val="20"/>
          <w:szCs w:val="18"/>
        </w:rPr>
        <w:t xml:space="preserve">Recurso Cível n. 5001880-55.2020.8.24.0079, rel. Juiz </w:t>
      </w:r>
      <w:r w:rsidR="00526539" w:rsidRPr="00071305">
        <w:rPr>
          <w:sz w:val="20"/>
          <w:szCs w:val="18"/>
        </w:rPr>
        <w:t>de direito Alexandre de Morais</w:t>
      </w:r>
      <w:r w:rsidR="006F056C" w:rsidRPr="00071305">
        <w:rPr>
          <w:sz w:val="20"/>
          <w:szCs w:val="18"/>
        </w:rPr>
        <w:t xml:space="preserve"> da Rosa,</w:t>
      </w:r>
      <w:r w:rsidR="00183BDA" w:rsidRPr="00071305">
        <w:rPr>
          <w:sz w:val="20"/>
          <w:szCs w:val="18"/>
        </w:rPr>
        <w:t xml:space="preserve"> 3ª Turma Recursal, j. em </w:t>
      </w:r>
      <w:r w:rsidR="00071305" w:rsidRPr="00071305">
        <w:rPr>
          <w:sz w:val="20"/>
          <w:szCs w:val="18"/>
        </w:rPr>
        <w:t>15.9.2021</w:t>
      </w:r>
      <w:r w:rsidR="00A4384E">
        <w:rPr>
          <w:sz w:val="20"/>
          <w:szCs w:val="18"/>
        </w:rPr>
        <w:t xml:space="preserve"> – grifou-se</w:t>
      </w:r>
      <w:r w:rsidR="00071305" w:rsidRPr="00071305">
        <w:rPr>
          <w:sz w:val="20"/>
          <w:szCs w:val="18"/>
        </w:rPr>
        <w:t>)</w:t>
      </w:r>
      <w:r w:rsidR="00E75102">
        <w:t>.</w:t>
      </w:r>
    </w:p>
    <w:p w14:paraId="0D41007D" w14:textId="0719FB41" w:rsidR="00E45313" w:rsidRPr="00E45313" w:rsidRDefault="002F2176" w:rsidP="00B1574C">
      <w:pPr>
        <w:pStyle w:val="SemEspaamento"/>
        <w:rPr>
          <w:i/>
          <w:iCs/>
        </w:rPr>
      </w:pPr>
      <w:r>
        <w:t xml:space="preserve">No mais, vale registrar que, caso não haja consequência para esse tipo de conduta perpetrada pelo requerido, </w:t>
      </w:r>
      <w:r w:rsidR="00ED481B">
        <w:t xml:space="preserve">estará </w:t>
      </w:r>
      <w:r w:rsidR="00ED481B" w:rsidRPr="00792E2B">
        <w:rPr>
          <w:u w:val="single"/>
        </w:rPr>
        <w:t>sendo</w:t>
      </w:r>
      <w:r w:rsidR="00ED481B">
        <w:t xml:space="preserve"> </w:t>
      </w:r>
      <w:r w:rsidR="00ED481B" w:rsidRPr="00792E2B">
        <w:rPr>
          <w:u w:val="single"/>
        </w:rPr>
        <w:t>chancelado</w:t>
      </w:r>
      <w:r w:rsidR="00ED481B">
        <w:t xml:space="preserve"> o “</w:t>
      </w:r>
      <w:r w:rsidR="00ED481B" w:rsidRPr="00792E2B">
        <w:rPr>
          <w:u w:val="single"/>
        </w:rPr>
        <w:t>direito</w:t>
      </w:r>
      <w:r w:rsidR="00ED481B">
        <w:t xml:space="preserve">” </w:t>
      </w:r>
      <w:r w:rsidR="00ED481B" w:rsidRPr="00792E2B">
        <w:rPr>
          <w:u w:val="single"/>
        </w:rPr>
        <w:t>de</w:t>
      </w:r>
      <w:r w:rsidR="00ED481B">
        <w:t xml:space="preserve"> </w:t>
      </w:r>
      <w:r w:rsidR="00ED481B" w:rsidRPr="00792E2B">
        <w:rPr>
          <w:u w:val="single"/>
        </w:rPr>
        <w:t>ofender</w:t>
      </w:r>
      <w:r w:rsidR="00ED481B">
        <w:t>, por diversas vezes, pessoa de que não se gosta ou que teve desavenças,</w:t>
      </w:r>
      <w:r w:rsidR="00ED481B" w:rsidRPr="00B1525B">
        <w:t xml:space="preserve"> </w:t>
      </w:r>
      <w:r w:rsidR="00ED481B">
        <w:t xml:space="preserve">perante um ente querido. </w:t>
      </w:r>
    </w:p>
    <w:p w14:paraId="0C3006DB" w14:textId="6EA2E5D6" w:rsidR="002F2176" w:rsidRPr="00F42DA8" w:rsidRDefault="00ED481B" w:rsidP="00B1574C">
      <w:pPr>
        <w:pStyle w:val="SemEspaamento"/>
        <w:rPr>
          <w:i/>
          <w:iCs/>
        </w:rPr>
      </w:pPr>
      <w:r>
        <w:t xml:space="preserve">Em outras palavras, </w:t>
      </w:r>
      <w:r w:rsidR="00E45313">
        <w:t xml:space="preserve">poder-se-ia até incentivar que esse tipo de comportamento insensato e inadmissível volte a ocorrer de forma reiterada, porquanto deixará de ter sido aplicado o </w:t>
      </w:r>
      <w:r w:rsidR="00E45313" w:rsidRPr="00EC330A">
        <w:rPr>
          <w:u w:val="single"/>
        </w:rPr>
        <w:t>caráter</w:t>
      </w:r>
      <w:r w:rsidR="00E45313">
        <w:t xml:space="preserve"> </w:t>
      </w:r>
      <w:r w:rsidR="00E45313" w:rsidRPr="00EC330A">
        <w:rPr>
          <w:u w:val="single"/>
        </w:rPr>
        <w:t>pedagógico</w:t>
      </w:r>
      <w:r w:rsidR="00E45313">
        <w:t xml:space="preserve"> inerente aos danos morais, que objetiva prevenir a ocorrência de novas condutas similares juridicamente reprováveis, a exemplo das humilhações, agressões e ofensivas à honra das autoras.</w:t>
      </w:r>
    </w:p>
    <w:p w14:paraId="44057343" w14:textId="47F3EF5B" w:rsidR="00F42DA8" w:rsidRPr="00E75102" w:rsidRDefault="00F42DA8" w:rsidP="00B1574C">
      <w:pPr>
        <w:pStyle w:val="SemEspaamento"/>
        <w:rPr>
          <w:i/>
          <w:iCs/>
        </w:rPr>
      </w:pPr>
      <w:r>
        <w:lastRenderedPageBreak/>
        <w:t xml:space="preserve">Desse modo, bem demonstrado o dever de indenização, as demandantes passam a </w:t>
      </w:r>
      <w:r w:rsidR="00595D20">
        <w:t xml:space="preserve">tratar sobre o </w:t>
      </w:r>
      <w:r w:rsidR="00595D20">
        <w:rPr>
          <w:i/>
          <w:iCs/>
        </w:rPr>
        <w:t>quantum</w:t>
      </w:r>
      <w:r w:rsidR="00595D20">
        <w:t xml:space="preserve"> pleiteado em razão da gravidade e quantidade das condutas ilícitas praticadas.</w:t>
      </w:r>
    </w:p>
    <w:p w14:paraId="052C5088" w14:textId="77777777" w:rsidR="00B1574C" w:rsidRPr="003B4CC0" w:rsidRDefault="00B1574C" w:rsidP="00AC0ED8">
      <w:pPr>
        <w:pStyle w:val="SemEspaamento"/>
        <w:numPr>
          <w:ilvl w:val="0"/>
          <w:numId w:val="0"/>
        </w:numPr>
        <w:ind w:left="1701"/>
      </w:pPr>
    </w:p>
    <w:p w14:paraId="4849002F" w14:textId="141B2EBC" w:rsidR="00093115" w:rsidRDefault="00504B9E" w:rsidP="00243128">
      <w:pPr>
        <w:pStyle w:val="Ttulo"/>
      </w:pPr>
      <w:r>
        <w:t>II</w:t>
      </w:r>
      <w:r w:rsidR="00093115">
        <w:t xml:space="preserve">I – DO </w:t>
      </w:r>
      <w:r w:rsidR="00093115" w:rsidRPr="00093115">
        <w:rPr>
          <w:i/>
          <w:iCs/>
        </w:rPr>
        <w:t>QUANTUM</w:t>
      </w:r>
      <w:r w:rsidR="00093115">
        <w:t xml:space="preserve"> INDENIZATÓRIO</w:t>
      </w:r>
    </w:p>
    <w:p w14:paraId="38DD4269" w14:textId="77777777" w:rsidR="00093115" w:rsidRPr="003B4CC0" w:rsidRDefault="00093115" w:rsidP="00AC0ED8">
      <w:pPr>
        <w:pStyle w:val="SemEspaamento"/>
        <w:numPr>
          <w:ilvl w:val="0"/>
          <w:numId w:val="0"/>
        </w:numPr>
        <w:ind w:left="1701"/>
      </w:pPr>
    </w:p>
    <w:p w14:paraId="4713EFE6" w14:textId="3A443582" w:rsidR="003A175C" w:rsidRDefault="00BD06C1" w:rsidP="00742163">
      <w:pPr>
        <w:pStyle w:val="SemEspaamento"/>
      </w:pPr>
      <w:r>
        <w:t xml:space="preserve">Por fim, Excelência, </w:t>
      </w:r>
      <w:r w:rsidR="005348C9">
        <w:t>as demandantes pedem vênia para expor que, conforme amplamente demonstrado ao longo desta petição, o requerido praticou pelo menos</w:t>
      </w:r>
      <w:r w:rsidR="0010038F">
        <w:t xml:space="preserve"> 10 ofensas, acusações e </w:t>
      </w:r>
      <w:r w:rsidR="00580E90">
        <w:t xml:space="preserve">humilhações </w:t>
      </w:r>
      <w:r w:rsidR="0010038F">
        <w:t>contra a primeira demandante</w:t>
      </w:r>
      <w:r w:rsidR="003A175C">
        <w:t xml:space="preserve">, entre elas, a </w:t>
      </w:r>
      <w:r w:rsidR="00747D58">
        <w:t>imputação de que teria comprado médicos no INSS e o primeiro lugar em vestibular de medicina no Rio de Janeiro, além de</w:t>
      </w:r>
      <w:r w:rsidR="008E7F01">
        <w:t xml:space="preserve"> alegar que Ivanir teria ocasionado a morte de seu marido Zeferino</w:t>
      </w:r>
      <w:r w:rsidR="00747D58">
        <w:t>.</w:t>
      </w:r>
    </w:p>
    <w:p w14:paraId="6DAD24AB" w14:textId="177F872A" w:rsidR="00093115" w:rsidRDefault="0010038F" w:rsidP="00742163">
      <w:pPr>
        <w:pStyle w:val="SemEspaamento"/>
      </w:pPr>
      <w:r>
        <w:t xml:space="preserve"> </w:t>
      </w:r>
      <w:r w:rsidR="008E7F01">
        <w:t xml:space="preserve">Além disso, Sérgio proferiu </w:t>
      </w:r>
      <w:r w:rsidR="00C900DC">
        <w:t xml:space="preserve">ao menos </w:t>
      </w:r>
      <w:r w:rsidR="00580E90">
        <w:t>8</w:t>
      </w:r>
      <w:r w:rsidR="00C900DC">
        <w:t xml:space="preserve"> </w:t>
      </w:r>
      <w:r w:rsidR="0040706E">
        <w:t>insultos humilhantes</w:t>
      </w:r>
      <w:r w:rsidR="00580E90">
        <w:t xml:space="preserve"> </w:t>
      </w:r>
      <w:r w:rsidR="00595E3F">
        <w:t xml:space="preserve">contra a segunda autora, </w:t>
      </w:r>
      <w:r w:rsidR="0040706E">
        <w:t xml:space="preserve">como </w:t>
      </w:r>
      <w:r w:rsidR="003A175C">
        <w:t xml:space="preserve">a fala de que </w:t>
      </w:r>
      <w:r w:rsidR="008E7F01">
        <w:t xml:space="preserve">Tailiny </w:t>
      </w:r>
      <w:r w:rsidR="003A175C">
        <w:t xml:space="preserve">não </w:t>
      </w:r>
      <w:r w:rsidR="00310A43">
        <w:t xml:space="preserve">é </w:t>
      </w:r>
      <w:r w:rsidR="003A175C">
        <w:t xml:space="preserve">filha de Zeferino e que seria uma criada, </w:t>
      </w:r>
      <w:r w:rsidR="00595E3F">
        <w:t xml:space="preserve">o que revela a ampla gravidade da conduta </w:t>
      </w:r>
      <w:r w:rsidR="003A175C">
        <w:t xml:space="preserve">praticada </w:t>
      </w:r>
      <w:r w:rsidR="00310A43">
        <w:t xml:space="preserve">pelo requerido </w:t>
      </w:r>
      <w:r w:rsidR="00595E3F">
        <w:t>e que merece ser devidamente</w:t>
      </w:r>
      <w:r>
        <w:t xml:space="preserve"> </w:t>
      </w:r>
      <w:r w:rsidR="00595E3F">
        <w:t xml:space="preserve">sopesada no momento da fixação do </w:t>
      </w:r>
      <w:r w:rsidR="003A175C">
        <w:t>valor da indenização.</w:t>
      </w:r>
    </w:p>
    <w:p w14:paraId="182C4225" w14:textId="61413B8B" w:rsidR="003A175C" w:rsidRPr="00093115" w:rsidRDefault="00310A43" w:rsidP="00742163">
      <w:pPr>
        <w:pStyle w:val="SemEspaamento"/>
      </w:pPr>
      <w:r>
        <w:t xml:space="preserve">Desse modo, considerando essas circunstâncias peculiares do caso vertente, </w:t>
      </w:r>
      <w:r w:rsidR="00C838B7">
        <w:t>as autoras pugnam pela condenação do requerido ao pagamento de indenização por danos morais no valor de</w:t>
      </w:r>
      <w:r w:rsidR="007C438E">
        <w:t>, pelo menos,</w:t>
      </w:r>
      <w:r w:rsidR="00C838B7">
        <w:t xml:space="preserve"> R$ 20.000,00 </w:t>
      </w:r>
      <w:r w:rsidR="00C838B7" w:rsidRPr="0073438A">
        <w:rPr>
          <w:sz w:val="20"/>
          <w:szCs w:val="18"/>
        </w:rPr>
        <w:t>(vinte mil reais)</w:t>
      </w:r>
      <w:r w:rsidR="00C838B7">
        <w:t xml:space="preserve"> para cada, como forma de inibir novos comportamentos humilhantes e deploráveis por parte do</w:t>
      </w:r>
      <w:r w:rsidR="0073438A">
        <w:t xml:space="preserve"> demandado.</w:t>
      </w:r>
      <w:r w:rsidR="00C838B7">
        <w:t xml:space="preserve"> </w:t>
      </w:r>
    </w:p>
    <w:p w14:paraId="3ED2B9F0" w14:textId="77777777" w:rsidR="007C01C2" w:rsidRPr="00D41CF2" w:rsidRDefault="007C01C2" w:rsidP="00AC0ED8">
      <w:pPr>
        <w:pStyle w:val="SemEspaamento"/>
        <w:numPr>
          <w:ilvl w:val="0"/>
          <w:numId w:val="0"/>
        </w:numPr>
        <w:ind w:left="1701"/>
      </w:pPr>
    </w:p>
    <w:p w14:paraId="4785CA17" w14:textId="468DD422" w:rsidR="007762E7" w:rsidRDefault="007762E7" w:rsidP="007762E7">
      <w:pPr>
        <w:pStyle w:val="Ttulo"/>
      </w:pPr>
      <w:r>
        <w:t>IV – DA PRODUÇÃO DE PROVAS</w:t>
      </w:r>
    </w:p>
    <w:p w14:paraId="72A6B9E1" w14:textId="77777777" w:rsidR="007762E7" w:rsidRPr="00161D00" w:rsidRDefault="007762E7" w:rsidP="00AC0ED8">
      <w:pPr>
        <w:pStyle w:val="SemEspaamento"/>
        <w:numPr>
          <w:ilvl w:val="0"/>
          <w:numId w:val="0"/>
        </w:numPr>
        <w:ind w:left="1701"/>
      </w:pPr>
    </w:p>
    <w:p w14:paraId="0135F1AA" w14:textId="659F463A" w:rsidR="007762E7" w:rsidRDefault="007762E7" w:rsidP="007762E7">
      <w:pPr>
        <w:pStyle w:val="SemEspaamento"/>
      </w:pPr>
      <w:r>
        <w:t xml:space="preserve">Mesmo certas de que a prova que acompanha esta petição inicial já é mais do que o suficiente para comprovar </w:t>
      </w:r>
      <w:r w:rsidR="002F74C4">
        <w:t xml:space="preserve">o fato constitutivo de seu direito </w:t>
      </w:r>
      <w:r w:rsidR="002F74C4" w:rsidRPr="002F74C4">
        <w:rPr>
          <w:sz w:val="20"/>
          <w:szCs w:val="18"/>
        </w:rPr>
        <w:t>(art. 373, I, do CPC)</w:t>
      </w:r>
      <w:r w:rsidR="002F74C4">
        <w:t xml:space="preserve">, as </w:t>
      </w:r>
      <w:r w:rsidRPr="00C0428C">
        <w:t>autor</w:t>
      </w:r>
      <w:r w:rsidR="002F74C4">
        <w:t>a</w:t>
      </w:r>
      <w:r>
        <w:t>s</w:t>
      </w:r>
      <w:r w:rsidRPr="00C0428C">
        <w:t xml:space="preserve"> </w:t>
      </w:r>
      <w:r>
        <w:t xml:space="preserve">não deixarão de </w:t>
      </w:r>
      <w:r w:rsidRPr="00C0428C">
        <w:t xml:space="preserve">produzir </w:t>
      </w:r>
      <w:r w:rsidR="008F1ECA">
        <w:t>outras</w:t>
      </w:r>
      <w:r w:rsidRPr="00C0428C">
        <w:t xml:space="preserve"> provas em direito </w:t>
      </w:r>
      <w:r w:rsidR="00CB7F6E">
        <w:t>admitidas</w:t>
      </w:r>
      <w:r w:rsidRPr="00C0428C">
        <w:t>,</w:t>
      </w:r>
      <w:r>
        <w:t xml:space="preserve"> em especial a </w:t>
      </w:r>
      <w:r w:rsidR="00363678">
        <w:t xml:space="preserve">documental e </w:t>
      </w:r>
      <w:r w:rsidRPr="00C0428C">
        <w:t>testemunhal</w:t>
      </w:r>
      <w:r w:rsidR="008F1ECA">
        <w:t xml:space="preserve">, </w:t>
      </w:r>
      <w:r>
        <w:t>sem prejuízo de outras que, porventura, venham a ser necessárias</w:t>
      </w:r>
      <w:r w:rsidRPr="00C0428C">
        <w:t>.</w:t>
      </w:r>
    </w:p>
    <w:p w14:paraId="0D84C33A" w14:textId="2D4A7783" w:rsidR="007762E7" w:rsidRDefault="007762E7" w:rsidP="007762E7">
      <w:pPr>
        <w:pStyle w:val="SemEspaamento"/>
      </w:pPr>
      <w:r w:rsidRPr="00C0428C">
        <w:t>A prova documental</w:t>
      </w:r>
      <w:r>
        <w:t xml:space="preserve"> se sustenta</w:t>
      </w:r>
      <w:r w:rsidR="008F1ECA">
        <w:t xml:space="preserve">, sobretudo, na ata notarial que registrou o teor das ofensas, </w:t>
      </w:r>
      <w:r w:rsidR="00363678">
        <w:t xml:space="preserve">constrangimentos e </w:t>
      </w:r>
      <w:r w:rsidR="008F1ECA">
        <w:t xml:space="preserve">humilhações </w:t>
      </w:r>
      <w:r w:rsidR="00363678">
        <w:t>que foram praticados por Sérgio contra as demandantes e</w:t>
      </w:r>
      <w:r>
        <w:t>, entre</w:t>
      </w:r>
      <w:r w:rsidRPr="00C0428C">
        <w:t xml:space="preserve"> </w:t>
      </w:r>
      <w:r>
        <w:t>outras, as</w:t>
      </w:r>
      <w:r w:rsidRPr="00C0428C">
        <w:t xml:space="preserve"> que se</w:t>
      </w:r>
      <w:r>
        <w:t xml:space="preserve"> possa</w:t>
      </w:r>
      <w:r w:rsidRPr="00C0428C">
        <w:t xml:space="preserve"> </w:t>
      </w:r>
      <w:r>
        <w:t>entender pertinentes no decorrer desta ação</w:t>
      </w:r>
      <w:r w:rsidRPr="00C0428C">
        <w:t>.</w:t>
      </w:r>
    </w:p>
    <w:p w14:paraId="66DEBC8D" w14:textId="6693197E" w:rsidR="007762E7" w:rsidRDefault="007762E7" w:rsidP="00243128">
      <w:pPr>
        <w:pStyle w:val="SemEspaamento"/>
      </w:pPr>
      <w:r w:rsidRPr="00C0428C">
        <w:lastRenderedPageBreak/>
        <w:t xml:space="preserve">Quanto à prova testemunhal, cujo rol será oportunamente apresentado, </w:t>
      </w:r>
      <w:r>
        <w:t xml:space="preserve">acaso Vossa Excelência entenda ser </w:t>
      </w:r>
      <w:r w:rsidRPr="00C0428C">
        <w:t xml:space="preserve">indispensável a </w:t>
      </w:r>
      <w:r>
        <w:t xml:space="preserve">sua realização, a </w:t>
      </w:r>
      <w:r w:rsidRPr="00C0428C">
        <w:t>oitiva</w:t>
      </w:r>
      <w:r>
        <w:t>, entre outros,</w:t>
      </w:r>
      <w:r w:rsidRPr="00C0428C">
        <w:t xml:space="preserve"> daqueles</w:t>
      </w:r>
      <w:r>
        <w:t xml:space="preserve"> que </w:t>
      </w:r>
      <w:r w:rsidR="00363678">
        <w:t>tomaram conhecimento do áudio encaminhado pelo requerido</w:t>
      </w:r>
      <w:r>
        <w:t>.</w:t>
      </w:r>
    </w:p>
    <w:p w14:paraId="7F7BB2C2" w14:textId="77777777" w:rsidR="007762E7" w:rsidRPr="00555C2B" w:rsidRDefault="007762E7" w:rsidP="00AC0ED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B13E064" w14:textId="09F462B7" w:rsidR="000169F1" w:rsidRPr="00136102" w:rsidRDefault="00093115" w:rsidP="00243128">
      <w:pPr>
        <w:pStyle w:val="Ttulo"/>
      </w:pPr>
      <w:r>
        <w:t>V</w:t>
      </w:r>
      <w:r w:rsidR="000169F1">
        <w:t xml:space="preserve"> – REQUERIMENTOS </w:t>
      </w:r>
    </w:p>
    <w:p w14:paraId="44944813" w14:textId="77777777" w:rsidR="000169F1" w:rsidRPr="00555C2B" w:rsidRDefault="000169F1" w:rsidP="00AC0ED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79DE28A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4F086F3F" w14:textId="77777777" w:rsidR="000169F1" w:rsidRPr="00555C2B" w:rsidRDefault="000169F1" w:rsidP="00AC0ED8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16C7C37" w14:textId="147C2BF7" w:rsidR="00991986" w:rsidRPr="00675394" w:rsidRDefault="00991986" w:rsidP="00991986">
      <w:pPr>
        <w:pStyle w:val="SemEspaamento"/>
        <w:numPr>
          <w:ilvl w:val="0"/>
          <w:numId w:val="2"/>
        </w:numPr>
        <w:ind w:left="0" w:firstLine="1418"/>
      </w:pPr>
      <w:r>
        <w:t xml:space="preserve">a citação do requerido, inclusive por meio de </w:t>
      </w:r>
      <w:r>
        <w:rPr>
          <w:i/>
          <w:iCs/>
        </w:rPr>
        <w:t>whatsapp</w:t>
      </w:r>
      <w:r w:rsidR="009D022E">
        <w:t xml:space="preserve"> </w:t>
      </w:r>
      <w:r w:rsidR="00321E5F">
        <w:t>indicado</w:t>
      </w:r>
      <w:r w:rsidR="009D022E">
        <w:t xml:space="preserve"> na sua qualificação</w:t>
      </w:r>
      <w:r>
        <w:t xml:space="preserve">, para, querendo, oferecer resposta, </w:t>
      </w:r>
      <w:r w:rsidRPr="00F7702F">
        <w:rPr>
          <w:szCs w:val="24"/>
        </w:rPr>
        <w:t>sob pena de revelia e confissão, a teor do art. 341 do CPC;</w:t>
      </w:r>
    </w:p>
    <w:p w14:paraId="49E63341" w14:textId="1F2CB6C5" w:rsidR="00991986" w:rsidRDefault="00991986" w:rsidP="00991986">
      <w:pPr>
        <w:pStyle w:val="SemEspaamento"/>
        <w:numPr>
          <w:ilvl w:val="0"/>
          <w:numId w:val="2"/>
        </w:numPr>
        <w:ind w:left="0" w:firstLine="1418"/>
      </w:pPr>
      <w:r>
        <w:t xml:space="preserve">a produção de todas as provas </w:t>
      </w:r>
      <w:r w:rsidR="00A45CE1">
        <w:t>permitidas</w:t>
      </w:r>
      <w:r>
        <w:t xml:space="preserve"> em direito;</w:t>
      </w:r>
    </w:p>
    <w:p w14:paraId="134DD432" w14:textId="72B3697B" w:rsidR="000169F1" w:rsidRDefault="00991986" w:rsidP="00991986">
      <w:pPr>
        <w:pStyle w:val="SemEspaamento"/>
        <w:numPr>
          <w:ilvl w:val="0"/>
          <w:numId w:val="2"/>
        </w:numPr>
        <w:ind w:left="0" w:firstLine="1418"/>
      </w:pPr>
      <w:r>
        <w:t>a procedência da demanda, nos termos da exordial, para</w:t>
      </w:r>
      <w:r w:rsidRPr="006F11E3">
        <w:t xml:space="preserve"> </w:t>
      </w:r>
      <w:r>
        <w:t>condenar o demandado ao pagamento de</w:t>
      </w:r>
      <w:r w:rsidR="006324BD">
        <w:t>, pelo menos,</w:t>
      </w:r>
      <w:r>
        <w:t xml:space="preserve"> R$ 20.000,00 </w:t>
      </w:r>
      <w:r w:rsidRPr="008309D7">
        <w:rPr>
          <w:sz w:val="20"/>
          <w:szCs w:val="18"/>
        </w:rPr>
        <w:t>(vinte mil reais)</w:t>
      </w:r>
      <w:r>
        <w:t xml:space="preserve"> de indenização por danos morais para cada autora</w:t>
      </w:r>
      <w:r w:rsidR="00992C1B">
        <w:t>,</w:t>
      </w:r>
      <w:r w:rsidR="00B54919">
        <w:t xml:space="preserve"> podendo ess</w:t>
      </w:r>
      <w:r w:rsidR="00987948">
        <w:t>e</w:t>
      </w:r>
      <w:r w:rsidR="00B54919">
        <w:t xml:space="preserve"> </w:t>
      </w:r>
      <w:r w:rsidR="00987948">
        <w:t xml:space="preserve">montante </w:t>
      </w:r>
      <w:r w:rsidR="0027144C">
        <w:t>ser</w:t>
      </w:r>
      <w:r w:rsidR="00B54919">
        <w:t xml:space="preserve"> aumentad</w:t>
      </w:r>
      <w:r w:rsidR="00987948">
        <w:t>o</w:t>
      </w:r>
      <w:r w:rsidR="0027144C">
        <w:t>,</w:t>
      </w:r>
      <w:r w:rsidR="0027144C" w:rsidRPr="0027144C">
        <w:t xml:space="preserve"> </w:t>
      </w:r>
      <w:r w:rsidR="0027144C">
        <w:t xml:space="preserve">a critério de Vossa Excelência, </w:t>
      </w:r>
      <w:r w:rsidR="00B54919">
        <w:t xml:space="preserve">por conta da </w:t>
      </w:r>
      <w:r w:rsidR="0027144C">
        <w:t>gravidade da</w:t>
      </w:r>
      <w:r w:rsidR="00B54919">
        <w:t xml:space="preserve">s </w:t>
      </w:r>
      <w:r w:rsidR="0027144C">
        <w:t xml:space="preserve">reiteradas </w:t>
      </w:r>
      <w:r w:rsidR="00B54919">
        <w:t xml:space="preserve">condutas ilícitas praticadas, </w:t>
      </w:r>
      <w:r w:rsidR="00992C1B">
        <w:t>acrescidos de juros e correção monetária</w:t>
      </w:r>
      <w:r w:rsidR="008309D7">
        <w:t>, nos termos da legislação vigente;</w:t>
      </w:r>
    </w:p>
    <w:p w14:paraId="391BD4DD" w14:textId="631A8BE6" w:rsidR="000169F1" w:rsidRDefault="008309D7" w:rsidP="00161D00">
      <w:pPr>
        <w:pStyle w:val="SemEspaamento"/>
        <w:numPr>
          <w:ilvl w:val="0"/>
          <w:numId w:val="2"/>
        </w:numPr>
        <w:ind w:left="0" w:firstLine="1418"/>
      </w:pPr>
      <w:r>
        <w:t>a condenação do requerido ao pagamento das custas processuais e honorários de sucumbência, no percentual estabelecido pelo art. 85, §2º, do CPC;</w:t>
      </w:r>
    </w:p>
    <w:p w14:paraId="64EC5017" w14:textId="37933A5C" w:rsidR="00301B1F" w:rsidRDefault="00301B1F" w:rsidP="00301B1F">
      <w:pPr>
        <w:pStyle w:val="SemEspaamento"/>
      </w:pPr>
      <w:r>
        <w:t xml:space="preserve">Dá-se à causa, para efeitos fiscais, o valor de R$ 20.000,00 </w:t>
      </w:r>
      <w:r w:rsidRPr="00301B1F">
        <w:rPr>
          <w:sz w:val="20"/>
          <w:szCs w:val="18"/>
        </w:rPr>
        <w:t>(vinte mil reais)</w:t>
      </w:r>
      <w:r>
        <w:t>, que constitui o proveito econômico individualizado de cada autora</w:t>
      </w:r>
      <w:r w:rsidR="00896512">
        <w:t>.</w:t>
      </w:r>
    </w:p>
    <w:p w14:paraId="6F37E159" w14:textId="77777777" w:rsidR="00301B1F" w:rsidRPr="00555C2B" w:rsidRDefault="00301B1F" w:rsidP="00301B1F">
      <w:pPr>
        <w:pStyle w:val="SemEspaamento"/>
        <w:numPr>
          <w:ilvl w:val="0"/>
          <w:numId w:val="0"/>
        </w:numPr>
        <w:rPr>
          <w:sz w:val="10"/>
          <w:szCs w:val="8"/>
        </w:rPr>
      </w:pPr>
    </w:p>
    <w:p w14:paraId="7BC200FE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40804F7" w14:textId="77777777" w:rsidR="000169F1" w:rsidRPr="00C12BB1" w:rsidRDefault="000169F1" w:rsidP="00C12BB1">
      <w:pPr>
        <w:pStyle w:val="SemEspaamento"/>
        <w:numPr>
          <w:ilvl w:val="0"/>
          <w:numId w:val="0"/>
        </w:numPr>
        <w:rPr>
          <w:sz w:val="18"/>
          <w:szCs w:val="16"/>
        </w:rPr>
      </w:pPr>
    </w:p>
    <w:p w14:paraId="72B3654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9E7F13C" w14:textId="63E636CD" w:rsidR="000169F1" w:rsidRPr="00555C2B" w:rsidRDefault="000169F1" w:rsidP="00555C2B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E3D17">
        <w:rPr>
          <w:rFonts w:ascii="Arial" w:eastAsia="Calibri" w:hAnsi="Arial" w:cs="Times New Roman"/>
          <w:noProof/>
          <w:sz w:val="24"/>
          <w:szCs w:val="24"/>
        </w:rPr>
        <w:t>28 de fevereiro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F90AEA1" w14:textId="77777777" w:rsidR="00C12BB1" w:rsidRDefault="00C12BB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pt"/>
        </w:rPr>
      </w:pPr>
    </w:p>
    <w:p w14:paraId="220E7D08" w14:textId="77777777" w:rsidR="00C12BB1" w:rsidRPr="00161D00" w:rsidRDefault="00C12BB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8"/>
          <w:szCs w:val="28"/>
          <w:lang w:val="pt"/>
        </w:rPr>
      </w:pPr>
    </w:p>
    <w:p w14:paraId="321E6C9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73819CDD" w14:textId="591D8257" w:rsidR="00EE2BB2" w:rsidRPr="00555C2B" w:rsidRDefault="00EE029A" w:rsidP="00555C2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C08572A" w14:textId="6E5991B5" w:rsidR="00C936BC" w:rsidRPr="002521ED" w:rsidRDefault="00C936BC" w:rsidP="00C936BC">
      <w:pPr>
        <w:pStyle w:val="Ttulo2"/>
        <w:ind w:left="0"/>
        <w:rPr>
          <w:u w:val="single"/>
        </w:rPr>
      </w:pPr>
      <w:r w:rsidRPr="002521ED">
        <w:rPr>
          <w:u w:val="single"/>
        </w:rPr>
        <w:lastRenderedPageBreak/>
        <w:t xml:space="preserve">DOCUMENTOS QUE </w:t>
      </w:r>
      <w:r>
        <w:rPr>
          <w:u w:val="single"/>
        </w:rPr>
        <w:t>ACOMPANHAM</w:t>
      </w:r>
      <w:r w:rsidRPr="002521ED">
        <w:rPr>
          <w:u w:val="single"/>
        </w:rPr>
        <w:t xml:space="preserve"> ESTA </w:t>
      </w:r>
      <w:r>
        <w:rPr>
          <w:u w:val="single"/>
        </w:rPr>
        <w:t>PETIÇÃO</w:t>
      </w:r>
      <w:r w:rsidR="008D7829">
        <w:rPr>
          <w:u w:val="single"/>
        </w:rPr>
        <w:t xml:space="preserve"> </w:t>
      </w:r>
      <w:r w:rsidRPr="002521ED">
        <w:rPr>
          <w:u w:val="single"/>
        </w:rPr>
        <w:t>INICIAL</w:t>
      </w:r>
      <w:r w:rsidR="008D7829">
        <w:rPr>
          <w:u w:val="single"/>
        </w:rPr>
        <w:t>:</w:t>
      </w:r>
      <w:r w:rsidRPr="002521ED">
        <w:rPr>
          <w:u w:val="single"/>
        </w:rPr>
        <w:t xml:space="preserve"> </w:t>
      </w:r>
    </w:p>
    <w:p w14:paraId="2704AAD2" w14:textId="77777777" w:rsidR="00C936BC" w:rsidRPr="00B2672B" w:rsidRDefault="00C936BC" w:rsidP="00C936BC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</w:t>
      </w:r>
      <w:r>
        <w:rPr>
          <w:rFonts w:ascii="Arial" w:hAnsi="Arial" w:cs="Arial"/>
        </w:rPr>
        <w:t>ões;</w:t>
      </w:r>
    </w:p>
    <w:p w14:paraId="7919F57B" w14:textId="48BE0E6E" w:rsidR="00C936BC" w:rsidRPr="00B2672B" w:rsidRDefault="00C936BC" w:rsidP="00C936BC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Certidão de óbito de Zeferino Parizotto;</w:t>
      </w:r>
    </w:p>
    <w:p w14:paraId="0DD1B461" w14:textId="2A7E1A5A" w:rsidR="00A13553" w:rsidRPr="00A13553" w:rsidRDefault="00C936BC" w:rsidP="00C936BC">
      <w:pPr>
        <w:spacing w:after="0"/>
        <w:rPr>
          <w:rFonts w:ascii="Arial" w:hAnsi="Arial" w:cs="Arial"/>
          <w:bCs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="00A13553">
        <w:rPr>
          <w:rFonts w:ascii="Arial" w:hAnsi="Arial" w:cs="Arial"/>
          <w:bCs/>
        </w:rPr>
        <w:t>: Notas fiscais pelos serviços contratados do Hospital Vila Nova Star;</w:t>
      </w:r>
    </w:p>
    <w:p w14:paraId="73EB5C8D" w14:textId="0E13F38C" w:rsidR="00C936BC" w:rsidRPr="00B2672B" w:rsidRDefault="00A13553" w:rsidP="00C936BC">
      <w:pPr>
        <w:spacing w:after="0"/>
        <w:rPr>
          <w:rFonts w:ascii="Arial" w:hAnsi="Arial" w:cs="Arial"/>
        </w:rPr>
      </w:pPr>
      <w:r>
        <w:rPr>
          <w:rFonts w:ascii="Arial" w:hAnsi="Arial" w:cs="Arial"/>
          <w:b/>
        </w:rPr>
        <w:t>Doc. 3-A</w:t>
      </w:r>
      <w:r w:rsidR="00C936BC" w:rsidRPr="00B2672B">
        <w:rPr>
          <w:rFonts w:ascii="Arial" w:hAnsi="Arial" w:cs="Arial"/>
        </w:rPr>
        <w:t xml:space="preserve">: </w:t>
      </w:r>
      <w:r w:rsidR="00C936BC">
        <w:rPr>
          <w:rFonts w:ascii="Arial" w:hAnsi="Arial" w:cs="Arial"/>
        </w:rPr>
        <w:t>Informações sobre a estrutura do Hospital Vila Nova Star</w:t>
      </w:r>
      <w:r w:rsidR="00FE61BD">
        <w:rPr>
          <w:rFonts w:ascii="Arial" w:hAnsi="Arial" w:cs="Arial"/>
        </w:rPr>
        <w:t xml:space="preserve"> e notas fiscais pagas pelo serviço contratado</w:t>
      </w:r>
      <w:r w:rsidR="00C936BC">
        <w:rPr>
          <w:rFonts w:ascii="Arial" w:hAnsi="Arial" w:cs="Arial"/>
        </w:rPr>
        <w:t>;</w:t>
      </w:r>
    </w:p>
    <w:p w14:paraId="274A8A94" w14:textId="359770F4" w:rsidR="00C936BC" w:rsidRDefault="00C936BC" w:rsidP="00C936BC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 xml:space="preserve">: </w:t>
      </w:r>
      <w:r w:rsidR="009C0C41">
        <w:rPr>
          <w:rFonts w:ascii="Arial" w:hAnsi="Arial" w:cs="Arial"/>
        </w:rPr>
        <w:t>Reportagens sobre as autoridades e celebridades que frequentam o Hospital Vila Nova Star</w:t>
      </w:r>
      <w:r>
        <w:rPr>
          <w:rFonts w:ascii="Arial" w:hAnsi="Arial" w:cs="Arial"/>
        </w:rPr>
        <w:t>;</w:t>
      </w:r>
    </w:p>
    <w:p w14:paraId="71B32542" w14:textId="5D05B5C2" w:rsidR="00C936BC" w:rsidRPr="00B2672B" w:rsidRDefault="00C936BC" w:rsidP="00C936BC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 xml:space="preserve">: </w:t>
      </w:r>
      <w:r w:rsidR="001128FB">
        <w:rPr>
          <w:rFonts w:ascii="Arial" w:hAnsi="Arial" w:cs="Arial"/>
        </w:rPr>
        <w:t xml:space="preserve">Ata notarial sobre a conversa que a segunda autora teve com o requerido, </w:t>
      </w:r>
      <w:r w:rsidR="00E555C1">
        <w:rPr>
          <w:rFonts w:ascii="Arial" w:hAnsi="Arial" w:cs="Arial"/>
        </w:rPr>
        <w:t>na qual</w:t>
      </w:r>
      <w:r w:rsidR="001128FB">
        <w:rPr>
          <w:rFonts w:ascii="Arial" w:hAnsi="Arial" w:cs="Arial"/>
        </w:rPr>
        <w:t xml:space="preserve"> foram proferidas as ofensas, humilhações e acusações</w:t>
      </w:r>
      <w:r>
        <w:rPr>
          <w:rFonts w:ascii="Arial" w:hAnsi="Arial" w:cs="Arial"/>
        </w:rPr>
        <w:t>;</w:t>
      </w:r>
    </w:p>
    <w:p w14:paraId="321B39E3" w14:textId="10000578" w:rsidR="00131BEB" w:rsidRDefault="00C936BC" w:rsidP="00EE2BB2">
      <w:pPr>
        <w:spacing w:after="0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 xml:space="preserve">: </w:t>
      </w:r>
      <w:r w:rsidR="001128FB">
        <w:rPr>
          <w:rFonts w:ascii="Arial" w:hAnsi="Arial" w:cs="Arial"/>
        </w:rPr>
        <w:t>Áudio encaminhado pelo requerido à segunda demandante</w:t>
      </w:r>
      <w:r w:rsidR="00145C23">
        <w:rPr>
          <w:rFonts w:ascii="Arial" w:hAnsi="Arial" w:cs="Arial"/>
        </w:rPr>
        <w:t>;</w:t>
      </w:r>
    </w:p>
    <w:p w14:paraId="6EFC364B" w14:textId="2586E617" w:rsidR="00145C23" w:rsidRPr="000169F1" w:rsidRDefault="00145C23" w:rsidP="00EE2BB2">
      <w:pPr>
        <w:spacing w:after="0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7</w:t>
      </w:r>
      <w:r w:rsidRPr="00B2672B">
        <w:rPr>
          <w:rFonts w:ascii="Arial" w:hAnsi="Arial" w:cs="Arial"/>
        </w:rPr>
        <w:t xml:space="preserve">: </w:t>
      </w:r>
      <w:r w:rsidR="00843CE5">
        <w:rPr>
          <w:rFonts w:ascii="Arial" w:hAnsi="Arial" w:cs="Arial"/>
        </w:rPr>
        <w:t>Relatório de acompanhamento psicológico da segunda autora</w:t>
      </w:r>
      <w:r>
        <w:rPr>
          <w:rFonts w:ascii="Arial" w:hAnsi="Arial" w:cs="Arial"/>
        </w:rPr>
        <w:t>.</w:t>
      </w:r>
    </w:p>
    <w:sectPr w:rsidR="00145C23" w:rsidRPr="000169F1" w:rsidSect="003A5E40">
      <w:headerReference w:type="default" r:id="rId11"/>
      <w:footerReference w:type="default" r:id="rId12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1DE13" w14:textId="77777777" w:rsidR="001C4526" w:rsidRDefault="001C4526" w:rsidP="00943258">
      <w:pPr>
        <w:spacing w:after="0" w:line="240" w:lineRule="auto"/>
      </w:pPr>
      <w:r>
        <w:separator/>
      </w:r>
    </w:p>
  </w:endnote>
  <w:endnote w:type="continuationSeparator" w:id="0">
    <w:p w14:paraId="328FB9F5" w14:textId="77777777" w:rsidR="001C4526" w:rsidRDefault="001C4526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654E66A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14356F0" wp14:editId="5F6AF94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781209224" name="Imagem 17812092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C432D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E91DBA" w14:textId="77777777" w:rsidR="001C4526" w:rsidRDefault="001C4526" w:rsidP="00943258">
      <w:pPr>
        <w:spacing w:after="0" w:line="240" w:lineRule="auto"/>
      </w:pPr>
      <w:r>
        <w:separator/>
      </w:r>
    </w:p>
  </w:footnote>
  <w:footnote w:type="continuationSeparator" w:id="0">
    <w:p w14:paraId="599A1C2E" w14:textId="77777777" w:rsidR="001C4526" w:rsidRDefault="001C4526" w:rsidP="00943258">
      <w:pPr>
        <w:spacing w:after="0" w:line="240" w:lineRule="auto"/>
      </w:pPr>
      <w:r>
        <w:continuationSeparator/>
      </w:r>
    </w:p>
  </w:footnote>
  <w:footnote w:id="1">
    <w:p w14:paraId="127E331D" w14:textId="45ACC69C" w:rsidR="00AE678A" w:rsidRPr="00AE678A" w:rsidRDefault="00AE678A" w:rsidP="003476CB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3476CB">
        <w:rPr>
          <w:rFonts w:ascii="Arial" w:hAnsi="Arial" w:cs="Arial"/>
          <w:i/>
          <w:iCs/>
          <w:sz w:val="18"/>
          <w:szCs w:val="18"/>
        </w:rPr>
        <w:t>Vide</w:t>
      </w:r>
      <w:r w:rsidRPr="003476CB">
        <w:rPr>
          <w:rFonts w:ascii="Arial" w:hAnsi="Arial" w:cs="Arial"/>
          <w:sz w:val="18"/>
          <w:szCs w:val="18"/>
        </w:rPr>
        <w:t xml:space="preserve">: </w:t>
      </w:r>
      <w:hyperlink r:id="rId1" w:history="1">
        <w:r w:rsidRPr="003476CB">
          <w:rPr>
            <w:rStyle w:val="Hyperlink"/>
            <w:rFonts w:ascii="Arial" w:hAnsi="Arial" w:cs="Arial"/>
            <w:sz w:val="18"/>
            <w:szCs w:val="18"/>
          </w:rPr>
          <w:t>https://www.metropoles.com/colunas/leo-dias/presenca-de-gusttavo-lima-em-centro-cirurgico-agita-hospital-em-sp</w:t>
        </w:r>
      </w:hyperlink>
      <w:r w:rsidRPr="003476CB">
        <w:rPr>
          <w:rFonts w:ascii="Arial" w:hAnsi="Arial" w:cs="Arial"/>
          <w:sz w:val="18"/>
          <w:szCs w:val="18"/>
        </w:rPr>
        <w:t xml:space="preserve"> e </w:t>
      </w:r>
      <w:hyperlink r:id="rId2" w:history="1">
        <w:r w:rsidR="003476CB" w:rsidRPr="003476CB">
          <w:rPr>
            <w:rStyle w:val="Hyperlink"/>
            <w:rFonts w:ascii="Arial" w:hAnsi="Arial" w:cs="Arial"/>
            <w:sz w:val="18"/>
            <w:szCs w:val="18"/>
          </w:rPr>
          <w:t>https://www.cnnbrasil.com.br/politica/bolsonaro-hospital-sao-paulo-sp-cirurgias/</w:t>
        </w:r>
      </w:hyperlink>
      <w:r w:rsidR="003476CB" w:rsidRPr="003476CB">
        <w:rPr>
          <w:rFonts w:ascii="Arial" w:hAnsi="Arial" w:cs="Arial"/>
          <w:sz w:val="18"/>
          <w:szCs w:val="18"/>
        </w:rPr>
        <w:t>.</w:t>
      </w:r>
      <w:r w:rsidRPr="003476CB">
        <w:rPr>
          <w:sz w:val="18"/>
          <w:szCs w:val="18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7A9CB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2C4A836" wp14:editId="5D75F4F6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985059615" name="Imagem 198505961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6C9A0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02F3ED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8ADEC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988127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187"/>
    <w:rsid w:val="00002F6B"/>
    <w:rsid w:val="00003F31"/>
    <w:rsid w:val="00004B20"/>
    <w:rsid w:val="00011788"/>
    <w:rsid w:val="000117B7"/>
    <w:rsid w:val="00015C0E"/>
    <w:rsid w:val="0001615E"/>
    <w:rsid w:val="000169F1"/>
    <w:rsid w:val="00020F64"/>
    <w:rsid w:val="00031B9A"/>
    <w:rsid w:val="00033313"/>
    <w:rsid w:val="0004298B"/>
    <w:rsid w:val="0005093A"/>
    <w:rsid w:val="00057FE3"/>
    <w:rsid w:val="00063EF5"/>
    <w:rsid w:val="000666F3"/>
    <w:rsid w:val="00071305"/>
    <w:rsid w:val="0008470C"/>
    <w:rsid w:val="0009144E"/>
    <w:rsid w:val="000922ED"/>
    <w:rsid w:val="00093115"/>
    <w:rsid w:val="00097661"/>
    <w:rsid w:val="000A78FD"/>
    <w:rsid w:val="000B6785"/>
    <w:rsid w:val="000C2290"/>
    <w:rsid w:val="000D228C"/>
    <w:rsid w:val="000E3D17"/>
    <w:rsid w:val="0010038F"/>
    <w:rsid w:val="001003CC"/>
    <w:rsid w:val="00100EF1"/>
    <w:rsid w:val="001029D2"/>
    <w:rsid w:val="001128FB"/>
    <w:rsid w:val="001151A8"/>
    <w:rsid w:val="00122653"/>
    <w:rsid w:val="00131BEB"/>
    <w:rsid w:val="00131EA6"/>
    <w:rsid w:val="001404C7"/>
    <w:rsid w:val="00143B52"/>
    <w:rsid w:val="00145C23"/>
    <w:rsid w:val="00152E7B"/>
    <w:rsid w:val="00160083"/>
    <w:rsid w:val="00161D00"/>
    <w:rsid w:val="001644B3"/>
    <w:rsid w:val="001667B0"/>
    <w:rsid w:val="0017218E"/>
    <w:rsid w:val="001761C0"/>
    <w:rsid w:val="00177A5F"/>
    <w:rsid w:val="00183BDA"/>
    <w:rsid w:val="00183BE2"/>
    <w:rsid w:val="0019193B"/>
    <w:rsid w:val="00192DED"/>
    <w:rsid w:val="001A610C"/>
    <w:rsid w:val="001B2B98"/>
    <w:rsid w:val="001B2E75"/>
    <w:rsid w:val="001B658C"/>
    <w:rsid w:val="001B6660"/>
    <w:rsid w:val="001C4526"/>
    <w:rsid w:val="001C7730"/>
    <w:rsid w:val="001D38E9"/>
    <w:rsid w:val="001E0C6D"/>
    <w:rsid w:val="001F69B4"/>
    <w:rsid w:val="00201F45"/>
    <w:rsid w:val="002049C8"/>
    <w:rsid w:val="00207BE4"/>
    <w:rsid w:val="00214B21"/>
    <w:rsid w:val="00214E09"/>
    <w:rsid w:val="00227264"/>
    <w:rsid w:val="00241FBB"/>
    <w:rsid w:val="00243128"/>
    <w:rsid w:val="00243D18"/>
    <w:rsid w:val="0024495E"/>
    <w:rsid w:val="00252A50"/>
    <w:rsid w:val="0027043F"/>
    <w:rsid w:val="0027144C"/>
    <w:rsid w:val="00272BFB"/>
    <w:rsid w:val="00291F6C"/>
    <w:rsid w:val="002B0DFD"/>
    <w:rsid w:val="002D2C9B"/>
    <w:rsid w:val="002E0073"/>
    <w:rsid w:val="002E32BE"/>
    <w:rsid w:val="002E59B6"/>
    <w:rsid w:val="002E769F"/>
    <w:rsid w:val="002F2176"/>
    <w:rsid w:val="002F74C4"/>
    <w:rsid w:val="00301B1F"/>
    <w:rsid w:val="00303B0F"/>
    <w:rsid w:val="0030617B"/>
    <w:rsid w:val="00310A43"/>
    <w:rsid w:val="00321E5F"/>
    <w:rsid w:val="00324509"/>
    <w:rsid w:val="0032454B"/>
    <w:rsid w:val="0033332C"/>
    <w:rsid w:val="003476CB"/>
    <w:rsid w:val="00363678"/>
    <w:rsid w:val="00377A2E"/>
    <w:rsid w:val="00377CBE"/>
    <w:rsid w:val="003801CD"/>
    <w:rsid w:val="00390C95"/>
    <w:rsid w:val="00396A2E"/>
    <w:rsid w:val="003A121E"/>
    <w:rsid w:val="003A175C"/>
    <w:rsid w:val="003A1B98"/>
    <w:rsid w:val="003A5E40"/>
    <w:rsid w:val="003A60B5"/>
    <w:rsid w:val="003B42EC"/>
    <w:rsid w:val="003B4CC0"/>
    <w:rsid w:val="003C077A"/>
    <w:rsid w:val="003C42FA"/>
    <w:rsid w:val="003C754B"/>
    <w:rsid w:val="003D693D"/>
    <w:rsid w:val="003E2E06"/>
    <w:rsid w:val="003E46B9"/>
    <w:rsid w:val="003F0AE7"/>
    <w:rsid w:val="0040706E"/>
    <w:rsid w:val="00410408"/>
    <w:rsid w:val="004271A5"/>
    <w:rsid w:val="004303FB"/>
    <w:rsid w:val="00436288"/>
    <w:rsid w:val="004412DF"/>
    <w:rsid w:val="00453E22"/>
    <w:rsid w:val="00467217"/>
    <w:rsid w:val="00475B6C"/>
    <w:rsid w:val="004769F3"/>
    <w:rsid w:val="00476E4E"/>
    <w:rsid w:val="004814D7"/>
    <w:rsid w:val="00482414"/>
    <w:rsid w:val="004949AD"/>
    <w:rsid w:val="00494A17"/>
    <w:rsid w:val="00494C6F"/>
    <w:rsid w:val="004B2941"/>
    <w:rsid w:val="004C07C3"/>
    <w:rsid w:val="004C213E"/>
    <w:rsid w:val="004E48C3"/>
    <w:rsid w:val="004F2B78"/>
    <w:rsid w:val="004F384D"/>
    <w:rsid w:val="004F4591"/>
    <w:rsid w:val="00501A18"/>
    <w:rsid w:val="00503C8D"/>
    <w:rsid w:val="00504B9E"/>
    <w:rsid w:val="00514CC7"/>
    <w:rsid w:val="005260A0"/>
    <w:rsid w:val="005263D2"/>
    <w:rsid w:val="00526539"/>
    <w:rsid w:val="005321DA"/>
    <w:rsid w:val="005348C9"/>
    <w:rsid w:val="0054334A"/>
    <w:rsid w:val="00544F39"/>
    <w:rsid w:val="00547117"/>
    <w:rsid w:val="00547A40"/>
    <w:rsid w:val="0055392E"/>
    <w:rsid w:val="00555C2B"/>
    <w:rsid w:val="00565E28"/>
    <w:rsid w:val="00572A9D"/>
    <w:rsid w:val="00580E90"/>
    <w:rsid w:val="00585355"/>
    <w:rsid w:val="0059329B"/>
    <w:rsid w:val="00595D20"/>
    <w:rsid w:val="00595E3F"/>
    <w:rsid w:val="005B67EA"/>
    <w:rsid w:val="005C3B07"/>
    <w:rsid w:val="005E0D69"/>
    <w:rsid w:val="005E1219"/>
    <w:rsid w:val="005E58E2"/>
    <w:rsid w:val="006049D0"/>
    <w:rsid w:val="006104D5"/>
    <w:rsid w:val="00612DFA"/>
    <w:rsid w:val="0061403B"/>
    <w:rsid w:val="006155E1"/>
    <w:rsid w:val="006231BC"/>
    <w:rsid w:val="00627F3D"/>
    <w:rsid w:val="00627F7C"/>
    <w:rsid w:val="006324BD"/>
    <w:rsid w:val="006377E9"/>
    <w:rsid w:val="00650C32"/>
    <w:rsid w:val="0066287F"/>
    <w:rsid w:val="00664058"/>
    <w:rsid w:val="00664749"/>
    <w:rsid w:val="00666067"/>
    <w:rsid w:val="00672311"/>
    <w:rsid w:val="00673228"/>
    <w:rsid w:val="0067602F"/>
    <w:rsid w:val="0067772E"/>
    <w:rsid w:val="00687AD4"/>
    <w:rsid w:val="00687BD0"/>
    <w:rsid w:val="00693F8B"/>
    <w:rsid w:val="00696295"/>
    <w:rsid w:val="006B2449"/>
    <w:rsid w:val="006B377D"/>
    <w:rsid w:val="006B71D6"/>
    <w:rsid w:val="006C0DFC"/>
    <w:rsid w:val="006C14EB"/>
    <w:rsid w:val="006D012D"/>
    <w:rsid w:val="006D0B58"/>
    <w:rsid w:val="006D62ED"/>
    <w:rsid w:val="006D631A"/>
    <w:rsid w:val="006E1664"/>
    <w:rsid w:val="006E7BEC"/>
    <w:rsid w:val="006F056C"/>
    <w:rsid w:val="006F7326"/>
    <w:rsid w:val="00702D82"/>
    <w:rsid w:val="00704D9B"/>
    <w:rsid w:val="0071246F"/>
    <w:rsid w:val="007216AC"/>
    <w:rsid w:val="00722DF5"/>
    <w:rsid w:val="007263BE"/>
    <w:rsid w:val="00733916"/>
    <w:rsid w:val="0073438A"/>
    <w:rsid w:val="00742163"/>
    <w:rsid w:val="00747D58"/>
    <w:rsid w:val="00754838"/>
    <w:rsid w:val="00755B11"/>
    <w:rsid w:val="00771D7C"/>
    <w:rsid w:val="00772E72"/>
    <w:rsid w:val="00774E4F"/>
    <w:rsid w:val="00774E78"/>
    <w:rsid w:val="007762E7"/>
    <w:rsid w:val="007763C9"/>
    <w:rsid w:val="00780E8F"/>
    <w:rsid w:val="00783B04"/>
    <w:rsid w:val="00795616"/>
    <w:rsid w:val="00797900"/>
    <w:rsid w:val="007A2215"/>
    <w:rsid w:val="007B3151"/>
    <w:rsid w:val="007B63F4"/>
    <w:rsid w:val="007C01C2"/>
    <w:rsid w:val="007C36DB"/>
    <w:rsid w:val="007C438E"/>
    <w:rsid w:val="007C56E6"/>
    <w:rsid w:val="007D6CBF"/>
    <w:rsid w:val="007E34D8"/>
    <w:rsid w:val="007E5E33"/>
    <w:rsid w:val="007F0B61"/>
    <w:rsid w:val="007F644F"/>
    <w:rsid w:val="00801662"/>
    <w:rsid w:val="00804C72"/>
    <w:rsid w:val="00810D34"/>
    <w:rsid w:val="00811F1E"/>
    <w:rsid w:val="008309D7"/>
    <w:rsid w:val="00835C38"/>
    <w:rsid w:val="00843CE5"/>
    <w:rsid w:val="008515A9"/>
    <w:rsid w:val="00864FA5"/>
    <w:rsid w:val="0086633D"/>
    <w:rsid w:val="008846A1"/>
    <w:rsid w:val="00892F04"/>
    <w:rsid w:val="00894BEA"/>
    <w:rsid w:val="00896512"/>
    <w:rsid w:val="00897C1B"/>
    <w:rsid w:val="008A0012"/>
    <w:rsid w:val="008A5F34"/>
    <w:rsid w:val="008A7ABE"/>
    <w:rsid w:val="008B60D3"/>
    <w:rsid w:val="008B675B"/>
    <w:rsid w:val="008B6BC2"/>
    <w:rsid w:val="008D12F4"/>
    <w:rsid w:val="008D5A80"/>
    <w:rsid w:val="008D7829"/>
    <w:rsid w:val="008E13BF"/>
    <w:rsid w:val="008E31FF"/>
    <w:rsid w:val="008E377D"/>
    <w:rsid w:val="008E526D"/>
    <w:rsid w:val="008E7F01"/>
    <w:rsid w:val="008F1ECA"/>
    <w:rsid w:val="008F2218"/>
    <w:rsid w:val="008F53CE"/>
    <w:rsid w:val="008F7B29"/>
    <w:rsid w:val="0090226D"/>
    <w:rsid w:val="00906B60"/>
    <w:rsid w:val="00915702"/>
    <w:rsid w:val="009175D7"/>
    <w:rsid w:val="00924163"/>
    <w:rsid w:val="009376F3"/>
    <w:rsid w:val="00943258"/>
    <w:rsid w:val="00952D91"/>
    <w:rsid w:val="00966A88"/>
    <w:rsid w:val="00987948"/>
    <w:rsid w:val="00991986"/>
    <w:rsid w:val="00992126"/>
    <w:rsid w:val="00992C1B"/>
    <w:rsid w:val="009A62D0"/>
    <w:rsid w:val="009A75FA"/>
    <w:rsid w:val="009B006C"/>
    <w:rsid w:val="009B7823"/>
    <w:rsid w:val="009C0C41"/>
    <w:rsid w:val="009C398D"/>
    <w:rsid w:val="009C433E"/>
    <w:rsid w:val="009D022E"/>
    <w:rsid w:val="009D09B9"/>
    <w:rsid w:val="009D4413"/>
    <w:rsid w:val="009D6E29"/>
    <w:rsid w:val="00A030DA"/>
    <w:rsid w:val="00A049FC"/>
    <w:rsid w:val="00A103AD"/>
    <w:rsid w:val="00A13553"/>
    <w:rsid w:val="00A30E90"/>
    <w:rsid w:val="00A4384E"/>
    <w:rsid w:val="00A44005"/>
    <w:rsid w:val="00A44800"/>
    <w:rsid w:val="00A45CE1"/>
    <w:rsid w:val="00A534BB"/>
    <w:rsid w:val="00A54844"/>
    <w:rsid w:val="00A6082E"/>
    <w:rsid w:val="00A6605E"/>
    <w:rsid w:val="00A80DA1"/>
    <w:rsid w:val="00A966EC"/>
    <w:rsid w:val="00AA0C52"/>
    <w:rsid w:val="00AA477F"/>
    <w:rsid w:val="00AA4D09"/>
    <w:rsid w:val="00AA72F6"/>
    <w:rsid w:val="00AA79C5"/>
    <w:rsid w:val="00AB7E34"/>
    <w:rsid w:val="00AC0ED8"/>
    <w:rsid w:val="00AC4E83"/>
    <w:rsid w:val="00AC643A"/>
    <w:rsid w:val="00AD3559"/>
    <w:rsid w:val="00AD7E3A"/>
    <w:rsid w:val="00AE6722"/>
    <w:rsid w:val="00AE678A"/>
    <w:rsid w:val="00AE6F0F"/>
    <w:rsid w:val="00AE7556"/>
    <w:rsid w:val="00B00D76"/>
    <w:rsid w:val="00B0428A"/>
    <w:rsid w:val="00B14A81"/>
    <w:rsid w:val="00B1574C"/>
    <w:rsid w:val="00B2370C"/>
    <w:rsid w:val="00B3065E"/>
    <w:rsid w:val="00B423E5"/>
    <w:rsid w:val="00B54919"/>
    <w:rsid w:val="00B61314"/>
    <w:rsid w:val="00B6363E"/>
    <w:rsid w:val="00B6663A"/>
    <w:rsid w:val="00B74843"/>
    <w:rsid w:val="00B92CAF"/>
    <w:rsid w:val="00B971BA"/>
    <w:rsid w:val="00BA2544"/>
    <w:rsid w:val="00BB273E"/>
    <w:rsid w:val="00BB3A28"/>
    <w:rsid w:val="00BB7FD8"/>
    <w:rsid w:val="00BC11C2"/>
    <w:rsid w:val="00BC6F81"/>
    <w:rsid w:val="00BD06C1"/>
    <w:rsid w:val="00BD5C0B"/>
    <w:rsid w:val="00BF2FF9"/>
    <w:rsid w:val="00C03B4C"/>
    <w:rsid w:val="00C0456B"/>
    <w:rsid w:val="00C109BC"/>
    <w:rsid w:val="00C11E64"/>
    <w:rsid w:val="00C12BB1"/>
    <w:rsid w:val="00C13600"/>
    <w:rsid w:val="00C14979"/>
    <w:rsid w:val="00C365FC"/>
    <w:rsid w:val="00C45C78"/>
    <w:rsid w:val="00C51AD9"/>
    <w:rsid w:val="00C52FCA"/>
    <w:rsid w:val="00C57127"/>
    <w:rsid w:val="00C70F8F"/>
    <w:rsid w:val="00C838B7"/>
    <w:rsid w:val="00C900DC"/>
    <w:rsid w:val="00C936BC"/>
    <w:rsid w:val="00C937A6"/>
    <w:rsid w:val="00CA575E"/>
    <w:rsid w:val="00CB5FC5"/>
    <w:rsid w:val="00CB7F6E"/>
    <w:rsid w:val="00CE2F3E"/>
    <w:rsid w:val="00CE5833"/>
    <w:rsid w:val="00CF0843"/>
    <w:rsid w:val="00CF3077"/>
    <w:rsid w:val="00CF647C"/>
    <w:rsid w:val="00D05938"/>
    <w:rsid w:val="00D1550B"/>
    <w:rsid w:val="00D16296"/>
    <w:rsid w:val="00D2087A"/>
    <w:rsid w:val="00D24A36"/>
    <w:rsid w:val="00D254E3"/>
    <w:rsid w:val="00D31043"/>
    <w:rsid w:val="00D32740"/>
    <w:rsid w:val="00D41CF2"/>
    <w:rsid w:val="00D505B1"/>
    <w:rsid w:val="00D60EBD"/>
    <w:rsid w:val="00D65623"/>
    <w:rsid w:val="00D837F3"/>
    <w:rsid w:val="00D83CA6"/>
    <w:rsid w:val="00D94733"/>
    <w:rsid w:val="00DA1C80"/>
    <w:rsid w:val="00DB319E"/>
    <w:rsid w:val="00DB4A5D"/>
    <w:rsid w:val="00DD0A8F"/>
    <w:rsid w:val="00DD2C48"/>
    <w:rsid w:val="00DE0162"/>
    <w:rsid w:val="00DE0552"/>
    <w:rsid w:val="00DE1C7F"/>
    <w:rsid w:val="00DE3A45"/>
    <w:rsid w:val="00DE4A12"/>
    <w:rsid w:val="00DF5478"/>
    <w:rsid w:val="00E046CF"/>
    <w:rsid w:val="00E05790"/>
    <w:rsid w:val="00E138AB"/>
    <w:rsid w:val="00E27A1F"/>
    <w:rsid w:val="00E41E84"/>
    <w:rsid w:val="00E44BE3"/>
    <w:rsid w:val="00E45313"/>
    <w:rsid w:val="00E50AB0"/>
    <w:rsid w:val="00E555C1"/>
    <w:rsid w:val="00E57271"/>
    <w:rsid w:val="00E57E4B"/>
    <w:rsid w:val="00E63765"/>
    <w:rsid w:val="00E677C0"/>
    <w:rsid w:val="00E75102"/>
    <w:rsid w:val="00E90F3C"/>
    <w:rsid w:val="00E92ACA"/>
    <w:rsid w:val="00E9366A"/>
    <w:rsid w:val="00E968BB"/>
    <w:rsid w:val="00EB39B2"/>
    <w:rsid w:val="00EB4346"/>
    <w:rsid w:val="00ED2812"/>
    <w:rsid w:val="00ED481B"/>
    <w:rsid w:val="00EE029A"/>
    <w:rsid w:val="00EE03D4"/>
    <w:rsid w:val="00EE0A4F"/>
    <w:rsid w:val="00EE2087"/>
    <w:rsid w:val="00EE2BB2"/>
    <w:rsid w:val="00EE3903"/>
    <w:rsid w:val="00EF10DF"/>
    <w:rsid w:val="00F004FD"/>
    <w:rsid w:val="00F046AF"/>
    <w:rsid w:val="00F11798"/>
    <w:rsid w:val="00F11B2C"/>
    <w:rsid w:val="00F14E24"/>
    <w:rsid w:val="00F17CE2"/>
    <w:rsid w:val="00F20209"/>
    <w:rsid w:val="00F22B73"/>
    <w:rsid w:val="00F42DA8"/>
    <w:rsid w:val="00F440DE"/>
    <w:rsid w:val="00F44193"/>
    <w:rsid w:val="00F46CCB"/>
    <w:rsid w:val="00F5040B"/>
    <w:rsid w:val="00F5108E"/>
    <w:rsid w:val="00F53850"/>
    <w:rsid w:val="00F56E51"/>
    <w:rsid w:val="00F64567"/>
    <w:rsid w:val="00F70EBF"/>
    <w:rsid w:val="00F83905"/>
    <w:rsid w:val="00F87A18"/>
    <w:rsid w:val="00F92170"/>
    <w:rsid w:val="00FA3184"/>
    <w:rsid w:val="00FB12FF"/>
    <w:rsid w:val="00FB3A3F"/>
    <w:rsid w:val="00FC63CA"/>
    <w:rsid w:val="00FC7187"/>
    <w:rsid w:val="00FC7D73"/>
    <w:rsid w:val="00FE3304"/>
    <w:rsid w:val="00FE5101"/>
    <w:rsid w:val="00FE6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423EF"/>
  <w15:chartTrackingRefBased/>
  <w15:docId w15:val="{A0AB3548-E2D7-4099-B06C-06607F501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243128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24312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AE678A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AE678A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AE678A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AE678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E6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cnnbrasil.com.br/politica/bolsonaro-hospital-sao-paulo-sp-cirurgias/" TargetMode="External"/><Relationship Id="rId1" Type="http://schemas.openxmlformats.org/officeDocument/2006/relationships/hyperlink" Target="https://www.metropoles.com/colunas/leo-dias/presenca-de-gusttavo-lima-em-centro-cirurgico-agita-hospital-em-s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74</TotalTime>
  <Pages>11</Pages>
  <Words>3067</Words>
  <Characters>16566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59</cp:revision>
  <cp:lastPrinted>2022-07-18T22:35:00Z</cp:lastPrinted>
  <dcterms:created xsi:type="dcterms:W3CDTF">2024-02-21T18:42:00Z</dcterms:created>
  <dcterms:modified xsi:type="dcterms:W3CDTF">2024-02-28T19:49:00Z</dcterms:modified>
</cp:coreProperties>
</file>