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4132E" w14:textId="04F81AE1" w:rsidR="00C46D71" w:rsidRDefault="00C46D71" w:rsidP="00C46D7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A30E90">
        <w:rPr>
          <w:rFonts w:ascii="Arial" w:eastAsia="Calibri" w:hAnsi="Arial" w:cs="Times New Roman"/>
          <w:sz w:val="24"/>
          <w:szCs w:val="24"/>
        </w:rPr>
        <w:t xml:space="preserve">EXCELENTÍSSIMO SENHOR DOUTOR JUIZ DE DIREITO DA </w:t>
      </w:r>
      <w:r>
        <w:rPr>
          <w:rFonts w:ascii="Arial" w:eastAsia="Calibri" w:hAnsi="Arial" w:cs="Times New Roman"/>
          <w:sz w:val="24"/>
          <w:szCs w:val="24"/>
        </w:rPr>
        <w:t xml:space="preserve">2ª </w:t>
      </w:r>
      <w:r w:rsidRPr="00A30E90">
        <w:rPr>
          <w:rFonts w:ascii="Arial" w:eastAsia="Calibri" w:hAnsi="Arial" w:cs="Times New Roman"/>
          <w:sz w:val="24"/>
          <w:szCs w:val="24"/>
        </w:rPr>
        <w:t xml:space="preserve">VARA </w:t>
      </w:r>
      <w:r>
        <w:rPr>
          <w:rFonts w:ascii="Arial" w:eastAsia="Calibri" w:hAnsi="Arial" w:cs="Times New Roman"/>
          <w:sz w:val="24"/>
          <w:szCs w:val="24"/>
        </w:rPr>
        <w:t xml:space="preserve">CÍVEL </w:t>
      </w:r>
      <w:r w:rsidRPr="00A30E90">
        <w:rPr>
          <w:rFonts w:ascii="Arial" w:eastAsia="Calibri" w:hAnsi="Arial" w:cs="Times New Roman"/>
          <w:sz w:val="24"/>
          <w:szCs w:val="24"/>
        </w:rPr>
        <w:t xml:space="preserve">DA COMARCA DE </w:t>
      </w:r>
      <w:r>
        <w:rPr>
          <w:rFonts w:ascii="Arial" w:eastAsia="Calibri" w:hAnsi="Arial" w:cs="Times New Roman"/>
          <w:sz w:val="24"/>
          <w:szCs w:val="24"/>
        </w:rPr>
        <w:t>JOAÇABA</w:t>
      </w:r>
      <w:r w:rsidRPr="00A30E90">
        <w:rPr>
          <w:rFonts w:ascii="Arial" w:eastAsia="Calibri" w:hAnsi="Arial" w:cs="Times New Roman"/>
          <w:sz w:val="24"/>
          <w:szCs w:val="24"/>
        </w:rPr>
        <w:t>/SC.</w:t>
      </w:r>
    </w:p>
    <w:p w14:paraId="395F5980" w14:textId="77777777" w:rsidR="000169F1" w:rsidRPr="00136102" w:rsidRDefault="000169F1" w:rsidP="00072B4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E75948" w14:textId="77777777" w:rsidR="00C46D71" w:rsidRPr="00136102" w:rsidRDefault="00C46D71" w:rsidP="00F0759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E1A08CF" w14:textId="2184113E" w:rsidR="000169F1" w:rsidRPr="00C46D71" w:rsidRDefault="00C46D71" w:rsidP="00C46D7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46D71">
        <w:rPr>
          <w:rFonts w:ascii="Arial" w:eastAsia="Calibri" w:hAnsi="Arial" w:cs="Times New Roman"/>
        </w:rPr>
        <w:t>Autos n. 5001011-82.2024.8.24.0037</w:t>
      </w:r>
      <w:r w:rsidR="000169F1" w:rsidRPr="00C46D71">
        <w:rPr>
          <w:rFonts w:ascii="Arial" w:eastAsia="Calibri" w:hAnsi="Arial" w:cs="Times New Roman"/>
        </w:rPr>
        <w:tab/>
      </w:r>
    </w:p>
    <w:p w14:paraId="67D36F1B" w14:textId="77777777" w:rsidR="00C46D71" w:rsidRPr="00136102" w:rsidRDefault="00C46D7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DA11D0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BEA1CD3" w14:textId="304D2309" w:rsidR="000169F1" w:rsidRPr="00C46D71" w:rsidRDefault="00C46D71" w:rsidP="002A5A18">
      <w:pPr>
        <w:pStyle w:val="Qualificaodaspartes"/>
        <w:spacing w:line="276" w:lineRule="auto"/>
      </w:pPr>
      <w:r>
        <w:rPr>
          <w:b/>
        </w:rPr>
        <w:t>IVANIR ALVES DIAS PARIZOTTO</w:t>
      </w:r>
      <w:r>
        <w:rPr>
          <w:bCs w:val="0"/>
        </w:rPr>
        <w:t xml:space="preserve"> </w:t>
      </w:r>
      <w:r w:rsidRPr="00C606D7">
        <w:rPr>
          <w:b/>
        </w:rPr>
        <w:t>e</w:t>
      </w:r>
      <w:r>
        <w:rPr>
          <w:bCs w:val="0"/>
        </w:rPr>
        <w:t xml:space="preserve"> </w:t>
      </w:r>
      <w:r>
        <w:rPr>
          <w:b/>
          <w:bCs w:val="0"/>
        </w:rPr>
        <w:t>TAILINY MONARA PARIZOTTO</w:t>
      </w:r>
      <w:r w:rsidR="000169F1" w:rsidRPr="00A814BD">
        <w:t xml:space="preserve">, </w:t>
      </w:r>
      <w:r>
        <w:t xml:space="preserve">já qualificadas nos autos da ação de indenização por danos morais n. </w:t>
      </w:r>
      <w:r w:rsidRPr="00C46D71">
        <w:t>5001011-82.2024.8.24.0037</w:t>
      </w:r>
      <w:r>
        <w:t xml:space="preserve">, ajuizada contra </w:t>
      </w:r>
      <w:r>
        <w:rPr>
          <w:b/>
          <w:bCs w:val="0"/>
        </w:rPr>
        <w:t>SÉRGIO PARIZOTTO</w:t>
      </w:r>
      <w:r w:rsidR="000169F1">
        <w:t>,</w:t>
      </w:r>
      <w:r w:rsidR="000169F1" w:rsidRPr="00A814BD">
        <w:t xml:space="preserve"> 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7B7443">
        <w:t>s</w:t>
      </w:r>
      <w:r w:rsidR="000169F1">
        <w:t xml:space="preserve"> advogado</w:t>
      </w:r>
      <w:r w:rsidR="007B7443">
        <w:t>s</w:t>
      </w:r>
      <w:r w:rsidR="000169F1">
        <w:t xml:space="preserve"> abaixo signatário</w:t>
      </w:r>
      <w:r w:rsidR="007B7443">
        <w:t>s</w:t>
      </w:r>
      <w:r w:rsidR="000169F1" w:rsidRPr="00A814BD">
        <w:t xml:space="preserve">, </w:t>
      </w:r>
      <w:r w:rsidR="00E22831">
        <w:t xml:space="preserve">em atenção </w:t>
      </w:r>
      <w:r w:rsidR="00F0759A">
        <w:t>à</w:t>
      </w:r>
      <w:r w:rsidR="007C0809">
        <w:t xml:space="preserve"> decisão do evento 25 e à</w:t>
      </w:r>
      <w:r w:rsidR="00F2069A">
        <w:t>s</w:t>
      </w:r>
      <w:r w:rsidR="00F0759A">
        <w:t xml:space="preserve"> intimaç</w:t>
      </w:r>
      <w:r w:rsidR="00F2069A">
        <w:t>ões</w:t>
      </w:r>
      <w:r w:rsidR="00F0759A">
        <w:t xml:space="preserve"> do</w:t>
      </w:r>
      <w:r w:rsidR="00F2069A">
        <w:t>s</w:t>
      </w:r>
      <w:r w:rsidR="00F0759A">
        <w:t xml:space="preserve"> evento</w:t>
      </w:r>
      <w:r w:rsidR="00F2069A">
        <w:t>s</w:t>
      </w:r>
      <w:r w:rsidR="00F0759A">
        <w:t xml:space="preserve"> </w:t>
      </w:r>
      <w:r w:rsidR="00F2069A">
        <w:t>2</w:t>
      </w:r>
      <w:r w:rsidR="008675A1">
        <w:t>6</w:t>
      </w:r>
      <w:r w:rsidR="00F2069A">
        <w:t xml:space="preserve"> e </w:t>
      </w:r>
      <w:r w:rsidR="00F0759A">
        <w:t>2</w:t>
      </w:r>
      <w:r w:rsidR="008675A1">
        <w:t>8</w:t>
      </w:r>
      <w:r w:rsidR="00F0759A">
        <w:t>,</w:t>
      </w:r>
      <w:r w:rsidR="00E22831">
        <w:t xml:space="preserve"> </w:t>
      </w:r>
      <w:r w:rsidR="000A65B7">
        <w:t>expor e requerer o seguinte</w:t>
      </w:r>
      <w:r>
        <w:t>.</w:t>
      </w:r>
      <w:r w:rsidR="009B11C5">
        <w:t xml:space="preserve"> </w:t>
      </w:r>
    </w:p>
    <w:p w14:paraId="4F609056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09A90804" w14:textId="77777777" w:rsidR="000169F1" w:rsidRDefault="000169F1" w:rsidP="00C46D7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59B4357" w14:textId="1AC77FD8" w:rsidR="00DE7924" w:rsidRDefault="005F4617" w:rsidP="00201061">
      <w:pPr>
        <w:pStyle w:val="Ttulo"/>
      </w:pPr>
      <w:r>
        <w:t xml:space="preserve">I – </w:t>
      </w:r>
      <w:r w:rsidR="000A65B7">
        <w:t>DA ESPECIFICAÇÃO DE PROVAS</w:t>
      </w:r>
      <w:r w:rsidR="00F40523">
        <w:t xml:space="preserve">: OITIVA </w:t>
      </w:r>
      <w:r w:rsidR="00D60E59">
        <w:t xml:space="preserve">DE </w:t>
      </w:r>
      <w:r w:rsidR="00F40523">
        <w:t>TESTEMUNHA</w:t>
      </w:r>
      <w:r w:rsidR="00D60E59">
        <w:t>S</w:t>
      </w:r>
      <w:r w:rsidR="00F40523">
        <w:t xml:space="preserve"> NECESSÁRIA</w:t>
      </w:r>
      <w:r w:rsidR="00D60E59">
        <w:t>S</w:t>
      </w:r>
      <w:r w:rsidR="00F40523">
        <w:t xml:space="preserve"> AO DESLINDE DO FEITO</w:t>
      </w:r>
    </w:p>
    <w:p w14:paraId="62505E6B" w14:textId="77777777" w:rsidR="005F4617" w:rsidRDefault="005F4617" w:rsidP="005F4617"/>
    <w:p w14:paraId="297AD0DF" w14:textId="05CC0F35" w:rsidR="005D4F3A" w:rsidRDefault="00F40523" w:rsidP="00521E80">
      <w:pPr>
        <w:pStyle w:val="SemEspaamento"/>
      </w:pPr>
      <w:r>
        <w:t>Em relação à produção de provas, Excelência, a</w:t>
      </w:r>
      <w:r w:rsidR="005F4617">
        <w:t xml:space="preserve">s autoras </w:t>
      </w:r>
      <w:r>
        <w:t xml:space="preserve">registram que possuem interesse na realização da oitiva </w:t>
      </w:r>
      <w:r w:rsidR="002A22EB">
        <w:t>das testemunhas abaixo relacionadas, que tiveram ampla ciência das diversas ofensas realizadas pelo réu Sérgio Parizotto</w:t>
      </w:r>
      <w:r w:rsidR="00EA22A6">
        <w:t xml:space="preserve"> e</w:t>
      </w:r>
      <w:r w:rsidR="002547CB">
        <w:t xml:space="preserve"> </w:t>
      </w:r>
      <w:r w:rsidR="00EA22A6">
        <w:t xml:space="preserve">são capazes de </w:t>
      </w:r>
      <w:r w:rsidR="002547CB">
        <w:t>corroborar com toda a prova documental apresentada com a exordial</w:t>
      </w:r>
      <w:r w:rsidR="00EA22A6">
        <w:t>,</w:t>
      </w:r>
      <w:r w:rsidR="002547CB">
        <w:t xml:space="preserve"> </w:t>
      </w:r>
      <w:r w:rsidR="002A22EB">
        <w:t>reforça</w:t>
      </w:r>
      <w:r w:rsidR="00AB65E3">
        <w:t>ndo</w:t>
      </w:r>
      <w:r w:rsidR="002A22EB">
        <w:t xml:space="preserve"> a</w:t>
      </w:r>
      <w:r w:rsidR="00EA22A6">
        <w:t>inda mais</w:t>
      </w:r>
      <w:r w:rsidR="002A22EB">
        <w:t xml:space="preserve"> </w:t>
      </w:r>
      <w:r w:rsidR="00EA22A6">
        <w:t xml:space="preserve">a </w:t>
      </w:r>
      <w:r w:rsidR="002A22EB">
        <w:t>gravidade</w:t>
      </w:r>
      <w:r w:rsidR="002547CB">
        <w:t xml:space="preserve"> e extensão</w:t>
      </w:r>
      <w:r w:rsidR="002A22EB">
        <w:t xml:space="preserve"> do dano moral praticado</w:t>
      </w:r>
      <w:r w:rsidR="002547CB">
        <w:t xml:space="preserve"> pelo réu</w:t>
      </w:r>
      <w:r w:rsidR="002A22EB">
        <w:t>:</w:t>
      </w:r>
    </w:p>
    <w:p w14:paraId="19308A3F" w14:textId="58817211" w:rsidR="005050C2" w:rsidRDefault="00834593" w:rsidP="005050C2">
      <w:pPr>
        <w:pStyle w:val="SemEspaamento"/>
        <w:numPr>
          <w:ilvl w:val="0"/>
          <w:numId w:val="0"/>
        </w:numPr>
        <w:ind w:left="170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1CDEA" wp14:editId="3C28EED2">
                <wp:simplePos x="0" y="0"/>
                <wp:positionH relativeFrom="column">
                  <wp:posOffset>-147955</wp:posOffset>
                </wp:positionH>
                <wp:positionV relativeFrom="paragraph">
                  <wp:posOffset>197485</wp:posOffset>
                </wp:positionV>
                <wp:extent cx="6115050" cy="2952750"/>
                <wp:effectExtent l="0" t="0" r="19050" b="19050"/>
                <wp:wrapNone/>
                <wp:docPr id="309735947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29527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D2B86" id="Retângulo: Cantos Diagonais Arredondados 1" o:spid="_x0000_s1026" style="position:absolute;margin-left:-11.65pt;margin-top:15.55pt;width:481.5pt;height:23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15050,2952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" path="m492135,l6115050,r,l6115050,2460615v,271799,-220336,492135,-492135,492135l,2952750r,l,492135c,220336,220336,,492135,xe" filled="f" strokecolor="#5b9bd5 [3208]" strokeweight="1pt">
                <v:stroke joinstyle="miter"/>
                <v:path arrowok="t" o:connecttype="custom" o:connectlocs="492135,0;6115050,0;6115050,0;6115050,2460615;5622915,2952750;0,2952750;0,2952750;0,492135;492135,0" o:connectangles="0,0,0,0,0,0,0,0,0"/>
              </v:shape>
            </w:pict>
          </mc:Fallback>
        </mc:AlternateContent>
      </w:r>
    </w:p>
    <w:p w14:paraId="3B2880DA" w14:textId="17705E1A" w:rsidR="00CE5FC6" w:rsidRDefault="00416706" w:rsidP="006943F0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416706">
        <w:rPr>
          <w:b/>
        </w:rPr>
        <w:t>LUIZ CARLOS GUEDES JUNIOR</w:t>
      </w:r>
      <w:r w:rsidRPr="00416706">
        <w:t xml:space="preserve">, brasileiro, solteiro, médico, inscrito no CPF </w:t>
      </w:r>
      <w:r>
        <w:t xml:space="preserve">sob o </w:t>
      </w:r>
      <w:r w:rsidRPr="00416706">
        <w:t>n</w:t>
      </w:r>
      <w:r>
        <w:t>.</w:t>
      </w:r>
      <w:r w:rsidRPr="00416706">
        <w:t xml:space="preserve"> 162.462.377-89 e portador </w:t>
      </w:r>
      <w:r>
        <w:t xml:space="preserve">do </w:t>
      </w:r>
      <w:r w:rsidRPr="00416706">
        <w:t>RG n</w:t>
      </w:r>
      <w:r>
        <w:t>.</w:t>
      </w:r>
      <w:r w:rsidRPr="00416706">
        <w:t xml:space="preserve"> 29.435.308-1, residente e domiciliado na Rua Conde de Bonfim</w:t>
      </w:r>
      <w:r>
        <w:t>,</w:t>
      </w:r>
      <w:r w:rsidRPr="00416706">
        <w:t xml:space="preserve"> n</w:t>
      </w:r>
      <w:r>
        <w:t>.</w:t>
      </w:r>
      <w:r w:rsidRPr="00416706">
        <w:t xml:space="preserve"> 163</w:t>
      </w:r>
      <w:r>
        <w:t>,</w:t>
      </w:r>
      <w:r w:rsidRPr="00416706">
        <w:t xml:space="preserve"> </w:t>
      </w:r>
      <w:r w:rsidR="00F207D3">
        <w:t>Edifício Lins</w:t>
      </w:r>
      <w:r w:rsidR="009C14EC">
        <w:t xml:space="preserve">, </w:t>
      </w:r>
      <w:r w:rsidRPr="00416706">
        <w:t>Apto 301</w:t>
      </w:r>
      <w:r>
        <w:t>,</w:t>
      </w:r>
      <w:r w:rsidRPr="00416706">
        <w:t xml:space="preserve"> </w:t>
      </w:r>
      <w:r w:rsidR="00095814">
        <w:t>b</w:t>
      </w:r>
      <w:r w:rsidRPr="00416706">
        <w:t>airro Tijuca</w:t>
      </w:r>
      <w:r>
        <w:t>,</w:t>
      </w:r>
      <w:r w:rsidRPr="00416706">
        <w:t xml:space="preserve"> Rio de Janeiro</w:t>
      </w:r>
      <w:r>
        <w:t>/</w:t>
      </w:r>
      <w:r w:rsidRPr="00416706">
        <w:t>RJ</w:t>
      </w:r>
      <w:r w:rsidR="00A5281A">
        <w:t>,</w:t>
      </w:r>
      <w:r w:rsidRPr="00416706">
        <w:t xml:space="preserve"> CEP</w:t>
      </w:r>
      <w:r w:rsidR="00A5281A">
        <w:t>:</w:t>
      </w:r>
      <w:r w:rsidRPr="00416706">
        <w:t xml:space="preserve"> 20.520-050</w:t>
      </w:r>
      <w:r w:rsidR="00A5281A">
        <w:t>;</w:t>
      </w:r>
    </w:p>
    <w:p w14:paraId="35A06013" w14:textId="690D5D57" w:rsidR="006876FE" w:rsidRPr="006943F0" w:rsidRDefault="006876FE" w:rsidP="006943F0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6876FE">
        <w:rPr>
          <w:b/>
        </w:rPr>
        <w:t>MARIANA DOS SANTOS CAETANO</w:t>
      </w:r>
      <w:r w:rsidRPr="006876FE">
        <w:t>, brasileira, solteira, médica, inscrita no CPF</w:t>
      </w:r>
      <w:r>
        <w:t>/MF sob o</w:t>
      </w:r>
      <w:r w:rsidRPr="006876FE">
        <w:t xml:space="preserve"> n</w:t>
      </w:r>
      <w:r>
        <w:t>.</w:t>
      </w:r>
      <w:r w:rsidRPr="006876FE">
        <w:t xml:space="preserve"> 167.551.357-04 e portadora d</w:t>
      </w:r>
      <w:r>
        <w:t>a cédula de identidade</w:t>
      </w:r>
      <w:r w:rsidRPr="006876FE">
        <w:t xml:space="preserve"> n</w:t>
      </w:r>
      <w:r>
        <w:t>.</w:t>
      </w:r>
      <w:r w:rsidRPr="006876FE">
        <w:t xml:space="preserve"> MG-19.765.778, residente e domiciliada na Rua</w:t>
      </w:r>
      <w:r w:rsidR="00200AAC">
        <w:t xml:space="preserve"> </w:t>
      </w:r>
      <w:r w:rsidR="001C2982">
        <w:t>Raimundo de Farias Brito, n. 177</w:t>
      </w:r>
      <w:r w:rsidR="00BA6B87">
        <w:t>, Parque Rodoviário, Campos dos Goytacazes/</w:t>
      </w:r>
      <w:r w:rsidRPr="006876FE">
        <w:t>RJ</w:t>
      </w:r>
      <w:r w:rsidR="00B16B1C">
        <w:t>,</w:t>
      </w:r>
      <w:r w:rsidRPr="006876FE">
        <w:t xml:space="preserve"> CEP</w:t>
      </w:r>
      <w:r w:rsidR="00B16B1C">
        <w:t>:</w:t>
      </w:r>
      <w:r w:rsidRPr="006876FE">
        <w:t xml:space="preserve"> 2</w:t>
      </w:r>
      <w:r w:rsidR="00333214">
        <w:t>8</w:t>
      </w:r>
      <w:r w:rsidRPr="006876FE">
        <w:t>.</w:t>
      </w:r>
      <w:r w:rsidR="00333214">
        <w:t>030-350</w:t>
      </w:r>
      <w:r w:rsidR="00B16B1C">
        <w:t>;</w:t>
      </w:r>
    </w:p>
    <w:p w14:paraId="307C983C" w14:textId="1650EB9F" w:rsidR="004B5220" w:rsidRDefault="004B5220" w:rsidP="004B5220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4B5220">
        <w:rPr>
          <w:b/>
        </w:rPr>
        <w:t>EDI GRAFF</w:t>
      </w:r>
      <w:r w:rsidRPr="004B5220">
        <w:t xml:space="preserve">, </w:t>
      </w:r>
      <w:r w:rsidR="000D2C17" w:rsidRPr="004B5220">
        <w:t>brasileira</w:t>
      </w:r>
      <w:r w:rsidRPr="004B5220">
        <w:t xml:space="preserve">, </w:t>
      </w:r>
      <w:r w:rsidR="000D0051" w:rsidRPr="004B5220">
        <w:t>divorciada, secretária</w:t>
      </w:r>
      <w:r w:rsidRPr="004B5220">
        <w:t>, inscrita no CPF</w:t>
      </w:r>
      <w:r w:rsidR="00072B40">
        <w:t>/MF</w:t>
      </w:r>
      <w:r w:rsidRPr="004B5220">
        <w:t xml:space="preserve"> sob o n</w:t>
      </w:r>
      <w:r w:rsidR="00E71CA3">
        <w:t>.</w:t>
      </w:r>
      <w:r w:rsidRPr="004B5220">
        <w:t xml:space="preserve"> 042.250.539-03 e portadora da </w:t>
      </w:r>
      <w:r w:rsidR="000D2C17">
        <w:t>c</w:t>
      </w:r>
      <w:r w:rsidRPr="004B5220">
        <w:t xml:space="preserve">édula de </w:t>
      </w:r>
      <w:r w:rsidR="000D2C17">
        <w:t>i</w:t>
      </w:r>
      <w:r w:rsidRPr="004B5220">
        <w:t>dentidade RG n</w:t>
      </w:r>
      <w:r w:rsidR="000D2C17">
        <w:t>.</w:t>
      </w:r>
      <w:r w:rsidRPr="004B5220">
        <w:t xml:space="preserve"> 2.420.639, residente e domiciliada na Rua Ida </w:t>
      </w:r>
      <w:proofErr w:type="spellStart"/>
      <w:r w:rsidRPr="004B5220">
        <w:t>Robaskewcs</w:t>
      </w:r>
      <w:proofErr w:type="spellEnd"/>
      <w:r w:rsidRPr="004B5220">
        <w:t>, n</w:t>
      </w:r>
      <w:r w:rsidR="00072B40">
        <w:t>.</w:t>
      </w:r>
      <w:r w:rsidRPr="004B5220">
        <w:t xml:space="preserve"> 113</w:t>
      </w:r>
      <w:r w:rsidR="00072B40">
        <w:t>, b</w:t>
      </w:r>
      <w:r w:rsidRPr="004B5220">
        <w:t>airro Santa Gema</w:t>
      </w:r>
      <w:r w:rsidR="00072B40">
        <w:t>,</w:t>
      </w:r>
      <w:r w:rsidRPr="004B5220">
        <w:t xml:space="preserve"> Videira/SC</w:t>
      </w:r>
      <w:r w:rsidR="00072B40">
        <w:t>,</w:t>
      </w:r>
      <w:r w:rsidRPr="004B5220">
        <w:t xml:space="preserve"> CEP: 89.567-238</w:t>
      </w:r>
      <w:r>
        <w:t>;</w:t>
      </w:r>
    </w:p>
    <w:p w14:paraId="76F4F458" w14:textId="396BDE72" w:rsidR="004B5220" w:rsidRDefault="004B5220" w:rsidP="004B5220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4B5220">
        <w:rPr>
          <w:b/>
        </w:rPr>
        <w:t>ESTEFANI BARBACOVI</w:t>
      </w:r>
      <w:r w:rsidRPr="004B5220">
        <w:t>, brasileira, solteira, auxiliar de escritório, inscrita no CPF</w:t>
      </w:r>
      <w:r w:rsidR="00072B40">
        <w:t>/MF</w:t>
      </w:r>
      <w:r w:rsidRPr="004B5220">
        <w:t xml:space="preserve"> sob o n</w:t>
      </w:r>
      <w:r w:rsidR="000D2C17">
        <w:t>.</w:t>
      </w:r>
      <w:r w:rsidRPr="004B5220">
        <w:t xml:space="preserve"> 090.510.209-61, residente e domiciliada na </w:t>
      </w:r>
      <w:r w:rsidR="001C298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8A6A50" wp14:editId="128DF36A">
                <wp:simplePos x="0" y="0"/>
                <wp:positionH relativeFrom="column">
                  <wp:posOffset>-176530</wp:posOffset>
                </wp:positionH>
                <wp:positionV relativeFrom="paragraph">
                  <wp:posOffset>-55880</wp:posOffset>
                </wp:positionV>
                <wp:extent cx="6115050" cy="2724150"/>
                <wp:effectExtent l="0" t="0" r="19050" b="19050"/>
                <wp:wrapNone/>
                <wp:docPr id="1602236671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27241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E4CEC" id="Retângulo: Cantos Diagonais Arredondados 1" o:spid="_x0000_s1026" style="position:absolute;margin-left:-13.9pt;margin-top:-4.4pt;width:481.5pt;height:214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115050,272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" path="m454034,l6115050,r,l6115050,2270116v,250756,-203278,454034,-454034,454034l,2724150r,l,454034c,203278,203278,,454034,xe" filled="f" strokecolor="#5b9bd5 [3208]" strokeweight="1pt">
                <v:stroke joinstyle="miter"/>
                <v:path arrowok="t" o:connecttype="custom" o:connectlocs="454034,0;6115050,0;6115050,0;6115050,2270116;5661016,2724150;0,2724150;0,2724150;0,454034;454034,0" o:connectangles="0,0,0,0,0,0,0,0,0"/>
              </v:shape>
            </w:pict>
          </mc:Fallback>
        </mc:AlternateContent>
      </w:r>
      <w:r w:rsidRPr="004B5220">
        <w:t>Rua João Zardo</w:t>
      </w:r>
      <w:r w:rsidR="00095814">
        <w:t>,</w:t>
      </w:r>
      <w:r w:rsidRPr="004B5220">
        <w:t xml:space="preserve"> n</w:t>
      </w:r>
      <w:r w:rsidR="00072B40">
        <w:t xml:space="preserve">. </w:t>
      </w:r>
      <w:r w:rsidRPr="004B5220">
        <w:t>238</w:t>
      </w:r>
      <w:r w:rsidR="00072B40">
        <w:t>,</w:t>
      </w:r>
      <w:r w:rsidRPr="004B5220">
        <w:t xml:space="preserve"> Residencial Dona Nadir</w:t>
      </w:r>
      <w:r w:rsidR="00072B40">
        <w:t>,</w:t>
      </w:r>
      <w:r w:rsidRPr="004B5220">
        <w:t xml:space="preserve"> apto 12</w:t>
      </w:r>
      <w:r w:rsidR="00072B40">
        <w:t xml:space="preserve">, </w:t>
      </w:r>
      <w:r w:rsidRPr="004B5220">
        <w:t>Alvorada</w:t>
      </w:r>
      <w:r w:rsidR="00072B40">
        <w:t>,</w:t>
      </w:r>
      <w:r w:rsidRPr="004B5220">
        <w:t xml:space="preserve"> Videira/SC</w:t>
      </w:r>
      <w:r w:rsidR="00072B40">
        <w:t>,</w:t>
      </w:r>
      <w:r w:rsidRPr="004B5220">
        <w:t xml:space="preserve"> CEP: 89.562-004</w:t>
      </w:r>
      <w:r w:rsidR="00475F6A">
        <w:t>;</w:t>
      </w:r>
    </w:p>
    <w:p w14:paraId="10ABDDF1" w14:textId="47881985" w:rsidR="00A54022" w:rsidRDefault="00411CF0" w:rsidP="00B16B1C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411CF0">
        <w:rPr>
          <w:b/>
        </w:rPr>
        <w:t>LETÍCIA SCOLARI</w:t>
      </w:r>
      <w:r>
        <w:t>, brasileira,</w:t>
      </w:r>
      <w:r w:rsidR="008034FC">
        <w:t xml:space="preserve"> gerente de negócios,</w:t>
      </w:r>
      <w:r w:rsidR="000D2C17">
        <w:t xml:space="preserve"> inscrita no CPF/MF sob o n.</w:t>
      </w:r>
      <w:r w:rsidR="00E71CA3">
        <w:t xml:space="preserve"> 076.323.349-80, </w:t>
      </w:r>
      <w:r w:rsidR="00B546D5">
        <w:t xml:space="preserve">residente e domiciliada na rua Egon </w:t>
      </w:r>
      <w:proofErr w:type="spellStart"/>
      <w:r w:rsidR="00B546D5">
        <w:t>Engen</w:t>
      </w:r>
      <w:proofErr w:type="spellEnd"/>
      <w:r w:rsidR="00B546D5">
        <w:t xml:space="preserve"> </w:t>
      </w:r>
      <w:proofErr w:type="spellStart"/>
      <w:r w:rsidR="00B546D5">
        <w:t>Sinzker</w:t>
      </w:r>
      <w:proofErr w:type="spellEnd"/>
      <w:r w:rsidR="00B546D5">
        <w:t xml:space="preserve">, sem número, lote 18, </w:t>
      </w:r>
      <w:r w:rsidR="00A10FE0">
        <w:t xml:space="preserve">Centro, Videira/SC, CEP: 89.567-490, e </w:t>
      </w:r>
      <w:r w:rsidR="000501B9">
        <w:t xml:space="preserve">com endereço profissional na </w:t>
      </w:r>
      <w:r w:rsidR="000501B9" w:rsidRPr="000501B9">
        <w:t>Avenida Marechal Castelo Branco</w:t>
      </w:r>
      <w:r w:rsidR="000501B9">
        <w:t>,</w:t>
      </w:r>
      <w:r w:rsidR="000501B9" w:rsidRPr="000501B9">
        <w:t xml:space="preserve"> </w:t>
      </w:r>
      <w:r w:rsidR="00BA6CF9">
        <w:t>empresa CRESOL, C</w:t>
      </w:r>
      <w:r w:rsidR="000501B9" w:rsidRPr="000501B9">
        <w:t>entro</w:t>
      </w:r>
      <w:r w:rsidR="00BA6CF9">
        <w:t>, P</w:t>
      </w:r>
      <w:r w:rsidR="000501B9" w:rsidRPr="000501B9">
        <w:t xml:space="preserve">inheiro </w:t>
      </w:r>
      <w:r w:rsidR="00BA6CF9">
        <w:t>P</w:t>
      </w:r>
      <w:r w:rsidR="000501B9" w:rsidRPr="000501B9">
        <w:t>reto</w:t>
      </w:r>
      <w:r w:rsidR="00BA6CF9">
        <w:t>/SC,</w:t>
      </w:r>
      <w:r w:rsidR="00BA6CF9" w:rsidRPr="00BA6CF9">
        <w:t xml:space="preserve"> </w:t>
      </w:r>
      <w:r w:rsidR="00BA6CF9">
        <w:t>CEP</w:t>
      </w:r>
      <w:r w:rsidR="00BA6CF9" w:rsidRPr="000501B9">
        <w:t>: 89.570-000</w:t>
      </w:r>
      <w:r w:rsidR="00F74C73">
        <w:t>;</w:t>
      </w:r>
    </w:p>
    <w:p w14:paraId="2067B8CF" w14:textId="1E814FC2" w:rsidR="00F74C73" w:rsidRDefault="00F74C73" w:rsidP="00B16B1C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F74C73">
        <w:rPr>
          <w:b/>
        </w:rPr>
        <w:t>BRUNA LAGEMANN</w:t>
      </w:r>
      <w:r>
        <w:t xml:space="preserve">, brasileira, inscrita no CPF/MF sob o n. </w:t>
      </w:r>
      <w:r w:rsidRPr="00F74C73">
        <w:t>090</w:t>
      </w:r>
      <w:r>
        <w:t>.</w:t>
      </w:r>
      <w:r w:rsidRPr="00F74C73">
        <w:t>568</w:t>
      </w:r>
      <w:r>
        <w:t>.</w:t>
      </w:r>
      <w:r w:rsidRPr="00F74C73">
        <w:t>959</w:t>
      </w:r>
      <w:r>
        <w:t>-</w:t>
      </w:r>
      <w:r w:rsidRPr="00F74C73">
        <w:t>31</w:t>
      </w:r>
      <w:r>
        <w:t xml:space="preserve">, residente e domiciliada na Rua Almirante Barroso, n. 1.890, apto 403, </w:t>
      </w:r>
      <w:r w:rsidR="00656376">
        <w:t>CEP n. 96</w:t>
      </w:r>
      <w:r w:rsidR="00F164E5">
        <w:t>.</w:t>
      </w:r>
      <w:r w:rsidR="00656376">
        <w:t>010-280</w:t>
      </w:r>
      <w:r w:rsidR="00A71B36">
        <w:t>;</w:t>
      </w:r>
    </w:p>
    <w:p w14:paraId="3B9ECB03" w14:textId="25D4D65A" w:rsidR="00A71B36" w:rsidRDefault="00A71B36" w:rsidP="00B16B1C">
      <w:pPr>
        <w:pStyle w:val="SemEspaamento"/>
        <w:numPr>
          <w:ilvl w:val="0"/>
          <w:numId w:val="8"/>
        </w:numPr>
        <w:spacing w:line="276" w:lineRule="auto"/>
        <w:ind w:left="0" w:firstLine="1701"/>
      </w:pPr>
      <w:r w:rsidRPr="00BE7D09">
        <w:rPr>
          <w:b/>
        </w:rPr>
        <w:t>LUIZ FERNANDO COSTA</w:t>
      </w:r>
      <w:r>
        <w:t xml:space="preserve">, brasileiro, viúvo, </w:t>
      </w:r>
      <w:r w:rsidR="00BE7D09">
        <w:t xml:space="preserve">aposentado, </w:t>
      </w:r>
      <w:r>
        <w:t>inscrito no CPF</w:t>
      </w:r>
      <w:r w:rsidR="00DD28FD">
        <w:t xml:space="preserve">/MF sob o n. 506.165.449-87, residente e domiciliado na </w:t>
      </w:r>
      <w:r w:rsidR="0010060B">
        <w:t xml:space="preserve">Rua São Francisco do Sul, n. 100-E, Cristo Rei, Chapecó/SC, CEP n. </w:t>
      </w:r>
      <w:r w:rsidR="00F164E5">
        <w:t>89.810-090.</w:t>
      </w:r>
    </w:p>
    <w:p w14:paraId="09DB0070" w14:textId="77777777" w:rsidR="00BA704B" w:rsidRPr="00D148FB" w:rsidRDefault="00BA704B" w:rsidP="00B16B1C"/>
    <w:p w14:paraId="69B9891D" w14:textId="5B306CCC" w:rsidR="00454EF8" w:rsidRDefault="00454EF8" w:rsidP="00454EF8">
      <w:pPr>
        <w:pStyle w:val="SemEspaamento"/>
      </w:pPr>
      <w:r>
        <w:t>Além disso, com fundamento no art. 385 do CPC,</w:t>
      </w:r>
      <w:r w:rsidRPr="00454EF8">
        <w:t xml:space="preserve"> </w:t>
      </w:r>
      <w:r>
        <w:t>as autoras</w:t>
      </w:r>
      <w:r w:rsidR="009C0F11">
        <w:t xml:space="preserve"> requerem a realização do depoimento pessoal do réu, </w:t>
      </w:r>
      <w:r w:rsidR="00AB1A6E">
        <w:t xml:space="preserve">como forma de permitir </w:t>
      </w:r>
      <w:r w:rsidR="009C0F11">
        <w:t xml:space="preserve">que </w:t>
      </w:r>
      <w:r w:rsidR="00AB1A6E">
        <w:t xml:space="preserve">ele possa </w:t>
      </w:r>
      <w:r w:rsidR="009C0F11">
        <w:t xml:space="preserve">esclarecer os fatos </w:t>
      </w:r>
      <w:r w:rsidR="00B82781">
        <w:t>objeto desta ação penal.</w:t>
      </w:r>
    </w:p>
    <w:p w14:paraId="331EDDF6" w14:textId="77777777" w:rsidR="00454EF8" w:rsidRDefault="00454EF8" w:rsidP="00C376A9">
      <w:pPr>
        <w:pStyle w:val="Ttulo"/>
      </w:pPr>
    </w:p>
    <w:p w14:paraId="412679D0" w14:textId="0DCE0191" w:rsidR="00DE7924" w:rsidRDefault="00C376A9" w:rsidP="00C376A9">
      <w:pPr>
        <w:pStyle w:val="Ttulo"/>
      </w:pPr>
      <w:r>
        <w:t>I</w:t>
      </w:r>
      <w:r w:rsidR="00367EB7">
        <w:t>I</w:t>
      </w:r>
      <w:r>
        <w:t xml:space="preserve"> – REQUERIMENTO</w:t>
      </w:r>
      <w:r w:rsidR="000B0E79">
        <w:t>S</w:t>
      </w:r>
    </w:p>
    <w:p w14:paraId="7E344D78" w14:textId="77777777" w:rsidR="00C376A9" w:rsidRPr="00D148FB" w:rsidRDefault="00C376A9" w:rsidP="00D148F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D527FAF" w14:textId="0CB20B5D" w:rsidR="00C376A9" w:rsidRDefault="00C376A9" w:rsidP="00C376A9">
      <w:pPr>
        <w:pStyle w:val="SemEspaamento"/>
      </w:pPr>
      <w:r>
        <w:t>Diante do exposto, as demandantes requerem</w:t>
      </w:r>
      <w:r w:rsidR="00A54022">
        <w:t xml:space="preserve"> o prosseguimento da demanda, com a </w:t>
      </w:r>
      <w:r w:rsidR="00B16B1C">
        <w:t xml:space="preserve">produção das provas indicadas anteriormente e </w:t>
      </w:r>
      <w:r w:rsidR="00131BC4">
        <w:t xml:space="preserve">a </w:t>
      </w:r>
      <w:r w:rsidR="00A54022">
        <w:t>realização da audiência de instrução e julgamento</w:t>
      </w:r>
      <w:r w:rsidR="00B16B1C">
        <w:t>,</w:t>
      </w:r>
      <w:r w:rsidR="00A54022">
        <w:t xml:space="preserve"> para a oitiva das testemunhas</w:t>
      </w:r>
      <w:r w:rsidR="00B82781">
        <w:t xml:space="preserve"> e do demandado</w:t>
      </w:r>
      <w:r w:rsidR="000B0E79">
        <w:t>.</w:t>
      </w:r>
    </w:p>
    <w:p w14:paraId="3E3BBD25" w14:textId="44A95E55" w:rsidR="00C376A9" w:rsidRPr="00D148FB" w:rsidRDefault="00C376A9" w:rsidP="00C376A9">
      <w:pPr>
        <w:pStyle w:val="SemEspaamento"/>
        <w:numPr>
          <w:ilvl w:val="0"/>
          <w:numId w:val="0"/>
        </w:numPr>
        <w:ind w:left="2061"/>
        <w:rPr>
          <w:sz w:val="20"/>
          <w:szCs w:val="18"/>
        </w:rPr>
      </w:pPr>
      <w:r>
        <w:t xml:space="preserve"> </w:t>
      </w:r>
    </w:p>
    <w:p w14:paraId="0B414773" w14:textId="5B7EB930" w:rsidR="00DE7924" w:rsidRDefault="0079617C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3BE83C43" w14:textId="64F00D73" w:rsidR="000169F1" w:rsidRPr="00D148FB" w:rsidRDefault="000169F1" w:rsidP="00D148FB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71B36">
        <w:rPr>
          <w:rFonts w:ascii="Arial" w:eastAsia="Calibri" w:hAnsi="Arial" w:cs="Times New Roman"/>
          <w:noProof/>
          <w:sz w:val="24"/>
          <w:szCs w:val="24"/>
        </w:rPr>
        <w:t>5 de novembro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3CA9902" w14:textId="77777777" w:rsidR="00936681" w:rsidRDefault="00936681" w:rsidP="009366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E5CB951" w14:textId="77777777" w:rsidR="00936681" w:rsidRDefault="00936681" w:rsidP="009366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63E3F3A" w14:textId="77777777" w:rsidR="00936681" w:rsidRPr="00D576AF" w:rsidRDefault="00936681" w:rsidP="00936681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F31460C" w14:textId="44133EA3" w:rsidR="00131BEB" w:rsidRPr="000169F1" w:rsidRDefault="00936681" w:rsidP="00D148F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D27510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A0A415" w14:textId="77777777" w:rsidR="003405AD" w:rsidRDefault="003405AD" w:rsidP="00943258">
      <w:pPr>
        <w:spacing w:after="0" w:line="240" w:lineRule="auto"/>
      </w:pPr>
      <w:r>
        <w:separator/>
      </w:r>
    </w:p>
  </w:endnote>
  <w:endnote w:type="continuationSeparator" w:id="0">
    <w:p w14:paraId="3AE79162" w14:textId="77777777" w:rsidR="003405AD" w:rsidRDefault="003405A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0E5ADE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6B17906" wp14:editId="417CBC3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36283583" name="Imagem 103628358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64E4C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365F1A" w14:textId="77777777" w:rsidR="003405AD" w:rsidRDefault="003405AD" w:rsidP="00943258">
      <w:pPr>
        <w:spacing w:after="0" w:line="240" w:lineRule="auto"/>
      </w:pPr>
      <w:r>
        <w:separator/>
      </w:r>
    </w:p>
  </w:footnote>
  <w:footnote w:type="continuationSeparator" w:id="0">
    <w:p w14:paraId="69BF832C" w14:textId="77777777" w:rsidR="003405AD" w:rsidRDefault="003405A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CCAF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19658E4" wp14:editId="4FDCDA5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423498399" name="Imagem 142349839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892A64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D015E5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88BF4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E37EF"/>
    <w:multiLevelType w:val="hybridMultilevel"/>
    <w:tmpl w:val="B84818B0"/>
    <w:lvl w:ilvl="0" w:tplc="2D8CB524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2C8C2814"/>
    <w:multiLevelType w:val="hybridMultilevel"/>
    <w:tmpl w:val="68B20832"/>
    <w:lvl w:ilvl="0" w:tplc="D6725FE6">
      <w:start w:val="1"/>
      <w:numFmt w:val="decimal"/>
      <w:lvlText w:val="%1.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2128045143">
    <w:abstractNumId w:val="1"/>
    <w:lvlOverride w:ilvl="0">
      <w:startOverride w:val="1"/>
    </w:lvlOverride>
  </w:num>
  <w:num w:numId="5" w16cid:durableId="1318268831">
    <w:abstractNumId w:val="0"/>
  </w:num>
  <w:num w:numId="6" w16cid:durableId="1181626092">
    <w:abstractNumId w:val="1"/>
    <w:lvlOverride w:ilvl="0">
      <w:startOverride w:val="1"/>
    </w:lvlOverride>
  </w:num>
  <w:num w:numId="7" w16cid:durableId="1086726215">
    <w:abstractNumId w:val="1"/>
    <w:lvlOverride w:ilvl="0">
      <w:startOverride w:val="1"/>
    </w:lvlOverride>
  </w:num>
  <w:num w:numId="8" w16cid:durableId="1982955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71"/>
    <w:rsid w:val="0000067C"/>
    <w:rsid w:val="000009A5"/>
    <w:rsid w:val="00001A45"/>
    <w:rsid w:val="00001B0B"/>
    <w:rsid w:val="00003F31"/>
    <w:rsid w:val="00004257"/>
    <w:rsid w:val="000109E6"/>
    <w:rsid w:val="0001579A"/>
    <w:rsid w:val="000169F1"/>
    <w:rsid w:val="00017965"/>
    <w:rsid w:val="00023369"/>
    <w:rsid w:val="00023F3F"/>
    <w:rsid w:val="000322F3"/>
    <w:rsid w:val="000400CC"/>
    <w:rsid w:val="00040CB9"/>
    <w:rsid w:val="0004298B"/>
    <w:rsid w:val="00044496"/>
    <w:rsid w:val="000448F1"/>
    <w:rsid w:val="00046C6E"/>
    <w:rsid w:val="000501B9"/>
    <w:rsid w:val="0005291A"/>
    <w:rsid w:val="00053400"/>
    <w:rsid w:val="00053797"/>
    <w:rsid w:val="00062DD2"/>
    <w:rsid w:val="000632D3"/>
    <w:rsid w:val="00064F5B"/>
    <w:rsid w:val="00065252"/>
    <w:rsid w:val="0007173C"/>
    <w:rsid w:val="000718DE"/>
    <w:rsid w:val="00072B40"/>
    <w:rsid w:val="000755DF"/>
    <w:rsid w:val="00081160"/>
    <w:rsid w:val="00082669"/>
    <w:rsid w:val="00082E80"/>
    <w:rsid w:val="00084D62"/>
    <w:rsid w:val="00085DF1"/>
    <w:rsid w:val="00086467"/>
    <w:rsid w:val="00091419"/>
    <w:rsid w:val="00091A42"/>
    <w:rsid w:val="000921ED"/>
    <w:rsid w:val="0009332A"/>
    <w:rsid w:val="00095814"/>
    <w:rsid w:val="00097661"/>
    <w:rsid w:val="000A1782"/>
    <w:rsid w:val="000A65B7"/>
    <w:rsid w:val="000B0E79"/>
    <w:rsid w:val="000B4D58"/>
    <w:rsid w:val="000B6A48"/>
    <w:rsid w:val="000C556D"/>
    <w:rsid w:val="000C6FB1"/>
    <w:rsid w:val="000D0051"/>
    <w:rsid w:val="000D228C"/>
    <w:rsid w:val="000D2C17"/>
    <w:rsid w:val="000D584C"/>
    <w:rsid w:val="000E4438"/>
    <w:rsid w:val="000E4FE2"/>
    <w:rsid w:val="0010060B"/>
    <w:rsid w:val="001013FA"/>
    <w:rsid w:val="00102830"/>
    <w:rsid w:val="001063A3"/>
    <w:rsid w:val="00106ABA"/>
    <w:rsid w:val="00114C23"/>
    <w:rsid w:val="00116ABD"/>
    <w:rsid w:val="001170F6"/>
    <w:rsid w:val="00121EA0"/>
    <w:rsid w:val="001222A3"/>
    <w:rsid w:val="00122FD4"/>
    <w:rsid w:val="00123223"/>
    <w:rsid w:val="001307B3"/>
    <w:rsid w:val="00131BC4"/>
    <w:rsid w:val="00131BEB"/>
    <w:rsid w:val="001447DD"/>
    <w:rsid w:val="0015666B"/>
    <w:rsid w:val="00160119"/>
    <w:rsid w:val="001605E2"/>
    <w:rsid w:val="00161987"/>
    <w:rsid w:val="0016348C"/>
    <w:rsid w:val="00164716"/>
    <w:rsid w:val="001667B0"/>
    <w:rsid w:val="001674D1"/>
    <w:rsid w:val="00167F03"/>
    <w:rsid w:val="00173D00"/>
    <w:rsid w:val="0017507C"/>
    <w:rsid w:val="001761C0"/>
    <w:rsid w:val="001763FD"/>
    <w:rsid w:val="001765D5"/>
    <w:rsid w:val="00181192"/>
    <w:rsid w:val="001818C5"/>
    <w:rsid w:val="00181D68"/>
    <w:rsid w:val="00183BE2"/>
    <w:rsid w:val="001917CA"/>
    <w:rsid w:val="00194CB3"/>
    <w:rsid w:val="0019740A"/>
    <w:rsid w:val="001A16DA"/>
    <w:rsid w:val="001B0893"/>
    <w:rsid w:val="001B0EFA"/>
    <w:rsid w:val="001B0F35"/>
    <w:rsid w:val="001B2B98"/>
    <w:rsid w:val="001B2E75"/>
    <w:rsid w:val="001B5295"/>
    <w:rsid w:val="001B59A3"/>
    <w:rsid w:val="001B78E5"/>
    <w:rsid w:val="001B7AEA"/>
    <w:rsid w:val="001C0388"/>
    <w:rsid w:val="001C0CA8"/>
    <w:rsid w:val="001C2982"/>
    <w:rsid w:val="001C389D"/>
    <w:rsid w:val="001D06F9"/>
    <w:rsid w:val="001D20DD"/>
    <w:rsid w:val="001D61A3"/>
    <w:rsid w:val="001D7B2D"/>
    <w:rsid w:val="001E0BA0"/>
    <w:rsid w:val="001E2D25"/>
    <w:rsid w:val="001E609A"/>
    <w:rsid w:val="001F050E"/>
    <w:rsid w:val="001F4C96"/>
    <w:rsid w:val="001F6B27"/>
    <w:rsid w:val="001F6FFC"/>
    <w:rsid w:val="00200AAC"/>
    <w:rsid w:val="00201061"/>
    <w:rsid w:val="00201F2C"/>
    <w:rsid w:val="00201F45"/>
    <w:rsid w:val="00207118"/>
    <w:rsid w:val="00207BE4"/>
    <w:rsid w:val="00212946"/>
    <w:rsid w:val="00213C5D"/>
    <w:rsid w:val="00214E09"/>
    <w:rsid w:val="002215F7"/>
    <w:rsid w:val="002228DC"/>
    <w:rsid w:val="00227EBE"/>
    <w:rsid w:val="00233045"/>
    <w:rsid w:val="00237486"/>
    <w:rsid w:val="002420AF"/>
    <w:rsid w:val="00242E9E"/>
    <w:rsid w:val="0024362B"/>
    <w:rsid w:val="0024618A"/>
    <w:rsid w:val="0024731D"/>
    <w:rsid w:val="0025451B"/>
    <w:rsid w:val="002547CB"/>
    <w:rsid w:val="00254A1C"/>
    <w:rsid w:val="002574FD"/>
    <w:rsid w:val="00260DC2"/>
    <w:rsid w:val="00261617"/>
    <w:rsid w:val="00265708"/>
    <w:rsid w:val="00265BDF"/>
    <w:rsid w:val="00266282"/>
    <w:rsid w:val="0027192F"/>
    <w:rsid w:val="00272BFB"/>
    <w:rsid w:val="00275F83"/>
    <w:rsid w:val="00283E30"/>
    <w:rsid w:val="00286FFB"/>
    <w:rsid w:val="00291F6C"/>
    <w:rsid w:val="00292D10"/>
    <w:rsid w:val="002931EF"/>
    <w:rsid w:val="002A22EB"/>
    <w:rsid w:val="002A321C"/>
    <w:rsid w:val="002A5A18"/>
    <w:rsid w:val="002A6B60"/>
    <w:rsid w:val="002A6CF9"/>
    <w:rsid w:val="002B16BE"/>
    <w:rsid w:val="002B21E6"/>
    <w:rsid w:val="002B2F66"/>
    <w:rsid w:val="002C05FB"/>
    <w:rsid w:val="002C34C5"/>
    <w:rsid w:val="002C361F"/>
    <w:rsid w:val="002C5631"/>
    <w:rsid w:val="002C6BEC"/>
    <w:rsid w:val="002C6FA1"/>
    <w:rsid w:val="002D15BB"/>
    <w:rsid w:val="002D2805"/>
    <w:rsid w:val="002D3CA6"/>
    <w:rsid w:val="002D3CBD"/>
    <w:rsid w:val="002D47D5"/>
    <w:rsid w:val="002D51D8"/>
    <w:rsid w:val="002E1309"/>
    <w:rsid w:val="002E2129"/>
    <w:rsid w:val="002F228B"/>
    <w:rsid w:val="003012B9"/>
    <w:rsid w:val="00304192"/>
    <w:rsid w:val="00313688"/>
    <w:rsid w:val="00316E88"/>
    <w:rsid w:val="00317D68"/>
    <w:rsid w:val="003213BC"/>
    <w:rsid w:val="003272D8"/>
    <w:rsid w:val="00333214"/>
    <w:rsid w:val="00334E7C"/>
    <w:rsid w:val="0033505D"/>
    <w:rsid w:val="00336F06"/>
    <w:rsid w:val="00337CCC"/>
    <w:rsid w:val="003405AD"/>
    <w:rsid w:val="00340E80"/>
    <w:rsid w:val="0034228E"/>
    <w:rsid w:val="00344062"/>
    <w:rsid w:val="0034724B"/>
    <w:rsid w:val="00353EB4"/>
    <w:rsid w:val="00354F42"/>
    <w:rsid w:val="00356EDB"/>
    <w:rsid w:val="00360CA8"/>
    <w:rsid w:val="00360E60"/>
    <w:rsid w:val="003619D9"/>
    <w:rsid w:val="003631BF"/>
    <w:rsid w:val="00367325"/>
    <w:rsid w:val="00367975"/>
    <w:rsid w:val="00367EB7"/>
    <w:rsid w:val="00372100"/>
    <w:rsid w:val="003739A7"/>
    <w:rsid w:val="00373CD2"/>
    <w:rsid w:val="0037663C"/>
    <w:rsid w:val="0037708E"/>
    <w:rsid w:val="00377A2E"/>
    <w:rsid w:val="003801CD"/>
    <w:rsid w:val="0038308E"/>
    <w:rsid w:val="00384EB3"/>
    <w:rsid w:val="0038662B"/>
    <w:rsid w:val="00387760"/>
    <w:rsid w:val="00387E47"/>
    <w:rsid w:val="00390890"/>
    <w:rsid w:val="003917AC"/>
    <w:rsid w:val="00393C72"/>
    <w:rsid w:val="00394454"/>
    <w:rsid w:val="003A1A26"/>
    <w:rsid w:val="003A4CAC"/>
    <w:rsid w:val="003A6086"/>
    <w:rsid w:val="003A65BF"/>
    <w:rsid w:val="003B0243"/>
    <w:rsid w:val="003B14A8"/>
    <w:rsid w:val="003B20A9"/>
    <w:rsid w:val="003B6ED5"/>
    <w:rsid w:val="003C745C"/>
    <w:rsid w:val="003E21C2"/>
    <w:rsid w:val="003E46B9"/>
    <w:rsid w:val="003F082F"/>
    <w:rsid w:val="003F1308"/>
    <w:rsid w:val="003F1757"/>
    <w:rsid w:val="003F1D6D"/>
    <w:rsid w:val="003F3054"/>
    <w:rsid w:val="003F5FB0"/>
    <w:rsid w:val="003F6822"/>
    <w:rsid w:val="00404C10"/>
    <w:rsid w:val="00407D43"/>
    <w:rsid w:val="00411CF0"/>
    <w:rsid w:val="004128F4"/>
    <w:rsid w:val="00416706"/>
    <w:rsid w:val="00420813"/>
    <w:rsid w:val="0042558B"/>
    <w:rsid w:val="00425724"/>
    <w:rsid w:val="004264C2"/>
    <w:rsid w:val="00426566"/>
    <w:rsid w:val="0043005B"/>
    <w:rsid w:val="004302CF"/>
    <w:rsid w:val="004333F1"/>
    <w:rsid w:val="00434142"/>
    <w:rsid w:val="00434B34"/>
    <w:rsid w:val="00436E97"/>
    <w:rsid w:val="0044173B"/>
    <w:rsid w:val="0044429E"/>
    <w:rsid w:val="0045063B"/>
    <w:rsid w:val="004527A2"/>
    <w:rsid w:val="00452F7B"/>
    <w:rsid w:val="00453B5F"/>
    <w:rsid w:val="00454EF8"/>
    <w:rsid w:val="00455A4E"/>
    <w:rsid w:val="00463E82"/>
    <w:rsid w:val="004658C7"/>
    <w:rsid w:val="00467095"/>
    <w:rsid w:val="00467EA7"/>
    <w:rsid w:val="004711EE"/>
    <w:rsid w:val="0047380D"/>
    <w:rsid w:val="00475F6A"/>
    <w:rsid w:val="00476DB1"/>
    <w:rsid w:val="00480F00"/>
    <w:rsid w:val="004874E7"/>
    <w:rsid w:val="00492F55"/>
    <w:rsid w:val="004933E8"/>
    <w:rsid w:val="004949AD"/>
    <w:rsid w:val="00495449"/>
    <w:rsid w:val="004A055B"/>
    <w:rsid w:val="004A05C0"/>
    <w:rsid w:val="004A222E"/>
    <w:rsid w:val="004A3443"/>
    <w:rsid w:val="004A3DE9"/>
    <w:rsid w:val="004A6226"/>
    <w:rsid w:val="004A73EE"/>
    <w:rsid w:val="004B3BCA"/>
    <w:rsid w:val="004B5220"/>
    <w:rsid w:val="004B7A54"/>
    <w:rsid w:val="004C256B"/>
    <w:rsid w:val="004C4D7F"/>
    <w:rsid w:val="004C711B"/>
    <w:rsid w:val="004D02A0"/>
    <w:rsid w:val="004D1A0E"/>
    <w:rsid w:val="004D2167"/>
    <w:rsid w:val="004D2642"/>
    <w:rsid w:val="004D4605"/>
    <w:rsid w:val="004D7A9F"/>
    <w:rsid w:val="004E13AB"/>
    <w:rsid w:val="004E1A0F"/>
    <w:rsid w:val="004E2A75"/>
    <w:rsid w:val="004E4D09"/>
    <w:rsid w:val="004E6D4F"/>
    <w:rsid w:val="004E78E9"/>
    <w:rsid w:val="004F0229"/>
    <w:rsid w:val="004F2B78"/>
    <w:rsid w:val="004F34B9"/>
    <w:rsid w:val="004F384D"/>
    <w:rsid w:val="004F72CE"/>
    <w:rsid w:val="004F7A62"/>
    <w:rsid w:val="00501A18"/>
    <w:rsid w:val="005050C2"/>
    <w:rsid w:val="00505EF7"/>
    <w:rsid w:val="00510485"/>
    <w:rsid w:val="00511063"/>
    <w:rsid w:val="0051230B"/>
    <w:rsid w:val="00512390"/>
    <w:rsid w:val="00512408"/>
    <w:rsid w:val="00512416"/>
    <w:rsid w:val="00512793"/>
    <w:rsid w:val="00512C25"/>
    <w:rsid w:val="005130E0"/>
    <w:rsid w:val="00513A17"/>
    <w:rsid w:val="0052117F"/>
    <w:rsid w:val="00521E80"/>
    <w:rsid w:val="00524D99"/>
    <w:rsid w:val="0052547E"/>
    <w:rsid w:val="00527CE5"/>
    <w:rsid w:val="00531EF5"/>
    <w:rsid w:val="005321DA"/>
    <w:rsid w:val="00532B57"/>
    <w:rsid w:val="00532FB5"/>
    <w:rsid w:val="005345B5"/>
    <w:rsid w:val="005448C4"/>
    <w:rsid w:val="00545F60"/>
    <w:rsid w:val="00564881"/>
    <w:rsid w:val="0056589E"/>
    <w:rsid w:val="005722F9"/>
    <w:rsid w:val="00573356"/>
    <w:rsid w:val="005767C2"/>
    <w:rsid w:val="0057735F"/>
    <w:rsid w:val="00577D76"/>
    <w:rsid w:val="005823F9"/>
    <w:rsid w:val="00583D9B"/>
    <w:rsid w:val="00584526"/>
    <w:rsid w:val="00586551"/>
    <w:rsid w:val="005903D9"/>
    <w:rsid w:val="00590F65"/>
    <w:rsid w:val="00596BD2"/>
    <w:rsid w:val="005A2AE9"/>
    <w:rsid w:val="005A2D18"/>
    <w:rsid w:val="005A3D18"/>
    <w:rsid w:val="005A50F4"/>
    <w:rsid w:val="005A7ADB"/>
    <w:rsid w:val="005B1B6C"/>
    <w:rsid w:val="005B2D5C"/>
    <w:rsid w:val="005B3C7B"/>
    <w:rsid w:val="005B67EA"/>
    <w:rsid w:val="005B6E91"/>
    <w:rsid w:val="005C344E"/>
    <w:rsid w:val="005C3810"/>
    <w:rsid w:val="005D177A"/>
    <w:rsid w:val="005D20DB"/>
    <w:rsid w:val="005D2B30"/>
    <w:rsid w:val="005D3B6D"/>
    <w:rsid w:val="005D4F3A"/>
    <w:rsid w:val="005D5184"/>
    <w:rsid w:val="005E0B17"/>
    <w:rsid w:val="005E58E2"/>
    <w:rsid w:val="005E61F7"/>
    <w:rsid w:val="005F1ACD"/>
    <w:rsid w:val="005F1F3A"/>
    <w:rsid w:val="005F4617"/>
    <w:rsid w:val="005F4A36"/>
    <w:rsid w:val="005F67BD"/>
    <w:rsid w:val="00602144"/>
    <w:rsid w:val="00605734"/>
    <w:rsid w:val="006078DA"/>
    <w:rsid w:val="006102E6"/>
    <w:rsid w:val="006140D6"/>
    <w:rsid w:val="0061584F"/>
    <w:rsid w:val="006166DD"/>
    <w:rsid w:val="0062175E"/>
    <w:rsid w:val="0062392A"/>
    <w:rsid w:val="00624A2A"/>
    <w:rsid w:val="0062757D"/>
    <w:rsid w:val="00630A79"/>
    <w:rsid w:val="00630ABB"/>
    <w:rsid w:val="006310E5"/>
    <w:rsid w:val="00631A27"/>
    <w:rsid w:val="0063282F"/>
    <w:rsid w:val="00634FCE"/>
    <w:rsid w:val="0063679F"/>
    <w:rsid w:val="00636BA6"/>
    <w:rsid w:val="00637329"/>
    <w:rsid w:val="006421E2"/>
    <w:rsid w:val="0064570A"/>
    <w:rsid w:val="00650DE5"/>
    <w:rsid w:val="00653BB3"/>
    <w:rsid w:val="00656376"/>
    <w:rsid w:val="00656D2D"/>
    <w:rsid w:val="00660E5B"/>
    <w:rsid w:val="00662E6C"/>
    <w:rsid w:val="00664A1F"/>
    <w:rsid w:val="006658F8"/>
    <w:rsid w:val="006661DF"/>
    <w:rsid w:val="00666608"/>
    <w:rsid w:val="00667E3A"/>
    <w:rsid w:val="006709C3"/>
    <w:rsid w:val="00673228"/>
    <w:rsid w:val="00673A03"/>
    <w:rsid w:val="00677471"/>
    <w:rsid w:val="00684924"/>
    <w:rsid w:val="006876B2"/>
    <w:rsid w:val="006876FE"/>
    <w:rsid w:val="00692D1F"/>
    <w:rsid w:val="00693F8B"/>
    <w:rsid w:val="006943F0"/>
    <w:rsid w:val="00696295"/>
    <w:rsid w:val="00696625"/>
    <w:rsid w:val="006967E7"/>
    <w:rsid w:val="006A59C9"/>
    <w:rsid w:val="006A5F6F"/>
    <w:rsid w:val="006A6042"/>
    <w:rsid w:val="006A628E"/>
    <w:rsid w:val="006B066D"/>
    <w:rsid w:val="006B0C11"/>
    <w:rsid w:val="006B139D"/>
    <w:rsid w:val="006B2DD1"/>
    <w:rsid w:val="006B5835"/>
    <w:rsid w:val="006B58C6"/>
    <w:rsid w:val="006B5D26"/>
    <w:rsid w:val="006C02BD"/>
    <w:rsid w:val="006C0DFC"/>
    <w:rsid w:val="006C2C25"/>
    <w:rsid w:val="006C5208"/>
    <w:rsid w:val="006D0329"/>
    <w:rsid w:val="006D04BF"/>
    <w:rsid w:val="006D1069"/>
    <w:rsid w:val="006D1967"/>
    <w:rsid w:val="006D2AF8"/>
    <w:rsid w:val="006D6B72"/>
    <w:rsid w:val="006E117F"/>
    <w:rsid w:val="006E14CC"/>
    <w:rsid w:val="006E32B2"/>
    <w:rsid w:val="006E6864"/>
    <w:rsid w:val="006F049C"/>
    <w:rsid w:val="006F7B4C"/>
    <w:rsid w:val="00701305"/>
    <w:rsid w:val="00703771"/>
    <w:rsid w:val="00704B7C"/>
    <w:rsid w:val="00704CC9"/>
    <w:rsid w:val="00706E89"/>
    <w:rsid w:val="00707E31"/>
    <w:rsid w:val="00711635"/>
    <w:rsid w:val="007116D1"/>
    <w:rsid w:val="007124C1"/>
    <w:rsid w:val="00716CE3"/>
    <w:rsid w:val="00717C69"/>
    <w:rsid w:val="00722DF5"/>
    <w:rsid w:val="007264E6"/>
    <w:rsid w:val="00733758"/>
    <w:rsid w:val="00736B88"/>
    <w:rsid w:val="00737493"/>
    <w:rsid w:val="00740687"/>
    <w:rsid w:val="00740F6D"/>
    <w:rsid w:val="00742878"/>
    <w:rsid w:val="00744DC1"/>
    <w:rsid w:val="0074514B"/>
    <w:rsid w:val="00747249"/>
    <w:rsid w:val="007510EA"/>
    <w:rsid w:val="00752595"/>
    <w:rsid w:val="0075409D"/>
    <w:rsid w:val="00762515"/>
    <w:rsid w:val="00763282"/>
    <w:rsid w:val="00763D69"/>
    <w:rsid w:val="00764226"/>
    <w:rsid w:val="007642C4"/>
    <w:rsid w:val="00766215"/>
    <w:rsid w:val="00773190"/>
    <w:rsid w:val="0077755C"/>
    <w:rsid w:val="007802DE"/>
    <w:rsid w:val="00781203"/>
    <w:rsid w:val="00784CA1"/>
    <w:rsid w:val="00784DD7"/>
    <w:rsid w:val="00793762"/>
    <w:rsid w:val="00794131"/>
    <w:rsid w:val="00795105"/>
    <w:rsid w:val="00795109"/>
    <w:rsid w:val="00795616"/>
    <w:rsid w:val="0079617C"/>
    <w:rsid w:val="00797900"/>
    <w:rsid w:val="007A46C3"/>
    <w:rsid w:val="007A47FF"/>
    <w:rsid w:val="007B2C6D"/>
    <w:rsid w:val="007B3C50"/>
    <w:rsid w:val="007B48CD"/>
    <w:rsid w:val="007B589C"/>
    <w:rsid w:val="007B7443"/>
    <w:rsid w:val="007B77A4"/>
    <w:rsid w:val="007B7A94"/>
    <w:rsid w:val="007C0637"/>
    <w:rsid w:val="007C0809"/>
    <w:rsid w:val="007C36DB"/>
    <w:rsid w:val="007C78DB"/>
    <w:rsid w:val="007D1816"/>
    <w:rsid w:val="007D29AD"/>
    <w:rsid w:val="007D6960"/>
    <w:rsid w:val="007D74BC"/>
    <w:rsid w:val="007E319F"/>
    <w:rsid w:val="007E4051"/>
    <w:rsid w:val="007E5444"/>
    <w:rsid w:val="007F560C"/>
    <w:rsid w:val="007F729D"/>
    <w:rsid w:val="00800E64"/>
    <w:rsid w:val="008034FC"/>
    <w:rsid w:val="00803C97"/>
    <w:rsid w:val="0080472E"/>
    <w:rsid w:val="00804D12"/>
    <w:rsid w:val="008067B7"/>
    <w:rsid w:val="0080726F"/>
    <w:rsid w:val="0080772B"/>
    <w:rsid w:val="00810397"/>
    <w:rsid w:val="00810D34"/>
    <w:rsid w:val="008119A3"/>
    <w:rsid w:val="008136E4"/>
    <w:rsid w:val="00813EF2"/>
    <w:rsid w:val="0081560D"/>
    <w:rsid w:val="0082086A"/>
    <w:rsid w:val="00822A31"/>
    <w:rsid w:val="00823C6F"/>
    <w:rsid w:val="00823D3B"/>
    <w:rsid w:val="00825CD9"/>
    <w:rsid w:val="00831078"/>
    <w:rsid w:val="0083120C"/>
    <w:rsid w:val="00833C07"/>
    <w:rsid w:val="0083404D"/>
    <w:rsid w:val="00834593"/>
    <w:rsid w:val="008358BB"/>
    <w:rsid w:val="008467DD"/>
    <w:rsid w:val="00847E57"/>
    <w:rsid w:val="008520E4"/>
    <w:rsid w:val="008544C0"/>
    <w:rsid w:val="00854D7F"/>
    <w:rsid w:val="00856AC9"/>
    <w:rsid w:val="00856B4C"/>
    <w:rsid w:val="00856CE4"/>
    <w:rsid w:val="00862673"/>
    <w:rsid w:val="008647AF"/>
    <w:rsid w:val="00866C71"/>
    <w:rsid w:val="008671FD"/>
    <w:rsid w:val="008675A1"/>
    <w:rsid w:val="00870DE3"/>
    <w:rsid w:val="008723A6"/>
    <w:rsid w:val="00873621"/>
    <w:rsid w:val="00873DA1"/>
    <w:rsid w:val="00874829"/>
    <w:rsid w:val="00876A91"/>
    <w:rsid w:val="0088223C"/>
    <w:rsid w:val="00882A04"/>
    <w:rsid w:val="00883A1A"/>
    <w:rsid w:val="00884E2C"/>
    <w:rsid w:val="008865DA"/>
    <w:rsid w:val="0089308D"/>
    <w:rsid w:val="0089382F"/>
    <w:rsid w:val="008A0012"/>
    <w:rsid w:val="008A1D5C"/>
    <w:rsid w:val="008A5B4F"/>
    <w:rsid w:val="008B00D3"/>
    <w:rsid w:val="008B14A7"/>
    <w:rsid w:val="008B2B89"/>
    <w:rsid w:val="008B5B20"/>
    <w:rsid w:val="008B5F76"/>
    <w:rsid w:val="008C08BB"/>
    <w:rsid w:val="008C1655"/>
    <w:rsid w:val="008C16C0"/>
    <w:rsid w:val="008C16FA"/>
    <w:rsid w:val="008C21AF"/>
    <w:rsid w:val="008C4C81"/>
    <w:rsid w:val="008C70EF"/>
    <w:rsid w:val="008D0550"/>
    <w:rsid w:val="008D13DA"/>
    <w:rsid w:val="008E1DCB"/>
    <w:rsid w:val="008E31FF"/>
    <w:rsid w:val="008E377D"/>
    <w:rsid w:val="008E397E"/>
    <w:rsid w:val="008E4820"/>
    <w:rsid w:val="008E7472"/>
    <w:rsid w:val="008F05EB"/>
    <w:rsid w:val="008F0B60"/>
    <w:rsid w:val="008F2218"/>
    <w:rsid w:val="008F51E6"/>
    <w:rsid w:val="008F53CE"/>
    <w:rsid w:val="008F7B29"/>
    <w:rsid w:val="0090226D"/>
    <w:rsid w:val="00902A5A"/>
    <w:rsid w:val="00903407"/>
    <w:rsid w:val="009035B8"/>
    <w:rsid w:val="0090645E"/>
    <w:rsid w:val="0091187C"/>
    <w:rsid w:val="0091236E"/>
    <w:rsid w:val="00913E6F"/>
    <w:rsid w:val="009161DA"/>
    <w:rsid w:val="00924163"/>
    <w:rsid w:val="0092526F"/>
    <w:rsid w:val="00927576"/>
    <w:rsid w:val="0092758F"/>
    <w:rsid w:val="00927A48"/>
    <w:rsid w:val="0093217A"/>
    <w:rsid w:val="00936681"/>
    <w:rsid w:val="00937690"/>
    <w:rsid w:val="009418FC"/>
    <w:rsid w:val="00943258"/>
    <w:rsid w:val="00943B0E"/>
    <w:rsid w:val="00945F22"/>
    <w:rsid w:val="0095135A"/>
    <w:rsid w:val="00955218"/>
    <w:rsid w:val="00955DA3"/>
    <w:rsid w:val="0096109C"/>
    <w:rsid w:val="00967FA5"/>
    <w:rsid w:val="009713CB"/>
    <w:rsid w:val="00972F3C"/>
    <w:rsid w:val="00973765"/>
    <w:rsid w:val="00980B52"/>
    <w:rsid w:val="0098260E"/>
    <w:rsid w:val="00986E41"/>
    <w:rsid w:val="009870FA"/>
    <w:rsid w:val="0098730E"/>
    <w:rsid w:val="00990394"/>
    <w:rsid w:val="00994A1A"/>
    <w:rsid w:val="009A536D"/>
    <w:rsid w:val="009B00F3"/>
    <w:rsid w:val="009B11C5"/>
    <w:rsid w:val="009B30EB"/>
    <w:rsid w:val="009C0F11"/>
    <w:rsid w:val="009C14EC"/>
    <w:rsid w:val="009C1D63"/>
    <w:rsid w:val="009C40E7"/>
    <w:rsid w:val="009C4AC8"/>
    <w:rsid w:val="009D2FE3"/>
    <w:rsid w:val="009D43C2"/>
    <w:rsid w:val="009D460C"/>
    <w:rsid w:val="009D49B0"/>
    <w:rsid w:val="009E0D42"/>
    <w:rsid w:val="009E35A5"/>
    <w:rsid w:val="009F2350"/>
    <w:rsid w:val="009F2B78"/>
    <w:rsid w:val="009F413C"/>
    <w:rsid w:val="00A00A81"/>
    <w:rsid w:val="00A0170B"/>
    <w:rsid w:val="00A0195E"/>
    <w:rsid w:val="00A049FC"/>
    <w:rsid w:val="00A05068"/>
    <w:rsid w:val="00A10FE0"/>
    <w:rsid w:val="00A1139A"/>
    <w:rsid w:val="00A12835"/>
    <w:rsid w:val="00A12F54"/>
    <w:rsid w:val="00A20404"/>
    <w:rsid w:val="00A20742"/>
    <w:rsid w:val="00A21894"/>
    <w:rsid w:val="00A2395B"/>
    <w:rsid w:val="00A32B00"/>
    <w:rsid w:val="00A36267"/>
    <w:rsid w:val="00A377B0"/>
    <w:rsid w:val="00A40342"/>
    <w:rsid w:val="00A426DA"/>
    <w:rsid w:val="00A44301"/>
    <w:rsid w:val="00A4432D"/>
    <w:rsid w:val="00A5067F"/>
    <w:rsid w:val="00A5072B"/>
    <w:rsid w:val="00A5281A"/>
    <w:rsid w:val="00A54022"/>
    <w:rsid w:val="00A61E0B"/>
    <w:rsid w:val="00A62E62"/>
    <w:rsid w:val="00A654E7"/>
    <w:rsid w:val="00A701A8"/>
    <w:rsid w:val="00A70DDB"/>
    <w:rsid w:val="00A71B36"/>
    <w:rsid w:val="00A74732"/>
    <w:rsid w:val="00A80F9C"/>
    <w:rsid w:val="00A82F89"/>
    <w:rsid w:val="00A90C9D"/>
    <w:rsid w:val="00A90FEA"/>
    <w:rsid w:val="00A914AA"/>
    <w:rsid w:val="00A958E7"/>
    <w:rsid w:val="00A96D5C"/>
    <w:rsid w:val="00A96F96"/>
    <w:rsid w:val="00AA06B6"/>
    <w:rsid w:val="00AA09FC"/>
    <w:rsid w:val="00AA7B3A"/>
    <w:rsid w:val="00AB1A6E"/>
    <w:rsid w:val="00AB4455"/>
    <w:rsid w:val="00AB65E3"/>
    <w:rsid w:val="00AC4C15"/>
    <w:rsid w:val="00AD180E"/>
    <w:rsid w:val="00AE1DB7"/>
    <w:rsid w:val="00AE363B"/>
    <w:rsid w:val="00AF2371"/>
    <w:rsid w:val="00AF50FD"/>
    <w:rsid w:val="00B00FC4"/>
    <w:rsid w:val="00B014A5"/>
    <w:rsid w:val="00B02B53"/>
    <w:rsid w:val="00B05DAF"/>
    <w:rsid w:val="00B069A9"/>
    <w:rsid w:val="00B1163B"/>
    <w:rsid w:val="00B14358"/>
    <w:rsid w:val="00B14A81"/>
    <w:rsid w:val="00B16550"/>
    <w:rsid w:val="00B16B1C"/>
    <w:rsid w:val="00B17EC0"/>
    <w:rsid w:val="00B21989"/>
    <w:rsid w:val="00B2215F"/>
    <w:rsid w:val="00B235CF"/>
    <w:rsid w:val="00B247CA"/>
    <w:rsid w:val="00B25B65"/>
    <w:rsid w:val="00B2627B"/>
    <w:rsid w:val="00B271FC"/>
    <w:rsid w:val="00B27A5D"/>
    <w:rsid w:val="00B325D0"/>
    <w:rsid w:val="00B361BE"/>
    <w:rsid w:val="00B42020"/>
    <w:rsid w:val="00B43970"/>
    <w:rsid w:val="00B546D5"/>
    <w:rsid w:val="00B57232"/>
    <w:rsid w:val="00B606C3"/>
    <w:rsid w:val="00B6363E"/>
    <w:rsid w:val="00B64810"/>
    <w:rsid w:val="00B67ECE"/>
    <w:rsid w:val="00B7087C"/>
    <w:rsid w:val="00B73B89"/>
    <w:rsid w:val="00B76806"/>
    <w:rsid w:val="00B76F69"/>
    <w:rsid w:val="00B770AB"/>
    <w:rsid w:val="00B81810"/>
    <w:rsid w:val="00B8245B"/>
    <w:rsid w:val="00B82781"/>
    <w:rsid w:val="00B82936"/>
    <w:rsid w:val="00B82F1C"/>
    <w:rsid w:val="00B834BB"/>
    <w:rsid w:val="00B84155"/>
    <w:rsid w:val="00B86709"/>
    <w:rsid w:val="00B87694"/>
    <w:rsid w:val="00B87C4B"/>
    <w:rsid w:val="00B91C93"/>
    <w:rsid w:val="00B91FC9"/>
    <w:rsid w:val="00B93186"/>
    <w:rsid w:val="00B97B7E"/>
    <w:rsid w:val="00BA2544"/>
    <w:rsid w:val="00BA4231"/>
    <w:rsid w:val="00BA6450"/>
    <w:rsid w:val="00BA6B87"/>
    <w:rsid w:val="00BA6CF9"/>
    <w:rsid w:val="00BA704B"/>
    <w:rsid w:val="00BA7775"/>
    <w:rsid w:val="00BA7991"/>
    <w:rsid w:val="00BA7A89"/>
    <w:rsid w:val="00BB0C81"/>
    <w:rsid w:val="00BB16B3"/>
    <w:rsid w:val="00BB38E6"/>
    <w:rsid w:val="00BB63FA"/>
    <w:rsid w:val="00BB6FD7"/>
    <w:rsid w:val="00BB7020"/>
    <w:rsid w:val="00BC73FC"/>
    <w:rsid w:val="00BD0F62"/>
    <w:rsid w:val="00BD1295"/>
    <w:rsid w:val="00BD661C"/>
    <w:rsid w:val="00BE13A1"/>
    <w:rsid w:val="00BE43AC"/>
    <w:rsid w:val="00BE7D09"/>
    <w:rsid w:val="00BF2E90"/>
    <w:rsid w:val="00C03B4C"/>
    <w:rsid w:val="00C0456B"/>
    <w:rsid w:val="00C06228"/>
    <w:rsid w:val="00C07696"/>
    <w:rsid w:val="00C1116D"/>
    <w:rsid w:val="00C113A4"/>
    <w:rsid w:val="00C11DA9"/>
    <w:rsid w:val="00C12493"/>
    <w:rsid w:val="00C13672"/>
    <w:rsid w:val="00C1426C"/>
    <w:rsid w:val="00C20D36"/>
    <w:rsid w:val="00C2175A"/>
    <w:rsid w:val="00C229A4"/>
    <w:rsid w:val="00C23726"/>
    <w:rsid w:val="00C24F53"/>
    <w:rsid w:val="00C3198B"/>
    <w:rsid w:val="00C3215A"/>
    <w:rsid w:val="00C32F96"/>
    <w:rsid w:val="00C342C2"/>
    <w:rsid w:val="00C35019"/>
    <w:rsid w:val="00C36A98"/>
    <w:rsid w:val="00C376A9"/>
    <w:rsid w:val="00C37CBA"/>
    <w:rsid w:val="00C40584"/>
    <w:rsid w:val="00C420F4"/>
    <w:rsid w:val="00C42263"/>
    <w:rsid w:val="00C45FC0"/>
    <w:rsid w:val="00C46D71"/>
    <w:rsid w:val="00C52048"/>
    <w:rsid w:val="00C54CE4"/>
    <w:rsid w:val="00C56CCB"/>
    <w:rsid w:val="00C56E01"/>
    <w:rsid w:val="00C56E20"/>
    <w:rsid w:val="00C57712"/>
    <w:rsid w:val="00C606D7"/>
    <w:rsid w:val="00C61A50"/>
    <w:rsid w:val="00C65CE1"/>
    <w:rsid w:val="00C7052C"/>
    <w:rsid w:val="00C72507"/>
    <w:rsid w:val="00C7438E"/>
    <w:rsid w:val="00C75593"/>
    <w:rsid w:val="00C76D17"/>
    <w:rsid w:val="00C80E9F"/>
    <w:rsid w:val="00C866EB"/>
    <w:rsid w:val="00C91E4F"/>
    <w:rsid w:val="00C96824"/>
    <w:rsid w:val="00C97033"/>
    <w:rsid w:val="00C97F70"/>
    <w:rsid w:val="00CA069C"/>
    <w:rsid w:val="00CA2B67"/>
    <w:rsid w:val="00CA4E39"/>
    <w:rsid w:val="00CA5437"/>
    <w:rsid w:val="00CA6E46"/>
    <w:rsid w:val="00CB23DA"/>
    <w:rsid w:val="00CB38D8"/>
    <w:rsid w:val="00CB442C"/>
    <w:rsid w:val="00CB5617"/>
    <w:rsid w:val="00CB5FC5"/>
    <w:rsid w:val="00CB66D3"/>
    <w:rsid w:val="00CB7302"/>
    <w:rsid w:val="00CC2291"/>
    <w:rsid w:val="00CC2965"/>
    <w:rsid w:val="00CC2C6B"/>
    <w:rsid w:val="00CC41BC"/>
    <w:rsid w:val="00CD20D2"/>
    <w:rsid w:val="00CD368F"/>
    <w:rsid w:val="00CD68AC"/>
    <w:rsid w:val="00CD7547"/>
    <w:rsid w:val="00CE4797"/>
    <w:rsid w:val="00CE5149"/>
    <w:rsid w:val="00CE5FC6"/>
    <w:rsid w:val="00CF2AAC"/>
    <w:rsid w:val="00CF4FF9"/>
    <w:rsid w:val="00D0090F"/>
    <w:rsid w:val="00D00CB0"/>
    <w:rsid w:val="00D06E73"/>
    <w:rsid w:val="00D07C08"/>
    <w:rsid w:val="00D11451"/>
    <w:rsid w:val="00D139AA"/>
    <w:rsid w:val="00D13CE5"/>
    <w:rsid w:val="00D148FB"/>
    <w:rsid w:val="00D1547C"/>
    <w:rsid w:val="00D20201"/>
    <w:rsid w:val="00D25447"/>
    <w:rsid w:val="00D26D01"/>
    <w:rsid w:val="00D26E09"/>
    <w:rsid w:val="00D27510"/>
    <w:rsid w:val="00D309B4"/>
    <w:rsid w:val="00D32740"/>
    <w:rsid w:val="00D32F4B"/>
    <w:rsid w:val="00D341CF"/>
    <w:rsid w:val="00D413F7"/>
    <w:rsid w:val="00D42ACC"/>
    <w:rsid w:val="00D42B7F"/>
    <w:rsid w:val="00D43286"/>
    <w:rsid w:val="00D44841"/>
    <w:rsid w:val="00D45A16"/>
    <w:rsid w:val="00D45EB6"/>
    <w:rsid w:val="00D462EE"/>
    <w:rsid w:val="00D47928"/>
    <w:rsid w:val="00D5396D"/>
    <w:rsid w:val="00D53CBC"/>
    <w:rsid w:val="00D54CA5"/>
    <w:rsid w:val="00D5702A"/>
    <w:rsid w:val="00D5782F"/>
    <w:rsid w:val="00D603EE"/>
    <w:rsid w:val="00D60E59"/>
    <w:rsid w:val="00D61148"/>
    <w:rsid w:val="00D617EE"/>
    <w:rsid w:val="00D62780"/>
    <w:rsid w:val="00D63379"/>
    <w:rsid w:val="00D63882"/>
    <w:rsid w:val="00D6701C"/>
    <w:rsid w:val="00D70C82"/>
    <w:rsid w:val="00D7146B"/>
    <w:rsid w:val="00D722CA"/>
    <w:rsid w:val="00D73475"/>
    <w:rsid w:val="00D746FA"/>
    <w:rsid w:val="00D74AD7"/>
    <w:rsid w:val="00D80DE8"/>
    <w:rsid w:val="00D82778"/>
    <w:rsid w:val="00D91D85"/>
    <w:rsid w:val="00D92217"/>
    <w:rsid w:val="00D94CD8"/>
    <w:rsid w:val="00D9635F"/>
    <w:rsid w:val="00D97EFF"/>
    <w:rsid w:val="00DA1A87"/>
    <w:rsid w:val="00DA38FD"/>
    <w:rsid w:val="00DA43C6"/>
    <w:rsid w:val="00DB4613"/>
    <w:rsid w:val="00DB4F97"/>
    <w:rsid w:val="00DB7457"/>
    <w:rsid w:val="00DC023D"/>
    <w:rsid w:val="00DC4362"/>
    <w:rsid w:val="00DD0325"/>
    <w:rsid w:val="00DD1939"/>
    <w:rsid w:val="00DD28FD"/>
    <w:rsid w:val="00DD71D9"/>
    <w:rsid w:val="00DD7FBF"/>
    <w:rsid w:val="00DE0162"/>
    <w:rsid w:val="00DE0552"/>
    <w:rsid w:val="00DE1D11"/>
    <w:rsid w:val="00DE47A9"/>
    <w:rsid w:val="00DE607C"/>
    <w:rsid w:val="00DE6088"/>
    <w:rsid w:val="00DE68EC"/>
    <w:rsid w:val="00DE7924"/>
    <w:rsid w:val="00DF2551"/>
    <w:rsid w:val="00DF5478"/>
    <w:rsid w:val="00DF5702"/>
    <w:rsid w:val="00DF60A3"/>
    <w:rsid w:val="00DF6391"/>
    <w:rsid w:val="00DF6525"/>
    <w:rsid w:val="00DF7E6E"/>
    <w:rsid w:val="00E01BD8"/>
    <w:rsid w:val="00E02835"/>
    <w:rsid w:val="00E03391"/>
    <w:rsid w:val="00E04485"/>
    <w:rsid w:val="00E05790"/>
    <w:rsid w:val="00E05840"/>
    <w:rsid w:val="00E06AEF"/>
    <w:rsid w:val="00E10160"/>
    <w:rsid w:val="00E11A2A"/>
    <w:rsid w:val="00E14F2D"/>
    <w:rsid w:val="00E1510D"/>
    <w:rsid w:val="00E22831"/>
    <w:rsid w:val="00E26D1D"/>
    <w:rsid w:val="00E31BA5"/>
    <w:rsid w:val="00E32B4F"/>
    <w:rsid w:val="00E34544"/>
    <w:rsid w:val="00E3512F"/>
    <w:rsid w:val="00E41298"/>
    <w:rsid w:val="00E44AA8"/>
    <w:rsid w:val="00E46C7B"/>
    <w:rsid w:val="00E5322A"/>
    <w:rsid w:val="00E5540B"/>
    <w:rsid w:val="00E6242C"/>
    <w:rsid w:val="00E62C51"/>
    <w:rsid w:val="00E71C68"/>
    <w:rsid w:val="00E71CA3"/>
    <w:rsid w:val="00E71CBC"/>
    <w:rsid w:val="00E72F76"/>
    <w:rsid w:val="00E753B1"/>
    <w:rsid w:val="00E75EDB"/>
    <w:rsid w:val="00E90650"/>
    <w:rsid w:val="00E90F3C"/>
    <w:rsid w:val="00E9593E"/>
    <w:rsid w:val="00E968BB"/>
    <w:rsid w:val="00EA22A6"/>
    <w:rsid w:val="00EA336C"/>
    <w:rsid w:val="00EA36B8"/>
    <w:rsid w:val="00EA58D1"/>
    <w:rsid w:val="00EB2C15"/>
    <w:rsid w:val="00EB4346"/>
    <w:rsid w:val="00EB453A"/>
    <w:rsid w:val="00EB62A1"/>
    <w:rsid w:val="00EB7090"/>
    <w:rsid w:val="00EC0CB3"/>
    <w:rsid w:val="00EC0F0F"/>
    <w:rsid w:val="00EC21FD"/>
    <w:rsid w:val="00EC29ED"/>
    <w:rsid w:val="00EC3BC2"/>
    <w:rsid w:val="00EC429E"/>
    <w:rsid w:val="00EC489A"/>
    <w:rsid w:val="00EC560C"/>
    <w:rsid w:val="00EC6B09"/>
    <w:rsid w:val="00ED094B"/>
    <w:rsid w:val="00ED26EB"/>
    <w:rsid w:val="00ED2FF5"/>
    <w:rsid w:val="00ED40F3"/>
    <w:rsid w:val="00ED4356"/>
    <w:rsid w:val="00ED50B7"/>
    <w:rsid w:val="00ED51D8"/>
    <w:rsid w:val="00ED7081"/>
    <w:rsid w:val="00EE105A"/>
    <w:rsid w:val="00EE3903"/>
    <w:rsid w:val="00EE3B7E"/>
    <w:rsid w:val="00EE3D74"/>
    <w:rsid w:val="00EE3E81"/>
    <w:rsid w:val="00EE4BEA"/>
    <w:rsid w:val="00EE6EDC"/>
    <w:rsid w:val="00EF10F0"/>
    <w:rsid w:val="00EF1DE6"/>
    <w:rsid w:val="00EF4B68"/>
    <w:rsid w:val="00F04DB8"/>
    <w:rsid w:val="00F05F98"/>
    <w:rsid w:val="00F06B87"/>
    <w:rsid w:val="00F0759A"/>
    <w:rsid w:val="00F11B2C"/>
    <w:rsid w:val="00F13E12"/>
    <w:rsid w:val="00F164E5"/>
    <w:rsid w:val="00F2069A"/>
    <w:rsid w:val="00F207D3"/>
    <w:rsid w:val="00F22B73"/>
    <w:rsid w:val="00F2387F"/>
    <w:rsid w:val="00F24BE7"/>
    <w:rsid w:val="00F30E0A"/>
    <w:rsid w:val="00F31B98"/>
    <w:rsid w:val="00F3366B"/>
    <w:rsid w:val="00F360B5"/>
    <w:rsid w:val="00F36D0B"/>
    <w:rsid w:val="00F40523"/>
    <w:rsid w:val="00F417E0"/>
    <w:rsid w:val="00F4232D"/>
    <w:rsid w:val="00F44D87"/>
    <w:rsid w:val="00F4644F"/>
    <w:rsid w:val="00F56D77"/>
    <w:rsid w:val="00F6032A"/>
    <w:rsid w:val="00F65E3B"/>
    <w:rsid w:val="00F65E4B"/>
    <w:rsid w:val="00F67BC8"/>
    <w:rsid w:val="00F74C73"/>
    <w:rsid w:val="00F77D32"/>
    <w:rsid w:val="00F8177D"/>
    <w:rsid w:val="00F82931"/>
    <w:rsid w:val="00F940DE"/>
    <w:rsid w:val="00F9417C"/>
    <w:rsid w:val="00F947D3"/>
    <w:rsid w:val="00F97B8F"/>
    <w:rsid w:val="00FA0AD4"/>
    <w:rsid w:val="00FA2A92"/>
    <w:rsid w:val="00FA6BE7"/>
    <w:rsid w:val="00FA763D"/>
    <w:rsid w:val="00FA780A"/>
    <w:rsid w:val="00FA7D99"/>
    <w:rsid w:val="00FB3A3F"/>
    <w:rsid w:val="00FB51FF"/>
    <w:rsid w:val="00FC02ED"/>
    <w:rsid w:val="00FC0D8C"/>
    <w:rsid w:val="00FC2895"/>
    <w:rsid w:val="00FC2CBA"/>
    <w:rsid w:val="00FC63CA"/>
    <w:rsid w:val="00FD1ADE"/>
    <w:rsid w:val="00FE0B9E"/>
    <w:rsid w:val="00FE109B"/>
    <w:rsid w:val="00FE3F82"/>
    <w:rsid w:val="00FE5E9C"/>
    <w:rsid w:val="00FE736D"/>
    <w:rsid w:val="00FE7868"/>
    <w:rsid w:val="00FF3003"/>
    <w:rsid w:val="00FF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5C02A"/>
  <w15:chartTrackingRefBased/>
  <w15:docId w15:val="{6DD9E874-F391-47D9-ACF0-C9CFD60C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0106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0106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EE6E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d.docs.live.net/78df8010b74133a5/Documentos/M.Adv/Modelos/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Petição%20inicial%20-%20com%20timbre%20Paulo</Template>
  <TotalTime>52</TotalTime>
  <Pages>2</Pages>
  <Words>521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21</cp:revision>
  <cp:lastPrinted>2022-07-18T22:35:00Z</cp:lastPrinted>
  <dcterms:created xsi:type="dcterms:W3CDTF">2024-11-04T18:32:00Z</dcterms:created>
  <dcterms:modified xsi:type="dcterms:W3CDTF">2024-11-05T20:12:00Z</dcterms:modified>
</cp:coreProperties>
</file>