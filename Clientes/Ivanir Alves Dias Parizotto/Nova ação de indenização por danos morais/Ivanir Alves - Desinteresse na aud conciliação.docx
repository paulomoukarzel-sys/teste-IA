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4132E" w14:textId="04F81AE1" w:rsidR="00C46D71" w:rsidRDefault="00C46D7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A30E90">
        <w:rPr>
          <w:rFonts w:ascii="Arial" w:eastAsia="Calibri" w:hAnsi="Arial" w:cs="Times New Roman"/>
          <w:sz w:val="24"/>
          <w:szCs w:val="24"/>
        </w:rPr>
        <w:t xml:space="preserve">EXCELENTÍSSIMO SENHOR DOUTOR JUIZ DE DIREITO DA </w:t>
      </w:r>
      <w:r>
        <w:rPr>
          <w:rFonts w:ascii="Arial" w:eastAsia="Calibri" w:hAnsi="Arial" w:cs="Times New Roman"/>
          <w:sz w:val="24"/>
          <w:szCs w:val="24"/>
        </w:rPr>
        <w:t xml:space="preserve">2ª </w:t>
      </w:r>
      <w:r w:rsidRPr="00A30E90">
        <w:rPr>
          <w:rFonts w:ascii="Arial" w:eastAsia="Calibri" w:hAnsi="Arial" w:cs="Times New Roman"/>
          <w:sz w:val="24"/>
          <w:szCs w:val="24"/>
        </w:rPr>
        <w:t xml:space="preserve">VARA </w:t>
      </w:r>
      <w:r>
        <w:rPr>
          <w:rFonts w:ascii="Arial" w:eastAsia="Calibri" w:hAnsi="Arial" w:cs="Times New Roman"/>
          <w:sz w:val="24"/>
          <w:szCs w:val="24"/>
        </w:rPr>
        <w:t xml:space="preserve">CÍVEL </w:t>
      </w:r>
      <w:r w:rsidRPr="00A30E90">
        <w:rPr>
          <w:rFonts w:ascii="Arial" w:eastAsia="Calibri" w:hAnsi="Arial" w:cs="Times New Roman"/>
          <w:sz w:val="24"/>
          <w:szCs w:val="24"/>
        </w:rPr>
        <w:t xml:space="preserve">DA COMARCA DE </w:t>
      </w:r>
      <w:r>
        <w:rPr>
          <w:rFonts w:ascii="Arial" w:eastAsia="Calibri" w:hAnsi="Arial" w:cs="Times New Roman"/>
          <w:sz w:val="24"/>
          <w:szCs w:val="24"/>
        </w:rPr>
        <w:t>JOAÇABA</w:t>
      </w:r>
      <w:r w:rsidRPr="00A30E90">
        <w:rPr>
          <w:rFonts w:ascii="Arial" w:eastAsia="Calibri" w:hAnsi="Arial" w:cs="Times New Roman"/>
          <w:sz w:val="24"/>
          <w:szCs w:val="24"/>
        </w:rPr>
        <w:t>/SC.</w:t>
      </w:r>
    </w:p>
    <w:p w14:paraId="65D1B6D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5F598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95AB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E75948" w14:textId="77777777" w:rsidR="00C46D71" w:rsidRPr="00136102" w:rsidRDefault="00C46D7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E1A08CF" w14:textId="2184113E" w:rsidR="000169F1" w:rsidRPr="00C46D71" w:rsidRDefault="00C46D71" w:rsidP="00C46D7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46D71">
        <w:rPr>
          <w:rFonts w:ascii="Arial" w:eastAsia="Calibri" w:hAnsi="Arial" w:cs="Times New Roman"/>
        </w:rPr>
        <w:t>Autos n. 5001011-82.2024.8.24.0037</w:t>
      </w:r>
      <w:r w:rsidR="000169F1" w:rsidRPr="00C46D71">
        <w:rPr>
          <w:rFonts w:ascii="Arial" w:eastAsia="Calibri" w:hAnsi="Arial" w:cs="Times New Roman"/>
        </w:rPr>
        <w:tab/>
      </w:r>
    </w:p>
    <w:p w14:paraId="17D09703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3E0F34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D36F1B" w14:textId="77777777" w:rsidR="00C46D71" w:rsidRPr="00136102" w:rsidRDefault="00C46D7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FDA11D0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EA1CD3" w14:textId="09642884" w:rsidR="000169F1" w:rsidRPr="00C46D71" w:rsidRDefault="00C46D71" w:rsidP="00C46D71">
      <w:pPr>
        <w:pStyle w:val="Qualificaodaspartes"/>
        <w:spacing w:line="360" w:lineRule="auto"/>
      </w:pPr>
      <w:r>
        <w:rPr>
          <w:b/>
        </w:rPr>
        <w:t>IVANIR ALVES DIAS PARIZOTTO</w:t>
      </w:r>
      <w:r>
        <w:rPr>
          <w:bCs w:val="0"/>
        </w:rPr>
        <w:t xml:space="preserve"> e </w:t>
      </w:r>
      <w:r>
        <w:rPr>
          <w:b/>
          <w:bCs w:val="0"/>
        </w:rPr>
        <w:t>TAILINY MONARA PARIZOTTO</w:t>
      </w:r>
      <w:r w:rsidR="000169F1" w:rsidRPr="00A814BD">
        <w:t xml:space="preserve">, </w:t>
      </w:r>
      <w:r>
        <w:t xml:space="preserve">já qualificadas nos autos da ação de indenização por danos morais n. </w:t>
      </w:r>
      <w:r w:rsidRPr="00C46D71">
        <w:t>5001011-82.2024.8.24.0037</w:t>
      </w:r>
      <w:r>
        <w:t xml:space="preserve">, ajuizada contra </w:t>
      </w:r>
      <w:r>
        <w:rPr>
          <w:b/>
          <w:bCs w:val="0"/>
        </w:rPr>
        <w:t>SÉRGIO PARIZOTTO</w:t>
      </w:r>
      <w:r w:rsidR="000169F1">
        <w:t>,</w:t>
      </w:r>
      <w:r w:rsidR="000169F1" w:rsidRPr="00A814BD">
        <w:t xml:space="preserve"> 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E22831">
        <w:t xml:space="preserve">em atenção ao despacho do evento </w:t>
      </w:r>
      <w:r w:rsidR="00A0195E">
        <w:t xml:space="preserve">8, com fundamento no art. 334, §5º, do CPC, informar que, ao protocolar a exordial no sistema </w:t>
      </w:r>
      <w:r w:rsidR="00A0195E">
        <w:rPr>
          <w:i/>
          <w:iCs/>
        </w:rPr>
        <w:t>eproc</w:t>
      </w:r>
      <w:r w:rsidR="00A0195E">
        <w:t xml:space="preserve">, já </w:t>
      </w:r>
      <w:r w:rsidR="00A0195E" w:rsidRPr="00763D69">
        <w:rPr>
          <w:u w:val="single"/>
        </w:rPr>
        <w:t>manifestaram</w:t>
      </w:r>
      <w:r w:rsidR="00A0195E">
        <w:t xml:space="preserve"> o </w:t>
      </w:r>
      <w:r w:rsidR="00A0195E" w:rsidRPr="00A0195E">
        <w:rPr>
          <w:u w:val="single"/>
        </w:rPr>
        <w:t>desinteresse</w:t>
      </w:r>
      <w:r w:rsidR="00A0195E">
        <w:t xml:space="preserve"> na </w:t>
      </w:r>
      <w:r w:rsidR="00A0195E" w:rsidRPr="00213C5D">
        <w:rPr>
          <w:u w:val="single"/>
        </w:rPr>
        <w:t>realização</w:t>
      </w:r>
      <w:r w:rsidR="00A0195E">
        <w:t xml:space="preserve"> da </w:t>
      </w:r>
      <w:r w:rsidR="00A0195E" w:rsidRPr="00213C5D">
        <w:rPr>
          <w:u w:val="single"/>
        </w:rPr>
        <w:t>audiência</w:t>
      </w:r>
      <w:r w:rsidR="00A0195E">
        <w:t xml:space="preserve"> </w:t>
      </w:r>
      <w:r w:rsidR="00A0195E" w:rsidRPr="00213C5D">
        <w:rPr>
          <w:u w:val="single"/>
        </w:rPr>
        <w:t>de</w:t>
      </w:r>
      <w:r w:rsidR="00A0195E">
        <w:t xml:space="preserve"> </w:t>
      </w:r>
      <w:r w:rsidR="00A0195E" w:rsidRPr="00213C5D">
        <w:rPr>
          <w:u w:val="single"/>
        </w:rPr>
        <w:t>conciliação</w:t>
      </w:r>
      <w:r w:rsidR="00A0195E">
        <w:t xml:space="preserve">, o que é reforçado </w:t>
      </w:r>
      <w:r w:rsidR="00213C5D">
        <w:t xml:space="preserve">e registrado, expressamente, </w:t>
      </w:r>
      <w:r w:rsidR="00A0195E">
        <w:t>agora</w:t>
      </w:r>
      <w:r>
        <w:t>.</w:t>
      </w:r>
      <w:r w:rsidR="009B11C5">
        <w:t xml:space="preserve"> </w:t>
      </w:r>
    </w:p>
    <w:p w14:paraId="4F609056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09A90804" w14:textId="77777777" w:rsidR="000169F1" w:rsidRDefault="000169F1" w:rsidP="00C46D7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284A4C3" w14:textId="56191E3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47928">
        <w:rPr>
          <w:rFonts w:ascii="Arial" w:eastAsia="Calibri" w:hAnsi="Arial" w:cs="Times New Roman"/>
          <w:noProof/>
          <w:sz w:val="24"/>
          <w:szCs w:val="24"/>
        </w:rPr>
        <w:t>4 de março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B1AA8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BE83C4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75C9EC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744C464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42EE05B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561ED75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8DF78A6" w14:textId="77777777" w:rsidR="000169F1" w:rsidRDefault="000169F1" w:rsidP="000169F1"/>
    <w:p w14:paraId="4F31460C" w14:textId="77777777" w:rsidR="00131BEB" w:rsidRPr="000169F1" w:rsidRDefault="00131BEB" w:rsidP="000169F1"/>
    <w:sectPr w:rsidR="00131BEB" w:rsidRPr="000169F1" w:rsidSect="00532B57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028AE" w14:textId="77777777" w:rsidR="00532B57" w:rsidRDefault="00532B57" w:rsidP="00943258">
      <w:pPr>
        <w:spacing w:after="0" w:line="240" w:lineRule="auto"/>
      </w:pPr>
      <w:r>
        <w:separator/>
      </w:r>
    </w:p>
  </w:endnote>
  <w:endnote w:type="continuationSeparator" w:id="0">
    <w:p w14:paraId="41E9083D" w14:textId="77777777" w:rsidR="00532B57" w:rsidRDefault="00532B5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0E5ADE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6B17906" wp14:editId="417CBC3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64E4C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0B263" w14:textId="77777777" w:rsidR="00532B57" w:rsidRDefault="00532B57" w:rsidP="00943258">
      <w:pPr>
        <w:spacing w:after="0" w:line="240" w:lineRule="auto"/>
      </w:pPr>
      <w:r>
        <w:separator/>
      </w:r>
    </w:p>
  </w:footnote>
  <w:footnote w:type="continuationSeparator" w:id="0">
    <w:p w14:paraId="66030ACB" w14:textId="77777777" w:rsidR="00532B57" w:rsidRDefault="00532B5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CCAF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19658E4" wp14:editId="4FDCDA5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892A64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D015E50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8BF436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D71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3C5D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32B57"/>
    <w:rsid w:val="005345B5"/>
    <w:rsid w:val="005B67EA"/>
    <w:rsid w:val="005E58E2"/>
    <w:rsid w:val="00673228"/>
    <w:rsid w:val="00693F8B"/>
    <w:rsid w:val="00696295"/>
    <w:rsid w:val="006C0DFC"/>
    <w:rsid w:val="00722DF5"/>
    <w:rsid w:val="00763D69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B11C5"/>
    <w:rsid w:val="00A0195E"/>
    <w:rsid w:val="00A049FC"/>
    <w:rsid w:val="00B14A81"/>
    <w:rsid w:val="00B6363E"/>
    <w:rsid w:val="00BA2544"/>
    <w:rsid w:val="00C03B4C"/>
    <w:rsid w:val="00C0456B"/>
    <w:rsid w:val="00C46D71"/>
    <w:rsid w:val="00CB5FC5"/>
    <w:rsid w:val="00D32740"/>
    <w:rsid w:val="00D47928"/>
    <w:rsid w:val="00DE0162"/>
    <w:rsid w:val="00DE0552"/>
    <w:rsid w:val="00DF5478"/>
    <w:rsid w:val="00E05790"/>
    <w:rsid w:val="00E22831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C5C02A"/>
  <w15:chartTrackingRefBased/>
  <w15:docId w15:val="{6DD9E874-F391-47D9-ACF0-C9CFD60C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6</TotalTime>
  <Pages>1</Pages>
  <Words>125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2024-03-04T16:28:00Z</dcterms:created>
  <dcterms:modified xsi:type="dcterms:W3CDTF">2024-03-04T16:34:00Z</dcterms:modified>
</cp:coreProperties>
</file>