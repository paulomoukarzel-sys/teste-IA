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132E" w14:textId="04F81AE1" w:rsidR="00C46D71" w:rsidRDefault="00C46D7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A30E90">
        <w:rPr>
          <w:rFonts w:ascii="Arial" w:eastAsia="Calibri" w:hAnsi="Arial" w:cs="Times New Roman"/>
          <w:sz w:val="24"/>
          <w:szCs w:val="24"/>
        </w:rPr>
        <w:t xml:space="preserve">EXCELENTÍSSIMO SENHOR DOUTOR JUIZ DE DIREITO DA </w:t>
      </w:r>
      <w:r>
        <w:rPr>
          <w:rFonts w:ascii="Arial" w:eastAsia="Calibri" w:hAnsi="Arial" w:cs="Times New Roman"/>
          <w:sz w:val="24"/>
          <w:szCs w:val="24"/>
        </w:rPr>
        <w:t xml:space="preserve">2ª </w:t>
      </w:r>
      <w:r w:rsidRPr="00A30E90">
        <w:rPr>
          <w:rFonts w:ascii="Arial" w:eastAsia="Calibri" w:hAnsi="Arial" w:cs="Times New Roman"/>
          <w:sz w:val="24"/>
          <w:szCs w:val="24"/>
        </w:rPr>
        <w:t xml:space="preserve">VARA </w:t>
      </w:r>
      <w:r>
        <w:rPr>
          <w:rFonts w:ascii="Arial" w:eastAsia="Calibri" w:hAnsi="Arial" w:cs="Times New Roman"/>
          <w:sz w:val="24"/>
          <w:szCs w:val="24"/>
        </w:rPr>
        <w:t xml:space="preserve">CÍVEL </w:t>
      </w:r>
      <w:r w:rsidRPr="00A30E90">
        <w:rPr>
          <w:rFonts w:ascii="Arial" w:eastAsia="Calibri" w:hAnsi="Arial" w:cs="Times New Roman"/>
          <w:sz w:val="24"/>
          <w:szCs w:val="24"/>
        </w:rPr>
        <w:t xml:space="preserve">DA COMARCA DE </w:t>
      </w:r>
      <w:r>
        <w:rPr>
          <w:rFonts w:ascii="Arial" w:eastAsia="Calibri" w:hAnsi="Arial" w:cs="Times New Roman"/>
          <w:sz w:val="24"/>
          <w:szCs w:val="24"/>
        </w:rPr>
        <w:t>JOAÇABA</w:t>
      </w:r>
      <w:r w:rsidRPr="00A30E90">
        <w:rPr>
          <w:rFonts w:ascii="Arial" w:eastAsia="Calibri" w:hAnsi="Arial" w:cs="Times New Roman"/>
          <w:sz w:val="24"/>
          <w:szCs w:val="24"/>
        </w:rPr>
        <w:t>/SC.</w:t>
      </w:r>
    </w:p>
    <w:p w14:paraId="65D1B6D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5F598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E75948" w14:textId="77777777" w:rsidR="00C46D71" w:rsidRPr="00136102" w:rsidRDefault="00C46D71" w:rsidP="00F0759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1A08CF" w14:textId="2184113E" w:rsidR="000169F1" w:rsidRPr="00C46D71" w:rsidRDefault="00C46D71" w:rsidP="00C46D7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46D71">
        <w:rPr>
          <w:rFonts w:ascii="Arial" w:eastAsia="Calibri" w:hAnsi="Arial" w:cs="Times New Roman"/>
        </w:rPr>
        <w:t>Autos n. 5001011-82.2024.8.24.0037</w:t>
      </w:r>
      <w:r w:rsidR="000169F1" w:rsidRPr="00C46D71">
        <w:rPr>
          <w:rFonts w:ascii="Arial" w:eastAsia="Calibri" w:hAnsi="Arial" w:cs="Times New Roman"/>
        </w:rPr>
        <w:tab/>
      </w:r>
    </w:p>
    <w:p w14:paraId="67D36F1B" w14:textId="77777777" w:rsidR="00C46D71" w:rsidRPr="00136102" w:rsidRDefault="00C46D7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DA11D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EA1CD3" w14:textId="3B569940" w:rsidR="000169F1" w:rsidRPr="00C46D71" w:rsidRDefault="00C46D71" w:rsidP="002A5A18">
      <w:pPr>
        <w:pStyle w:val="Qualificaodaspartes"/>
        <w:spacing w:line="276" w:lineRule="auto"/>
      </w:pPr>
      <w:r>
        <w:rPr>
          <w:b/>
        </w:rPr>
        <w:t>IVANIR ALVES DIAS PARIZOTTO</w:t>
      </w:r>
      <w:r>
        <w:rPr>
          <w:bCs w:val="0"/>
        </w:rPr>
        <w:t xml:space="preserve"> </w:t>
      </w:r>
      <w:r w:rsidRPr="00C606D7">
        <w:rPr>
          <w:b/>
        </w:rPr>
        <w:t>e</w:t>
      </w:r>
      <w:r>
        <w:rPr>
          <w:bCs w:val="0"/>
        </w:rPr>
        <w:t xml:space="preserve"> </w:t>
      </w:r>
      <w:r>
        <w:rPr>
          <w:b/>
          <w:bCs w:val="0"/>
        </w:rPr>
        <w:t>TAILINY MONARA PARIZOTTO</w:t>
      </w:r>
      <w:r w:rsidR="000169F1" w:rsidRPr="00A814BD">
        <w:t xml:space="preserve">, </w:t>
      </w:r>
      <w:r>
        <w:t xml:space="preserve">já qualificadas nos autos da ação de indenização por danos morais n. </w:t>
      </w:r>
      <w:r w:rsidRPr="00C46D71">
        <w:t>5001011-82.2024.8.24.0037</w:t>
      </w:r>
      <w:r>
        <w:t xml:space="preserve">, ajuizada contra </w:t>
      </w:r>
      <w:r>
        <w:rPr>
          <w:b/>
          <w:bCs w:val="0"/>
        </w:rPr>
        <w:t>SÉRGIO PARIZOTTO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7B7443">
        <w:t>s</w:t>
      </w:r>
      <w:r w:rsidR="000169F1">
        <w:t xml:space="preserve"> advogado</w:t>
      </w:r>
      <w:r w:rsidR="007B7443">
        <w:t>s</w:t>
      </w:r>
      <w:r w:rsidR="000169F1">
        <w:t xml:space="preserve"> abaixo signatário</w:t>
      </w:r>
      <w:r w:rsidR="007B7443">
        <w:t>s</w:t>
      </w:r>
      <w:r w:rsidR="000169F1" w:rsidRPr="00A814BD">
        <w:t xml:space="preserve">, </w:t>
      </w:r>
      <w:r w:rsidR="00E22831">
        <w:t xml:space="preserve">em atenção </w:t>
      </w:r>
      <w:r w:rsidR="00F0759A">
        <w:t>à</w:t>
      </w:r>
      <w:r w:rsidR="00F2069A">
        <w:t>s</w:t>
      </w:r>
      <w:r w:rsidR="00F0759A">
        <w:t xml:space="preserve"> intimaç</w:t>
      </w:r>
      <w:r w:rsidR="00F2069A">
        <w:t>ões</w:t>
      </w:r>
      <w:r w:rsidR="00F0759A">
        <w:t xml:space="preserve"> do</w:t>
      </w:r>
      <w:r w:rsidR="00F2069A">
        <w:t>s</w:t>
      </w:r>
      <w:r w:rsidR="00F0759A">
        <w:t xml:space="preserve"> evento</w:t>
      </w:r>
      <w:r w:rsidR="00F2069A">
        <w:t>s</w:t>
      </w:r>
      <w:r w:rsidR="00F0759A">
        <w:t xml:space="preserve"> </w:t>
      </w:r>
      <w:r w:rsidR="00F2069A">
        <w:t xml:space="preserve">20 e </w:t>
      </w:r>
      <w:r w:rsidR="00F0759A">
        <w:t>21,</w:t>
      </w:r>
      <w:r w:rsidR="00E22831">
        <w:t xml:space="preserve"> </w:t>
      </w:r>
      <w:r w:rsidR="00F0759A">
        <w:t xml:space="preserve">apresentar </w:t>
      </w:r>
      <w:r w:rsidR="00F0759A">
        <w:rPr>
          <w:b/>
          <w:bCs w:val="0"/>
          <w:i/>
          <w:iCs/>
        </w:rPr>
        <w:t>RÉPLICA À CONTESTAÇÃO</w:t>
      </w:r>
      <w:r w:rsidR="00F0759A">
        <w:t xml:space="preserve"> do evento </w:t>
      </w:r>
      <w:r w:rsidR="00DE7924">
        <w:t>19, pelos motivos de fato e de direito a seguir delineados</w:t>
      </w:r>
      <w:r>
        <w:t>.</w:t>
      </w:r>
      <w:r w:rsidR="009B11C5">
        <w:t xml:space="preserve"> </w:t>
      </w:r>
    </w:p>
    <w:p w14:paraId="4F609056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9A90804" w14:textId="77777777" w:rsidR="000169F1" w:rsidRDefault="000169F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59B4357" w14:textId="5BC19233" w:rsidR="00DE7924" w:rsidRDefault="005F4617" w:rsidP="00201061">
      <w:pPr>
        <w:pStyle w:val="Ttulo"/>
      </w:pPr>
      <w:r>
        <w:t>I – SÍNTESE DA DEMANDA</w:t>
      </w:r>
    </w:p>
    <w:p w14:paraId="62505E6B" w14:textId="77777777" w:rsidR="005F4617" w:rsidRDefault="005F4617" w:rsidP="005F4617"/>
    <w:p w14:paraId="297AD0DF" w14:textId="18437FDF" w:rsidR="005D4F3A" w:rsidRDefault="005F4617" w:rsidP="00521E80">
      <w:pPr>
        <w:pStyle w:val="SemEspaamento"/>
      </w:pPr>
      <w:r>
        <w:t>As autoras ajuizaram a presente ação de indenização por danos morais</w:t>
      </w:r>
      <w:r w:rsidR="00521E80">
        <w:t xml:space="preserve"> porque</w:t>
      </w:r>
      <w:r w:rsidR="00BD0F62">
        <w:t xml:space="preserve"> </w:t>
      </w:r>
      <w:r w:rsidR="000921ED">
        <w:t>Sérgio</w:t>
      </w:r>
      <w:r w:rsidR="00521E80">
        <w:t xml:space="preserve">, </w:t>
      </w:r>
      <w:r w:rsidR="00BD0F62" w:rsidRPr="00C70F8F">
        <w:rPr>
          <w:u w:val="single"/>
        </w:rPr>
        <w:t>sem</w:t>
      </w:r>
      <w:r w:rsidR="00BD0F62" w:rsidRPr="00666067">
        <w:t xml:space="preserve"> </w:t>
      </w:r>
      <w:r w:rsidR="00BD0F62" w:rsidRPr="00C70F8F">
        <w:rPr>
          <w:u w:val="single"/>
        </w:rPr>
        <w:t>respeitar</w:t>
      </w:r>
      <w:r w:rsidR="00BD0F62" w:rsidRPr="00666067">
        <w:t xml:space="preserve"> </w:t>
      </w:r>
      <w:r w:rsidR="00BD0F62" w:rsidRPr="00C70F8F">
        <w:rPr>
          <w:u w:val="single"/>
        </w:rPr>
        <w:t>o</w:t>
      </w:r>
      <w:r w:rsidR="00BD0F62" w:rsidRPr="00666067">
        <w:t xml:space="preserve"> </w:t>
      </w:r>
      <w:r w:rsidR="00BD0F62" w:rsidRPr="00C70F8F">
        <w:rPr>
          <w:u w:val="single"/>
        </w:rPr>
        <w:t>luto</w:t>
      </w:r>
      <w:r w:rsidR="00BD0F62" w:rsidRPr="00666067">
        <w:t xml:space="preserve"> </w:t>
      </w:r>
      <w:r w:rsidR="00BD0F62" w:rsidRPr="00C70F8F">
        <w:rPr>
          <w:u w:val="single"/>
        </w:rPr>
        <w:t>da</w:t>
      </w:r>
      <w:r w:rsidR="00BD0F62" w:rsidRPr="00666067">
        <w:t xml:space="preserve"> </w:t>
      </w:r>
      <w:r w:rsidR="00BD0F62" w:rsidRPr="00C70F8F">
        <w:rPr>
          <w:u w:val="single"/>
        </w:rPr>
        <w:t>família</w:t>
      </w:r>
      <w:r w:rsidR="00BD0F62">
        <w:t xml:space="preserve"> </w:t>
      </w:r>
      <w:r w:rsidR="00BD0F62" w:rsidRPr="00666067">
        <w:t>logo após a morte de Zeferino</w:t>
      </w:r>
      <w:r w:rsidR="00DD7FBF">
        <w:t xml:space="preserve"> Parizotto</w:t>
      </w:r>
      <w:r w:rsidR="00BD0F62" w:rsidRPr="00666067">
        <w:t>,</w:t>
      </w:r>
      <w:r w:rsidR="00BD0F62" w:rsidRPr="00BD0F62">
        <w:t xml:space="preserve"> </w:t>
      </w:r>
      <w:r w:rsidR="00BD0F62">
        <w:t>marido da primeira autora, pai da segunda demandante e irmão d</w:t>
      </w:r>
      <w:r w:rsidR="000921ED">
        <w:t>o réu</w:t>
      </w:r>
      <w:r w:rsidR="00BD0F62">
        <w:t>,</w:t>
      </w:r>
      <w:r w:rsidR="00BD0F62" w:rsidRPr="00666067">
        <w:t xml:space="preserve"> passou a lançar reiteradas investidas, ameaças e agressões verbais contra Ivanir</w:t>
      </w:r>
      <w:r w:rsidR="005130E0">
        <w:t xml:space="preserve"> </w:t>
      </w:r>
      <w:r w:rsidR="005130E0" w:rsidRPr="002A321C">
        <w:rPr>
          <w:sz w:val="20"/>
          <w:szCs w:val="18"/>
        </w:rPr>
        <w:t xml:space="preserve">(evento 1, </w:t>
      </w:r>
      <w:r w:rsidR="002A5A18">
        <w:rPr>
          <w:sz w:val="20"/>
          <w:szCs w:val="18"/>
        </w:rPr>
        <w:t>INIC1</w:t>
      </w:r>
      <w:r w:rsidR="002A321C" w:rsidRPr="002A321C">
        <w:rPr>
          <w:sz w:val="20"/>
          <w:szCs w:val="18"/>
        </w:rPr>
        <w:t>)</w:t>
      </w:r>
      <w:r w:rsidR="005D4F3A">
        <w:t>.</w:t>
      </w:r>
    </w:p>
    <w:p w14:paraId="4C9C6E11" w14:textId="652974E0" w:rsidR="00BD0F62" w:rsidRDefault="005D4F3A" w:rsidP="00521E80">
      <w:pPr>
        <w:pStyle w:val="SemEspaamento"/>
      </w:pPr>
      <w:r>
        <w:t xml:space="preserve">Diante desse contexto, a </w:t>
      </w:r>
      <w:r w:rsidR="00BD0F62" w:rsidRPr="00666067">
        <w:t>segunda autora</w:t>
      </w:r>
      <w:r>
        <w:t>,</w:t>
      </w:r>
      <w:r w:rsidR="00BD0F62" w:rsidRPr="00666067">
        <w:t xml:space="preserve"> Tailiny, filha de Ivanir e do falecido Zeferino, encaminhou áudio </w:t>
      </w:r>
      <w:r w:rsidR="00A96D5C">
        <w:t xml:space="preserve">cordial </w:t>
      </w:r>
      <w:r w:rsidR="00AA09FC" w:rsidRPr="00666067">
        <w:t xml:space="preserve">pelo </w:t>
      </w:r>
      <w:r w:rsidR="00AA09FC" w:rsidRPr="00666067">
        <w:rPr>
          <w:i/>
          <w:iCs/>
        </w:rPr>
        <w:t xml:space="preserve">whatsapp </w:t>
      </w:r>
      <w:r w:rsidR="00BD0F62" w:rsidRPr="00666067">
        <w:t xml:space="preserve">no dia 17.4.2021 para o seu tio Sérgio, suplicando para que o </w:t>
      </w:r>
      <w:r>
        <w:t xml:space="preserve">réu </w:t>
      </w:r>
      <w:r w:rsidR="00BD0F62" w:rsidRPr="00666067">
        <w:t>não entrasse mais em contato com a sua família, sobretudo para preservar o luto a que estavam submetidas</w:t>
      </w:r>
      <w:r w:rsidR="00AA09FC">
        <w:t xml:space="preserve"> </w:t>
      </w:r>
      <w:r w:rsidR="0077755C">
        <w:t xml:space="preserve">e </w:t>
      </w:r>
      <w:r w:rsidR="0082086A">
        <w:t xml:space="preserve">evitar </w:t>
      </w:r>
      <w:r w:rsidR="00254A1C">
        <w:t xml:space="preserve">que houvesse ainda </w:t>
      </w:r>
      <w:r w:rsidR="00AA09FC">
        <w:t>mais sofrimento</w:t>
      </w:r>
      <w:r w:rsidR="00254A1C">
        <w:t xml:space="preserve"> neste momento </w:t>
      </w:r>
      <w:r w:rsidR="008F51E6">
        <w:t>trágico</w:t>
      </w:r>
      <w:r w:rsidR="00367975">
        <w:t>.</w:t>
      </w:r>
    </w:p>
    <w:p w14:paraId="07495FAA" w14:textId="7ADF2BF6" w:rsidR="00367975" w:rsidRDefault="00367975" w:rsidP="00521E80">
      <w:pPr>
        <w:pStyle w:val="SemEspaamento"/>
      </w:pPr>
      <w:r>
        <w:t>Ocorre que</w:t>
      </w:r>
      <w:r w:rsidR="00B606C3">
        <w:t xml:space="preserve">, de forma </w:t>
      </w:r>
      <w:r w:rsidR="00D27510">
        <w:t xml:space="preserve">inexplicável, ao invés de se distanciar das </w:t>
      </w:r>
      <w:r w:rsidR="00DD7FBF">
        <w:t>demandantes</w:t>
      </w:r>
      <w:r w:rsidR="00D27510">
        <w:t xml:space="preserve">, </w:t>
      </w:r>
      <w:r w:rsidR="00DD7FBF">
        <w:t xml:space="preserve">o réu </w:t>
      </w:r>
      <w:r w:rsidR="00D27510">
        <w:t>preferiu veicular diversas ofensas</w:t>
      </w:r>
      <w:r w:rsidR="00D27510" w:rsidRPr="00CE5833">
        <w:t xml:space="preserve"> </w:t>
      </w:r>
      <w:r w:rsidR="00D27510">
        <w:t>e ameaças contra Ivanir e Tailiny, dessa vez de forma muito mais violenta e agressiva, que constituem o dano moral ora requerido</w:t>
      </w:r>
      <w:r w:rsidR="002A5A18">
        <w:t xml:space="preserve"> </w:t>
      </w:r>
      <w:r w:rsidR="002A5A18" w:rsidRPr="002A321C">
        <w:rPr>
          <w:sz w:val="20"/>
          <w:szCs w:val="18"/>
        </w:rPr>
        <w:t>(</w:t>
      </w:r>
      <w:r w:rsidR="002A5A18" w:rsidRPr="002A321C">
        <w:rPr>
          <w:i/>
          <w:iCs/>
          <w:sz w:val="20"/>
          <w:szCs w:val="18"/>
        </w:rPr>
        <w:t xml:space="preserve">vide </w:t>
      </w:r>
      <w:r w:rsidR="002A5A18" w:rsidRPr="002A321C">
        <w:rPr>
          <w:sz w:val="20"/>
          <w:szCs w:val="18"/>
        </w:rPr>
        <w:t>evento 1, ATA8 e VIDEO9)</w:t>
      </w:r>
      <w:r w:rsidR="00D27510">
        <w:t>.</w:t>
      </w:r>
    </w:p>
    <w:p w14:paraId="7DF9B583" w14:textId="0D0D29CF" w:rsidR="001A16DA" w:rsidRDefault="00D27510" w:rsidP="005130E0">
      <w:pPr>
        <w:pStyle w:val="SemEspaamento"/>
      </w:pPr>
      <w:r w:rsidRPr="008A1D5C">
        <w:t xml:space="preserve">Ao contestar o feito, </w:t>
      </w:r>
      <w:r w:rsidR="002420AF" w:rsidRPr="008A1D5C">
        <w:t>o réu</w:t>
      </w:r>
      <w:r w:rsidR="00C52048" w:rsidRPr="008A1D5C">
        <w:t xml:space="preserve"> </w:t>
      </w:r>
      <w:r w:rsidR="00631A27" w:rsidRPr="008A1D5C">
        <w:t>direcionou</w:t>
      </w:r>
      <w:r w:rsidR="00A4432D" w:rsidRPr="008A1D5C">
        <w:t xml:space="preserve"> </w:t>
      </w:r>
      <w:r w:rsidR="00823C6F" w:rsidRPr="008A1D5C">
        <w:t xml:space="preserve">a peça </w:t>
      </w:r>
      <w:r w:rsidR="00C52048" w:rsidRPr="008A1D5C">
        <w:t>ao Juizado Especial Cível da Comarca de Barra Da Tijuca/RJ</w:t>
      </w:r>
      <w:r w:rsidR="006E14CC" w:rsidRPr="008A1D5C">
        <w:t xml:space="preserve">, </w:t>
      </w:r>
      <w:r w:rsidR="001A16DA">
        <w:t xml:space="preserve">justificou </w:t>
      </w:r>
      <w:r w:rsidR="00173D00">
        <w:t>o xingamento de CRIADA</w:t>
      </w:r>
      <w:r w:rsidR="001A16DA">
        <w:t xml:space="preserve"> no fato de</w:t>
      </w:r>
      <w:r w:rsidR="006E14CC" w:rsidRPr="008A1D5C">
        <w:t xml:space="preserve"> que Tailiny seria filha, “</w:t>
      </w:r>
      <w:r w:rsidR="006E14CC" w:rsidRPr="008A1D5C">
        <w:rPr>
          <w:i/>
          <w:iCs/>
        </w:rPr>
        <w:t>porém, adotiva do de</w:t>
      </w:r>
      <w:r w:rsidR="00C75593" w:rsidRPr="008A1D5C">
        <w:rPr>
          <w:i/>
          <w:iCs/>
        </w:rPr>
        <w:t xml:space="preserve"> cujus</w:t>
      </w:r>
      <w:r w:rsidR="00C75593" w:rsidRPr="008A1D5C">
        <w:t xml:space="preserve">”, </w:t>
      </w:r>
      <w:r w:rsidR="00B76806">
        <w:t xml:space="preserve">além de alegar que a primeira </w:t>
      </w:r>
      <w:r w:rsidR="00B76806">
        <w:lastRenderedPageBreak/>
        <w:t xml:space="preserve">autora </w:t>
      </w:r>
      <w:r w:rsidR="00831078">
        <w:t>não teria sido atingida “</w:t>
      </w:r>
      <w:r w:rsidR="00831078" w:rsidRPr="00831078">
        <w:rPr>
          <w:i/>
          <w:iCs/>
        </w:rPr>
        <w:t>pelo sentimento de perda do ente querido</w:t>
      </w:r>
      <w:r w:rsidR="00831078">
        <w:t>”</w:t>
      </w:r>
      <w:r w:rsidR="00B43970">
        <w:t xml:space="preserve"> porque estaria demonstrando “</w:t>
      </w:r>
      <w:r w:rsidR="00B43970" w:rsidRPr="00B43970">
        <w:rPr>
          <w:i/>
          <w:iCs/>
        </w:rPr>
        <w:t>normalidade e equilíbrio emocional</w:t>
      </w:r>
      <w:r w:rsidR="00B43970">
        <w:t xml:space="preserve">” nas redes sociais </w:t>
      </w:r>
      <w:r w:rsidR="00B43970" w:rsidRPr="008A1D5C">
        <w:rPr>
          <w:sz w:val="20"/>
          <w:szCs w:val="18"/>
        </w:rPr>
        <w:t xml:space="preserve">(evento 19, PET1, p. </w:t>
      </w:r>
      <w:r w:rsidR="00B43970">
        <w:rPr>
          <w:sz w:val="20"/>
          <w:szCs w:val="18"/>
        </w:rPr>
        <w:t>2</w:t>
      </w:r>
      <w:r w:rsidR="00B43970" w:rsidRPr="008A1D5C">
        <w:rPr>
          <w:sz w:val="20"/>
          <w:szCs w:val="18"/>
        </w:rPr>
        <w:t>)</w:t>
      </w:r>
      <w:r w:rsidR="00831078">
        <w:t>.</w:t>
      </w:r>
    </w:p>
    <w:p w14:paraId="0E14D475" w14:textId="215304A7" w:rsidR="00B43970" w:rsidRDefault="00C56CCB" w:rsidP="005130E0">
      <w:pPr>
        <w:pStyle w:val="SemEspaamento"/>
      </w:pPr>
      <w:r w:rsidRPr="008A1D5C">
        <w:t>Registra-se, em primeiro lugar, que</w:t>
      </w:r>
      <w:r w:rsidR="00DB7457" w:rsidRPr="008A1D5C">
        <w:t xml:space="preserve"> a tentativa vil de justificar o xingamento de que Tailiny seria uma criada, e não filha</w:t>
      </w:r>
      <w:r w:rsidR="00C1426C">
        <w:t xml:space="preserve"> </w:t>
      </w:r>
      <w:r w:rsidR="00A0170B" w:rsidRPr="008A1D5C">
        <w:t>de Zeferino</w:t>
      </w:r>
      <w:r w:rsidR="00DB7457" w:rsidRPr="008A1D5C">
        <w:t xml:space="preserve">, por conta de que ela seria </w:t>
      </w:r>
      <w:r w:rsidR="00A0170B" w:rsidRPr="008A1D5C">
        <w:t>adotada</w:t>
      </w:r>
      <w:r w:rsidR="00C1426C">
        <w:t>,</w:t>
      </w:r>
      <w:r w:rsidR="00A0170B" w:rsidRPr="008A1D5C">
        <w:t xml:space="preserve"> </w:t>
      </w:r>
      <w:r w:rsidR="00DB7457" w:rsidRPr="008A1D5C">
        <w:t>só demonstra a nítida intenção de</w:t>
      </w:r>
      <w:r w:rsidR="00664A1F" w:rsidRPr="008A1D5C">
        <w:t xml:space="preserve"> humilhar e ofender</w:t>
      </w:r>
      <w:r w:rsidR="0017507C" w:rsidRPr="008A1D5C">
        <w:t xml:space="preserve"> a segunda autora, afastando qualquer dúvida de que está caracterizado </w:t>
      </w:r>
      <w:r w:rsidR="002D51D8">
        <w:t xml:space="preserve">o </w:t>
      </w:r>
      <w:r w:rsidR="0017507C" w:rsidRPr="008A1D5C">
        <w:t>dano moral no caso.</w:t>
      </w:r>
      <w:r w:rsidR="0027192F">
        <w:t xml:space="preserve"> </w:t>
      </w:r>
    </w:p>
    <w:p w14:paraId="522EF43E" w14:textId="241E22C5" w:rsidR="00DB7457" w:rsidRDefault="0027192F" w:rsidP="005130E0">
      <w:pPr>
        <w:pStyle w:val="SemEspaamento"/>
      </w:pPr>
      <w:r>
        <w:t xml:space="preserve">Da mesma forma a </w:t>
      </w:r>
      <w:r w:rsidR="003739A7">
        <w:t>iniciativa</w:t>
      </w:r>
      <w:r>
        <w:t xml:space="preserve"> </w:t>
      </w:r>
      <w:r w:rsidR="00866C71">
        <w:t xml:space="preserve">de </w:t>
      </w:r>
      <w:r w:rsidR="00B21989">
        <w:t>t</w:t>
      </w:r>
      <w:r w:rsidR="003739A7">
        <w:t xml:space="preserve">entar </w:t>
      </w:r>
      <w:r w:rsidR="00B21989">
        <w:t xml:space="preserve">afastar o dano moral sofrido por Ivanir ao argumento </w:t>
      </w:r>
      <w:r w:rsidR="00994A1A">
        <w:t xml:space="preserve">torpe </w:t>
      </w:r>
      <w:r w:rsidR="00B21989">
        <w:t xml:space="preserve">de que, nas redes sociais, </w:t>
      </w:r>
      <w:r w:rsidR="003739A7">
        <w:t xml:space="preserve">ela </w:t>
      </w:r>
      <w:r w:rsidR="004E1A0F">
        <w:t xml:space="preserve">aparentava normalidade e </w:t>
      </w:r>
      <w:r w:rsidR="003739A7">
        <w:t xml:space="preserve">ter equilíbrio emocional, </w:t>
      </w:r>
      <w:r w:rsidR="006C2C25">
        <w:t>pois</w:t>
      </w:r>
      <w:r w:rsidR="003739A7">
        <w:t xml:space="preserve">, como se sabe, </w:t>
      </w:r>
      <w:r w:rsidR="00CA6E46">
        <w:t xml:space="preserve">é comum </w:t>
      </w:r>
      <w:r w:rsidR="0052117F">
        <w:t xml:space="preserve">que </w:t>
      </w:r>
      <w:r w:rsidR="00CA6E46">
        <w:t xml:space="preserve">os momentos de </w:t>
      </w:r>
      <w:r w:rsidR="0052117F">
        <w:t xml:space="preserve">profunda </w:t>
      </w:r>
      <w:r w:rsidR="00CA6E46">
        <w:t xml:space="preserve">tristeza, humilhação e angústia </w:t>
      </w:r>
      <w:r w:rsidR="00994A1A">
        <w:t xml:space="preserve">não </w:t>
      </w:r>
      <w:r w:rsidR="00CA6E46">
        <w:t xml:space="preserve">sejam </w:t>
      </w:r>
      <w:r w:rsidR="00994A1A">
        <w:t>publicizados</w:t>
      </w:r>
      <w:r w:rsidR="00CA6E46">
        <w:t xml:space="preserve"> aos demais</w:t>
      </w:r>
      <w:r w:rsidR="0052117F">
        <w:t xml:space="preserve"> </w:t>
      </w:r>
      <w:r w:rsidR="007E319F">
        <w:t>pelas</w:t>
      </w:r>
      <w:r w:rsidR="0052117F">
        <w:t xml:space="preserve"> redes</w:t>
      </w:r>
      <w:r w:rsidR="007D6960">
        <w:t xml:space="preserve"> sociais</w:t>
      </w:r>
      <w:r w:rsidR="00994A1A">
        <w:t>.</w:t>
      </w:r>
    </w:p>
    <w:p w14:paraId="04E8A961" w14:textId="249C99E7" w:rsidR="0027192F" w:rsidRPr="008A1D5C" w:rsidRDefault="0027192F" w:rsidP="0027192F">
      <w:pPr>
        <w:pStyle w:val="SemEspaamento"/>
      </w:pPr>
      <w:r>
        <w:t>Ao prosseguir</w:t>
      </w:r>
      <w:r w:rsidR="00114C23">
        <w:t xml:space="preserve"> na peça defensiva</w:t>
      </w:r>
      <w:r>
        <w:t xml:space="preserve">, o réu </w:t>
      </w:r>
      <w:r w:rsidRPr="008A1D5C">
        <w:t>arguiu, preliminarmente, a existência de coisa julgada material em relação à Ivanir, por conta do trânsito em julgado da ação de indenização por danos morais n. 5007428-90.2022.8.24.0079, ajuizada pela primeira autora anteriormente, afirmando que se estaria diante demanda “</w:t>
      </w:r>
      <w:r w:rsidRPr="008A1D5C">
        <w:rPr>
          <w:i/>
          <w:iCs/>
        </w:rPr>
        <w:t>com mesmo objeto e mesma causa de pedir</w:t>
      </w:r>
      <w:r w:rsidRPr="008A1D5C">
        <w:t xml:space="preserve">” </w:t>
      </w:r>
      <w:r w:rsidRPr="008A1D5C">
        <w:rPr>
          <w:sz w:val="20"/>
          <w:szCs w:val="18"/>
        </w:rPr>
        <w:t>(evento 19, PET1, p. 1/4)</w:t>
      </w:r>
      <w:r w:rsidRPr="008A1D5C">
        <w:t>.</w:t>
      </w:r>
    </w:p>
    <w:p w14:paraId="623AD3A6" w14:textId="1C2F2535" w:rsidR="00711635" w:rsidRDefault="00E1510D" w:rsidP="000B4D58">
      <w:pPr>
        <w:pStyle w:val="SemEspaamento"/>
      </w:pPr>
      <w:r>
        <w:t xml:space="preserve">No tópico seguinte, </w:t>
      </w:r>
      <w:r w:rsidR="003E21C2">
        <w:t>o demandado sustentou</w:t>
      </w:r>
      <w:r w:rsidR="00BB63FA">
        <w:t>, em síntese,</w:t>
      </w:r>
      <w:r w:rsidR="003E21C2">
        <w:t xml:space="preserve"> </w:t>
      </w:r>
      <w:r w:rsidR="00FB51FF">
        <w:t>que não teria cometido “</w:t>
      </w:r>
      <w:r w:rsidR="00FB51FF" w:rsidRPr="0096109C">
        <w:rPr>
          <w:i/>
          <w:iCs/>
        </w:rPr>
        <w:t>qualquer ato ilícito que tivesse ido ao conhecimento de terceiros</w:t>
      </w:r>
      <w:r w:rsidR="00FB51FF">
        <w:t>”</w:t>
      </w:r>
      <w:r w:rsidR="0096109C">
        <w:t>, além de não ter realizado qualquer atentado à honra das autores na</w:t>
      </w:r>
      <w:r w:rsidR="000B4D58">
        <w:t xml:space="preserve"> </w:t>
      </w:r>
      <w:r w:rsidR="0096109C">
        <w:t>conversa</w:t>
      </w:r>
      <w:r w:rsidR="00DA43C6">
        <w:t xml:space="preserve"> </w:t>
      </w:r>
      <w:r w:rsidR="00DA43C6" w:rsidRPr="00DA43C6">
        <w:rPr>
          <w:sz w:val="20"/>
          <w:szCs w:val="18"/>
        </w:rPr>
        <w:t>(evento 19, PET1, p. 4</w:t>
      </w:r>
      <w:r w:rsidR="00DA43C6">
        <w:rPr>
          <w:sz w:val="20"/>
          <w:szCs w:val="18"/>
        </w:rPr>
        <w:t>/5</w:t>
      </w:r>
      <w:r w:rsidR="00DA43C6" w:rsidRPr="00DA43C6">
        <w:rPr>
          <w:sz w:val="20"/>
          <w:szCs w:val="18"/>
        </w:rPr>
        <w:t>)</w:t>
      </w:r>
      <w:r w:rsidR="00711635">
        <w:t>.</w:t>
      </w:r>
    </w:p>
    <w:p w14:paraId="16ED9642" w14:textId="34DA6107" w:rsidR="0033505D" w:rsidRDefault="00E1510D" w:rsidP="000B4D58">
      <w:pPr>
        <w:pStyle w:val="SemEspaamento"/>
      </w:pPr>
      <w:r>
        <w:t>Na sequência</w:t>
      </w:r>
      <w:r w:rsidR="00795109">
        <w:t xml:space="preserve">, </w:t>
      </w:r>
      <w:r w:rsidR="000B6A48">
        <w:t xml:space="preserve">o demandado </w:t>
      </w:r>
      <w:r w:rsidR="0019740A">
        <w:t xml:space="preserve">requereu </w:t>
      </w:r>
      <w:r w:rsidR="000B6A48">
        <w:t xml:space="preserve">a litigância de má-fé da primeira autora, ao argumento, em síntese, de que </w:t>
      </w:r>
      <w:r w:rsidR="00C80E9F">
        <w:t>Ivanir estaria ajuizando</w:t>
      </w:r>
      <w:r w:rsidR="00B82936">
        <w:t xml:space="preserve"> ação </w:t>
      </w:r>
      <w:r w:rsidR="008671FD">
        <w:t xml:space="preserve">temerária </w:t>
      </w:r>
      <w:r w:rsidR="00B82936">
        <w:t>e “</w:t>
      </w:r>
      <w:r w:rsidR="00B82936" w:rsidRPr="00532FB5">
        <w:rPr>
          <w:i/>
          <w:iCs/>
        </w:rPr>
        <w:t>com finalidade diversa da obtenção do valor, já que a Primeira Pessoa é pessoa de altas posses</w:t>
      </w:r>
      <w:r w:rsidR="00B82936">
        <w:t>”</w:t>
      </w:r>
      <w:r w:rsidR="00532FB5">
        <w:t xml:space="preserve"> </w:t>
      </w:r>
      <w:r w:rsidR="00532FB5" w:rsidRPr="00DA43C6">
        <w:rPr>
          <w:sz w:val="20"/>
          <w:szCs w:val="18"/>
        </w:rPr>
        <w:t xml:space="preserve">(evento 19, PET1, p. </w:t>
      </w:r>
      <w:r w:rsidR="00C65CE1">
        <w:rPr>
          <w:sz w:val="20"/>
          <w:szCs w:val="18"/>
        </w:rPr>
        <w:t>5/6</w:t>
      </w:r>
      <w:r w:rsidR="00532FB5" w:rsidRPr="00DA43C6">
        <w:rPr>
          <w:sz w:val="20"/>
          <w:szCs w:val="18"/>
        </w:rPr>
        <w:t>)</w:t>
      </w:r>
      <w:r w:rsidR="00532FB5">
        <w:t>.</w:t>
      </w:r>
    </w:p>
    <w:p w14:paraId="63E00FBA" w14:textId="77CD0FD3" w:rsidR="00532FB5" w:rsidRDefault="00532FB5" w:rsidP="000B4D58">
      <w:pPr>
        <w:pStyle w:val="SemEspaamento"/>
      </w:pPr>
      <w:r>
        <w:t xml:space="preserve">Ainda </w:t>
      </w:r>
      <w:r w:rsidR="006310E5">
        <w:t xml:space="preserve">no mesmo </w:t>
      </w:r>
      <w:r>
        <w:t xml:space="preserve">tópico, </w:t>
      </w:r>
      <w:r w:rsidR="006310E5">
        <w:t>na hipótese de não ser “</w:t>
      </w:r>
      <w:r w:rsidR="006310E5" w:rsidRPr="006310E5">
        <w:rPr>
          <w:i/>
          <w:iCs/>
        </w:rPr>
        <w:t>plausível o pedido</w:t>
      </w:r>
      <w:r w:rsidR="006310E5">
        <w:t xml:space="preserve">”, </w:t>
      </w:r>
      <w:r>
        <w:t xml:space="preserve">o réu </w:t>
      </w:r>
      <w:r w:rsidR="00DF6391">
        <w:t xml:space="preserve">aduz </w:t>
      </w:r>
      <w:r w:rsidR="00C65CE1">
        <w:t>que o</w:t>
      </w:r>
      <w:r w:rsidR="00DF6391">
        <w:t>s autos tramita</w:t>
      </w:r>
      <w:r w:rsidR="00A90C9D">
        <w:t>ria</w:t>
      </w:r>
      <w:r w:rsidR="00DF6391">
        <w:t xml:space="preserve">m </w:t>
      </w:r>
      <w:r w:rsidR="00C65CE1">
        <w:t xml:space="preserve">em </w:t>
      </w:r>
      <w:r w:rsidR="00A90C9D">
        <w:t xml:space="preserve">sede de </w:t>
      </w:r>
      <w:r w:rsidR="00C65CE1">
        <w:t xml:space="preserve">juizado </w:t>
      </w:r>
      <w:r w:rsidR="00DF6391">
        <w:t>especial e</w:t>
      </w:r>
      <w:r w:rsidR="00A90C9D">
        <w:t>, por isso,</w:t>
      </w:r>
      <w:r w:rsidR="00DF6391">
        <w:t xml:space="preserve"> </w:t>
      </w:r>
      <w:r w:rsidR="00425724">
        <w:t xml:space="preserve">não caberia reconvenção, razão pela qual </w:t>
      </w:r>
      <w:r w:rsidR="009713CB">
        <w:t>realizou</w:t>
      </w:r>
      <w:r w:rsidR="00425724">
        <w:t xml:space="preserve"> </w:t>
      </w:r>
      <w:r w:rsidR="00C65CE1">
        <w:t>pedido contraposto</w:t>
      </w:r>
      <w:r w:rsidR="00C1116D">
        <w:t>, com fundamento no art. 31 da Lei 9.099/95,</w:t>
      </w:r>
      <w:r w:rsidR="00425724">
        <w:t xml:space="preserve"> para a condenação por litigância de má-fé</w:t>
      </w:r>
      <w:r w:rsidR="00C1116D">
        <w:t xml:space="preserve"> de Ivanir</w:t>
      </w:r>
      <w:r w:rsidR="00A90C9D">
        <w:t xml:space="preserve"> </w:t>
      </w:r>
      <w:r w:rsidR="00A90C9D" w:rsidRPr="00DA43C6">
        <w:rPr>
          <w:sz w:val="20"/>
          <w:szCs w:val="18"/>
        </w:rPr>
        <w:t xml:space="preserve">(evento 19, PET1, p. </w:t>
      </w:r>
      <w:r w:rsidR="00A90C9D">
        <w:rPr>
          <w:sz w:val="20"/>
          <w:szCs w:val="18"/>
        </w:rPr>
        <w:t>6</w:t>
      </w:r>
      <w:r w:rsidR="00356EDB">
        <w:rPr>
          <w:sz w:val="20"/>
          <w:szCs w:val="18"/>
        </w:rPr>
        <w:t>/7</w:t>
      </w:r>
      <w:r w:rsidR="00A90C9D" w:rsidRPr="00DA43C6">
        <w:rPr>
          <w:sz w:val="20"/>
          <w:szCs w:val="18"/>
        </w:rPr>
        <w:t>)</w:t>
      </w:r>
      <w:r w:rsidR="006310E5">
        <w:t>.</w:t>
      </w:r>
    </w:p>
    <w:p w14:paraId="4B131532" w14:textId="13A330B8" w:rsidR="00521E80" w:rsidRDefault="00356EDB" w:rsidP="00521E80">
      <w:pPr>
        <w:pStyle w:val="SemEspaamento"/>
      </w:pPr>
      <w:r>
        <w:t xml:space="preserve">Em seguida, </w:t>
      </w:r>
      <w:r w:rsidR="00317D68">
        <w:t xml:space="preserve">o demandado </w:t>
      </w:r>
      <w:r w:rsidR="000C556D">
        <w:t>argument</w:t>
      </w:r>
      <w:r w:rsidR="009A536D">
        <w:t>ou</w:t>
      </w:r>
      <w:r w:rsidR="000C556D">
        <w:t xml:space="preserve"> que seria ilegal a </w:t>
      </w:r>
      <w:r w:rsidR="00A36267">
        <w:t xml:space="preserve">ata notarial juntada como </w:t>
      </w:r>
      <w:r w:rsidR="000C556D">
        <w:t>prova,</w:t>
      </w:r>
      <w:r w:rsidR="00A36267">
        <w:t xml:space="preserve"> pois, em resumo, não teria sido lavrada na</w:t>
      </w:r>
      <w:r w:rsidR="00E02835">
        <w:t xml:space="preserve"> cidade de Videira e o cartório não teria entrado em contato com o réu para saber se o aparelho celular </w:t>
      </w:r>
      <w:r w:rsidR="00DF7E6E">
        <w:t xml:space="preserve">e a voz gravada </w:t>
      </w:r>
      <w:r w:rsidR="00E02835">
        <w:t>era</w:t>
      </w:r>
      <w:r w:rsidR="00DF7E6E">
        <w:t>m</w:t>
      </w:r>
      <w:r w:rsidR="00E02835">
        <w:t xml:space="preserve"> </w:t>
      </w:r>
      <w:r w:rsidR="00DF7E6E">
        <w:t>seus</w:t>
      </w:r>
      <w:r w:rsidR="0024731D">
        <w:t xml:space="preserve">, requerendo a declaração de nulidade </w:t>
      </w:r>
      <w:r w:rsidR="00C61A50">
        <w:t xml:space="preserve">da ata notarial </w:t>
      </w:r>
      <w:r w:rsidR="00C61A50" w:rsidRPr="00DA43C6">
        <w:rPr>
          <w:sz w:val="20"/>
          <w:szCs w:val="18"/>
        </w:rPr>
        <w:t xml:space="preserve">(evento 19, PET1, p. </w:t>
      </w:r>
      <w:r w:rsidR="00C61A50">
        <w:rPr>
          <w:sz w:val="20"/>
          <w:szCs w:val="18"/>
        </w:rPr>
        <w:t>7/9</w:t>
      </w:r>
      <w:r w:rsidR="00C61A50" w:rsidRPr="00DA43C6">
        <w:rPr>
          <w:sz w:val="20"/>
          <w:szCs w:val="18"/>
        </w:rPr>
        <w:t>)</w:t>
      </w:r>
      <w:r w:rsidR="00C61A50">
        <w:t>.</w:t>
      </w:r>
    </w:p>
    <w:p w14:paraId="06BE1628" w14:textId="707D36BC" w:rsidR="00B271FC" w:rsidRDefault="0024731D" w:rsidP="00521E80">
      <w:pPr>
        <w:pStyle w:val="SemEspaamento"/>
      </w:pPr>
      <w:r>
        <w:t xml:space="preserve">Ainda nesse tópico, </w:t>
      </w:r>
      <w:r w:rsidR="00316E88">
        <w:t>ao adentrar</w:t>
      </w:r>
      <w:r w:rsidR="00927A48">
        <w:t xml:space="preserve"> no mérito, o </w:t>
      </w:r>
      <w:r>
        <w:t>réu</w:t>
      </w:r>
      <w:r w:rsidR="00927A48">
        <w:t xml:space="preserve"> impugna a ata, por “</w:t>
      </w:r>
      <w:r w:rsidR="00927A48" w:rsidRPr="00927A48">
        <w:rPr>
          <w:i/>
          <w:iCs/>
        </w:rPr>
        <w:t>não representar a verdade dos fatos</w:t>
      </w:r>
      <w:r w:rsidR="00927A48">
        <w:t>”</w:t>
      </w:r>
      <w:r w:rsidR="002C6BEC">
        <w:t>,</w:t>
      </w:r>
      <w:r w:rsidR="00316E88">
        <w:t xml:space="preserve"> e </w:t>
      </w:r>
      <w:r w:rsidR="002C6BEC">
        <w:t>alega</w:t>
      </w:r>
      <w:r w:rsidR="00316E88">
        <w:t xml:space="preserve"> </w:t>
      </w:r>
      <w:r w:rsidR="00ED094B">
        <w:t>que “</w:t>
      </w:r>
      <w:r w:rsidR="00ED094B" w:rsidRPr="006B58C6">
        <w:rPr>
          <w:i/>
          <w:iCs/>
        </w:rPr>
        <w:t>a pouca instrução do Réu o fez vítima de prova</w:t>
      </w:r>
      <w:r w:rsidR="006B58C6">
        <w:t>” que alega ter sido construída com o objetivo de enriquecimento ilícito</w:t>
      </w:r>
      <w:r w:rsidR="00316E88">
        <w:t xml:space="preserve"> </w:t>
      </w:r>
      <w:r w:rsidR="00316E88" w:rsidRPr="00DA43C6">
        <w:rPr>
          <w:sz w:val="20"/>
          <w:szCs w:val="18"/>
        </w:rPr>
        <w:t xml:space="preserve">(evento 19, PET1, p. </w:t>
      </w:r>
      <w:r w:rsidR="00316E88">
        <w:rPr>
          <w:sz w:val="20"/>
          <w:szCs w:val="18"/>
        </w:rPr>
        <w:t>8</w:t>
      </w:r>
      <w:r w:rsidR="00316E88" w:rsidRPr="00DA43C6">
        <w:rPr>
          <w:sz w:val="20"/>
          <w:szCs w:val="18"/>
        </w:rPr>
        <w:t>)</w:t>
      </w:r>
      <w:r w:rsidR="00316E88">
        <w:t>.</w:t>
      </w:r>
    </w:p>
    <w:p w14:paraId="70772104" w14:textId="158FC4BD" w:rsidR="0024731D" w:rsidRDefault="00316E88" w:rsidP="00521E80">
      <w:pPr>
        <w:pStyle w:val="SemEspaamento"/>
      </w:pPr>
      <w:r>
        <w:t>Mas não é só. O demandado</w:t>
      </w:r>
      <w:r w:rsidR="00B81810">
        <w:t xml:space="preserve"> também</w:t>
      </w:r>
      <w:r>
        <w:t xml:space="preserve"> </w:t>
      </w:r>
      <w:r w:rsidR="00242E9E" w:rsidRPr="00D26D01">
        <w:rPr>
          <w:u w:val="single"/>
        </w:rPr>
        <w:t>tenta</w:t>
      </w:r>
      <w:r w:rsidR="00242E9E">
        <w:t xml:space="preserve"> </w:t>
      </w:r>
      <w:r w:rsidR="00242E9E" w:rsidRPr="00D26D01">
        <w:rPr>
          <w:u w:val="single"/>
        </w:rPr>
        <w:t>justificar</w:t>
      </w:r>
      <w:r w:rsidR="0024731D">
        <w:t xml:space="preserve"> </w:t>
      </w:r>
      <w:r w:rsidR="00A96F96">
        <w:t xml:space="preserve">a </w:t>
      </w:r>
      <w:r w:rsidR="00A96F96" w:rsidRPr="00D26D01">
        <w:rPr>
          <w:u w:val="single"/>
        </w:rPr>
        <w:t>utilização</w:t>
      </w:r>
      <w:r w:rsidR="00A96F96">
        <w:t xml:space="preserve"> </w:t>
      </w:r>
      <w:r w:rsidR="00A96F96" w:rsidRPr="00D26D01">
        <w:rPr>
          <w:u w:val="single"/>
        </w:rPr>
        <w:t>da</w:t>
      </w:r>
      <w:r w:rsidR="00A96F96">
        <w:t xml:space="preserve"> </w:t>
      </w:r>
      <w:r w:rsidR="00A96F96" w:rsidRPr="00D26D01">
        <w:rPr>
          <w:u w:val="single"/>
        </w:rPr>
        <w:t>expressão</w:t>
      </w:r>
      <w:r w:rsidR="00A96F96">
        <w:t xml:space="preserve"> “</w:t>
      </w:r>
      <w:r w:rsidR="00A96F96" w:rsidRPr="00D26D01">
        <w:rPr>
          <w:b/>
          <w:bCs/>
          <w:u w:val="single"/>
        </w:rPr>
        <w:t>CRIADA</w:t>
      </w:r>
      <w:r w:rsidR="00A96F96">
        <w:t xml:space="preserve">” contra a segunda autora, </w:t>
      </w:r>
      <w:r w:rsidR="00106ABA">
        <w:t>afirmando que não teria “</w:t>
      </w:r>
      <w:r w:rsidR="00106ABA" w:rsidRPr="00D26D01">
        <w:rPr>
          <w:i/>
          <w:iCs/>
        </w:rPr>
        <w:t>conotação ou intenção discriminatória</w:t>
      </w:r>
      <w:r w:rsidR="00106ABA">
        <w:t>”</w:t>
      </w:r>
      <w:r w:rsidR="00340E80">
        <w:t>, até porque o réu seria idoso e teria grau de escolaridade até a 3ª série do ensino fundamental</w:t>
      </w:r>
      <w:r>
        <w:t xml:space="preserve"> </w:t>
      </w:r>
      <w:r w:rsidRPr="00DA43C6">
        <w:rPr>
          <w:sz w:val="20"/>
          <w:szCs w:val="18"/>
        </w:rPr>
        <w:t xml:space="preserve">(evento 19, PET1, p. </w:t>
      </w:r>
      <w:r>
        <w:rPr>
          <w:sz w:val="20"/>
          <w:szCs w:val="18"/>
        </w:rPr>
        <w:t>8</w:t>
      </w:r>
      <w:r w:rsidRPr="00DA43C6">
        <w:rPr>
          <w:sz w:val="20"/>
          <w:szCs w:val="18"/>
        </w:rPr>
        <w:t>)</w:t>
      </w:r>
      <w:r>
        <w:t>.</w:t>
      </w:r>
    </w:p>
    <w:p w14:paraId="43C79A64" w14:textId="7E9A8745" w:rsidR="00340E80" w:rsidRDefault="00B81810" w:rsidP="00521E80">
      <w:pPr>
        <w:pStyle w:val="SemEspaamento"/>
      </w:pPr>
      <w:r>
        <w:t>E, ao prosseguir, o réu sustenta que</w:t>
      </w:r>
      <w:r w:rsidR="009F413C">
        <w:t xml:space="preserve"> pode ter “</w:t>
      </w:r>
      <w:r w:rsidR="009F413C" w:rsidRPr="00D26D01">
        <w:rPr>
          <w:i/>
          <w:iCs/>
        </w:rPr>
        <w:t>agido por violenta emoção,</w:t>
      </w:r>
      <w:r w:rsidR="001C389D" w:rsidRPr="00D26D01">
        <w:rPr>
          <w:i/>
          <w:iCs/>
        </w:rPr>
        <w:t xml:space="preserve"> excludente da ilicitude alegada para obter lucro fácil</w:t>
      </w:r>
      <w:r w:rsidR="001C389D">
        <w:t>” e que “</w:t>
      </w:r>
      <w:r w:rsidR="001C389D" w:rsidRPr="00D26D01">
        <w:rPr>
          <w:i/>
          <w:iCs/>
        </w:rPr>
        <w:t>Os fatos narrados na inicial distorcem a realidade e acrescem conteúdo absolutamente pretencioso e ganancioso em</w:t>
      </w:r>
      <w:r w:rsidR="00D26D01" w:rsidRPr="00D26D01">
        <w:rPr>
          <w:i/>
          <w:iCs/>
        </w:rPr>
        <w:t xml:space="preserve"> obter vantagem ilícita e enriquecimento sem causa</w:t>
      </w:r>
      <w:r w:rsidR="00D26D01">
        <w:t xml:space="preserve">” </w:t>
      </w:r>
      <w:r w:rsidR="00D26D01" w:rsidRPr="00DA43C6">
        <w:rPr>
          <w:sz w:val="20"/>
          <w:szCs w:val="18"/>
        </w:rPr>
        <w:t xml:space="preserve">(evento 19, PET1, p. </w:t>
      </w:r>
      <w:r w:rsidR="00D26D01">
        <w:rPr>
          <w:sz w:val="20"/>
          <w:szCs w:val="18"/>
        </w:rPr>
        <w:t>9</w:t>
      </w:r>
      <w:r w:rsidR="00D26D01" w:rsidRPr="00DA43C6">
        <w:rPr>
          <w:sz w:val="20"/>
          <w:szCs w:val="18"/>
        </w:rPr>
        <w:t>)</w:t>
      </w:r>
      <w:r w:rsidR="00D26D01">
        <w:t>.</w:t>
      </w:r>
    </w:p>
    <w:p w14:paraId="620C3843" w14:textId="2D478282" w:rsidR="005E61F7" w:rsidRDefault="00696625" w:rsidP="00521E80">
      <w:pPr>
        <w:pStyle w:val="SemEspaamento"/>
      </w:pPr>
      <w:r>
        <w:t xml:space="preserve">Nos tópicos seguintes, o </w:t>
      </w:r>
      <w:r w:rsidR="00A20404">
        <w:t xml:space="preserve">demandado </w:t>
      </w:r>
      <w:r w:rsidR="00CB5617">
        <w:t>registra</w:t>
      </w:r>
      <w:r w:rsidR="000C6FB1">
        <w:t>, ainda,</w:t>
      </w:r>
      <w:r w:rsidR="00A20404">
        <w:t xml:space="preserve"> que </w:t>
      </w:r>
      <w:r w:rsidR="00337CCC">
        <w:t xml:space="preserve">faltaria interesse de agir </w:t>
      </w:r>
      <w:r w:rsidR="002C6BEC">
        <w:t>para</w:t>
      </w:r>
      <w:r w:rsidR="00337CCC">
        <w:t xml:space="preserve"> </w:t>
      </w:r>
      <w:r w:rsidR="00CB5617">
        <w:t>a segunda demandante</w:t>
      </w:r>
      <w:r w:rsidR="002C6BEC">
        <w:t>, que</w:t>
      </w:r>
      <w:r w:rsidR="00CB5617">
        <w:t xml:space="preserve"> não teria </w:t>
      </w:r>
      <w:r w:rsidR="00337CCC">
        <w:t>direito de ser indenizada, pois “</w:t>
      </w:r>
      <w:r w:rsidR="00337CCC" w:rsidRPr="007D29AD">
        <w:rPr>
          <w:i/>
          <w:iCs/>
        </w:rPr>
        <w:t>os motivos da revolta foram o fato de se tratar de palavras dirigidas à sua mãe e não à Doutora Tailiny</w:t>
      </w:r>
      <w:r w:rsidR="00337CCC">
        <w:t>”</w:t>
      </w:r>
      <w:r w:rsidR="005D20DB">
        <w:t>,</w:t>
      </w:r>
      <w:r w:rsidR="00337CCC">
        <w:t xml:space="preserve"> </w:t>
      </w:r>
      <w:r w:rsidR="00945F22">
        <w:t xml:space="preserve">além de que </w:t>
      </w:r>
      <w:r w:rsidR="00337CCC">
        <w:t xml:space="preserve">não haveria prova de qualquer agressão contra </w:t>
      </w:r>
      <w:r w:rsidR="007D29AD">
        <w:t>a segunda autora</w:t>
      </w:r>
      <w:r w:rsidR="00937690">
        <w:t xml:space="preserve"> </w:t>
      </w:r>
      <w:r w:rsidR="00CB5617" w:rsidRPr="00DA43C6">
        <w:rPr>
          <w:sz w:val="20"/>
          <w:szCs w:val="18"/>
        </w:rPr>
        <w:t xml:space="preserve">(evento 19, PET1, p. </w:t>
      </w:r>
      <w:r w:rsidR="00CB5617">
        <w:rPr>
          <w:sz w:val="20"/>
          <w:szCs w:val="18"/>
        </w:rPr>
        <w:t>9</w:t>
      </w:r>
      <w:r w:rsidR="005D20DB">
        <w:rPr>
          <w:sz w:val="20"/>
          <w:szCs w:val="18"/>
        </w:rPr>
        <w:t>/11</w:t>
      </w:r>
      <w:r w:rsidR="00CB5617" w:rsidRPr="00DA43C6">
        <w:rPr>
          <w:sz w:val="20"/>
          <w:szCs w:val="18"/>
        </w:rPr>
        <w:t>)</w:t>
      </w:r>
      <w:r w:rsidR="00337CCC">
        <w:t>.</w:t>
      </w:r>
    </w:p>
    <w:p w14:paraId="5306D660" w14:textId="3F4A7B32" w:rsidR="00937690" w:rsidRDefault="0005291A" w:rsidP="00521E80">
      <w:pPr>
        <w:pStyle w:val="SemEspaamento"/>
      </w:pPr>
      <w:r>
        <w:t xml:space="preserve">O réu também </w:t>
      </w:r>
      <w:r w:rsidR="00822A31">
        <w:t xml:space="preserve">faz um comparativo </w:t>
      </w:r>
      <w:r w:rsidR="00716CE3" w:rsidRPr="00B325D0">
        <w:rPr>
          <w:sz w:val="22"/>
          <w:szCs w:val="20"/>
        </w:rPr>
        <w:t xml:space="preserve">– </w:t>
      </w:r>
      <w:r w:rsidR="00B325D0">
        <w:rPr>
          <w:sz w:val="22"/>
          <w:szCs w:val="20"/>
        </w:rPr>
        <w:t xml:space="preserve">totalmente </w:t>
      </w:r>
      <w:r w:rsidR="00716CE3" w:rsidRPr="00B325D0">
        <w:rPr>
          <w:sz w:val="22"/>
          <w:szCs w:val="20"/>
        </w:rPr>
        <w:t>desconexo</w:t>
      </w:r>
      <w:r w:rsidR="00B325D0">
        <w:rPr>
          <w:sz w:val="22"/>
          <w:szCs w:val="20"/>
        </w:rPr>
        <w:t xml:space="preserve"> com a causa</w:t>
      </w:r>
      <w:r w:rsidR="00716CE3" w:rsidRPr="00B325D0">
        <w:rPr>
          <w:sz w:val="22"/>
          <w:szCs w:val="20"/>
        </w:rPr>
        <w:t xml:space="preserve"> –</w:t>
      </w:r>
      <w:r w:rsidR="00716CE3">
        <w:t xml:space="preserve"> </w:t>
      </w:r>
      <w:r w:rsidR="00822A31">
        <w:t xml:space="preserve">entre o grau de escolaridade </w:t>
      </w:r>
      <w:r w:rsidR="00862673">
        <w:t>d</w:t>
      </w:r>
      <w:r w:rsidR="00EB62A1">
        <w:t>e setores da</w:t>
      </w:r>
      <w:r w:rsidR="00862673">
        <w:t xml:space="preserve"> sociedade </w:t>
      </w:r>
      <w:r w:rsidR="00955218">
        <w:t>e a utilização</w:t>
      </w:r>
      <w:r w:rsidR="00EB62A1">
        <w:t>/interpretação</w:t>
      </w:r>
      <w:r w:rsidR="00955218">
        <w:t xml:space="preserve"> de palavras </w:t>
      </w:r>
      <w:r w:rsidR="00862673">
        <w:t xml:space="preserve">como CRIADA, chegando a mencionar </w:t>
      </w:r>
      <w:r w:rsidR="00B325D0">
        <w:t>a diferença entre índios e gênios “</w:t>
      </w:r>
      <w:r w:rsidR="00B325D0" w:rsidRPr="00B325D0">
        <w:rPr>
          <w:i/>
          <w:iCs/>
        </w:rPr>
        <w:t>do nosso tempo</w:t>
      </w:r>
      <w:r w:rsidR="00B325D0">
        <w:t>”</w:t>
      </w:r>
      <w:r w:rsidR="00D746FA">
        <w:t xml:space="preserve">, </w:t>
      </w:r>
      <w:r w:rsidR="001F6B27">
        <w:t>tratando ainda</w:t>
      </w:r>
      <w:r w:rsidR="00D746FA">
        <w:t xml:space="preserve"> sobre eventual </w:t>
      </w:r>
      <w:r w:rsidR="00D746FA">
        <w:rPr>
          <w:i/>
          <w:iCs/>
        </w:rPr>
        <w:t>quantum indenizatório</w:t>
      </w:r>
      <w:r w:rsidR="00EB62A1">
        <w:t xml:space="preserve"> </w:t>
      </w:r>
      <w:r w:rsidR="00EB62A1" w:rsidRPr="00DA43C6">
        <w:rPr>
          <w:sz w:val="20"/>
          <w:szCs w:val="18"/>
        </w:rPr>
        <w:t xml:space="preserve">(evento 19, PET1, p. </w:t>
      </w:r>
      <w:r w:rsidR="009035B8">
        <w:rPr>
          <w:sz w:val="20"/>
          <w:szCs w:val="18"/>
        </w:rPr>
        <w:t>12</w:t>
      </w:r>
      <w:r w:rsidR="00360CA8">
        <w:rPr>
          <w:sz w:val="20"/>
          <w:szCs w:val="18"/>
        </w:rPr>
        <w:t>/13</w:t>
      </w:r>
      <w:r w:rsidR="00EB62A1" w:rsidRPr="00DA43C6">
        <w:rPr>
          <w:sz w:val="20"/>
          <w:szCs w:val="18"/>
        </w:rPr>
        <w:t>)</w:t>
      </w:r>
      <w:r w:rsidR="00B325D0">
        <w:t>.</w:t>
      </w:r>
    </w:p>
    <w:p w14:paraId="6D3581E7" w14:textId="4C6AD1EA" w:rsidR="0005291A" w:rsidRDefault="0005291A" w:rsidP="00521E80">
      <w:pPr>
        <w:pStyle w:val="SemEspaamento"/>
      </w:pPr>
      <w:r>
        <w:t xml:space="preserve">Por fim, </w:t>
      </w:r>
      <w:r w:rsidR="000755DF">
        <w:t xml:space="preserve">o demandado volta </w:t>
      </w:r>
      <w:r>
        <w:t>a falar da indenização por danos morais</w:t>
      </w:r>
      <w:r w:rsidR="00DB4613">
        <w:t xml:space="preserve"> e deduz</w:t>
      </w:r>
      <w:r>
        <w:t xml:space="preserve"> pedido contraposto também </w:t>
      </w:r>
      <w:r w:rsidR="00C35019">
        <w:t>contra</w:t>
      </w:r>
      <w:r>
        <w:t xml:space="preserve"> </w:t>
      </w:r>
      <w:r w:rsidR="00C35019">
        <w:t xml:space="preserve">a </w:t>
      </w:r>
      <w:r>
        <w:t xml:space="preserve">autora Tailiny, </w:t>
      </w:r>
      <w:r w:rsidR="00CD7547">
        <w:t>alegando, uma vez mais, que a causa proposta seria temerária, e</w:t>
      </w:r>
      <w:r w:rsidR="00764226">
        <w:t xml:space="preserve"> sustenta</w:t>
      </w:r>
      <w:r w:rsidR="001D06F9">
        <w:t xml:space="preserve"> não caber honorários de sucumbência no caso, pois acredita que se trata</w:t>
      </w:r>
      <w:r w:rsidR="00C35019">
        <w:t>ria</w:t>
      </w:r>
      <w:r w:rsidR="001D06F9">
        <w:t xml:space="preserve"> de juizado especial</w:t>
      </w:r>
      <w:r w:rsidR="00D53CBC">
        <w:t>,</w:t>
      </w:r>
      <w:r w:rsidR="00C3215A">
        <w:t xml:space="preserve"> deduzindo mais um pedido contraposto para cobrir as despesas com a defesa judicial</w:t>
      </w:r>
      <w:r w:rsidR="00D53CBC">
        <w:t xml:space="preserve"> </w:t>
      </w:r>
      <w:r w:rsidR="00C3215A">
        <w:t xml:space="preserve">e </w:t>
      </w:r>
      <w:r w:rsidR="00D53CBC">
        <w:t xml:space="preserve">requerendo a improcedência da demanda </w:t>
      </w:r>
      <w:r w:rsidR="00D53CBC" w:rsidRPr="00DA43C6">
        <w:rPr>
          <w:sz w:val="20"/>
          <w:szCs w:val="18"/>
        </w:rPr>
        <w:t xml:space="preserve">(evento 19, PET1, p. </w:t>
      </w:r>
      <w:r w:rsidR="00D53CBC">
        <w:rPr>
          <w:sz w:val="20"/>
          <w:szCs w:val="18"/>
        </w:rPr>
        <w:t>1</w:t>
      </w:r>
      <w:r w:rsidR="00360CA8">
        <w:rPr>
          <w:sz w:val="20"/>
          <w:szCs w:val="18"/>
        </w:rPr>
        <w:t>3/16</w:t>
      </w:r>
      <w:r w:rsidR="00D53CBC" w:rsidRPr="00DA43C6">
        <w:rPr>
          <w:sz w:val="20"/>
          <w:szCs w:val="18"/>
        </w:rPr>
        <w:t>)</w:t>
      </w:r>
      <w:r w:rsidR="00D53CBC">
        <w:t>.</w:t>
      </w:r>
    </w:p>
    <w:p w14:paraId="6A44D2AA" w14:textId="166C35F8" w:rsidR="00360CA8" w:rsidRDefault="00DA1A87" w:rsidP="00521E80">
      <w:pPr>
        <w:pStyle w:val="SemEspaamento"/>
      </w:pPr>
      <w:r>
        <w:t>Ocorre</w:t>
      </w:r>
      <w:r w:rsidR="00E753B1">
        <w:t>, contudo,</w:t>
      </w:r>
      <w:r>
        <w:t xml:space="preserve"> que não há como dar guarida à argumentação apresentada</w:t>
      </w:r>
      <w:r w:rsidR="00C56E20" w:rsidRPr="00C56E20">
        <w:t xml:space="preserve"> </w:t>
      </w:r>
      <w:r w:rsidR="001E0BA0">
        <w:t>pelo réu</w:t>
      </w:r>
      <w:r w:rsidR="00C56E20">
        <w:t xml:space="preserve">, </w:t>
      </w:r>
      <w:r w:rsidR="00C35019">
        <w:t xml:space="preserve">em especial porque </w:t>
      </w:r>
      <w:r w:rsidR="001E0BA0">
        <w:t xml:space="preserve">ela </w:t>
      </w:r>
      <w:r w:rsidR="00C35019">
        <w:t xml:space="preserve">não </w:t>
      </w:r>
      <w:r w:rsidR="001E0BA0">
        <w:t xml:space="preserve">é capaz de afastar </w:t>
      </w:r>
      <w:r w:rsidR="00C35019">
        <w:t xml:space="preserve">a </w:t>
      </w:r>
      <w:r w:rsidR="00AF2371">
        <w:t>comprovação</w:t>
      </w:r>
      <w:r w:rsidR="0034228E">
        <w:t xml:space="preserve"> </w:t>
      </w:r>
      <w:r w:rsidR="00C35019">
        <w:t xml:space="preserve">do ato ilícito </w:t>
      </w:r>
      <w:r w:rsidR="001E0BA0">
        <w:t xml:space="preserve">que ele </w:t>
      </w:r>
      <w:r w:rsidR="00E753B1">
        <w:t>praticou</w:t>
      </w:r>
      <w:r w:rsidR="008F0B60">
        <w:t>,</w:t>
      </w:r>
      <w:r w:rsidR="001E0BA0">
        <w:t xml:space="preserve"> de forma deliberada e consciente,</w:t>
      </w:r>
      <w:r w:rsidR="0034228E">
        <w:t xml:space="preserve"> </w:t>
      </w:r>
      <w:r w:rsidR="00C56E20">
        <w:t>como se verá a seguir.</w:t>
      </w:r>
    </w:p>
    <w:p w14:paraId="4012EF0E" w14:textId="7E4B467A" w:rsidR="0075409D" w:rsidRDefault="0075409D" w:rsidP="00201061">
      <w:pPr>
        <w:pStyle w:val="Ttulo"/>
      </w:pPr>
      <w:r>
        <w:t xml:space="preserve">II – </w:t>
      </w:r>
      <w:r w:rsidR="00201061">
        <w:t>DA INSUBSISTÊNCIA DOS ARGUMENTOS DO RÉU</w:t>
      </w:r>
    </w:p>
    <w:p w14:paraId="29B818C4" w14:textId="46DBFA02" w:rsidR="00201061" w:rsidRPr="00201061" w:rsidRDefault="00201061" w:rsidP="00201061">
      <w:pPr>
        <w:pStyle w:val="Ttulo"/>
      </w:pPr>
      <w:r>
        <w:t>II.1 –</w:t>
      </w:r>
      <w:r w:rsidR="00E10160">
        <w:t xml:space="preserve"> Rejeição da preliminar </w:t>
      </w:r>
      <w:r w:rsidR="00CA2B67">
        <w:t xml:space="preserve">de </w:t>
      </w:r>
      <w:r>
        <w:t>coisa julgada material</w:t>
      </w:r>
      <w:r w:rsidR="00CA2B67">
        <w:t xml:space="preserve">, </w:t>
      </w:r>
      <w:r w:rsidR="00584526">
        <w:t xml:space="preserve">evidentemente </w:t>
      </w:r>
      <w:r w:rsidR="00CA2B67">
        <w:t xml:space="preserve">inexistente </w:t>
      </w:r>
    </w:p>
    <w:p w14:paraId="27B9D8A4" w14:textId="77777777" w:rsidR="00DE7924" w:rsidRDefault="00DE7924" w:rsidP="0075409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1C494D" w14:textId="77777777" w:rsidR="006A6042" w:rsidRDefault="00201061" w:rsidP="006A6042">
      <w:pPr>
        <w:pStyle w:val="SemEspaamento"/>
      </w:pPr>
      <w:r>
        <w:t xml:space="preserve">Inicialmente, Excelência, </w:t>
      </w:r>
      <w:r w:rsidR="00ED26EB">
        <w:t xml:space="preserve">deve ser rejeitada a </w:t>
      </w:r>
      <w:r>
        <w:t xml:space="preserve">preliminar </w:t>
      </w:r>
      <w:r w:rsidR="00ED26EB">
        <w:t xml:space="preserve">relativa à incidência da coisa julgada </w:t>
      </w:r>
      <w:r w:rsidR="008C21AF">
        <w:t xml:space="preserve">no </w:t>
      </w:r>
      <w:r w:rsidR="00ED26EB">
        <w:t>caso</w:t>
      </w:r>
      <w:r w:rsidR="008C21AF">
        <w:t xml:space="preserve"> vertente</w:t>
      </w:r>
      <w:r w:rsidR="00ED26EB">
        <w:t xml:space="preserve">, </w:t>
      </w:r>
      <w:r w:rsidR="003917AC">
        <w:t xml:space="preserve">arguida pelo réu, sobretudo porque o fato </w:t>
      </w:r>
      <w:r w:rsidR="003917AC" w:rsidRPr="00A62E62">
        <w:rPr>
          <w:sz w:val="20"/>
          <w:szCs w:val="18"/>
        </w:rPr>
        <w:t>(causa de pedir)</w:t>
      </w:r>
      <w:r w:rsidR="003917AC">
        <w:t xml:space="preserve"> </w:t>
      </w:r>
      <w:r w:rsidR="00A62E62">
        <w:t xml:space="preserve">utilizado para fundamentar a ação de indenização por danos morais n. 5007428-90.2022.8.24.0079 </w:t>
      </w:r>
      <w:r w:rsidR="001B7AEA">
        <w:t>envolveu</w:t>
      </w:r>
      <w:r w:rsidR="00CB66D3">
        <w:t xml:space="preserve"> </w:t>
      </w:r>
      <w:r w:rsidR="00EA36B8" w:rsidRPr="00EA36B8">
        <w:rPr>
          <w:u w:val="single"/>
        </w:rPr>
        <w:t>somente</w:t>
      </w:r>
      <w:r w:rsidR="00EA36B8">
        <w:t xml:space="preserve"> </w:t>
      </w:r>
      <w:r w:rsidR="00CB66D3" w:rsidRPr="00D722CA">
        <w:rPr>
          <w:u w:val="single"/>
        </w:rPr>
        <w:t>a</w:t>
      </w:r>
      <w:r w:rsidR="00CB66D3">
        <w:t xml:space="preserve"> </w:t>
      </w:r>
      <w:r w:rsidR="007B3C50" w:rsidRPr="00D722CA">
        <w:rPr>
          <w:u w:val="single"/>
        </w:rPr>
        <w:t>acusação</w:t>
      </w:r>
      <w:r w:rsidR="00EA36B8">
        <w:t>, feita por Sérgio,</w:t>
      </w:r>
      <w:r w:rsidR="007B3C50">
        <w:t xml:space="preserve"> de que Ivanir teria se apropriado de</w:t>
      </w:r>
      <w:r w:rsidR="00717C69">
        <w:t xml:space="preserve"> dinheiro que seria da esposa do réu e </w:t>
      </w:r>
      <w:r w:rsidR="00A62E62">
        <w:rPr>
          <w:b/>
          <w:bCs/>
        </w:rPr>
        <w:t>não foi utilizado nesta ação</w:t>
      </w:r>
      <w:r w:rsidR="00A62E62">
        <w:t>.</w:t>
      </w:r>
    </w:p>
    <w:p w14:paraId="1F25CFD0" w14:textId="20C5F11F" w:rsidR="006A6042" w:rsidRPr="006A6042" w:rsidRDefault="006A6042" w:rsidP="006A6042">
      <w:pPr>
        <w:pStyle w:val="SemEspaamento"/>
      </w:pPr>
      <w:r w:rsidRPr="006A6042">
        <w:t xml:space="preserve">E basta uma leitura da petição inicial </w:t>
      </w:r>
      <w:r w:rsidR="006C5208">
        <w:t>d</w:t>
      </w:r>
      <w:r w:rsidR="006C5208" w:rsidRPr="006A6042">
        <w:t>a ação indenizatória anterior</w:t>
      </w:r>
      <w:r w:rsidR="006C5208">
        <w:t>,</w:t>
      </w:r>
      <w:r w:rsidR="006C5208" w:rsidRPr="006A6042">
        <w:t xml:space="preserve"> </w:t>
      </w:r>
      <w:r w:rsidRPr="006A6042">
        <w:t xml:space="preserve">juntada pelo próprio réu </w:t>
      </w:r>
      <w:r w:rsidRPr="006C5208">
        <w:rPr>
          <w:sz w:val="20"/>
          <w:szCs w:val="18"/>
        </w:rPr>
        <w:t>(evento 19, DOCUMENTACAO3)</w:t>
      </w:r>
      <w:r w:rsidR="006C5208">
        <w:t xml:space="preserve">, </w:t>
      </w:r>
      <w:r w:rsidRPr="006A6042">
        <w:t xml:space="preserve">para se constatar que </w:t>
      </w:r>
      <w:r>
        <w:t xml:space="preserve">a </w:t>
      </w:r>
      <w:r>
        <w:rPr>
          <w:i/>
          <w:iCs/>
        </w:rPr>
        <w:t xml:space="preserve">causa petendi </w:t>
      </w:r>
      <w:r w:rsidR="006C5208">
        <w:t xml:space="preserve">não tem relação com </w:t>
      </w:r>
      <w:r w:rsidR="00001B0B">
        <w:t xml:space="preserve">os </w:t>
      </w:r>
      <w:r w:rsidR="00BA7775">
        <w:t xml:space="preserve">motivos e </w:t>
      </w:r>
      <w:r w:rsidR="00001B0B">
        <w:t xml:space="preserve">fundamentos </w:t>
      </w:r>
      <w:r w:rsidR="006C5208">
        <w:t>do caso vertente.</w:t>
      </w:r>
    </w:p>
    <w:p w14:paraId="60D36B89" w14:textId="77777777" w:rsidR="008C70EF" w:rsidRDefault="00717C69" w:rsidP="00201061">
      <w:pPr>
        <w:pStyle w:val="SemEspaamento"/>
      </w:pPr>
      <w:r>
        <w:t>Isso, aliás, foi registrado expressamente n</w:t>
      </w:r>
      <w:r w:rsidR="00E11A2A">
        <w:t>o item 28 d</w:t>
      </w:r>
      <w:r>
        <w:t>a petição inicial, inclusive por uma questão de boa-fé e transparência</w:t>
      </w:r>
      <w:r w:rsidR="00D5396D">
        <w:t xml:space="preserve">, </w:t>
      </w:r>
      <w:r w:rsidR="00E11A2A">
        <w:t>o que reforça a insubsistência desse requerimento</w:t>
      </w:r>
      <w:r w:rsidR="006F049C">
        <w:t xml:space="preserve">. </w:t>
      </w:r>
    </w:p>
    <w:p w14:paraId="5FCD3CD8" w14:textId="09DB0AB2" w:rsidR="00A62E62" w:rsidRDefault="006F049C" w:rsidP="00201061">
      <w:pPr>
        <w:pStyle w:val="SemEspaamento"/>
      </w:pPr>
      <w:r>
        <w:t>Portanto</w:t>
      </w:r>
      <w:r w:rsidR="00A62E62">
        <w:t xml:space="preserve">, </w:t>
      </w:r>
      <w:r>
        <w:t xml:space="preserve">como </w:t>
      </w:r>
      <w:r w:rsidR="006A6042">
        <w:t>a presente</w:t>
      </w:r>
      <w:r>
        <w:t xml:space="preserve"> ação de indenização por danos morais </w:t>
      </w:r>
      <w:r>
        <w:rPr>
          <w:b/>
          <w:bCs/>
        </w:rPr>
        <w:t xml:space="preserve">não é </w:t>
      </w:r>
      <w:r w:rsidRPr="000322F3">
        <w:rPr>
          <w:b/>
          <w:bCs/>
        </w:rPr>
        <w:t>fundamentada</w:t>
      </w:r>
      <w:r>
        <w:t xml:space="preserve"> n</w:t>
      </w:r>
      <w:r w:rsidR="00E11A2A">
        <w:t xml:space="preserve">o fato de que o réu acusou </w:t>
      </w:r>
      <w:r w:rsidR="00927576" w:rsidRPr="008B5F76">
        <w:rPr>
          <w:sz w:val="22"/>
          <w:szCs w:val="20"/>
        </w:rPr>
        <w:t>– indevidamente –</w:t>
      </w:r>
      <w:r w:rsidR="00927576">
        <w:t xml:space="preserve"> </w:t>
      </w:r>
      <w:r w:rsidR="00E11A2A">
        <w:t>Ivanir de se apropriar de quantia que seria</w:t>
      </w:r>
      <w:r w:rsidR="00927576">
        <w:t xml:space="preserve"> de sua esposa</w:t>
      </w:r>
      <w:r>
        <w:t>,</w:t>
      </w:r>
      <w:r w:rsidR="001B7AEA">
        <w:t xml:space="preserve"> mas está pautada em todas as demais </w:t>
      </w:r>
      <w:r w:rsidR="00884E2C">
        <w:t>ofensas realizadas por Sérgio</w:t>
      </w:r>
      <w:r w:rsidR="000322F3">
        <w:t xml:space="preserve"> em áudio encaminhado à Tailiny</w:t>
      </w:r>
      <w:r w:rsidR="00884E2C">
        <w:t xml:space="preserve">, </w:t>
      </w:r>
      <w:r w:rsidR="000322F3">
        <w:t>quando a chamou de CRIADA, por exemplo</w:t>
      </w:r>
      <w:r w:rsidR="00884E2C">
        <w:t>,</w:t>
      </w:r>
      <w:r>
        <w:t xml:space="preserve"> </w:t>
      </w:r>
      <w:r w:rsidR="00EA36B8">
        <w:t xml:space="preserve">resta </w:t>
      </w:r>
      <w:r w:rsidR="00927576">
        <w:t>demonstrado que não é o caso de incidência da coisa julgada</w:t>
      </w:r>
      <w:r w:rsidR="00884E2C">
        <w:t xml:space="preserve"> firmada na ação de indenização por danos morais proposta anteriormente</w:t>
      </w:r>
      <w:r w:rsidR="00927576">
        <w:t xml:space="preserve">. </w:t>
      </w:r>
    </w:p>
    <w:p w14:paraId="765B7F34" w14:textId="77777777" w:rsidR="00DE7924" w:rsidRPr="00637329" w:rsidRDefault="00DE7924" w:rsidP="0063732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01303A9" w14:textId="388DDDEA" w:rsidR="00584526" w:rsidRDefault="00584526" w:rsidP="00584526">
      <w:pPr>
        <w:pStyle w:val="Ttulo"/>
      </w:pPr>
      <w:r>
        <w:t>II.</w:t>
      </w:r>
      <w:r w:rsidR="00102830">
        <w:t>2</w:t>
      </w:r>
      <w:r>
        <w:t xml:space="preserve"> – </w:t>
      </w:r>
      <w:r w:rsidR="00BA704B">
        <w:t>Da</w:t>
      </w:r>
      <w:r w:rsidR="005B6E91">
        <w:t xml:space="preserve"> insubsistência da</w:t>
      </w:r>
      <w:r w:rsidR="0091187C">
        <w:t>s</w:t>
      </w:r>
      <w:r w:rsidR="005B6E91">
        <w:t xml:space="preserve"> alegaç</w:t>
      </w:r>
      <w:r w:rsidR="0091187C">
        <w:t>ões</w:t>
      </w:r>
      <w:r w:rsidR="005B6E91">
        <w:t xml:space="preserve"> </w:t>
      </w:r>
      <w:r w:rsidR="004F72CE">
        <w:t>do tópico</w:t>
      </w:r>
      <w:r w:rsidR="005B6E91">
        <w:t xml:space="preserve"> </w:t>
      </w:r>
      <w:r w:rsidR="004F72CE">
        <w:t>“</w:t>
      </w:r>
      <w:r w:rsidR="005B6E91">
        <w:t>ausência de ato ilícito</w:t>
      </w:r>
      <w:r w:rsidR="004F72CE">
        <w:t>”</w:t>
      </w:r>
      <w:r w:rsidR="005B6E91">
        <w:t xml:space="preserve"> </w:t>
      </w:r>
    </w:p>
    <w:p w14:paraId="54E10884" w14:textId="77777777" w:rsidR="00BA704B" w:rsidRDefault="00BA704B" w:rsidP="00637329">
      <w:pPr>
        <w:pStyle w:val="SemEspaamento"/>
        <w:numPr>
          <w:ilvl w:val="0"/>
          <w:numId w:val="0"/>
        </w:numPr>
        <w:ind w:left="1701"/>
      </w:pPr>
    </w:p>
    <w:p w14:paraId="5D6E1C93" w14:textId="4D4C5B75" w:rsidR="006A6042" w:rsidRDefault="007264E6" w:rsidP="006A6042">
      <w:pPr>
        <w:pStyle w:val="SemEspaamento"/>
      </w:pPr>
      <w:r>
        <w:t>No segundo tópico da peça defensiva, o demandado insiste na tese de que não teria praticado conduta ilícita, sobretudo porque o fato não teria sido do conhecimento de terceiros</w:t>
      </w:r>
      <w:r w:rsidR="001063A3">
        <w:t xml:space="preserve"> e estaria </w:t>
      </w:r>
      <w:r>
        <w:t xml:space="preserve"> </w:t>
      </w:r>
      <w:r w:rsidR="001063A3">
        <w:t xml:space="preserve">restrito ao conhecimento das autoras </w:t>
      </w:r>
      <w:r w:rsidR="001063A3" w:rsidRPr="001063A3">
        <w:rPr>
          <w:sz w:val="20"/>
          <w:szCs w:val="18"/>
        </w:rPr>
        <w:t>(mãe e filha)</w:t>
      </w:r>
      <w:r w:rsidR="00AE1DB7">
        <w:t>,</w:t>
      </w:r>
      <w:r w:rsidR="001063A3">
        <w:t xml:space="preserve"> sustentando, ainda, que</w:t>
      </w:r>
      <w:r w:rsidR="00AE1DB7">
        <w:t xml:space="preserve"> na conversa, não haveria </w:t>
      </w:r>
      <w:r>
        <w:t>“</w:t>
      </w:r>
      <w:r w:rsidRPr="007F560C">
        <w:rPr>
          <w:i/>
          <w:iCs/>
        </w:rPr>
        <w:t>palavras de baixo calão, acusações explícitas, tampouco difamação calúnia ou injúria</w:t>
      </w:r>
      <w:r w:rsidR="007F560C" w:rsidRPr="007F560C">
        <w:rPr>
          <w:i/>
          <w:iCs/>
        </w:rPr>
        <w:t>, nem atentados à honra e imagem</w:t>
      </w:r>
      <w:r w:rsidR="007F560C">
        <w:t xml:space="preserve">” das autoras </w:t>
      </w:r>
      <w:r w:rsidR="007F560C" w:rsidRPr="00AE1DB7">
        <w:rPr>
          <w:sz w:val="20"/>
          <w:szCs w:val="18"/>
        </w:rPr>
        <w:t>(evento 19, PET1, p. 4)</w:t>
      </w:r>
      <w:r w:rsidR="00AE1DB7">
        <w:t>.</w:t>
      </w:r>
    </w:p>
    <w:p w14:paraId="1E614014" w14:textId="77777777" w:rsidR="00D70C82" w:rsidRDefault="00BB63FA" w:rsidP="00BB63FA">
      <w:pPr>
        <w:pStyle w:val="SemEspaamento"/>
      </w:pPr>
      <w:r>
        <w:t xml:space="preserve">Argumentou o réu, ademais, que os fatos </w:t>
      </w:r>
      <w:r w:rsidR="00D97EFF">
        <w:t>distorciam a realidade e acrescentariam “</w:t>
      </w:r>
      <w:r w:rsidR="00D97EFF" w:rsidRPr="00D70C82">
        <w:rPr>
          <w:i/>
          <w:iCs/>
        </w:rPr>
        <w:t xml:space="preserve">conteúdo absolutamente pretencioso em obter vantagem ilícita e enriquecimento sem causa, posto que se tratam de </w:t>
      </w:r>
      <w:r w:rsidR="00D97EFF" w:rsidRPr="007116D1">
        <w:rPr>
          <w:b/>
          <w:bCs/>
          <w:i/>
          <w:iCs/>
        </w:rPr>
        <w:t>comentários em família</w:t>
      </w:r>
      <w:r w:rsidR="005A50F4" w:rsidRPr="00D70C82">
        <w:rPr>
          <w:i/>
          <w:iCs/>
        </w:rPr>
        <w:t xml:space="preserve"> </w:t>
      </w:r>
      <w:r w:rsidR="005A50F4" w:rsidRPr="007116D1">
        <w:rPr>
          <w:b/>
          <w:bCs/>
          <w:i/>
          <w:iCs/>
        </w:rPr>
        <w:t>e</w:t>
      </w:r>
      <w:r w:rsidR="005A50F4" w:rsidRPr="00D70C82">
        <w:rPr>
          <w:i/>
          <w:iCs/>
        </w:rPr>
        <w:t xml:space="preserve"> </w:t>
      </w:r>
      <w:r w:rsidR="005A50F4" w:rsidRPr="00D70C82">
        <w:rPr>
          <w:b/>
          <w:bCs/>
          <w:i/>
          <w:iCs/>
        </w:rPr>
        <w:t>que bem poderiam ser evitados</w:t>
      </w:r>
      <w:r w:rsidR="005A50F4">
        <w:t xml:space="preserve">” </w:t>
      </w:r>
      <w:r w:rsidR="005A50F4" w:rsidRPr="00D70C82">
        <w:rPr>
          <w:sz w:val="20"/>
          <w:szCs w:val="18"/>
        </w:rPr>
        <w:t>(evento 19, PET1, p. 5)</w:t>
      </w:r>
      <w:r w:rsidR="005A50F4">
        <w:t xml:space="preserve">. </w:t>
      </w:r>
    </w:p>
    <w:p w14:paraId="29A29695" w14:textId="011F33C5" w:rsidR="00BB63FA" w:rsidRDefault="005A50F4" w:rsidP="00BB63FA">
      <w:pPr>
        <w:pStyle w:val="SemEspaamento"/>
      </w:pPr>
      <w:r>
        <w:t>Alegou, ainda, que</w:t>
      </w:r>
      <w:r w:rsidR="00D43286">
        <w:t xml:space="preserve"> o áudio padeceria de nulidade porque ele não sabia que estava sendo gravado e</w:t>
      </w:r>
      <w:r w:rsidR="00D70C82">
        <w:t xml:space="preserve"> que</w:t>
      </w:r>
      <w:r w:rsidR="00BB63FA">
        <w:t xml:space="preserve"> </w:t>
      </w:r>
      <w:r w:rsidR="00D70C82">
        <w:t xml:space="preserve">o conteúdo gravado </w:t>
      </w:r>
      <w:r w:rsidR="00BB63FA">
        <w:t>seria uma reação à suposta provocação das autoras, pressupondo que essa conversa teria sido planejada</w:t>
      </w:r>
      <w:r w:rsidR="001063A3">
        <w:t xml:space="preserve"> e </w:t>
      </w:r>
      <w:r w:rsidR="00EE3E81">
        <w:t xml:space="preserve">capturada </w:t>
      </w:r>
      <w:r w:rsidR="001063A3">
        <w:t>pelas autoras</w:t>
      </w:r>
      <w:r w:rsidR="00D70C82">
        <w:t xml:space="preserve">, para reiterar </w:t>
      </w:r>
      <w:r w:rsidR="00BB63FA">
        <w:t xml:space="preserve">que </w:t>
      </w:r>
      <w:r w:rsidR="00D70C82">
        <w:t xml:space="preserve">Sérgio </w:t>
      </w:r>
      <w:r w:rsidR="00BB63FA">
        <w:t xml:space="preserve">não teria nenhuma intenção de causar dano </w:t>
      </w:r>
      <w:r w:rsidR="00BB63FA" w:rsidRPr="00D70C82">
        <w:rPr>
          <w:sz w:val="20"/>
          <w:szCs w:val="18"/>
        </w:rPr>
        <w:t>(evento 19, PET1, p. 5)</w:t>
      </w:r>
      <w:r w:rsidR="00BB63FA">
        <w:t>.</w:t>
      </w:r>
    </w:p>
    <w:p w14:paraId="72FF34BA" w14:textId="77777777" w:rsidR="00260DC2" w:rsidRDefault="00260DC2" w:rsidP="006A6042">
      <w:pPr>
        <w:pStyle w:val="SemEspaamento"/>
      </w:pPr>
      <w:r>
        <w:t>Pois bem.</w:t>
      </w:r>
    </w:p>
    <w:p w14:paraId="784848A1" w14:textId="40A6B27C" w:rsidR="00BB63FA" w:rsidRDefault="00F82931" w:rsidP="006A6042">
      <w:pPr>
        <w:pStyle w:val="SemEspaamento"/>
      </w:pPr>
      <w:r>
        <w:t>O</w:t>
      </w:r>
      <w:r w:rsidR="00260DC2">
        <w:t xml:space="preserve"> áudio </w:t>
      </w:r>
      <w:r>
        <w:t xml:space="preserve">juntado aos autos e a respectiva ata notarial que atesta a veracidade do seu conteúdo, bem como o número de celular que enviou a mensagem para a segunda autora </w:t>
      </w:r>
      <w:r w:rsidRPr="000E4438">
        <w:rPr>
          <w:sz w:val="20"/>
          <w:szCs w:val="18"/>
        </w:rPr>
        <w:t>(evento 1,</w:t>
      </w:r>
      <w:r w:rsidR="000E4438" w:rsidRPr="000E4438">
        <w:rPr>
          <w:sz w:val="20"/>
          <w:szCs w:val="18"/>
        </w:rPr>
        <w:t xml:space="preserve"> ATA8 e VIDEO9)</w:t>
      </w:r>
      <w:r>
        <w:t xml:space="preserve">, </w:t>
      </w:r>
      <w:r w:rsidR="000E4438">
        <w:t xml:space="preserve">é mais do que o suficiente para </w:t>
      </w:r>
      <w:r w:rsidR="00847E57">
        <w:t xml:space="preserve">rechaçar </w:t>
      </w:r>
      <w:r w:rsidR="006876B2">
        <w:t xml:space="preserve">as alegações </w:t>
      </w:r>
      <w:r>
        <w:t>do réu</w:t>
      </w:r>
      <w:r w:rsidR="001605E2" w:rsidRPr="001605E2">
        <w:t xml:space="preserve"> </w:t>
      </w:r>
      <w:r w:rsidR="001605E2">
        <w:t>e confirmar a sua reiterada prática de atos ilícitos no presente caso</w:t>
      </w:r>
      <w:r w:rsidR="00847E57">
        <w:t>.</w:t>
      </w:r>
    </w:p>
    <w:p w14:paraId="3C7044DE" w14:textId="0A756AFE" w:rsidR="001F6FFC" w:rsidRDefault="000E4438" w:rsidP="006A6042">
      <w:pPr>
        <w:pStyle w:val="SemEspaamento"/>
      </w:pPr>
      <w:r>
        <w:t>Ora,</w:t>
      </w:r>
      <w:r w:rsidR="004128F4">
        <w:t xml:space="preserve"> </w:t>
      </w:r>
      <w:r w:rsidR="001605E2">
        <w:t xml:space="preserve">em verdade, o demandado apenas tenta descredibilizar, de forma desesperada, </w:t>
      </w:r>
      <w:r w:rsidR="0034724B">
        <w:t xml:space="preserve">a ata notarial, </w:t>
      </w:r>
      <w:r w:rsidR="00492F55">
        <w:t xml:space="preserve">que é </w:t>
      </w:r>
      <w:r w:rsidR="001605E2">
        <w:t>documento público com presunção de veracidade</w:t>
      </w:r>
      <w:r w:rsidR="0034724B">
        <w:t>,</w:t>
      </w:r>
      <w:r w:rsidR="00DE1D11">
        <w:t xml:space="preserve"> e a constatação de que o conteúdo </w:t>
      </w:r>
      <w:r w:rsidR="00FA780A">
        <w:t xml:space="preserve">que Sérgio </w:t>
      </w:r>
      <w:r w:rsidR="001F6FFC">
        <w:t>veiculou</w:t>
      </w:r>
      <w:r w:rsidR="0037663C">
        <w:t>,</w:t>
      </w:r>
      <w:r w:rsidR="00C11DA9" w:rsidRPr="00C11DA9">
        <w:t xml:space="preserve"> </w:t>
      </w:r>
      <w:r w:rsidR="00AF50FD">
        <w:t>por vontade própria</w:t>
      </w:r>
      <w:r w:rsidR="0037663C">
        <w:t>,</w:t>
      </w:r>
      <w:r w:rsidR="00AF50FD">
        <w:t xml:space="preserve"> </w:t>
      </w:r>
      <w:r w:rsidR="0037663C">
        <w:t xml:space="preserve">de forma consciente e com nítida intenção de humilhar, </w:t>
      </w:r>
      <w:r w:rsidR="00C11DA9">
        <w:t>foi</w:t>
      </w:r>
      <w:r w:rsidR="001F6FFC">
        <w:t xml:space="preserve"> </w:t>
      </w:r>
      <w:r w:rsidR="00C11DA9">
        <w:t xml:space="preserve">muito ofensivo </w:t>
      </w:r>
      <w:r w:rsidR="00740687">
        <w:t xml:space="preserve">à honra das autoras </w:t>
      </w:r>
      <w:r w:rsidR="00740687" w:rsidRPr="00740687">
        <w:rPr>
          <w:sz w:val="20"/>
          <w:szCs w:val="18"/>
        </w:rPr>
        <w:t>– para dizer o mínimo –</w:t>
      </w:r>
      <w:r w:rsidR="00740687">
        <w:t xml:space="preserve"> </w:t>
      </w:r>
      <w:r w:rsidR="00C11DA9">
        <w:t>e enviado</w:t>
      </w:r>
      <w:r w:rsidR="00B14358" w:rsidRPr="00B14358">
        <w:t xml:space="preserve"> </w:t>
      </w:r>
      <w:r w:rsidR="00B14358">
        <w:t>de seu celular para Tailiny</w:t>
      </w:r>
      <w:r w:rsidR="00492F55">
        <w:t>.</w:t>
      </w:r>
      <w:r w:rsidR="002228DC">
        <w:t xml:space="preserve"> </w:t>
      </w:r>
    </w:p>
    <w:p w14:paraId="104FDCBE" w14:textId="0E71816A" w:rsidR="00637329" w:rsidRDefault="00492F55" w:rsidP="00637329">
      <w:pPr>
        <w:pStyle w:val="SemEspaamento"/>
      </w:pPr>
      <w:r>
        <w:t xml:space="preserve">No </w:t>
      </w:r>
      <w:r w:rsidR="002228DC">
        <w:t xml:space="preserve">entanto, </w:t>
      </w:r>
      <w:r>
        <w:t xml:space="preserve">o réu não se desincumbiu </w:t>
      </w:r>
      <w:r w:rsidR="00FA7D99">
        <w:t xml:space="preserve">do ônus de </w:t>
      </w:r>
      <w:r w:rsidR="005F1ACD">
        <w:t xml:space="preserve">provar </w:t>
      </w:r>
      <w:r w:rsidR="0095135A">
        <w:t>fato impeditivo, modificativo ou extintivo do direito das autoras</w:t>
      </w:r>
      <w:r w:rsidR="0089308D">
        <w:t xml:space="preserve"> </w:t>
      </w:r>
      <w:r w:rsidR="0089308D" w:rsidRPr="005F1ACD">
        <w:rPr>
          <w:sz w:val="20"/>
          <w:szCs w:val="18"/>
        </w:rPr>
        <w:t>(art. 373, II, do CPC)</w:t>
      </w:r>
      <w:r w:rsidR="005F1ACD">
        <w:t>,</w:t>
      </w:r>
      <w:r w:rsidR="0034724B">
        <w:t xml:space="preserve"> </w:t>
      </w:r>
      <w:r w:rsidR="001F6FFC">
        <w:t xml:space="preserve">ou seja, não trouxe </w:t>
      </w:r>
      <w:r>
        <w:t xml:space="preserve">qualquer elemento </w:t>
      </w:r>
      <w:r w:rsidR="005D2B30">
        <w:t xml:space="preserve">capaz de desconstituir </w:t>
      </w:r>
      <w:r w:rsidR="00F13E12">
        <w:t>o conteúdo da</w:t>
      </w:r>
      <w:r w:rsidR="005D2B30">
        <w:t xml:space="preserve"> </w:t>
      </w:r>
      <w:r w:rsidR="001763FD">
        <w:t>transcrição do áudio</w:t>
      </w:r>
      <w:r w:rsidR="00F13E12">
        <w:t>,</w:t>
      </w:r>
      <w:r w:rsidR="0089308D">
        <w:t xml:space="preserve"> </w:t>
      </w:r>
      <w:r w:rsidR="004A055B">
        <w:t xml:space="preserve">que foi </w:t>
      </w:r>
      <w:r w:rsidR="00D5702A" w:rsidRPr="00D5702A">
        <w:rPr>
          <w:u w:val="single"/>
        </w:rPr>
        <w:t>encaminhado</w:t>
      </w:r>
      <w:r w:rsidR="00D5702A">
        <w:t xml:space="preserve"> </w:t>
      </w:r>
      <w:r w:rsidR="00D5702A" w:rsidRPr="00D5702A">
        <w:rPr>
          <w:u w:val="single"/>
        </w:rPr>
        <w:t>pelo</w:t>
      </w:r>
      <w:r w:rsidR="00D5702A">
        <w:t xml:space="preserve"> </w:t>
      </w:r>
      <w:r w:rsidR="00D5702A" w:rsidRPr="00D5702A">
        <w:rPr>
          <w:u w:val="single"/>
        </w:rPr>
        <w:t>próprio</w:t>
      </w:r>
      <w:r w:rsidR="00D5702A">
        <w:t xml:space="preserve"> </w:t>
      </w:r>
      <w:r w:rsidR="00D5702A" w:rsidRPr="00D5702A">
        <w:rPr>
          <w:u w:val="single"/>
        </w:rPr>
        <w:t>réu</w:t>
      </w:r>
      <w:r w:rsidR="00D5702A">
        <w:t xml:space="preserve"> </w:t>
      </w:r>
      <w:r w:rsidR="005B2D5C" w:rsidRPr="00D5702A">
        <w:rPr>
          <w:u w:val="single"/>
        </w:rPr>
        <w:t>via</w:t>
      </w:r>
      <w:r w:rsidR="005B2D5C">
        <w:t xml:space="preserve"> </w:t>
      </w:r>
      <w:r w:rsidR="005B2D5C" w:rsidRPr="00D5702A">
        <w:rPr>
          <w:u w:val="single"/>
        </w:rPr>
        <w:t>conversa</w:t>
      </w:r>
      <w:r w:rsidR="005B2D5C">
        <w:t xml:space="preserve"> de </w:t>
      </w:r>
      <w:r w:rsidR="005B2D5C" w:rsidRPr="00D5702A">
        <w:rPr>
          <w:i/>
          <w:iCs/>
          <w:u w:val="single"/>
        </w:rPr>
        <w:t>whatsapp</w:t>
      </w:r>
      <w:r w:rsidR="005B2D5C">
        <w:t xml:space="preserve"> </w:t>
      </w:r>
      <w:r w:rsidR="0089308D">
        <w:t>de seu número de celular</w:t>
      </w:r>
      <w:r w:rsidR="004A055B">
        <w:t xml:space="preserve"> e</w:t>
      </w:r>
      <w:r w:rsidR="005B2D5C">
        <w:t xml:space="preserve"> </w:t>
      </w:r>
      <w:r w:rsidR="0064570A">
        <w:t xml:space="preserve">o conteúdo foi </w:t>
      </w:r>
      <w:r w:rsidR="001763FD">
        <w:t>certificad</w:t>
      </w:r>
      <w:r w:rsidR="00F13E12">
        <w:t>o</w:t>
      </w:r>
      <w:r w:rsidR="001763FD">
        <w:t xml:space="preserve"> por </w:t>
      </w:r>
      <w:r w:rsidR="009418FC">
        <w:t>delegatário de serviço vinculado ao Poder Judiciário</w:t>
      </w:r>
      <w:r w:rsidR="00123223">
        <w:t xml:space="preserve"> </w:t>
      </w:r>
      <w:r w:rsidR="00123223" w:rsidRPr="00123223">
        <w:rPr>
          <w:sz w:val="20"/>
          <w:szCs w:val="18"/>
        </w:rPr>
        <w:t>(evento 1, ATA8)</w:t>
      </w:r>
      <w:r w:rsidR="005F1ACD">
        <w:t>.</w:t>
      </w:r>
    </w:p>
    <w:p w14:paraId="44FE7421" w14:textId="4A563853" w:rsidR="00637329" w:rsidRDefault="00492F55" w:rsidP="00637329">
      <w:pPr>
        <w:pStyle w:val="SemEspaamento"/>
      </w:pPr>
      <w:r>
        <w:t>Aliás</w:t>
      </w:r>
      <w:r w:rsidR="00467095">
        <w:t xml:space="preserve">, </w:t>
      </w:r>
      <w:r w:rsidR="006D2AF8">
        <w:t xml:space="preserve">o réu não nega que o número do celular </w:t>
      </w:r>
      <w:r w:rsidR="003B6ED5">
        <w:t>identificado</w:t>
      </w:r>
      <w:r w:rsidR="00B87C4B">
        <w:t xml:space="preserve"> </w:t>
      </w:r>
      <w:r w:rsidR="001917CA">
        <w:t>na ata notarial</w:t>
      </w:r>
      <w:r w:rsidR="00B05DAF">
        <w:t>, que</w:t>
      </w:r>
      <w:r w:rsidR="001917CA">
        <w:t xml:space="preserve"> </w:t>
      </w:r>
      <w:r w:rsidR="00A5072B">
        <w:t xml:space="preserve">veiculou as graves ofensas </w:t>
      </w:r>
      <w:r w:rsidR="00B05DAF">
        <w:t xml:space="preserve">para </w:t>
      </w:r>
      <w:r w:rsidR="00A5072B">
        <w:t>a segunda demandante</w:t>
      </w:r>
      <w:r w:rsidR="00B05DAF">
        <w:t>,</w:t>
      </w:r>
      <w:r w:rsidR="00A5072B">
        <w:t xml:space="preserve"> é o seu. </w:t>
      </w:r>
      <w:r w:rsidR="00463E82">
        <w:t xml:space="preserve">E </w:t>
      </w:r>
      <w:r w:rsidR="00C11DA9">
        <w:t xml:space="preserve">a confirmação desse fato </w:t>
      </w:r>
      <w:r w:rsidR="00463E82">
        <w:t>é reforçad</w:t>
      </w:r>
      <w:r w:rsidR="00C11DA9">
        <w:t>o</w:t>
      </w:r>
      <w:r w:rsidR="00463E82">
        <w:t>, inclusive, pel</w:t>
      </w:r>
      <w:r w:rsidR="00C11DA9">
        <w:t>a</w:t>
      </w:r>
      <w:r w:rsidR="00463E82">
        <w:t xml:space="preserve">s informações </w:t>
      </w:r>
      <w:r w:rsidR="00512408">
        <w:t xml:space="preserve">do demandado </w:t>
      </w:r>
      <w:r w:rsidR="00463E82">
        <w:t xml:space="preserve">cadastradas perante o sistema </w:t>
      </w:r>
      <w:r w:rsidR="00463E82">
        <w:rPr>
          <w:i/>
          <w:iCs/>
        </w:rPr>
        <w:t>eproc</w:t>
      </w:r>
      <w:r w:rsidR="00463E82">
        <w:t xml:space="preserve">, </w:t>
      </w:r>
      <w:r w:rsidR="00AB4455">
        <w:t>que coincidem com o</w:t>
      </w:r>
      <w:r w:rsidR="00334E7C">
        <w:t>s dados da ata notarial</w:t>
      </w:r>
      <w:r w:rsidR="00DB4F97">
        <w:t xml:space="preserve"> </w:t>
      </w:r>
      <w:r w:rsidR="00DB4F97" w:rsidRPr="00856B4C">
        <w:rPr>
          <w:sz w:val="20"/>
          <w:szCs w:val="18"/>
        </w:rPr>
        <w:t xml:space="preserve">(*obs.: basta clicar no nome de Sérgio Parizotto </w:t>
      </w:r>
      <w:r w:rsidR="00856B4C">
        <w:rPr>
          <w:sz w:val="20"/>
          <w:szCs w:val="18"/>
        </w:rPr>
        <w:t>n</w:t>
      </w:r>
      <w:r w:rsidR="00856B4C" w:rsidRPr="00856B4C">
        <w:rPr>
          <w:sz w:val="20"/>
          <w:szCs w:val="18"/>
        </w:rPr>
        <w:t>esta ação</w:t>
      </w:r>
      <w:r w:rsidR="00856B4C">
        <w:rPr>
          <w:sz w:val="20"/>
          <w:szCs w:val="18"/>
        </w:rPr>
        <w:t>,</w:t>
      </w:r>
      <w:r w:rsidR="00856B4C" w:rsidRPr="00856B4C">
        <w:rPr>
          <w:sz w:val="20"/>
          <w:szCs w:val="18"/>
        </w:rPr>
        <w:t xml:space="preserve"> </w:t>
      </w:r>
      <w:r w:rsidR="00082E80">
        <w:rPr>
          <w:sz w:val="20"/>
          <w:szCs w:val="18"/>
        </w:rPr>
        <w:t xml:space="preserve">no </w:t>
      </w:r>
      <w:r w:rsidR="00511063">
        <w:rPr>
          <w:sz w:val="20"/>
          <w:szCs w:val="18"/>
        </w:rPr>
        <w:t xml:space="preserve">canto superior direito </w:t>
      </w:r>
      <w:r w:rsidR="0015666B" w:rsidRPr="00856B4C">
        <w:rPr>
          <w:sz w:val="20"/>
          <w:szCs w:val="18"/>
        </w:rPr>
        <w:t xml:space="preserve">do </w:t>
      </w:r>
      <w:r w:rsidR="0015666B" w:rsidRPr="00856B4C">
        <w:rPr>
          <w:i/>
          <w:iCs/>
          <w:sz w:val="20"/>
          <w:szCs w:val="18"/>
        </w:rPr>
        <w:t>eproc</w:t>
      </w:r>
      <w:r w:rsidR="0015666B" w:rsidRPr="00856B4C">
        <w:rPr>
          <w:sz w:val="20"/>
          <w:szCs w:val="18"/>
        </w:rPr>
        <w:t xml:space="preserve">, que </w:t>
      </w:r>
      <w:r w:rsidR="00856B4C" w:rsidRPr="00856B4C">
        <w:rPr>
          <w:sz w:val="20"/>
          <w:szCs w:val="18"/>
        </w:rPr>
        <w:t>o sistema mostra os seus dados, colacionados abaixo)</w:t>
      </w:r>
      <w:r w:rsidR="00463E82">
        <w:t>:</w:t>
      </w:r>
    </w:p>
    <w:p w14:paraId="568B48AD" w14:textId="6239C187" w:rsidR="00C11DA9" w:rsidRPr="00E44AA8" w:rsidRDefault="00B84155" w:rsidP="00C11DA9">
      <w:pPr>
        <w:pStyle w:val="Ttulo2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C24EE1" wp14:editId="29E89797">
                <wp:simplePos x="0" y="0"/>
                <wp:positionH relativeFrom="column">
                  <wp:posOffset>2541905</wp:posOffset>
                </wp:positionH>
                <wp:positionV relativeFrom="paragraph">
                  <wp:posOffset>295408</wp:posOffset>
                </wp:positionV>
                <wp:extent cx="584791" cy="935311"/>
                <wp:effectExtent l="19050" t="0" r="44450" b="36830"/>
                <wp:wrapNone/>
                <wp:docPr id="1863227059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935311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B4CF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200.15pt;margin-top:23.25pt;width:46.05pt;height:73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" adj="14847" fillcolor="#deeaf6 [664]" strokecolor="black [3213]" strokeweight="1pt"/>
            </w:pict>
          </mc:Fallback>
        </mc:AlternateContent>
      </w:r>
    </w:p>
    <w:p w14:paraId="62884F8C" w14:textId="06790E02" w:rsidR="00463E82" w:rsidRDefault="00334E7C" w:rsidP="00334E7C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B123B" wp14:editId="348EEA60">
                <wp:simplePos x="0" y="0"/>
                <wp:positionH relativeFrom="column">
                  <wp:posOffset>-761646</wp:posOffset>
                </wp:positionH>
                <wp:positionV relativeFrom="paragraph">
                  <wp:posOffset>3256383</wp:posOffset>
                </wp:positionV>
                <wp:extent cx="776177" cy="372139"/>
                <wp:effectExtent l="0" t="19050" r="43180" b="46990"/>
                <wp:wrapNone/>
                <wp:docPr id="616457076" name="Seta: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177" cy="37213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2BE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7" o:spid="_x0000_s1026" type="#_x0000_t13" style="position:absolute;margin-left:-59.95pt;margin-top:256.4pt;width:61.1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" adj="16422" fillcolor="red" strokecolor="black [3213]" strokeweight="1pt"/>
            </w:pict>
          </mc:Fallback>
        </mc:AlternateContent>
      </w:r>
      <w:r w:rsidR="003B14A8">
        <w:rPr>
          <w:noProof/>
        </w:rPr>
        <w:drawing>
          <wp:inline distT="0" distB="0" distL="0" distR="0" wp14:anchorId="0770FA48" wp14:editId="751B5742">
            <wp:extent cx="6354243" cy="3540642"/>
            <wp:effectExtent l="0" t="0" r="0" b="0"/>
            <wp:docPr id="169650214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243" cy="354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993F" w14:textId="77777777" w:rsidR="003B14A8" w:rsidRPr="00ED7081" w:rsidRDefault="003B14A8" w:rsidP="003B14A8">
      <w:pPr>
        <w:pStyle w:val="SemEspaamento"/>
        <w:numPr>
          <w:ilvl w:val="0"/>
          <w:numId w:val="0"/>
        </w:numPr>
        <w:ind w:left="1701"/>
        <w:rPr>
          <w:sz w:val="2"/>
          <w:szCs w:val="2"/>
          <w:highlight w:val="yellow"/>
        </w:rPr>
      </w:pPr>
    </w:p>
    <w:p w14:paraId="67094C8D" w14:textId="73C40B1D" w:rsidR="0009332A" w:rsidRDefault="0009332A" w:rsidP="0009332A">
      <w:pPr>
        <w:pStyle w:val="SemEspaamento"/>
      </w:pPr>
      <w:r w:rsidRPr="00DC023D">
        <w:t>No mais,</w:t>
      </w:r>
      <w:r>
        <w:t xml:space="preserve"> ao contrário do que tenta induzir o réu,</w:t>
      </w:r>
      <w:r w:rsidRPr="00DC023D">
        <w:t xml:space="preserve"> </w:t>
      </w:r>
      <w:r>
        <w:t>o fato de a ata notarial ter sido elaborada “no interior do município de Videira”, pela Escrivania de Paz do Distrito de Anta Gorda, tendo em vista que a serventia é competente para lavrar documentos e exercer as funções de tabelionato de notas.</w:t>
      </w:r>
    </w:p>
    <w:p w14:paraId="59634737" w14:textId="5B3797A1" w:rsidR="005C344E" w:rsidRDefault="005C344E" w:rsidP="00DC023D">
      <w:pPr>
        <w:pStyle w:val="SemEspaamento"/>
      </w:pPr>
      <w:r>
        <w:t>Isso porque</w:t>
      </w:r>
      <w:r w:rsidR="001E609A">
        <w:t xml:space="preserve"> </w:t>
      </w:r>
      <w:r>
        <w:t xml:space="preserve">o art. 128, </w:t>
      </w:r>
      <w:r w:rsidR="0057735F">
        <w:rPr>
          <w:i/>
          <w:iCs/>
        </w:rPr>
        <w:t xml:space="preserve">caput </w:t>
      </w:r>
      <w:r w:rsidR="0057735F">
        <w:t xml:space="preserve">e inciso </w:t>
      </w:r>
      <w:r>
        <w:t>II, do Código de Divisão e Organização Judiciária</w:t>
      </w:r>
      <w:r w:rsidR="002C6FA1">
        <w:t xml:space="preserve"> de Santa Catarina </w:t>
      </w:r>
      <w:r w:rsidR="002C6FA1" w:rsidRPr="00667E3A">
        <w:rPr>
          <w:sz w:val="20"/>
          <w:szCs w:val="18"/>
        </w:rPr>
        <w:t>(CDOJ</w:t>
      </w:r>
      <w:r w:rsidR="00E04485" w:rsidRPr="00667E3A">
        <w:rPr>
          <w:sz w:val="20"/>
          <w:szCs w:val="18"/>
        </w:rPr>
        <w:t>/SC)</w:t>
      </w:r>
      <w:r w:rsidR="00E04485">
        <w:t xml:space="preserve"> estabelece que </w:t>
      </w:r>
      <w:r w:rsidR="0057735F">
        <w:t>“</w:t>
      </w:r>
      <w:r w:rsidR="00E04485" w:rsidRPr="00810397">
        <w:rPr>
          <w:b/>
          <w:bCs/>
          <w:i/>
          <w:iCs/>
        </w:rPr>
        <w:t>compete aos escrivães de paz</w:t>
      </w:r>
      <w:r w:rsidR="0057735F" w:rsidRPr="001E609A">
        <w:rPr>
          <w:i/>
          <w:iCs/>
        </w:rPr>
        <w:t>, além das atribuições próprias dos escrivães em geral e que lhe forem aplicáveis</w:t>
      </w:r>
      <w:r w:rsidR="001E609A" w:rsidRPr="001E609A">
        <w:rPr>
          <w:i/>
          <w:iCs/>
        </w:rPr>
        <w:t xml:space="preserve"> [...] </w:t>
      </w:r>
      <w:r w:rsidR="001E609A" w:rsidRPr="001E609A">
        <w:rPr>
          <w:b/>
          <w:bCs/>
          <w:i/>
          <w:iCs/>
        </w:rPr>
        <w:t>exercer no Distrito ou Subdistrito que não for o da sede da Comarca,</w:t>
      </w:r>
      <w:r w:rsidR="001E609A" w:rsidRPr="001E609A">
        <w:rPr>
          <w:i/>
          <w:iCs/>
        </w:rPr>
        <w:t xml:space="preserve"> </w:t>
      </w:r>
      <w:r w:rsidR="001E609A" w:rsidRPr="002D3CBD">
        <w:rPr>
          <w:b/>
          <w:bCs/>
          <w:i/>
          <w:iCs/>
          <w:u w:val="single"/>
        </w:rPr>
        <w:t>as</w:t>
      </w:r>
      <w:r w:rsidR="001E609A" w:rsidRPr="001E609A">
        <w:rPr>
          <w:b/>
          <w:bCs/>
          <w:i/>
          <w:iCs/>
        </w:rPr>
        <w:t xml:space="preserve"> </w:t>
      </w:r>
      <w:r w:rsidR="001E609A" w:rsidRPr="002D3CBD">
        <w:rPr>
          <w:b/>
          <w:bCs/>
          <w:i/>
          <w:iCs/>
          <w:u w:val="single"/>
        </w:rPr>
        <w:t>funções</w:t>
      </w:r>
      <w:r w:rsidR="001E609A" w:rsidRPr="001E609A">
        <w:rPr>
          <w:b/>
          <w:bCs/>
          <w:i/>
          <w:iCs/>
        </w:rPr>
        <w:t xml:space="preserve"> </w:t>
      </w:r>
      <w:r w:rsidR="001E609A" w:rsidRPr="002D3CBD">
        <w:rPr>
          <w:b/>
          <w:bCs/>
          <w:i/>
          <w:iCs/>
          <w:u w:val="single"/>
        </w:rPr>
        <w:t>de</w:t>
      </w:r>
      <w:r w:rsidR="001E609A" w:rsidRPr="001E609A">
        <w:rPr>
          <w:b/>
          <w:bCs/>
          <w:i/>
          <w:iCs/>
        </w:rPr>
        <w:t xml:space="preserve"> </w:t>
      </w:r>
      <w:r w:rsidR="001E609A" w:rsidRPr="002D3CBD">
        <w:rPr>
          <w:b/>
          <w:bCs/>
          <w:i/>
          <w:iCs/>
          <w:u w:val="single"/>
        </w:rPr>
        <w:t>tabelião</w:t>
      </w:r>
      <w:r w:rsidR="001E609A" w:rsidRPr="001E609A">
        <w:rPr>
          <w:i/>
          <w:iCs/>
        </w:rPr>
        <w:t>, exceto tirar instrumento de protesto de títulos cambiários</w:t>
      </w:r>
      <w:r w:rsidR="0057735F">
        <w:t>”</w:t>
      </w:r>
      <w:r w:rsidR="001E609A">
        <w:t>.</w:t>
      </w:r>
    </w:p>
    <w:p w14:paraId="03EA25BF" w14:textId="38C481A0" w:rsidR="008C08BB" w:rsidRDefault="00FE7868" w:rsidP="00DC023D">
      <w:pPr>
        <w:pStyle w:val="SemEspaamento"/>
      </w:pPr>
      <w:r>
        <w:t xml:space="preserve">Na mesma linha, </w:t>
      </w:r>
      <w:r w:rsidR="00ED7081">
        <w:t xml:space="preserve">Excelência, </w:t>
      </w:r>
      <w:r>
        <w:t xml:space="preserve">reforçando que </w:t>
      </w:r>
      <w:r w:rsidR="00F65E4B">
        <w:t>as Escrivanias de Paz realizam, também, os serviços do tabelionato de notas</w:t>
      </w:r>
      <w:r w:rsidRPr="00FE7868">
        <w:t xml:space="preserve"> </w:t>
      </w:r>
      <w:r>
        <w:t>por toda Santa Catarina</w:t>
      </w:r>
      <w:r w:rsidR="00F65E4B">
        <w:t xml:space="preserve">, </w:t>
      </w:r>
      <w:r w:rsidR="000718DE">
        <w:t>o</w:t>
      </w:r>
      <w:r w:rsidR="00B64810">
        <w:t xml:space="preserve"> art. 211, §5º, do Código de Normas da Corregedoria-Geral do Foro Extrajudicial de Santa Catarina </w:t>
      </w:r>
      <w:r w:rsidR="00C06228">
        <w:t>disciplina</w:t>
      </w:r>
      <w:r w:rsidR="00207118">
        <w:t xml:space="preserve"> que “</w:t>
      </w:r>
      <w:r w:rsidR="00692D1F" w:rsidRPr="00F65E4B">
        <w:rPr>
          <w:i/>
          <w:iCs/>
        </w:rPr>
        <w:t>As Escrivanias de Paz poderão adotar, logo abaixo da identificação oficial, os dizeres ‘Tabelionato de Notas e Registro Civil das Pessoas Naturais’</w:t>
      </w:r>
      <w:r w:rsidR="00692D1F">
        <w:t>”.</w:t>
      </w:r>
    </w:p>
    <w:p w14:paraId="66CA51F7" w14:textId="77777777" w:rsidR="006B0C11" w:rsidRDefault="002E2129" w:rsidP="00DC023D">
      <w:pPr>
        <w:pStyle w:val="SemEspaamento"/>
      </w:pPr>
      <w:r>
        <w:t xml:space="preserve">E não há como </w:t>
      </w:r>
      <w:r w:rsidR="00265708">
        <w:t>acolher</w:t>
      </w:r>
      <w:r>
        <w:t xml:space="preserve"> a </w:t>
      </w:r>
      <w:r w:rsidR="00265708">
        <w:t xml:space="preserve">tese de </w:t>
      </w:r>
      <w:r w:rsidR="00ED40F3">
        <w:t xml:space="preserve">nulidade </w:t>
      </w:r>
      <w:r w:rsidR="00BF2E90">
        <w:t>do áudio</w:t>
      </w:r>
      <w:r w:rsidR="00265708">
        <w:t xml:space="preserve">, sob o fundamento de que </w:t>
      </w:r>
      <w:r w:rsidR="00ED40F3">
        <w:t>o réu não foi avisado de que estava sendo gravado, porquanto</w:t>
      </w:r>
      <w:r w:rsidR="006B0C11">
        <w:t xml:space="preserve"> não se está diante de caso em que Tailiny realizou qualquer tipo gravação.</w:t>
      </w:r>
    </w:p>
    <w:p w14:paraId="3CE6C103" w14:textId="022E686E" w:rsidR="002E2129" w:rsidRDefault="006B0C11" w:rsidP="00DC023D">
      <w:pPr>
        <w:pStyle w:val="SemEspaamento"/>
      </w:pPr>
      <w:r>
        <w:t>Ora</w:t>
      </w:r>
      <w:r w:rsidR="00955DA3">
        <w:t xml:space="preserve">, conforme registrado na </w:t>
      </w:r>
      <w:r w:rsidR="00CE5149">
        <w:t>ata notarial</w:t>
      </w:r>
      <w:r w:rsidR="004F7A62">
        <w:t xml:space="preserve"> </w:t>
      </w:r>
      <w:r w:rsidR="004F7A62" w:rsidRPr="004F7A62">
        <w:rPr>
          <w:sz w:val="20"/>
          <w:szCs w:val="18"/>
        </w:rPr>
        <w:t>(evento 1, ATA8, p. 2)</w:t>
      </w:r>
      <w:r w:rsidR="00CE5149">
        <w:t>,</w:t>
      </w:r>
      <w:r w:rsidR="00ED40F3">
        <w:t xml:space="preserve"> </w:t>
      </w:r>
      <w:r w:rsidR="00CE5149">
        <w:t>no dia 17.4.2021,</w:t>
      </w:r>
      <w:r w:rsidR="004711EE">
        <w:t xml:space="preserve"> ao responder áudio enviado </w:t>
      </w:r>
      <w:r w:rsidR="003619D9">
        <w:t xml:space="preserve">às 18h23m </w:t>
      </w:r>
      <w:r w:rsidR="004711EE">
        <w:t xml:space="preserve">por Tailiny pelo </w:t>
      </w:r>
      <w:r w:rsidR="004711EE" w:rsidRPr="003619D9">
        <w:rPr>
          <w:i/>
          <w:iCs/>
        </w:rPr>
        <w:t>whatsapp</w:t>
      </w:r>
      <w:r w:rsidR="004711EE">
        <w:t xml:space="preserve">, </w:t>
      </w:r>
      <w:r w:rsidR="00ED40F3" w:rsidRPr="006B0C11">
        <w:rPr>
          <w:u w:val="single"/>
        </w:rPr>
        <w:t>o</w:t>
      </w:r>
      <w:r w:rsidR="00ED40F3">
        <w:t xml:space="preserve"> </w:t>
      </w:r>
      <w:r w:rsidR="00265708" w:rsidRPr="006B0C11">
        <w:rPr>
          <w:u w:val="single"/>
        </w:rPr>
        <w:t>próprio</w:t>
      </w:r>
      <w:r w:rsidR="00265708">
        <w:t xml:space="preserve"> </w:t>
      </w:r>
      <w:r w:rsidR="00265708" w:rsidRPr="006B0C11">
        <w:rPr>
          <w:u w:val="single"/>
        </w:rPr>
        <w:t>demandado</w:t>
      </w:r>
      <w:r w:rsidR="00265708">
        <w:t xml:space="preserve"> </w:t>
      </w:r>
      <w:r w:rsidR="00265708" w:rsidRPr="006B0C11">
        <w:rPr>
          <w:u w:val="single"/>
        </w:rPr>
        <w:t>gravou</w:t>
      </w:r>
      <w:r w:rsidR="00766215">
        <w:t xml:space="preserve">, </w:t>
      </w:r>
      <w:r w:rsidR="00513A17">
        <w:t xml:space="preserve">às 19h29m, </w:t>
      </w:r>
      <w:r w:rsidR="00766215">
        <w:t>de seu celular pessoal,</w:t>
      </w:r>
      <w:r w:rsidR="00265708">
        <w:t xml:space="preserve"> </w:t>
      </w:r>
      <w:r w:rsidR="00766215" w:rsidRPr="001765D5">
        <w:rPr>
          <w:u w:val="single"/>
        </w:rPr>
        <w:t>o</w:t>
      </w:r>
      <w:r w:rsidR="00766215">
        <w:t xml:space="preserve"> </w:t>
      </w:r>
      <w:r w:rsidR="00766215" w:rsidRPr="001765D5">
        <w:rPr>
          <w:u w:val="single"/>
        </w:rPr>
        <w:t>áudio</w:t>
      </w:r>
      <w:r w:rsidR="00181192">
        <w:t xml:space="preserve"> que gerou o dano moral pleiteado</w:t>
      </w:r>
      <w:r w:rsidR="00766215">
        <w:t xml:space="preserve"> </w:t>
      </w:r>
      <w:r w:rsidR="00265708">
        <w:t xml:space="preserve">e </w:t>
      </w:r>
      <w:r w:rsidR="00766215">
        <w:t xml:space="preserve">o </w:t>
      </w:r>
      <w:r w:rsidR="00ED40F3">
        <w:t xml:space="preserve">encaminhou via </w:t>
      </w:r>
      <w:r>
        <w:t xml:space="preserve">mensagem de </w:t>
      </w:r>
      <w:r w:rsidR="00ED40F3">
        <w:rPr>
          <w:i/>
          <w:iCs/>
        </w:rPr>
        <w:t>whatsapp</w:t>
      </w:r>
      <w:r w:rsidR="00ED40F3">
        <w:t xml:space="preserve"> que, sabidamente, fica salvo na conversa para ambos os interlocutores.</w:t>
      </w:r>
      <w:r w:rsidR="00265708">
        <w:t xml:space="preserve"> </w:t>
      </w:r>
    </w:p>
    <w:p w14:paraId="0656E0F0" w14:textId="5843B42F" w:rsidR="00B25B65" w:rsidRDefault="00781203" w:rsidP="00B25B65">
      <w:pPr>
        <w:pStyle w:val="SemEspaamento"/>
      </w:pPr>
      <w:r>
        <w:t>De mais a mais, a</w:t>
      </w:r>
      <w:r w:rsidR="00C42263">
        <w:t xml:space="preserve"> ata notarial</w:t>
      </w:r>
      <w:r w:rsidR="006D6B72">
        <w:t>,</w:t>
      </w:r>
      <w:r w:rsidR="006D6B72" w:rsidRPr="006D6B72">
        <w:t xml:space="preserve"> </w:t>
      </w:r>
      <w:r w:rsidR="006D6B72">
        <w:t>que possui fé-pública e presunção de veracidade,</w:t>
      </w:r>
      <w:r w:rsidR="00C42263">
        <w:t xml:space="preserve"> evidencia, também, que </w:t>
      </w:r>
      <w:r w:rsidR="00C42263" w:rsidRPr="00053400">
        <w:rPr>
          <w:b/>
          <w:bCs/>
        </w:rPr>
        <w:t>não houve qualquer provocação ao réu</w:t>
      </w:r>
      <w:r w:rsidR="00A82F89">
        <w:t xml:space="preserve">, pelo contrário, </w:t>
      </w:r>
      <w:r w:rsidR="00B8245B">
        <w:t xml:space="preserve">o documento público confirma que, </w:t>
      </w:r>
      <w:r w:rsidR="00B25B65">
        <w:t>ao iniciar a conversa, Tailiny tratou Sérgio com extrema educação e cordialidade</w:t>
      </w:r>
      <w:r w:rsidR="00E26D1D">
        <w:t xml:space="preserve"> e informou que </w:t>
      </w:r>
      <w:r w:rsidR="0044429E">
        <w:t xml:space="preserve">seu núcleo familiar </w:t>
      </w:r>
      <w:r w:rsidR="00E26D1D">
        <w:t xml:space="preserve">não queria mais contato por conta das ameaças que </w:t>
      </w:r>
      <w:r w:rsidR="0044429E">
        <w:t xml:space="preserve">o réu tinha feito à </w:t>
      </w:r>
      <w:r w:rsidR="00E26D1D">
        <w:t>Ivanir</w:t>
      </w:r>
      <w:r w:rsidR="0044429E">
        <w:t xml:space="preserve">, justamente no momento que estavam </w:t>
      </w:r>
      <w:r w:rsidR="009B00F3">
        <w:t xml:space="preserve">com diversos </w:t>
      </w:r>
      <w:r w:rsidR="0044429E">
        <w:t>problemas</w:t>
      </w:r>
      <w:r w:rsidR="00684924">
        <w:t xml:space="preserve"> e de luto por </w:t>
      </w:r>
      <w:r w:rsidR="009B00F3">
        <w:t xml:space="preserve">causa </w:t>
      </w:r>
      <w:r w:rsidR="00684924">
        <w:t>do falecimento do Zeferino Parizotto</w:t>
      </w:r>
      <w:r w:rsidR="006D6B72">
        <w:t xml:space="preserve"> </w:t>
      </w:r>
      <w:r w:rsidR="00B25B65" w:rsidRPr="006D6B72">
        <w:rPr>
          <w:sz w:val="20"/>
          <w:szCs w:val="18"/>
        </w:rPr>
        <w:t>(</w:t>
      </w:r>
      <w:r w:rsidR="00B86709">
        <w:rPr>
          <w:sz w:val="20"/>
          <w:szCs w:val="18"/>
        </w:rPr>
        <w:t xml:space="preserve">marido e pai das autoras – </w:t>
      </w:r>
      <w:r w:rsidR="005D3B6D" w:rsidRPr="006D6B72">
        <w:rPr>
          <w:sz w:val="20"/>
          <w:szCs w:val="18"/>
        </w:rPr>
        <w:t>evento 1, ATA8, p. 2</w:t>
      </w:r>
      <w:r w:rsidR="00B25B65" w:rsidRPr="006D6B72">
        <w:rPr>
          <w:sz w:val="20"/>
          <w:szCs w:val="18"/>
        </w:rPr>
        <w:t>)</w:t>
      </w:r>
      <w:r w:rsidR="00B25B65">
        <w:t xml:space="preserve">. </w:t>
      </w:r>
    </w:p>
    <w:p w14:paraId="0938FBE3" w14:textId="7A721D71" w:rsidR="00DD1939" w:rsidRDefault="00DD1939" w:rsidP="00B25B65">
      <w:pPr>
        <w:pStyle w:val="SemEspaamento"/>
      </w:pPr>
      <w:r>
        <w:t xml:space="preserve">Sobre a alegação de que </w:t>
      </w:r>
      <w:r w:rsidR="00FE736D">
        <w:t xml:space="preserve">não haveria </w:t>
      </w:r>
      <w:r w:rsidR="00F97B8F">
        <w:t>possibilidade</w:t>
      </w:r>
      <w:r w:rsidR="00FE736D">
        <w:t xml:space="preserve"> de responsabilização pelo fato de que </w:t>
      </w:r>
      <w:r>
        <w:t xml:space="preserve">o áudio não teria sido divulgado para terceiros, </w:t>
      </w:r>
      <w:r w:rsidR="00261617">
        <w:t>diversamente do que sustenta o réu,</w:t>
      </w:r>
      <w:r w:rsidR="00160119" w:rsidRPr="00160119">
        <w:t xml:space="preserve"> </w:t>
      </w:r>
      <w:r w:rsidR="00160119" w:rsidRPr="00B86709">
        <w:rPr>
          <w:u w:val="single"/>
        </w:rPr>
        <w:t>mesmo</w:t>
      </w:r>
      <w:r w:rsidR="00160119">
        <w:t xml:space="preserve"> </w:t>
      </w:r>
      <w:r w:rsidR="00160119" w:rsidRPr="00B86709">
        <w:rPr>
          <w:u w:val="single"/>
        </w:rPr>
        <w:t>quando</w:t>
      </w:r>
      <w:r w:rsidR="00160119">
        <w:t xml:space="preserve"> </w:t>
      </w:r>
      <w:r w:rsidR="00160119" w:rsidRPr="00B86709">
        <w:rPr>
          <w:u w:val="single"/>
        </w:rPr>
        <w:t>o</w:t>
      </w:r>
      <w:r w:rsidR="00160119">
        <w:t xml:space="preserve"> </w:t>
      </w:r>
      <w:r w:rsidR="00160119" w:rsidRPr="00B86709">
        <w:rPr>
          <w:u w:val="single"/>
        </w:rPr>
        <w:t>comentário</w:t>
      </w:r>
      <w:r w:rsidR="00160119">
        <w:t xml:space="preserve"> </w:t>
      </w:r>
      <w:r w:rsidR="00160119" w:rsidRPr="00B86709">
        <w:rPr>
          <w:u w:val="single"/>
        </w:rPr>
        <w:t>é</w:t>
      </w:r>
      <w:r w:rsidR="00160119">
        <w:t xml:space="preserve"> </w:t>
      </w:r>
      <w:r w:rsidR="00160119" w:rsidRPr="00B86709">
        <w:rPr>
          <w:u w:val="single"/>
        </w:rPr>
        <w:t>privado</w:t>
      </w:r>
      <w:r w:rsidR="00160119">
        <w:t>,</w:t>
      </w:r>
      <w:r w:rsidR="00261617">
        <w:t xml:space="preserve"> </w:t>
      </w:r>
      <w:r w:rsidR="004D02A0" w:rsidRPr="00B86709">
        <w:rPr>
          <w:u w:val="single"/>
        </w:rPr>
        <w:t>considera</w:t>
      </w:r>
      <w:r w:rsidR="004D02A0">
        <w:t>-</w:t>
      </w:r>
      <w:r w:rsidR="004D02A0" w:rsidRPr="00B86709">
        <w:rPr>
          <w:u w:val="single"/>
        </w:rPr>
        <w:t>se</w:t>
      </w:r>
      <w:r w:rsidR="004D02A0">
        <w:t xml:space="preserve"> </w:t>
      </w:r>
      <w:r w:rsidR="004D02A0" w:rsidRPr="00B86709">
        <w:rPr>
          <w:u w:val="single"/>
        </w:rPr>
        <w:t>ato</w:t>
      </w:r>
      <w:r w:rsidR="004D02A0">
        <w:t xml:space="preserve"> </w:t>
      </w:r>
      <w:r w:rsidR="004D02A0" w:rsidRPr="00B86709">
        <w:rPr>
          <w:u w:val="single"/>
        </w:rPr>
        <w:t>ilícito</w:t>
      </w:r>
      <w:r w:rsidR="004D02A0">
        <w:t xml:space="preserve"> a </w:t>
      </w:r>
      <w:r w:rsidR="004D02A0" w:rsidRPr="00B86709">
        <w:rPr>
          <w:u w:val="single"/>
        </w:rPr>
        <w:t>conduta</w:t>
      </w:r>
      <w:r w:rsidR="004D02A0">
        <w:t xml:space="preserve"> </w:t>
      </w:r>
      <w:r w:rsidR="00BD1295" w:rsidRPr="00B86709">
        <w:rPr>
          <w:u w:val="single"/>
        </w:rPr>
        <w:t>ofensiva</w:t>
      </w:r>
      <w:r w:rsidR="00BD1295">
        <w:t xml:space="preserve"> </w:t>
      </w:r>
      <w:r w:rsidR="00BD1295" w:rsidRPr="00B86709">
        <w:rPr>
          <w:u w:val="single"/>
        </w:rPr>
        <w:t>e</w:t>
      </w:r>
      <w:r w:rsidR="00BD1295">
        <w:t xml:space="preserve"> </w:t>
      </w:r>
      <w:r w:rsidR="00BD1295" w:rsidRPr="00B86709">
        <w:rPr>
          <w:u w:val="single"/>
        </w:rPr>
        <w:t>pejorativa</w:t>
      </w:r>
      <w:r w:rsidR="00BD1295">
        <w:t xml:space="preserve"> que </w:t>
      </w:r>
      <w:r w:rsidR="000400CC">
        <w:t xml:space="preserve">gera ofensa e humilhação, atingindo </w:t>
      </w:r>
      <w:r w:rsidR="00BD1295">
        <w:t>a honra da autora</w:t>
      </w:r>
      <w:r w:rsidR="00FE736D">
        <w:t xml:space="preserve">, </w:t>
      </w:r>
      <w:r w:rsidR="000400CC">
        <w:t xml:space="preserve">conforme </w:t>
      </w:r>
      <w:r w:rsidR="00261617">
        <w:t>registrado na exordial</w:t>
      </w:r>
      <w:r w:rsidR="00AA7B3A">
        <w:t>, inclusive</w:t>
      </w:r>
      <w:r w:rsidR="000632D3">
        <w:t xml:space="preserve"> com base na jurisprudência do Egrégio Tribunal de Justiça de Santa Catarina </w:t>
      </w:r>
      <w:r w:rsidR="000632D3" w:rsidRPr="000632D3">
        <w:rPr>
          <w:sz w:val="20"/>
          <w:szCs w:val="18"/>
        </w:rPr>
        <w:t>(item 41 da petição inicial)</w:t>
      </w:r>
      <w:r w:rsidR="000632D3">
        <w:t>.</w:t>
      </w:r>
    </w:p>
    <w:p w14:paraId="5540A21C" w14:textId="1EE66918" w:rsidR="00B1163B" w:rsidRDefault="00B1163B" w:rsidP="00B25B65">
      <w:pPr>
        <w:pStyle w:val="SemEspaamento"/>
      </w:pPr>
      <w:r>
        <w:t xml:space="preserve">E, ao veicular xingamentos e humilhações à Ivanir para a sua filha, Tailiny, </w:t>
      </w:r>
      <w:r w:rsidRPr="00AA7B3A">
        <w:rPr>
          <w:b/>
          <w:bCs/>
        </w:rPr>
        <w:t>não há dúvida de que o réu tinha plena ciência de que essas agressões verbais seriam</w:t>
      </w:r>
      <w:r w:rsidR="00B7087C" w:rsidRPr="00AA7B3A">
        <w:rPr>
          <w:b/>
          <w:bCs/>
        </w:rPr>
        <w:t xml:space="preserve"> repassadas à primeira autora</w:t>
      </w:r>
      <w:r w:rsidR="00B7087C">
        <w:t xml:space="preserve">, </w:t>
      </w:r>
      <w:r w:rsidR="00CF2AAC">
        <w:t>sobretudo por</w:t>
      </w:r>
      <w:r w:rsidR="00B7087C">
        <w:t xml:space="preserve">que </w:t>
      </w:r>
      <w:r w:rsidR="0024362B">
        <w:t xml:space="preserve">o réu sabia que </w:t>
      </w:r>
      <w:r w:rsidR="00CF2AAC">
        <w:t xml:space="preserve">Ivanir </w:t>
      </w:r>
      <w:r w:rsidR="00B7087C">
        <w:t>sempre foi a</w:t>
      </w:r>
      <w:r w:rsidR="00CF2AAC">
        <w:t xml:space="preserve"> condutora e responsável pelos assuntos familiares, além de ser óbvio que </w:t>
      </w:r>
      <w:r w:rsidR="00A05068">
        <w:t>a filha contaria para a sua mãe o ocorrido</w:t>
      </w:r>
      <w:r w:rsidR="009D2FE3">
        <w:t xml:space="preserve"> e buscaria orientação para lidar com essa situação</w:t>
      </w:r>
      <w:r w:rsidR="00A05068">
        <w:t>.</w:t>
      </w:r>
    </w:p>
    <w:p w14:paraId="4D43479D" w14:textId="488858E9" w:rsidR="00B1163B" w:rsidRDefault="00E90650" w:rsidP="00B1163B">
      <w:pPr>
        <w:pStyle w:val="SemEspaamento"/>
      </w:pPr>
      <w:r>
        <w:t xml:space="preserve">Por fim, </w:t>
      </w:r>
      <w:r w:rsidR="00EC0F0F">
        <w:t>é de se</w:t>
      </w:r>
      <w:r w:rsidR="00D7146B">
        <w:t>r</w:t>
      </w:r>
      <w:r w:rsidR="00EC0F0F">
        <w:t xml:space="preserve"> rejeita</w:t>
      </w:r>
      <w:r w:rsidR="00D7146B">
        <w:t>da</w:t>
      </w:r>
      <w:r w:rsidR="00EC0F0F">
        <w:t xml:space="preserve"> a alegada</w:t>
      </w:r>
      <w:r w:rsidR="00E71CBC">
        <w:t xml:space="preserve"> ausência de conduta ilícita por parte do réu, </w:t>
      </w:r>
      <w:r w:rsidR="009C1D63">
        <w:t xml:space="preserve">pois evidenciadas </w:t>
      </w:r>
      <w:r w:rsidR="00602144" w:rsidRPr="00DC023D">
        <w:t xml:space="preserve">as acusações </w:t>
      </w:r>
      <w:r>
        <w:t xml:space="preserve">e ofensas agressivas </w:t>
      </w:r>
      <w:r w:rsidR="00602144" w:rsidRPr="00DC023D">
        <w:t xml:space="preserve">feitas </w:t>
      </w:r>
      <w:r w:rsidR="007C0637">
        <w:t xml:space="preserve">pelo </w:t>
      </w:r>
      <w:r w:rsidR="00E71CBC">
        <w:t xml:space="preserve">demandado </w:t>
      </w:r>
      <w:r w:rsidR="00602144" w:rsidRPr="00DC023D">
        <w:t>contra as autoras</w:t>
      </w:r>
      <w:r>
        <w:t xml:space="preserve">, em especial quando </w:t>
      </w:r>
      <w:r w:rsidR="007C0637">
        <w:t xml:space="preserve">Sérgio </w:t>
      </w:r>
      <w:r>
        <w:t xml:space="preserve">chama Tailiny de SAFADA, CRIADA, e acusa Ivanir de </w:t>
      </w:r>
      <w:r w:rsidR="00510485">
        <w:t xml:space="preserve">ter </w:t>
      </w:r>
      <w:r w:rsidR="00F4232D">
        <w:t>comprado uma vaga de faculdade para a sua filha, além de ter repetido, diversas vezes</w:t>
      </w:r>
      <w:r w:rsidR="00ED50B7">
        <w:t>,</w:t>
      </w:r>
      <w:r w:rsidR="00F4232D">
        <w:t xml:space="preserve"> que as autoras não eram família d</w:t>
      </w:r>
      <w:r w:rsidR="007C0637">
        <w:t>e Zeferino</w:t>
      </w:r>
      <w:r w:rsidR="00913E6F">
        <w:t xml:space="preserve"> </w:t>
      </w:r>
      <w:r w:rsidR="00913E6F" w:rsidRPr="0080772B">
        <w:rPr>
          <w:sz w:val="20"/>
          <w:szCs w:val="18"/>
        </w:rPr>
        <w:t>(ex-marido e pai das demandantes)</w:t>
      </w:r>
      <w:r w:rsidR="007C0637">
        <w:t xml:space="preserve">, </w:t>
      </w:r>
      <w:r w:rsidR="0080772B">
        <w:t>demonstrando</w:t>
      </w:r>
      <w:r w:rsidR="007C0637">
        <w:t xml:space="preserve"> a prática de diversos atos ilícitos</w:t>
      </w:r>
      <w:r w:rsidR="0080772B">
        <w:t xml:space="preserve"> contra a honra das autoras</w:t>
      </w:r>
      <w:r w:rsidR="007C0637">
        <w:t>, que</w:t>
      </w:r>
      <w:r w:rsidR="004D2642">
        <w:t xml:space="preserve"> evidentemente “</w:t>
      </w:r>
      <w:r w:rsidR="004D2642" w:rsidRPr="008B00D3">
        <w:rPr>
          <w:b/>
          <w:bCs/>
          <w:i/>
          <w:iCs/>
        </w:rPr>
        <w:t>poderiam ser evitados</w:t>
      </w:r>
      <w:r w:rsidR="004D2642">
        <w:t>”</w:t>
      </w:r>
      <w:r w:rsidR="007C0637">
        <w:t xml:space="preserve">, </w:t>
      </w:r>
      <w:r w:rsidR="004D2642">
        <w:t xml:space="preserve">conforme </w:t>
      </w:r>
      <w:r w:rsidR="004D2642" w:rsidRPr="008B00D3">
        <w:rPr>
          <w:u w:val="single"/>
        </w:rPr>
        <w:t>confessado</w:t>
      </w:r>
      <w:r w:rsidR="004D2642">
        <w:t xml:space="preserve"> </w:t>
      </w:r>
      <w:r w:rsidR="00194CB3" w:rsidRPr="008B00D3">
        <w:rPr>
          <w:u w:val="single"/>
        </w:rPr>
        <w:t>pelo</w:t>
      </w:r>
      <w:r w:rsidR="00194CB3">
        <w:t xml:space="preserve"> </w:t>
      </w:r>
      <w:r w:rsidR="00194CB3" w:rsidRPr="008B00D3">
        <w:rPr>
          <w:u w:val="single"/>
        </w:rPr>
        <w:t>próprio</w:t>
      </w:r>
      <w:r w:rsidR="00194CB3">
        <w:t xml:space="preserve"> </w:t>
      </w:r>
      <w:r w:rsidR="00194CB3" w:rsidRPr="008B00D3">
        <w:rPr>
          <w:u w:val="single"/>
        </w:rPr>
        <w:t>demandado</w:t>
      </w:r>
      <w:r w:rsidR="00194CB3">
        <w:t xml:space="preserve"> </w:t>
      </w:r>
      <w:r w:rsidR="004D2642">
        <w:t xml:space="preserve">na contestação </w:t>
      </w:r>
      <w:r w:rsidR="004D2642" w:rsidRPr="004D2642">
        <w:rPr>
          <w:sz w:val="20"/>
          <w:szCs w:val="18"/>
        </w:rPr>
        <w:t>(evento 19, PET1, p. 5)</w:t>
      </w:r>
      <w:r w:rsidR="0062757D">
        <w:t>.</w:t>
      </w:r>
    </w:p>
    <w:p w14:paraId="6C07CC38" w14:textId="77777777" w:rsidR="00AA7B3A" w:rsidRDefault="00AA7B3A" w:rsidP="005B6E91">
      <w:pPr>
        <w:pStyle w:val="Ttulo"/>
      </w:pPr>
    </w:p>
    <w:p w14:paraId="629A994C" w14:textId="77777777" w:rsidR="00AA7B3A" w:rsidRDefault="00AA7B3A" w:rsidP="005B6E91">
      <w:pPr>
        <w:pStyle w:val="Ttulo"/>
      </w:pPr>
    </w:p>
    <w:p w14:paraId="43AFF32A" w14:textId="77777777" w:rsidR="00AA7B3A" w:rsidRDefault="00AA7B3A" w:rsidP="005B6E91">
      <w:pPr>
        <w:pStyle w:val="Ttulo"/>
      </w:pPr>
    </w:p>
    <w:p w14:paraId="75802EEE" w14:textId="5FF7E242" w:rsidR="00E06AEF" w:rsidRDefault="005B6E91" w:rsidP="005B6E91">
      <w:pPr>
        <w:pStyle w:val="Ttulo"/>
      </w:pPr>
      <w:r>
        <w:t>II</w:t>
      </w:r>
      <w:r w:rsidR="006A6042">
        <w:t>.</w:t>
      </w:r>
      <w:r w:rsidR="00E06AEF">
        <w:t>3 – Da inexistência de litigância de má-fé</w:t>
      </w:r>
      <w:r w:rsidR="00367325">
        <w:t xml:space="preserve"> </w:t>
      </w:r>
      <w:r w:rsidR="004F72CE">
        <w:t>da primeira autora</w:t>
      </w:r>
    </w:p>
    <w:p w14:paraId="65E72905" w14:textId="77777777" w:rsidR="00E06AEF" w:rsidRPr="003F1D6D" w:rsidRDefault="00E06AEF" w:rsidP="003F1D6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69F240F" w14:textId="036D5818" w:rsidR="00E06AEF" w:rsidRDefault="00736B88" w:rsidP="00E06AEF">
      <w:pPr>
        <w:pStyle w:val="SemEspaamento"/>
      </w:pPr>
      <w:r>
        <w:t xml:space="preserve">No terceiro tópico da </w:t>
      </w:r>
      <w:r w:rsidR="00E14F2D">
        <w:t xml:space="preserve">contestação, o </w:t>
      </w:r>
      <w:r>
        <w:t>demandado requer a condenação da primeira autora</w:t>
      </w:r>
      <w:r w:rsidR="00E14F2D">
        <w:t xml:space="preserve"> à litigância de má-fé, ao argumento de que </w:t>
      </w:r>
      <w:r w:rsidR="009E35A5">
        <w:t xml:space="preserve">ela </w:t>
      </w:r>
      <w:r w:rsidR="00784CA1">
        <w:t xml:space="preserve">teria proposto, novamente, </w:t>
      </w:r>
      <w:r w:rsidR="009E35A5">
        <w:t>ação de indenização por danos morais</w:t>
      </w:r>
      <w:r w:rsidR="00784CA1">
        <w:t>, “</w:t>
      </w:r>
      <w:r w:rsidR="00784CA1" w:rsidRPr="008067B7">
        <w:rPr>
          <w:i/>
          <w:iCs/>
        </w:rPr>
        <w:t xml:space="preserve">com mesmo </w:t>
      </w:r>
      <w:r w:rsidR="008067B7" w:rsidRPr="008067B7">
        <w:rPr>
          <w:i/>
          <w:iCs/>
        </w:rPr>
        <w:t xml:space="preserve">objeto </w:t>
      </w:r>
      <w:r w:rsidR="00784CA1" w:rsidRPr="008067B7">
        <w:rPr>
          <w:i/>
          <w:iCs/>
        </w:rPr>
        <w:t>e mesma causa de pedir</w:t>
      </w:r>
      <w:r w:rsidR="00784CA1">
        <w:t>”</w:t>
      </w:r>
      <w:r w:rsidR="008067B7">
        <w:t xml:space="preserve"> da demanda indenizatória </w:t>
      </w:r>
      <w:r w:rsidR="00784CA1">
        <w:t xml:space="preserve">julgada anteriormente. </w:t>
      </w:r>
    </w:p>
    <w:p w14:paraId="7494D05D" w14:textId="1D47918A" w:rsidR="00784CA1" w:rsidRDefault="008C4C81" w:rsidP="00275F83">
      <w:pPr>
        <w:pStyle w:val="SemEspaamento"/>
      </w:pPr>
      <w:r>
        <w:t>Sustentou o réu, ainda, que estaria “</w:t>
      </w:r>
      <w:r w:rsidR="00275F83" w:rsidRPr="00275F83">
        <w:rPr>
          <w:i/>
          <w:iCs/>
        </w:rPr>
        <w:t>cristalinamente demonstrado que se trata de ação temerária e com finalidade diversa da obtenção do valor, já que a Primeira Autora é pessoa de altas posses, bastando para tal se observar a fotografia anexa referente a aquisição de veículo de alto valor</w:t>
      </w:r>
      <w:r w:rsidR="00275F83">
        <w:t>”.</w:t>
      </w:r>
    </w:p>
    <w:p w14:paraId="70214339" w14:textId="23169F4A" w:rsidR="00275F83" w:rsidRDefault="00275F83" w:rsidP="00275F83">
      <w:pPr>
        <w:pStyle w:val="SemEspaamento"/>
      </w:pPr>
      <w:r>
        <w:t xml:space="preserve">Sem razão, </w:t>
      </w:r>
      <w:r w:rsidR="00825CD9">
        <w:t>novamente</w:t>
      </w:r>
      <w:r>
        <w:t>, o demandado.</w:t>
      </w:r>
    </w:p>
    <w:p w14:paraId="3EE03BDC" w14:textId="30D6563A" w:rsidR="00275F83" w:rsidRDefault="00275F83" w:rsidP="00275F83">
      <w:pPr>
        <w:pStyle w:val="SemEspaamento"/>
      </w:pPr>
      <w:r>
        <w:t>Ora, já se viu no tópico II.1 que não se está diante de ação</w:t>
      </w:r>
      <w:r w:rsidR="003272D8">
        <w:t xml:space="preserve"> idêntica à ajuizada anteriormente, </w:t>
      </w:r>
      <w:r w:rsidR="000E4FE2">
        <w:t xml:space="preserve">sobretudo porque, repita-se, </w:t>
      </w:r>
      <w:r w:rsidR="000E4FE2" w:rsidRPr="005448C4">
        <w:rPr>
          <w:u w:val="single"/>
        </w:rPr>
        <w:t>essa</w:t>
      </w:r>
      <w:r w:rsidR="000E4FE2">
        <w:t xml:space="preserve"> </w:t>
      </w:r>
      <w:r w:rsidR="000E4FE2" w:rsidRPr="005448C4">
        <w:rPr>
          <w:u w:val="single"/>
        </w:rPr>
        <w:t>ação</w:t>
      </w:r>
      <w:r w:rsidR="000E4FE2">
        <w:t xml:space="preserve"> </w:t>
      </w:r>
      <w:r w:rsidR="000E4FE2" w:rsidRPr="005448C4">
        <w:rPr>
          <w:u w:val="single"/>
        </w:rPr>
        <w:t>excluiu</w:t>
      </w:r>
      <w:r w:rsidR="000E4FE2">
        <w:t xml:space="preserve"> o </w:t>
      </w:r>
      <w:r w:rsidR="000E4FE2" w:rsidRPr="005448C4">
        <w:rPr>
          <w:u w:val="single"/>
        </w:rPr>
        <w:t>único</w:t>
      </w:r>
      <w:r w:rsidR="000E4FE2">
        <w:t xml:space="preserve"> </w:t>
      </w:r>
      <w:r w:rsidR="000E4FE2" w:rsidRPr="005448C4">
        <w:rPr>
          <w:u w:val="single"/>
        </w:rPr>
        <w:t>argumento</w:t>
      </w:r>
      <w:r w:rsidR="000E4FE2">
        <w:t xml:space="preserve"> </w:t>
      </w:r>
      <w:r w:rsidR="000E4FE2" w:rsidRPr="005448C4">
        <w:rPr>
          <w:u w:val="single"/>
        </w:rPr>
        <w:t>utilizado</w:t>
      </w:r>
      <w:r w:rsidR="000E4FE2">
        <w:t xml:space="preserve"> como fundamento do pedido indenizatório </w:t>
      </w:r>
      <w:r w:rsidR="000E4FE2" w:rsidRPr="005448C4">
        <w:rPr>
          <w:u w:val="single"/>
        </w:rPr>
        <w:t>nos</w:t>
      </w:r>
      <w:r w:rsidR="000E4FE2">
        <w:t xml:space="preserve"> </w:t>
      </w:r>
      <w:r w:rsidR="000E4FE2" w:rsidRPr="005448C4">
        <w:rPr>
          <w:u w:val="single"/>
        </w:rPr>
        <w:t>autos</w:t>
      </w:r>
      <w:r w:rsidR="000E4FE2">
        <w:t xml:space="preserve"> </w:t>
      </w:r>
      <w:r w:rsidR="000E4FE2" w:rsidRPr="005448C4">
        <w:rPr>
          <w:u w:val="single"/>
        </w:rPr>
        <w:t>n.</w:t>
      </w:r>
      <w:r w:rsidR="000E4FE2">
        <w:t xml:space="preserve"> </w:t>
      </w:r>
      <w:r w:rsidR="000E4FE2" w:rsidRPr="005448C4">
        <w:rPr>
          <w:u w:val="single"/>
        </w:rPr>
        <w:t>5007428-90.2022.8.24.0079</w:t>
      </w:r>
      <w:r w:rsidR="000E4FE2">
        <w:t xml:space="preserve">, que diz respeito apenas à acusação </w:t>
      </w:r>
      <w:r w:rsidR="00387E47">
        <w:t xml:space="preserve">de </w:t>
      </w:r>
      <w:r w:rsidR="000E4FE2">
        <w:t xml:space="preserve">que </w:t>
      </w:r>
      <w:r w:rsidR="00387E47">
        <w:t>Ivanir teria se apropriado de</w:t>
      </w:r>
      <w:r w:rsidR="000E4FE2">
        <w:t xml:space="preserve"> dinheiro da esposa de Sérgio</w:t>
      </w:r>
      <w:r w:rsidR="00387E47">
        <w:t xml:space="preserve">, </w:t>
      </w:r>
      <w:r w:rsidR="003272D8">
        <w:t>o que afasta a pretensão de condenação da primeira autora por litigância de má-fé.</w:t>
      </w:r>
    </w:p>
    <w:p w14:paraId="646EA281" w14:textId="6B1C1E68" w:rsidR="00387E47" w:rsidRDefault="00387E47" w:rsidP="00275F83">
      <w:pPr>
        <w:pStyle w:val="SemEspaamento"/>
      </w:pPr>
      <w:r>
        <w:t xml:space="preserve">Mas não é só. </w:t>
      </w:r>
      <w:r w:rsidR="000A1782">
        <w:t xml:space="preserve">A </w:t>
      </w:r>
      <w:r w:rsidR="004C256B">
        <w:t xml:space="preserve">exordial </w:t>
      </w:r>
      <w:r w:rsidR="000A1782">
        <w:t>evidencia</w:t>
      </w:r>
      <w:r w:rsidR="00803C97">
        <w:t>, também,</w:t>
      </w:r>
      <w:r w:rsidR="000A1782">
        <w:t xml:space="preserve"> </w:t>
      </w:r>
      <w:r w:rsidR="004C256B">
        <w:t>que não se está diante de uma ação temerária</w:t>
      </w:r>
      <w:r w:rsidR="000A1782">
        <w:t>, pelo contrário,</w:t>
      </w:r>
      <w:r w:rsidR="00A426DA">
        <w:t xml:space="preserve"> </w:t>
      </w:r>
      <w:r w:rsidR="00A21894">
        <w:t xml:space="preserve">esta ação tem a </w:t>
      </w:r>
      <w:r w:rsidR="007D1816">
        <w:t xml:space="preserve">finalidade de reparar o dano moral infligido por meio de diversas ofensas </w:t>
      </w:r>
      <w:r w:rsidR="00E46C7B">
        <w:t xml:space="preserve">e humilhações </w:t>
      </w:r>
      <w:r w:rsidR="007D1816">
        <w:t xml:space="preserve">veiculadas </w:t>
      </w:r>
      <w:r w:rsidR="00E46C7B">
        <w:t xml:space="preserve">às autoras </w:t>
      </w:r>
      <w:r w:rsidR="007D1816">
        <w:t>e, também,</w:t>
      </w:r>
      <w:r w:rsidR="00A21894">
        <w:t xml:space="preserve"> </w:t>
      </w:r>
      <w:r w:rsidR="00BE13A1">
        <w:t xml:space="preserve">responsabilizar o réu pelos seus atos, para </w:t>
      </w:r>
      <w:r w:rsidR="00A21894">
        <w:t xml:space="preserve">evitar que o demandado </w:t>
      </w:r>
      <w:r w:rsidR="00BE13A1">
        <w:t>volte a</w:t>
      </w:r>
      <w:r w:rsidR="0062392A">
        <w:t xml:space="preserve"> praticar esse tipo de conduta ilícita contra </w:t>
      </w:r>
      <w:r w:rsidR="00E46C7B">
        <w:t>Ivanir</w:t>
      </w:r>
      <w:r w:rsidR="004527A2">
        <w:t>,</w:t>
      </w:r>
      <w:r w:rsidR="00E46C7B">
        <w:t xml:space="preserve"> Tailiny</w:t>
      </w:r>
      <w:r w:rsidR="004527A2">
        <w:t xml:space="preserve"> ou qualquer outra pessoa</w:t>
      </w:r>
      <w:r w:rsidR="0062392A">
        <w:t>.</w:t>
      </w:r>
    </w:p>
    <w:p w14:paraId="687F648A" w14:textId="4EF64834" w:rsidR="00E06AEF" w:rsidRDefault="0062392A" w:rsidP="005B6E91">
      <w:pPr>
        <w:pStyle w:val="SemEspaamento"/>
      </w:pPr>
      <w:r>
        <w:t xml:space="preserve">No mais, o fato de a primeira demandante ter </w:t>
      </w:r>
      <w:r w:rsidR="00C2175A">
        <w:t>boa condição financeira</w:t>
      </w:r>
      <w:r w:rsidR="003A4CAC">
        <w:t>, como argumenta o demandado em razão da foto juntada que mostra a compra de um automóvel</w:t>
      </w:r>
      <w:r w:rsidR="00B770AB">
        <w:t xml:space="preserve"> </w:t>
      </w:r>
      <w:r w:rsidR="00B770AB" w:rsidRPr="00B770AB">
        <w:rPr>
          <w:sz w:val="20"/>
          <w:szCs w:val="18"/>
        </w:rPr>
        <w:t xml:space="preserve">(evento 19, </w:t>
      </w:r>
      <w:r w:rsidR="00EE3D74">
        <w:rPr>
          <w:sz w:val="20"/>
          <w:szCs w:val="18"/>
        </w:rPr>
        <w:t>DOCUMENTACAO8</w:t>
      </w:r>
      <w:r w:rsidR="00B770AB" w:rsidRPr="00B770AB">
        <w:rPr>
          <w:sz w:val="20"/>
          <w:szCs w:val="18"/>
        </w:rPr>
        <w:t>)</w:t>
      </w:r>
      <w:r w:rsidR="003A4CAC">
        <w:t>,</w:t>
      </w:r>
      <w:r w:rsidR="00C2175A">
        <w:t xml:space="preserve"> </w:t>
      </w:r>
      <w:r w:rsidR="00EE3D74" w:rsidRPr="00EE3D74">
        <w:rPr>
          <w:u w:val="single"/>
        </w:rPr>
        <w:t>não</w:t>
      </w:r>
      <w:r w:rsidR="00EE3D74">
        <w:t xml:space="preserve"> </w:t>
      </w:r>
      <w:r w:rsidR="00EE3D74" w:rsidRPr="00CC2C6B">
        <w:rPr>
          <w:u w:val="single"/>
        </w:rPr>
        <w:t>influencia</w:t>
      </w:r>
      <w:r w:rsidR="00EE3D74">
        <w:t xml:space="preserve"> </w:t>
      </w:r>
      <w:r w:rsidR="00EE3D74">
        <w:rPr>
          <w:u w:val="single"/>
        </w:rPr>
        <w:t>em</w:t>
      </w:r>
      <w:r w:rsidR="00EE3D74" w:rsidRPr="00EE3D74">
        <w:t xml:space="preserve"> </w:t>
      </w:r>
      <w:r w:rsidR="00EE3D74">
        <w:rPr>
          <w:u w:val="single"/>
        </w:rPr>
        <w:t>nada</w:t>
      </w:r>
      <w:r w:rsidR="00EE3D74" w:rsidRPr="00EE3D74">
        <w:t xml:space="preserve"> </w:t>
      </w:r>
      <w:r w:rsidR="00972F3C" w:rsidRPr="00CC2C6B">
        <w:rPr>
          <w:u w:val="single"/>
        </w:rPr>
        <w:t>na</w:t>
      </w:r>
      <w:r w:rsidR="00972F3C">
        <w:t xml:space="preserve"> </w:t>
      </w:r>
      <w:r w:rsidR="00972F3C" w:rsidRPr="00CC2C6B">
        <w:rPr>
          <w:u w:val="single"/>
        </w:rPr>
        <w:t>possibilidade</w:t>
      </w:r>
      <w:r w:rsidR="00972F3C">
        <w:t xml:space="preserve"> de Ivanir </w:t>
      </w:r>
      <w:r w:rsidR="00E5540B">
        <w:rPr>
          <w:sz w:val="22"/>
          <w:szCs w:val="20"/>
        </w:rPr>
        <w:t xml:space="preserve">– </w:t>
      </w:r>
      <w:r w:rsidR="00972F3C" w:rsidRPr="00E5540B">
        <w:rPr>
          <w:sz w:val="22"/>
          <w:szCs w:val="20"/>
        </w:rPr>
        <w:t xml:space="preserve">ou qualquer </w:t>
      </w:r>
      <w:r w:rsidR="003A4CAC" w:rsidRPr="00E5540B">
        <w:rPr>
          <w:sz w:val="22"/>
          <w:szCs w:val="20"/>
        </w:rPr>
        <w:t xml:space="preserve">outra </w:t>
      </w:r>
      <w:r w:rsidR="00972F3C" w:rsidRPr="00E5540B">
        <w:rPr>
          <w:sz w:val="22"/>
          <w:szCs w:val="20"/>
        </w:rPr>
        <w:t>pessoa</w:t>
      </w:r>
      <w:r w:rsidR="00E5540B">
        <w:rPr>
          <w:sz w:val="22"/>
          <w:szCs w:val="20"/>
        </w:rPr>
        <w:t xml:space="preserve"> –</w:t>
      </w:r>
      <w:r w:rsidR="00972F3C">
        <w:t xml:space="preserve"> </w:t>
      </w:r>
      <w:r w:rsidR="00972F3C" w:rsidRPr="00CC2C6B">
        <w:rPr>
          <w:u w:val="single"/>
        </w:rPr>
        <w:t>sofrer</w:t>
      </w:r>
      <w:r w:rsidR="00972F3C">
        <w:t xml:space="preserve"> </w:t>
      </w:r>
      <w:r w:rsidR="00972F3C" w:rsidRPr="00CC2C6B">
        <w:rPr>
          <w:u w:val="single"/>
        </w:rPr>
        <w:t>abalo</w:t>
      </w:r>
      <w:r w:rsidR="00972F3C">
        <w:t xml:space="preserve"> </w:t>
      </w:r>
      <w:r w:rsidR="00972F3C" w:rsidRPr="00CC2C6B">
        <w:rPr>
          <w:u w:val="single"/>
        </w:rPr>
        <w:t>moral</w:t>
      </w:r>
      <w:r w:rsidR="00972F3C">
        <w:t xml:space="preserve"> por </w:t>
      </w:r>
      <w:r w:rsidR="00AD180E">
        <w:t xml:space="preserve">conta de ato ilícito </w:t>
      </w:r>
      <w:r w:rsidR="003F1D6D">
        <w:t xml:space="preserve">humilhante e </w:t>
      </w:r>
      <w:r w:rsidR="00AD180E">
        <w:t xml:space="preserve">ofensivo à sua honra, </w:t>
      </w:r>
      <w:r w:rsidR="005903D9">
        <w:t>como o</w:t>
      </w:r>
      <w:r w:rsidR="00CC2C6B">
        <w:t>s</w:t>
      </w:r>
      <w:r w:rsidR="005903D9">
        <w:t xml:space="preserve"> que </w:t>
      </w:r>
      <w:r w:rsidR="00CC2C6B">
        <w:t xml:space="preserve">foram </w:t>
      </w:r>
      <w:r w:rsidR="005903D9">
        <w:t>praticado</w:t>
      </w:r>
      <w:r w:rsidR="00CC2C6B">
        <w:t>s</w:t>
      </w:r>
      <w:r w:rsidR="005903D9">
        <w:t xml:space="preserve"> por Sérgio, </w:t>
      </w:r>
      <w:r w:rsidR="00AD180E">
        <w:t xml:space="preserve">nem </w:t>
      </w:r>
      <w:r w:rsidR="00C2175A">
        <w:t xml:space="preserve">elide a </w:t>
      </w:r>
      <w:r w:rsidR="005903D9">
        <w:t xml:space="preserve">possibilidade de responsabilização </w:t>
      </w:r>
      <w:r w:rsidR="00EC6B09">
        <w:t>pelo ilícito civil cometido.</w:t>
      </w:r>
    </w:p>
    <w:p w14:paraId="16CF6C33" w14:textId="4E374770" w:rsidR="00453B5F" w:rsidRDefault="00044496" w:rsidP="003F1D6D">
      <w:pPr>
        <w:pStyle w:val="SemEspaamento"/>
      </w:pPr>
      <w:r>
        <w:t>Em relação aos pedidos contrapostos</w:t>
      </w:r>
      <w:r w:rsidR="00266282">
        <w:t xml:space="preserve"> feitos pelo réu</w:t>
      </w:r>
      <w:r>
        <w:t xml:space="preserve">, deduzidos neste </w:t>
      </w:r>
      <w:r w:rsidR="008865DA">
        <w:t xml:space="preserve">e em outros </w:t>
      </w:r>
      <w:r w:rsidR="001170F6">
        <w:t>pontos da contestação</w:t>
      </w:r>
      <w:r w:rsidR="007F729D">
        <w:t xml:space="preserve">, </w:t>
      </w:r>
      <w:r w:rsidR="00784DD7">
        <w:t>por instaurarem novas demandas, com o objetivo de condená-las ao pagamento de danos morais,</w:t>
      </w:r>
      <w:r w:rsidR="00784DD7" w:rsidRPr="00784DD7">
        <w:t xml:space="preserve"> </w:t>
      </w:r>
      <w:r w:rsidR="00784DD7">
        <w:t>as autoras explicam que</w:t>
      </w:r>
      <w:r w:rsidR="00784DD7" w:rsidRPr="00784DD7">
        <w:t xml:space="preserve"> </w:t>
      </w:r>
      <w:r w:rsidR="00784DD7">
        <w:t>contestarão os argumentos em tópico próprio.</w:t>
      </w:r>
      <w:r w:rsidR="007F729D">
        <w:t xml:space="preserve"> </w:t>
      </w:r>
    </w:p>
    <w:p w14:paraId="2F155345" w14:textId="77777777" w:rsidR="00DE607C" w:rsidRDefault="00DE607C" w:rsidP="005B6E91">
      <w:pPr>
        <w:pStyle w:val="Ttulo"/>
      </w:pPr>
    </w:p>
    <w:p w14:paraId="11778C8A" w14:textId="77777777" w:rsidR="00372100" w:rsidRDefault="00372100" w:rsidP="005B6E91">
      <w:pPr>
        <w:pStyle w:val="Ttulo"/>
      </w:pPr>
    </w:p>
    <w:p w14:paraId="1982CCAB" w14:textId="27FC3485" w:rsidR="005B6E91" w:rsidRDefault="00EC6B09" w:rsidP="005B6E91">
      <w:pPr>
        <w:pStyle w:val="Ttulo"/>
      </w:pPr>
      <w:r>
        <w:t>II.</w:t>
      </w:r>
      <w:r w:rsidR="006A6042">
        <w:t xml:space="preserve">4 – </w:t>
      </w:r>
      <w:r w:rsidR="005F67BD">
        <w:t>Insubsistência</w:t>
      </w:r>
      <w:r w:rsidR="00227EBE">
        <w:t xml:space="preserve"> do tópico “</w:t>
      </w:r>
      <w:r w:rsidR="00227EBE" w:rsidRPr="00227EBE">
        <w:t>da</w:t>
      </w:r>
      <w:r w:rsidR="00227EBE">
        <w:t xml:space="preserve"> ilegalidade da prova trazida na forma de </w:t>
      </w:r>
      <w:r w:rsidR="005B6E91">
        <w:t>ata notarial</w:t>
      </w:r>
      <w:r w:rsidR="00227EBE">
        <w:t>”</w:t>
      </w:r>
      <w:r w:rsidR="005B6E91">
        <w:t xml:space="preserve"> </w:t>
      </w:r>
      <w:r w:rsidR="00804D12">
        <w:t>da contestação</w:t>
      </w:r>
    </w:p>
    <w:p w14:paraId="691303B9" w14:textId="77777777" w:rsidR="005B6E91" w:rsidRDefault="005B6E91" w:rsidP="00BA704B"/>
    <w:p w14:paraId="68A69E6F" w14:textId="79DBCAB5" w:rsidR="00804D12" w:rsidRDefault="00804D12" w:rsidP="00804D12">
      <w:pPr>
        <w:pStyle w:val="SemEspaamento"/>
      </w:pPr>
      <w:r>
        <w:t xml:space="preserve">Ao prosseguir, </w:t>
      </w:r>
      <w:r w:rsidR="005F67BD">
        <w:t xml:space="preserve">Excelência, </w:t>
      </w:r>
      <w:r>
        <w:t>o réu argumenta que a ata notarial juntada aos autos constituiria prova ilícita,</w:t>
      </w:r>
      <w:r w:rsidR="00DE607C">
        <w:t xml:space="preserve"> pautado novamente no fato de </w:t>
      </w:r>
      <w:r>
        <w:t xml:space="preserve">ter sido elaborada em </w:t>
      </w:r>
      <w:r w:rsidR="00DE607C">
        <w:t>“</w:t>
      </w:r>
      <w:r>
        <w:t>cartório no interior de Videira</w:t>
      </w:r>
      <w:r w:rsidR="00DE607C">
        <w:t>”</w:t>
      </w:r>
      <w:r>
        <w:t xml:space="preserve"> e pelo fato de que a serventia não entrou em contato com Sérgio para confirmar “</w:t>
      </w:r>
      <w:r w:rsidRPr="00804D12">
        <w:rPr>
          <w:i/>
          <w:iCs/>
        </w:rPr>
        <w:t>se o aparelho e voz eram seus</w:t>
      </w:r>
      <w:r>
        <w:t xml:space="preserve">” </w:t>
      </w:r>
      <w:r w:rsidRPr="00804D12">
        <w:rPr>
          <w:sz w:val="20"/>
          <w:szCs w:val="18"/>
        </w:rPr>
        <w:t>(evento 19, PET1, p. 7)</w:t>
      </w:r>
      <w:r>
        <w:t>.</w:t>
      </w:r>
    </w:p>
    <w:p w14:paraId="446C556C" w14:textId="60EBD3FD" w:rsidR="00DA38FD" w:rsidRDefault="00DA38FD" w:rsidP="00DA38FD">
      <w:pPr>
        <w:pStyle w:val="SemEspaamento"/>
      </w:pPr>
      <w:r>
        <w:t xml:space="preserve">No mais, </w:t>
      </w:r>
      <w:r w:rsidR="00624A2A">
        <w:t xml:space="preserve">no meio da argumentação relacionada à ata notarial, </w:t>
      </w:r>
      <w:r>
        <w:t xml:space="preserve">o réu passa a tentar justificar a </w:t>
      </w:r>
      <w:r w:rsidR="00227EBE">
        <w:t xml:space="preserve">licitude de sua conduta, tornando o tópico </w:t>
      </w:r>
      <w:r w:rsidR="006102E6">
        <w:t xml:space="preserve">totalmente </w:t>
      </w:r>
      <w:r w:rsidR="0092526F">
        <w:t>desconexo</w:t>
      </w:r>
      <w:r w:rsidR="005823F9">
        <w:t xml:space="preserve"> e de difícil compreensão</w:t>
      </w:r>
      <w:r w:rsidR="006421E2">
        <w:t xml:space="preserve">. </w:t>
      </w:r>
      <w:r w:rsidR="00E01BD8">
        <w:t xml:space="preserve"> </w:t>
      </w:r>
    </w:p>
    <w:p w14:paraId="36751325" w14:textId="03A3DCEB" w:rsidR="00DA38FD" w:rsidRDefault="006421E2" w:rsidP="00BA704B">
      <w:pPr>
        <w:pStyle w:val="SemEspaamento"/>
      </w:pPr>
      <w:r>
        <w:t>Por questão organizacional</w:t>
      </w:r>
      <w:r w:rsidR="0037708E">
        <w:t xml:space="preserve"> e para </w:t>
      </w:r>
      <w:r w:rsidR="006102E6">
        <w:t xml:space="preserve">tentar </w:t>
      </w:r>
      <w:r w:rsidR="0037708E">
        <w:t>facilitar</w:t>
      </w:r>
      <w:r w:rsidR="00CD68AC">
        <w:t xml:space="preserve"> o entendimento</w:t>
      </w:r>
      <w:r>
        <w:t xml:space="preserve">, </w:t>
      </w:r>
      <w:r w:rsidR="0037708E">
        <w:t xml:space="preserve">as autoras </w:t>
      </w:r>
      <w:r w:rsidR="00A5067F">
        <w:t>reafirmarão</w:t>
      </w:r>
      <w:r w:rsidR="0037708E">
        <w:t xml:space="preserve">, primeiro, </w:t>
      </w:r>
      <w:r w:rsidR="00A5067F">
        <w:t xml:space="preserve">os motivos pelos quais é evidente que a ata notarial </w:t>
      </w:r>
      <w:r w:rsidR="00F4644F">
        <w:t>é prova legal e válida no caso e, em seguida</w:t>
      </w:r>
      <w:r w:rsidR="00A5067F">
        <w:t>,</w:t>
      </w:r>
      <w:r w:rsidR="00F4644F">
        <w:t xml:space="preserve"> </w:t>
      </w:r>
      <w:r w:rsidR="00CD68AC">
        <w:t xml:space="preserve">abordarão </w:t>
      </w:r>
      <w:r w:rsidR="00F4644F">
        <w:t>a</w:t>
      </w:r>
      <w:r w:rsidR="00F8177D">
        <w:t xml:space="preserve">s razões pelas quais não </w:t>
      </w:r>
      <w:r w:rsidR="005F67BD">
        <w:t xml:space="preserve">há </w:t>
      </w:r>
      <w:r w:rsidR="00B93186">
        <w:t>hipótese de</w:t>
      </w:r>
      <w:r w:rsidR="005F67BD">
        <w:t xml:space="preserve"> </w:t>
      </w:r>
      <w:r w:rsidR="00FE5E9C">
        <w:t xml:space="preserve">se </w:t>
      </w:r>
      <w:r w:rsidR="005F67BD">
        <w:t xml:space="preserve">considerar lícitas as condutas </w:t>
      </w:r>
      <w:r w:rsidR="00F8177D">
        <w:t>praticad</w:t>
      </w:r>
      <w:r w:rsidR="005F67BD">
        <w:t>as</w:t>
      </w:r>
      <w:r w:rsidR="00F8177D">
        <w:t xml:space="preserve"> pelo réu.</w:t>
      </w:r>
    </w:p>
    <w:p w14:paraId="3C2039A7" w14:textId="77777777" w:rsidR="00F8177D" w:rsidRDefault="00F8177D" w:rsidP="00F8177D">
      <w:pPr>
        <w:pStyle w:val="SemEspaamento"/>
        <w:numPr>
          <w:ilvl w:val="0"/>
          <w:numId w:val="0"/>
        </w:numPr>
      </w:pPr>
    </w:p>
    <w:p w14:paraId="510F2666" w14:textId="69C0FF71" w:rsidR="00F8177D" w:rsidRDefault="00F8177D" w:rsidP="00F8177D">
      <w:pPr>
        <w:pStyle w:val="Ttulo"/>
      </w:pPr>
      <w:r>
        <w:t xml:space="preserve">II.4.1 – Da </w:t>
      </w:r>
      <w:r w:rsidRPr="00F8177D">
        <w:rPr>
          <w:u w:val="single"/>
        </w:rPr>
        <w:t>legalidade</w:t>
      </w:r>
      <w:r>
        <w:t xml:space="preserve"> da ata notarial juntada aos autos</w:t>
      </w:r>
    </w:p>
    <w:p w14:paraId="1C763A0F" w14:textId="77777777" w:rsidR="00F8177D" w:rsidRDefault="00F8177D" w:rsidP="00F8177D">
      <w:pPr>
        <w:pStyle w:val="SemEspaamento"/>
        <w:numPr>
          <w:ilvl w:val="0"/>
          <w:numId w:val="0"/>
        </w:numPr>
      </w:pPr>
    </w:p>
    <w:p w14:paraId="4497C0A3" w14:textId="775D69D0" w:rsidR="004933E8" w:rsidRDefault="00F8177D" w:rsidP="00BA704B">
      <w:pPr>
        <w:pStyle w:val="SemEspaamento"/>
      </w:pPr>
      <w:r>
        <w:t>C</w:t>
      </w:r>
      <w:r w:rsidR="001222A3">
        <w:t xml:space="preserve">onforme exposto no tópico II.2, </w:t>
      </w:r>
      <w:r w:rsidR="007A47FF">
        <w:t xml:space="preserve">já se viu que a Escrivania de Paz do Distrito de Anta Gorda </w:t>
      </w:r>
      <w:r w:rsidR="00C57712">
        <w:t>é competente para lavrar ata notarial</w:t>
      </w:r>
      <w:r w:rsidR="00C12493">
        <w:t xml:space="preserve"> e conferir autenticidade ao conteúdo certificado pelo delegatário do serviço vinculado ao Poder Judiciário</w:t>
      </w:r>
      <w:r w:rsidR="00D13CE5">
        <w:t xml:space="preserve"> </w:t>
      </w:r>
      <w:r w:rsidR="00D13CE5" w:rsidRPr="00DF6525">
        <w:rPr>
          <w:sz w:val="20"/>
          <w:szCs w:val="18"/>
        </w:rPr>
        <w:t xml:space="preserve">(art. 128, </w:t>
      </w:r>
      <w:r w:rsidR="00D13CE5" w:rsidRPr="00DF6525">
        <w:rPr>
          <w:i/>
          <w:iCs/>
          <w:sz w:val="20"/>
          <w:szCs w:val="18"/>
        </w:rPr>
        <w:t>caput</w:t>
      </w:r>
      <w:r w:rsidR="00D13CE5" w:rsidRPr="00DF6525">
        <w:rPr>
          <w:sz w:val="20"/>
          <w:szCs w:val="18"/>
        </w:rPr>
        <w:t xml:space="preserve"> e inciso II, do CDOJ/SC e</w:t>
      </w:r>
      <w:r w:rsidR="00D63882" w:rsidRPr="00DF6525">
        <w:rPr>
          <w:sz w:val="20"/>
          <w:szCs w:val="18"/>
        </w:rPr>
        <w:t xml:space="preserve"> art. 211, §5º, do </w:t>
      </w:r>
      <w:r w:rsidR="0000067C" w:rsidRPr="00DF6525">
        <w:rPr>
          <w:sz w:val="20"/>
          <w:szCs w:val="18"/>
        </w:rPr>
        <w:t xml:space="preserve">Código de Normas da Corregedoria-Geral do Foro Extrajudicial de </w:t>
      </w:r>
      <w:r w:rsidR="00D63882" w:rsidRPr="00DF6525">
        <w:rPr>
          <w:sz w:val="20"/>
          <w:szCs w:val="18"/>
        </w:rPr>
        <w:t>SC)</w:t>
      </w:r>
      <w:r w:rsidR="00C12493">
        <w:t>.</w:t>
      </w:r>
    </w:p>
    <w:p w14:paraId="55E0A3FD" w14:textId="45257FD2" w:rsidR="00EC21FD" w:rsidRDefault="00367325" w:rsidP="00BA704B">
      <w:pPr>
        <w:pStyle w:val="SemEspaamento"/>
      </w:pPr>
      <w:r>
        <w:t>Já foi visto, também, que</w:t>
      </w:r>
      <w:r w:rsidR="00CD20D2">
        <w:t>,</w:t>
      </w:r>
      <w:r w:rsidR="00CD20D2" w:rsidRPr="00CD20D2">
        <w:t xml:space="preserve"> </w:t>
      </w:r>
      <w:r w:rsidR="00CD20D2">
        <w:t xml:space="preserve">ao responder um pedido de distanciamento, feito </w:t>
      </w:r>
      <w:r w:rsidR="00874829">
        <w:t xml:space="preserve">da forma mais cordial possível, </w:t>
      </w:r>
      <w:r w:rsidR="00CD20D2">
        <w:t xml:space="preserve">por </w:t>
      </w:r>
      <w:r w:rsidR="00874829">
        <w:t xml:space="preserve">mensagem de </w:t>
      </w:r>
      <w:r w:rsidR="00CD20D2">
        <w:t xml:space="preserve">áudio via </w:t>
      </w:r>
      <w:r w:rsidR="00CD20D2">
        <w:rPr>
          <w:i/>
          <w:iCs/>
        </w:rPr>
        <w:t xml:space="preserve">whatsapp </w:t>
      </w:r>
      <w:r w:rsidR="00CD20D2">
        <w:t xml:space="preserve">pela autora Tailiny, o próprio réu </w:t>
      </w:r>
      <w:r w:rsidR="00C32F96">
        <w:t>acessou o seu celular pessoal e se utilizou</w:t>
      </w:r>
      <w:r w:rsidR="00384EB3">
        <w:t xml:space="preserve"> do mesmo aplicativo para gravar </w:t>
      </w:r>
      <w:r w:rsidR="002C5631">
        <w:t xml:space="preserve">e enviar </w:t>
      </w:r>
      <w:r w:rsidR="00384EB3">
        <w:t>áudio</w:t>
      </w:r>
      <w:r w:rsidR="00752595" w:rsidRPr="00752595">
        <w:t xml:space="preserve"> </w:t>
      </w:r>
      <w:r w:rsidR="00752595">
        <w:t>humilhante e agressivo à segunda autora</w:t>
      </w:r>
      <w:r w:rsidR="00EC21FD">
        <w:t xml:space="preserve">, </w:t>
      </w:r>
      <w:r w:rsidR="002C5631">
        <w:t>que fica</w:t>
      </w:r>
      <w:r w:rsidR="00C32F96">
        <w:t xml:space="preserve"> salvo na conversa dos interlocutores</w:t>
      </w:r>
      <w:r w:rsidR="00EC21FD" w:rsidRPr="00EC21FD">
        <w:t xml:space="preserve"> </w:t>
      </w:r>
      <w:r w:rsidR="00DF6525" w:rsidRPr="00856AC9">
        <w:rPr>
          <w:sz w:val="20"/>
          <w:szCs w:val="18"/>
        </w:rPr>
        <w:t>(evento 1, ATA8</w:t>
      </w:r>
      <w:r w:rsidR="00CB23DA" w:rsidRPr="00856AC9">
        <w:rPr>
          <w:sz w:val="20"/>
          <w:szCs w:val="18"/>
        </w:rPr>
        <w:t>)</w:t>
      </w:r>
      <w:r w:rsidR="00C32F96">
        <w:t xml:space="preserve">. </w:t>
      </w:r>
    </w:p>
    <w:p w14:paraId="41C78259" w14:textId="24D74452" w:rsidR="00367325" w:rsidRDefault="00EC21FD" w:rsidP="00BA704B">
      <w:pPr>
        <w:pStyle w:val="SemEspaamento"/>
      </w:pPr>
      <w:r>
        <w:t xml:space="preserve">Cumpre frisar, ainda, que </w:t>
      </w:r>
      <w:r w:rsidR="00902A5A">
        <w:t xml:space="preserve">a Oficial Designada da Escrivania de Paz do Distrito de Anta Gorda </w:t>
      </w:r>
      <w:r w:rsidR="00B91C93">
        <w:t xml:space="preserve">ouviu e certificou todo o teor do conteúdo descrito na </w:t>
      </w:r>
      <w:r>
        <w:t>ata notarial</w:t>
      </w:r>
      <w:r w:rsidR="00A74732">
        <w:t>,</w:t>
      </w:r>
      <w:r>
        <w:t xml:space="preserve"> </w:t>
      </w:r>
      <w:r w:rsidR="002C5631">
        <w:t>em que foi constatad</w:t>
      </w:r>
      <w:r w:rsidR="00A74732">
        <w:t>a</w:t>
      </w:r>
      <w:r w:rsidR="002C5631">
        <w:t xml:space="preserve"> que </w:t>
      </w:r>
      <w:r w:rsidR="00B91C93">
        <w:t xml:space="preserve">a mensagem de áudio na qual o réu estava descontrolado, agressivo e ofensivo, foi enviada pelo número que é de Sérgio. </w:t>
      </w:r>
    </w:p>
    <w:p w14:paraId="3886E816" w14:textId="58121CC0" w:rsidR="00B91C93" w:rsidRDefault="00B91C93" w:rsidP="00BA704B">
      <w:pPr>
        <w:pStyle w:val="SemEspaamento"/>
      </w:pPr>
      <w:r>
        <w:t xml:space="preserve">Portanto, não houve qualquer </w:t>
      </w:r>
      <w:r w:rsidR="001F050E">
        <w:t>induzimento/</w:t>
      </w:r>
      <w:r w:rsidR="001D61A3">
        <w:t xml:space="preserve">simulação da conversa ou </w:t>
      </w:r>
      <w:r>
        <w:t>edição do áudio</w:t>
      </w:r>
      <w:r w:rsidR="001D61A3">
        <w:t xml:space="preserve"> que, repita-se, </w:t>
      </w:r>
      <w:r w:rsidR="00D603EE">
        <w:t>foi encaminhado pel</w:t>
      </w:r>
      <w:r w:rsidR="001D61A3">
        <w:t xml:space="preserve">o próprio demandado via mensagem de </w:t>
      </w:r>
      <w:r w:rsidR="001D61A3">
        <w:rPr>
          <w:i/>
          <w:iCs/>
        </w:rPr>
        <w:t>whatsapp</w:t>
      </w:r>
      <w:r w:rsidR="005F1F3A">
        <w:t>,</w:t>
      </w:r>
      <w:r w:rsidR="00D603EE">
        <w:t xml:space="preserve"> </w:t>
      </w:r>
      <w:r w:rsidR="005F1F3A">
        <w:t xml:space="preserve">devidamente </w:t>
      </w:r>
      <w:r w:rsidR="00D603EE">
        <w:t xml:space="preserve">conferida </w:t>
      </w:r>
      <w:r w:rsidR="005F1F3A">
        <w:t xml:space="preserve">e autenticada </w:t>
      </w:r>
      <w:r w:rsidR="00D603EE">
        <w:t xml:space="preserve">pela </w:t>
      </w:r>
      <w:r w:rsidR="00CA069C">
        <w:t xml:space="preserve">ilustre </w:t>
      </w:r>
      <w:r w:rsidR="00D603EE">
        <w:t>delegatária d</w:t>
      </w:r>
      <w:r w:rsidR="001B5295">
        <w:t>a Escrivania de Paz do Distrito de Anta Gorda</w:t>
      </w:r>
      <w:r w:rsidR="005F1F3A">
        <w:t>, o que derrui a argumentação apresentada</w:t>
      </w:r>
      <w:r w:rsidR="00D20201">
        <w:t xml:space="preserve"> pelo demandado</w:t>
      </w:r>
      <w:r w:rsidR="001B5295">
        <w:t>.</w:t>
      </w:r>
    </w:p>
    <w:p w14:paraId="014D30B5" w14:textId="77777777" w:rsidR="002215F7" w:rsidRDefault="002215F7" w:rsidP="005A7ADB">
      <w:pPr>
        <w:pStyle w:val="SemEspaamento"/>
        <w:numPr>
          <w:ilvl w:val="0"/>
          <w:numId w:val="0"/>
        </w:numPr>
      </w:pPr>
    </w:p>
    <w:p w14:paraId="1D1B6D8A" w14:textId="01D3A87D" w:rsidR="005A7ADB" w:rsidRDefault="005A7ADB" w:rsidP="005A7ADB">
      <w:pPr>
        <w:pStyle w:val="Ttulo"/>
      </w:pPr>
      <w:r>
        <w:t>II.4.</w:t>
      </w:r>
      <w:r w:rsidR="001B0F35">
        <w:t xml:space="preserve">2 – </w:t>
      </w:r>
      <w:r w:rsidR="005E0B17">
        <w:t xml:space="preserve">Da </w:t>
      </w:r>
      <w:r w:rsidR="005F4A36">
        <w:t xml:space="preserve">evidente </w:t>
      </w:r>
      <w:r w:rsidR="005E0B17">
        <w:t>ilicitude dos atos praticados pelo demandado</w:t>
      </w:r>
    </w:p>
    <w:p w14:paraId="719C0E05" w14:textId="77777777" w:rsidR="005A7ADB" w:rsidRDefault="005A7ADB" w:rsidP="005A7ADB">
      <w:pPr>
        <w:pStyle w:val="SemEspaamento"/>
        <w:numPr>
          <w:ilvl w:val="0"/>
          <w:numId w:val="0"/>
        </w:numPr>
      </w:pPr>
    </w:p>
    <w:p w14:paraId="21B0642D" w14:textId="479F2790" w:rsidR="00EB7090" w:rsidRDefault="00B82F1C" w:rsidP="00B82F1C">
      <w:pPr>
        <w:pStyle w:val="SemEspaamento"/>
      </w:pPr>
      <w:r>
        <w:t xml:space="preserve">Na sequência do tópico, </w:t>
      </w:r>
      <w:r w:rsidR="006A628E">
        <w:t>o réu apresenta arrazoados extensos pretendendo</w:t>
      </w:r>
      <w:r w:rsidR="00531EF5">
        <w:t>, uma vez mais,</w:t>
      </w:r>
      <w:r w:rsidR="006A628E">
        <w:t xml:space="preserve"> </w:t>
      </w:r>
      <w:r>
        <w:t>legitima</w:t>
      </w:r>
      <w:r w:rsidR="006A628E">
        <w:t>r</w:t>
      </w:r>
      <w:r>
        <w:t xml:space="preserve"> a prática ilícita perpetrada</w:t>
      </w:r>
      <w:r w:rsidR="006A628E">
        <w:t xml:space="preserve"> </w:t>
      </w:r>
      <w:r w:rsidR="006102E6">
        <w:t>contra as autoras, argumentando</w:t>
      </w:r>
      <w:r w:rsidR="006A628E">
        <w:t>,</w:t>
      </w:r>
      <w:r>
        <w:t xml:space="preserve"> em resumo, </w:t>
      </w:r>
      <w:r w:rsidR="00452F7B">
        <w:t>que</w:t>
      </w:r>
      <w:r w:rsidR="00707E31">
        <w:t xml:space="preserve">: </w:t>
      </w:r>
      <w:r w:rsidR="00707E31" w:rsidRPr="002E1309">
        <w:rPr>
          <w:b/>
          <w:bCs/>
        </w:rPr>
        <w:t>(i)</w:t>
      </w:r>
      <w:r w:rsidR="00707E31">
        <w:t xml:space="preserve"> Tailiny teria </w:t>
      </w:r>
      <w:r w:rsidR="003012B9">
        <w:t>“</w:t>
      </w:r>
      <w:r w:rsidR="00707E31" w:rsidRPr="0025451B">
        <w:rPr>
          <w:i/>
          <w:iCs/>
        </w:rPr>
        <w:t>tomado as dores</w:t>
      </w:r>
      <w:r w:rsidR="003012B9">
        <w:t>”</w:t>
      </w:r>
      <w:r w:rsidR="00707E31">
        <w:t xml:space="preserve"> da mãe e provocado o réu; </w:t>
      </w:r>
      <w:r w:rsidR="00707E31" w:rsidRPr="00040CB9">
        <w:rPr>
          <w:b/>
          <w:bCs/>
        </w:rPr>
        <w:t>(</w:t>
      </w:r>
      <w:proofErr w:type="spellStart"/>
      <w:r w:rsidR="00707E31" w:rsidRPr="00040CB9">
        <w:rPr>
          <w:b/>
          <w:bCs/>
        </w:rPr>
        <w:t>ii</w:t>
      </w:r>
      <w:proofErr w:type="spellEnd"/>
      <w:r w:rsidR="00707E31" w:rsidRPr="00040CB9">
        <w:rPr>
          <w:b/>
          <w:bCs/>
        </w:rPr>
        <w:t>)</w:t>
      </w:r>
      <w:r w:rsidR="00707E31">
        <w:t xml:space="preserve"> </w:t>
      </w:r>
      <w:r w:rsidR="009D43C2">
        <w:t>a sua</w:t>
      </w:r>
      <w:r w:rsidR="00452F7B">
        <w:t xml:space="preserve"> pouca instrução </w:t>
      </w:r>
      <w:r w:rsidR="00E5322A">
        <w:t>o fez vítima de prova construída para obter enriquecimento ilícito</w:t>
      </w:r>
      <w:r w:rsidR="00FE0B9E">
        <w:t xml:space="preserve">; </w:t>
      </w:r>
      <w:r w:rsidR="00FE0B9E" w:rsidRPr="00040CB9">
        <w:rPr>
          <w:b/>
          <w:bCs/>
        </w:rPr>
        <w:t>(</w:t>
      </w:r>
      <w:proofErr w:type="spellStart"/>
      <w:r w:rsidR="00FE0B9E" w:rsidRPr="00040CB9">
        <w:rPr>
          <w:b/>
          <w:bCs/>
        </w:rPr>
        <w:t>iii</w:t>
      </w:r>
      <w:proofErr w:type="spellEnd"/>
      <w:r w:rsidR="00FE0B9E" w:rsidRPr="00040CB9">
        <w:rPr>
          <w:b/>
          <w:bCs/>
        </w:rPr>
        <w:t>)</w:t>
      </w:r>
      <w:r w:rsidR="00FE0B9E">
        <w:t xml:space="preserve"> não há ilicitude porque não teria acusações explícitas, palavras de baixo calão,</w:t>
      </w:r>
      <w:r w:rsidR="00212946">
        <w:t xml:space="preserve"> enfim, atentados à honra ou imagem das autoras; </w:t>
      </w:r>
      <w:r w:rsidR="00212946" w:rsidRPr="00040CB9">
        <w:rPr>
          <w:b/>
          <w:bCs/>
        </w:rPr>
        <w:t>(</w:t>
      </w:r>
      <w:proofErr w:type="spellStart"/>
      <w:r w:rsidR="00212946" w:rsidRPr="00040CB9">
        <w:rPr>
          <w:b/>
          <w:bCs/>
        </w:rPr>
        <w:t>iv</w:t>
      </w:r>
      <w:proofErr w:type="spellEnd"/>
      <w:r w:rsidR="00212946" w:rsidRPr="00040CB9">
        <w:rPr>
          <w:b/>
          <w:bCs/>
        </w:rPr>
        <w:t>)</w:t>
      </w:r>
      <w:r w:rsidR="00212946">
        <w:t xml:space="preserve"> </w:t>
      </w:r>
      <w:r w:rsidR="00512C25">
        <w:t xml:space="preserve">não tinha conhecimento do significado do </w:t>
      </w:r>
      <w:r w:rsidR="00212946">
        <w:t>termo CRIADO</w:t>
      </w:r>
      <w:r w:rsidR="00512C25">
        <w:t xml:space="preserve">; </w:t>
      </w:r>
      <w:r w:rsidR="00512C25" w:rsidRPr="00040CB9">
        <w:rPr>
          <w:b/>
          <w:bCs/>
        </w:rPr>
        <w:t>(v)</w:t>
      </w:r>
      <w:r w:rsidR="0024618A">
        <w:t xml:space="preserve"> teria agido </w:t>
      </w:r>
      <w:r w:rsidR="00434B34">
        <w:t xml:space="preserve">com </w:t>
      </w:r>
      <w:r w:rsidR="0024618A">
        <w:t>violenta emoção, e</w:t>
      </w:r>
      <w:r w:rsidR="00434B34">
        <w:t xml:space="preserve">m </w:t>
      </w:r>
      <w:r w:rsidR="00434142">
        <w:t>“</w:t>
      </w:r>
      <w:r w:rsidR="00434B34" w:rsidRPr="00434142">
        <w:rPr>
          <w:i/>
          <w:iCs/>
        </w:rPr>
        <w:t>e</w:t>
      </w:r>
      <w:r w:rsidR="0024618A" w:rsidRPr="00434142">
        <w:rPr>
          <w:i/>
          <w:iCs/>
        </w:rPr>
        <w:t>xcludente d</w:t>
      </w:r>
      <w:r w:rsidR="00434142" w:rsidRPr="00434142">
        <w:rPr>
          <w:i/>
          <w:iCs/>
        </w:rPr>
        <w:t>a</w:t>
      </w:r>
      <w:r w:rsidR="0024618A" w:rsidRPr="00434142">
        <w:rPr>
          <w:i/>
          <w:iCs/>
        </w:rPr>
        <w:t xml:space="preserve"> ilicitude</w:t>
      </w:r>
      <w:r w:rsidR="00434142" w:rsidRPr="00434142">
        <w:rPr>
          <w:i/>
          <w:iCs/>
        </w:rPr>
        <w:t xml:space="preserve"> alegada para obter lucro fácil</w:t>
      </w:r>
      <w:r w:rsidR="00434142">
        <w:t>”</w:t>
      </w:r>
      <w:r w:rsidR="00C36A98">
        <w:t xml:space="preserve"> </w:t>
      </w:r>
      <w:r w:rsidR="00C36A98" w:rsidRPr="00804D12">
        <w:rPr>
          <w:sz w:val="20"/>
          <w:szCs w:val="18"/>
        </w:rPr>
        <w:t xml:space="preserve">(evento 19, PET1, p. </w:t>
      </w:r>
      <w:r w:rsidR="00A40342">
        <w:rPr>
          <w:sz w:val="20"/>
          <w:szCs w:val="18"/>
        </w:rPr>
        <w:t>8/9</w:t>
      </w:r>
      <w:r w:rsidR="00C36A98" w:rsidRPr="00804D12">
        <w:rPr>
          <w:sz w:val="20"/>
          <w:szCs w:val="18"/>
        </w:rPr>
        <w:t>)</w:t>
      </w:r>
      <w:r w:rsidR="00EB7090">
        <w:t>.</w:t>
      </w:r>
    </w:p>
    <w:p w14:paraId="58AECBC5" w14:textId="7F0EBBA7" w:rsidR="00B82F1C" w:rsidRDefault="00EB7090" w:rsidP="00B82F1C">
      <w:pPr>
        <w:pStyle w:val="SemEspaamento"/>
      </w:pPr>
      <w:r>
        <w:t xml:space="preserve">Ao prosseguir, o demandado alega que </w:t>
      </w:r>
      <w:r w:rsidR="009D460C">
        <w:t xml:space="preserve">os fatos descritos na inicial estariam distorcendo a realidade e </w:t>
      </w:r>
      <w:r w:rsidR="00D139AA">
        <w:t xml:space="preserve">acrescentariam </w:t>
      </w:r>
      <w:r w:rsidR="009D460C">
        <w:t>“</w:t>
      </w:r>
      <w:r w:rsidR="009D460C" w:rsidRPr="00C36A98">
        <w:rPr>
          <w:i/>
          <w:iCs/>
        </w:rPr>
        <w:t>conteúdo absolutamente pretencioso em obter vantagem ilícito e enriquecimento sem causa</w:t>
      </w:r>
      <w:r w:rsidR="009D460C">
        <w:t xml:space="preserve">”, admitindo que se tratam de </w:t>
      </w:r>
      <w:r w:rsidR="00476DB1">
        <w:t>comentários “</w:t>
      </w:r>
      <w:r w:rsidR="00476DB1" w:rsidRPr="00C36A98">
        <w:rPr>
          <w:i/>
          <w:iCs/>
        </w:rPr>
        <w:t>que poderiam ser evitados</w:t>
      </w:r>
      <w:r w:rsidR="00476DB1">
        <w:t>”</w:t>
      </w:r>
      <w:r w:rsidR="00D139AA">
        <w:t xml:space="preserve"> e reafirmando, por fim, que não teriam sido “</w:t>
      </w:r>
      <w:r w:rsidR="00D139AA" w:rsidRPr="0074514B">
        <w:rPr>
          <w:i/>
          <w:iCs/>
        </w:rPr>
        <w:t>proferidas palavras com intenção de causar dano</w:t>
      </w:r>
      <w:r w:rsidR="0074514B">
        <w:t>”</w:t>
      </w:r>
      <w:r w:rsidR="00A40342">
        <w:t xml:space="preserve"> </w:t>
      </w:r>
      <w:r w:rsidR="00A40342" w:rsidRPr="00804D12">
        <w:rPr>
          <w:sz w:val="20"/>
          <w:szCs w:val="18"/>
        </w:rPr>
        <w:t xml:space="preserve">(evento 19, PET1, p. </w:t>
      </w:r>
      <w:r w:rsidR="00A40342">
        <w:rPr>
          <w:sz w:val="20"/>
          <w:szCs w:val="18"/>
        </w:rPr>
        <w:t>9</w:t>
      </w:r>
      <w:r w:rsidR="00A40342" w:rsidRPr="00804D12">
        <w:rPr>
          <w:sz w:val="20"/>
          <w:szCs w:val="18"/>
        </w:rPr>
        <w:t>)</w:t>
      </w:r>
      <w:r w:rsidR="00A40342">
        <w:t>.</w:t>
      </w:r>
    </w:p>
    <w:p w14:paraId="100A2E2B" w14:textId="3FBD879E" w:rsidR="0025451B" w:rsidRDefault="00A701A8" w:rsidP="006C02BD">
      <w:pPr>
        <w:pStyle w:val="SemEspaamento"/>
      </w:pPr>
      <w:r>
        <w:t>Novamente s</w:t>
      </w:r>
      <w:r w:rsidR="00CA5437">
        <w:t>em razão</w:t>
      </w:r>
      <w:r w:rsidR="0025451B">
        <w:t xml:space="preserve"> o demandado.</w:t>
      </w:r>
    </w:p>
    <w:p w14:paraId="6249638A" w14:textId="6D7F7EE0" w:rsidR="006B2DD1" w:rsidRDefault="0025451B" w:rsidP="006C02BD">
      <w:pPr>
        <w:pStyle w:val="SemEspaamento"/>
      </w:pPr>
      <w:r>
        <w:t>Ora, a</w:t>
      </w:r>
      <w:r w:rsidR="00F24BE7">
        <w:t>o contrário do que sustenta</w:t>
      </w:r>
      <w:r w:rsidR="00B834BB">
        <w:t xml:space="preserve"> o réu</w:t>
      </w:r>
      <w:r w:rsidR="00F24BE7">
        <w:t>,</w:t>
      </w:r>
      <w:r w:rsidR="00B834BB">
        <w:t xml:space="preserve"> </w:t>
      </w:r>
      <w:r w:rsidR="00583D9B">
        <w:t xml:space="preserve">já se viu que tanto o áudio </w:t>
      </w:r>
      <w:r w:rsidR="0089382F">
        <w:t xml:space="preserve">por ele encaminhado </w:t>
      </w:r>
      <w:r w:rsidR="00583D9B">
        <w:t>quanto a ata notarial</w:t>
      </w:r>
      <w:r w:rsidR="0089382F">
        <w:t xml:space="preserve"> que certifica e confere autenticidade </w:t>
      </w:r>
      <w:r w:rsidR="00004257">
        <w:t>ao</w:t>
      </w:r>
      <w:r w:rsidR="0089382F">
        <w:t xml:space="preserve"> seu conteúdo são categóricos em comprovar </w:t>
      </w:r>
      <w:r w:rsidR="00004257">
        <w:t xml:space="preserve">que Tailiny o tratou cordialmente e que Sérgio optou por </w:t>
      </w:r>
      <w:r w:rsidR="007A46C3">
        <w:t>adotar uma postura totalmente agressiva e desarrazoada</w:t>
      </w:r>
      <w:r w:rsidR="002D3CA6">
        <w:t>,</w:t>
      </w:r>
      <w:r w:rsidR="007A46C3">
        <w:t xml:space="preserve"> </w:t>
      </w:r>
      <w:r w:rsidR="002D3CA6">
        <w:t xml:space="preserve">proferindo </w:t>
      </w:r>
      <w:r w:rsidR="0089382F">
        <w:t>diversas ofensas</w:t>
      </w:r>
      <w:r w:rsidR="004333F1">
        <w:t xml:space="preserve"> contra ambas as autoras</w:t>
      </w:r>
      <w:r w:rsidR="00004257">
        <w:t>,</w:t>
      </w:r>
      <w:r w:rsidR="00283E30">
        <w:t xml:space="preserve"> com o evidente intuito de atingir </w:t>
      </w:r>
      <w:r w:rsidR="00545F60">
        <w:t xml:space="preserve">o núcleo familiar de Zeferino </w:t>
      </w:r>
      <w:r w:rsidR="006D1069">
        <w:t xml:space="preserve">e sabendo que </w:t>
      </w:r>
      <w:r w:rsidR="00545F60">
        <w:t>ess</w:t>
      </w:r>
      <w:r w:rsidR="006D1069">
        <w:t xml:space="preserve">as humilhações chegariam </w:t>
      </w:r>
      <w:r w:rsidR="00237486">
        <w:t>às demandantes</w:t>
      </w:r>
      <w:r w:rsidR="006B2DD1">
        <w:t>.</w:t>
      </w:r>
    </w:p>
    <w:p w14:paraId="57BD5905" w14:textId="0B255EAC" w:rsidR="00F24BE7" w:rsidRDefault="006B2DD1" w:rsidP="006C02BD">
      <w:pPr>
        <w:pStyle w:val="SemEspaamento"/>
      </w:pPr>
      <w:r>
        <w:t>Isso</w:t>
      </w:r>
      <w:r w:rsidR="00004257">
        <w:t xml:space="preserve"> derrui</w:t>
      </w:r>
      <w:r w:rsidR="002D3CA6">
        <w:t xml:space="preserve"> por completo</w:t>
      </w:r>
      <w:r w:rsidR="00004257">
        <w:t xml:space="preserve"> a</w:t>
      </w:r>
      <w:r w:rsidR="002D3CA6">
        <w:t>s</w:t>
      </w:r>
      <w:r w:rsidR="00004257">
        <w:t xml:space="preserve"> </w:t>
      </w:r>
      <w:r w:rsidR="002D3CA6">
        <w:t xml:space="preserve">alegações </w:t>
      </w:r>
      <w:r w:rsidR="00004257">
        <w:t xml:space="preserve">de que </w:t>
      </w:r>
      <w:r w:rsidR="00800E64">
        <w:t>Tailiny teria “</w:t>
      </w:r>
      <w:r w:rsidR="00800E64" w:rsidRPr="006B2DD1">
        <w:rPr>
          <w:i/>
          <w:iCs/>
        </w:rPr>
        <w:t>tomado as dores</w:t>
      </w:r>
      <w:r w:rsidR="00800E64">
        <w:t>”</w:t>
      </w:r>
      <w:r>
        <w:t xml:space="preserve"> da mãe</w:t>
      </w:r>
      <w:r w:rsidR="00800E64">
        <w:t xml:space="preserve"> </w:t>
      </w:r>
      <w:r>
        <w:t xml:space="preserve">e </w:t>
      </w:r>
      <w:r w:rsidR="00800E64">
        <w:t xml:space="preserve">provocado o réu </w:t>
      </w:r>
      <w:r>
        <w:t xml:space="preserve">ou que </w:t>
      </w:r>
      <w:r w:rsidR="007A46C3">
        <w:t xml:space="preserve">seria o caso de </w:t>
      </w:r>
      <w:r w:rsidR="00C56E01">
        <w:t>“</w:t>
      </w:r>
      <w:r w:rsidR="00C56E01" w:rsidRPr="00C56E01">
        <w:rPr>
          <w:i/>
          <w:iCs/>
        </w:rPr>
        <w:t>prova construída para obter o enriquecimento ilícito</w:t>
      </w:r>
      <w:r w:rsidR="00C56E01">
        <w:t>”</w:t>
      </w:r>
      <w:r w:rsidR="002D3CA6">
        <w:t xml:space="preserve"> ou</w:t>
      </w:r>
      <w:r>
        <w:t>, ainda, que</w:t>
      </w:r>
      <w:r w:rsidR="002D3CA6">
        <w:t xml:space="preserve"> </w:t>
      </w:r>
      <w:r>
        <w:t xml:space="preserve">Sérgio </w:t>
      </w:r>
      <w:r w:rsidR="002D3CA6">
        <w:t>teria “</w:t>
      </w:r>
      <w:r w:rsidR="002D3CA6" w:rsidRPr="002D3CA6">
        <w:rPr>
          <w:i/>
          <w:iCs/>
        </w:rPr>
        <w:t>agido em violenta emoção</w:t>
      </w:r>
      <w:r w:rsidR="002D3CA6">
        <w:t>”</w:t>
      </w:r>
      <w:r w:rsidR="004333F1">
        <w:t>.</w:t>
      </w:r>
    </w:p>
    <w:p w14:paraId="09719A6C" w14:textId="0698A446" w:rsidR="004333F1" w:rsidRDefault="004333F1" w:rsidP="006C02BD">
      <w:pPr>
        <w:pStyle w:val="SemEspaamento"/>
      </w:pPr>
      <w:r>
        <w:t xml:space="preserve">Aliás, chama a atenção o fato de que o réu tenta se eximir </w:t>
      </w:r>
      <w:r w:rsidR="00001A45">
        <w:t>da responsabilização civil argumentando que teria pouca instrução</w:t>
      </w:r>
      <w:r w:rsidR="00C113A4">
        <w:t>,</w:t>
      </w:r>
      <w:r w:rsidR="00001A45">
        <w:t xml:space="preserve"> não conheceria o significado do termo </w:t>
      </w:r>
      <w:r w:rsidR="007A46C3">
        <w:t xml:space="preserve">CRIADA </w:t>
      </w:r>
      <w:r w:rsidR="00C113A4">
        <w:t>e</w:t>
      </w:r>
      <w:r w:rsidR="00004257">
        <w:t xml:space="preserve"> teria agido em violenta emoção</w:t>
      </w:r>
      <w:r w:rsidR="007A46C3">
        <w:t xml:space="preserve">, </w:t>
      </w:r>
      <w:r w:rsidR="00064F5B">
        <w:t>além de sustentar de forma vil que Tailiny seria filha adotiva d</w:t>
      </w:r>
      <w:r w:rsidR="00E31BA5">
        <w:t xml:space="preserve">o ex-casal, para afirmar que isso </w:t>
      </w:r>
      <w:r w:rsidR="007A46C3">
        <w:t>excluiria a ilicitude da conduta</w:t>
      </w:r>
      <w:r w:rsidR="00001A45">
        <w:t>.</w:t>
      </w:r>
    </w:p>
    <w:p w14:paraId="447F5DF8" w14:textId="71166031" w:rsidR="004264C2" w:rsidRDefault="00E31BA5" w:rsidP="006C02BD">
      <w:pPr>
        <w:pStyle w:val="SemEspaamento"/>
      </w:pPr>
      <w:r>
        <w:t xml:space="preserve">Contudo, esses </w:t>
      </w:r>
      <w:r w:rsidR="001307B3">
        <w:t>argumentos</w:t>
      </w:r>
      <w:r w:rsidR="00F24BE7">
        <w:t xml:space="preserve"> </w:t>
      </w:r>
      <w:r w:rsidR="00D62780">
        <w:t xml:space="preserve">não </w:t>
      </w:r>
      <w:r w:rsidR="00660E5B">
        <w:t xml:space="preserve">elidem </w:t>
      </w:r>
      <w:r w:rsidR="00D62780">
        <w:t>a evidente intenção de agredir verbalmente</w:t>
      </w:r>
      <w:r w:rsidR="00237486">
        <w:t>, humilhar</w:t>
      </w:r>
      <w:r w:rsidR="00D62780">
        <w:t xml:space="preserve"> </w:t>
      </w:r>
      <w:r w:rsidR="00856CE4">
        <w:t>e ofender a honra d</w:t>
      </w:r>
      <w:r w:rsidR="00D62780">
        <w:t xml:space="preserve">as autoras, </w:t>
      </w:r>
      <w:r w:rsidR="00091419">
        <w:t xml:space="preserve">nem </w:t>
      </w:r>
      <w:r w:rsidR="00660E5B">
        <w:t xml:space="preserve">afastam </w:t>
      </w:r>
      <w:r w:rsidR="00D62780">
        <w:t xml:space="preserve">a ciência </w:t>
      </w:r>
      <w:r w:rsidR="00856CE4">
        <w:t xml:space="preserve">de Sérgio </w:t>
      </w:r>
      <w:r w:rsidR="00D62780">
        <w:t>sobre o</w:t>
      </w:r>
      <w:r w:rsidR="004A73EE">
        <w:t>s</w:t>
      </w:r>
      <w:r w:rsidR="00D62780">
        <w:t xml:space="preserve"> ilícito</w:t>
      </w:r>
      <w:r w:rsidR="004A73EE">
        <w:t>s</w:t>
      </w:r>
      <w:r w:rsidR="00D62780">
        <w:t xml:space="preserve"> cometido</w:t>
      </w:r>
      <w:r w:rsidR="00660E5B">
        <w:t>s</w:t>
      </w:r>
      <w:r w:rsidR="00747249">
        <w:t xml:space="preserve"> e a</w:t>
      </w:r>
      <w:r w:rsidR="00CC2965">
        <w:t xml:space="preserve"> sua intenção de magoar as familiares de </w:t>
      </w:r>
      <w:r w:rsidR="00660E5B">
        <w:t xml:space="preserve">Zeferino, </w:t>
      </w:r>
      <w:r w:rsidR="00CC2965">
        <w:t>seu irmão</w:t>
      </w:r>
      <w:r w:rsidR="004A73EE">
        <w:t xml:space="preserve">, </w:t>
      </w:r>
      <w:r w:rsidR="00512793">
        <w:t xml:space="preserve">sobretudo porque </w:t>
      </w:r>
      <w:r w:rsidR="00856CE4">
        <w:t xml:space="preserve">ele é categórico em </w:t>
      </w:r>
      <w:r w:rsidR="007A46C3">
        <w:t>acusar</w:t>
      </w:r>
      <w:r w:rsidR="00D06E73">
        <w:t>, primeiro,</w:t>
      </w:r>
      <w:r w:rsidR="00856CE4">
        <w:t xml:space="preserve"> que </w:t>
      </w:r>
      <w:r w:rsidR="00D06E73">
        <w:t>Ivanir e Tailiny não são da família do falecido</w:t>
      </w:r>
      <w:r w:rsidR="00D62780">
        <w:t>.</w:t>
      </w:r>
      <w:r w:rsidR="008C16FA">
        <w:t xml:space="preserve"> </w:t>
      </w:r>
      <w:r w:rsidR="008C16FA" w:rsidRPr="008C16FA">
        <w:rPr>
          <w:sz w:val="20"/>
          <w:szCs w:val="18"/>
        </w:rPr>
        <w:t>(evento 1, ATA8)</w:t>
      </w:r>
      <w:r w:rsidR="00EB453A">
        <w:t xml:space="preserve"> </w:t>
      </w:r>
    </w:p>
    <w:p w14:paraId="33F05BD6" w14:textId="56D20270" w:rsidR="00D617EE" w:rsidRDefault="00EB453A" w:rsidP="006C02BD">
      <w:pPr>
        <w:pStyle w:val="SemEspaamento"/>
      </w:pPr>
      <w:r>
        <w:t xml:space="preserve">Além disso, o réu chama a segunda demandante de </w:t>
      </w:r>
      <w:r w:rsidR="00265BDF">
        <w:t>SAFADA</w:t>
      </w:r>
      <w:r w:rsidR="00DD71D9">
        <w:t xml:space="preserve">, além de falar </w:t>
      </w:r>
      <w:r w:rsidR="004264C2">
        <w:t xml:space="preserve">também </w:t>
      </w:r>
      <w:r w:rsidR="00DD71D9">
        <w:t xml:space="preserve">para Tailiny que ela </w:t>
      </w:r>
      <w:r w:rsidR="00DD71D9" w:rsidRPr="00CC2965">
        <w:rPr>
          <w:u w:val="single"/>
        </w:rPr>
        <w:t>não</w:t>
      </w:r>
      <w:r w:rsidR="00DD71D9">
        <w:t xml:space="preserve"> </w:t>
      </w:r>
      <w:r w:rsidR="004264C2" w:rsidRPr="00CC2965">
        <w:rPr>
          <w:u w:val="single"/>
        </w:rPr>
        <w:t>é</w:t>
      </w:r>
      <w:r w:rsidR="004264C2">
        <w:t xml:space="preserve"> </w:t>
      </w:r>
      <w:r w:rsidR="00DD71D9" w:rsidRPr="00CC2965">
        <w:rPr>
          <w:u w:val="single"/>
        </w:rPr>
        <w:t>filha</w:t>
      </w:r>
      <w:r w:rsidR="00DD71D9">
        <w:t xml:space="preserve"> </w:t>
      </w:r>
      <w:r w:rsidR="00DD71D9" w:rsidRPr="00CC2965">
        <w:rPr>
          <w:u w:val="single"/>
        </w:rPr>
        <w:t>do</w:t>
      </w:r>
      <w:r w:rsidR="00DD71D9">
        <w:t xml:space="preserve"> </w:t>
      </w:r>
      <w:r w:rsidR="00DD71D9" w:rsidRPr="00CC2965">
        <w:rPr>
          <w:u w:val="single"/>
        </w:rPr>
        <w:t>falecido</w:t>
      </w:r>
      <w:r w:rsidR="00DD71D9">
        <w:t xml:space="preserve"> </w:t>
      </w:r>
      <w:r w:rsidR="00DD71D9" w:rsidRPr="00CC2965">
        <w:rPr>
          <w:u w:val="single"/>
        </w:rPr>
        <w:t>Zeferino</w:t>
      </w:r>
      <w:r w:rsidR="00DD71D9">
        <w:t>, mas</w:t>
      </w:r>
      <w:r w:rsidR="002B16BE">
        <w:t xml:space="preserve"> </w:t>
      </w:r>
      <w:r w:rsidR="00DD71D9">
        <w:t xml:space="preserve">uma </w:t>
      </w:r>
      <w:r w:rsidR="002B16BE">
        <w:t xml:space="preserve">CRIADA </w:t>
      </w:r>
      <w:r w:rsidR="008C16FA" w:rsidRPr="008C16FA">
        <w:rPr>
          <w:sz w:val="20"/>
          <w:szCs w:val="18"/>
        </w:rPr>
        <w:t>(evento 1, ATA8)</w:t>
      </w:r>
      <w:r w:rsidR="00DD71D9">
        <w:t>.</w:t>
      </w:r>
      <w:r w:rsidR="007A46C3">
        <w:t xml:space="preserve"> </w:t>
      </w:r>
    </w:p>
    <w:p w14:paraId="0BEBE9B7" w14:textId="113AF194" w:rsidR="007A46C3" w:rsidRDefault="00630ABB" w:rsidP="006C02BD">
      <w:pPr>
        <w:pStyle w:val="SemEspaamento"/>
      </w:pPr>
      <w:r>
        <w:t xml:space="preserve">O teor dessa </w:t>
      </w:r>
      <w:r w:rsidR="00D617EE">
        <w:t xml:space="preserve">última </w:t>
      </w:r>
      <w:r w:rsidR="004264C2">
        <w:t xml:space="preserve">frase já </w:t>
      </w:r>
      <w:r>
        <w:t xml:space="preserve">deixa nítida a intenção </w:t>
      </w:r>
      <w:r w:rsidR="00D617EE">
        <w:t xml:space="preserve">do réu </w:t>
      </w:r>
      <w:r>
        <w:t xml:space="preserve">de atacar </w:t>
      </w:r>
      <w:r w:rsidR="00D617EE">
        <w:t xml:space="preserve">a honra </w:t>
      </w:r>
      <w:r>
        <w:t>de Tailiny</w:t>
      </w:r>
      <w:r w:rsidR="00D617EE">
        <w:t xml:space="preserve"> e infligir profundo sofrimento, justamente no momento de luto que passava pela perda de seu pai</w:t>
      </w:r>
      <w:r w:rsidR="00CC2965">
        <w:t>, e afasta a alegada falta de conhecimento do termo criada</w:t>
      </w:r>
      <w:r>
        <w:t>.</w:t>
      </w:r>
    </w:p>
    <w:p w14:paraId="0E9791C5" w14:textId="495A14DE" w:rsidR="00CA4E39" w:rsidRDefault="007A46C3" w:rsidP="008D0550">
      <w:pPr>
        <w:pStyle w:val="SemEspaamento"/>
      </w:pPr>
      <w:r>
        <w:t>Não fosse o suficiente, o réu acusa a primeira autora</w:t>
      </w:r>
      <w:r w:rsidR="008A5B4F">
        <w:t xml:space="preserve"> </w:t>
      </w:r>
      <w:r>
        <w:t>d</w:t>
      </w:r>
      <w:r w:rsidR="008A5B4F">
        <w:t xml:space="preserve">e pagar médicos do INSS e de </w:t>
      </w:r>
      <w:r>
        <w:t>comprar o primeiro lugar de vestibular para a filha</w:t>
      </w:r>
      <w:r w:rsidR="00D73475">
        <w:t>, além</w:t>
      </w:r>
      <w:r w:rsidR="008A5B4F">
        <w:t xml:space="preserve"> de diversas </w:t>
      </w:r>
      <w:r w:rsidR="00E75EDB">
        <w:t>outras</w:t>
      </w:r>
      <w:r w:rsidR="00DE47A9">
        <w:t xml:space="preserve"> humilhações</w:t>
      </w:r>
      <w:r w:rsidR="00E75EDB">
        <w:t xml:space="preserve">, como o fato de </w:t>
      </w:r>
      <w:r w:rsidR="00DE47A9" w:rsidRPr="00FC02ED">
        <w:rPr>
          <w:b/>
          <w:bCs/>
        </w:rPr>
        <w:t>acusar</w:t>
      </w:r>
      <w:r w:rsidR="00DE47A9">
        <w:t xml:space="preserve"> </w:t>
      </w:r>
      <w:r w:rsidR="00E75EDB" w:rsidRPr="00FC02ED">
        <w:rPr>
          <w:b/>
          <w:bCs/>
        </w:rPr>
        <w:t>Ivanir</w:t>
      </w:r>
      <w:r w:rsidR="00E75EDB">
        <w:t xml:space="preserve"> </w:t>
      </w:r>
      <w:r w:rsidR="00DE47A9" w:rsidRPr="00FC02ED">
        <w:rPr>
          <w:b/>
          <w:bCs/>
        </w:rPr>
        <w:t>de</w:t>
      </w:r>
      <w:r w:rsidR="00DE47A9">
        <w:t xml:space="preserve"> </w:t>
      </w:r>
      <w:r w:rsidR="00DE47A9" w:rsidRPr="00FC02ED">
        <w:rPr>
          <w:b/>
          <w:bCs/>
        </w:rPr>
        <w:t>ter</w:t>
      </w:r>
      <w:r w:rsidR="00DE47A9">
        <w:t xml:space="preserve"> </w:t>
      </w:r>
      <w:r w:rsidR="00DE47A9" w:rsidRPr="00FC02ED">
        <w:rPr>
          <w:b/>
          <w:bCs/>
        </w:rPr>
        <w:t>causado</w:t>
      </w:r>
      <w:r w:rsidR="00DE47A9">
        <w:t xml:space="preserve"> </w:t>
      </w:r>
      <w:r w:rsidR="00DE47A9" w:rsidRPr="00FC02ED">
        <w:rPr>
          <w:b/>
          <w:bCs/>
        </w:rPr>
        <w:t>o</w:t>
      </w:r>
      <w:r w:rsidR="00DE47A9">
        <w:t xml:space="preserve"> </w:t>
      </w:r>
      <w:r w:rsidR="00DE47A9" w:rsidRPr="00FC02ED">
        <w:rPr>
          <w:b/>
          <w:bCs/>
        </w:rPr>
        <w:t>falecimento</w:t>
      </w:r>
      <w:r w:rsidR="00DE47A9">
        <w:t xml:space="preserve"> </w:t>
      </w:r>
      <w:r w:rsidR="00DE47A9" w:rsidRPr="00FC02ED">
        <w:rPr>
          <w:b/>
          <w:bCs/>
        </w:rPr>
        <w:t>de</w:t>
      </w:r>
      <w:r w:rsidR="00DE47A9">
        <w:t xml:space="preserve"> </w:t>
      </w:r>
      <w:r w:rsidR="00DE47A9" w:rsidRPr="00FC02ED">
        <w:rPr>
          <w:b/>
          <w:bCs/>
        </w:rPr>
        <w:t>Zeferino</w:t>
      </w:r>
      <w:r w:rsidR="00DE47A9">
        <w:t xml:space="preserve"> e de </w:t>
      </w:r>
      <w:r w:rsidR="00E75EDB">
        <w:t xml:space="preserve">ter levado Zulmira </w:t>
      </w:r>
      <w:r w:rsidR="00E75EDB" w:rsidRPr="00C866EB">
        <w:rPr>
          <w:sz w:val="20"/>
          <w:szCs w:val="18"/>
        </w:rPr>
        <w:t>(irmã do réu)</w:t>
      </w:r>
      <w:r w:rsidR="00E75EDB">
        <w:t xml:space="preserve"> a hospital de São Paulo para “</w:t>
      </w:r>
      <w:r w:rsidR="00E75EDB" w:rsidRPr="00E75EDB">
        <w:rPr>
          <w:i/>
          <w:iCs/>
        </w:rPr>
        <w:t>matar ela também</w:t>
      </w:r>
      <w:r w:rsidR="00E75EDB">
        <w:t>”</w:t>
      </w:r>
      <w:r w:rsidR="008C16FA">
        <w:t xml:space="preserve"> </w:t>
      </w:r>
      <w:r w:rsidR="008C16FA" w:rsidRPr="008C16FA">
        <w:rPr>
          <w:sz w:val="20"/>
          <w:szCs w:val="18"/>
        </w:rPr>
        <w:t>(evento 1, ATA8)</w:t>
      </w:r>
      <w:r w:rsidR="00F3366B">
        <w:t>.</w:t>
      </w:r>
    </w:p>
    <w:p w14:paraId="20972B2F" w14:textId="77777777" w:rsidR="00A12835" w:rsidRDefault="00DD71D9" w:rsidP="00740F6D">
      <w:pPr>
        <w:pStyle w:val="SemEspaamento"/>
      </w:pPr>
      <w:r>
        <w:t xml:space="preserve">Portanto, </w:t>
      </w:r>
      <w:r w:rsidR="00F05F98">
        <w:t xml:space="preserve">o áudio comprova, sem sombra de dúvida, </w:t>
      </w:r>
      <w:r w:rsidR="00292D10">
        <w:t xml:space="preserve">os atos ilícitos perpetrados pelo réu, </w:t>
      </w:r>
      <w:r w:rsidR="008D0550">
        <w:t>não se trata</w:t>
      </w:r>
      <w:r w:rsidR="00292D10">
        <w:t>ndo</w:t>
      </w:r>
      <w:r w:rsidR="008D0550">
        <w:t xml:space="preserve"> de distorção dos fatos, tentativa de locupletamento ilícito ou, ainda, vingança, como alega o demandado na contestação</w:t>
      </w:r>
      <w:r w:rsidR="00A12835">
        <w:t>.</w:t>
      </w:r>
    </w:p>
    <w:p w14:paraId="7307CAC1" w14:textId="6A9FF018" w:rsidR="006C02BD" w:rsidRDefault="00A12835" w:rsidP="00740F6D">
      <w:pPr>
        <w:pStyle w:val="SemEspaamento"/>
      </w:pPr>
      <w:r>
        <w:t>E</w:t>
      </w:r>
      <w:r w:rsidR="008D0550">
        <w:t xml:space="preserve"> </w:t>
      </w:r>
      <w:r w:rsidR="00E75EDB">
        <w:t xml:space="preserve">as </w:t>
      </w:r>
      <w:r w:rsidR="00F3366B">
        <w:t xml:space="preserve">alegações </w:t>
      </w:r>
      <w:r w:rsidR="008F05EB">
        <w:t>defensivas</w:t>
      </w:r>
      <w:r>
        <w:t>, por sua vez,</w:t>
      </w:r>
      <w:r w:rsidR="008F05EB">
        <w:t xml:space="preserve"> </w:t>
      </w:r>
      <w:r w:rsidR="00452F7B">
        <w:t xml:space="preserve">não </w:t>
      </w:r>
      <w:r w:rsidR="00D94CD8">
        <w:t xml:space="preserve">são suficientes para </w:t>
      </w:r>
      <w:r w:rsidR="006D0329">
        <w:t xml:space="preserve">afastar </w:t>
      </w:r>
      <w:r w:rsidR="00452F7B">
        <w:t xml:space="preserve">a responsabilização </w:t>
      </w:r>
      <w:r w:rsidR="00D45EB6">
        <w:t xml:space="preserve">do réu </w:t>
      </w:r>
      <w:r w:rsidR="00452F7B">
        <w:t xml:space="preserve">pelas </w:t>
      </w:r>
      <w:r w:rsidR="00D45EB6">
        <w:t xml:space="preserve">inúmeras </w:t>
      </w:r>
      <w:r w:rsidR="00452F7B">
        <w:t>humilhações</w:t>
      </w:r>
      <w:r w:rsidR="00B2215F">
        <w:t xml:space="preserve"> </w:t>
      </w:r>
      <w:r w:rsidR="00D45EB6">
        <w:t xml:space="preserve">e agressões </w:t>
      </w:r>
      <w:r w:rsidR="006D0329">
        <w:t xml:space="preserve">que veiculou </w:t>
      </w:r>
      <w:r w:rsidR="00D45EB6">
        <w:t>no momento de luto das autoras</w:t>
      </w:r>
      <w:r w:rsidR="00D6701C">
        <w:t>, sob pena</w:t>
      </w:r>
      <w:r w:rsidR="00B2215F">
        <w:t xml:space="preserve"> </w:t>
      </w:r>
      <w:r w:rsidR="00577D76">
        <w:t>de se</w:t>
      </w:r>
      <w:r w:rsidR="00740F6D">
        <w:t>r</w:t>
      </w:r>
      <w:r w:rsidR="00577D76">
        <w:t xml:space="preserve"> </w:t>
      </w:r>
      <w:r w:rsidR="002D47D5">
        <w:t xml:space="preserve">admitido </w:t>
      </w:r>
      <w:r w:rsidR="00577D76">
        <w:t xml:space="preserve">que uma pessoa, que está em profundo sofrimento diante do luto, também seja obrigada a tolerar diversos xingamentos, </w:t>
      </w:r>
      <w:r w:rsidR="00740F6D">
        <w:t xml:space="preserve">ofensas e </w:t>
      </w:r>
      <w:r w:rsidR="00577D76">
        <w:t>acusações</w:t>
      </w:r>
      <w:r w:rsidR="00B2215F">
        <w:t>, inclusive,</w:t>
      </w:r>
      <w:r w:rsidR="00577D76">
        <w:t xml:space="preserve"> </w:t>
      </w:r>
      <w:r w:rsidR="00740F6D">
        <w:t xml:space="preserve">de que foram </w:t>
      </w:r>
      <w:r w:rsidR="00740F6D" w:rsidRPr="006D0329">
        <w:rPr>
          <w:u w:val="single"/>
        </w:rPr>
        <w:t>culpadas</w:t>
      </w:r>
      <w:r w:rsidR="00740F6D">
        <w:t xml:space="preserve"> </w:t>
      </w:r>
      <w:r w:rsidR="00740F6D" w:rsidRPr="006D0329">
        <w:rPr>
          <w:u w:val="single"/>
        </w:rPr>
        <w:t>pela</w:t>
      </w:r>
      <w:r w:rsidR="00740F6D">
        <w:t xml:space="preserve"> </w:t>
      </w:r>
      <w:r w:rsidR="00740F6D" w:rsidRPr="006D0329">
        <w:rPr>
          <w:u w:val="single"/>
        </w:rPr>
        <w:t>morte</w:t>
      </w:r>
      <w:r w:rsidR="00740F6D">
        <w:t xml:space="preserve"> </w:t>
      </w:r>
      <w:r w:rsidR="00740F6D" w:rsidRPr="006D0329">
        <w:rPr>
          <w:u w:val="single"/>
        </w:rPr>
        <w:t>do</w:t>
      </w:r>
      <w:r w:rsidR="00740F6D">
        <w:t xml:space="preserve"> </w:t>
      </w:r>
      <w:r w:rsidR="00740F6D" w:rsidRPr="006D0329">
        <w:rPr>
          <w:u w:val="single"/>
        </w:rPr>
        <w:t>ente</w:t>
      </w:r>
      <w:r w:rsidR="00740F6D">
        <w:t xml:space="preserve"> </w:t>
      </w:r>
      <w:r w:rsidR="00740F6D" w:rsidRPr="006D0329">
        <w:rPr>
          <w:u w:val="single"/>
        </w:rPr>
        <w:t>querido</w:t>
      </w:r>
      <w:r w:rsidR="00740F6D">
        <w:t xml:space="preserve">, </w:t>
      </w:r>
      <w:r w:rsidR="002D47D5">
        <w:t xml:space="preserve">sem qualquer possibilidade reparação, </w:t>
      </w:r>
      <w:r w:rsidR="00740F6D">
        <w:t>o que não se mostra razoável</w:t>
      </w:r>
      <w:r w:rsidR="00D45EB6">
        <w:t>.</w:t>
      </w:r>
    </w:p>
    <w:p w14:paraId="1AD2F105" w14:textId="77777777" w:rsidR="00BA704B" w:rsidRDefault="00BA704B" w:rsidP="00E6242C">
      <w:pPr>
        <w:pStyle w:val="SemEspaamento"/>
        <w:numPr>
          <w:ilvl w:val="0"/>
          <w:numId w:val="0"/>
        </w:numPr>
        <w:ind w:left="1701"/>
      </w:pPr>
    </w:p>
    <w:p w14:paraId="39E1DC9F" w14:textId="43764B46" w:rsidR="00B235CF" w:rsidRDefault="00B235CF" w:rsidP="00B235CF">
      <w:pPr>
        <w:pStyle w:val="Ttulo"/>
      </w:pPr>
      <w:r>
        <w:t xml:space="preserve">II.5 – Improcedência do tópico “da contestação da segunda autora” </w:t>
      </w:r>
    </w:p>
    <w:p w14:paraId="30BBE57E" w14:textId="77777777" w:rsidR="00B235CF" w:rsidRDefault="00B235CF" w:rsidP="00E6242C">
      <w:pPr>
        <w:pStyle w:val="SemEspaamento"/>
        <w:numPr>
          <w:ilvl w:val="0"/>
          <w:numId w:val="0"/>
        </w:numPr>
        <w:ind w:left="1701"/>
      </w:pPr>
    </w:p>
    <w:p w14:paraId="35267814" w14:textId="18A768B9" w:rsidR="00EC560C" w:rsidRDefault="00634FCE" w:rsidP="00B235CF">
      <w:pPr>
        <w:pStyle w:val="SemEspaamento"/>
      </w:pPr>
      <w:r>
        <w:t xml:space="preserve">Excelência, em novo tópico destinado à sua defesa sobre o dano moral pleiteado pela segunda demandante, o réu </w:t>
      </w:r>
      <w:r w:rsidR="00EC560C">
        <w:t>inicia sustentando que</w:t>
      </w:r>
      <w:r w:rsidR="00704B7C">
        <w:t xml:space="preserve"> </w:t>
      </w:r>
      <w:r w:rsidR="00F360B5">
        <w:t xml:space="preserve">ela </w:t>
      </w:r>
      <w:r w:rsidR="00704B7C">
        <w:t xml:space="preserve">não </w:t>
      </w:r>
      <w:r w:rsidR="00F360B5">
        <w:t xml:space="preserve">teria </w:t>
      </w:r>
      <w:r w:rsidR="00704B7C">
        <w:t>interesse de agir</w:t>
      </w:r>
      <w:r w:rsidR="00EC560C">
        <w:t xml:space="preserve">, </w:t>
      </w:r>
      <w:r w:rsidR="00F360B5">
        <w:t xml:space="preserve">pois teria </w:t>
      </w:r>
      <w:r w:rsidR="006709C3">
        <w:t>ajuizado</w:t>
      </w:r>
      <w:r w:rsidR="00F360B5">
        <w:t xml:space="preserve"> ação</w:t>
      </w:r>
      <w:r w:rsidR="008358BB">
        <w:t xml:space="preserve"> similar</w:t>
      </w:r>
      <w:r w:rsidR="00F360B5">
        <w:t xml:space="preserve"> anteriormente</w:t>
      </w:r>
      <w:r w:rsidR="001C0388">
        <w:t xml:space="preserve">, </w:t>
      </w:r>
      <w:r w:rsidR="008358BB">
        <w:t xml:space="preserve">que foi </w:t>
      </w:r>
      <w:r w:rsidR="001C0388">
        <w:t>extinta sem julgamento de mérito</w:t>
      </w:r>
      <w:r w:rsidR="006709C3">
        <w:t xml:space="preserve"> antes da triangularização processual</w:t>
      </w:r>
      <w:r w:rsidR="0038308E">
        <w:t>, argumentando que</w:t>
      </w:r>
      <w:r w:rsidR="00F360B5">
        <w:t>, naquela demanda,</w:t>
      </w:r>
      <w:r w:rsidR="001C0388">
        <w:t xml:space="preserve"> </w:t>
      </w:r>
      <w:r w:rsidR="00EC560C" w:rsidRPr="00F360B5">
        <w:rPr>
          <w:i/>
          <w:iCs/>
        </w:rPr>
        <w:t>“</w:t>
      </w:r>
      <w:r w:rsidR="00F360B5" w:rsidRPr="00F360B5">
        <w:rPr>
          <w:i/>
          <w:iCs/>
        </w:rPr>
        <w:t>os motivos da revolta foram o fato de se tratar de palavras dirigidas à sua mãe e não à Doutora Tailiny, ora Autora</w:t>
      </w:r>
      <w:r w:rsidR="00F360B5">
        <w:t>”</w:t>
      </w:r>
      <w:r w:rsidR="0091236E">
        <w:t xml:space="preserve"> </w:t>
      </w:r>
      <w:r w:rsidR="0091236E" w:rsidRPr="0091236E">
        <w:rPr>
          <w:sz w:val="20"/>
          <w:szCs w:val="18"/>
        </w:rPr>
        <w:t>(evento 19, PET1, p. 10)</w:t>
      </w:r>
      <w:r w:rsidR="00F360B5">
        <w:t>.</w:t>
      </w:r>
    </w:p>
    <w:p w14:paraId="2DFE56DA" w14:textId="66E6C4C9" w:rsidR="00C420F4" w:rsidRDefault="00FC0D8C" w:rsidP="00B235CF">
      <w:pPr>
        <w:pStyle w:val="SemEspaamento"/>
      </w:pPr>
      <w:r>
        <w:t>Além disso</w:t>
      </w:r>
      <w:r w:rsidR="00F360B5">
        <w:t xml:space="preserve">, o demandado </w:t>
      </w:r>
      <w:r w:rsidR="00634FCE">
        <w:t>repisa</w:t>
      </w:r>
      <w:r w:rsidR="00F360B5">
        <w:t xml:space="preserve"> </w:t>
      </w:r>
      <w:r w:rsidR="00634FCE">
        <w:t>o argumento</w:t>
      </w:r>
      <w:r w:rsidR="00286FFB">
        <w:t xml:space="preserve"> de que não haveria conduta ilícita de sua parte</w:t>
      </w:r>
      <w:r w:rsidR="00BB0C81">
        <w:t>, alegando que “</w:t>
      </w:r>
      <w:r w:rsidR="00BB0C81" w:rsidRPr="00C420F4">
        <w:rPr>
          <w:i/>
          <w:iCs/>
        </w:rPr>
        <w:t xml:space="preserve">nada </w:t>
      </w:r>
      <w:r w:rsidR="00E03391" w:rsidRPr="00C420F4">
        <w:rPr>
          <w:i/>
          <w:iCs/>
        </w:rPr>
        <w:t>foi dirigido à Segunda Autora que possa ser considerado atentado [à] honra, [à] imagem ou à dignidade de sua pessoa</w:t>
      </w:r>
      <w:r w:rsidR="00E03391">
        <w:t>”</w:t>
      </w:r>
      <w:r w:rsidR="00CC41BC">
        <w:t>, reafirmando, também, que houve engano em interpretar o termo CRIADA “</w:t>
      </w:r>
      <w:r w:rsidR="00CC41BC" w:rsidRPr="0091236E">
        <w:rPr>
          <w:i/>
          <w:iCs/>
        </w:rPr>
        <w:t>como pejorativo ou agressivo</w:t>
      </w:r>
      <w:r w:rsidR="00CC41BC">
        <w:t>”</w:t>
      </w:r>
      <w:r w:rsidR="00967FA5">
        <w:t xml:space="preserve"> </w:t>
      </w:r>
      <w:r w:rsidR="00967FA5" w:rsidRPr="0091236E">
        <w:rPr>
          <w:sz w:val="20"/>
          <w:szCs w:val="18"/>
        </w:rPr>
        <w:t>(evento 19, PET1, p. 1</w:t>
      </w:r>
      <w:r w:rsidR="00967FA5">
        <w:rPr>
          <w:sz w:val="20"/>
          <w:szCs w:val="18"/>
        </w:rPr>
        <w:t>1/13</w:t>
      </w:r>
      <w:r w:rsidR="00967FA5" w:rsidRPr="0091236E">
        <w:rPr>
          <w:sz w:val="20"/>
          <w:szCs w:val="18"/>
        </w:rPr>
        <w:t>)</w:t>
      </w:r>
      <w:r w:rsidR="0091236E">
        <w:t>.</w:t>
      </w:r>
    </w:p>
    <w:p w14:paraId="1156C7C2" w14:textId="459B7412" w:rsidR="00C420F4" w:rsidRDefault="0091236E" w:rsidP="00C420F4">
      <w:pPr>
        <w:pStyle w:val="SemEspaamento"/>
      </w:pPr>
      <w:r>
        <w:t>Pois bem.</w:t>
      </w:r>
    </w:p>
    <w:p w14:paraId="36BF84F6" w14:textId="36CC102A" w:rsidR="0091236E" w:rsidRDefault="008358BB" w:rsidP="00C420F4">
      <w:pPr>
        <w:pStyle w:val="SemEspaamento"/>
      </w:pPr>
      <w:r>
        <w:t xml:space="preserve">Como se sabe, </w:t>
      </w:r>
      <w:r w:rsidR="00344062">
        <w:t xml:space="preserve">o que </w:t>
      </w:r>
      <w:r w:rsidR="008E4820">
        <w:t>está sendo</w:t>
      </w:r>
      <w:r w:rsidR="00344062">
        <w:t xml:space="preserve"> submetido ao crivo do nobre Poder Judiciário são os fatos </w:t>
      </w:r>
      <w:r w:rsidR="003B20A9">
        <w:t>delineados na petição inicial deste feito, ou seja, eventual demanda proposta anteriormente, extinta sem resolução de mérito, não afeta em nada a análise da causa de pedir</w:t>
      </w:r>
      <w:r w:rsidR="007B7A94">
        <w:t xml:space="preserve"> </w:t>
      </w:r>
      <w:r w:rsidR="007B7A94" w:rsidRPr="007B7A94">
        <w:rPr>
          <w:sz w:val="20"/>
          <w:szCs w:val="18"/>
        </w:rPr>
        <w:t>(próxima e remota)</w:t>
      </w:r>
      <w:r w:rsidR="003B20A9">
        <w:t xml:space="preserve"> e do que está sendo pleiteado nesta exordial, razão pela qual a primeira argumentação do réu não procede</w:t>
      </w:r>
      <w:r w:rsidR="008B14A7">
        <w:t xml:space="preserve"> nem influencia no deslinde da presente causa</w:t>
      </w:r>
      <w:r w:rsidR="003B20A9">
        <w:t>.</w:t>
      </w:r>
    </w:p>
    <w:p w14:paraId="28BC2945" w14:textId="41735420" w:rsidR="00B235CF" w:rsidRDefault="00D82778" w:rsidP="00C20D36">
      <w:pPr>
        <w:pStyle w:val="SemEspaamento"/>
      </w:pPr>
      <w:r>
        <w:t>Além disso, já se viu que o réu também humilhou Tailiny</w:t>
      </w:r>
      <w:r w:rsidR="00C20D36">
        <w:t xml:space="preserve"> e, </w:t>
      </w:r>
      <w:r w:rsidR="007B7A94">
        <w:t>para evitar repetição desnecessária</w:t>
      </w:r>
      <w:r w:rsidR="008B14A7">
        <w:t xml:space="preserve">, </w:t>
      </w:r>
      <w:r w:rsidR="008C16FA">
        <w:t xml:space="preserve">as autoras se reportam </w:t>
      </w:r>
      <w:r w:rsidR="006E117F">
        <w:t>aos fundamentos explicitados ao longo desta peça</w:t>
      </w:r>
      <w:r w:rsidR="008C16FA">
        <w:t xml:space="preserve"> e</w:t>
      </w:r>
      <w:r w:rsidR="004E6D4F">
        <w:t>, em especial</w:t>
      </w:r>
      <w:r w:rsidR="008C16FA">
        <w:t>,</w:t>
      </w:r>
      <w:r w:rsidR="004E6D4F">
        <w:t xml:space="preserve"> os do tópico II.4.2 e ao fato </w:t>
      </w:r>
      <w:r w:rsidR="00C20D36">
        <w:t xml:space="preserve">de </w:t>
      </w:r>
      <w:r w:rsidR="004E6D4F">
        <w:t>que o réu</w:t>
      </w:r>
      <w:r w:rsidR="00C866EB">
        <w:t xml:space="preserve"> chamou Tailiny de </w:t>
      </w:r>
      <w:r w:rsidR="00286FFB">
        <w:t xml:space="preserve">SAFADA </w:t>
      </w:r>
      <w:r w:rsidR="00C866EB">
        <w:t xml:space="preserve">e a acusou de </w:t>
      </w:r>
      <w:r w:rsidR="00C866EB" w:rsidRPr="00967FA5">
        <w:t>não ser filha de Zeferino</w:t>
      </w:r>
      <w:r w:rsidR="00C866EB">
        <w:t xml:space="preserve">, mas uma </w:t>
      </w:r>
      <w:r w:rsidR="00C866EB" w:rsidRPr="004D7A9F">
        <w:rPr>
          <w:u w:val="single"/>
        </w:rPr>
        <w:t>CRIADA</w:t>
      </w:r>
      <w:r w:rsidR="00286FFB">
        <w:t xml:space="preserve"> de seus pais</w:t>
      </w:r>
      <w:r w:rsidR="008C16FA">
        <w:t xml:space="preserve"> </w:t>
      </w:r>
      <w:r w:rsidR="008C16FA" w:rsidRPr="008C16FA">
        <w:rPr>
          <w:sz w:val="20"/>
          <w:szCs w:val="18"/>
        </w:rPr>
        <w:t>(evento 1, ATA8)</w:t>
      </w:r>
      <w:r w:rsidR="00C866EB">
        <w:t xml:space="preserve">. </w:t>
      </w:r>
    </w:p>
    <w:p w14:paraId="50A87987" w14:textId="73EA4144" w:rsidR="00EF1DE6" w:rsidRDefault="00EF1DE6" w:rsidP="00B235CF">
      <w:pPr>
        <w:pStyle w:val="SemEspaamento"/>
      </w:pPr>
      <w:r>
        <w:t xml:space="preserve">Assim, uma vez evidenciada a </w:t>
      </w:r>
      <w:r w:rsidR="00DF5702">
        <w:t xml:space="preserve">prática de diversos atos ilícitos pelo réu, </w:t>
      </w:r>
      <w:r w:rsidR="005722F9">
        <w:t xml:space="preserve">que geraram profundo abalo moral, </w:t>
      </w:r>
      <w:r w:rsidR="00DF5702">
        <w:t xml:space="preserve">a sua condenação à indenização pelos danos morais causados às autoras é medida de Justiça. </w:t>
      </w:r>
    </w:p>
    <w:p w14:paraId="71103058" w14:textId="77777777" w:rsidR="0056589E" w:rsidRDefault="0056589E" w:rsidP="0056589E">
      <w:pPr>
        <w:pStyle w:val="SemEspaamento"/>
        <w:numPr>
          <w:ilvl w:val="0"/>
          <w:numId w:val="0"/>
        </w:numPr>
        <w:ind w:firstLine="1701"/>
      </w:pPr>
    </w:p>
    <w:p w14:paraId="2A2BCE35" w14:textId="2B44BA4D" w:rsidR="0056589E" w:rsidRDefault="0056589E" w:rsidP="0056589E">
      <w:pPr>
        <w:pStyle w:val="Ttulo"/>
      </w:pPr>
      <w:r>
        <w:t xml:space="preserve">II.5 – </w:t>
      </w:r>
      <w:r w:rsidR="007E4051">
        <w:t>D</w:t>
      </w:r>
      <w:r w:rsidR="002574FD">
        <w:t>o tópico “</w:t>
      </w:r>
      <w:r w:rsidR="002574FD" w:rsidRPr="002574FD">
        <w:rPr>
          <w:i/>
          <w:iCs/>
        </w:rPr>
        <w:t xml:space="preserve">Quantum </w:t>
      </w:r>
      <w:r w:rsidR="002574FD" w:rsidRPr="00A80F9C">
        <w:t>Indenizatório</w:t>
      </w:r>
      <w:r w:rsidR="002574FD">
        <w:t>”</w:t>
      </w:r>
      <w:r w:rsidR="007D74BC">
        <w:t xml:space="preserve"> da peça defensiva</w:t>
      </w:r>
    </w:p>
    <w:p w14:paraId="5E4A1BD6" w14:textId="77777777" w:rsidR="0056589E" w:rsidRDefault="0056589E" w:rsidP="0056589E">
      <w:pPr>
        <w:pStyle w:val="SemEspaamento"/>
        <w:numPr>
          <w:ilvl w:val="0"/>
          <w:numId w:val="0"/>
        </w:numPr>
      </w:pPr>
    </w:p>
    <w:p w14:paraId="7F1DA165" w14:textId="29DAC745" w:rsidR="0056589E" w:rsidRDefault="00FD1ADE" w:rsidP="0056589E">
      <w:pPr>
        <w:pStyle w:val="SemEspaamento"/>
      </w:pPr>
      <w:r>
        <w:t>Na parte final da peça defensiva, o demandado</w:t>
      </w:r>
      <w:r w:rsidR="004F34B9">
        <w:t xml:space="preserve"> requer, subsidiariamente,</w:t>
      </w:r>
      <w:r w:rsidR="00B247CA">
        <w:t xml:space="preserve"> que a condenação seja com base </w:t>
      </w:r>
      <w:r w:rsidR="00512390">
        <w:t>nos princípios da razoabilidade e da equidade</w:t>
      </w:r>
      <w:r w:rsidR="004302CF">
        <w:t xml:space="preserve"> e que seja observada “</w:t>
      </w:r>
      <w:r w:rsidR="004302CF" w:rsidRPr="004302CF">
        <w:rPr>
          <w:i/>
          <w:iCs/>
        </w:rPr>
        <w:t>a necessidade das Autoras e a possibilidade do Réu</w:t>
      </w:r>
      <w:r w:rsidR="004302CF">
        <w:t>”</w:t>
      </w:r>
      <w:r w:rsidR="001674D1">
        <w:t xml:space="preserve"> </w:t>
      </w:r>
      <w:r w:rsidR="001674D1" w:rsidRPr="0091236E">
        <w:rPr>
          <w:sz w:val="20"/>
          <w:szCs w:val="18"/>
        </w:rPr>
        <w:t>(evento 19, PET1, p. 1</w:t>
      </w:r>
      <w:r w:rsidR="001674D1">
        <w:rPr>
          <w:sz w:val="20"/>
          <w:szCs w:val="18"/>
        </w:rPr>
        <w:t>3</w:t>
      </w:r>
      <w:r w:rsidR="001674D1" w:rsidRPr="0091236E">
        <w:rPr>
          <w:sz w:val="20"/>
          <w:szCs w:val="18"/>
        </w:rPr>
        <w:t>)</w:t>
      </w:r>
      <w:r w:rsidR="004302CF">
        <w:t>.</w:t>
      </w:r>
    </w:p>
    <w:p w14:paraId="270B722B" w14:textId="04C1358C" w:rsidR="004302CF" w:rsidRDefault="004302CF" w:rsidP="0056589E">
      <w:pPr>
        <w:pStyle w:val="SemEspaamento"/>
      </w:pPr>
      <w:r>
        <w:t xml:space="preserve">Pois bem. </w:t>
      </w:r>
    </w:p>
    <w:p w14:paraId="5FC15623" w14:textId="4D1B369F" w:rsidR="004302CF" w:rsidRDefault="009161DA" w:rsidP="0056589E">
      <w:pPr>
        <w:pStyle w:val="SemEspaamento"/>
      </w:pPr>
      <w:r>
        <w:t>Conforme registrado na</w:t>
      </w:r>
      <w:r w:rsidR="00081160">
        <w:t xml:space="preserve"> exordial, o </w:t>
      </w:r>
      <w:r w:rsidR="00081160">
        <w:rPr>
          <w:i/>
          <w:iCs/>
        </w:rPr>
        <w:t xml:space="preserve">quantum </w:t>
      </w:r>
      <w:r w:rsidR="00081160">
        <w:t>sugerido</w:t>
      </w:r>
      <w:r w:rsidR="00ED4356">
        <w:t xml:space="preserve">, de R$ 20.000,00 </w:t>
      </w:r>
      <w:r w:rsidR="00ED4356" w:rsidRPr="00387760">
        <w:rPr>
          <w:sz w:val="20"/>
          <w:szCs w:val="18"/>
        </w:rPr>
        <w:t>(vinte mil reais)</w:t>
      </w:r>
      <w:r w:rsidR="00ED4356">
        <w:t xml:space="preserve"> para cada demandante,</w:t>
      </w:r>
      <w:r w:rsidR="00081160">
        <w:t xml:space="preserve"> </w:t>
      </w:r>
      <w:r w:rsidR="00085DF1">
        <w:t>tem como desígnio a primazia pel</w:t>
      </w:r>
      <w:r w:rsidR="00A00A81">
        <w:t>a equidade e razoabilidade, pois leva em consideração</w:t>
      </w:r>
      <w:r w:rsidR="009E0D42">
        <w:t xml:space="preserve"> </w:t>
      </w:r>
      <w:r w:rsidR="00387760">
        <w:t xml:space="preserve">a </w:t>
      </w:r>
      <w:r w:rsidR="00085DF1" w:rsidRPr="00B16550">
        <w:rPr>
          <w:u w:val="single"/>
        </w:rPr>
        <w:t>enorme</w:t>
      </w:r>
      <w:r w:rsidR="00085DF1">
        <w:t xml:space="preserve"> </w:t>
      </w:r>
      <w:r w:rsidR="00085DF1" w:rsidRPr="00B16550">
        <w:rPr>
          <w:u w:val="single"/>
        </w:rPr>
        <w:t>gravidade</w:t>
      </w:r>
      <w:r w:rsidR="00085DF1">
        <w:t xml:space="preserve"> </w:t>
      </w:r>
      <w:r w:rsidR="00085DF1" w:rsidRPr="00B16550">
        <w:rPr>
          <w:u w:val="single"/>
        </w:rPr>
        <w:t>e</w:t>
      </w:r>
      <w:r w:rsidR="00085DF1">
        <w:t xml:space="preserve"> </w:t>
      </w:r>
      <w:r w:rsidR="00085DF1" w:rsidRPr="00B16550">
        <w:rPr>
          <w:u w:val="single"/>
        </w:rPr>
        <w:t>quantidade</w:t>
      </w:r>
      <w:r w:rsidR="00085DF1">
        <w:t xml:space="preserve"> </w:t>
      </w:r>
      <w:r w:rsidR="00085DF1" w:rsidRPr="00B16550">
        <w:rPr>
          <w:u w:val="single"/>
        </w:rPr>
        <w:t>dos</w:t>
      </w:r>
      <w:r w:rsidR="00085DF1">
        <w:t xml:space="preserve"> </w:t>
      </w:r>
      <w:r w:rsidR="00085DF1" w:rsidRPr="00B16550">
        <w:rPr>
          <w:u w:val="single"/>
        </w:rPr>
        <w:t>atos</w:t>
      </w:r>
      <w:r w:rsidR="00085DF1">
        <w:t xml:space="preserve"> </w:t>
      </w:r>
      <w:r w:rsidR="00085DF1" w:rsidRPr="00B16550">
        <w:rPr>
          <w:u w:val="single"/>
        </w:rPr>
        <w:t>ilícitos</w:t>
      </w:r>
      <w:r w:rsidR="00085DF1">
        <w:t xml:space="preserve"> praticados</w:t>
      </w:r>
      <w:r w:rsidR="00B16550">
        <w:t xml:space="preserve"> pelo réu</w:t>
      </w:r>
      <w:r w:rsidR="00085DF1">
        <w:t xml:space="preserve">, já </w:t>
      </w:r>
      <w:r w:rsidR="009E0D42">
        <w:t xml:space="preserve">que </w:t>
      </w:r>
      <w:r w:rsidR="00B16550">
        <w:t xml:space="preserve">ele </w:t>
      </w:r>
      <w:r w:rsidR="009E0D42">
        <w:t xml:space="preserve">proferiu pelo menos </w:t>
      </w:r>
      <w:r w:rsidR="008467DD">
        <w:t xml:space="preserve">10 ofensas, acusações e humilhações contra Ivanir e, no mínimo, </w:t>
      </w:r>
      <w:r w:rsidR="009E0D42">
        <w:t xml:space="preserve">8 humilhações e insultos </w:t>
      </w:r>
      <w:r w:rsidR="00FA0AD4">
        <w:t xml:space="preserve">contra </w:t>
      </w:r>
      <w:r w:rsidR="009E0D42">
        <w:t>Tailiny</w:t>
      </w:r>
      <w:r w:rsidR="00387760">
        <w:t xml:space="preserve">, inclusive chamando-a de CRIADA e </w:t>
      </w:r>
      <w:r w:rsidR="00265BDF">
        <w:t>SAFADA</w:t>
      </w:r>
      <w:r w:rsidR="008467DD">
        <w:t>.</w:t>
      </w:r>
    </w:p>
    <w:p w14:paraId="77547242" w14:textId="2FC2DC66" w:rsidR="008467DD" w:rsidRDefault="00387760" w:rsidP="0056589E">
      <w:pPr>
        <w:pStyle w:val="SemEspaamento"/>
      </w:pPr>
      <w:r>
        <w:t>No mais,</w:t>
      </w:r>
      <w:r w:rsidR="00666608">
        <w:t xml:space="preserve"> como se extrai da procuração juntada na contestação</w:t>
      </w:r>
      <w:r w:rsidR="00E3512F">
        <w:t xml:space="preserve"> </w:t>
      </w:r>
      <w:r w:rsidR="00E3512F" w:rsidRPr="00E3512F">
        <w:rPr>
          <w:sz w:val="20"/>
          <w:szCs w:val="18"/>
        </w:rPr>
        <w:t>(evento 19, PROC2)</w:t>
      </w:r>
      <w:r w:rsidR="00666608">
        <w:t xml:space="preserve">, o </w:t>
      </w:r>
      <w:r w:rsidR="00E3512F">
        <w:t xml:space="preserve">próprio </w:t>
      </w:r>
      <w:r w:rsidR="00666608">
        <w:t xml:space="preserve">demandado </w:t>
      </w:r>
      <w:r w:rsidR="00E3512F">
        <w:t xml:space="preserve">confessa que </w:t>
      </w:r>
      <w:r w:rsidR="00666608">
        <w:t>é comerciante</w:t>
      </w:r>
      <w:r w:rsidR="00D462EE">
        <w:t xml:space="preserve"> </w:t>
      </w:r>
      <w:r w:rsidR="00D462EE" w:rsidRPr="00D462EE">
        <w:rPr>
          <w:sz w:val="20"/>
          <w:szCs w:val="18"/>
        </w:rPr>
        <w:t>(</w:t>
      </w:r>
      <w:r w:rsidR="00666608" w:rsidRPr="00D462EE">
        <w:rPr>
          <w:sz w:val="20"/>
          <w:szCs w:val="18"/>
        </w:rPr>
        <w:t>empresário</w:t>
      </w:r>
      <w:r w:rsidR="00D462EE" w:rsidRPr="00D462EE">
        <w:rPr>
          <w:sz w:val="20"/>
          <w:szCs w:val="18"/>
        </w:rPr>
        <w:t>)</w:t>
      </w:r>
      <w:r w:rsidR="00666608">
        <w:t xml:space="preserve">, de modo </w:t>
      </w:r>
      <w:r w:rsidR="007D74BC">
        <w:t>a evidenciar que possui plenas condições de arcar com o pagamento dos danos causados</w:t>
      </w:r>
      <w:r w:rsidR="00E3512F">
        <w:t xml:space="preserve">, razão pela qual não há óbice </w:t>
      </w:r>
      <w:r w:rsidR="00B67ECE">
        <w:t>para a condenação no valor pleiteado</w:t>
      </w:r>
      <w:r w:rsidR="007D74BC">
        <w:t>.</w:t>
      </w:r>
    </w:p>
    <w:p w14:paraId="7F6752D6" w14:textId="77777777" w:rsidR="00B235CF" w:rsidRDefault="00B235CF" w:rsidP="00E6242C">
      <w:pPr>
        <w:pStyle w:val="SemEspaamento"/>
        <w:numPr>
          <w:ilvl w:val="0"/>
          <w:numId w:val="0"/>
        </w:numPr>
        <w:ind w:left="1701"/>
      </w:pPr>
    </w:p>
    <w:p w14:paraId="6548CF76" w14:textId="127CE194" w:rsidR="007D74BC" w:rsidRDefault="007D74BC" w:rsidP="007D74BC">
      <w:pPr>
        <w:pStyle w:val="Ttulo"/>
      </w:pPr>
      <w:r>
        <w:t xml:space="preserve">II.6 – </w:t>
      </w:r>
      <w:r w:rsidR="008B2B89">
        <w:t xml:space="preserve">Improcedência do </w:t>
      </w:r>
      <w:r>
        <w:t>tópico “</w:t>
      </w:r>
      <w:r w:rsidR="008B2B89">
        <w:t>Indenização por danos morais</w:t>
      </w:r>
      <w:r>
        <w:t xml:space="preserve">” </w:t>
      </w:r>
    </w:p>
    <w:p w14:paraId="5A2F0E13" w14:textId="77777777" w:rsidR="007D74BC" w:rsidRDefault="007D74BC" w:rsidP="00E6242C">
      <w:pPr>
        <w:pStyle w:val="SemEspaamento"/>
        <w:numPr>
          <w:ilvl w:val="0"/>
          <w:numId w:val="0"/>
        </w:numPr>
        <w:ind w:left="1701"/>
      </w:pPr>
    </w:p>
    <w:p w14:paraId="7EEF4CD4" w14:textId="085E9CD3" w:rsidR="006661DF" w:rsidRDefault="008B2B89" w:rsidP="008B2B89">
      <w:pPr>
        <w:pStyle w:val="SemEspaamento"/>
      </w:pPr>
      <w:r>
        <w:t>Uma vez mais, Excelência, o réu</w:t>
      </w:r>
      <w:r w:rsidR="00065252">
        <w:t xml:space="preserve"> </w:t>
      </w:r>
      <w:r w:rsidR="001C0CA8">
        <w:t xml:space="preserve">alega </w:t>
      </w:r>
      <w:r w:rsidR="00065252">
        <w:t>que não haveria possibilidade de responsabilização civil pelos seus atos</w:t>
      </w:r>
      <w:r w:rsidR="00F947D3">
        <w:t>, que, no seu entender, não seriam ilícitos</w:t>
      </w:r>
      <w:r w:rsidR="001C0CA8">
        <w:t>, o que não procede, conforme já demonstrado exaustivamente ao longo desta petição</w:t>
      </w:r>
      <w:r w:rsidR="004D7A9F">
        <w:t xml:space="preserve"> </w:t>
      </w:r>
      <w:r w:rsidR="004D7A9F" w:rsidRPr="0091236E">
        <w:rPr>
          <w:sz w:val="20"/>
          <w:szCs w:val="18"/>
        </w:rPr>
        <w:t>(evento 19, PET1, p. 1</w:t>
      </w:r>
      <w:r w:rsidR="004D7A9F">
        <w:rPr>
          <w:sz w:val="20"/>
          <w:szCs w:val="18"/>
        </w:rPr>
        <w:t>3/14</w:t>
      </w:r>
      <w:r w:rsidR="004D7A9F" w:rsidRPr="0091236E">
        <w:rPr>
          <w:sz w:val="20"/>
          <w:szCs w:val="18"/>
        </w:rPr>
        <w:t>)</w:t>
      </w:r>
      <w:r w:rsidR="001C0CA8">
        <w:t>.</w:t>
      </w:r>
      <w:r w:rsidR="00FC2895">
        <w:t xml:space="preserve"> </w:t>
      </w:r>
    </w:p>
    <w:p w14:paraId="3A965395" w14:textId="4E1EDCF7" w:rsidR="008B2B89" w:rsidRDefault="00FC2895" w:rsidP="008B2B89">
      <w:pPr>
        <w:pStyle w:val="SemEspaamento"/>
      </w:pPr>
      <w:r>
        <w:t>Vale frisar</w:t>
      </w:r>
      <w:r w:rsidR="006661DF">
        <w:t>, a título de exemplo,</w:t>
      </w:r>
      <w:r>
        <w:t xml:space="preserve"> que o próprio </w:t>
      </w:r>
      <w:r w:rsidR="00876A91">
        <w:t>réu veiculou diversos xingamentos e ofensas humilhantes, como a afirmação de que as autoras, esposa e filha, não seriam família do falecido Zeferino</w:t>
      </w:r>
      <w:r w:rsidR="00B069A9">
        <w:t xml:space="preserve"> e que Tailiny seria uma CRIADA</w:t>
      </w:r>
      <w:r w:rsidR="00C7438E">
        <w:t xml:space="preserve"> e SAFADA</w:t>
      </w:r>
      <w:r w:rsidR="00876A91">
        <w:t>, o que já comprova o ato ilícito praticado</w:t>
      </w:r>
      <w:r w:rsidR="006661DF">
        <w:t xml:space="preserve"> e </w:t>
      </w:r>
      <w:r w:rsidR="00990394">
        <w:t>a insubsistência dessa argumentação</w:t>
      </w:r>
      <w:r w:rsidR="00876A91">
        <w:t>.</w:t>
      </w:r>
    </w:p>
    <w:p w14:paraId="0619AF93" w14:textId="1FD6A9BF" w:rsidR="001C0CA8" w:rsidRDefault="00873DA1" w:rsidP="00990394">
      <w:pPr>
        <w:pStyle w:val="SemEspaamento"/>
      </w:pPr>
      <w:r>
        <w:t xml:space="preserve">Além disso, o demandado </w:t>
      </w:r>
      <w:r w:rsidR="00FC2895">
        <w:t>deduz pedido contraposto contra a segunda autora, que será devidamente contestado no tópico III desta peça.</w:t>
      </w:r>
    </w:p>
    <w:p w14:paraId="2FCB8701" w14:textId="77777777" w:rsidR="00990394" w:rsidRDefault="00990394" w:rsidP="00E6242C">
      <w:pPr>
        <w:pStyle w:val="SemEspaamento"/>
        <w:numPr>
          <w:ilvl w:val="0"/>
          <w:numId w:val="0"/>
        </w:numPr>
        <w:ind w:left="1701"/>
      </w:pPr>
    </w:p>
    <w:p w14:paraId="3C012098" w14:textId="7B337FDF" w:rsidR="00990394" w:rsidRDefault="00990394" w:rsidP="00990394">
      <w:pPr>
        <w:pStyle w:val="Ttulo"/>
      </w:pPr>
      <w:r>
        <w:t>II.7 – Do tópico “da condenação em honorários de sucumbência”</w:t>
      </w:r>
    </w:p>
    <w:p w14:paraId="6119994F" w14:textId="77777777" w:rsidR="00990394" w:rsidRDefault="00990394" w:rsidP="00E6242C">
      <w:pPr>
        <w:pStyle w:val="SemEspaamento"/>
        <w:numPr>
          <w:ilvl w:val="0"/>
          <w:numId w:val="0"/>
        </w:numPr>
        <w:ind w:left="1701"/>
      </w:pPr>
    </w:p>
    <w:p w14:paraId="514EFA1A" w14:textId="77777777" w:rsidR="00EA58D1" w:rsidRDefault="00505EF7" w:rsidP="00990394">
      <w:pPr>
        <w:pStyle w:val="SemEspaamento"/>
      </w:pPr>
      <w:r>
        <w:t>Neste tópico, o réu</w:t>
      </w:r>
      <w:r w:rsidR="008B5B20">
        <w:t xml:space="preserve"> </w:t>
      </w:r>
      <w:r w:rsidR="002D2805">
        <w:t xml:space="preserve">sustenta, em síntese, que seria incabível </w:t>
      </w:r>
      <w:r w:rsidR="008B5B20">
        <w:t xml:space="preserve">a </w:t>
      </w:r>
      <w:r w:rsidR="002D2805">
        <w:t xml:space="preserve">condenação em honorários de sucumbência, </w:t>
      </w:r>
      <w:r w:rsidR="001674D1">
        <w:t>ao argumento de que “</w:t>
      </w:r>
      <w:r w:rsidR="001674D1" w:rsidRPr="001674D1">
        <w:rPr>
          <w:i/>
          <w:iCs/>
        </w:rPr>
        <w:t>a ação foi ajuizada no Juizado Especial da Comarca de Joaçaba</w:t>
      </w:r>
      <w:r w:rsidR="001674D1">
        <w:t>”</w:t>
      </w:r>
      <w:r w:rsidR="004D7A9F">
        <w:t xml:space="preserve"> </w:t>
      </w:r>
      <w:r w:rsidR="004D7A9F" w:rsidRPr="0091236E">
        <w:rPr>
          <w:sz w:val="20"/>
          <w:szCs w:val="18"/>
        </w:rPr>
        <w:t>(evento 19, PET1, p. 1</w:t>
      </w:r>
      <w:r w:rsidR="004D7A9F">
        <w:rPr>
          <w:sz w:val="20"/>
          <w:szCs w:val="18"/>
        </w:rPr>
        <w:t>4/15</w:t>
      </w:r>
      <w:r w:rsidR="004D7A9F" w:rsidRPr="0091236E">
        <w:rPr>
          <w:sz w:val="20"/>
          <w:szCs w:val="18"/>
        </w:rPr>
        <w:t>)</w:t>
      </w:r>
      <w:r w:rsidR="001674D1">
        <w:t>.</w:t>
      </w:r>
      <w:r w:rsidR="00F65E3B">
        <w:t xml:space="preserve"> </w:t>
      </w:r>
    </w:p>
    <w:p w14:paraId="14844079" w14:textId="622A6AFB" w:rsidR="004D7A9F" w:rsidRDefault="00DF60A3" w:rsidP="00990394">
      <w:pPr>
        <w:pStyle w:val="SemEspaamento"/>
      </w:pPr>
      <w:r>
        <w:t>No entanto</w:t>
      </w:r>
      <w:r w:rsidR="004D7A9F">
        <w:t xml:space="preserve">, </w:t>
      </w:r>
      <w:r>
        <w:t xml:space="preserve">ao contrário do que tenta fazer crer </w:t>
      </w:r>
      <w:r w:rsidR="00C229A4">
        <w:t xml:space="preserve">o demandado, </w:t>
      </w:r>
      <w:r>
        <w:t>esta demanda tramita perante o procedimento comum ordinário</w:t>
      </w:r>
      <w:r w:rsidR="00C229A4">
        <w:t xml:space="preserve">, ou seja, a via eleita pelas autoras não é a do juizado especial cível. Portanto, não há como acolher a tese de que a condenação por honorários de sucumbência seria incabível, </w:t>
      </w:r>
      <w:r w:rsidR="006658F8">
        <w:t>já que se está diante da aplicação</w:t>
      </w:r>
      <w:r w:rsidR="00C229A4">
        <w:t xml:space="preserve"> do art. 85 </w:t>
      </w:r>
      <w:r w:rsidR="006658F8">
        <w:t xml:space="preserve">e seguintes </w:t>
      </w:r>
      <w:r w:rsidR="00C229A4">
        <w:t>do CPC.</w:t>
      </w:r>
    </w:p>
    <w:p w14:paraId="56B40552" w14:textId="11EA1DBD" w:rsidR="00AE363B" w:rsidRDefault="00DF60A3" w:rsidP="00B02B53">
      <w:pPr>
        <w:pStyle w:val="SemEspaamento"/>
      </w:pPr>
      <w:r>
        <w:t xml:space="preserve">No mais, </w:t>
      </w:r>
      <w:r w:rsidR="00C229A4">
        <w:t xml:space="preserve">o réu </w:t>
      </w:r>
      <w:r>
        <w:t xml:space="preserve">ainda deduz novo pedido contraposto, no valor de R$ 8.000,00 </w:t>
      </w:r>
      <w:r w:rsidRPr="00C229A4">
        <w:rPr>
          <w:sz w:val="20"/>
          <w:szCs w:val="18"/>
        </w:rPr>
        <w:t>(oito mil reais)</w:t>
      </w:r>
      <w:r>
        <w:t>, para cobrir os seus “</w:t>
      </w:r>
      <w:r w:rsidRPr="00C229A4">
        <w:rPr>
          <w:i/>
          <w:iCs/>
        </w:rPr>
        <w:t>gastos com a defesa</w:t>
      </w:r>
      <w:r>
        <w:t>”</w:t>
      </w:r>
      <w:r w:rsidR="00A61E0B">
        <w:t xml:space="preserve"> </w:t>
      </w:r>
      <w:r w:rsidR="00A61E0B" w:rsidRPr="0091236E">
        <w:rPr>
          <w:sz w:val="20"/>
          <w:szCs w:val="18"/>
        </w:rPr>
        <w:t>(evento 19, PET1, p.</w:t>
      </w:r>
      <w:r w:rsidR="00F2387F">
        <w:rPr>
          <w:sz w:val="20"/>
          <w:szCs w:val="18"/>
        </w:rPr>
        <w:t xml:space="preserve"> </w:t>
      </w:r>
      <w:r w:rsidR="00A61E0B">
        <w:rPr>
          <w:sz w:val="20"/>
          <w:szCs w:val="18"/>
        </w:rPr>
        <w:t>14</w:t>
      </w:r>
      <w:r w:rsidR="00A61E0B" w:rsidRPr="0091236E">
        <w:rPr>
          <w:sz w:val="20"/>
          <w:szCs w:val="18"/>
        </w:rPr>
        <w:t>)</w:t>
      </w:r>
      <w:r>
        <w:t xml:space="preserve">, que será abordado no tópico </w:t>
      </w:r>
      <w:r w:rsidR="00A61E0B">
        <w:t xml:space="preserve">III </w:t>
      </w:r>
      <w:r>
        <w:t>desta réplica.</w:t>
      </w:r>
    </w:p>
    <w:p w14:paraId="1AD4F1DE" w14:textId="77777777" w:rsidR="00B02B53" w:rsidRPr="00B02B53" w:rsidRDefault="00B02B53" w:rsidP="00B02B53">
      <w:pPr>
        <w:pStyle w:val="Ttulo2"/>
      </w:pPr>
    </w:p>
    <w:p w14:paraId="7F86414D" w14:textId="1279CB47" w:rsidR="00F2387F" w:rsidRDefault="00F2387F" w:rsidP="00F2387F">
      <w:pPr>
        <w:pStyle w:val="Ttulo"/>
      </w:pPr>
      <w:r>
        <w:t>II.8 – Do tópico “considerações finais”</w:t>
      </w:r>
    </w:p>
    <w:p w14:paraId="1D801351" w14:textId="77777777" w:rsidR="00F2387F" w:rsidRDefault="00F2387F" w:rsidP="00E6242C">
      <w:pPr>
        <w:pStyle w:val="SemEspaamento"/>
        <w:numPr>
          <w:ilvl w:val="0"/>
          <w:numId w:val="0"/>
        </w:numPr>
        <w:ind w:left="1701"/>
      </w:pPr>
    </w:p>
    <w:p w14:paraId="65FF83CB" w14:textId="6F3BF3E6" w:rsidR="00F2387F" w:rsidRDefault="0043005B" w:rsidP="00F2387F">
      <w:pPr>
        <w:pStyle w:val="SemEspaamento"/>
      </w:pPr>
      <w:r>
        <w:t>Neste último tópico, o demandado se restringe a</w:t>
      </w:r>
      <w:r w:rsidR="00A12F54">
        <w:t xml:space="preserve"> discorrer sobre a forma de atuação do</w:t>
      </w:r>
      <w:r w:rsidR="00354F42">
        <w:t>s dignos Magistrados e da prestação jurisdicional, alegando, ademais, que se espera “</w:t>
      </w:r>
      <w:r w:rsidR="00354F42" w:rsidRPr="00354F42">
        <w:rPr>
          <w:i/>
          <w:iCs/>
        </w:rPr>
        <w:t>que do judiciário não saiam decisões que interessem apenas para atender anseios e interesses vingativos</w:t>
      </w:r>
      <w:r w:rsidR="00354F42">
        <w:t xml:space="preserve">” </w:t>
      </w:r>
      <w:r w:rsidR="00354F42" w:rsidRPr="0091236E">
        <w:rPr>
          <w:sz w:val="20"/>
          <w:szCs w:val="18"/>
        </w:rPr>
        <w:t>(evento 19, PET1, p.</w:t>
      </w:r>
      <w:r w:rsidR="00354F42">
        <w:rPr>
          <w:sz w:val="20"/>
          <w:szCs w:val="18"/>
        </w:rPr>
        <w:t xml:space="preserve"> 15/16</w:t>
      </w:r>
      <w:r w:rsidR="00354F42" w:rsidRPr="0091236E">
        <w:rPr>
          <w:sz w:val="20"/>
          <w:szCs w:val="18"/>
        </w:rPr>
        <w:t>)</w:t>
      </w:r>
      <w:r w:rsidR="00354F42">
        <w:t>.</w:t>
      </w:r>
    </w:p>
    <w:p w14:paraId="6C7C8AF1" w14:textId="04E5BBB9" w:rsidR="00354F42" w:rsidRDefault="00354F42" w:rsidP="00F2387F">
      <w:pPr>
        <w:pStyle w:val="SemEspaamento"/>
      </w:pPr>
      <w:r>
        <w:t>Pois bem. Ao contrato do que insiste e tenta induzir o demandado, já se viu que não se está diante de</w:t>
      </w:r>
      <w:r w:rsidR="00167F03">
        <w:t xml:space="preserve"> caso que tem como objetivo a vingança ou o locupletamento ilícito, mas a busca pela responsabilização civil em decorrência dos atos ilícitos praticados por Sérgio</w:t>
      </w:r>
      <w:r w:rsidR="00C96824">
        <w:t xml:space="preserve">, que </w:t>
      </w:r>
      <w:r w:rsidR="008136E4">
        <w:t>violaram a honra e a</w:t>
      </w:r>
      <w:r w:rsidR="00FF3003">
        <w:t>tingiram profundamente a</w:t>
      </w:r>
      <w:r w:rsidR="008136E4">
        <w:t xml:space="preserve"> moral</w:t>
      </w:r>
      <w:r w:rsidR="00FF3003" w:rsidRPr="00FF3003">
        <w:t xml:space="preserve"> </w:t>
      </w:r>
      <w:r w:rsidR="00FF3003">
        <w:t>das autoras</w:t>
      </w:r>
      <w:r w:rsidR="008136E4">
        <w:t>, além de abal</w:t>
      </w:r>
      <w:r w:rsidR="00FF3003">
        <w:t>á-las</w:t>
      </w:r>
      <w:r w:rsidR="008136E4">
        <w:t xml:space="preserve"> psicologicamente</w:t>
      </w:r>
      <w:r w:rsidR="008E1DCB">
        <w:t>, justamente no momento em que estavam de luto pela perda do</w:t>
      </w:r>
      <w:r w:rsidR="001B0893">
        <w:t xml:space="preserve"> arrimo da família</w:t>
      </w:r>
      <w:r w:rsidR="00D309B4">
        <w:t>, o que</w:t>
      </w:r>
      <w:r w:rsidR="000D584C">
        <w:t xml:space="preserve"> restou comprovado, inclusive, no laudo psicológico de Tailiny juntado à inicial </w:t>
      </w:r>
      <w:r w:rsidR="000D584C" w:rsidRPr="00E05840">
        <w:rPr>
          <w:sz w:val="20"/>
          <w:szCs w:val="18"/>
        </w:rPr>
        <w:t>(evento 1,</w:t>
      </w:r>
      <w:r w:rsidR="00E05840" w:rsidRPr="00E05840">
        <w:rPr>
          <w:sz w:val="20"/>
          <w:szCs w:val="18"/>
        </w:rPr>
        <w:t xml:space="preserve"> LAUDO10)</w:t>
      </w:r>
      <w:r w:rsidR="00FF3003">
        <w:t>.</w:t>
      </w:r>
      <w:r w:rsidR="00B17EC0">
        <w:t xml:space="preserve"> </w:t>
      </w:r>
    </w:p>
    <w:p w14:paraId="04C9B2F0" w14:textId="77777777" w:rsidR="00B17EC0" w:rsidRPr="00D309B4" w:rsidRDefault="00B17EC0" w:rsidP="003F1757">
      <w:pPr>
        <w:pStyle w:val="SemEspaamento"/>
        <w:numPr>
          <w:ilvl w:val="0"/>
          <w:numId w:val="0"/>
        </w:numPr>
        <w:ind w:left="1701"/>
      </w:pPr>
    </w:p>
    <w:p w14:paraId="536E9B63" w14:textId="64073D5B" w:rsidR="00EE3B7E" w:rsidRDefault="00EE3B7E" w:rsidP="00EE3B7E">
      <w:pPr>
        <w:pStyle w:val="Ttulo"/>
      </w:pPr>
      <w:r>
        <w:t>III –</w:t>
      </w:r>
      <w:r w:rsidR="00040CB9">
        <w:t xml:space="preserve"> </w:t>
      </w:r>
      <w:r w:rsidR="006B066D">
        <w:t>CONTESTAÇÕES</w:t>
      </w:r>
      <w:r>
        <w:t xml:space="preserve"> AOS PEDIDOS CONTRAPOSTOS DEDUZIDO</w:t>
      </w:r>
      <w:r w:rsidR="006B066D">
        <w:t>S</w:t>
      </w:r>
      <w:r>
        <w:t xml:space="preserve"> PELO RÉU</w:t>
      </w:r>
    </w:p>
    <w:p w14:paraId="554BF776" w14:textId="034A0F00" w:rsidR="00EE3B7E" w:rsidRDefault="00EE3B7E" w:rsidP="00EE3B7E">
      <w:pPr>
        <w:pStyle w:val="Ttulo"/>
      </w:pPr>
      <w:r>
        <w:t>III.1 –</w:t>
      </w:r>
      <w:r w:rsidR="005D177A">
        <w:t xml:space="preserve"> Preliminarmente:</w:t>
      </w:r>
      <w:r>
        <w:t xml:space="preserve"> </w:t>
      </w:r>
      <w:r w:rsidR="005D177A">
        <w:t>e</w:t>
      </w:r>
      <w:r>
        <w:t>rro grosseiro</w:t>
      </w:r>
      <w:r w:rsidR="003F1757">
        <w:t>, ausência de dialeticidade</w:t>
      </w:r>
      <w:r>
        <w:t xml:space="preserve"> e a impossibilidade de acolhimento d</w:t>
      </w:r>
      <w:r w:rsidR="005D177A">
        <w:t>e</w:t>
      </w:r>
      <w:r>
        <w:t xml:space="preserve"> pedido contraposto no procedimento comum ordinário</w:t>
      </w:r>
    </w:p>
    <w:p w14:paraId="5E61432E" w14:textId="77777777" w:rsidR="00EE3B7E" w:rsidRDefault="00EE3B7E" w:rsidP="003F1757">
      <w:pPr>
        <w:pStyle w:val="SemEspaamento"/>
        <w:numPr>
          <w:ilvl w:val="0"/>
          <w:numId w:val="0"/>
        </w:numPr>
        <w:ind w:firstLine="1701"/>
      </w:pPr>
    </w:p>
    <w:p w14:paraId="545B2955" w14:textId="4E655CC1" w:rsidR="00EE3B7E" w:rsidRDefault="00E72F76" w:rsidP="00EE3B7E">
      <w:pPr>
        <w:pStyle w:val="SemEspaamento"/>
      </w:pPr>
      <w:r>
        <w:t xml:space="preserve">Conforme adiantado, ao </w:t>
      </w:r>
      <w:r w:rsidR="00F9417C">
        <w:t>lo</w:t>
      </w:r>
      <w:r>
        <w:t>n</w:t>
      </w:r>
      <w:r w:rsidR="00F9417C">
        <w:t>go da</w:t>
      </w:r>
      <w:r w:rsidR="00EE3B7E">
        <w:t xml:space="preserve"> peça defensiva</w:t>
      </w:r>
      <w:r w:rsidR="003F3054">
        <w:t xml:space="preserve"> o demandado deduz</w:t>
      </w:r>
      <w:r w:rsidR="00F9417C">
        <w:t>,</w:t>
      </w:r>
      <w:r w:rsidR="00F9417C" w:rsidRPr="00F9417C">
        <w:t xml:space="preserve"> </w:t>
      </w:r>
      <w:r w:rsidR="00F9417C">
        <w:t>também,</w:t>
      </w:r>
      <w:r w:rsidR="003F3054">
        <w:t xml:space="preserve"> </w:t>
      </w:r>
      <w:r w:rsidR="001B0893">
        <w:t>três</w:t>
      </w:r>
      <w:r w:rsidR="003F3054">
        <w:t xml:space="preserve"> pedidos contrapostos,</w:t>
      </w:r>
      <w:r w:rsidR="00EE3B7E">
        <w:t xml:space="preserve"> </w:t>
      </w:r>
      <w:r w:rsidR="003F3054">
        <w:t xml:space="preserve">sendo o primeiro </w:t>
      </w:r>
      <w:r w:rsidR="00EE3B7E">
        <w:t xml:space="preserve">na parte relacionada à litigância de má-fé, pleiteando a condenação de Ivanir ao pagamento de </w:t>
      </w:r>
      <w:r w:rsidR="000109E6">
        <w:t xml:space="preserve">indenização de </w:t>
      </w:r>
      <w:r w:rsidR="00EE3B7E">
        <w:t xml:space="preserve">R$ 20.000,00 </w:t>
      </w:r>
      <w:r w:rsidR="00EE3B7E" w:rsidRPr="00EE3B7E">
        <w:rPr>
          <w:sz w:val="20"/>
          <w:szCs w:val="18"/>
        </w:rPr>
        <w:t>(vinte mil reais)</w:t>
      </w:r>
      <w:r w:rsidR="00EE3B7E">
        <w:t xml:space="preserve">, sob a </w:t>
      </w:r>
      <w:r>
        <w:t xml:space="preserve">singela </w:t>
      </w:r>
      <w:r w:rsidR="00EE3B7E">
        <w:t>alegação de que “</w:t>
      </w:r>
      <w:r w:rsidR="00EE3B7E" w:rsidRPr="00EE3B7E">
        <w:rPr>
          <w:i/>
          <w:iCs/>
        </w:rPr>
        <w:t>Ivanir vinha causando constrangimentos ao réu</w:t>
      </w:r>
      <w:r w:rsidR="00EE3B7E">
        <w:t>”, na hipótese de não ser “</w:t>
      </w:r>
      <w:r w:rsidR="00EE3B7E" w:rsidRPr="00EE3B7E">
        <w:rPr>
          <w:i/>
          <w:iCs/>
        </w:rPr>
        <w:t>plausível o pedido e considerando-se que em sede de Juizado Especial não cabe RECONVENÇÃO</w:t>
      </w:r>
      <w:r w:rsidR="00EE3B7E">
        <w:t>”</w:t>
      </w:r>
      <w:r w:rsidR="00EE3B7E" w:rsidRPr="00EE3B7E">
        <w:rPr>
          <w:sz w:val="20"/>
          <w:szCs w:val="18"/>
        </w:rPr>
        <w:t xml:space="preserve"> (evento 19, PET1, p. 6/7)</w:t>
      </w:r>
      <w:r w:rsidR="00EE3B7E">
        <w:t>.</w:t>
      </w:r>
    </w:p>
    <w:p w14:paraId="5327FFDC" w14:textId="0242AC98" w:rsidR="00733758" w:rsidRDefault="001B0893" w:rsidP="00EE3B7E">
      <w:pPr>
        <w:pStyle w:val="SemEspaamento"/>
      </w:pPr>
      <w:r>
        <w:t>N</w:t>
      </w:r>
      <w:r w:rsidR="000109E6">
        <w:t>a parte</w:t>
      </w:r>
      <w:r w:rsidR="00EE3B7E">
        <w:t xml:space="preserve"> relativ</w:t>
      </w:r>
      <w:r w:rsidR="000109E6">
        <w:t>a</w:t>
      </w:r>
      <w:r w:rsidR="00EE3B7E">
        <w:t xml:space="preserve"> à indenização por danos morais, o réu também deduz pedido contraposto contra Tailiny, requerendo a sua condenação ao pagamento de R$ 20.000,00 </w:t>
      </w:r>
      <w:r w:rsidR="00EE3B7E" w:rsidRPr="003F3054">
        <w:rPr>
          <w:sz w:val="20"/>
          <w:szCs w:val="18"/>
        </w:rPr>
        <w:t>(vinte mil reais)</w:t>
      </w:r>
      <w:r w:rsidR="00EE3B7E">
        <w:t>, “</w:t>
      </w:r>
      <w:r w:rsidR="00EE3B7E" w:rsidRPr="003F3054">
        <w:rPr>
          <w:i/>
          <w:iCs/>
        </w:rPr>
        <w:t>nos mesmos moldes e fundamentos anteriormente mencionados e fundamentados no corpo desta peça defensiva</w:t>
      </w:r>
      <w:r w:rsidR="00EE3B7E">
        <w:t xml:space="preserve">” </w:t>
      </w:r>
      <w:r w:rsidR="00EE3B7E" w:rsidRPr="003F3054">
        <w:rPr>
          <w:sz w:val="20"/>
          <w:szCs w:val="18"/>
        </w:rPr>
        <w:t>(evento 19, PET1, p. 13/14)</w:t>
      </w:r>
      <w:r w:rsidR="00EE3B7E">
        <w:t>.</w:t>
      </w:r>
    </w:p>
    <w:p w14:paraId="39FCC50A" w14:textId="44FD9344" w:rsidR="004C711B" w:rsidRDefault="004C711B" w:rsidP="00EE3B7E">
      <w:pPr>
        <w:pStyle w:val="SemEspaamento"/>
      </w:pPr>
      <w:r>
        <w:t xml:space="preserve">Por fim, </w:t>
      </w:r>
      <w:r w:rsidR="00353EB4">
        <w:t xml:space="preserve">Sérgio </w:t>
      </w:r>
      <w:r>
        <w:t>ainda deduz novo pedido contraposto, no mo</w:t>
      </w:r>
      <w:r w:rsidR="00C23726">
        <w:t xml:space="preserve">ntante de R$ 8.000,00 </w:t>
      </w:r>
      <w:r w:rsidR="00C23726" w:rsidRPr="00D25447">
        <w:rPr>
          <w:sz w:val="20"/>
          <w:szCs w:val="18"/>
        </w:rPr>
        <w:t>(oito mil reais)</w:t>
      </w:r>
      <w:r w:rsidR="00C23726">
        <w:t xml:space="preserve">, para </w:t>
      </w:r>
      <w:r w:rsidR="00D25447">
        <w:t>“</w:t>
      </w:r>
      <w:r w:rsidR="00C23726" w:rsidRPr="00D25447">
        <w:rPr>
          <w:i/>
          <w:iCs/>
        </w:rPr>
        <w:t>su</w:t>
      </w:r>
      <w:r w:rsidR="00D25447" w:rsidRPr="00D25447">
        <w:rPr>
          <w:i/>
          <w:iCs/>
        </w:rPr>
        <w:t>portar os gastos com a defesa</w:t>
      </w:r>
      <w:r w:rsidR="00D25447">
        <w:t>”, por achar que essa demanda é “</w:t>
      </w:r>
      <w:r w:rsidR="00D25447" w:rsidRPr="00D25447">
        <w:rPr>
          <w:i/>
          <w:iCs/>
        </w:rPr>
        <w:t>temerária e desprovida de fundamento fático e jurídico</w:t>
      </w:r>
      <w:r w:rsidR="00D25447">
        <w:t>”.</w:t>
      </w:r>
    </w:p>
    <w:p w14:paraId="5E11C4B7" w14:textId="629CF200" w:rsidR="00EE3B7E" w:rsidRDefault="00EE3B7E" w:rsidP="00EE3B7E">
      <w:pPr>
        <w:pStyle w:val="SemEspaamento"/>
      </w:pPr>
      <w:r>
        <w:t>Ocorre, no entanto, que, diversamente do que alega o réu, a presente ação indenizatória segue o rito do procedimento comum</w:t>
      </w:r>
      <w:r w:rsidR="002F228B" w:rsidRPr="002F228B">
        <w:t xml:space="preserve"> </w:t>
      </w:r>
      <w:r w:rsidR="002F228B">
        <w:t>ordinário</w:t>
      </w:r>
      <w:r>
        <w:t>, ou seja, não tramita perante o juizado especial cível.</w:t>
      </w:r>
    </w:p>
    <w:p w14:paraId="6AB484E2" w14:textId="3F1FC9D3" w:rsidR="00EE3B7E" w:rsidRDefault="00EE3B7E" w:rsidP="00EE3B7E">
      <w:pPr>
        <w:pStyle w:val="SemEspaamento"/>
      </w:pPr>
      <w:r>
        <w:t xml:space="preserve">Portanto, não são aplicáveis as disposições da Lei n. 9.099/95 ao caso vertente, o que </w:t>
      </w:r>
      <w:r w:rsidRPr="00453B5F">
        <w:rPr>
          <w:u w:val="single"/>
        </w:rPr>
        <w:t>evidencia</w:t>
      </w:r>
      <w:r>
        <w:t xml:space="preserve"> o </w:t>
      </w:r>
      <w:r w:rsidRPr="00453B5F">
        <w:rPr>
          <w:u w:val="single"/>
        </w:rPr>
        <w:t>erro</w:t>
      </w:r>
      <w:r>
        <w:t xml:space="preserve"> </w:t>
      </w:r>
      <w:r w:rsidRPr="00453B5F">
        <w:rPr>
          <w:u w:val="single"/>
        </w:rPr>
        <w:t>grosseiro</w:t>
      </w:r>
      <w:r>
        <w:t xml:space="preserve"> e </w:t>
      </w:r>
      <w:r w:rsidRPr="00EF10F0">
        <w:rPr>
          <w:u w:val="single"/>
        </w:rPr>
        <w:t>inviabiliza</w:t>
      </w:r>
      <w:r>
        <w:t xml:space="preserve">, de plano, </w:t>
      </w:r>
      <w:r w:rsidR="00EF10F0">
        <w:t>o</w:t>
      </w:r>
      <w:r>
        <w:t xml:space="preserve"> </w:t>
      </w:r>
      <w:r w:rsidRPr="00EF10F0">
        <w:rPr>
          <w:u w:val="single"/>
        </w:rPr>
        <w:t>acolhimento</w:t>
      </w:r>
      <w:r>
        <w:t xml:space="preserve"> </w:t>
      </w:r>
      <w:r w:rsidRPr="00EF10F0">
        <w:rPr>
          <w:u w:val="single"/>
        </w:rPr>
        <w:t>dos</w:t>
      </w:r>
      <w:r>
        <w:t xml:space="preserve"> </w:t>
      </w:r>
      <w:r w:rsidRPr="00EF10F0">
        <w:rPr>
          <w:u w:val="single"/>
        </w:rPr>
        <w:t>pedidos</w:t>
      </w:r>
      <w:r>
        <w:t xml:space="preserve"> </w:t>
      </w:r>
      <w:r w:rsidRPr="00EF10F0">
        <w:rPr>
          <w:u w:val="single"/>
        </w:rPr>
        <w:t>contrapostos</w:t>
      </w:r>
      <w:r>
        <w:t xml:space="preserve"> feito pelo demandado</w:t>
      </w:r>
      <w:r w:rsidR="0080726F">
        <w:t xml:space="preserve">, além de afastar a incidência </w:t>
      </w:r>
      <w:r w:rsidR="007E5444">
        <w:t>do princípio da fungibilidade</w:t>
      </w:r>
      <w:r w:rsidR="00DC4362">
        <w:t xml:space="preserve"> no caso vertente</w:t>
      </w:r>
      <w:r>
        <w:t xml:space="preserve">. </w:t>
      </w:r>
    </w:p>
    <w:p w14:paraId="2A5ABB3A" w14:textId="77777777" w:rsidR="00EE3B7E" w:rsidRDefault="00EE3B7E" w:rsidP="00EE3B7E">
      <w:pPr>
        <w:pStyle w:val="SemEspaamento"/>
      </w:pPr>
      <w:r>
        <w:t>Sobre o assunto, a Colenda Corte da Cidadania sedimentou que “</w:t>
      </w:r>
      <w:r w:rsidRPr="00763282">
        <w:rPr>
          <w:b/>
          <w:bCs/>
          <w:i/>
          <w:iCs/>
        </w:rPr>
        <w:t>O pedido contraposto</w:t>
      </w:r>
      <w:r w:rsidRPr="00656D2D">
        <w:rPr>
          <w:i/>
          <w:iCs/>
        </w:rPr>
        <w:t xml:space="preserve"> é o instituto processual que faculta ao réu formular pedido em face do autor no âmbito da defesa sem as formalidades típicas da reconvenção, </w:t>
      </w:r>
      <w:r w:rsidRPr="00D74AD7">
        <w:rPr>
          <w:b/>
          <w:bCs/>
          <w:i/>
          <w:iCs/>
          <w:u w:val="single"/>
        </w:rPr>
        <w:t>somente</w:t>
      </w:r>
      <w:r w:rsidRPr="00D74AD7">
        <w:rPr>
          <w:b/>
          <w:bCs/>
          <w:i/>
          <w:iCs/>
        </w:rPr>
        <w:t xml:space="preserve"> sendo admitido ‘nas hipóteses expressamente previstas em lei</w:t>
      </w:r>
      <w:r w:rsidRPr="00656D2D">
        <w:rPr>
          <w:i/>
          <w:iCs/>
        </w:rPr>
        <w:t xml:space="preserve">. Afinal, o legislador, </w:t>
      </w:r>
      <w:r w:rsidRPr="00763282">
        <w:rPr>
          <w:b/>
          <w:bCs/>
          <w:i/>
          <w:iCs/>
        </w:rPr>
        <w:t xml:space="preserve">quando pretendeu excepcionar a regra, que consiste na </w:t>
      </w:r>
      <w:r w:rsidRPr="00A654E7">
        <w:rPr>
          <w:b/>
          <w:bCs/>
          <w:i/>
          <w:iCs/>
          <w:u w:val="single"/>
        </w:rPr>
        <w:t>utilização</w:t>
      </w:r>
      <w:r w:rsidRPr="00763282">
        <w:rPr>
          <w:b/>
          <w:bCs/>
          <w:i/>
          <w:iCs/>
        </w:rPr>
        <w:t xml:space="preserve"> </w:t>
      </w:r>
      <w:r w:rsidRPr="00A654E7">
        <w:rPr>
          <w:b/>
          <w:bCs/>
          <w:i/>
          <w:iCs/>
          <w:u w:val="single"/>
        </w:rPr>
        <w:t>da</w:t>
      </w:r>
      <w:r w:rsidRPr="00763282">
        <w:rPr>
          <w:b/>
          <w:bCs/>
          <w:i/>
          <w:iCs/>
        </w:rPr>
        <w:t xml:space="preserve"> </w:t>
      </w:r>
      <w:r w:rsidRPr="00A654E7">
        <w:rPr>
          <w:b/>
          <w:bCs/>
          <w:i/>
          <w:iCs/>
          <w:u w:val="single"/>
        </w:rPr>
        <w:t>reconvenção</w:t>
      </w:r>
      <w:r w:rsidRPr="00763282">
        <w:rPr>
          <w:b/>
          <w:bCs/>
          <w:i/>
          <w:iCs/>
        </w:rPr>
        <w:t xml:space="preserve"> pelo réu quando pretender deduzir pretensão contra o autor, o fez de forma expressa</w:t>
      </w:r>
      <w:r>
        <w:rPr>
          <w:i/>
          <w:iCs/>
        </w:rPr>
        <w:t>’</w:t>
      </w:r>
      <w:r w:rsidRPr="00656D2D">
        <w:rPr>
          <w:i/>
          <w:iCs/>
        </w:rPr>
        <w:t xml:space="preserve"> (REsp n. 2.006.088/PR, relatora Ministra Nancy Andrighi, Terceira Turma, julgado em 4/10/2022, </w:t>
      </w:r>
      <w:proofErr w:type="spellStart"/>
      <w:r w:rsidRPr="00656D2D">
        <w:rPr>
          <w:i/>
          <w:iCs/>
        </w:rPr>
        <w:t>DJe</w:t>
      </w:r>
      <w:proofErr w:type="spellEnd"/>
      <w:r w:rsidRPr="00656D2D">
        <w:rPr>
          <w:i/>
          <w:iCs/>
        </w:rPr>
        <w:t xml:space="preserve"> de 6/10/2022)</w:t>
      </w:r>
      <w:r>
        <w:t xml:space="preserve">” </w:t>
      </w:r>
      <w:r w:rsidRPr="006140D6">
        <w:rPr>
          <w:sz w:val="20"/>
          <w:szCs w:val="18"/>
        </w:rPr>
        <w:t>(REsp n. 2.055.270/MG, rel. Min. Nancy Andrighi, 3ª Turma, j. em 25.4.2023)</w:t>
      </w:r>
      <w:r>
        <w:t>.</w:t>
      </w:r>
    </w:p>
    <w:p w14:paraId="75CD73D6" w14:textId="77777777" w:rsidR="00EE3B7E" w:rsidRDefault="00EE3B7E" w:rsidP="00EE3B7E">
      <w:pPr>
        <w:pStyle w:val="SemEspaamento"/>
      </w:pPr>
      <w:r>
        <w:t>No mesmo sentido, a Egrégia Corte catarinense firmou o entendimento de que “</w:t>
      </w:r>
      <w:r w:rsidRPr="00F67BC8">
        <w:rPr>
          <w:i/>
          <w:iCs/>
        </w:rPr>
        <w:t xml:space="preserve">no rito comum estabelecido pelo Código de Processo Civil, a </w:t>
      </w:r>
      <w:r w:rsidRPr="00A654E7">
        <w:rPr>
          <w:i/>
          <w:iCs/>
          <w:u w:val="single"/>
        </w:rPr>
        <w:t>manifestação</w:t>
      </w:r>
      <w:r w:rsidRPr="00F67BC8">
        <w:rPr>
          <w:i/>
          <w:iCs/>
        </w:rPr>
        <w:t xml:space="preserve"> </w:t>
      </w:r>
      <w:r w:rsidRPr="00A654E7">
        <w:rPr>
          <w:i/>
          <w:iCs/>
          <w:u w:val="single"/>
        </w:rPr>
        <w:t>de</w:t>
      </w:r>
      <w:r w:rsidRPr="00F67BC8">
        <w:rPr>
          <w:i/>
          <w:iCs/>
        </w:rPr>
        <w:t xml:space="preserve"> </w:t>
      </w:r>
      <w:r w:rsidRPr="00A654E7">
        <w:rPr>
          <w:i/>
          <w:iCs/>
          <w:u w:val="single"/>
        </w:rPr>
        <w:t>pretensão</w:t>
      </w:r>
      <w:r w:rsidRPr="00F67BC8">
        <w:rPr>
          <w:i/>
          <w:iCs/>
        </w:rPr>
        <w:t xml:space="preserve"> </w:t>
      </w:r>
      <w:r w:rsidRPr="00A654E7">
        <w:rPr>
          <w:i/>
          <w:iCs/>
          <w:u w:val="single"/>
        </w:rPr>
        <w:t>própria</w:t>
      </w:r>
      <w:r w:rsidRPr="00F67BC8">
        <w:rPr>
          <w:i/>
          <w:iCs/>
        </w:rPr>
        <w:t xml:space="preserve">, por parte do réu, </w:t>
      </w:r>
      <w:r w:rsidRPr="005767C2">
        <w:rPr>
          <w:i/>
          <w:iCs/>
          <w:u w:val="single"/>
        </w:rPr>
        <w:t>deve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se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dar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mediante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reconvenção</w:t>
      </w:r>
      <w:r w:rsidRPr="00F67BC8">
        <w:rPr>
          <w:i/>
          <w:iCs/>
        </w:rPr>
        <w:t xml:space="preserve">, nos exatos termos do art. 343 do diploma processual civil, </w:t>
      </w:r>
      <w:r w:rsidRPr="005767C2">
        <w:rPr>
          <w:i/>
          <w:iCs/>
          <w:u w:val="single"/>
        </w:rPr>
        <w:t>a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qual</w:t>
      </w:r>
      <w:r w:rsidRPr="00F67BC8">
        <w:rPr>
          <w:i/>
          <w:iCs/>
        </w:rPr>
        <w:t xml:space="preserve"> </w:t>
      </w:r>
      <w:r w:rsidRPr="005C3810">
        <w:rPr>
          <w:b/>
          <w:bCs/>
          <w:i/>
          <w:iCs/>
          <w:u w:val="single"/>
        </w:rPr>
        <w:t>não</w:t>
      </w:r>
      <w:r w:rsidRPr="00F67BC8">
        <w:rPr>
          <w:i/>
          <w:iCs/>
        </w:rPr>
        <w:t xml:space="preserve"> </w:t>
      </w:r>
      <w:r w:rsidRPr="005C3810">
        <w:rPr>
          <w:b/>
          <w:bCs/>
          <w:i/>
          <w:iCs/>
          <w:u w:val="single"/>
        </w:rPr>
        <w:t>se</w:t>
      </w:r>
      <w:r w:rsidRPr="00F67BC8">
        <w:rPr>
          <w:i/>
          <w:iCs/>
        </w:rPr>
        <w:t xml:space="preserve"> </w:t>
      </w:r>
      <w:r w:rsidRPr="005C3810">
        <w:rPr>
          <w:b/>
          <w:bCs/>
          <w:i/>
          <w:iCs/>
          <w:u w:val="single"/>
        </w:rPr>
        <w:t>confunde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com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pedido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contraposto</w:t>
      </w:r>
      <w:r w:rsidRPr="00F67BC8">
        <w:rPr>
          <w:i/>
          <w:iCs/>
        </w:rPr>
        <w:t xml:space="preserve"> - providência destinada para outros tipos de procedimentos, tal como o rito estabelecido na Lei nº 9.099/1995</w:t>
      </w:r>
      <w:r>
        <w:t xml:space="preserve">” </w:t>
      </w:r>
      <w:r w:rsidRPr="006E32B2">
        <w:rPr>
          <w:sz w:val="20"/>
          <w:szCs w:val="18"/>
        </w:rPr>
        <w:t>(A</w:t>
      </w:r>
      <w:r>
        <w:rPr>
          <w:sz w:val="20"/>
          <w:szCs w:val="18"/>
        </w:rPr>
        <w:t xml:space="preserve">C </w:t>
      </w:r>
      <w:r w:rsidRPr="006E32B2">
        <w:rPr>
          <w:sz w:val="20"/>
          <w:szCs w:val="18"/>
        </w:rPr>
        <w:t xml:space="preserve">n. 5001091-60.2021.8.24.0034, rel. </w:t>
      </w:r>
      <w:r>
        <w:rPr>
          <w:sz w:val="20"/>
          <w:szCs w:val="18"/>
        </w:rPr>
        <w:t xml:space="preserve">Des. </w:t>
      </w:r>
      <w:r w:rsidRPr="006E32B2">
        <w:rPr>
          <w:sz w:val="20"/>
          <w:szCs w:val="18"/>
        </w:rPr>
        <w:t xml:space="preserve">Eduardo </w:t>
      </w:r>
      <w:proofErr w:type="spellStart"/>
      <w:r w:rsidRPr="006E32B2">
        <w:rPr>
          <w:sz w:val="20"/>
          <w:szCs w:val="18"/>
        </w:rPr>
        <w:t>Gallo</w:t>
      </w:r>
      <w:proofErr w:type="spellEnd"/>
      <w:r w:rsidRPr="006E32B2">
        <w:rPr>
          <w:sz w:val="20"/>
          <w:szCs w:val="18"/>
        </w:rPr>
        <w:t xml:space="preserve"> Jr., </w:t>
      </w:r>
      <w:r>
        <w:rPr>
          <w:sz w:val="20"/>
          <w:szCs w:val="18"/>
        </w:rPr>
        <w:t xml:space="preserve">6ª </w:t>
      </w:r>
      <w:r w:rsidRPr="006E32B2">
        <w:rPr>
          <w:sz w:val="20"/>
          <w:szCs w:val="18"/>
        </w:rPr>
        <w:t>Câmara de Direito Civil, j. 19</w:t>
      </w:r>
      <w:r>
        <w:rPr>
          <w:sz w:val="20"/>
          <w:szCs w:val="18"/>
        </w:rPr>
        <w:t>.</w:t>
      </w:r>
      <w:r w:rsidRPr="006E32B2">
        <w:rPr>
          <w:sz w:val="20"/>
          <w:szCs w:val="18"/>
        </w:rPr>
        <w:t>12</w:t>
      </w:r>
      <w:r>
        <w:rPr>
          <w:sz w:val="20"/>
          <w:szCs w:val="18"/>
        </w:rPr>
        <w:t>.</w:t>
      </w:r>
      <w:r w:rsidRPr="006E32B2">
        <w:rPr>
          <w:sz w:val="20"/>
          <w:szCs w:val="18"/>
        </w:rPr>
        <w:t>2023)</w:t>
      </w:r>
      <w:r w:rsidRPr="00F67BC8">
        <w:t>.</w:t>
      </w:r>
    </w:p>
    <w:p w14:paraId="65E1DBCA" w14:textId="6036E0AB" w:rsidR="00EE3B7E" w:rsidRDefault="00EE3B7E" w:rsidP="00EE3B7E">
      <w:pPr>
        <w:pStyle w:val="SemEspaamento"/>
      </w:pPr>
      <w:r>
        <w:t xml:space="preserve">E, ainda que fosse cabível o pedido contraposto no caso, o réu não fundamentou o </w:t>
      </w:r>
      <w:r w:rsidR="005C3810">
        <w:t>pleito</w:t>
      </w:r>
      <w:r>
        <w:t xml:space="preserve"> de forma minimamente clara</w:t>
      </w:r>
      <w:r w:rsidR="003213BC">
        <w:t xml:space="preserve">, o que constitui </w:t>
      </w:r>
      <w:r w:rsidR="003213BC" w:rsidRPr="00304192">
        <w:rPr>
          <w:u w:val="single"/>
        </w:rPr>
        <w:t>ausência</w:t>
      </w:r>
      <w:r w:rsidR="003213BC">
        <w:t xml:space="preserve"> </w:t>
      </w:r>
      <w:r w:rsidR="003213BC" w:rsidRPr="00304192">
        <w:rPr>
          <w:u w:val="single"/>
        </w:rPr>
        <w:t>de</w:t>
      </w:r>
      <w:r w:rsidR="003213BC">
        <w:t xml:space="preserve"> </w:t>
      </w:r>
      <w:r w:rsidR="003213BC" w:rsidRPr="00304192">
        <w:rPr>
          <w:u w:val="single"/>
        </w:rPr>
        <w:t>dialeticidade</w:t>
      </w:r>
      <w:r w:rsidR="003213BC">
        <w:t>, dificultando</w:t>
      </w:r>
      <w:r>
        <w:t>, inclusive, o exercício do contraditório e da ampla defesa, sobretudo porque não é possível extrair fatos que, no seu entender, justificariam a pretensão de condenação d</w:t>
      </w:r>
      <w:r w:rsidR="003213BC">
        <w:t xml:space="preserve">e cada autora </w:t>
      </w:r>
      <w:r>
        <w:t xml:space="preserve">ao pagamento de R$ 20,000,00 </w:t>
      </w:r>
      <w:r w:rsidRPr="00EC29ED">
        <w:rPr>
          <w:sz w:val="20"/>
          <w:szCs w:val="18"/>
        </w:rPr>
        <w:t>(vinte mil reais)</w:t>
      </w:r>
      <w:r w:rsidR="00122FD4">
        <w:t xml:space="preserve"> ou de R$ 8.000,00 </w:t>
      </w:r>
      <w:r w:rsidR="00122FD4" w:rsidRPr="00122FD4">
        <w:rPr>
          <w:sz w:val="20"/>
          <w:szCs w:val="18"/>
        </w:rPr>
        <w:t>(oito mil reais)</w:t>
      </w:r>
      <w:r w:rsidR="00122FD4">
        <w:t xml:space="preserve"> das supostas despesas com a defesa.</w:t>
      </w:r>
    </w:p>
    <w:p w14:paraId="562583B2" w14:textId="4606FC02" w:rsidR="00304192" w:rsidRDefault="005C3810" w:rsidP="00EE3B7E">
      <w:pPr>
        <w:pStyle w:val="SemEspaamento"/>
      </w:pPr>
      <w:r>
        <w:t>Além disso</w:t>
      </w:r>
      <w:r w:rsidR="00304192">
        <w:t xml:space="preserve">, como bem registrou o próprio réu, os pedidos </w:t>
      </w:r>
      <w:r>
        <w:t xml:space="preserve">contrapostos </w:t>
      </w:r>
      <w:r w:rsidR="00304192">
        <w:t xml:space="preserve">são </w:t>
      </w:r>
      <w:r w:rsidR="00062DD2">
        <w:t>fundamentados</w:t>
      </w:r>
      <w:r w:rsidR="00304192">
        <w:t xml:space="preserve"> nos mesmos fatos expostos na petição inicial, </w:t>
      </w:r>
      <w:r w:rsidR="00407D43">
        <w:t xml:space="preserve">em </w:t>
      </w:r>
      <w:r w:rsidR="00304192">
        <w:t xml:space="preserve">que não há </w:t>
      </w:r>
      <w:r w:rsidR="00407D43">
        <w:t xml:space="preserve">sequer </w:t>
      </w:r>
      <w:r w:rsidR="00062DD2">
        <w:t xml:space="preserve">indicativos </w:t>
      </w:r>
      <w:r w:rsidR="00407D43">
        <w:t xml:space="preserve">de </w:t>
      </w:r>
      <w:r w:rsidR="00304192">
        <w:t xml:space="preserve">conduta </w:t>
      </w:r>
      <w:r w:rsidR="00407D43">
        <w:t xml:space="preserve">ilícita por parte das demandantes, o que reforça a </w:t>
      </w:r>
      <w:r w:rsidR="006D04BF">
        <w:t>total insubsistência</w:t>
      </w:r>
      <w:r w:rsidR="00407D43">
        <w:t xml:space="preserve"> dos pleitos</w:t>
      </w:r>
      <w:r w:rsidR="006D04BF">
        <w:t xml:space="preserve"> deduzidos</w:t>
      </w:r>
      <w:r w:rsidR="00407D43">
        <w:t>.</w:t>
      </w:r>
    </w:p>
    <w:p w14:paraId="3EE87AD3" w14:textId="4CF91B59" w:rsidR="00404C10" w:rsidRDefault="00404C10" w:rsidP="00EE3B7E">
      <w:pPr>
        <w:pStyle w:val="SemEspaamento"/>
      </w:pPr>
      <w:r>
        <w:t xml:space="preserve">E já se viu que não se está diante de ação temerária, mas de pretensão que tem o objetivo de responsabilizar o demandado pelos seus atos ilícitos, que </w:t>
      </w:r>
      <w:r w:rsidR="006166DD">
        <w:t>ocasionaram</w:t>
      </w:r>
      <w:r>
        <w:t xml:space="preserve"> </w:t>
      </w:r>
      <w:r w:rsidR="006166DD">
        <w:t xml:space="preserve">profundo </w:t>
      </w:r>
      <w:r>
        <w:t>abalo moral indenizável às autoras.</w:t>
      </w:r>
    </w:p>
    <w:p w14:paraId="24B9C8C0" w14:textId="340B2919" w:rsidR="00EE3B7E" w:rsidRDefault="00EE3B7E" w:rsidP="00EE3B7E">
      <w:pPr>
        <w:pStyle w:val="SemEspaamento"/>
      </w:pPr>
      <w:r>
        <w:t xml:space="preserve">Desse modo, não havendo previsão legal autorizando o manejo de pedido contraposto, </w:t>
      </w:r>
      <w:r w:rsidR="005C3810">
        <w:t xml:space="preserve">bem como inexistente qualquer conduta ilícita das autoras, </w:t>
      </w:r>
      <w:r w:rsidR="00EA336C">
        <w:t xml:space="preserve">revela-se </w:t>
      </w:r>
      <w:r>
        <w:t>inviável o conhecimento</w:t>
      </w:r>
      <w:r w:rsidR="00EA336C">
        <w:t xml:space="preserve"> ou, subsidiariamente, o acolhimento</w:t>
      </w:r>
      <w:r>
        <w:t xml:space="preserve"> dos pleitos </w:t>
      </w:r>
      <w:r w:rsidR="00B00FC4">
        <w:t xml:space="preserve">condenatórios </w:t>
      </w:r>
      <w:r>
        <w:t>formulados pelo demandado.</w:t>
      </w:r>
    </w:p>
    <w:p w14:paraId="09DB0070" w14:textId="77777777" w:rsidR="00BA704B" w:rsidRPr="00D148FB" w:rsidRDefault="00BA704B" w:rsidP="00D148F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12679D0" w14:textId="34D490A7" w:rsidR="00DE7924" w:rsidRDefault="00C376A9" w:rsidP="00C376A9">
      <w:pPr>
        <w:pStyle w:val="Ttulo"/>
      </w:pPr>
      <w:r>
        <w:t>IV – REQUERIMENTOS</w:t>
      </w:r>
    </w:p>
    <w:p w14:paraId="7E344D78" w14:textId="77777777" w:rsidR="00C376A9" w:rsidRPr="00D148FB" w:rsidRDefault="00C376A9" w:rsidP="00D148F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D527FAF" w14:textId="40AAD104" w:rsidR="00C376A9" w:rsidRDefault="00C376A9" w:rsidP="00C376A9">
      <w:pPr>
        <w:pStyle w:val="SemEspaamento"/>
      </w:pPr>
      <w:r>
        <w:t>Diante do exposto, as demandantes requerem:</w:t>
      </w:r>
    </w:p>
    <w:p w14:paraId="3E3BBD25" w14:textId="44A95E55" w:rsidR="00C376A9" w:rsidRPr="00D148FB" w:rsidRDefault="00C376A9" w:rsidP="00C376A9">
      <w:pPr>
        <w:pStyle w:val="SemEspaamento"/>
        <w:numPr>
          <w:ilvl w:val="0"/>
          <w:numId w:val="0"/>
        </w:numPr>
        <w:ind w:left="2061"/>
        <w:rPr>
          <w:sz w:val="20"/>
          <w:szCs w:val="18"/>
        </w:rPr>
      </w:pPr>
      <w:r>
        <w:t xml:space="preserve"> </w:t>
      </w:r>
    </w:p>
    <w:p w14:paraId="797A53B0" w14:textId="7D738F41" w:rsidR="004B3BCA" w:rsidRPr="00394454" w:rsidRDefault="004B3BCA" w:rsidP="00C376A9">
      <w:pPr>
        <w:pStyle w:val="SemEspaamento"/>
        <w:numPr>
          <w:ilvl w:val="0"/>
          <w:numId w:val="5"/>
        </w:numPr>
        <w:ind w:left="0" w:firstLine="1701"/>
      </w:pPr>
      <w:r w:rsidRPr="004B3BCA">
        <w:rPr>
          <w:rFonts w:eastAsia="Calibri" w:cs="Times New Roman"/>
          <w:szCs w:val="24"/>
        </w:rPr>
        <w:t xml:space="preserve">afastadas as teses deduzidas pelo réu </w:t>
      </w:r>
      <w:r>
        <w:rPr>
          <w:rFonts w:eastAsia="Calibri" w:cs="Times New Roman"/>
          <w:szCs w:val="24"/>
        </w:rPr>
        <w:t xml:space="preserve">Sérgio Zeferino </w:t>
      </w:r>
      <w:r w:rsidRPr="004B3BCA">
        <w:rPr>
          <w:rFonts w:eastAsia="Calibri" w:cs="Times New Roman"/>
          <w:szCs w:val="24"/>
        </w:rPr>
        <w:t>em sede de contestação, que seja determinado o prosseguimento do feito</w:t>
      </w:r>
      <w:r w:rsidR="00D63379">
        <w:rPr>
          <w:rFonts w:eastAsia="Calibri" w:cs="Times New Roman"/>
          <w:szCs w:val="24"/>
        </w:rPr>
        <w:t xml:space="preserve">, inclusive com </w:t>
      </w:r>
      <w:r w:rsidR="00E9593E">
        <w:rPr>
          <w:rFonts w:eastAsia="Calibri" w:cs="Times New Roman"/>
          <w:szCs w:val="24"/>
        </w:rPr>
        <w:t xml:space="preserve">eventual </w:t>
      </w:r>
      <w:r w:rsidR="00D63379">
        <w:rPr>
          <w:rFonts w:eastAsia="Calibri" w:cs="Times New Roman"/>
          <w:szCs w:val="24"/>
        </w:rPr>
        <w:t>julgamento antecipado do mérito,</w:t>
      </w:r>
      <w:r w:rsidR="00DB4F97">
        <w:rPr>
          <w:rFonts w:eastAsia="Calibri" w:cs="Times New Roman"/>
          <w:szCs w:val="24"/>
        </w:rPr>
        <w:t xml:space="preserve"> </w:t>
      </w:r>
      <w:r w:rsidR="003C745C">
        <w:rPr>
          <w:rFonts w:eastAsia="Calibri" w:cs="Times New Roman"/>
          <w:szCs w:val="24"/>
        </w:rPr>
        <w:t xml:space="preserve">com a total procedência da demanda, </w:t>
      </w:r>
      <w:r w:rsidR="00DB4F97">
        <w:rPr>
          <w:rFonts w:eastAsia="Calibri" w:cs="Times New Roman"/>
          <w:szCs w:val="24"/>
        </w:rPr>
        <w:t xml:space="preserve">caso Vossa Excelência entenda que seja desnecessária a </w:t>
      </w:r>
      <w:r w:rsidR="004A222E">
        <w:rPr>
          <w:rFonts w:eastAsia="Calibri" w:cs="Times New Roman"/>
          <w:szCs w:val="24"/>
        </w:rPr>
        <w:t>produ</w:t>
      </w:r>
      <w:r w:rsidR="00DB4F97">
        <w:rPr>
          <w:rFonts w:eastAsia="Calibri" w:cs="Times New Roman"/>
          <w:szCs w:val="24"/>
        </w:rPr>
        <w:t xml:space="preserve">ção de novas provas </w:t>
      </w:r>
      <w:r w:rsidR="00DB4F97" w:rsidRPr="00DB4F97">
        <w:rPr>
          <w:rFonts w:eastAsia="Calibri" w:cs="Times New Roman"/>
          <w:sz w:val="20"/>
          <w:szCs w:val="20"/>
        </w:rPr>
        <w:t>(art. 355, I, do CPC)</w:t>
      </w:r>
      <w:r w:rsidR="00DB4F97">
        <w:rPr>
          <w:rFonts w:eastAsia="Calibri" w:cs="Times New Roman"/>
          <w:szCs w:val="24"/>
        </w:rPr>
        <w:t>,</w:t>
      </w:r>
      <w:r w:rsidR="00D32F4B">
        <w:rPr>
          <w:rFonts w:eastAsia="Calibri" w:cs="Times New Roman"/>
          <w:szCs w:val="24"/>
        </w:rPr>
        <w:t xml:space="preserve"> </w:t>
      </w:r>
      <w:r w:rsidR="003C745C">
        <w:rPr>
          <w:rFonts w:eastAsia="Calibri" w:cs="Times New Roman"/>
          <w:szCs w:val="24"/>
        </w:rPr>
        <w:t>sobretudo p</w:t>
      </w:r>
      <w:r w:rsidR="002C361F">
        <w:rPr>
          <w:rFonts w:eastAsia="Calibri" w:cs="Times New Roman"/>
          <w:szCs w:val="24"/>
        </w:rPr>
        <w:t xml:space="preserve">or conta </w:t>
      </w:r>
      <w:r w:rsidR="003C745C">
        <w:rPr>
          <w:rFonts w:eastAsia="Calibri" w:cs="Times New Roman"/>
          <w:szCs w:val="24"/>
        </w:rPr>
        <w:t>do áudio encaminhado pelo réu e da respectiva ata notarial</w:t>
      </w:r>
      <w:r w:rsidR="002C361F">
        <w:rPr>
          <w:rFonts w:eastAsia="Calibri" w:cs="Times New Roman"/>
          <w:szCs w:val="24"/>
        </w:rPr>
        <w:t xml:space="preserve"> juntada à exordial</w:t>
      </w:r>
      <w:r>
        <w:rPr>
          <w:rFonts w:eastAsia="Calibri" w:cs="Times New Roman"/>
          <w:szCs w:val="24"/>
        </w:rPr>
        <w:t>;</w:t>
      </w:r>
    </w:p>
    <w:p w14:paraId="238BC937" w14:textId="2BA5EBBC" w:rsidR="00394454" w:rsidRDefault="00586551" w:rsidP="00C376A9">
      <w:pPr>
        <w:pStyle w:val="SemEspaamento"/>
        <w:numPr>
          <w:ilvl w:val="0"/>
          <w:numId w:val="5"/>
        </w:numPr>
        <w:ind w:left="0" w:firstLine="1701"/>
      </w:pPr>
      <w:proofErr w:type="spellStart"/>
      <w:r>
        <w:t>o</w:t>
      </w:r>
      <w:proofErr w:type="spellEnd"/>
      <w:r>
        <w:t xml:space="preserve"> não conhecimento dos pedidos contrapostos, </w:t>
      </w:r>
      <w:r w:rsidR="00C54CE4">
        <w:t xml:space="preserve">porquanto constituem erro grosseiro e são manifestamente incabíveis no procedimento comum ordinário </w:t>
      </w:r>
      <w:r w:rsidR="00B27A5D">
        <w:t>que tramita a presente causa;</w:t>
      </w:r>
    </w:p>
    <w:p w14:paraId="23D6589C" w14:textId="64ECFA61" w:rsidR="00CF4FF9" w:rsidRPr="004B3BCA" w:rsidRDefault="00CF4FF9" w:rsidP="00C376A9">
      <w:pPr>
        <w:pStyle w:val="SemEspaamento"/>
        <w:numPr>
          <w:ilvl w:val="0"/>
          <w:numId w:val="5"/>
        </w:numPr>
        <w:ind w:left="0" w:firstLine="1701"/>
      </w:pPr>
      <w:r>
        <w:t xml:space="preserve">subsidiariamente, </w:t>
      </w:r>
      <w:r w:rsidR="00873621">
        <w:t xml:space="preserve">em atenção ao princípio da eventualidade, </w:t>
      </w:r>
      <w:r>
        <w:t>na remota hipótese de conhecimento dos pedidos contrapostos,</w:t>
      </w:r>
      <w:r w:rsidR="00873621">
        <w:t xml:space="preserve"> a improcedência desses pleitos, porquanto não demonstrada qualquer conduta ilícita das autoras que justifique a</w:t>
      </w:r>
      <w:r w:rsidR="006B139D">
        <w:t xml:space="preserve">s indenizações </w:t>
      </w:r>
      <w:r w:rsidR="00D11451">
        <w:t>requeridas</w:t>
      </w:r>
      <w:r w:rsidR="006B139D">
        <w:t>;</w:t>
      </w:r>
    </w:p>
    <w:p w14:paraId="50897ECD" w14:textId="6A11D0D0" w:rsidR="00DE7924" w:rsidRPr="00D148FB" w:rsidRDefault="00C376A9" w:rsidP="00D148FB">
      <w:pPr>
        <w:pStyle w:val="SemEspaamento"/>
        <w:numPr>
          <w:ilvl w:val="0"/>
          <w:numId w:val="5"/>
        </w:numPr>
        <w:ind w:left="0" w:firstLine="1701"/>
      </w:pPr>
      <w:r w:rsidRPr="004B3BCA">
        <w:rPr>
          <w:rFonts w:eastAsia="Calibri" w:cs="Times New Roman"/>
          <w:szCs w:val="24"/>
        </w:rPr>
        <w:t>a</w:t>
      </w:r>
      <w:r w:rsidR="00742878" w:rsidRPr="004B3BCA">
        <w:rPr>
          <w:rFonts w:eastAsia="Calibri" w:cs="Times New Roman"/>
          <w:szCs w:val="24"/>
        </w:rPr>
        <w:t xml:space="preserve"> condenação do réu ao pagamento dos honorários de sucumbência</w:t>
      </w:r>
      <w:r w:rsidR="006D1967">
        <w:rPr>
          <w:rFonts w:eastAsia="Calibri" w:cs="Times New Roman"/>
          <w:szCs w:val="24"/>
        </w:rPr>
        <w:t>, também,</w:t>
      </w:r>
      <w:r w:rsidR="00742878" w:rsidRPr="004B3BCA">
        <w:rPr>
          <w:rFonts w:eastAsia="Calibri" w:cs="Times New Roman"/>
          <w:szCs w:val="24"/>
        </w:rPr>
        <w:t xml:space="preserve"> sobre o valor pleiteado por meio de pedidos contrapostos</w:t>
      </w:r>
      <w:r w:rsidR="00F04DB8" w:rsidRPr="004B3BCA">
        <w:rPr>
          <w:rFonts w:eastAsia="Calibri" w:cs="Times New Roman"/>
          <w:szCs w:val="24"/>
        </w:rPr>
        <w:t xml:space="preserve"> </w:t>
      </w:r>
      <w:r w:rsidR="00F04DB8" w:rsidRPr="006D1967">
        <w:rPr>
          <w:rFonts w:eastAsia="Calibri" w:cs="Times New Roman"/>
          <w:sz w:val="20"/>
          <w:szCs w:val="20"/>
        </w:rPr>
        <w:t>(R$ 4</w:t>
      </w:r>
      <w:r w:rsidR="00E62C51">
        <w:rPr>
          <w:rFonts w:eastAsia="Calibri" w:cs="Times New Roman"/>
          <w:sz w:val="20"/>
          <w:szCs w:val="20"/>
        </w:rPr>
        <w:t>8</w:t>
      </w:r>
      <w:r w:rsidR="00F04DB8" w:rsidRPr="006D1967">
        <w:rPr>
          <w:rFonts w:eastAsia="Calibri" w:cs="Times New Roman"/>
          <w:sz w:val="20"/>
          <w:szCs w:val="20"/>
        </w:rPr>
        <w:t>.000,00</w:t>
      </w:r>
      <w:r w:rsidR="006D1967" w:rsidRPr="006D1967">
        <w:rPr>
          <w:rFonts w:eastAsia="Calibri" w:cs="Times New Roman"/>
          <w:sz w:val="20"/>
          <w:szCs w:val="20"/>
        </w:rPr>
        <w:t xml:space="preserve"> </w:t>
      </w:r>
      <w:r w:rsidR="006D1967">
        <w:rPr>
          <w:rFonts w:eastAsia="Calibri" w:cs="Times New Roman"/>
          <w:sz w:val="20"/>
          <w:szCs w:val="20"/>
        </w:rPr>
        <w:t xml:space="preserve">= </w:t>
      </w:r>
      <w:r w:rsidR="006D1967" w:rsidRPr="006D1967">
        <w:rPr>
          <w:rFonts w:eastAsia="Calibri" w:cs="Times New Roman"/>
          <w:sz w:val="20"/>
          <w:szCs w:val="20"/>
        </w:rPr>
        <w:t xml:space="preserve">R$ 20.000,00 </w:t>
      </w:r>
      <w:r w:rsidR="007C78DB">
        <w:rPr>
          <w:rFonts w:eastAsia="Calibri" w:cs="Times New Roman"/>
          <w:sz w:val="20"/>
          <w:szCs w:val="20"/>
        </w:rPr>
        <w:t>contra</w:t>
      </w:r>
      <w:r w:rsidR="006D1967" w:rsidRPr="006D1967">
        <w:rPr>
          <w:rFonts w:eastAsia="Calibri" w:cs="Times New Roman"/>
          <w:sz w:val="20"/>
          <w:szCs w:val="20"/>
        </w:rPr>
        <w:t xml:space="preserve"> cada autora</w:t>
      </w:r>
      <w:r w:rsidR="00E62C51">
        <w:rPr>
          <w:rFonts w:eastAsia="Calibri" w:cs="Times New Roman"/>
          <w:sz w:val="20"/>
          <w:szCs w:val="20"/>
        </w:rPr>
        <w:t xml:space="preserve"> e R$ 8.000,00 dos gastos com a defesa</w:t>
      </w:r>
      <w:r w:rsidR="00F04DB8" w:rsidRPr="006D1967">
        <w:rPr>
          <w:rFonts w:eastAsia="Calibri" w:cs="Times New Roman"/>
          <w:sz w:val="20"/>
          <w:szCs w:val="20"/>
        </w:rPr>
        <w:t>)</w:t>
      </w:r>
      <w:r w:rsidR="00F04DB8" w:rsidRPr="004B3BCA">
        <w:rPr>
          <w:rFonts w:eastAsia="Calibri" w:cs="Times New Roman"/>
          <w:szCs w:val="24"/>
        </w:rPr>
        <w:t>,</w:t>
      </w:r>
      <w:r w:rsidR="00EE3B7E" w:rsidRPr="004B3BCA">
        <w:rPr>
          <w:rFonts w:eastAsia="Calibri" w:cs="Times New Roman"/>
          <w:szCs w:val="24"/>
        </w:rPr>
        <w:t xml:space="preserve"> que constituem </w:t>
      </w:r>
      <w:r w:rsidR="00795105">
        <w:rPr>
          <w:rFonts w:eastAsia="Calibri" w:cs="Times New Roman"/>
          <w:szCs w:val="24"/>
        </w:rPr>
        <w:t>três</w:t>
      </w:r>
      <w:r w:rsidR="00EE3B7E" w:rsidRPr="004B3BCA">
        <w:rPr>
          <w:rFonts w:eastAsia="Calibri" w:cs="Times New Roman"/>
          <w:szCs w:val="24"/>
        </w:rPr>
        <w:t xml:space="preserve"> novas ações inseridas na contestação</w:t>
      </w:r>
      <w:r w:rsidR="00742878" w:rsidRPr="004B3BCA">
        <w:rPr>
          <w:rFonts w:eastAsia="Calibri" w:cs="Times New Roman"/>
          <w:szCs w:val="24"/>
        </w:rPr>
        <w:t>, nos termos do art. 85 e seguintes do CPC.</w:t>
      </w:r>
      <w:r w:rsidR="00F417E0" w:rsidRPr="004B3BCA">
        <w:rPr>
          <w:rFonts w:eastAsia="Calibri" w:cs="Times New Roman"/>
          <w:szCs w:val="24"/>
        </w:rPr>
        <w:t xml:space="preserve"> </w:t>
      </w:r>
    </w:p>
    <w:p w14:paraId="0B414773" w14:textId="5B7EB930" w:rsidR="00DE7924" w:rsidRDefault="0079617C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3BE83C43" w14:textId="678BA7D5" w:rsidR="000169F1" w:rsidRPr="00D148FB" w:rsidRDefault="000169F1" w:rsidP="00D148F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43617">
        <w:rPr>
          <w:rFonts w:ascii="Arial" w:eastAsia="Calibri" w:hAnsi="Arial" w:cs="Times New Roman"/>
          <w:noProof/>
          <w:sz w:val="24"/>
          <w:szCs w:val="24"/>
        </w:rPr>
        <w:t>4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CA9902" w14:textId="77777777" w:rsidR="00936681" w:rsidRDefault="00936681" w:rsidP="009366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5CB951" w14:textId="77777777" w:rsidR="00936681" w:rsidRDefault="00936681" w:rsidP="009366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63E3F3A" w14:textId="77777777" w:rsidR="00936681" w:rsidRPr="00D576AF" w:rsidRDefault="00936681" w:rsidP="0093668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F31460C" w14:textId="44133EA3" w:rsidR="00131BEB" w:rsidRPr="000169F1" w:rsidRDefault="00936681" w:rsidP="00D148F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D27510">
      <w:headerReference w:type="default" r:id="rId9"/>
      <w:footerReference w:type="default" r:id="rId10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18F4" w14:textId="77777777" w:rsidR="00513322" w:rsidRDefault="00513322" w:rsidP="00943258">
      <w:pPr>
        <w:spacing w:after="0" w:line="240" w:lineRule="auto"/>
      </w:pPr>
      <w:r>
        <w:separator/>
      </w:r>
    </w:p>
  </w:endnote>
  <w:endnote w:type="continuationSeparator" w:id="0">
    <w:p w14:paraId="65C04001" w14:textId="77777777" w:rsidR="00513322" w:rsidRDefault="0051332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0E5AD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B17906" wp14:editId="417CBC3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36283583" name="Imagem 10362835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64E4C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CE2A2" w14:textId="77777777" w:rsidR="00513322" w:rsidRDefault="00513322" w:rsidP="00943258">
      <w:pPr>
        <w:spacing w:after="0" w:line="240" w:lineRule="auto"/>
      </w:pPr>
      <w:r>
        <w:separator/>
      </w:r>
    </w:p>
  </w:footnote>
  <w:footnote w:type="continuationSeparator" w:id="0">
    <w:p w14:paraId="0837F706" w14:textId="77777777" w:rsidR="00513322" w:rsidRDefault="0051332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CA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19658E4" wp14:editId="4FDCDA5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23498399" name="Imagem 142349839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892A64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015E5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8BF4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7EF"/>
    <w:multiLevelType w:val="hybridMultilevel"/>
    <w:tmpl w:val="B84818B0"/>
    <w:lvl w:ilvl="0" w:tplc="2D8CB52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128045143">
    <w:abstractNumId w:val="1"/>
    <w:lvlOverride w:ilvl="0">
      <w:startOverride w:val="1"/>
    </w:lvlOverride>
  </w:num>
  <w:num w:numId="5" w16cid:durableId="1318268831">
    <w:abstractNumId w:val="0"/>
  </w:num>
  <w:num w:numId="6" w16cid:durableId="1181626092">
    <w:abstractNumId w:val="1"/>
    <w:lvlOverride w:ilvl="0">
      <w:startOverride w:val="1"/>
    </w:lvlOverride>
  </w:num>
  <w:num w:numId="7" w16cid:durableId="1086726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71"/>
    <w:rsid w:val="0000067C"/>
    <w:rsid w:val="000009A5"/>
    <w:rsid w:val="00001A45"/>
    <w:rsid w:val="00001B0B"/>
    <w:rsid w:val="00003F31"/>
    <w:rsid w:val="00004257"/>
    <w:rsid w:val="000109E6"/>
    <w:rsid w:val="0001579A"/>
    <w:rsid w:val="000169F1"/>
    <w:rsid w:val="00017965"/>
    <w:rsid w:val="00023369"/>
    <w:rsid w:val="00023F3F"/>
    <w:rsid w:val="000322F3"/>
    <w:rsid w:val="000400CC"/>
    <w:rsid w:val="00040CB9"/>
    <w:rsid w:val="0004298B"/>
    <w:rsid w:val="00044496"/>
    <w:rsid w:val="000448F1"/>
    <w:rsid w:val="00046C6E"/>
    <w:rsid w:val="0005291A"/>
    <w:rsid w:val="00053400"/>
    <w:rsid w:val="00053797"/>
    <w:rsid w:val="00062DD2"/>
    <w:rsid w:val="000632D3"/>
    <w:rsid w:val="00064F5B"/>
    <w:rsid w:val="00065252"/>
    <w:rsid w:val="0007173C"/>
    <w:rsid w:val="000718DE"/>
    <w:rsid w:val="000755DF"/>
    <w:rsid w:val="00081160"/>
    <w:rsid w:val="00082E80"/>
    <w:rsid w:val="00084D62"/>
    <w:rsid w:val="00085DF1"/>
    <w:rsid w:val="00086467"/>
    <w:rsid w:val="00091419"/>
    <w:rsid w:val="000921ED"/>
    <w:rsid w:val="0009332A"/>
    <w:rsid w:val="00097661"/>
    <w:rsid w:val="000A1782"/>
    <w:rsid w:val="000B4D58"/>
    <w:rsid w:val="000B6A48"/>
    <w:rsid w:val="000C556D"/>
    <w:rsid w:val="000C6FB1"/>
    <w:rsid w:val="000D228C"/>
    <w:rsid w:val="000D584C"/>
    <w:rsid w:val="000E4438"/>
    <w:rsid w:val="000E4FE2"/>
    <w:rsid w:val="001013FA"/>
    <w:rsid w:val="00102830"/>
    <w:rsid w:val="001063A3"/>
    <w:rsid w:val="00106ABA"/>
    <w:rsid w:val="00114C23"/>
    <w:rsid w:val="001170F6"/>
    <w:rsid w:val="00121EA0"/>
    <w:rsid w:val="001222A3"/>
    <w:rsid w:val="00122FD4"/>
    <w:rsid w:val="00123223"/>
    <w:rsid w:val="001307B3"/>
    <w:rsid w:val="00131BEB"/>
    <w:rsid w:val="0015666B"/>
    <w:rsid w:val="00160119"/>
    <w:rsid w:val="001605E2"/>
    <w:rsid w:val="00161987"/>
    <w:rsid w:val="0016348C"/>
    <w:rsid w:val="00164716"/>
    <w:rsid w:val="001667B0"/>
    <w:rsid w:val="001674D1"/>
    <w:rsid w:val="00167F03"/>
    <w:rsid w:val="00173D00"/>
    <w:rsid w:val="0017507C"/>
    <w:rsid w:val="001761C0"/>
    <w:rsid w:val="001763FD"/>
    <w:rsid w:val="001765D5"/>
    <w:rsid w:val="00181192"/>
    <w:rsid w:val="001818C5"/>
    <w:rsid w:val="00181D68"/>
    <w:rsid w:val="00183BE2"/>
    <w:rsid w:val="001917CA"/>
    <w:rsid w:val="00194CB3"/>
    <w:rsid w:val="0019740A"/>
    <w:rsid w:val="001A16DA"/>
    <w:rsid w:val="001B0893"/>
    <w:rsid w:val="001B0EFA"/>
    <w:rsid w:val="001B0F35"/>
    <w:rsid w:val="001B2B98"/>
    <w:rsid w:val="001B2E75"/>
    <w:rsid w:val="001B5295"/>
    <w:rsid w:val="001B59A3"/>
    <w:rsid w:val="001B78E5"/>
    <w:rsid w:val="001B7AEA"/>
    <w:rsid w:val="001C0388"/>
    <w:rsid w:val="001C0CA8"/>
    <w:rsid w:val="001C389D"/>
    <w:rsid w:val="001D06F9"/>
    <w:rsid w:val="001D20DD"/>
    <w:rsid w:val="001D61A3"/>
    <w:rsid w:val="001D7B2D"/>
    <w:rsid w:val="001E0BA0"/>
    <w:rsid w:val="001E2D25"/>
    <w:rsid w:val="001E609A"/>
    <w:rsid w:val="001F050E"/>
    <w:rsid w:val="001F4C96"/>
    <w:rsid w:val="001F6B27"/>
    <w:rsid w:val="001F6FFC"/>
    <w:rsid w:val="00201061"/>
    <w:rsid w:val="00201F2C"/>
    <w:rsid w:val="00201F45"/>
    <w:rsid w:val="00207118"/>
    <w:rsid w:val="00207BE4"/>
    <w:rsid w:val="00212946"/>
    <w:rsid w:val="00213C5D"/>
    <w:rsid w:val="00214E09"/>
    <w:rsid w:val="002215F7"/>
    <w:rsid w:val="002228DC"/>
    <w:rsid w:val="00227EBE"/>
    <w:rsid w:val="00233045"/>
    <w:rsid w:val="00237486"/>
    <w:rsid w:val="002420AF"/>
    <w:rsid w:val="00242E9E"/>
    <w:rsid w:val="0024362B"/>
    <w:rsid w:val="0024618A"/>
    <w:rsid w:val="0024731D"/>
    <w:rsid w:val="0025451B"/>
    <w:rsid w:val="00254A1C"/>
    <w:rsid w:val="002574FD"/>
    <w:rsid w:val="00260DC2"/>
    <w:rsid w:val="00261617"/>
    <w:rsid w:val="00265708"/>
    <w:rsid w:val="00265BDF"/>
    <w:rsid w:val="00266282"/>
    <w:rsid w:val="0027192F"/>
    <w:rsid w:val="00272BFB"/>
    <w:rsid w:val="00275F83"/>
    <w:rsid w:val="00283E30"/>
    <w:rsid w:val="00286FFB"/>
    <w:rsid w:val="00291F6C"/>
    <w:rsid w:val="00292D10"/>
    <w:rsid w:val="002931EF"/>
    <w:rsid w:val="002A321C"/>
    <w:rsid w:val="002A5A18"/>
    <w:rsid w:val="002A6B60"/>
    <w:rsid w:val="002A6CF9"/>
    <w:rsid w:val="002B16BE"/>
    <w:rsid w:val="002B21E6"/>
    <w:rsid w:val="002B2F66"/>
    <w:rsid w:val="002C05FB"/>
    <w:rsid w:val="002C34C5"/>
    <w:rsid w:val="002C361F"/>
    <w:rsid w:val="002C5631"/>
    <w:rsid w:val="002C6BEC"/>
    <w:rsid w:val="002C6FA1"/>
    <w:rsid w:val="002D15BB"/>
    <w:rsid w:val="002D2805"/>
    <w:rsid w:val="002D3CA6"/>
    <w:rsid w:val="002D3CBD"/>
    <w:rsid w:val="002D47D5"/>
    <w:rsid w:val="002D51D8"/>
    <w:rsid w:val="002E1309"/>
    <w:rsid w:val="002E2129"/>
    <w:rsid w:val="002F228B"/>
    <w:rsid w:val="003012B9"/>
    <w:rsid w:val="00304192"/>
    <w:rsid w:val="00313688"/>
    <w:rsid w:val="00316E88"/>
    <w:rsid w:val="00317D68"/>
    <w:rsid w:val="003213BC"/>
    <w:rsid w:val="003272D8"/>
    <w:rsid w:val="00334E7C"/>
    <w:rsid w:val="0033505D"/>
    <w:rsid w:val="00336F06"/>
    <w:rsid w:val="00337CCC"/>
    <w:rsid w:val="00340E80"/>
    <w:rsid w:val="0034228E"/>
    <w:rsid w:val="00344062"/>
    <w:rsid w:val="0034724B"/>
    <w:rsid w:val="00353EB4"/>
    <w:rsid w:val="00354F42"/>
    <w:rsid w:val="00356EDB"/>
    <w:rsid w:val="00360CA8"/>
    <w:rsid w:val="003619D9"/>
    <w:rsid w:val="003631BF"/>
    <w:rsid w:val="00367325"/>
    <w:rsid w:val="00367975"/>
    <w:rsid w:val="00372100"/>
    <w:rsid w:val="003739A7"/>
    <w:rsid w:val="00373CD2"/>
    <w:rsid w:val="0037663C"/>
    <w:rsid w:val="0037708E"/>
    <w:rsid w:val="00377A2E"/>
    <w:rsid w:val="003801CD"/>
    <w:rsid w:val="0038308E"/>
    <w:rsid w:val="00384EB3"/>
    <w:rsid w:val="0038662B"/>
    <w:rsid w:val="00387760"/>
    <w:rsid w:val="00387E47"/>
    <w:rsid w:val="00390890"/>
    <w:rsid w:val="003917AC"/>
    <w:rsid w:val="00393C72"/>
    <w:rsid w:val="00394454"/>
    <w:rsid w:val="003A1A26"/>
    <w:rsid w:val="003A4CAC"/>
    <w:rsid w:val="003A6086"/>
    <w:rsid w:val="003A65BF"/>
    <w:rsid w:val="003B0243"/>
    <w:rsid w:val="003B14A8"/>
    <w:rsid w:val="003B20A9"/>
    <w:rsid w:val="003B6ED5"/>
    <w:rsid w:val="003C745C"/>
    <w:rsid w:val="003E21C2"/>
    <w:rsid w:val="003E46B9"/>
    <w:rsid w:val="003F082F"/>
    <w:rsid w:val="003F1757"/>
    <w:rsid w:val="003F1D6D"/>
    <w:rsid w:val="003F3054"/>
    <w:rsid w:val="003F6822"/>
    <w:rsid w:val="00404C10"/>
    <w:rsid w:val="00407D43"/>
    <w:rsid w:val="004128F4"/>
    <w:rsid w:val="00420813"/>
    <w:rsid w:val="0042558B"/>
    <w:rsid w:val="00425724"/>
    <w:rsid w:val="004264C2"/>
    <w:rsid w:val="00426566"/>
    <w:rsid w:val="0043005B"/>
    <w:rsid w:val="004302CF"/>
    <w:rsid w:val="004333F1"/>
    <w:rsid w:val="00434142"/>
    <w:rsid w:val="00434B34"/>
    <w:rsid w:val="00436E97"/>
    <w:rsid w:val="0044173B"/>
    <w:rsid w:val="0044429E"/>
    <w:rsid w:val="004527A2"/>
    <w:rsid w:val="00452F7B"/>
    <w:rsid w:val="00453B5F"/>
    <w:rsid w:val="00455A4E"/>
    <w:rsid w:val="00463E82"/>
    <w:rsid w:val="004658C7"/>
    <w:rsid w:val="00467095"/>
    <w:rsid w:val="00467EA7"/>
    <w:rsid w:val="004711EE"/>
    <w:rsid w:val="0047380D"/>
    <w:rsid w:val="00476DB1"/>
    <w:rsid w:val="00480F00"/>
    <w:rsid w:val="004874E7"/>
    <w:rsid w:val="00492F55"/>
    <w:rsid w:val="004933E8"/>
    <w:rsid w:val="004949AD"/>
    <w:rsid w:val="00495449"/>
    <w:rsid w:val="004A055B"/>
    <w:rsid w:val="004A05C0"/>
    <w:rsid w:val="004A222E"/>
    <w:rsid w:val="004A3443"/>
    <w:rsid w:val="004A3DE9"/>
    <w:rsid w:val="004A6226"/>
    <w:rsid w:val="004A73EE"/>
    <w:rsid w:val="004B3BCA"/>
    <w:rsid w:val="004B7A54"/>
    <w:rsid w:val="004C256B"/>
    <w:rsid w:val="004C4D7F"/>
    <w:rsid w:val="004C711B"/>
    <w:rsid w:val="004D02A0"/>
    <w:rsid w:val="004D1A0E"/>
    <w:rsid w:val="004D2167"/>
    <w:rsid w:val="004D2642"/>
    <w:rsid w:val="004D4605"/>
    <w:rsid w:val="004D7A9F"/>
    <w:rsid w:val="004E13AB"/>
    <w:rsid w:val="004E1A0F"/>
    <w:rsid w:val="004E2A75"/>
    <w:rsid w:val="004E4D09"/>
    <w:rsid w:val="004E6D4F"/>
    <w:rsid w:val="004E78E9"/>
    <w:rsid w:val="004F0229"/>
    <w:rsid w:val="004F2B78"/>
    <w:rsid w:val="004F34B9"/>
    <w:rsid w:val="004F384D"/>
    <w:rsid w:val="004F72CE"/>
    <w:rsid w:val="004F7A62"/>
    <w:rsid w:val="00501A18"/>
    <w:rsid w:val="00505EF7"/>
    <w:rsid w:val="00510485"/>
    <w:rsid w:val="00511063"/>
    <w:rsid w:val="0051230B"/>
    <w:rsid w:val="00512390"/>
    <w:rsid w:val="00512408"/>
    <w:rsid w:val="00512793"/>
    <w:rsid w:val="00512C25"/>
    <w:rsid w:val="005130E0"/>
    <w:rsid w:val="00513322"/>
    <w:rsid w:val="00513A17"/>
    <w:rsid w:val="0052117F"/>
    <w:rsid w:val="00521E80"/>
    <w:rsid w:val="00524D99"/>
    <w:rsid w:val="0052547E"/>
    <w:rsid w:val="00527CE5"/>
    <w:rsid w:val="00531EF5"/>
    <w:rsid w:val="005321DA"/>
    <w:rsid w:val="00532B57"/>
    <w:rsid w:val="00532FB5"/>
    <w:rsid w:val="005345B5"/>
    <w:rsid w:val="005448C4"/>
    <w:rsid w:val="00545F60"/>
    <w:rsid w:val="00564881"/>
    <w:rsid w:val="0056589E"/>
    <w:rsid w:val="005722F9"/>
    <w:rsid w:val="00573356"/>
    <w:rsid w:val="005767C2"/>
    <w:rsid w:val="0057735F"/>
    <w:rsid w:val="00577D76"/>
    <w:rsid w:val="005823F9"/>
    <w:rsid w:val="00583D9B"/>
    <w:rsid w:val="00584526"/>
    <w:rsid w:val="00586551"/>
    <w:rsid w:val="005903D9"/>
    <w:rsid w:val="00590F65"/>
    <w:rsid w:val="00596BD2"/>
    <w:rsid w:val="005A2AE9"/>
    <w:rsid w:val="005A2D18"/>
    <w:rsid w:val="005A3D18"/>
    <w:rsid w:val="005A50F4"/>
    <w:rsid w:val="005A7ADB"/>
    <w:rsid w:val="005B1B6C"/>
    <w:rsid w:val="005B2D5C"/>
    <w:rsid w:val="005B3C7B"/>
    <w:rsid w:val="005B67EA"/>
    <w:rsid w:val="005B6E91"/>
    <w:rsid w:val="005C344E"/>
    <w:rsid w:val="005C3810"/>
    <w:rsid w:val="005D177A"/>
    <w:rsid w:val="005D20DB"/>
    <w:rsid w:val="005D2B30"/>
    <w:rsid w:val="005D3B6D"/>
    <w:rsid w:val="005D4F3A"/>
    <w:rsid w:val="005D5184"/>
    <w:rsid w:val="005E0B17"/>
    <w:rsid w:val="005E58E2"/>
    <w:rsid w:val="005E61F7"/>
    <w:rsid w:val="005F1ACD"/>
    <w:rsid w:val="005F1F3A"/>
    <w:rsid w:val="005F4617"/>
    <w:rsid w:val="005F4A36"/>
    <w:rsid w:val="005F67BD"/>
    <w:rsid w:val="00602144"/>
    <w:rsid w:val="00605734"/>
    <w:rsid w:val="006078DA"/>
    <w:rsid w:val="006102E6"/>
    <w:rsid w:val="006140D6"/>
    <w:rsid w:val="0061584F"/>
    <w:rsid w:val="006166DD"/>
    <w:rsid w:val="0062175E"/>
    <w:rsid w:val="0062392A"/>
    <w:rsid w:val="00624A2A"/>
    <w:rsid w:val="0062757D"/>
    <w:rsid w:val="00630A79"/>
    <w:rsid w:val="00630ABB"/>
    <w:rsid w:val="006310E5"/>
    <w:rsid w:val="00631A27"/>
    <w:rsid w:val="0063282F"/>
    <w:rsid w:val="00634FCE"/>
    <w:rsid w:val="0063679F"/>
    <w:rsid w:val="00636BA6"/>
    <w:rsid w:val="00637329"/>
    <w:rsid w:val="006421E2"/>
    <w:rsid w:val="0064570A"/>
    <w:rsid w:val="00653BB3"/>
    <w:rsid w:val="00656D2D"/>
    <w:rsid w:val="00660E5B"/>
    <w:rsid w:val="00664A1F"/>
    <w:rsid w:val="006658F8"/>
    <w:rsid w:val="006661DF"/>
    <w:rsid w:val="00666608"/>
    <w:rsid w:val="00667E3A"/>
    <w:rsid w:val="006709C3"/>
    <w:rsid w:val="00673228"/>
    <w:rsid w:val="00673A03"/>
    <w:rsid w:val="00677471"/>
    <w:rsid w:val="00684924"/>
    <w:rsid w:val="006876B2"/>
    <w:rsid w:val="00692D1F"/>
    <w:rsid w:val="00693F8B"/>
    <w:rsid w:val="00696295"/>
    <w:rsid w:val="00696625"/>
    <w:rsid w:val="006967E7"/>
    <w:rsid w:val="006A59C9"/>
    <w:rsid w:val="006A5F6F"/>
    <w:rsid w:val="006A6042"/>
    <w:rsid w:val="006A628E"/>
    <w:rsid w:val="006B066D"/>
    <w:rsid w:val="006B0C11"/>
    <w:rsid w:val="006B139D"/>
    <w:rsid w:val="006B2DD1"/>
    <w:rsid w:val="006B5835"/>
    <w:rsid w:val="006B58C6"/>
    <w:rsid w:val="006B5D26"/>
    <w:rsid w:val="006C02BD"/>
    <w:rsid w:val="006C0DFC"/>
    <w:rsid w:val="006C2C25"/>
    <w:rsid w:val="006C5208"/>
    <w:rsid w:val="006D0329"/>
    <w:rsid w:val="006D04BF"/>
    <w:rsid w:val="006D1069"/>
    <w:rsid w:val="006D1967"/>
    <w:rsid w:val="006D2AF8"/>
    <w:rsid w:val="006D6B72"/>
    <w:rsid w:val="006E117F"/>
    <w:rsid w:val="006E14CC"/>
    <w:rsid w:val="006E32B2"/>
    <w:rsid w:val="006E6864"/>
    <w:rsid w:val="006F049C"/>
    <w:rsid w:val="006F7B4C"/>
    <w:rsid w:val="00701305"/>
    <w:rsid w:val="00703771"/>
    <w:rsid w:val="00704B7C"/>
    <w:rsid w:val="00704CC9"/>
    <w:rsid w:val="00706E89"/>
    <w:rsid w:val="00707E31"/>
    <w:rsid w:val="00711635"/>
    <w:rsid w:val="007116D1"/>
    <w:rsid w:val="007124C1"/>
    <w:rsid w:val="00716CE3"/>
    <w:rsid w:val="00717C69"/>
    <w:rsid w:val="00722DF5"/>
    <w:rsid w:val="007264E6"/>
    <w:rsid w:val="00733758"/>
    <w:rsid w:val="00736B88"/>
    <w:rsid w:val="00737493"/>
    <w:rsid w:val="00740687"/>
    <w:rsid w:val="00740F6D"/>
    <w:rsid w:val="00742878"/>
    <w:rsid w:val="00744DC1"/>
    <w:rsid w:val="0074514B"/>
    <w:rsid w:val="00747249"/>
    <w:rsid w:val="00752595"/>
    <w:rsid w:val="0075409D"/>
    <w:rsid w:val="00762515"/>
    <w:rsid w:val="00763282"/>
    <w:rsid w:val="00763D69"/>
    <w:rsid w:val="00764226"/>
    <w:rsid w:val="007642C4"/>
    <w:rsid w:val="00766215"/>
    <w:rsid w:val="00773190"/>
    <w:rsid w:val="0077755C"/>
    <w:rsid w:val="007802DE"/>
    <w:rsid w:val="00781203"/>
    <w:rsid w:val="00784CA1"/>
    <w:rsid w:val="00784DD7"/>
    <w:rsid w:val="00793762"/>
    <w:rsid w:val="00795105"/>
    <w:rsid w:val="00795109"/>
    <w:rsid w:val="00795616"/>
    <w:rsid w:val="0079617C"/>
    <w:rsid w:val="00797900"/>
    <w:rsid w:val="007A46C3"/>
    <w:rsid w:val="007A47FF"/>
    <w:rsid w:val="007B2C6D"/>
    <w:rsid w:val="007B3C50"/>
    <w:rsid w:val="007B48CD"/>
    <w:rsid w:val="007B589C"/>
    <w:rsid w:val="007B7443"/>
    <w:rsid w:val="007B77A4"/>
    <w:rsid w:val="007B7A94"/>
    <w:rsid w:val="007C0637"/>
    <w:rsid w:val="007C36DB"/>
    <w:rsid w:val="007C78DB"/>
    <w:rsid w:val="007D1816"/>
    <w:rsid w:val="007D29AD"/>
    <w:rsid w:val="007D6960"/>
    <w:rsid w:val="007D74BC"/>
    <w:rsid w:val="007E319F"/>
    <w:rsid w:val="007E4051"/>
    <w:rsid w:val="007E5444"/>
    <w:rsid w:val="007F560C"/>
    <w:rsid w:val="007F729D"/>
    <w:rsid w:val="00800E64"/>
    <w:rsid w:val="00803C97"/>
    <w:rsid w:val="0080472E"/>
    <w:rsid w:val="00804D12"/>
    <w:rsid w:val="008067B7"/>
    <w:rsid w:val="0080726F"/>
    <w:rsid w:val="0080772B"/>
    <w:rsid w:val="00810397"/>
    <w:rsid w:val="00810D34"/>
    <w:rsid w:val="008119A3"/>
    <w:rsid w:val="008136E4"/>
    <w:rsid w:val="00813EF2"/>
    <w:rsid w:val="0081560D"/>
    <w:rsid w:val="0082086A"/>
    <w:rsid w:val="00822A31"/>
    <w:rsid w:val="00823C6F"/>
    <w:rsid w:val="00823D3B"/>
    <w:rsid w:val="00825CD9"/>
    <w:rsid w:val="00831078"/>
    <w:rsid w:val="0083120C"/>
    <w:rsid w:val="00833C07"/>
    <w:rsid w:val="0083404D"/>
    <w:rsid w:val="008358BB"/>
    <w:rsid w:val="008467DD"/>
    <w:rsid w:val="00847E57"/>
    <w:rsid w:val="008520E4"/>
    <w:rsid w:val="008544C0"/>
    <w:rsid w:val="00854D7F"/>
    <w:rsid w:val="00856AC9"/>
    <w:rsid w:val="00856B4C"/>
    <w:rsid w:val="00856CE4"/>
    <w:rsid w:val="00862673"/>
    <w:rsid w:val="008647AF"/>
    <w:rsid w:val="00866C71"/>
    <w:rsid w:val="008671FD"/>
    <w:rsid w:val="00870DE3"/>
    <w:rsid w:val="008723A6"/>
    <w:rsid w:val="00873621"/>
    <w:rsid w:val="00873DA1"/>
    <w:rsid w:val="00874829"/>
    <w:rsid w:val="00876A91"/>
    <w:rsid w:val="0088223C"/>
    <w:rsid w:val="00882A04"/>
    <w:rsid w:val="00883A1A"/>
    <w:rsid w:val="00884E2C"/>
    <w:rsid w:val="008865DA"/>
    <w:rsid w:val="0089308D"/>
    <w:rsid w:val="0089382F"/>
    <w:rsid w:val="008A0012"/>
    <w:rsid w:val="008A1D5C"/>
    <w:rsid w:val="008A5413"/>
    <w:rsid w:val="008A5B4F"/>
    <w:rsid w:val="008B00D3"/>
    <w:rsid w:val="008B14A7"/>
    <w:rsid w:val="008B2B89"/>
    <w:rsid w:val="008B5B20"/>
    <w:rsid w:val="008B5F76"/>
    <w:rsid w:val="008C08BB"/>
    <w:rsid w:val="008C1655"/>
    <w:rsid w:val="008C16C0"/>
    <w:rsid w:val="008C16FA"/>
    <w:rsid w:val="008C21AF"/>
    <w:rsid w:val="008C4C81"/>
    <w:rsid w:val="008C70EF"/>
    <w:rsid w:val="008D0550"/>
    <w:rsid w:val="008E1DCB"/>
    <w:rsid w:val="008E31FF"/>
    <w:rsid w:val="008E377D"/>
    <w:rsid w:val="008E4820"/>
    <w:rsid w:val="008E7472"/>
    <w:rsid w:val="008F05EB"/>
    <w:rsid w:val="008F0B60"/>
    <w:rsid w:val="008F2218"/>
    <w:rsid w:val="008F51E6"/>
    <w:rsid w:val="008F53CE"/>
    <w:rsid w:val="008F7B29"/>
    <w:rsid w:val="0090226D"/>
    <w:rsid w:val="00902A5A"/>
    <w:rsid w:val="00903407"/>
    <w:rsid w:val="009035B8"/>
    <w:rsid w:val="0090645E"/>
    <w:rsid w:val="0091187C"/>
    <w:rsid w:val="0091236E"/>
    <w:rsid w:val="00913E6F"/>
    <w:rsid w:val="009161DA"/>
    <w:rsid w:val="00924163"/>
    <w:rsid w:val="0092526F"/>
    <w:rsid w:val="00927576"/>
    <w:rsid w:val="0092758F"/>
    <w:rsid w:val="00927A48"/>
    <w:rsid w:val="0093217A"/>
    <w:rsid w:val="00936681"/>
    <w:rsid w:val="00937690"/>
    <w:rsid w:val="009418FC"/>
    <w:rsid w:val="00943258"/>
    <w:rsid w:val="00943B0E"/>
    <w:rsid w:val="00945F22"/>
    <w:rsid w:val="0095135A"/>
    <w:rsid w:val="00955218"/>
    <w:rsid w:val="00955DA3"/>
    <w:rsid w:val="0096109C"/>
    <w:rsid w:val="00967FA5"/>
    <w:rsid w:val="009713CB"/>
    <w:rsid w:val="00972F3C"/>
    <w:rsid w:val="00973765"/>
    <w:rsid w:val="00980B52"/>
    <w:rsid w:val="0098260E"/>
    <w:rsid w:val="00986E41"/>
    <w:rsid w:val="009870FA"/>
    <w:rsid w:val="0098730E"/>
    <w:rsid w:val="00990394"/>
    <w:rsid w:val="00994A1A"/>
    <w:rsid w:val="009A536D"/>
    <w:rsid w:val="009B00F3"/>
    <w:rsid w:val="009B11C5"/>
    <w:rsid w:val="009B30EB"/>
    <w:rsid w:val="009C1D63"/>
    <w:rsid w:val="009C40E7"/>
    <w:rsid w:val="009C4AC8"/>
    <w:rsid w:val="009D2FE3"/>
    <w:rsid w:val="009D43C2"/>
    <w:rsid w:val="009D460C"/>
    <w:rsid w:val="009D49B0"/>
    <w:rsid w:val="009E0D42"/>
    <w:rsid w:val="009E35A5"/>
    <w:rsid w:val="009F2350"/>
    <w:rsid w:val="009F2B78"/>
    <w:rsid w:val="009F413C"/>
    <w:rsid w:val="00A00A81"/>
    <w:rsid w:val="00A0170B"/>
    <w:rsid w:val="00A0195E"/>
    <w:rsid w:val="00A049FC"/>
    <w:rsid w:val="00A05068"/>
    <w:rsid w:val="00A1139A"/>
    <w:rsid w:val="00A12835"/>
    <w:rsid w:val="00A12F54"/>
    <w:rsid w:val="00A20404"/>
    <w:rsid w:val="00A20742"/>
    <w:rsid w:val="00A21894"/>
    <w:rsid w:val="00A32B00"/>
    <w:rsid w:val="00A36267"/>
    <w:rsid w:val="00A377B0"/>
    <w:rsid w:val="00A40342"/>
    <w:rsid w:val="00A426DA"/>
    <w:rsid w:val="00A44301"/>
    <w:rsid w:val="00A4432D"/>
    <w:rsid w:val="00A5067F"/>
    <w:rsid w:val="00A5072B"/>
    <w:rsid w:val="00A61E0B"/>
    <w:rsid w:val="00A62E62"/>
    <w:rsid w:val="00A654E7"/>
    <w:rsid w:val="00A701A8"/>
    <w:rsid w:val="00A74732"/>
    <w:rsid w:val="00A80F9C"/>
    <w:rsid w:val="00A82F89"/>
    <w:rsid w:val="00A90C9D"/>
    <w:rsid w:val="00A914AA"/>
    <w:rsid w:val="00A958E7"/>
    <w:rsid w:val="00A96D5C"/>
    <w:rsid w:val="00A96F96"/>
    <w:rsid w:val="00AA06B6"/>
    <w:rsid w:val="00AA09FC"/>
    <w:rsid w:val="00AA7B3A"/>
    <w:rsid w:val="00AB4455"/>
    <w:rsid w:val="00AC4C15"/>
    <w:rsid w:val="00AD180E"/>
    <w:rsid w:val="00AE1DB7"/>
    <w:rsid w:val="00AE363B"/>
    <w:rsid w:val="00AF2371"/>
    <w:rsid w:val="00AF50FD"/>
    <w:rsid w:val="00B00FC4"/>
    <w:rsid w:val="00B014A5"/>
    <w:rsid w:val="00B02B53"/>
    <w:rsid w:val="00B05DAF"/>
    <w:rsid w:val="00B069A9"/>
    <w:rsid w:val="00B1163B"/>
    <w:rsid w:val="00B14358"/>
    <w:rsid w:val="00B14A81"/>
    <w:rsid w:val="00B16550"/>
    <w:rsid w:val="00B17EC0"/>
    <w:rsid w:val="00B21989"/>
    <w:rsid w:val="00B2215F"/>
    <w:rsid w:val="00B235CF"/>
    <w:rsid w:val="00B247CA"/>
    <w:rsid w:val="00B25B65"/>
    <w:rsid w:val="00B2627B"/>
    <w:rsid w:val="00B271FC"/>
    <w:rsid w:val="00B27A5D"/>
    <w:rsid w:val="00B325D0"/>
    <w:rsid w:val="00B361BE"/>
    <w:rsid w:val="00B42020"/>
    <w:rsid w:val="00B43970"/>
    <w:rsid w:val="00B57232"/>
    <w:rsid w:val="00B606C3"/>
    <w:rsid w:val="00B6363E"/>
    <w:rsid w:val="00B64810"/>
    <w:rsid w:val="00B67ECE"/>
    <w:rsid w:val="00B7087C"/>
    <w:rsid w:val="00B73B89"/>
    <w:rsid w:val="00B76806"/>
    <w:rsid w:val="00B76F69"/>
    <w:rsid w:val="00B770AB"/>
    <w:rsid w:val="00B81810"/>
    <w:rsid w:val="00B8245B"/>
    <w:rsid w:val="00B82936"/>
    <w:rsid w:val="00B82F1C"/>
    <w:rsid w:val="00B834BB"/>
    <w:rsid w:val="00B84155"/>
    <w:rsid w:val="00B86709"/>
    <w:rsid w:val="00B87694"/>
    <w:rsid w:val="00B87C4B"/>
    <w:rsid w:val="00B91C93"/>
    <w:rsid w:val="00B93186"/>
    <w:rsid w:val="00B97B7E"/>
    <w:rsid w:val="00BA2544"/>
    <w:rsid w:val="00BA4231"/>
    <w:rsid w:val="00BA6450"/>
    <w:rsid w:val="00BA704B"/>
    <w:rsid w:val="00BA7775"/>
    <w:rsid w:val="00BA7991"/>
    <w:rsid w:val="00BA7A89"/>
    <w:rsid w:val="00BB0C81"/>
    <w:rsid w:val="00BB16B3"/>
    <w:rsid w:val="00BB38E6"/>
    <w:rsid w:val="00BB63FA"/>
    <w:rsid w:val="00BB6FD7"/>
    <w:rsid w:val="00BB7020"/>
    <w:rsid w:val="00BC73FC"/>
    <w:rsid w:val="00BD0F62"/>
    <w:rsid w:val="00BD1295"/>
    <w:rsid w:val="00BD661C"/>
    <w:rsid w:val="00BE13A1"/>
    <w:rsid w:val="00BE54EE"/>
    <w:rsid w:val="00BF2E90"/>
    <w:rsid w:val="00C03B4C"/>
    <w:rsid w:val="00C0456B"/>
    <w:rsid w:val="00C06228"/>
    <w:rsid w:val="00C07696"/>
    <w:rsid w:val="00C1116D"/>
    <w:rsid w:val="00C113A4"/>
    <w:rsid w:val="00C11DA9"/>
    <w:rsid w:val="00C12493"/>
    <w:rsid w:val="00C13672"/>
    <w:rsid w:val="00C1426C"/>
    <w:rsid w:val="00C20D36"/>
    <w:rsid w:val="00C2175A"/>
    <w:rsid w:val="00C229A4"/>
    <w:rsid w:val="00C23726"/>
    <w:rsid w:val="00C24F53"/>
    <w:rsid w:val="00C3198B"/>
    <w:rsid w:val="00C3215A"/>
    <w:rsid w:val="00C32F96"/>
    <w:rsid w:val="00C342C2"/>
    <w:rsid w:val="00C35019"/>
    <w:rsid w:val="00C36A98"/>
    <w:rsid w:val="00C376A9"/>
    <w:rsid w:val="00C37CBA"/>
    <w:rsid w:val="00C40584"/>
    <w:rsid w:val="00C420F4"/>
    <w:rsid w:val="00C42263"/>
    <w:rsid w:val="00C45FC0"/>
    <w:rsid w:val="00C46D71"/>
    <w:rsid w:val="00C52048"/>
    <w:rsid w:val="00C54CE4"/>
    <w:rsid w:val="00C56CCB"/>
    <w:rsid w:val="00C56E01"/>
    <w:rsid w:val="00C56E20"/>
    <w:rsid w:val="00C57712"/>
    <w:rsid w:val="00C606D7"/>
    <w:rsid w:val="00C61A50"/>
    <w:rsid w:val="00C65CE1"/>
    <w:rsid w:val="00C7052C"/>
    <w:rsid w:val="00C72507"/>
    <w:rsid w:val="00C7438E"/>
    <w:rsid w:val="00C75593"/>
    <w:rsid w:val="00C76D17"/>
    <w:rsid w:val="00C80E9F"/>
    <w:rsid w:val="00C866EB"/>
    <w:rsid w:val="00C91E4F"/>
    <w:rsid w:val="00C96824"/>
    <w:rsid w:val="00C97033"/>
    <w:rsid w:val="00C97F70"/>
    <w:rsid w:val="00CA069C"/>
    <w:rsid w:val="00CA2B67"/>
    <w:rsid w:val="00CA4E39"/>
    <w:rsid w:val="00CA5437"/>
    <w:rsid w:val="00CA6E46"/>
    <w:rsid w:val="00CB23DA"/>
    <w:rsid w:val="00CB38D8"/>
    <w:rsid w:val="00CB442C"/>
    <w:rsid w:val="00CB5617"/>
    <w:rsid w:val="00CB5FC5"/>
    <w:rsid w:val="00CB66D3"/>
    <w:rsid w:val="00CC2291"/>
    <w:rsid w:val="00CC2965"/>
    <w:rsid w:val="00CC2C6B"/>
    <w:rsid w:val="00CC41BC"/>
    <w:rsid w:val="00CD20D2"/>
    <w:rsid w:val="00CD368F"/>
    <w:rsid w:val="00CD68AC"/>
    <w:rsid w:val="00CD7547"/>
    <w:rsid w:val="00CE4797"/>
    <w:rsid w:val="00CE5149"/>
    <w:rsid w:val="00CF2AAC"/>
    <w:rsid w:val="00CF4FF9"/>
    <w:rsid w:val="00D0090F"/>
    <w:rsid w:val="00D00CB0"/>
    <w:rsid w:val="00D06E73"/>
    <w:rsid w:val="00D07C08"/>
    <w:rsid w:val="00D11451"/>
    <w:rsid w:val="00D139AA"/>
    <w:rsid w:val="00D13CE5"/>
    <w:rsid w:val="00D148FB"/>
    <w:rsid w:val="00D20201"/>
    <w:rsid w:val="00D25447"/>
    <w:rsid w:val="00D26D01"/>
    <w:rsid w:val="00D26E09"/>
    <w:rsid w:val="00D27510"/>
    <w:rsid w:val="00D309B4"/>
    <w:rsid w:val="00D32740"/>
    <w:rsid w:val="00D32F4B"/>
    <w:rsid w:val="00D341CF"/>
    <w:rsid w:val="00D413F7"/>
    <w:rsid w:val="00D42ACC"/>
    <w:rsid w:val="00D42B7F"/>
    <w:rsid w:val="00D43286"/>
    <w:rsid w:val="00D44841"/>
    <w:rsid w:val="00D45A16"/>
    <w:rsid w:val="00D45EB6"/>
    <w:rsid w:val="00D462EE"/>
    <w:rsid w:val="00D47928"/>
    <w:rsid w:val="00D5396D"/>
    <w:rsid w:val="00D53CBC"/>
    <w:rsid w:val="00D54CA5"/>
    <w:rsid w:val="00D5702A"/>
    <w:rsid w:val="00D5782F"/>
    <w:rsid w:val="00D603EE"/>
    <w:rsid w:val="00D61148"/>
    <w:rsid w:val="00D617EE"/>
    <w:rsid w:val="00D62780"/>
    <w:rsid w:val="00D63379"/>
    <w:rsid w:val="00D63882"/>
    <w:rsid w:val="00D6701C"/>
    <w:rsid w:val="00D70C82"/>
    <w:rsid w:val="00D7146B"/>
    <w:rsid w:val="00D722CA"/>
    <w:rsid w:val="00D73475"/>
    <w:rsid w:val="00D746FA"/>
    <w:rsid w:val="00D74AD7"/>
    <w:rsid w:val="00D80DE8"/>
    <w:rsid w:val="00D82778"/>
    <w:rsid w:val="00D91D85"/>
    <w:rsid w:val="00D92217"/>
    <w:rsid w:val="00D94CD8"/>
    <w:rsid w:val="00D9635F"/>
    <w:rsid w:val="00D97EFF"/>
    <w:rsid w:val="00DA1A87"/>
    <w:rsid w:val="00DA38FD"/>
    <w:rsid w:val="00DA43C6"/>
    <w:rsid w:val="00DB4613"/>
    <w:rsid w:val="00DB4F97"/>
    <w:rsid w:val="00DB7457"/>
    <w:rsid w:val="00DC023D"/>
    <w:rsid w:val="00DC4362"/>
    <w:rsid w:val="00DD0325"/>
    <w:rsid w:val="00DD1939"/>
    <w:rsid w:val="00DD71D9"/>
    <w:rsid w:val="00DD7FBF"/>
    <w:rsid w:val="00DE0162"/>
    <w:rsid w:val="00DE0552"/>
    <w:rsid w:val="00DE1D11"/>
    <w:rsid w:val="00DE47A9"/>
    <w:rsid w:val="00DE607C"/>
    <w:rsid w:val="00DE68EC"/>
    <w:rsid w:val="00DE7924"/>
    <w:rsid w:val="00DF2551"/>
    <w:rsid w:val="00DF5478"/>
    <w:rsid w:val="00DF5702"/>
    <w:rsid w:val="00DF60A3"/>
    <w:rsid w:val="00DF6391"/>
    <w:rsid w:val="00DF6525"/>
    <w:rsid w:val="00DF7E6E"/>
    <w:rsid w:val="00E01BD8"/>
    <w:rsid w:val="00E02835"/>
    <w:rsid w:val="00E03391"/>
    <w:rsid w:val="00E04485"/>
    <w:rsid w:val="00E05790"/>
    <w:rsid w:val="00E05840"/>
    <w:rsid w:val="00E06AEF"/>
    <w:rsid w:val="00E10160"/>
    <w:rsid w:val="00E11A2A"/>
    <w:rsid w:val="00E14F2D"/>
    <w:rsid w:val="00E1510D"/>
    <w:rsid w:val="00E22831"/>
    <w:rsid w:val="00E26D1D"/>
    <w:rsid w:val="00E31BA5"/>
    <w:rsid w:val="00E32B4F"/>
    <w:rsid w:val="00E34544"/>
    <w:rsid w:val="00E3512F"/>
    <w:rsid w:val="00E41298"/>
    <w:rsid w:val="00E44AA8"/>
    <w:rsid w:val="00E46C7B"/>
    <w:rsid w:val="00E5322A"/>
    <w:rsid w:val="00E5540B"/>
    <w:rsid w:val="00E6242C"/>
    <w:rsid w:val="00E62C51"/>
    <w:rsid w:val="00E71C68"/>
    <w:rsid w:val="00E71CBC"/>
    <w:rsid w:val="00E72F76"/>
    <w:rsid w:val="00E753B1"/>
    <w:rsid w:val="00E75EDB"/>
    <w:rsid w:val="00E90650"/>
    <w:rsid w:val="00E90F3C"/>
    <w:rsid w:val="00E9593E"/>
    <w:rsid w:val="00E968BB"/>
    <w:rsid w:val="00EA336C"/>
    <w:rsid w:val="00EA36B8"/>
    <w:rsid w:val="00EA58D1"/>
    <w:rsid w:val="00EB2C15"/>
    <w:rsid w:val="00EB4346"/>
    <w:rsid w:val="00EB453A"/>
    <w:rsid w:val="00EB62A1"/>
    <w:rsid w:val="00EB7090"/>
    <w:rsid w:val="00EC0CB3"/>
    <w:rsid w:val="00EC0F0F"/>
    <w:rsid w:val="00EC21FD"/>
    <w:rsid w:val="00EC29ED"/>
    <w:rsid w:val="00EC429E"/>
    <w:rsid w:val="00EC489A"/>
    <w:rsid w:val="00EC560C"/>
    <w:rsid w:val="00EC6B09"/>
    <w:rsid w:val="00ED094B"/>
    <w:rsid w:val="00ED26EB"/>
    <w:rsid w:val="00ED2FF5"/>
    <w:rsid w:val="00ED40F3"/>
    <w:rsid w:val="00ED4356"/>
    <w:rsid w:val="00ED50B7"/>
    <w:rsid w:val="00ED51D8"/>
    <w:rsid w:val="00ED7081"/>
    <w:rsid w:val="00EE105A"/>
    <w:rsid w:val="00EE3903"/>
    <w:rsid w:val="00EE3B7E"/>
    <w:rsid w:val="00EE3D74"/>
    <w:rsid w:val="00EE3E81"/>
    <w:rsid w:val="00EE4BEA"/>
    <w:rsid w:val="00EE6EDC"/>
    <w:rsid w:val="00EF10F0"/>
    <w:rsid w:val="00EF1DE6"/>
    <w:rsid w:val="00EF4B68"/>
    <w:rsid w:val="00F04DB8"/>
    <w:rsid w:val="00F05F98"/>
    <w:rsid w:val="00F0759A"/>
    <w:rsid w:val="00F11B2C"/>
    <w:rsid w:val="00F13E12"/>
    <w:rsid w:val="00F2069A"/>
    <w:rsid w:val="00F22B73"/>
    <w:rsid w:val="00F2387F"/>
    <w:rsid w:val="00F24BE7"/>
    <w:rsid w:val="00F30E0A"/>
    <w:rsid w:val="00F3366B"/>
    <w:rsid w:val="00F360B5"/>
    <w:rsid w:val="00F36D0B"/>
    <w:rsid w:val="00F417E0"/>
    <w:rsid w:val="00F4232D"/>
    <w:rsid w:val="00F43617"/>
    <w:rsid w:val="00F44D87"/>
    <w:rsid w:val="00F4644F"/>
    <w:rsid w:val="00F56D77"/>
    <w:rsid w:val="00F65E3B"/>
    <w:rsid w:val="00F65E4B"/>
    <w:rsid w:val="00F67BC8"/>
    <w:rsid w:val="00F77D32"/>
    <w:rsid w:val="00F8177D"/>
    <w:rsid w:val="00F82931"/>
    <w:rsid w:val="00F940DE"/>
    <w:rsid w:val="00F9417C"/>
    <w:rsid w:val="00F947D3"/>
    <w:rsid w:val="00F97B8F"/>
    <w:rsid w:val="00FA0AD4"/>
    <w:rsid w:val="00FA2A92"/>
    <w:rsid w:val="00FA6BE7"/>
    <w:rsid w:val="00FA763D"/>
    <w:rsid w:val="00FA780A"/>
    <w:rsid w:val="00FA7D99"/>
    <w:rsid w:val="00FB3A3F"/>
    <w:rsid w:val="00FB51FF"/>
    <w:rsid w:val="00FC02ED"/>
    <w:rsid w:val="00FC0D8C"/>
    <w:rsid w:val="00FC2895"/>
    <w:rsid w:val="00FC2CBA"/>
    <w:rsid w:val="00FC63CA"/>
    <w:rsid w:val="00FD1ADE"/>
    <w:rsid w:val="00FE0B9E"/>
    <w:rsid w:val="00FE109B"/>
    <w:rsid w:val="00FE3F82"/>
    <w:rsid w:val="00FE5E9C"/>
    <w:rsid w:val="00FE736D"/>
    <w:rsid w:val="00FE7868"/>
    <w:rsid w:val="00FF3003"/>
    <w:rsid w:val="00FF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5C02A"/>
  <w15:chartTrackingRefBased/>
  <w15:docId w15:val="{6DD9E874-F391-47D9-ACF0-C9CFD6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0106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0106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EE6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127</TotalTime>
  <Pages>16</Pages>
  <Words>5205</Words>
  <Characters>28891</Characters>
  <Application>Microsoft Office Word</Application>
  <DocSecurity>0</DocSecurity>
  <Lines>704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71</cp:revision>
  <cp:lastPrinted>2022-07-18T22:35:00Z</cp:lastPrinted>
  <dcterms:created xsi:type="dcterms:W3CDTF">2024-06-01T14:39:00Z</dcterms:created>
  <dcterms:modified xsi:type="dcterms:W3CDTF">2025-09-05T18:28:00Z</dcterms:modified>
</cp:coreProperties>
</file>