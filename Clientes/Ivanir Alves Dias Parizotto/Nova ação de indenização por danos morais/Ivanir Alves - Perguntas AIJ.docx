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EB49" w14:textId="77777777" w:rsidR="00AC4A75" w:rsidRPr="00BC45C0" w:rsidRDefault="00AC4A75" w:rsidP="007C0BCB">
      <w:pPr>
        <w:pStyle w:val="SemEspaamento"/>
        <w:numPr>
          <w:ilvl w:val="0"/>
          <w:numId w:val="0"/>
        </w:numPr>
        <w:jc w:val="center"/>
        <w:rPr>
          <w:b/>
          <w:bCs/>
        </w:rPr>
      </w:pPr>
      <w:r w:rsidRPr="00BC45C0">
        <w:rPr>
          <w:b/>
          <w:bCs/>
        </w:rPr>
        <w:t>Perguntas para a AIJ – 5.8.2025:</w:t>
      </w:r>
    </w:p>
    <w:p w14:paraId="45F8338C" w14:textId="77777777" w:rsidR="00AC4A75" w:rsidRDefault="00AC4A75" w:rsidP="00AC4A75">
      <w:pPr>
        <w:pStyle w:val="SemEspaamento"/>
        <w:numPr>
          <w:ilvl w:val="0"/>
          <w:numId w:val="0"/>
        </w:numPr>
        <w:ind w:firstLine="1701"/>
      </w:pPr>
    </w:p>
    <w:p w14:paraId="5DDE6E81" w14:textId="77777777" w:rsidR="00AC4A75" w:rsidRPr="00A206CF" w:rsidRDefault="00AC4A75" w:rsidP="00AC4A75">
      <w:pPr>
        <w:pStyle w:val="Ttulo"/>
        <w:rPr>
          <w:sz w:val="24"/>
          <w:szCs w:val="28"/>
        </w:rPr>
      </w:pPr>
      <w:r>
        <w:rPr>
          <w:sz w:val="24"/>
          <w:szCs w:val="28"/>
        </w:rPr>
        <w:t xml:space="preserve">1º) </w:t>
      </w:r>
      <w:r w:rsidRPr="00A206CF">
        <w:rPr>
          <w:sz w:val="24"/>
          <w:szCs w:val="28"/>
        </w:rPr>
        <w:t>Réu Sérgio Parizotto:</w:t>
      </w:r>
    </w:p>
    <w:p w14:paraId="3942333D" w14:textId="77777777" w:rsidR="00AC4A75" w:rsidRDefault="00AC4A75" w:rsidP="00AC4A75"/>
    <w:p w14:paraId="3BB485F9" w14:textId="77777777" w:rsidR="00AC4A75" w:rsidRDefault="00AC4A75" w:rsidP="00AC4A75">
      <w:pPr>
        <w:pStyle w:val="SemEspaamento"/>
        <w:numPr>
          <w:ilvl w:val="0"/>
          <w:numId w:val="3"/>
        </w:numPr>
        <w:ind w:left="0" w:firstLine="1701"/>
      </w:pPr>
      <w:r>
        <w:t>O senhor costumava frequentar a loja do seu irmão, Zeferino Parizotto?</w:t>
      </w:r>
    </w:p>
    <w:p w14:paraId="178480FE" w14:textId="13C021E9" w:rsidR="00AC4A75" w:rsidRDefault="00AC4A75" w:rsidP="00AC4A75">
      <w:pPr>
        <w:pStyle w:val="SemEspaamento"/>
        <w:numPr>
          <w:ilvl w:val="0"/>
          <w:numId w:val="3"/>
        </w:numPr>
        <w:ind w:left="0" w:firstLine="1701"/>
      </w:pPr>
      <w:r>
        <w:t xml:space="preserve">Possuía uma relação de proximidade com Ivanir e </w:t>
      </w:r>
      <w:r w:rsidR="00EC4CB9">
        <w:t>suas filhas</w:t>
      </w:r>
      <w:r>
        <w:t>?</w:t>
      </w:r>
    </w:p>
    <w:p w14:paraId="51555A74" w14:textId="77777777" w:rsidR="00AC4A75" w:rsidRDefault="00AC4A75" w:rsidP="00AC4A75">
      <w:pPr>
        <w:pStyle w:val="SemEspaamento"/>
        <w:numPr>
          <w:ilvl w:val="0"/>
          <w:numId w:val="3"/>
        </w:numPr>
        <w:ind w:left="0" w:firstLine="1701"/>
      </w:pPr>
      <w:r>
        <w:t>Após o falecimento do seu irmão, em decorrência da COVID-19, o senhor ficou com alguma mágoa ou ressentimento em relação a Ivanir e seus familiares?</w:t>
      </w:r>
    </w:p>
    <w:p w14:paraId="527BE73C" w14:textId="77777777" w:rsidR="00AC4A75" w:rsidRDefault="00AC4A75" w:rsidP="00AC4A75">
      <w:pPr>
        <w:pStyle w:val="SemEspaamento"/>
        <w:numPr>
          <w:ilvl w:val="0"/>
          <w:numId w:val="3"/>
        </w:numPr>
        <w:ind w:left="0" w:firstLine="1701"/>
      </w:pPr>
      <w:r>
        <w:t xml:space="preserve">No áudio juntado à inicial, em abril de 2021, ao responder Tailiny, que, logo após o falecimento de Zeferino, pediu, de forma educada, para que o senhor parasse de enviar mensagens, por conta das ofensas veiculadas contra sua mãe, Ivanir, o que o senhor quis dizer quando chamou Tailiny de CRIADA? </w:t>
      </w:r>
    </w:p>
    <w:p w14:paraId="7662D37E" w14:textId="77777777" w:rsidR="00AC4A75" w:rsidRDefault="00AC4A75" w:rsidP="00AC4A75">
      <w:pPr>
        <w:pStyle w:val="SemEspaamento"/>
        <w:numPr>
          <w:ilvl w:val="0"/>
          <w:numId w:val="3"/>
        </w:numPr>
        <w:ind w:left="0" w:firstLine="1701"/>
      </w:pPr>
      <w:r>
        <w:t>Por que o senhor chamou Tailiny de SAFADA?</w:t>
      </w:r>
    </w:p>
    <w:p w14:paraId="48587BCA" w14:textId="77777777" w:rsidR="00AC4A75" w:rsidRDefault="00AC4A75" w:rsidP="00AC4A75">
      <w:pPr>
        <w:pStyle w:val="SemEspaamento"/>
        <w:numPr>
          <w:ilvl w:val="0"/>
          <w:numId w:val="3"/>
        </w:numPr>
        <w:ind w:left="0" w:firstLine="1701"/>
      </w:pPr>
      <w:r>
        <w:t>Nesse mesmo áudio encaminhado à Tailiny, por que senhor afirmou que mandaria a federal atrás de Ivanir?</w:t>
      </w:r>
    </w:p>
    <w:p w14:paraId="0591C755" w14:textId="21A9E9CA" w:rsidR="00AC4A75" w:rsidRDefault="00AC4A75" w:rsidP="00AC4A75">
      <w:pPr>
        <w:pStyle w:val="SemEspaamento"/>
        <w:numPr>
          <w:ilvl w:val="0"/>
          <w:numId w:val="3"/>
        </w:numPr>
        <w:ind w:left="0" w:firstLine="1701"/>
      </w:pPr>
      <w:r>
        <w:t xml:space="preserve">Por que o senhor </w:t>
      </w:r>
      <w:r w:rsidR="00EC4CB9">
        <w:t>ofendeu as autoras, alegando</w:t>
      </w:r>
      <w:r>
        <w:t xml:space="preserve"> que Ivanir e Tailiny não seriam parte da família de Zeferino</w:t>
      </w:r>
      <w:r w:rsidR="009A3B2C">
        <w:t xml:space="preserve"> Parizotto</w:t>
      </w:r>
      <w:r>
        <w:t xml:space="preserve">? </w:t>
      </w:r>
    </w:p>
    <w:p w14:paraId="155980CE" w14:textId="5E83883D" w:rsidR="009A3B2C" w:rsidRDefault="00AC1EC8" w:rsidP="00AC4A75">
      <w:pPr>
        <w:pStyle w:val="SemEspaamento"/>
        <w:numPr>
          <w:ilvl w:val="0"/>
          <w:numId w:val="3"/>
        </w:numPr>
        <w:ind w:left="0" w:firstLine="1701"/>
      </w:pPr>
      <w:r>
        <w:t>No áudio</w:t>
      </w:r>
      <w:r w:rsidR="000F402A">
        <w:t xml:space="preserve"> encaminhado à Tailiny</w:t>
      </w:r>
      <w:r>
        <w:t>, o senhor afirma que levou remédio para Zulmira, sua irmã, na UTI em Concórdia</w:t>
      </w:r>
      <w:r w:rsidR="006E4159">
        <w:t xml:space="preserve">. </w:t>
      </w:r>
      <w:r w:rsidR="003C2E8E">
        <w:t xml:space="preserve">Quando o senhor visitou Zeferino em São Paulo, o </w:t>
      </w:r>
      <w:r w:rsidR="006E4159">
        <w:t>senhor também tentou levar remédio</w:t>
      </w:r>
      <w:r w:rsidR="003C2E8E">
        <w:t xml:space="preserve"> para o seu irmão, sem acompanhamento médico?</w:t>
      </w:r>
    </w:p>
    <w:p w14:paraId="4498BE47" w14:textId="47A142A9" w:rsidR="00AC4A75" w:rsidRDefault="00AC4A75" w:rsidP="00AC4A75">
      <w:pPr>
        <w:pStyle w:val="SemEspaamento"/>
        <w:numPr>
          <w:ilvl w:val="0"/>
          <w:numId w:val="3"/>
        </w:numPr>
        <w:ind w:left="0" w:firstLine="1701"/>
      </w:pPr>
      <w:r>
        <w:t>E o que o senhor quis dizer quando, no áudio, acusou as autoras de terem levado Zeferino morto dentro de um caixã</w:t>
      </w:r>
      <w:r w:rsidR="000F402A">
        <w:t>o</w:t>
      </w:r>
      <w:r>
        <w:t>?</w:t>
      </w:r>
    </w:p>
    <w:p w14:paraId="32C87EB0" w14:textId="77777777" w:rsidR="00AC4A75" w:rsidRDefault="00AC4A75" w:rsidP="00AC4A75">
      <w:pPr>
        <w:pStyle w:val="SemEspaamento"/>
        <w:numPr>
          <w:ilvl w:val="0"/>
          <w:numId w:val="0"/>
        </w:numPr>
        <w:ind w:left="1701"/>
      </w:pPr>
    </w:p>
    <w:p w14:paraId="50B0F80F" w14:textId="77777777" w:rsidR="00AC4A75" w:rsidRDefault="00AC4A75" w:rsidP="00E6795F">
      <w:pPr>
        <w:pStyle w:val="SemEspaamento"/>
        <w:numPr>
          <w:ilvl w:val="0"/>
          <w:numId w:val="0"/>
        </w:numPr>
        <w:ind w:left="993" w:firstLine="708"/>
      </w:pPr>
      <w:r>
        <w:rPr>
          <w:b/>
          <w:bCs/>
        </w:rPr>
        <w:t>CASO SÉRGIO NEGUE O ENVIO DO ÁUDIO</w:t>
      </w:r>
      <w:r>
        <w:t xml:space="preserve">: </w:t>
      </w:r>
    </w:p>
    <w:p w14:paraId="30293449" w14:textId="6A407ECD" w:rsidR="00AC4A75" w:rsidRDefault="00AC4A75" w:rsidP="00AC4A75">
      <w:pPr>
        <w:pStyle w:val="SemEspaamento"/>
        <w:numPr>
          <w:ilvl w:val="0"/>
          <w:numId w:val="0"/>
        </w:numPr>
        <w:ind w:firstLine="1701"/>
        <w:rPr>
          <w:u w:val="single"/>
        </w:rPr>
      </w:pPr>
      <w:r w:rsidRPr="00A50B24">
        <w:rPr>
          <w:u w:val="single"/>
        </w:rPr>
        <w:t>E</w:t>
      </w:r>
      <w:r>
        <w:rPr>
          <w:u w:val="single"/>
        </w:rPr>
        <w:t xml:space="preserve">xcelência, a defesa das autoras requer que seja mostrado ao réu o áudio juntado no evento 1, VIDEO9. O senhor </w:t>
      </w:r>
      <w:r w:rsidRPr="00A50B24">
        <w:rPr>
          <w:u w:val="single"/>
        </w:rPr>
        <w:t xml:space="preserve">está </w:t>
      </w:r>
      <w:r>
        <w:rPr>
          <w:u w:val="single"/>
        </w:rPr>
        <w:t>afirmando</w:t>
      </w:r>
      <w:r w:rsidRPr="00A50B24">
        <w:rPr>
          <w:u w:val="single"/>
        </w:rPr>
        <w:t xml:space="preserve"> que </w:t>
      </w:r>
      <w:r>
        <w:rPr>
          <w:u w:val="single"/>
        </w:rPr>
        <w:t xml:space="preserve">esse </w:t>
      </w:r>
      <w:r w:rsidRPr="00A50B24">
        <w:rPr>
          <w:u w:val="single"/>
        </w:rPr>
        <w:t>áudio</w:t>
      </w:r>
      <w:r>
        <w:rPr>
          <w:u w:val="single"/>
        </w:rPr>
        <w:t>,</w:t>
      </w:r>
      <w:r w:rsidRPr="00A50B24">
        <w:rPr>
          <w:u w:val="single"/>
        </w:rPr>
        <w:t xml:space="preserve"> juntado à inicial</w:t>
      </w:r>
      <w:r>
        <w:rPr>
          <w:u w:val="single"/>
        </w:rPr>
        <w:t>, enviado em 17.4.2021,</w:t>
      </w:r>
      <w:r w:rsidRPr="00A50B24">
        <w:rPr>
          <w:u w:val="single"/>
        </w:rPr>
        <w:t xml:space="preserve"> não foi encaminhado, pelo senhor, à Tailiny? </w:t>
      </w:r>
    </w:p>
    <w:p w14:paraId="37C7B062" w14:textId="77777777" w:rsidR="00AC4A75" w:rsidRPr="00A50B24" w:rsidRDefault="00AC4A75" w:rsidP="00AC4A75">
      <w:pPr>
        <w:pStyle w:val="SemEspaamento"/>
        <w:numPr>
          <w:ilvl w:val="0"/>
          <w:numId w:val="0"/>
        </w:numPr>
        <w:ind w:firstLine="1701"/>
        <w:rPr>
          <w:u w:val="single"/>
        </w:rPr>
      </w:pPr>
    </w:p>
    <w:p w14:paraId="02C66D9B" w14:textId="77777777" w:rsidR="00AC4A75" w:rsidRDefault="00AC4A75" w:rsidP="00AC4A75">
      <w:pPr>
        <w:pStyle w:val="Ttulo"/>
        <w:rPr>
          <w:sz w:val="24"/>
          <w:szCs w:val="28"/>
        </w:rPr>
      </w:pPr>
      <w:r>
        <w:rPr>
          <w:sz w:val="24"/>
          <w:szCs w:val="28"/>
        </w:rPr>
        <w:t>2) Testemunha Luiz Fernando:</w:t>
      </w:r>
    </w:p>
    <w:p w14:paraId="11678A29" w14:textId="77777777" w:rsidR="00AC4A75" w:rsidRDefault="00AC4A75" w:rsidP="00AC4A75"/>
    <w:p w14:paraId="4C2BF8E0" w14:textId="77777777" w:rsidR="00AC4A75" w:rsidRDefault="00AC4A75" w:rsidP="00AC4A75">
      <w:pPr>
        <w:pStyle w:val="SemEspaamento"/>
        <w:numPr>
          <w:ilvl w:val="0"/>
          <w:numId w:val="4"/>
        </w:numPr>
        <w:ind w:left="0" w:firstLine="1701"/>
      </w:pPr>
      <w:r>
        <w:t>O senhor conhece a senhora Ivanir? Ela já foi sua advogada em alguma ação judicial?</w:t>
      </w:r>
    </w:p>
    <w:p w14:paraId="4DF779C6" w14:textId="77777777" w:rsidR="00AC4A75" w:rsidRDefault="00AC4A75" w:rsidP="00AC4A75">
      <w:pPr>
        <w:pStyle w:val="SemEspaamento"/>
        <w:numPr>
          <w:ilvl w:val="0"/>
          <w:numId w:val="4"/>
        </w:numPr>
        <w:ind w:left="0" w:firstLine="1701"/>
      </w:pPr>
      <w:bookmarkStart w:id="0" w:name="_Hlk205213025"/>
      <w:r>
        <w:t>O senhor conhece Sérgio Parizotto? Sabe se ele era próximo de Ivanir e suas filhas?</w:t>
      </w:r>
    </w:p>
    <w:bookmarkEnd w:id="0"/>
    <w:p w14:paraId="2A0776F3" w14:textId="036A124E" w:rsidR="00AC4A75" w:rsidRDefault="00AC4A75" w:rsidP="00AC4A75">
      <w:pPr>
        <w:pStyle w:val="SemEspaamento"/>
        <w:numPr>
          <w:ilvl w:val="0"/>
          <w:numId w:val="4"/>
        </w:numPr>
        <w:ind w:left="0" w:firstLine="1701"/>
      </w:pPr>
      <w:r>
        <w:lastRenderedPageBreak/>
        <w:t xml:space="preserve">Alguma vez Sérgio fez comentários negativos sobre Ivanir </w:t>
      </w:r>
      <w:r w:rsidR="00777C6E">
        <w:t xml:space="preserve">ou sua filha </w:t>
      </w:r>
      <w:r>
        <w:t xml:space="preserve">para o senhor? </w:t>
      </w:r>
    </w:p>
    <w:p w14:paraId="7B6B0FD5" w14:textId="77777777" w:rsidR="00AC4A75" w:rsidRDefault="00AC4A75" w:rsidP="00AC4A75">
      <w:pPr>
        <w:pStyle w:val="SemEspaamento"/>
        <w:numPr>
          <w:ilvl w:val="0"/>
          <w:numId w:val="4"/>
        </w:numPr>
        <w:ind w:left="0" w:firstLine="1701"/>
      </w:pPr>
      <w:r>
        <w:t>Sérgio já tentou te convencer a retirar Ivanir como sua advogada em alguma causa? Por qual motivo?</w:t>
      </w:r>
    </w:p>
    <w:p w14:paraId="248EA319" w14:textId="77777777" w:rsidR="00985DE7" w:rsidRDefault="00AC4A75" w:rsidP="00985DE7">
      <w:pPr>
        <w:pStyle w:val="SemEspaamento"/>
        <w:numPr>
          <w:ilvl w:val="0"/>
          <w:numId w:val="4"/>
        </w:numPr>
        <w:ind w:left="0" w:firstLine="1701"/>
      </w:pPr>
      <w:r>
        <w:t>Após essa conversa com Sérgio, o senhor chegou a falar com a Dra. Ivanir sobre o assunto? O que ela explicou?</w:t>
      </w:r>
    </w:p>
    <w:p w14:paraId="44678F42" w14:textId="175B4C66" w:rsidR="00AC4A75" w:rsidRDefault="00AC4A75" w:rsidP="00985DE7">
      <w:pPr>
        <w:pStyle w:val="SemEspaamento"/>
        <w:numPr>
          <w:ilvl w:val="0"/>
          <w:numId w:val="4"/>
        </w:numPr>
        <w:ind w:left="0" w:firstLine="1701"/>
      </w:pPr>
      <w:r>
        <w:t>O senhor chegou a ouvir os áudios encaminhados por Sérgio à Ivanir e à sua filha? Nesses áudios que você escutou, foram proferidas ofensas à Ivanir ou à Tailiny?</w:t>
      </w:r>
      <w:r w:rsidR="00985DE7" w:rsidRPr="00985DE7">
        <w:t xml:space="preserve"> </w:t>
      </w:r>
      <w:r w:rsidR="00985DE7">
        <w:t>Lembra quais?</w:t>
      </w:r>
    </w:p>
    <w:p w14:paraId="53EFA474" w14:textId="77777777" w:rsidR="00AC4A75" w:rsidRDefault="00AC4A75" w:rsidP="00AC4A75">
      <w:pPr>
        <w:pStyle w:val="SemEspaamento"/>
        <w:numPr>
          <w:ilvl w:val="0"/>
          <w:numId w:val="0"/>
        </w:numPr>
        <w:ind w:firstLine="1416"/>
      </w:pPr>
    </w:p>
    <w:p w14:paraId="2B84C8F0" w14:textId="77777777" w:rsidR="00AC4A75" w:rsidRDefault="00AC4A75" w:rsidP="00AC4A75">
      <w:pPr>
        <w:pStyle w:val="Ttulo"/>
        <w:rPr>
          <w:sz w:val="24"/>
          <w:szCs w:val="28"/>
        </w:rPr>
      </w:pPr>
      <w:r>
        <w:rPr>
          <w:sz w:val="24"/>
          <w:szCs w:val="28"/>
        </w:rPr>
        <w:t>3) Testemunha Estefani Barbacovi:</w:t>
      </w:r>
    </w:p>
    <w:p w14:paraId="201D6E04" w14:textId="77777777" w:rsidR="00AC4A75" w:rsidRDefault="00AC4A75" w:rsidP="00AC4A75">
      <w:pPr>
        <w:ind w:firstLine="1701"/>
      </w:pPr>
    </w:p>
    <w:p w14:paraId="2412463A" w14:textId="551333DF" w:rsidR="00AC4A75" w:rsidRDefault="00AC4A75" w:rsidP="00AC4A75">
      <w:pPr>
        <w:pStyle w:val="SemEspaamento"/>
        <w:numPr>
          <w:ilvl w:val="0"/>
          <w:numId w:val="5"/>
        </w:numPr>
        <w:ind w:left="0" w:firstLine="1701"/>
      </w:pPr>
      <w:r>
        <w:t>A senhora é colaboradora do escritório profissional de Ivanir? Tem acesso ao celular profissional do escritório</w:t>
      </w:r>
      <w:r w:rsidR="009332BF">
        <w:t xml:space="preserve"> da Dra. Ivanir</w:t>
      </w:r>
      <w:r>
        <w:t xml:space="preserve">? Outros colaboradores também </w:t>
      </w:r>
      <w:r w:rsidR="00573FAB">
        <w:t xml:space="preserve">tem acesso e utilizam </w:t>
      </w:r>
      <w:r>
        <w:t>esse celular profissional?</w:t>
      </w:r>
    </w:p>
    <w:p w14:paraId="6C1CF071" w14:textId="29D66A53" w:rsidR="00AC4A75" w:rsidRDefault="00AC4A75" w:rsidP="00AC4A75">
      <w:pPr>
        <w:pStyle w:val="SemEspaamento"/>
        <w:numPr>
          <w:ilvl w:val="0"/>
          <w:numId w:val="5"/>
        </w:numPr>
        <w:ind w:left="0" w:firstLine="1701"/>
      </w:pPr>
      <w:r>
        <w:t xml:space="preserve">A senhora chegou a ouvir algum áudio </w:t>
      </w:r>
      <w:r w:rsidR="006724E4">
        <w:t xml:space="preserve">de </w:t>
      </w:r>
      <w:r>
        <w:t>Sérgio</w:t>
      </w:r>
      <w:r w:rsidR="009A21D5">
        <w:t>,</w:t>
      </w:r>
      <w:r w:rsidR="006724E4">
        <w:t xml:space="preserve"> encaminhado </w:t>
      </w:r>
      <w:r w:rsidR="009A21D5">
        <w:t xml:space="preserve">pela </w:t>
      </w:r>
      <w:r w:rsidR="006724E4">
        <w:t>Tailiny</w:t>
      </w:r>
      <w:r w:rsidR="009A21D5">
        <w:t xml:space="preserve"> ao celular profissional do escritório da Dra. Ivanir</w:t>
      </w:r>
      <w:r>
        <w:t xml:space="preserve">? </w:t>
      </w:r>
    </w:p>
    <w:p w14:paraId="2D4102EF" w14:textId="701F2AA6" w:rsidR="00AC4A75" w:rsidRDefault="00AC4A75" w:rsidP="00AC4A75">
      <w:pPr>
        <w:pStyle w:val="SemEspaamento"/>
        <w:numPr>
          <w:ilvl w:val="0"/>
          <w:numId w:val="5"/>
        </w:numPr>
        <w:ind w:left="0" w:firstLine="1701"/>
      </w:pPr>
      <w:r>
        <w:t>Nesses áudios que você escutou, foram proferidas ofensas</w:t>
      </w:r>
      <w:r w:rsidRPr="00850E42">
        <w:t xml:space="preserve"> </w:t>
      </w:r>
      <w:r>
        <w:t>à Ivanir ou à Tailiny?</w:t>
      </w:r>
      <w:r w:rsidR="00573FAB">
        <w:t xml:space="preserve"> Lembra quais?</w:t>
      </w:r>
    </w:p>
    <w:p w14:paraId="321A433F" w14:textId="77777777" w:rsidR="00AC4A75" w:rsidRDefault="00AC4A75" w:rsidP="00AC4A75">
      <w:pPr>
        <w:pStyle w:val="SemEspaamento"/>
        <w:numPr>
          <w:ilvl w:val="0"/>
          <w:numId w:val="5"/>
        </w:numPr>
        <w:ind w:left="0" w:firstLine="1701"/>
      </w:pPr>
      <w:r>
        <w:t>O que a senhora fez após ouvir esses áudios?</w:t>
      </w:r>
    </w:p>
    <w:p w14:paraId="3492991C" w14:textId="77777777" w:rsidR="00AC4A75" w:rsidRDefault="00AC4A75" w:rsidP="00AC4A75">
      <w:pPr>
        <w:pStyle w:val="SemEspaamento"/>
        <w:numPr>
          <w:ilvl w:val="0"/>
          <w:numId w:val="5"/>
        </w:numPr>
        <w:ind w:left="0" w:firstLine="1701"/>
      </w:pPr>
      <w:r>
        <w:t>Qual foi a reação de Ivanir quando teve conhecimento desses áudios no momento de luto pelo falecimento do marido?</w:t>
      </w:r>
    </w:p>
    <w:p w14:paraId="77089D1D" w14:textId="77777777" w:rsidR="00AC4A75" w:rsidRDefault="00AC4A75" w:rsidP="00AC4A75">
      <w:pPr>
        <w:pStyle w:val="SemEspaamento"/>
        <w:numPr>
          <w:ilvl w:val="0"/>
          <w:numId w:val="0"/>
        </w:numPr>
        <w:ind w:firstLine="1416"/>
      </w:pPr>
    </w:p>
    <w:p w14:paraId="2080487D" w14:textId="2B02D80A" w:rsidR="00AC4A75" w:rsidRDefault="00D61F09" w:rsidP="00AC4A75">
      <w:pPr>
        <w:pStyle w:val="Ttulo"/>
        <w:rPr>
          <w:sz w:val="24"/>
          <w:szCs w:val="28"/>
        </w:rPr>
      </w:pPr>
      <w:r>
        <w:rPr>
          <w:sz w:val="24"/>
          <w:szCs w:val="28"/>
        </w:rPr>
        <w:t>4</w:t>
      </w:r>
      <w:r w:rsidR="00AC4A75">
        <w:rPr>
          <w:sz w:val="24"/>
          <w:szCs w:val="28"/>
        </w:rPr>
        <w:t>) Testemunha Edi Graff:</w:t>
      </w:r>
    </w:p>
    <w:p w14:paraId="7469AD10" w14:textId="77777777" w:rsidR="00AC4A75" w:rsidRDefault="00AC4A75" w:rsidP="00AC4A75">
      <w:pPr>
        <w:ind w:firstLine="1701"/>
      </w:pPr>
    </w:p>
    <w:p w14:paraId="15212DDC" w14:textId="48A6E5F8" w:rsidR="00AC4A75" w:rsidRDefault="00AC4A75" w:rsidP="00AC4A75">
      <w:pPr>
        <w:pStyle w:val="SemEspaamento"/>
        <w:numPr>
          <w:ilvl w:val="0"/>
          <w:numId w:val="6"/>
        </w:numPr>
        <w:ind w:left="0" w:firstLine="1701"/>
      </w:pPr>
      <w:r>
        <w:t>A</w:t>
      </w:r>
      <w:r w:rsidRPr="00CF702D">
        <w:t xml:space="preserve"> senhor</w:t>
      </w:r>
      <w:r>
        <w:t>a</w:t>
      </w:r>
      <w:r w:rsidRPr="00CF702D">
        <w:t xml:space="preserve"> </w:t>
      </w:r>
      <w:r>
        <w:t xml:space="preserve">trabalhou </w:t>
      </w:r>
      <w:r w:rsidR="00D90349">
        <w:t>na loja de</w:t>
      </w:r>
      <w:r>
        <w:t xml:space="preserve"> Zeferino? Por quanto tempo? </w:t>
      </w:r>
    </w:p>
    <w:p w14:paraId="34E90BE4" w14:textId="1DCF0E4E" w:rsidR="00AC4A75" w:rsidRDefault="00AC4A75" w:rsidP="00AC4A75">
      <w:pPr>
        <w:pStyle w:val="SemEspaamento"/>
        <w:numPr>
          <w:ilvl w:val="0"/>
          <w:numId w:val="6"/>
        </w:numPr>
        <w:ind w:left="0" w:firstLine="1701"/>
      </w:pPr>
      <w:r>
        <w:t>C</w:t>
      </w:r>
      <w:r w:rsidRPr="00CF702D">
        <w:t xml:space="preserve">onhece Sérgio Parizotto? Sabe se ele </w:t>
      </w:r>
      <w:r>
        <w:t>costumava frequentar a loja de Zeferino</w:t>
      </w:r>
      <w:r w:rsidR="00657A2D">
        <w:t xml:space="preserve"> Parizotto</w:t>
      </w:r>
      <w:r>
        <w:t xml:space="preserve">? </w:t>
      </w:r>
    </w:p>
    <w:p w14:paraId="6B7A01CB" w14:textId="77777777" w:rsidR="00AC4A75" w:rsidRDefault="00AC4A75" w:rsidP="00AC4A75">
      <w:pPr>
        <w:pStyle w:val="SemEspaamento"/>
        <w:numPr>
          <w:ilvl w:val="0"/>
          <w:numId w:val="6"/>
        </w:numPr>
        <w:ind w:left="0" w:firstLine="1701"/>
      </w:pPr>
      <w:r>
        <w:t xml:space="preserve">A senhora sabe se Sérgio </w:t>
      </w:r>
      <w:r w:rsidRPr="00CF702D">
        <w:t>era próximo de Ivanir e suas filhas?</w:t>
      </w:r>
    </w:p>
    <w:p w14:paraId="19E2B13D" w14:textId="3049C560" w:rsidR="00C605A5" w:rsidRDefault="00657A2D" w:rsidP="00AC4A75">
      <w:pPr>
        <w:pStyle w:val="SemEspaamento"/>
        <w:numPr>
          <w:ilvl w:val="0"/>
          <w:numId w:val="6"/>
        </w:numPr>
        <w:ind w:left="0" w:firstLine="1701"/>
      </w:pPr>
      <w:r>
        <w:t>A senhora sabe se Ivanir e os filhos de Zeferino frequentavam a</w:t>
      </w:r>
      <w:r w:rsidR="00E27A2F">
        <w:t xml:space="preserve"> residência de Sérgio ou de familiares dele?</w:t>
      </w:r>
    </w:p>
    <w:p w14:paraId="42A3AC07" w14:textId="5126BFF7" w:rsidR="00AC4A75" w:rsidRDefault="00AC4A75" w:rsidP="00AC4A75">
      <w:pPr>
        <w:pStyle w:val="SemEspaamento"/>
        <w:numPr>
          <w:ilvl w:val="0"/>
          <w:numId w:val="5"/>
        </w:numPr>
        <w:ind w:left="0" w:firstLine="1708"/>
      </w:pPr>
      <w:r>
        <w:t>Logo após o falecimento de Zeferino, alguma vez a senhora encontrou Ivanir chorando, abalada psicologicamente?</w:t>
      </w:r>
      <w:r w:rsidR="00480F8E">
        <w:t xml:space="preserve"> </w:t>
      </w:r>
    </w:p>
    <w:p w14:paraId="1C0B55F2" w14:textId="77777777" w:rsidR="00AC4A75" w:rsidRDefault="00AC4A75" w:rsidP="00AC4A75">
      <w:pPr>
        <w:pStyle w:val="SemEspaamento"/>
        <w:numPr>
          <w:ilvl w:val="0"/>
          <w:numId w:val="5"/>
        </w:numPr>
        <w:ind w:left="0" w:firstLine="1708"/>
      </w:pPr>
      <w:r>
        <w:t>E o que Ivanir disse que tinha ocorrido?</w:t>
      </w:r>
    </w:p>
    <w:p w14:paraId="79ECF0BD" w14:textId="77777777" w:rsidR="00AC4A75" w:rsidRDefault="00AC4A75" w:rsidP="00AC4A75">
      <w:pPr>
        <w:pStyle w:val="SemEspaamento"/>
        <w:numPr>
          <w:ilvl w:val="0"/>
          <w:numId w:val="5"/>
        </w:numPr>
        <w:ind w:left="0" w:firstLine="1708"/>
      </w:pPr>
      <w:r>
        <w:t xml:space="preserve">A senhora chegou a ouvir algum áudio encaminhado pelo senhor Sérgio? </w:t>
      </w:r>
    </w:p>
    <w:p w14:paraId="13987C90" w14:textId="47FB7BE6" w:rsidR="00AE66B4" w:rsidRDefault="00AC4A75" w:rsidP="002478A6">
      <w:pPr>
        <w:pStyle w:val="SemEspaamento"/>
        <w:numPr>
          <w:ilvl w:val="0"/>
          <w:numId w:val="5"/>
        </w:numPr>
        <w:ind w:left="0" w:firstLine="1701"/>
      </w:pPr>
      <w:r>
        <w:t>Nesses áudios que você escutou, foram proferidas ofensas</w:t>
      </w:r>
      <w:r w:rsidRPr="00850E42">
        <w:t xml:space="preserve"> </w:t>
      </w:r>
      <w:r>
        <w:t>à Ivanir ou à Tailiny?</w:t>
      </w:r>
      <w:r w:rsidR="002478A6" w:rsidRPr="002478A6">
        <w:t xml:space="preserve"> </w:t>
      </w:r>
      <w:r w:rsidR="002478A6">
        <w:t>Lembra quais?</w:t>
      </w:r>
    </w:p>
    <w:p w14:paraId="0DD8D5CF" w14:textId="77777777" w:rsidR="008F7DCF" w:rsidRPr="00996459" w:rsidRDefault="008F7DCF" w:rsidP="00996459">
      <w:pPr>
        <w:pStyle w:val="SemEspaamento"/>
        <w:numPr>
          <w:ilvl w:val="0"/>
          <w:numId w:val="0"/>
        </w:numPr>
      </w:pPr>
    </w:p>
    <w:p w14:paraId="5FD012D1" w14:textId="6C7EC02E" w:rsidR="008F7DCF" w:rsidRPr="00EA4585" w:rsidRDefault="007F6932" w:rsidP="008F7DCF">
      <w:pPr>
        <w:pStyle w:val="Ttulo"/>
        <w:rPr>
          <w:sz w:val="24"/>
          <w:szCs w:val="28"/>
          <w:highlight w:val="yellow"/>
        </w:rPr>
      </w:pPr>
      <w:r w:rsidRPr="00EA4585">
        <w:rPr>
          <w:sz w:val="24"/>
          <w:szCs w:val="28"/>
          <w:highlight w:val="yellow"/>
        </w:rPr>
        <w:t>5</w:t>
      </w:r>
      <w:r w:rsidR="008F7DCF" w:rsidRPr="00EA4585">
        <w:rPr>
          <w:sz w:val="24"/>
          <w:szCs w:val="28"/>
          <w:highlight w:val="yellow"/>
        </w:rPr>
        <w:t>) Testemunha Ronaldo:</w:t>
      </w:r>
    </w:p>
    <w:p w14:paraId="4C6EC3C7" w14:textId="77777777" w:rsidR="008F7DCF" w:rsidRPr="00EA4585" w:rsidRDefault="008F7DCF" w:rsidP="008F7DCF">
      <w:pPr>
        <w:ind w:firstLine="1701"/>
        <w:rPr>
          <w:highlight w:val="yellow"/>
        </w:rPr>
      </w:pPr>
    </w:p>
    <w:p w14:paraId="40D2A928" w14:textId="0B62AAAC" w:rsidR="002F1C4E" w:rsidRPr="00EA4585" w:rsidRDefault="002F1C4E" w:rsidP="00D014FA">
      <w:pPr>
        <w:pStyle w:val="SemEspaamento"/>
        <w:numPr>
          <w:ilvl w:val="0"/>
          <w:numId w:val="7"/>
        </w:numPr>
        <w:ind w:left="0" w:firstLine="1418"/>
        <w:rPr>
          <w:highlight w:val="yellow"/>
        </w:rPr>
      </w:pPr>
      <w:r w:rsidRPr="00EA4585">
        <w:rPr>
          <w:highlight w:val="yellow"/>
        </w:rPr>
        <w:t>Se ele chegou a ouvir o áudio com as ofensas proferidas pelo Sérgio, que fundamenta essa ação?</w:t>
      </w:r>
    </w:p>
    <w:sectPr w:rsidR="002F1C4E" w:rsidRPr="00EA4585" w:rsidSect="00F47285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709" w:right="851" w:bottom="993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86FC2" w14:textId="77777777" w:rsidR="008934CE" w:rsidRDefault="008934CE">
      <w:pPr>
        <w:spacing w:after="0" w:line="240" w:lineRule="auto"/>
      </w:pPr>
      <w:r>
        <w:separator/>
      </w:r>
    </w:p>
  </w:endnote>
  <w:endnote w:type="continuationSeparator" w:id="0">
    <w:p w14:paraId="0D25F0EE" w14:textId="77777777" w:rsidR="008934CE" w:rsidRDefault="00893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C393B" w14:textId="77777777" w:rsidR="003018EE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14C43CF" w14:textId="77777777" w:rsidR="003018EE" w:rsidRDefault="003018E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4221" w14:textId="77777777" w:rsidR="003018EE" w:rsidRPr="00F3592F" w:rsidRDefault="00234087" w:rsidP="00F3592F">
    <w:pPr>
      <w:pStyle w:val="Rodap"/>
      <w:tabs>
        <w:tab w:val="clear" w:pos="4419"/>
      </w:tabs>
      <w:jc w:val="right"/>
      <w:rPr>
        <w:rFonts w:ascii="Arial" w:hAnsi="Arial" w:cs="Arial"/>
        <w:sz w:val="10"/>
        <w:szCs w:val="18"/>
      </w:rPr>
    </w:pPr>
    <w:r w:rsidRPr="00F3592F">
      <w:rPr>
        <w:rFonts w:ascii="Arial" w:hAnsi="Arial" w:cs="Arial"/>
        <w:sz w:val="16"/>
        <w:szCs w:val="18"/>
      </w:rPr>
      <w:fldChar w:fldCharType="begin"/>
    </w:r>
    <w:r w:rsidRPr="00F3592F">
      <w:rPr>
        <w:rFonts w:ascii="Arial" w:hAnsi="Arial" w:cs="Arial"/>
        <w:sz w:val="16"/>
        <w:szCs w:val="18"/>
      </w:rPr>
      <w:instrText xml:space="preserve"> PAGE   \* MERGEFORMAT </w:instrText>
    </w:r>
    <w:r w:rsidRPr="00F3592F">
      <w:rPr>
        <w:rFonts w:ascii="Arial" w:hAnsi="Arial" w:cs="Arial"/>
        <w:sz w:val="16"/>
        <w:szCs w:val="18"/>
      </w:rPr>
      <w:fldChar w:fldCharType="separate"/>
    </w:r>
    <w:r w:rsidRPr="00F3592F">
      <w:rPr>
        <w:rFonts w:ascii="Arial" w:hAnsi="Arial" w:cs="Arial"/>
        <w:noProof/>
        <w:sz w:val="16"/>
        <w:szCs w:val="18"/>
      </w:rPr>
      <w:t>2</w:t>
    </w:r>
    <w:r w:rsidRPr="00F3592F">
      <w:rPr>
        <w:rFonts w:ascii="Arial" w:hAnsi="Arial" w:cs="Arial"/>
        <w:sz w:val="16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A3570" w14:textId="77777777" w:rsidR="003018EE" w:rsidRDefault="003018EE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3DA10458" w14:textId="77777777" w:rsidR="003018EE" w:rsidRPr="003A69B5" w:rsidRDefault="003018EE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883F2" w14:textId="77777777" w:rsidR="008934CE" w:rsidRDefault="008934CE">
      <w:pPr>
        <w:spacing w:after="0" w:line="240" w:lineRule="auto"/>
      </w:pPr>
      <w:r>
        <w:separator/>
      </w:r>
    </w:p>
  </w:footnote>
  <w:footnote w:type="continuationSeparator" w:id="0">
    <w:p w14:paraId="16D807CF" w14:textId="77777777" w:rsidR="008934CE" w:rsidRDefault="00893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E6D60" w14:textId="77777777" w:rsidR="003018EE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C4A75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3E6D125" w14:textId="77777777" w:rsidR="003018EE" w:rsidRDefault="003018EE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1C1E" w14:textId="4FE370DE" w:rsidR="003018EE" w:rsidRPr="00AC4A75" w:rsidRDefault="00084BA5" w:rsidP="00F47285">
    <w:pPr>
      <w:pStyle w:val="Cabealho"/>
      <w:tabs>
        <w:tab w:val="clear" w:pos="4419"/>
        <w:tab w:val="clear" w:pos="8838"/>
        <w:tab w:val="left" w:pos="2579"/>
        <w:tab w:val="center" w:pos="3401"/>
      </w:tabs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3905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94529352">
    <w:abstractNumId w:val="0"/>
  </w:num>
  <w:num w:numId="2" w16cid:durableId="1241330460">
    <w:abstractNumId w:val="1"/>
  </w:num>
  <w:num w:numId="3" w16cid:durableId="849182253">
    <w:abstractNumId w:val="0"/>
    <w:lvlOverride w:ilvl="0">
      <w:startOverride w:val="1"/>
    </w:lvlOverride>
  </w:num>
  <w:num w:numId="4" w16cid:durableId="574626564">
    <w:abstractNumId w:val="0"/>
    <w:lvlOverride w:ilvl="0">
      <w:startOverride w:val="1"/>
    </w:lvlOverride>
  </w:num>
  <w:num w:numId="5" w16cid:durableId="1535536773">
    <w:abstractNumId w:val="0"/>
    <w:lvlOverride w:ilvl="0">
      <w:startOverride w:val="1"/>
    </w:lvlOverride>
  </w:num>
  <w:num w:numId="6" w16cid:durableId="1389914522">
    <w:abstractNumId w:val="0"/>
    <w:lvlOverride w:ilvl="0">
      <w:startOverride w:val="1"/>
    </w:lvlOverride>
  </w:num>
  <w:num w:numId="7" w16cid:durableId="928462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75"/>
    <w:rsid w:val="00055EC8"/>
    <w:rsid w:val="00084BA5"/>
    <w:rsid w:val="000A536A"/>
    <w:rsid w:val="000F402A"/>
    <w:rsid w:val="00106BC4"/>
    <w:rsid w:val="001543EA"/>
    <w:rsid w:val="001739EB"/>
    <w:rsid w:val="001C6A8B"/>
    <w:rsid w:val="001D7232"/>
    <w:rsid w:val="001E322D"/>
    <w:rsid w:val="001F2F4B"/>
    <w:rsid w:val="00224C90"/>
    <w:rsid w:val="00234087"/>
    <w:rsid w:val="0023611E"/>
    <w:rsid w:val="002478A6"/>
    <w:rsid w:val="00295B2A"/>
    <w:rsid w:val="002A4B1F"/>
    <w:rsid w:val="002C6226"/>
    <w:rsid w:val="002D098D"/>
    <w:rsid w:val="002F1C4E"/>
    <w:rsid w:val="003018EE"/>
    <w:rsid w:val="003072B2"/>
    <w:rsid w:val="00312735"/>
    <w:rsid w:val="00317DA1"/>
    <w:rsid w:val="00373F07"/>
    <w:rsid w:val="003C2E8E"/>
    <w:rsid w:val="003D1A41"/>
    <w:rsid w:val="003D6D3D"/>
    <w:rsid w:val="00414206"/>
    <w:rsid w:val="00452A4D"/>
    <w:rsid w:val="00464F62"/>
    <w:rsid w:val="00480F8E"/>
    <w:rsid w:val="00485B9F"/>
    <w:rsid w:val="004B6B46"/>
    <w:rsid w:val="004C7E17"/>
    <w:rsid w:val="0050546C"/>
    <w:rsid w:val="005424BF"/>
    <w:rsid w:val="00551A16"/>
    <w:rsid w:val="00573FAB"/>
    <w:rsid w:val="005A7FBD"/>
    <w:rsid w:val="005B5A7C"/>
    <w:rsid w:val="00613608"/>
    <w:rsid w:val="006208D2"/>
    <w:rsid w:val="00633951"/>
    <w:rsid w:val="00634A95"/>
    <w:rsid w:val="006541D7"/>
    <w:rsid w:val="00657A2D"/>
    <w:rsid w:val="006724E4"/>
    <w:rsid w:val="00681A26"/>
    <w:rsid w:val="006B51D8"/>
    <w:rsid w:val="006E2BE7"/>
    <w:rsid w:val="006E4159"/>
    <w:rsid w:val="007203A8"/>
    <w:rsid w:val="00723FEF"/>
    <w:rsid w:val="00726EAB"/>
    <w:rsid w:val="00736AF5"/>
    <w:rsid w:val="00773D4A"/>
    <w:rsid w:val="00777C6E"/>
    <w:rsid w:val="007855D5"/>
    <w:rsid w:val="007C0594"/>
    <w:rsid w:val="007C0BCB"/>
    <w:rsid w:val="007F6932"/>
    <w:rsid w:val="00817370"/>
    <w:rsid w:val="00835B45"/>
    <w:rsid w:val="00870CCC"/>
    <w:rsid w:val="008934CE"/>
    <w:rsid w:val="008B193F"/>
    <w:rsid w:val="008C6E97"/>
    <w:rsid w:val="008D0341"/>
    <w:rsid w:val="008F7DCF"/>
    <w:rsid w:val="00920F9D"/>
    <w:rsid w:val="009332BF"/>
    <w:rsid w:val="00937156"/>
    <w:rsid w:val="009405B3"/>
    <w:rsid w:val="00985DE7"/>
    <w:rsid w:val="00996459"/>
    <w:rsid w:val="009A21D5"/>
    <w:rsid w:val="009A3B2C"/>
    <w:rsid w:val="00A83225"/>
    <w:rsid w:val="00AB45A4"/>
    <w:rsid w:val="00AC1EC8"/>
    <w:rsid w:val="00AC4A75"/>
    <w:rsid w:val="00AD7B67"/>
    <w:rsid w:val="00AE66B4"/>
    <w:rsid w:val="00B02664"/>
    <w:rsid w:val="00B11EDB"/>
    <w:rsid w:val="00B85F8D"/>
    <w:rsid w:val="00BB0E28"/>
    <w:rsid w:val="00BD205C"/>
    <w:rsid w:val="00C06813"/>
    <w:rsid w:val="00C16DA8"/>
    <w:rsid w:val="00C534E2"/>
    <w:rsid w:val="00C605A5"/>
    <w:rsid w:val="00C61B62"/>
    <w:rsid w:val="00C87E09"/>
    <w:rsid w:val="00CD55FE"/>
    <w:rsid w:val="00CE7FBB"/>
    <w:rsid w:val="00CF1F40"/>
    <w:rsid w:val="00CF6C84"/>
    <w:rsid w:val="00D014FA"/>
    <w:rsid w:val="00D33EB8"/>
    <w:rsid w:val="00D61F09"/>
    <w:rsid w:val="00D64F14"/>
    <w:rsid w:val="00D71D5C"/>
    <w:rsid w:val="00D90349"/>
    <w:rsid w:val="00D91724"/>
    <w:rsid w:val="00E242DD"/>
    <w:rsid w:val="00E27A2F"/>
    <w:rsid w:val="00E47D1C"/>
    <w:rsid w:val="00E576D7"/>
    <w:rsid w:val="00E6795F"/>
    <w:rsid w:val="00E71CE2"/>
    <w:rsid w:val="00EA4585"/>
    <w:rsid w:val="00EB66A1"/>
    <w:rsid w:val="00EC4CB9"/>
    <w:rsid w:val="00F3592F"/>
    <w:rsid w:val="00F47285"/>
    <w:rsid w:val="00F51C48"/>
    <w:rsid w:val="00F74AFA"/>
    <w:rsid w:val="00F8192D"/>
    <w:rsid w:val="00F86E57"/>
    <w:rsid w:val="00FA46EC"/>
    <w:rsid w:val="00FB0CDD"/>
    <w:rsid w:val="00FB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ABD2B"/>
  <w15:chartTrackingRefBased/>
  <w15:docId w15:val="{925D8380-8365-466B-BFB4-AF5A08660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A75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F3592F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F3592F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F3592F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F3592F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F3592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AB45A4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</Template>
  <TotalTime>37</TotalTime>
  <Pages>3</Pages>
  <Words>617</Words>
  <Characters>2989</Characters>
  <Application>Microsoft Office Word</Application>
  <DocSecurity>0</DocSecurity>
  <Lines>80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48</cp:revision>
  <dcterms:created xsi:type="dcterms:W3CDTF">2025-08-04T18:20:00Z</dcterms:created>
  <dcterms:modified xsi:type="dcterms:W3CDTF">2025-08-04T23:00:00Z</dcterms:modified>
</cp:coreProperties>
</file>