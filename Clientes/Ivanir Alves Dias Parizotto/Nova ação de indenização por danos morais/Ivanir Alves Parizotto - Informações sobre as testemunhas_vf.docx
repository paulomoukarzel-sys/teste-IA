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132E" w14:textId="04F81AE1" w:rsidR="00C46D71" w:rsidRDefault="00C46D71" w:rsidP="00C46D7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A30E90">
        <w:rPr>
          <w:rFonts w:ascii="Arial" w:eastAsia="Calibri" w:hAnsi="Arial" w:cs="Times New Roman"/>
          <w:sz w:val="24"/>
          <w:szCs w:val="24"/>
        </w:rPr>
        <w:t xml:space="preserve">EXCELENTÍSSIMO SENHOR DOUTOR JUIZ DE DIREITO DA </w:t>
      </w:r>
      <w:r>
        <w:rPr>
          <w:rFonts w:ascii="Arial" w:eastAsia="Calibri" w:hAnsi="Arial" w:cs="Times New Roman"/>
          <w:sz w:val="24"/>
          <w:szCs w:val="24"/>
        </w:rPr>
        <w:t xml:space="preserve">2ª </w:t>
      </w:r>
      <w:r w:rsidRPr="00A30E90">
        <w:rPr>
          <w:rFonts w:ascii="Arial" w:eastAsia="Calibri" w:hAnsi="Arial" w:cs="Times New Roman"/>
          <w:sz w:val="24"/>
          <w:szCs w:val="24"/>
        </w:rPr>
        <w:t xml:space="preserve">VARA </w:t>
      </w:r>
      <w:r>
        <w:rPr>
          <w:rFonts w:ascii="Arial" w:eastAsia="Calibri" w:hAnsi="Arial" w:cs="Times New Roman"/>
          <w:sz w:val="24"/>
          <w:szCs w:val="24"/>
        </w:rPr>
        <w:t xml:space="preserve">CÍVEL </w:t>
      </w:r>
      <w:r w:rsidRPr="00A30E90">
        <w:rPr>
          <w:rFonts w:ascii="Arial" w:eastAsia="Calibri" w:hAnsi="Arial" w:cs="Times New Roman"/>
          <w:sz w:val="24"/>
          <w:szCs w:val="24"/>
        </w:rPr>
        <w:t xml:space="preserve">DA COMARCA DE </w:t>
      </w:r>
      <w:r>
        <w:rPr>
          <w:rFonts w:ascii="Arial" w:eastAsia="Calibri" w:hAnsi="Arial" w:cs="Times New Roman"/>
          <w:sz w:val="24"/>
          <w:szCs w:val="24"/>
        </w:rPr>
        <w:t>JOAÇABA</w:t>
      </w:r>
      <w:r w:rsidRPr="00A30E90">
        <w:rPr>
          <w:rFonts w:ascii="Arial" w:eastAsia="Calibri" w:hAnsi="Arial" w:cs="Times New Roman"/>
          <w:sz w:val="24"/>
          <w:szCs w:val="24"/>
        </w:rPr>
        <w:t>/SC.</w:t>
      </w:r>
    </w:p>
    <w:p w14:paraId="395F5980" w14:textId="77777777" w:rsidR="000169F1" w:rsidRPr="00136102" w:rsidRDefault="000169F1" w:rsidP="00072B4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E75948" w14:textId="77777777" w:rsidR="00C46D71" w:rsidRPr="00136102" w:rsidRDefault="00C46D71" w:rsidP="00F0759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E1A08CF" w14:textId="2184113E" w:rsidR="000169F1" w:rsidRPr="00C46D71" w:rsidRDefault="00C46D71" w:rsidP="00C46D7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46D71">
        <w:rPr>
          <w:rFonts w:ascii="Arial" w:eastAsia="Calibri" w:hAnsi="Arial" w:cs="Times New Roman"/>
        </w:rPr>
        <w:t>Autos n. 5001011-82.2024.8.24.0037</w:t>
      </w:r>
      <w:r w:rsidR="000169F1" w:rsidRPr="00C46D71">
        <w:rPr>
          <w:rFonts w:ascii="Arial" w:eastAsia="Calibri" w:hAnsi="Arial" w:cs="Times New Roman"/>
        </w:rPr>
        <w:tab/>
      </w:r>
    </w:p>
    <w:p w14:paraId="67D36F1B" w14:textId="77777777" w:rsidR="00C46D71" w:rsidRPr="00136102" w:rsidRDefault="00C46D7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DA11D0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BEA1CD3" w14:textId="75CDEF99" w:rsidR="000169F1" w:rsidRPr="00C46D71" w:rsidRDefault="00C46D71" w:rsidP="00455ECC">
      <w:pPr>
        <w:pStyle w:val="Qualificaodaspartes"/>
        <w:spacing w:line="276" w:lineRule="auto"/>
      </w:pPr>
      <w:r>
        <w:rPr>
          <w:b/>
        </w:rPr>
        <w:t>IVANIR ALVES DIAS PARIZOTTO</w:t>
      </w:r>
      <w:r>
        <w:rPr>
          <w:bCs w:val="0"/>
        </w:rPr>
        <w:t xml:space="preserve"> </w:t>
      </w:r>
      <w:r w:rsidRPr="00C606D7">
        <w:rPr>
          <w:b/>
        </w:rPr>
        <w:t>e</w:t>
      </w:r>
      <w:r>
        <w:rPr>
          <w:bCs w:val="0"/>
        </w:rPr>
        <w:t xml:space="preserve"> </w:t>
      </w:r>
      <w:r>
        <w:rPr>
          <w:b/>
          <w:bCs w:val="0"/>
        </w:rPr>
        <w:t>TAILINY MONARA PARIZOTTO</w:t>
      </w:r>
      <w:r w:rsidR="000169F1" w:rsidRPr="00A814BD">
        <w:t xml:space="preserve">, </w:t>
      </w:r>
      <w:r>
        <w:t xml:space="preserve">já qualificadas nos autos da ação de indenização por danos morais n. </w:t>
      </w:r>
      <w:r w:rsidRPr="00C46D71">
        <w:t>5001011-82.2024.8.24.0037</w:t>
      </w:r>
      <w:r>
        <w:t xml:space="preserve">, ajuizada contra </w:t>
      </w:r>
      <w:r>
        <w:rPr>
          <w:b/>
          <w:bCs w:val="0"/>
        </w:rPr>
        <w:t>SÉRGIO PARIZOTTO</w:t>
      </w:r>
      <w:r w:rsidR="000169F1">
        <w:t>,</w:t>
      </w:r>
      <w:r w:rsidR="000169F1" w:rsidRPr="00A814BD">
        <w:t xml:space="preserve"> 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7B7443">
        <w:t>s</w:t>
      </w:r>
      <w:r w:rsidR="000169F1">
        <w:t xml:space="preserve"> advogado</w:t>
      </w:r>
      <w:r w:rsidR="007B7443">
        <w:t>s</w:t>
      </w:r>
      <w:r w:rsidR="000169F1">
        <w:t xml:space="preserve"> abaixo signatário</w:t>
      </w:r>
      <w:r w:rsidR="007B7443">
        <w:t>s</w:t>
      </w:r>
      <w:r w:rsidR="000169F1" w:rsidRPr="00A814BD">
        <w:t xml:space="preserve">, </w:t>
      </w:r>
      <w:r w:rsidR="00E22831">
        <w:t xml:space="preserve">em atenção </w:t>
      </w:r>
      <w:r w:rsidR="00F0759A">
        <w:t>à</w:t>
      </w:r>
      <w:r w:rsidR="007C0809">
        <w:t xml:space="preserve"> decisão do evento </w:t>
      </w:r>
      <w:r w:rsidR="00AA2419">
        <w:t>34</w:t>
      </w:r>
      <w:r w:rsidR="007C0809">
        <w:t xml:space="preserve"> e </w:t>
      </w:r>
      <w:r w:rsidR="007846F7">
        <w:t>ao ato ordinatório 39</w:t>
      </w:r>
      <w:r w:rsidR="00F0759A">
        <w:t>,</w:t>
      </w:r>
      <w:r w:rsidR="00E22831">
        <w:t xml:space="preserve"> </w:t>
      </w:r>
      <w:r w:rsidR="00455ECC">
        <w:t xml:space="preserve">ratificar o rol de testemunhas apresentado na petição do evento </w:t>
      </w:r>
      <w:r w:rsidR="0080452A">
        <w:t xml:space="preserve">31 e </w:t>
      </w:r>
      <w:r w:rsidR="007846F7">
        <w:t xml:space="preserve">apresentar o celular, com </w:t>
      </w:r>
      <w:r w:rsidR="007846F7">
        <w:rPr>
          <w:i/>
          <w:iCs/>
        </w:rPr>
        <w:t>whatsapp</w:t>
      </w:r>
      <w:r w:rsidR="007846F7">
        <w:t xml:space="preserve">, </w:t>
      </w:r>
      <w:r w:rsidR="0080452A">
        <w:t xml:space="preserve">e </w:t>
      </w:r>
      <w:r w:rsidR="0080452A">
        <w:rPr>
          <w:i/>
          <w:iCs/>
        </w:rPr>
        <w:t xml:space="preserve">e-mail </w:t>
      </w:r>
      <w:r w:rsidR="007846F7">
        <w:t>das testemunhas</w:t>
      </w:r>
      <w:r w:rsidR="00DA685D">
        <w:t xml:space="preserve"> a serem ouvidas na audiência:</w:t>
      </w:r>
      <w:r w:rsidR="007846F7">
        <w:t xml:space="preserve"> </w:t>
      </w:r>
    </w:p>
    <w:p w14:paraId="4F609056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9308A3F" w14:textId="58817211" w:rsidR="005050C2" w:rsidRDefault="00834593" w:rsidP="0041257E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01CDEA" wp14:editId="21FD38C0">
                <wp:simplePos x="0" y="0"/>
                <wp:positionH relativeFrom="column">
                  <wp:posOffset>-147955</wp:posOffset>
                </wp:positionH>
                <wp:positionV relativeFrom="paragraph">
                  <wp:posOffset>56515</wp:posOffset>
                </wp:positionV>
                <wp:extent cx="6115050" cy="3048000"/>
                <wp:effectExtent l="0" t="0" r="19050" b="19050"/>
                <wp:wrapNone/>
                <wp:docPr id="309735947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04800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BE6FF" id="Retângulo: Cantos Diagonais Arredondados 1" o:spid="_x0000_s1026" style="position:absolute;margin-left:-11.65pt;margin-top:4.45pt;width:481.5pt;height:24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115050,304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" path="m508010,l6115050,r,l6115050,2539990v,280566,-227444,508010,-508010,508010l,3048000r,l,508010c,227444,227444,,508010,xe" filled="f" strokecolor="#5b9bd5 [3208]" strokeweight="1pt">
                <v:stroke joinstyle="miter"/>
                <v:path arrowok="t" o:connecttype="custom" o:connectlocs="508010,0;6115050,0;6115050,0;6115050,2539990;5607040,3048000;0,3048000;0,3048000;0,508010;508010,0" o:connectangles="0,0,0,0,0,0,0,0,0"/>
              </v:shape>
            </w:pict>
          </mc:Fallback>
        </mc:AlternateContent>
      </w:r>
    </w:p>
    <w:p w14:paraId="3B2880DA" w14:textId="2AC6D55A" w:rsidR="00CE5FC6" w:rsidRDefault="00416706" w:rsidP="006943F0">
      <w:pPr>
        <w:pStyle w:val="SemEspaamento"/>
        <w:numPr>
          <w:ilvl w:val="0"/>
          <w:numId w:val="8"/>
        </w:numPr>
        <w:spacing w:line="276" w:lineRule="auto"/>
        <w:ind w:left="0" w:firstLine="1701"/>
      </w:pPr>
      <w:r w:rsidRPr="00416706">
        <w:rPr>
          <w:b/>
        </w:rPr>
        <w:t>LUIZ CARLOS GUEDES JUNIOR</w:t>
      </w:r>
      <w:r w:rsidR="00455ECC">
        <w:t xml:space="preserve"> – </w:t>
      </w:r>
      <w:r w:rsidR="007F4894">
        <w:t xml:space="preserve">celular (22) 9 9702-4101; </w:t>
      </w:r>
      <w:r w:rsidR="007F4894">
        <w:rPr>
          <w:i/>
          <w:iCs/>
        </w:rPr>
        <w:t>e-mail</w:t>
      </w:r>
      <w:r w:rsidR="007F4894">
        <w:t xml:space="preserve">: </w:t>
      </w:r>
      <w:r w:rsidR="004A43C9" w:rsidRPr="004A43C9">
        <w:t>junior.guedes10@hotmail.com</w:t>
      </w:r>
      <w:r w:rsidR="004A43C9">
        <w:t>;</w:t>
      </w:r>
    </w:p>
    <w:p w14:paraId="35A06013" w14:textId="677FBEC7" w:rsidR="006876FE" w:rsidRPr="006943F0" w:rsidRDefault="006876FE" w:rsidP="006943F0">
      <w:pPr>
        <w:pStyle w:val="SemEspaamento"/>
        <w:numPr>
          <w:ilvl w:val="0"/>
          <w:numId w:val="8"/>
        </w:numPr>
        <w:spacing w:line="276" w:lineRule="auto"/>
        <w:ind w:left="0" w:firstLine="1701"/>
      </w:pPr>
      <w:r w:rsidRPr="006876FE">
        <w:rPr>
          <w:b/>
        </w:rPr>
        <w:t>MARIANA DOS SANTOS CAETANO</w:t>
      </w:r>
      <w:r w:rsidR="00455ECC">
        <w:t xml:space="preserve"> –</w:t>
      </w:r>
      <w:r w:rsidR="004A43C9" w:rsidRPr="004A43C9">
        <w:t xml:space="preserve"> </w:t>
      </w:r>
      <w:r w:rsidR="004A43C9">
        <w:t xml:space="preserve">celular (22) 9 </w:t>
      </w:r>
      <w:r w:rsidR="000F047F">
        <w:t>9943-0269</w:t>
      </w:r>
      <w:r w:rsidR="004A43C9">
        <w:t xml:space="preserve">; </w:t>
      </w:r>
      <w:r w:rsidR="004A43C9">
        <w:rPr>
          <w:i/>
          <w:iCs/>
        </w:rPr>
        <w:t>e-mail</w:t>
      </w:r>
      <w:r w:rsidR="004A43C9">
        <w:t xml:space="preserve">: </w:t>
      </w:r>
      <w:r w:rsidR="00455ECC" w:rsidRPr="00455ECC">
        <w:t>maricaetanoj@gmail.com</w:t>
      </w:r>
      <w:r w:rsidR="004A43C9">
        <w:t>;</w:t>
      </w:r>
    </w:p>
    <w:p w14:paraId="712225BD" w14:textId="6024E8CA" w:rsidR="0041257E" w:rsidRPr="006943F0" w:rsidRDefault="004B5220" w:rsidP="0041257E">
      <w:pPr>
        <w:pStyle w:val="SemEspaamento"/>
        <w:numPr>
          <w:ilvl w:val="0"/>
          <w:numId w:val="8"/>
        </w:numPr>
        <w:spacing w:line="276" w:lineRule="auto"/>
        <w:ind w:left="0" w:firstLine="1701"/>
      </w:pPr>
      <w:r w:rsidRPr="0041257E">
        <w:rPr>
          <w:b/>
        </w:rPr>
        <w:t>EDI GRAFF</w:t>
      </w:r>
      <w:r w:rsidR="0041257E">
        <w:t xml:space="preserve"> –</w:t>
      </w:r>
      <w:r w:rsidR="0041257E" w:rsidRPr="004A43C9">
        <w:t xml:space="preserve"> </w:t>
      </w:r>
      <w:r w:rsidR="0041257E">
        <w:t>celular (</w:t>
      </w:r>
      <w:r w:rsidR="00744B95">
        <w:t>49</w:t>
      </w:r>
      <w:r w:rsidR="0041257E">
        <w:t xml:space="preserve">) 9 </w:t>
      </w:r>
      <w:r w:rsidR="00744B95">
        <w:t>9979-2346</w:t>
      </w:r>
      <w:r w:rsidR="0041257E">
        <w:t xml:space="preserve">; </w:t>
      </w:r>
      <w:r w:rsidR="0041257E">
        <w:rPr>
          <w:i/>
          <w:iCs/>
        </w:rPr>
        <w:t>e-mail</w:t>
      </w:r>
      <w:r w:rsidR="0041257E">
        <w:t xml:space="preserve">: </w:t>
      </w:r>
      <w:r w:rsidR="00EC66F8" w:rsidRPr="00EC66F8">
        <w:t>edigraff27@gmail.com</w:t>
      </w:r>
      <w:r w:rsidR="0041257E">
        <w:t>;</w:t>
      </w:r>
    </w:p>
    <w:p w14:paraId="2FA740BD" w14:textId="0BFAAD0E" w:rsidR="0041257E" w:rsidRPr="006943F0" w:rsidRDefault="004B5220" w:rsidP="0041257E">
      <w:pPr>
        <w:pStyle w:val="SemEspaamento"/>
        <w:numPr>
          <w:ilvl w:val="0"/>
          <w:numId w:val="8"/>
        </w:numPr>
        <w:spacing w:line="276" w:lineRule="auto"/>
        <w:ind w:left="0" w:firstLine="1701"/>
      </w:pPr>
      <w:r w:rsidRPr="0041257E">
        <w:rPr>
          <w:b/>
        </w:rPr>
        <w:t>ESTEFANI BARBACOVI</w:t>
      </w:r>
      <w:r w:rsidR="0041257E">
        <w:t xml:space="preserve"> –</w:t>
      </w:r>
      <w:r w:rsidR="0041257E" w:rsidRPr="004A43C9">
        <w:t xml:space="preserve"> </w:t>
      </w:r>
      <w:r w:rsidR="0041257E">
        <w:t>celular (</w:t>
      </w:r>
      <w:r w:rsidR="00B2758E">
        <w:t>49</w:t>
      </w:r>
      <w:r w:rsidR="0041257E">
        <w:t xml:space="preserve">) 9 </w:t>
      </w:r>
      <w:r w:rsidR="00B2758E">
        <w:t>9978-8953</w:t>
      </w:r>
      <w:r w:rsidR="0041257E">
        <w:t xml:space="preserve">; </w:t>
      </w:r>
      <w:r w:rsidR="0041257E">
        <w:rPr>
          <w:i/>
          <w:iCs/>
        </w:rPr>
        <w:t>e-mail</w:t>
      </w:r>
      <w:r w:rsidR="0041257E">
        <w:t xml:space="preserve">: </w:t>
      </w:r>
      <w:r w:rsidR="001F25CF" w:rsidRPr="001F25CF">
        <w:t>estefanibarbacovii@gmail.com</w:t>
      </w:r>
      <w:r w:rsidR="0041257E">
        <w:t>;</w:t>
      </w:r>
    </w:p>
    <w:p w14:paraId="26AC8762" w14:textId="52696BD2" w:rsidR="0041257E" w:rsidRPr="006943F0" w:rsidRDefault="00411CF0" w:rsidP="0041257E">
      <w:pPr>
        <w:pStyle w:val="SemEspaamento"/>
        <w:numPr>
          <w:ilvl w:val="0"/>
          <w:numId w:val="8"/>
        </w:numPr>
        <w:spacing w:line="276" w:lineRule="auto"/>
        <w:ind w:left="0" w:firstLine="1701"/>
      </w:pPr>
      <w:r w:rsidRPr="0041257E">
        <w:rPr>
          <w:b/>
        </w:rPr>
        <w:t>LETÍCIA SCOLARI</w:t>
      </w:r>
      <w:r w:rsidR="0041257E">
        <w:t xml:space="preserve"> –</w:t>
      </w:r>
      <w:r w:rsidR="0041257E" w:rsidRPr="004A43C9">
        <w:t xml:space="preserve"> </w:t>
      </w:r>
      <w:r w:rsidR="0041257E">
        <w:t>celular (</w:t>
      </w:r>
      <w:r w:rsidR="00B64DF6">
        <w:t>49</w:t>
      </w:r>
      <w:r w:rsidR="0041257E">
        <w:t xml:space="preserve">) 9 </w:t>
      </w:r>
      <w:r w:rsidR="00B64DF6">
        <w:t>9928-2418</w:t>
      </w:r>
      <w:r w:rsidR="0041257E">
        <w:t xml:space="preserve">; </w:t>
      </w:r>
      <w:r w:rsidR="0041257E">
        <w:rPr>
          <w:i/>
          <w:iCs/>
        </w:rPr>
        <w:t>e-mail</w:t>
      </w:r>
      <w:r w:rsidR="0041257E">
        <w:t xml:space="preserve">: </w:t>
      </w:r>
      <w:r w:rsidR="009335DF" w:rsidRPr="009335DF">
        <w:t>leeticia_dss@hotmail.com</w:t>
      </w:r>
      <w:r w:rsidR="0041257E">
        <w:t>;</w:t>
      </w:r>
    </w:p>
    <w:p w14:paraId="7AEB42BC" w14:textId="44C1BD40" w:rsidR="0041257E" w:rsidRPr="006943F0" w:rsidRDefault="00F74C73" w:rsidP="0041257E">
      <w:pPr>
        <w:pStyle w:val="SemEspaamento"/>
        <w:numPr>
          <w:ilvl w:val="0"/>
          <w:numId w:val="8"/>
        </w:numPr>
        <w:spacing w:line="276" w:lineRule="auto"/>
        <w:ind w:left="0" w:firstLine="1701"/>
      </w:pPr>
      <w:r w:rsidRPr="0041257E">
        <w:rPr>
          <w:b/>
        </w:rPr>
        <w:t>BRUNA LAGEMANN</w:t>
      </w:r>
      <w:r w:rsidR="0041257E">
        <w:t xml:space="preserve"> –</w:t>
      </w:r>
      <w:r w:rsidR="0041257E" w:rsidRPr="004A43C9">
        <w:t xml:space="preserve"> </w:t>
      </w:r>
      <w:r w:rsidR="0041257E">
        <w:t>celular (</w:t>
      </w:r>
      <w:r w:rsidR="00377E7E">
        <w:t>45</w:t>
      </w:r>
      <w:r w:rsidR="0041257E">
        <w:t>) 9 9</w:t>
      </w:r>
      <w:r w:rsidR="00377E7E">
        <w:t xml:space="preserve"> 9959-1000</w:t>
      </w:r>
      <w:r w:rsidR="0041257E">
        <w:t xml:space="preserve">; </w:t>
      </w:r>
      <w:r w:rsidR="0041257E">
        <w:rPr>
          <w:i/>
          <w:iCs/>
        </w:rPr>
        <w:t>e-mail</w:t>
      </w:r>
      <w:r w:rsidR="0041257E">
        <w:t xml:space="preserve">: </w:t>
      </w:r>
      <w:r w:rsidR="00377E7E" w:rsidRPr="00377E7E">
        <w:t>brunalagemann_@hotmail.com</w:t>
      </w:r>
      <w:r w:rsidR="0041257E">
        <w:t>;</w:t>
      </w:r>
    </w:p>
    <w:p w14:paraId="76F31701" w14:textId="0EF8C7C3" w:rsidR="0041257E" w:rsidRPr="0011578E" w:rsidRDefault="00A71B36" w:rsidP="0041257E">
      <w:pPr>
        <w:pStyle w:val="SemEspaamento"/>
        <w:numPr>
          <w:ilvl w:val="0"/>
          <w:numId w:val="8"/>
        </w:numPr>
        <w:spacing w:line="276" w:lineRule="auto"/>
        <w:ind w:left="0" w:firstLine="1701"/>
      </w:pPr>
      <w:r w:rsidRPr="0011578E">
        <w:rPr>
          <w:b/>
        </w:rPr>
        <w:t>LUIZ FERNANDO COSTA</w:t>
      </w:r>
      <w:r w:rsidR="0041257E" w:rsidRPr="0011578E">
        <w:t xml:space="preserve"> – celular (</w:t>
      </w:r>
      <w:r w:rsidR="001F25CF" w:rsidRPr="0011578E">
        <w:t>49</w:t>
      </w:r>
      <w:r w:rsidR="0041257E" w:rsidRPr="0011578E">
        <w:t xml:space="preserve">) 9 </w:t>
      </w:r>
      <w:r w:rsidR="001F25CF" w:rsidRPr="0011578E">
        <w:t>9111</w:t>
      </w:r>
      <w:r w:rsidR="0041257E" w:rsidRPr="0011578E">
        <w:t>-</w:t>
      </w:r>
      <w:r w:rsidR="001F25CF" w:rsidRPr="0011578E">
        <w:t>3230</w:t>
      </w:r>
      <w:r w:rsidR="0041257E" w:rsidRPr="0011578E">
        <w:t xml:space="preserve">; </w:t>
      </w:r>
      <w:r w:rsidR="00A53D42">
        <w:t xml:space="preserve">esse depoente não possui nem utiliza </w:t>
      </w:r>
      <w:r w:rsidR="00A53D42">
        <w:rPr>
          <w:i/>
          <w:iCs/>
        </w:rPr>
        <w:t>e-mail</w:t>
      </w:r>
      <w:r w:rsidR="00A53D42">
        <w:t>.</w:t>
      </w:r>
    </w:p>
    <w:p w14:paraId="09DB0070" w14:textId="66C67AAC" w:rsidR="00BA704B" w:rsidRDefault="00BA704B" w:rsidP="0041257E">
      <w:pPr>
        <w:pStyle w:val="SemEspaamento"/>
        <w:numPr>
          <w:ilvl w:val="0"/>
          <w:numId w:val="0"/>
        </w:numPr>
        <w:spacing w:line="276" w:lineRule="auto"/>
      </w:pPr>
    </w:p>
    <w:p w14:paraId="7B89B66F" w14:textId="77777777" w:rsidR="00055258" w:rsidRPr="00095106" w:rsidRDefault="00055258" w:rsidP="00055258">
      <w:pPr>
        <w:pStyle w:val="Ttulo2"/>
        <w:rPr>
          <w:sz w:val="10"/>
          <w:szCs w:val="10"/>
        </w:rPr>
      </w:pPr>
    </w:p>
    <w:p w14:paraId="6D527FAF" w14:textId="5A62E946" w:rsidR="00C376A9" w:rsidRDefault="00055258" w:rsidP="002D417C">
      <w:pPr>
        <w:pStyle w:val="SemEspaamento"/>
        <w:numPr>
          <w:ilvl w:val="0"/>
          <w:numId w:val="0"/>
        </w:numPr>
        <w:ind w:firstLine="1985"/>
      </w:pPr>
      <w:r>
        <w:t xml:space="preserve">Por fim, as autoras informam que também já realizaram o pagamento das custas necessárias à intimação pessoal do réu, razão pela qual requerem </w:t>
      </w:r>
      <w:r w:rsidR="00A54022">
        <w:t xml:space="preserve">o prosseguimento da demanda, </w:t>
      </w:r>
      <w:r>
        <w:t>em seus ulteriores termos</w:t>
      </w:r>
      <w:r w:rsidR="000B0E79">
        <w:t>.</w:t>
      </w:r>
    </w:p>
    <w:p w14:paraId="3E3BBD25" w14:textId="44A95E55" w:rsidR="00C376A9" w:rsidRPr="00055258" w:rsidRDefault="00C376A9" w:rsidP="00055258">
      <w:pPr>
        <w:pStyle w:val="Ttulo2"/>
        <w:rPr>
          <w:sz w:val="18"/>
          <w:szCs w:val="18"/>
        </w:rPr>
      </w:pPr>
      <w:r>
        <w:t xml:space="preserve"> </w:t>
      </w:r>
    </w:p>
    <w:p w14:paraId="0B414773" w14:textId="5B7EB930" w:rsidR="00DE7924" w:rsidRDefault="0079617C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3BE83C43" w14:textId="0FE391B8" w:rsidR="000169F1" w:rsidRPr="00D148FB" w:rsidRDefault="000169F1" w:rsidP="00D148FB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335DF">
        <w:rPr>
          <w:rFonts w:ascii="Arial" w:eastAsia="Calibri" w:hAnsi="Arial" w:cs="Times New Roman"/>
          <w:noProof/>
          <w:sz w:val="24"/>
          <w:szCs w:val="24"/>
        </w:rPr>
        <w:t>5 de março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3CA9902" w14:textId="77777777" w:rsidR="00936681" w:rsidRPr="00055258" w:rsidRDefault="00936681" w:rsidP="009366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4E5CB951" w14:textId="77777777" w:rsidR="00936681" w:rsidRDefault="00936681" w:rsidP="009366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63E3F3A" w14:textId="77777777" w:rsidR="00936681" w:rsidRPr="00D576AF" w:rsidRDefault="00936681" w:rsidP="00936681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4F31460C" w14:textId="0C26D35C" w:rsidR="00131BEB" w:rsidRPr="000169F1" w:rsidRDefault="00936681" w:rsidP="00D148F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D27510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4A86B" w14:textId="77777777" w:rsidR="0086377F" w:rsidRDefault="0086377F" w:rsidP="00943258">
      <w:pPr>
        <w:spacing w:after="0" w:line="240" w:lineRule="auto"/>
      </w:pPr>
      <w:r>
        <w:separator/>
      </w:r>
    </w:p>
  </w:endnote>
  <w:endnote w:type="continuationSeparator" w:id="0">
    <w:p w14:paraId="2227634E" w14:textId="77777777" w:rsidR="0086377F" w:rsidRDefault="0086377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0E5ADE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6B17906" wp14:editId="417CBC3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36283583" name="Imagem 103628358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64E4C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782A7" w14:textId="77777777" w:rsidR="0086377F" w:rsidRDefault="0086377F" w:rsidP="00943258">
      <w:pPr>
        <w:spacing w:after="0" w:line="240" w:lineRule="auto"/>
      </w:pPr>
      <w:r>
        <w:separator/>
      </w:r>
    </w:p>
  </w:footnote>
  <w:footnote w:type="continuationSeparator" w:id="0">
    <w:p w14:paraId="08916E09" w14:textId="77777777" w:rsidR="0086377F" w:rsidRDefault="0086377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CAF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19658E4" wp14:editId="4FDCDA5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423498399" name="Imagem 142349839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892A64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D015E5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88BF4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7EF"/>
    <w:multiLevelType w:val="hybridMultilevel"/>
    <w:tmpl w:val="B84818B0"/>
    <w:lvl w:ilvl="0" w:tplc="2D8CB524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2C8C2814"/>
    <w:multiLevelType w:val="hybridMultilevel"/>
    <w:tmpl w:val="68B20832"/>
    <w:lvl w:ilvl="0" w:tplc="D6725FE6">
      <w:start w:val="1"/>
      <w:numFmt w:val="decimal"/>
      <w:lvlText w:val="%1.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2128045143">
    <w:abstractNumId w:val="1"/>
    <w:lvlOverride w:ilvl="0">
      <w:startOverride w:val="1"/>
    </w:lvlOverride>
  </w:num>
  <w:num w:numId="5" w16cid:durableId="1318268831">
    <w:abstractNumId w:val="0"/>
  </w:num>
  <w:num w:numId="6" w16cid:durableId="1181626092">
    <w:abstractNumId w:val="1"/>
    <w:lvlOverride w:ilvl="0">
      <w:startOverride w:val="1"/>
    </w:lvlOverride>
  </w:num>
  <w:num w:numId="7" w16cid:durableId="1086726215">
    <w:abstractNumId w:val="1"/>
    <w:lvlOverride w:ilvl="0">
      <w:startOverride w:val="1"/>
    </w:lvlOverride>
  </w:num>
  <w:num w:numId="8" w16cid:durableId="1982955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71"/>
    <w:rsid w:val="0000067C"/>
    <w:rsid w:val="000009A5"/>
    <w:rsid w:val="00001A45"/>
    <w:rsid w:val="00001B0B"/>
    <w:rsid w:val="00003F31"/>
    <w:rsid w:val="00004257"/>
    <w:rsid w:val="000109E6"/>
    <w:rsid w:val="0001579A"/>
    <w:rsid w:val="000169F1"/>
    <w:rsid w:val="00017965"/>
    <w:rsid w:val="00023369"/>
    <w:rsid w:val="00023F3F"/>
    <w:rsid w:val="000322F3"/>
    <w:rsid w:val="00036947"/>
    <w:rsid w:val="000400CC"/>
    <w:rsid w:val="00040CB9"/>
    <w:rsid w:val="0004298B"/>
    <w:rsid w:val="00044496"/>
    <w:rsid w:val="000448F1"/>
    <w:rsid w:val="00046C6E"/>
    <w:rsid w:val="000501B9"/>
    <w:rsid w:val="0005291A"/>
    <w:rsid w:val="00053400"/>
    <w:rsid w:val="00053797"/>
    <w:rsid w:val="00055258"/>
    <w:rsid w:val="00062DD2"/>
    <w:rsid w:val="000632D3"/>
    <w:rsid w:val="00064F5B"/>
    <w:rsid w:val="00065252"/>
    <w:rsid w:val="0007173C"/>
    <w:rsid w:val="000718DE"/>
    <w:rsid w:val="00072B40"/>
    <w:rsid w:val="000755DF"/>
    <w:rsid w:val="00081160"/>
    <w:rsid w:val="00082669"/>
    <w:rsid w:val="00082E80"/>
    <w:rsid w:val="00084D62"/>
    <w:rsid w:val="00085DF1"/>
    <w:rsid w:val="00086467"/>
    <w:rsid w:val="00091419"/>
    <w:rsid w:val="00091A42"/>
    <w:rsid w:val="000921ED"/>
    <w:rsid w:val="0009332A"/>
    <w:rsid w:val="00095106"/>
    <w:rsid w:val="00095814"/>
    <w:rsid w:val="00097661"/>
    <w:rsid w:val="000A1782"/>
    <w:rsid w:val="000A65B7"/>
    <w:rsid w:val="000B0E79"/>
    <w:rsid w:val="000B4D58"/>
    <w:rsid w:val="000B6A48"/>
    <w:rsid w:val="000C556D"/>
    <w:rsid w:val="000C6FB1"/>
    <w:rsid w:val="000D0051"/>
    <w:rsid w:val="000D228C"/>
    <w:rsid w:val="000D2C17"/>
    <w:rsid w:val="000D584C"/>
    <w:rsid w:val="000E4438"/>
    <w:rsid w:val="000E4FE2"/>
    <w:rsid w:val="000F047F"/>
    <w:rsid w:val="0010060B"/>
    <w:rsid w:val="001013FA"/>
    <w:rsid w:val="00102830"/>
    <w:rsid w:val="001063A3"/>
    <w:rsid w:val="00106ABA"/>
    <w:rsid w:val="00114C23"/>
    <w:rsid w:val="0011578E"/>
    <w:rsid w:val="00116ABD"/>
    <w:rsid w:val="001170F6"/>
    <w:rsid w:val="00121EA0"/>
    <w:rsid w:val="001222A3"/>
    <w:rsid w:val="00122FD4"/>
    <w:rsid w:val="00123223"/>
    <w:rsid w:val="001307B3"/>
    <w:rsid w:val="00131BC4"/>
    <w:rsid w:val="00131BEB"/>
    <w:rsid w:val="00140EA3"/>
    <w:rsid w:val="001447DD"/>
    <w:rsid w:val="0015666B"/>
    <w:rsid w:val="00160119"/>
    <w:rsid w:val="001605E2"/>
    <w:rsid w:val="00161987"/>
    <w:rsid w:val="0016348C"/>
    <w:rsid w:val="00164716"/>
    <w:rsid w:val="001667B0"/>
    <w:rsid w:val="001674D1"/>
    <w:rsid w:val="00167F03"/>
    <w:rsid w:val="00173D00"/>
    <w:rsid w:val="0017507C"/>
    <w:rsid w:val="001761C0"/>
    <w:rsid w:val="001763FD"/>
    <w:rsid w:val="001765D5"/>
    <w:rsid w:val="00181192"/>
    <w:rsid w:val="001818C5"/>
    <w:rsid w:val="00181D68"/>
    <w:rsid w:val="00183BE2"/>
    <w:rsid w:val="001917CA"/>
    <w:rsid w:val="00194CB3"/>
    <w:rsid w:val="0019740A"/>
    <w:rsid w:val="001A16DA"/>
    <w:rsid w:val="001B0893"/>
    <w:rsid w:val="001B0EFA"/>
    <w:rsid w:val="001B0F35"/>
    <w:rsid w:val="001B2B98"/>
    <w:rsid w:val="001B2E75"/>
    <w:rsid w:val="001B5295"/>
    <w:rsid w:val="001B59A3"/>
    <w:rsid w:val="001B78E5"/>
    <w:rsid w:val="001B7AEA"/>
    <w:rsid w:val="001C0388"/>
    <w:rsid w:val="001C0CA8"/>
    <w:rsid w:val="001C2982"/>
    <w:rsid w:val="001C389D"/>
    <w:rsid w:val="001D06F9"/>
    <w:rsid w:val="001D20DD"/>
    <w:rsid w:val="001D61A3"/>
    <w:rsid w:val="001D7B2D"/>
    <w:rsid w:val="001E0BA0"/>
    <w:rsid w:val="001E2D25"/>
    <w:rsid w:val="001E609A"/>
    <w:rsid w:val="001F050E"/>
    <w:rsid w:val="001F25CF"/>
    <w:rsid w:val="001F4C96"/>
    <w:rsid w:val="001F6B27"/>
    <w:rsid w:val="001F6FFC"/>
    <w:rsid w:val="00200AAC"/>
    <w:rsid w:val="00201061"/>
    <w:rsid w:val="00201F2C"/>
    <w:rsid w:val="00201F45"/>
    <w:rsid w:val="00203A43"/>
    <w:rsid w:val="00207118"/>
    <w:rsid w:val="00207BE4"/>
    <w:rsid w:val="00212946"/>
    <w:rsid w:val="00213C5D"/>
    <w:rsid w:val="00214E09"/>
    <w:rsid w:val="002215F7"/>
    <w:rsid w:val="002228DC"/>
    <w:rsid w:val="00227EBE"/>
    <w:rsid w:val="00233045"/>
    <w:rsid w:val="00237486"/>
    <w:rsid w:val="002420AF"/>
    <w:rsid w:val="00242E9E"/>
    <w:rsid w:val="0024362B"/>
    <w:rsid w:val="0024618A"/>
    <w:rsid w:val="0024731D"/>
    <w:rsid w:val="002517D3"/>
    <w:rsid w:val="0025451B"/>
    <w:rsid w:val="002547CB"/>
    <w:rsid w:val="00254A1C"/>
    <w:rsid w:val="002574FD"/>
    <w:rsid w:val="00260DC2"/>
    <w:rsid w:val="00261617"/>
    <w:rsid w:val="00265708"/>
    <w:rsid w:val="00265BDF"/>
    <w:rsid w:val="00266282"/>
    <w:rsid w:val="0027192F"/>
    <w:rsid w:val="00272BFB"/>
    <w:rsid w:val="00275F83"/>
    <w:rsid w:val="00283E30"/>
    <w:rsid w:val="00286FFB"/>
    <w:rsid w:val="00291F6C"/>
    <w:rsid w:val="00292D10"/>
    <w:rsid w:val="002931EF"/>
    <w:rsid w:val="002A22EB"/>
    <w:rsid w:val="002A321C"/>
    <w:rsid w:val="002A5A18"/>
    <w:rsid w:val="002A6B60"/>
    <w:rsid w:val="002A6CF9"/>
    <w:rsid w:val="002B16BE"/>
    <w:rsid w:val="002B21E6"/>
    <w:rsid w:val="002B2F66"/>
    <w:rsid w:val="002C05FB"/>
    <w:rsid w:val="002C34C5"/>
    <w:rsid w:val="002C361F"/>
    <w:rsid w:val="002C5631"/>
    <w:rsid w:val="002C6BEC"/>
    <w:rsid w:val="002C6FA1"/>
    <w:rsid w:val="002D15BB"/>
    <w:rsid w:val="002D2805"/>
    <w:rsid w:val="002D3CA6"/>
    <w:rsid w:val="002D3CBD"/>
    <w:rsid w:val="002D417C"/>
    <w:rsid w:val="002D47D5"/>
    <w:rsid w:val="002D51D8"/>
    <w:rsid w:val="002E1309"/>
    <w:rsid w:val="002E2129"/>
    <w:rsid w:val="002F228B"/>
    <w:rsid w:val="003012B9"/>
    <w:rsid w:val="00304192"/>
    <w:rsid w:val="00313688"/>
    <w:rsid w:val="00316E88"/>
    <w:rsid w:val="00317D68"/>
    <w:rsid w:val="003213BC"/>
    <w:rsid w:val="003272D8"/>
    <w:rsid w:val="00333214"/>
    <w:rsid w:val="00334E7C"/>
    <w:rsid w:val="0033505D"/>
    <w:rsid w:val="00336F06"/>
    <w:rsid w:val="00337CCC"/>
    <w:rsid w:val="003405AD"/>
    <w:rsid w:val="00340E80"/>
    <w:rsid w:val="0034228E"/>
    <w:rsid w:val="00344062"/>
    <w:rsid w:val="0034724B"/>
    <w:rsid w:val="00353EB4"/>
    <w:rsid w:val="00354F42"/>
    <w:rsid w:val="00356EDB"/>
    <w:rsid w:val="00360CA8"/>
    <w:rsid w:val="00360E60"/>
    <w:rsid w:val="003619D9"/>
    <w:rsid w:val="003631BF"/>
    <w:rsid w:val="00367325"/>
    <w:rsid w:val="00367975"/>
    <w:rsid w:val="00367EB7"/>
    <w:rsid w:val="00372100"/>
    <w:rsid w:val="003739A7"/>
    <w:rsid w:val="00373CD2"/>
    <w:rsid w:val="0037663C"/>
    <w:rsid w:val="0037708E"/>
    <w:rsid w:val="00377A2E"/>
    <w:rsid w:val="00377E7E"/>
    <w:rsid w:val="003801CD"/>
    <w:rsid w:val="0038308E"/>
    <w:rsid w:val="00384EB3"/>
    <w:rsid w:val="0038662B"/>
    <w:rsid w:val="00387760"/>
    <w:rsid w:val="00387E47"/>
    <w:rsid w:val="00390890"/>
    <w:rsid w:val="003917AC"/>
    <w:rsid w:val="00393C72"/>
    <w:rsid w:val="00394454"/>
    <w:rsid w:val="003A1A26"/>
    <w:rsid w:val="003A4CAC"/>
    <w:rsid w:val="003A6086"/>
    <w:rsid w:val="003A65BF"/>
    <w:rsid w:val="003B0243"/>
    <w:rsid w:val="003B14A8"/>
    <w:rsid w:val="003B20A9"/>
    <w:rsid w:val="003B6ED5"/>
    <w:rsid w:val="003C745C"/>
    <w:rsid w:val="003E06B9"/>
    <w:rsid w:val="003E21C2"/>
    <w:rsid w:val="003E46B9"/>
    <w:rsid w:val="003F082F"/>
    <w:rsid w:val="003F1308"/>
    <w:rsid w:val="003F1757"/>
    <w:rsid w:val="003F1D6D"/>
    <w:rsid w:val="003F3054"/>
    <w:rsid w:val="003F5FB0"/>
    <w:rsid w:val="003F6822"/>
    <w:rsid w:val="00404C10"/>
    <w:rsid w:val="00407D43"/>
    <w:rsid w:val="00411CF0"/>
    <w:rsid w:val="0041257E"/>
    <w:rsid w:val="004128F4"/>
    <w:rsid w:val="00416706"/>
    <w:rsid w:val="00420813"/>
    <w:rsid w:val="0042558B"/>
    <w:rsid w:val="00425724"/>
    <w:rsid w:val="004264C2"/>
    <w:rsid w:val="00426566"/>
    <w:rsid w:val="0043005B"/>
    <w:rsid w:val="004302CF"/>
    <w:rsid w:val="004333F1"/>
    <w:rsid w:val="00434142"/>
    <w:rsid w:val="00434B34"/>
    <w:rsid w:val="00436E97"/>
    <w:rsid w:val="0044173B"/>
    <w:rsid w:val="0044429E"/>
    <w:rsid w:val="0045063B"/>
    <w:rsid w:val="004527A2"/>
    <w:rsid w:val="00452F7B"/>
    <w:rsid w:val="00453B5F"/>
    <w:rsid w:val="00454EF8"/>
    <w:rsid w:val="00455A4E"/>
    <w:rsid w:val="00455ECC"/>
    <w:rsid w:val="00463E82"/>
    <w:rsid w:val="004658C7"/>
    <w:rsid w:val="00467095"/>
    <w:rsid w:val="00467EA7"/>
    <w:rsid w:val="004711EE"/>
    <w:rsid w:val="0047380D"/>
    <w:rsid w:val="00475F6A"/>
    <w:rsid w:val="00476DB1"/>
    <w:rsid w:val="00480F00"/>
    <w:rsid w:val="004874E7"/>
    <w:rsid w:val="00492F55"/>
    <w:rsid w:val="004933E8"/>
    <w:rsid w:val="004949AD"/>
    <w:rsid w:val="00495449"/>
    <w:rsid w:val="004A055B"/>
    <w:rsid w:val="004A05C0"/>
    <w:rsid w:val="004A222E"/>
    <w:rsid w:val="004A3443"/>
    <w:rsid w:val="004A3DE9"/>
    <w:rsid w:val="004A43C9"/>
    <w:rsid w:val="004A6226"/>
    <w:rsid w:val="004A73EE"/>
    <w:rsid w:val="004B3BCA"/>
    <w:rsid w:val="004B5220"/>
    <w:rsid w:val="004B7A54"/>
    <w:rsid w:val="004C256B"/>
    <w:rsid w:val="004C4D7F"/>
    <w:rsid w:val="004C711B"/>
    <w:rsid w:val="004D02A0"/>
    <w:rsid w:val="004D1A0E"/>
    <w:rsid w:val="004D2167"/>
    <w:rsid w:val="004D2642"/>
    <w:rsid w:val="004D4605"/>
    <w:rsid w:val="004D7A9F"/>
    <w:rsid w:val="004E13AB"/>
    <w:rsid w:val="004E1A0F"/>
    <w:rsid w:val="004E2A75"/>
    <w:rsid w:val="004E4D09"/>
    <w:rsid w:val="004E6D4F"/>
    <w:rsid w:val="004E78E9"/>
    <w:rsid w:val="004F0229"/>
    <w:rsid w:val="004F2B78"/>
    <w:rsid w:val="004F34B9"/>
    <w:rsid w:val="004F384D"/>
    <w:rsid w:val="004F72CE"/>
    <w:rsid w:val="004F7A62"/>
    <w:rsid w:val="00500217"/>
    <w:rsid w:val="00501A18"/>
    <w:rsid w:val="005050C2"/>
    <w:rsid w:val="00505EF7"/>
    <w:rsid w:val="00510485"/>
    <w:rsid w:val="00511063"/>
    <w:rsid w:val="0051230B"/>
    <w:rsid w:val="00512390"/>
    <w:rsid w:val="00512408"/>
    <w:rsid w:val="00512416"/>
    <w:rsid w:val="00512793"/>
    <w:rsid w:val="00512C25"/>
    <w:rsid w:val="005130E0"/>
    <w:rsid w:val="00513A17"/>
    <w:rsid w:val="0052117F"/>
    <w:rsid w:val="00521E80"/>
    <w:rsid w:val="00524D99"/>
    <w:rsid w:val="0052547E"/>
    <w:rsid w:val="00527CE5"/>
    <w:rsid w:val="00531EF5"/>
    <w:rsid w:val="005321DA"/>
    <w:rsid w:val="00532B57"/>
    <w:rsid w:val="00532FB5"/>
    <w:rsid w:val="005345B5"/>
    <w:rsid w:val="005448C4"/>
    <w:rsid w:val="00545F60"/>
    <w:rsid w:val="00564881"/>
    <w:rsid w:val="0056589E"/>
    <w:rsid w:val="005722F9"/>
    <w:rsid w:val="00573356"/>
    <w:rsid w:val="005767C2"/>
    <w:rsid w:val="0057735F"/>
    <w:rsid w:val="00577D76"/>
    <w:rsid w:val="005823F9"/>
    <w:rsid w:val="00583D9B"/>
    <w:rsid w:val="00584526"/>
    <w:rsid w:val="00586551"/>
    <w:rsid w:val="005903D9"/>
    <w:rsid w:val="00590F65"/>
    <w:rsid w:val="00596BD2"/>
    <w:rsid w:val="005A2AE9"/>
    <w:rsid w:val="005A2D18"/>
    <w:rsid w:val="005A3D18"/>
    <w:rsid w:val="005A50F4"/>
    <w:rsid w:val="005A7ADB"/>
    <w:rsid w:val="005B1B6C"/>
    <w:rsid w:val="005B2D5C"/>
    <w:rsid w:val="005B3C7B"/>
    <w:rsid w:val="005B67EA"/>
    <w:rsid w:val="005B6E91"/>
    <w:rsid w:val="005C344E"/>
    <w:rsid w:val="005C3810"/>
    <w:rsid w:val="005D177A"/>
    <w:rsid w:val="005D20DB"/>
    <w:rsid w:val="005D2B30"/>
    <w:rsid w:val="005D3B6D"/>
    <w:rsid w:val="005D4F3A"/>
    <w:rsid w:val="005D5184"/>
    <w:rsid w:val="005E0B17"/>
    <w:rsid w:val="005E58E2"/>
    <w:rsid w:val="005E61F7"/>
    <w:rsid w:val="005F1ACD"/>
    <w:rsid w:val="005F1F3A"/>
    <w:rsid w:val="005F4617"/>
    <w:rsid w:val="005F4A36"/>
    <w:rsid w:val="005F67BD"/>
    <w:rsid w:val="00602144"/>
    <w:rsid w:val="00605734"/>
    <w:rsid w:val="006078DA"/>
    <w:rsid w:val="006102E6"/>
    <w:rsid w:val="006140D6"/>
    <w:rsid w:val="0061584F"/>
    <w:rsid w:val="006166DD"/>
    <w:rsid w:val="0062175E"/>
    <w:rsid w:val="0062392A"/>
    <w:rsid w:val="00624A2A"/>
    <w:rsid w:val="0062757D"/>
    <w:rsid w:val="00630A79"/>
    <w:rsid w:val="00630ABB"/>
    <w:rsid w:val="006310E5"/>
    <w:rsid w:val="00631A27"/>
    <w:rsid w:val="0063282F"/>
    <w:rsid w:val="00634FCE"/>
    <w:rsid w:val="0063679F"/>
    <w:rsid w:val="00636BA6"/>
    <w:rsid w:val="00637329"/>
    <w:rsid w:val="006421E2"/>
    <w:rsid w:val="0064570A"/>
    <w:rsid w:val="00650DE5"/>
    <w:rsid w:val="00653BB3"/>
    <w:rsid w:val="00656376"/>
    <w:rsid w:val="00656D2D"/>
    <w:rsid w:val="00660E5B"/>
    <w:rsid w:val="00662E6C"/>
    <w:rsid w:val="00664A1F"/>
    <w:rsid w:val="006658F8"/>
    <w:rsid w:val="006661DF"/>
    <w:rsid w:val="00666608"/>
    <w:rsid w:val="00667E3A"/>
    <w:rsid w:val="006709C3"/>
    <w:rsid w:val="00673228"/>
    <w:rsid w:val="00673A03"/>
    <w:rsid w:val="00677471"/>
    <w:rsid w:val="00684924"/>
    <w:rsid w:val="006876B2"/>
    <w:rsid w:val="006876FE"/>
    <w:rsid w:val="00692D1F"/>
    <w:rsid w:val="00693F8B"/>
    <w:rsid w:val="006943F0"/>
    <w:rsid w:val="00696295"/>
    <w:rsid w:val="00696625"/>
    <w:rsid w:val="006967E7"/>
    <w:rsid w:val="006A59C9"/>
    <w:rsid w:val="006A5F6F"/>
    <w:rsid w:val="006A6042"/>
    <w:rsid w:val="006A628E"/>
    <w:rsid w:val="006B066D"/>
    <w:rsid w:val="006B0C11"/>
    <w:rsid w:val="006B139D"/>
    <w:rsid w:val="006B1837"/>
    <w:rsid w:val="006B2DD1"/>
    <w:rsid w:val="006B5835"/>
    <w:rsid w:val="006B58C6"/>
    <w:rsid w:val="006B5D26"/>
    <w:rsid w:val="006C02BD"/>
    <w:rsid w:val="006C0DFC"/>
    <w:rsid w:val="006C2C25"/>
    <w:rsid w:val="006C5208"/>
    <w:rsid w:val="006D0329"/>
    <w:rsid w:val="006D04BF"/>
    <w:rsid w:val="006D1069"/>
    <w:rsid w:val="006D1967"/>
    <w:rsid w:val="006D2AF8"/>
    <w:rsid w:val="006D6B72"/>
    <w:rsid w:val="006E117F"/>
    <w:rsid w:val="006E14CC"/>
    <w:rsid w:val="006E32B2"/>
    <w:rsid w:val="006E6864"/>
    <w:rsid w:val="006F049C"/>
    <w:rsid w:val="006F7B4C"/>
    <w:rsid w:val="00701305"/>
    <w:rsid w:val="00703771"/>
    <w:rsid w:val="00704B7C"/>
    <w:rsid w:val="00704CC9"/>
    <w:rsid w:val="00706E89"/>
    <w:rsid w:val="00707E31"/>
    <w:rsid w:val="00711635"/>
    <w:rsid w:val="007116D1"/>
    <w:rsid w:val="007124C1"/>
    <w:rsid w:val="00716CE3"/>
    <w:rsid w:val="00717C69"/>
    <w:rsid w:val="00722DF5"/>
    <w:rsid w:val="007264E6"/>
    <w:rsid w:val="00733758"/>
    <w:rsid w:val="00736B88"/>
    <w:rsid w:val="00737493"/>
    <w:rsid w:val="00740687"/>
    <w:rsid w:val="00740F6D"/>
    <w:rsid w:val="00742878"/>
    <w:rsid w:val="00744B95"/>
    <w:rsid w:val="00744DC1"/>
    <w:rsid w:val="0074514B"/>
    <w:rsid w:val="00747249"/>
    <w:rsid w:val="007510EA"/>
    <w:rsid w:val="00752595"/>
    <w:rsid w:val="0075409D"/>
    <w:rsid w:val="00762515"/>
    <w:rsid w:val="00763282"/>
    <w:rsid w:val="00763D69"/>
    <w:rsid w:val="00764226"/>
    <w:rsid w:val="007642C4"/>
    <w:rsid w:val="00766215"/>
    <w:rsid w:val="00773190"/>
    <w:rsid w:val="0077755C"/>
    <w:rsid w:val="007802DE"/>
    <w:rsid w:val="00781203"/>
    <w:rsid w:val="007846F7"/>
    <w:rsid w:val="00784CA1"/>
    <w:rsid w:val="00784DD7"/>
    <w:rsid w:val="00793762"/>
    <w:rsid w:val="00794131"/>
    <w:rsid w:val="00795105"/>
    <w:rsid w:val="00795109"/>
    <w:rsid w:val="00795616"/>
    <w:rsid w:val="0079617C"/>
    <w:rsid w:val="00797900"/>
    <w:rsid w:val="007A46C3"/>
    <w:rsid w:val="007A47FF"/>
    <w:rsid w:val="007B2C6D"/>
    <w:rsid w:val="007B3C50"/>
    <w:rsid w:val="007B48CD"/>
    <w:rsid w:val="007B589C"/>
    <w:rsid w:val="007B7443"/>
    <w:rsid w:val="007B77A4"/>
    <w:rsid w:val="007B7A94"/>
    <w:rsid w:val="007C0637"/>
    <w:rsid w:val="007C0809"/>
    <w:rsid w:val="007C36DB"/>
    <w:rsid w:val="007C78DB"/>
    <w:rsid w:val="007D1816"/>
    <w:rsid w:val="007D29AD"/>
    <w:rsid w:val="007D6960"/>
    <w:rsid w:val="007D74BC"/>
    <w:rsid w:val="007E319F"/>
    <w:rsid w:val="007E4051"/>
    <w:rsid w:val="007E5444"/>
    <w:rsid w:val="007F4894"/>
    <w:rsid w:val="007F560C"/>
    <w:rsid w:val="007F729D"/>
    <w:rsid w:val="00800E64"/>
    <w:rsid w:val="008034FC"/>
    <w:rsid w:val="00803C97"/>
    <w:rsid w:val="0080452A"/>
    <w:rsid w:val="0080472E"/>
    <w:rsid w:val="00804D12"/>
    <w:rsid w:val="008067B7"/>
    <w:rsid w:val="0080726F"/>
    <w:rsid w:val="0080772B"/>
    <w:rsid w:val="00810397"/>
    <w:rsid w:val="00810D34"/>
    <w:rsid w:val="008119A3"/>
    <w:rsid w:val="008136E4"/>
    <w:rsid w:val="00813EF2"/>
    <w:rsid w:val="0081560D"/>
    <w:rsid w:val="0082086A"/>
    <w:rsid w:val="00822A31"/>
    <w:rsid w:val="00823C6F"/>
    <w:rsid w:val="00823D3B"/>
    <w:rsid w:val="00825CD9"/>
    <w:rsid w:val="00831078"/>
    <w:rsid w:val="0083120C"/>
    <w:rsid w:val="00833C07"/>
    <w:rsid w:val="0083404D"/>
    <w:rsid w:val="00834593"/>
    <w:rsid w:val="008358BB"/>
    <w:rsid w:val="008467DD"/>
    <w:rsid w:val="00847E57"/>
    <w:rsid w:val="008520E4"/>
    <w:rsid w:val="008544C0"/>
    <w:rsid w:val="00854D7F"/>
    <w:rsid w:val="00856AC9"/>
    <w:rsid w:val="00856B4C"/>
    <w:rsid w:val="00856CE4"/>
    <w:rsid w:val="00862673"/>
    <w:rsid w:val="0086377F"/>
    <w:rsid w:val="008647AF"/>
    <w:rsid w:val="00866C71"/>
    <w:rsid w:val="008671FD"/>
    <w:rsid w:val="008675A1"/>
    <w:rsid w:val="00870DE3"/>
    <w:rsid w:val="008723A6"/>
    <w:rsid w:val="00873621"/>
    <w:rsid w:val="00873DA1"/>
    <w:rsid w:val="00874829"/>
    <w:rsid w:val="00876A91"/>
    <w:rsid w:val="0088223C"/>
    <w:rsid w:val="00882A04"/>
    <w:rsid w:val="00883A1A"/>
    <w:rsid w:val="00884E2C"/>
    <w:rsid w:val="008865DA"/>
    <w:rsid w:val="0089308D"/>
    <w:rsid w:val="0089382F"/>
    <w:rsid w:val="008A0012"/>
    <w:rsid w:val="008A1D5C"/>
    <w:rsid w:val="008A5B4F"/>
    <w:rsid w:val="008B00D3"/>
    <w:rsid w:val="008B14A7"/>
    <w:rsid w:val="008B2B89"/>
    <w:rsid w:val="008B5B20"/>
    <w:rsid w:val="008B5F76"/>
    <w:rsid w:val="008C08BB"/>
    <w:rsid w:val="008C1655"/>
    <w:rsid w:val="008C16C0"/>
    <w:rsid w:val="008C16FA"/>
    <w:rsid w:val="008C21AF"/>
    <w:rsid w:val="008C4C81"/>
    <w:rsid w:val="008C70EF"/>
    <w:rsid w:val="008D0550"/>
    <w:rsid w:val="008D13DA"/>
    <w:rsid w:val="008E1DCB"/>
    <w:rsid w:val="008E31FF"/>
    <w:rsid w:val="008E377D"/>
    <w:rsid w:val="008E397E"/>
    <w:rsid w:val="008E4820"/>
    <w:rsid w:val="008E7472"/>
    <w:rsid w:val="008F05EB"/>
    <w:rsid w:val="008F0B60"/>
    <w:rsid w:val="008F2218"/>
    <w:rsid w:val="008F51E6"/>
    <w:rsid w:val="008F53CE"/>
    <w:rsid w:val="008F7B29"/>
    <w:rsid w:val="0090226D"/>
    <w:rsid w:val="00902A5A"/>
    <w:rsid w:val="00903407"/>
    <w:rsid w:val="009035B8"/>
    <w:rsid w:val="0090645E"/>
    <w:rsid w:val="0091187C"/>
    <w:rsid w:val="0091236E"/>
    <w:rsid w:val="00913E6F"/>
    <w:rsid w:val="009161DA"/>
    <w:rsid w:val="00924163"/>
    <w:rsid w:val="0092526F"/>
    <w:rsid w:val="00927576"/>
    <w:rsid w:val="0092758F"/>
    <w:rsid w:val="00927A48"/>
    <w:rsid w:val="0093217A"/>
    <w:rsid w:val="009335DF"/>
    <w:rsid w:val="00936681"/>
    <w:rsid w:val="00937690"/>
    <w:rsid w:val="009418FC"/>
    <w:rsid w:val="00943258"/>
    <w:rsid w:val="00943B0E"/>
    <w:rsid w:val="00945F22"/>
    <w:rsid w:val="0095135A"/>
    <w:rsid w:val="00955218"/>
    <w:rsid w:val="00955DA3"/>
    <w:rsid w:val="0096109C"/>
    <w:rsid w:val="00967FA5"/>
    <w:rsid w:val="009713CB"/>
    <w:rsid w:val="00972F3C"/>
    <w:rsid w:val="00973765"/>
    <w:rsid w:val="00980B52"/>
    <w:rsid w:val="0098260E"/>
    <w:rsid w:val="00986E41"/>
    <w:rsid w:val="009870FA"/>
    <w:rsid w:val="0098730E"/>
    <w:rsid w:val="00990394"/>
    <w:rsid w:val="00994A1A"/>
    <w:rsid w:val="009A536D"/>
    <w:rsid w:val="009B00F3"/>
    <w:rsid w:val="009B11C5"/>
    <w:rsid w:val="009B30EB"/>
    <w:rsid w:val="009C0F11"/>
    <w:rsid w:val="009C14EC"/>
    <w:rsid w:val="009C1D63"/>
    <w:rsid w:val="009C40E7"/>
    <w:rsid w:val="009C4AC8"/>
    <w:rsid w:val="009D2FE3"/>
    <w:rsid w:val="009D43C2"/>
    <w:rsid w:val="009D460C"/>
    <w:rsid w:val="009D49B0"/>
    <w:rsid w:val="009E0D42"/>
    <w:rsid w:val="009E35A5"/>
    <w:rsid w:val="009F2350"/>
    <w:rsid w:val="009F2B78"/>
    <w:rsid w:val="009F413C"/>
    <w:rsid w:val="00A00A81"/>
    <w:rsid w:val="00A0170B"/>
    <w:rsid w:val="00A0195E"/>
    <w:rsid w:val="00A049FC"/>
    <w:rsid w:val="00A05068"/>
    <w:rsid w:val="00A10FE0"/>
    <w:rsid w:val="00A1139A"/>
    <w:rsid w:val="00A12835"/>
    <w:rsid w:val="00A12F54"/>
    <w:rsid w:val="00A20404"/>
    <w:rsid w:val="00A20742"/>
    <w:rsid w:val="00A21894"/>
    <w:rsid w:val="00A2395B"/>
    <w:rsid w:val="00A32B00"/>
    <w:rsid w:val="00A36267"/>
    <w:rsid w:val="00A377B0"/>
    <w:rsid w:val="00A40342"/>
    <w:rsid w:val="00A426DA"/>
    <w:rsid w:val="00A44301"/>
    <w:rsid w:val="00A4432D"/>
    <w:rsid w:val="00A5067F"/>
    <w:rsid w:val="00A5072B"/>
    <w:rsid w:val="00A5281A"/>
    <w:rsid w:val="00A53D42"/>
    <w:rsid w:val="00A54022"/>
    <w:rsid w:val="00A61E0B"/>
    <w:rsid w:val="00A62E62"/>
    <w:rsid w:val="00A654E7"/>
    <w:rsid w:val="00A701A8"/>
    <w:rsid w:val="00A70DDB"/>
    <w:rsid w:val="00A71B36"/>
    <w:rsid w:val="00A74732"/>
    <w:rsid w:val="00A80F9C"/>
    <w:rsid w:val="00A82F89"/>
    <w:rsid w:val="00A90C9D"/>
    <w:rsid w:val="00A90FEA"/>
    <w:rsid w:val="00A914AA"/>
    <w:rsid w:val="00A958E7"/>
    <w:rsid w:val="00A96D5C"/>
    <w:rsid w:val="00A96F96"/>
    <w:rsid w:val="00AA06B6"/>
    <w:rsid w:val="00AA09FC"/>
    <w:rsid w:val="00AA2419"/>
    <w:rsid w:val="00AA7B3A"/>
    <w:rsid w:val="00AB1A6E"/>
    <w:rsid w:val="00AB4455"/>
    <w:rsid w:val="00AB65E3"/>
    <w:rsid w:val="00AC4C15"/>
    <w:rsid w:val="00AD180E"/>
    <w:rsid w:val="00AD4E8A"/>
    <w:rsid w:val="00AE1DB7"/>
    <w:rsid w:val="00AE363B"/>
    <w:rsid w:val="00AF2371"/>
    <w:rsid w:val="00AF50FD"/>
    <w:rsid w:val="00B00FC4"/>
    <w:rsid w:val="00B014A5"/>
    <w:rsid w:val="00B02B53"/>
    <w:rsid w:val="00B05DAF"/>
    <w:rsid w:val="00B069A9"/>
    <w:rsid w:val="00B1163B"/>
    <w:rsid w:val="00B14358"/>
    <w:rsid w:val="00B14A81"/>
    <w:rsid w:val="00B16550"/>
    <w:rsid w:val="00B16B1C"/>
    <w:rsid w:val="00B17EC0"/>
    <w:rsid w:val="00B21989"/>
    <w:rsid w:val="00B2215F"/>
    <w:rsid w:val="00B235CF"/>
    <w:rsid w:val="00B247CA"/>
    <w:rsid w:val="00B25B65"/>
    <w:rsid w:val="00B2627B"/>
    <w:rsid w:val="00B271FC"/>
    <w:rsid w:val="00B2758E"/>
    <w:rsid w:val="00B27A5D"/>
    <w:rsid w:val="00B325D0"/>
    <w:rsid w:val="00B361BE"/>
    <w:rsid w:val="00B42020"/>
    <w:rsid w:val="00B43970"/>
    <w:rsid w:val="00B546D5"/>
    <w:rsid w:val="00B57232"/>
    <w:rsid w:val="00B606C3"/>
    <w:rsid w:val="00B6363E"/>
    <w:rsid w:val="00B64810"/>
    <w:rsid w:val="00B64DF6"/>
    <w:rsid w:val="00B67ECE"/>
    <w:rsid w:val="00B7087C"/>
    <w:rsid w:val="00B73B89"/>
    <w:rsid w:val="00B76806"/>
    <w:rsid w:val="00B76F69"/>
    <w:rsid w:val="00B770AB"/>
    <w:rsid w:val="00B81810"/>
    <w:rsid w:val="00B8245B"/>
    <w:rsid w:val="00B82781"/>
    <w:rsid w:val="00B82936"/>
    <w:rsid w:val="00B82F1C"/>
    <w:rsid w:val="00B834BB"/>
    <w:rsid w:val="00B84155"/>
    <w:rsid w:val="00B86709"/>
    <w:rsid w:val="00B87694"/>
    <w:rsid w:val="00B87C4B"/>
    <w:rsid w:val="00B91C93"/>
    <w:rsid w:val="00B91FC9"/>
    <w:rsid w:val="00B93186"/>
    <w:rsid w:val="00B97B7E"/>
    <w:rsid w:val="00BA2544"/>
    <w:rsid w:val="00BA4231"/>
    <w:rsid w:val="00BA6450"/>
    <w:rsid w:val="00BA6B87"/>
    <w:rsid w:val="00BA6CF9"/>
    <w:rsid w:val="00BA704B"/>
    <w:rsid w:val="00BA7775"/>
    <w:rsid w:val="00BA7991"/>
    <w:rsid w:val="00BA7A89"/>
    <w:rsid w:val="00BB0C81"/>
    <w:rsid w:val="00BB16B3"/>
    <w:rsid w:val="00BB38E6"/>
    <w:rsid w:val="00BB63FA"/>
    <w:rsid w:val="00BB6FD7"/>
    <w:rsid w:val="00BB7020"/>
    <w:rsid w:val="00BC73FC"/>
    <w:rsid w:val="00BD0F62"/>
    <w:rsid w:val="00BD1295"/>
    <w:rsid w:val="00BD661C"/>
    <w:rsid w:val="00BE13A1"/>
    <w:rsid w:val="00BE43AC"/>
    <w:rsid w:val="00BE7D09"/>
    <w:rsid w:val="00BF2E90"/>
    <w:rsid w:val="00C03B4C"/>
    <w:rsid w:val="00C0456B"/>
    <w:rsid w:val="00C06228"/>
    <w:rsid w:val="00C07696"/>
    <w:rsid w:val="00C1116D"/>
    <w:rsid w:val="00C113A4"/>
    <w:rsid w:val="00C11DA9"/>
    <w:rsid w:val="00C12493"/>
    <w:rsid w:val="00C13672"/>
    <w:rsid w:val="00C1426C"/>
    <w:rsid w:val="00C20D36"/>
    <w:rsid w:val="00C2175A"/>
    <w:rsid w:val="00C229A4"/>
    <w:rsid w:val="00C23726"/>
    <w:rsid w:val="00C24F53"/>
    <w:rsid w:val="00C3198B"/>
    <w:rsid w:val="00C3215A"/>
    <w:rsid w:val="00C32F96"/>
    <w:rsid w:val="00C342C2"/>
    <w:rsid w:val="00C35019"/>
    <w:rsid w:val="00C36A98"/>
    <w:rsid w:val="00C376A9"/>
    <w:rsid w:val="00C37CBA"/>
    <w:rsid w:val="00C40584"/>
    <w:rsid w:val="00C420F4"/>
    <w:rsid w:val="00C42263"/>
    <w:rsid w:val="00C45FC0"/>
    <w:rsid w:val="00C46D71"/>
    <w:rsid w:val="00C52048"/>
    <w:rsid w:val="00C54CE4"/>
    <w:rsid w:val="00C56CCB"/>
    <w:rsid w:val="00C56E01"/>
    <w:rsid w:val="00C56E20"/>
    <w:rsid w:val="00C57712"/>
    <w:rsid w:val="00C606D7"/>
    <w:rsid w:val="00C61A50"/>
    <w:rsid w:val="00C65CE1"/>
    <w:rsid w:val="00C7052C"/>
    <w:rsid w:val="00C72507"/>
    <w:rsid w:val="00C7438E"/>
    <w:rsid w:val="00C75593"/>
    <w:rsid w:val="00C76D17"/>
    <w:rsid w:val="00C80E9F"/>
    <w:rsid w:val="00C866EB"/>
    <w:rsid w:val="00C91E4F"/>
    <w:rsid w:val="00C96824"/>
    <w:rsid w:val="00C97033"/>
    <w:rsid w:val="00C97F70"/>
    <w:rsid w:val="00CA069C"/>
    <w:rsid w:val="00CA2B67"/>
    <w:rsid w:val="00CA4E39"/>
    <w:rsid w:val="00CA5437"/>
    <w:rsid w:val="00CA6E46"/>
    <w:rsid w:val="00CB23DA"/>
    <w:rsid w:val="00CB38D8"/>
    <w:rsid w:val="00CB442C"/>
    <w:rsid w:val="00CB5617"/>
    <w:rsid w:val="00CB5FC5"/>
    <w:rsid w:val="00CB66D3"/>
    <w:rsid w:val="00CB7302"/>
    <w:rsid w:val="00CC2291"/>
    <w:rsid w:val="00CC2965"/>
    <w:rsid w:val="00CC2C6B"/>
    <w:rsid w:val="00CC41BC"/>
    <w:rsid w:val="00CD20D2"/>
    <w:rsid w:val="00CD368F"/>
    <w:rsid w:val="00CD68AC"/>
    <w:rsid w:val="00CD7547"/>
    <w:rsid w:val="00CE4797"/>
    <w:rsid w:val="00CE5149"/>
    <w:rsid w:val="00CE5FC6"/>
    <w:rsid w:val="00CF2AAC"/>
    <w:rsid w:val="00CF4FF9"/>
    <w:rsid w:val="00D0090F"/>
    <w:rsid w:val="00D00CB0"/>
    <w:rsid w:val="00D06E73"/>
    <w:rsid w:val="00D07C08"/>
    <w:rsid w:val="00D11451"/>
    <w:rsid w:val="00D139AA"/>
    <w:rsid w:val="00D13CE5"/>
    <w:rsid w:val="00D148FB"/>
    <w:rsid w:val="00D1547C"/>
    <w:rsid w:val="00D20201"/>
    <w:rsid w:val="00D25447"/>
    <w:rsid w:val="00D26D01"/>
    <w:rsid w:val="00D26E09"/>
    <w:rsid w:val="00D27510"/>
    <w:rsid w:val="00D309B4"/>
    <w:rsid w:val="00D32740"/>
    <w:rsid w:val="00D32F4B"/>
    <w:rsid w:val="00D341CF"/>
    <w:rsid w:val="00D413F7"/>
    <w:rsid w:val="00D42ACC"/>
    <w:rsid w:val="00D42B7F"/>
    <w:rsid w:val="00D43286"/>
    <w:rsid w:val="00D44841"/>
    <w:rsid w:val="00D45A16"/>
    <w:rsid w:val="00D45EB6"/>
    <w:rsid w:val="00D462EE"/>
    <w:rsid w:val="00D47928"/>
    <w:rsid w:val="00D5396D"/>
    <w:rsid w:val="00D53CBC"/>
    <w:rsid w:val="00D54CA5"/>
    <w:rsid w:val="00D5702A"/>
    <w:rsid w:val="00D5782F"/>
    <w:rsid w:val="00D603EE"/>
    <w:rsid w:val="00D60E59"/>
    <w:rsid w:val="00D61148"/>
    <w:rsid w:val="00D617EE"/>
    <w:rsid w:val="00D62780"/>
    <w:rsid w:val="00D63379"/>
    <w:rsid w:val="00D63882"/>
    <w:rsid w:val="00D6701C"/>
    <w:rsid w:val="00D70C82"/>
    <w:rsid w:val="00D7146B"/>
    <w:rsid w:val="00D722CA"/>
    <w:rsid w:val="00D73475"/>
    <w:rsid w:val="00D746FA"/>
    <w:rsid w:val="00D74AD7"/>
    <w:rsid w:val="00D76BBC"/>
    <w:rsid w:val="00D80DE8"/>
    <w:rsid w:val="00D82778"/>
    <w:rsid w:val="00D91D85"/>
    <w:rsid w:val="00D92217"/>
    <w:rsid w:val="00D94CD8"/>
    <w:rsid w:val="00D9635F"/>
    <w:rsid w:val="00D97EFF"/>
    <w:rsid w:val="00DA1A87"/>
    <w:rsid w:val="00DA38FD"/>
    <w:rsid w:val="00DA43C6"/>
    <w:rsid w:val="00DA685D"/>
    <w:rsid w:val="00DB4613"/>
    <w:rsid w:val="00DB4F97"/>
    <w:rsid w:val="00DB7457"/>
    <w:rsid w:val="00DC023D"/>
    <w:rsid w:val="00DC4362"/>
    <w:rsid w:val="00DD0325"/>
    <w:rsid w:val="00DD1939"/>
    <w:rsid w:val="00DD28FD"/>
    <w:rsid w:val="00DD71D9"/>
    <w:rsid w:val="00DD7FBF"/>
    <w:rsid w:val="00DE0162"/>
    <w:rsid w:val="00DE0552"/>
    <w:rsid w:val="00DE1D11"/>
    <w:rsid w:val="00DE1E1F"/>
    <w:rsid w:val="00DE47A9"/>
    <w:rsid w:val="00DE607C"/>
    <w:rsid w:val="00DE6088"/>
    <w:rsid w:val="00DE68EC"/>
    <w:rsid w:val="00DE7924"/>
    <w:rsid w:val="00DF2551"/>
    <w:rsid w:val="00DF5478"/>
    <w:rsid w:val="00DF5702"/>
    <w:rsid w:val="00DF60A3"/>
    <w:rsid w:val="00DF6391"/>
    <w:rsid w:val="00DF6525"/>
    <w:rsid w:val="00DF7E6E"/>
    <w:rsid w:val="00E01BD8"/>
    <w:rsid w:val="00E02835"/>
    <w:rsid w:val="00E03391"/>
    <w:rsid w:val="00E04485"/>
    <w:rsid w:val="00E05790"/>
    <w:rsid w:val="00E05840"/>
    <w:rsid w:val="00E06AEF"/>
    <w:rsid w:val="00E10160"/>
    <w:rsid w:val="00E11A2A"/>
    <w:rsid w:val="00E14F2D"/>
    <w:rsid w:val="00E1510D"/>
    <w:rsid w:val="00E22831"/>
    <w:rsid w:val="00E26D1D"/>
    <w:rsid w:val="00E31BA5"/>
    <w:rsid w:val="00E32B4F"/>
    <w:rsid w:val="00E34544"/>
    <w:rsid w:val="00E3512F"/>
    <w:rsid w:val="00E41298"/>
    <w:rsid w:val="00E44AA8"/>
    <w:rsid w:val="00E46C7B"/>
    <w:rsid w:val="00E5322A"/>
    <w:rsid w:val="00E5540B"/>
    <w:rsid w:val="00E6242C"/>
    <w:rsid w:val="00E62C51"/>
    <w:rsid w:val="00E71C68"/>
    <w:rsid w:val="00E71CA3"/>
    <w:rsid w:val="00E71CBC"/>
    <w:rsid w:val="00E72F76"/>
    <w:rsid w:val="00E753B1"/>
    <w:rsid w:val="00E75EDB"/>
    <w:rsid w:val="00E90650"/>
    <w:rsid w:val="00E90F3C"/>
    <w:rsid w:val="00E9593E"/>
    <w:rsid w:val="00E968BB"/>
    <w:rsid w:val="00EA22A6"/>
    <w:rsid w:val="00EA336C"/>
    <w:rsid w:val="00EA36B8"/>
    <w:rsid w:val="00EA58D1"/>
    <w:rsid w:val="00EB2C15"/>
    <w:rsid w:val="00EB4346"/>
    <w:rsid w:val="00EB453A"/>
    <w:rsid w:val="00EB62A1"/>
    <w:rsid w:val="00EB7090"/>
    <w:rsid w:val="00EC0CB3"/>
    <w:rsid w:val="00EC0F0F"/>
    <w:rsid w:val="00EC21FD"/>
    <w:rsid w:val="00EC29ED"/>
    <w:rsid w:val="00EC3BC2"/>
    <w:rsid w:val="00EC429E"/>
    <w:rsid w:val="00EC489A"/>
    <w:rsid w:val="00EC560C"/>
    <w:rsid w:val="00EC66F8"/>
    <w:rsid w:val="00EC6B09"/>
    <w:rsid w:val="00ED094B"/>
    <w:rsid w:val="00ED26EB"/>
    <w:rsid w:val="00ED2FF5"/>
    <w:rsid w:val="00ED40F3"/>
    <w:rsid w:val="00ED4356"/>
    <w:rsid w:val="00ED50B7"/>
    <w:rsid w:val="00ED51D8"/>
    <w:rsid w:val="00ED7081"/>
    <w:rsid w:val="00EE105A"/>
    <w:rsid w:val="00EE3903"/>
    <w:rsid w:val="00EE3B7E"/>
    <w:rsid w:val="00EE3D74"/>
    <w:rsid w:val="00EE3E81"/>
    <w:rsid w:val="00EE4BEA"/>
    <w:rsid w:val="00EE6EDC"/>
    <w:rsid w:val="00EF10F0"/>
    <w:rsid w:val="00EF1DE6"/>
    <w:rsid w:val="00EF4B68"/>
    <w:rsid w:val="00F04DB8"/>
    <w:rsid w:val="00F05F98"/>
    <w:rsid w:val="00F06B87"/>
    <w:rsid w:val="00F0759A"/>
    <w:rsid w:val="00F11B2C"/>
    <w:rsid w:val="00F13E12"/>
    <w:rsid w:val="00F164E5"/>
    <w:rsid w:val="00F2069A"/>
    <w:rsid w:val="00F207D3"/>
    <w:rsid w:val="00F22B73"/>
    <w:rsid w:val="00F2387F"/>
    <w:rsid w:val="00F24BE7"/>
    <w:rsid w:val="00F30E0A"/>
    <w:rsid w:val="00F31B98"/>
    <w:rsid w:val="00F3366B"/>
    <w:rsid w:val="00F360B5"/>
    <w:rsid w:val="00F36D0B"/>
    <w:rsid w:val="00F40523"/>
    <w:rsid w:val="00F417E0"/>
    <w:rsid w:val="00F4232D"/>
    <w:rsid w:val="00F44D87"/>
    <w:rsid w:val="00F4644F"/>
    <w:rsid w:val="00F56D77"/>
    <w:rsid w:val="00F6032A"/>
    <w:rsid w:val="00F65E3B"/>
    <w:rsid w:val="00F65E4B"/>
    <w:rsid w:val="00F67BC8"/>
    <w:rsid w:val="00F74C73"/>
    <w:rsid w:val="00F77D32"/>
    <w:rsid w:val="00F8177D"/>
    <w:rsid w:val="00F82931"/>
    <w:rsid w:val="00F940DE"/>
    <w:rsid w:val="00F9417C"/>
    <w:rsid w:val="00F947D3"/>
    <w:rsid w:val="00F97B8F"/>
    <w:rsid w:val="00FA0AD4"/>
    <w:rsid w:val="00FA2A92"/>
    <w:rsid w:val="00FA6BE7"/>
    <w:rsid w:val="00FA763D"/>
    <w:rsid w:val="00FA780A"/>
    <w:rsid w:val="00FA7D99"/>
    <w:rsid w:val="00FB3A3F"/>
    <w:rsid w:val="00FB51FF"/>
    <w:rsid w:val="00FC02ED"/>
    <w:rsid w:val="00FC0D8C"/>
    <w:rsid w:val="00FC2895"/>
    <w:rsid w:val="00FC2CBA"/>
    <w:rsid w:val="00FC63CA"/>
    <w:rsid w:val="00FD1ADE"/>
    <w:rsid w:val="00FE0B9E"/>
    <w:rsid w:val="00FE109B"/>
    <w:rsid w:val="00FE3F82"/>
    <w:rsid w:val="00FE5E9C"/>
    <w:rsid w:val="00FE736D"/>
    <w:rsid w:val="00FE7868"/>
    <w:rsid w:val="00FF3003"/>
    <w:rsid w:val="00FF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5C02A"/>
  <w15:chartTrackingRefBased/>
  <w15:docId w15:val="{6DD9E874-F391-47D9-ACF0-C9CFD60C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0106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0106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EE6ED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A43C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4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d.docs.live.net/78df8010b74133a5/Documentos/M.Adv/Modelos/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Petição%20inicial%20-%20com%20timbre%20Paulo</Template>
  <TotalTime>38</TotalTime>
  <Pages>1</Pages>
  <Words>250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25</cp:revision>
  <cp:lastPrinted>2022-07-18T22:35:00Z</cp:lastPrinted>
  <dcterms:created xsi:type="dcterms:W3CDTF">2025-02-11T18:12:00Z</dcterms:created>
  <dcterms:modified xsi:type="dcterms:W3CDTF">2025-03-05T22:07:00Z</dcterms:modified>
</cp:coreProperties>
</file>