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34B04" w14:textId="35D3E4CA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</w:t>
      </w:r>
      <w:r w:rsidR="005D0E97">
        <w:rPr>
          <w:rFonts w:ascii="Arial" w:eastAsia="Calibri" w:hAnsi="Arial" w:cs="Times New Roman"/>
          <w:sz w:val="24"/>
          <w:szCs w:val="24"/>
        </w:rPr>
        <w:t xml:space="preserve"> SENHOR DOUTOR JUIZ DE DIREITO DA 1ª VARA CÍVEL DA COMARCA DE VIDEIRA/SC.</w:t>
      </w:r>
    </w:p>
    <w:p w14:paraId="4411B1C5" w14:textId="77777777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1630386" w14:textId="77777777" w:rsidR="000169F1" w:rsidRDefault="000169F1" w:rsidP="001C765A">
      <w:pPr>
        <w:spacing w:after="0" w:line="360" w:lineRule="auto"/>
        <w:contextualSpacing/>
        <w:jc w:val="both"/>
        <w:rPr>
          <w:rFonts w:ascii="Arial" w:eastAsia="Calibri" w:hAnsi="Arial" w:cs="Times New Roman"/>
          <w:sz w:val="32"/>
          <w:szCs w:val="32"/>
        </w:rPr>
      </w:pPr>
    </w:p>
    <w:p w14:paraId="2F4C7D87" w14:textId="77777777" w:rsidR="008D1287" w:rsidRPr="001C765A" w:rsidRDefault="008D1287" w:rsidP="001C765A">
      <w:pPr>
        <w:spacing w:after="0" w:line="360" w:lineRule="auto"/>
        <w:contextualSpacing/>
        <w:jc w:val="both"/>
        <w:rPr>
          <w:rFonts w:ascii="Arial" w:eastAsia="Calibri" w:hAnsi="Arial" w:cs="Times New Roman"/>
          <w:sz w:val="32"/>
          <w:szCs w:val="32"/>
        </w:rPr>
      </w:pPr>
    </w:p>
    <w:p w14:paraId="5E8B1DCB" w14:textId="23400E6D" w:rsidR="000169F1" w:rsidRPr="005D0E97" w:rsidRDefault="005D0E97" w:rsidP="005D0E97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5D0E97">
        <w:rPr>
          <w:rFonts w:ascii="Arial" w:eastAsia="Calibri" w:hAnsi="Arial" w:cs="Times New Roman"/>
        </w:rPr>
        <w:t>Autos n. 5006262-23.2022.8.24.0079</w:t>
      </w:r>
    </w:p>
    <w:p w14:paraId="7C6817DF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068C0E5" w14:textId="77777777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AB3791B" w14:textId="77777777" w:rsidR="008D1287" w:rsidRPr="00136102" w:rsidRDefault="008D1287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DBCE6D6" w14:textId="347BFEAD" w:rsidR="000169F1" w:rsidRPr="005D0E97" w:rsidRDefault="005D0E97" w:rsidP="000169F1">
      <w:pPr>
        <w:pStyle w:val="Qualificaodaspartes"/>
        <w:rPr>
          <w:bCs w:val="0"/>
          <w:iCs/>
        </w:rPr>
      </w:pPr>
      <w:r>
        <w:rPr>
          <w:b/>
        </w:rPr>
        <w:t>MARIA KAROLINA PARIZOTTO e TAILINY MONARA PARIZOTTO</w:t>
      </w:r>
      <w:r w:rsidR="000169F1" w:rsidRPr="00A814BD">
        <w:t xml:space="preserve">, </w:t>
      </w:r>
      <w:r>
        <w:t xml:space="preserve">já devidamente qualificadas nos autos da ação de produção antecipada de provas n. </w:t>
      </w:r>
      <w:r w:rsidRPr="005D0E97">
        <w:t>5006262-23.2022.8.24.0079</w:t>
      </w:r>
      <w:r>
        <w:t>, proposta por SÉRGIO PARIZOTTO</w:t>
      </w:r>
      <w:r w:rsidR="000169F1">
        <w:t>,</w:t>
      </w:r>
      <w:r w:rsidR="000169F1" w:rsidRPr="00A814BD">
        <w:t xml:space="preserve"> v</w:t>
      </w:r>
      <w:r>
        <w:t>ê</w:t>
      </w:r>
      <w:r w:rsidR="000169F1" w:rsidRPr="00A814BD">
        <w:t xml:space="preserve">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</w:t>
      </w:r>
      <w:r>
        <w:t>s</w:t>
      </w:r>
      <w:r w:rsidR="000169F1">
        <w:t xml:space="preserve"> advogado</w:t>
      </w:r>
      <w:r>
        <w:t>s</w:t>
      </w:r>
      <w:r w:rsidR="000169F1">
        <w:t xml:space="preserve"> abaixo signatário</w:t>
      </w:r>
      <w:r>
        <w:t>s</w:t>
      </w:r>
      <w:r w:rsidR="000169F1" w:rsidRPr="00A814BD">
        <w:t xml:space="preserve">, </w:t>
      </w:r>
      <w:r w:rsidR="004D4C61">
        <w:t>com fundamento no art. 1.022, II</w:t>
      </w:r>
      <w:r w:rsidR="0072542B">
        <w:t>, d</w:t>
      </w:r>
      <w:r w:rsidR="004D4C61">
        <w:t xml:space="preserve">o CPC, opor </w:t>
      </w:r>
      <w:r w:rsidR="004D4C61">
        <w:rPr>
          <w:b/>
          <w:i/>
        </w:rPr>
        <w:t>EMBARGOS DE DECLARAÇÃO, com pedido de efeitos infringentes</w:t>
      </w:r>
      <w:r>
        <w:rPr>
          <w:bCs w:val="0"/>
          <w:iCs/>
        </w:rPr>
        <w:t xml:space="preserve">, </w:t>
      </w:r>
      <w:r w:rsidR="004D4C61">
        <w:rPr>
          <w:bCs w:val="0"/>
          <w:iCs/>
        </w:rPr>
        <w:t xml:space="preserve">em face da decisão do evento </w:t>
      </w:r>
      <w:r w:rsidR="00843920">
        <w:rPr>
          <w:bCs w:val="0"/>
          <w:iCs/>
        </w:rPr>
        <w:t xml:space="preserve">133, pelas razões </w:t>
      </w:r>
      <w:r>
        <w:rPr>
          <w:bCs w:val="0"/>
          <w:iCs/>
        </w:rPr>
        <w:t>de fato e de direito a seguir expost</w:t>
      </w:r>
      <w:r w:rsidR="00843920">
        <w:rPr>
          <w:bCs w:val="0"/>
          <w:iCs/>
        </w:rPr>
        <w:t>a</w:t>
      </w:r>
      <w:r>
        <w:rPr>
          <w:bCs w:val="0"/>
          <w:iCs/>
        </w:rPr>
        <w:t>s.</w:t>
      </w:r>
    </w:p>
    <w:p w14:paraId="42ECC8A6" w14:textId="77777777" w:rsidR="000169F1" w:rsidRDefault="000169F1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4F9FEE52" w14:textId="77777777" w:rsidR="008D1287" w:rsidRPr="00284515" w:rsidRDefault="008D1287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14"/>
          <w:szCs w:val="14"/>
        </w:rPr>
      </w:pPr>
    </w:p>
    <w:p w14:paraId="10DA7361" w14:textId="20F9245E" w:rsidR="000169F1" w:rsidRPr="005C4689" w:rsidRDefault="000169F1" w:rsidP="00060DD4">
      <w:pPr>
        <w:pStyle w:val="Ttulo"/>
      </w:pPr>
      <w:r w:rsidRPr="005C4689">
        <w:t>I –</w:t>
      </w:r>
      <w:r>
        <w:t xml:space="preserve"> </w:t>
      </w:r>
      <w:r w:rsidR="00843920">
        <w:t xml:space="preserve">DA OMISSÃO </w:t>
      </w:r>
      <w:r w:rsidR="001C765A">
        <w:t>DA DECISÃO EMBARGADA QUANTO</w:t>
      </w:r>
      <w:r w:rsidR="00843920">
        <w:t xml:space="preserve"> AO COMPARECIMENTO ESPONTÂNEO DAS RÉS MARIA KAROLINA E TAILINY</w:t>
      </w:r>
    </w:p>
    <w:p w14:paraId="2789195F" w14:textId="77777777" w:rsidR="000169F1" w:rsidRPr="004A3F4E" w:rsidRDefault="000169F1" w:rsidP="000169F1"/>
    <w:p w14:paraId="519F0FC7" w14:textId="3135F115" w:rsidR="000169F1" w:rsidRDefault="00843920" w:rsidP="000169F1">
      <w:pPr>
        <w:pStyle w:val="SemEspaamento"/>
      </w:pPr>
      <w:r>
        <w:t>Ao prolatar a decisão do evento 133, Vossa Excelência determinou a citação por edital das rés</w:t>
      </w:r>
      <w:r w:rsidR="008F0B21">
        <w:t xml:space="preserve"> Tailiny Monara Parizotto e Maria Karolina Parizotto</w:t>
      </w:r>
      <w:r w:rsidR="0071596E">
        <w:t>, com as demais determinações de praxe</w:t>
      </w:r>
      <w:r w:rsidR="008F0B21">
        <w:t>.</w:t>
      </w:r>
    </w:p>
    <w:p w14:paraId="331F8BC4" w14:textId="412FC156" w:rsidR="00CD7E2A" w:rsidRDefault="008F0B21" w:rsidP="00115F73">
      <w:pPr>
        <w:pStyle w:val="SemEspaamento"/>
      </w:pPr>
      <w:r>
        <w:t xml:space="preserve">Ocorre que, como se extrai do evento 130, </w:t>
      </w:r>
      <w:r w:rsidR="0071596E">
        <w:t xml:space="preserve">o </w:t>
      </w:r>
      <w:r w:rsidR="0071596E">
        <w:rPr>
          <w:i/>
          <w:iCs/>
        </w:rPr>
        <w:t xml:space="preserve">decisum </w:t>
      </w:r>
      <w:r>
        <w:t xml:space="preserve">do evento 133 deixou de considerar </w:t>
      </w:r>
      <w:r w:rsidRPr="008F0B21">
        <w:rPr>
          <w:sz w:val="20"/>
          <w:szCs w:val="18"/>
        </w:rPr>
        <w:t>(</w:t>
      </w:r>
      <w:r w:rsidRPr="008F0B21">
        <w:rPr>
          <w:b/>
          <w:bCs/>
          <w:sz w:val="20"/>
          <w:szCs w:val="18"/>
        </w:rPr>
        <w:t>omissão</w:t>
      </w:r>
      <w:r w:rsidRPr="008F0B21">
        <w:rPr>
          <w:sz w:val="20"/>
          <w:szCs w:val="18"/>
        </w:rPr>
        <w:t>)</w:t>
      </w:r>
      <w:r>
        <w:t xml:space="preserve"> que as rés citadas por edital </w:t>
      </w:r>
      <w:r w:rsidRPr="0071596E">
        <w:rPr>
          <w:b/>
          <w:bCs/>
          <w:u w:val="single"/>
        </w:rPr>
        <w:t>compareceram</w:t>
      </w:r>
      <w:r w:rsidR="00115F73">
        <w:rPr>
          <w:b/>
          <w:bCs/>
        </w:rPr>
        <w:t xml:space="preserve"> espontaneamente aos autos</w:t>
      </w:r>
      <w:r w:rsidR="00115F73">
        <w:t xml:space="preserve"> e </w:t>
      </w:r>
      <w:r w:rsidR="00115F73" w:rsidRPr="0092144D">
        <w:rPr>
          <w:u w:val="single"/>
        </w:rPr>
        <w:t>apresentaram</w:t>
      </w:r>
      <w:r w:rsidR="00115F73">
        <w:t xml:space="preserve"> </w:t>
      </w:r>
      <w:r w:rsidR="00115F73" w:rsidRPr="0092144D">
        <w:rPr>
          <w:u w:val="single"/>
        </w:rPr>
        <w:t>resposta</w:t>
      </w:r>
      <w:r w:rsidR="00115F73">
        <w:t xml:space="preserve"> à presente ação de produção antecipada de provas</w:t>
      </w:r>
      <w:r w:rsidR="0092144D">
        <w:t xml:space="preserve"> </w:t>
      </w:r>
      <w:r w:rsidR="0092144D" w:rsidRPr="0092144D">
        <w:rPr>
          <w:sz w:val="20"/>
          <w:szCs w:val="18"/>
        </w:rPr>
        <w:t>(evento 130)</w:t>
      </w:r>
      <w:r w:rsidR="00115F73">
        <w:t>.</w:t>
      </w:r>
      <w:r>
        <w:t xml:space="preserve"> </w:t>
      </w:r>
    </w:p>
    <w:p w14:paraId="3D1B024F" w14:textId="7F547B88" w:rsidR="00115F73" w:rsidRDefault="00115F73" w:rsidP="00153950">
      <w:pPr>
        <w:pStyle w:val="SemEspaamento"/>
      </w:pPr>
      <w:r>
        <w:t>Portanto</w:t>
      </w:r>
      <w:r w:rsidR="00846ADB">
        <w:t xml:space="preserve">, </w:t>
      </w:r>
      <w:r w:rsidR="00D01F67">
        <w:t xml:space="preserve">o vício apontado no </w:t>
      </w:r>
      <w:r w:rsidR="00D01F67">
        <w:rPr>
          <w:i/>
          <w:iCs/>
        </w:rPr>
        <w:t xml:space="preserve">decisum </w:t>
      </w:r>
      <w:r w:rsidR="00D01F67">
        <w:t xml:space="preserve">deve ser </w:t>
      </w:r>
      <w:r w:rsidR="001C765A">
        <w:t>sanado</w:t>
      </w:r>
      <w:r w:rsidR="00D01F67">
        <w:t xml:space="preserve">, </w:t>
      </w:r>
      <w:r w:rsidR="0090492B">
        <w:t xml:space="preserve">para que seja reconhecido o comparecimento espontâneo </w:t>
      </w:r>
      <w:r w:rsidR="001C765A">
        <w:t xml:space="preserve">das rés </w:t>
      </w:r>
      <w:r w:rsidR="0090492B">
        <w:t>e</w:t>
      </w:r>
      <w:r w:rsidR="008D1287">
        <w:t>, por consectário,</w:t>
      </w:r>
      <w:r w:rsidR="0090492B">
        <w:t xml:space="preserve"> </w:t>
      </w:r>
      <w:r w:rsidR="008D1287">
        <w:t>cancelada a citação por edital de Tailiny e Maria Karolina.</w:t>
      </w:r>
    </w:p>
    <w:p w14:paraId="76B8099A" w14:textId="77777777" w:rsidR="00D01F67" w:rsidRPr="00284515" w:rsidRDefault="00D01F67" w:rsidP="00060DD4">
      <w:pPr>
        <w:pStyle w:val="Ttulo"/>
        <w:rPr>
          <w:sz w:val="24"/>
          <w:szCs w:val="28"/>
        </w:rPr>
      </w:pPr>
    </w:p>
    <w:p w14:paraId="491D57FA" w14:textId="089CF91C" w:rsidR="000169F1" w:rsidRPr="00136102" w:rsidRDefault="00D01F67" w:rsidP="00060DD4">
      <w:pPr>
        <w:pStyle w:val="Ttulo"/>
      </w:pPr>
      <w:r>
        <w:t>II</w:t>
      </w:r>
      <w:r w:rsidR="008A4B56">
        <w:t xml:space="preserve"> – </w:t>
      </w:r>
      <w:r w:rsidR="000169F1">
        <w:t>REQUERIMENTO</w:t>
      </w:r>
    </w:p>
    <w:p w14:paraId="05C4F2A2" w14:textId="77777777" w:rsidR="000169F1" w:rsidRPr="00284515" w:rsidRDefault="000169F1" w:rsidP="0058261C">
      <w:pPr>
        <w:pStyle w:val="SemEspaamento"/>
        <w:numPr>
          <w:ilvl w:val="0"/>
          <w:numId w:val="0"/>
        </w:numPr>
        <w:ind w:left="1701"/>
      </w:pPr>
    </w:p>
    <w:p w14:paraId="6F9CD809" w14:textId="4CDCBD3C" w:rsidR="000169F1" w:rsidRPr="00136102" w:rsidRDefault="000169F1" w:rsidP="000169F1">
      <w:pPr>
        <w:pStyle w:val="SemEspaamento"/>
      </w:pPr>
      <w:r>
        <w:t>A</w:t>
      </w:r>
      <w:r w:rsidRPr="00136102">
        <w:t xml:space="preserve">nte o exposto, </w:t>
      </w:r>
      <w:r w:rsidR="008D1287">
        <w:t xml:space="preserve">as embargantes requerem o conhecimento e provimento destes embargos de declaração para, conferindo-lhe efeitos infringentes, </w:t>
      </w:r>
      <w:r w:rsidR="008D1287">
        <w:lastRenderedPageBreak/>
        <w:t>seja esclarecida a omissão apontada</w:t>
      </w:r>
      <w:r w:rsidR="0031568D">
        <w:t xml:space="preserve"> </w:t>
      </w:r>
      <w:r w:rsidR="0031568D" w:rsidRPr="008D1287">
        <w:rPr>
          <w:sz w:val="20"/>
          <w:szCs w:val="18"/>
        </w:rPr>
        <w:t>(art. 1.022, II, do CPC)</w:t>
      </w:r>
      <w:r w:rsidR="008D1287">
        <w:t xml:space="preserve"> e reconhecido o comparecimento espontâneo das rés, com o respectivo cancelamento da sua citação por edital.</w:t>
      </w:r>
    </w:p>
    <w:p w14:paraId="33BF4606" w14:textId="77777777" w:rsidR="000169F1" w:rsidRPr="00232F7A" w:rsidRDefault="000169F1" w:rsidP="00783CE9">
      <w:pPr>
        <w:spacing w:after="0" w:line="360" w:lineRule="auto"/>
        <w:contextualSpacing/>
        <w:jc w:val="both"/>
        <w:rPr>
          <w:rFonts w:ascii="Arial" w:eastAsia="Calibri" w:hAnsi="Arial" w:cs="Times New Roman"/>
          <w:sz w:val="14"/>
          <w:szCs w:val="14"/>
        </w:rPr>
      </w:pPr>
    </w:p>
    <w:p w14:paraId="4BEE1D3C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08E46476" w14:textId="4C7206EA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2F7F32">
        <w:rPr>
          <w:rFonts w:ascii="Arial" w:eastAsia="Calibri" w:hAnsi="Arial" w:cs="Times New Roman"/>
          <w:noProof/>
          <w:sz w:val="24"/>
          <w:szCs w:val="24"/>
        </w:rPr>
        <w:t>25 de março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2D20DC48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60AF7120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593B097" w14:textId="77777777" w:rsidR="00EE029A" w:rsidRPr="00D576AF" w:rsidRDefault="00EE029A" w:rsidP="00EE029A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4DEA7423" w14:textId="77777777" w:rsidR="00EE029A" w:rsidRPr="00377A2E" w:rsidRDefault="00EE029A" w:rsidP="00EE029A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p w14:paraId="56D2C349" w14:textId="77777777" w:rsidR="00C81CFB" w:rsidRDefault="00C81CFB" w:rsidP="004D3EA6">
      <w:pPr>
        <w:spacing w:after="0" w:line="276" w:lineRule="auto"/>
        <w:rPr>
          <w:rFonts w:ascii="Arial" w:hAnsi="Arial" w:cs="Arial"/>
          <w:u w:val="single"/>
        </w:rPr>
      </w:pPr>
    </w:p>
    <w:p w14:paraId="3D9A532E" w14:textId="77777777" w:rsidR="00C81CFB" w:rsidRDefault="00C81CFB" w:rsidP="004D3EA6">
      <w:pPr>
        <w:spacing w:after="0" w:line="276" w:lineRule="auto"/>
        <w:rPr>
          <w:rFonts w:ascii="Arial" w:hAnsi="Arial" w:cs="Arial"/>
          <w:u w:val="single"/>
        </w:rPr>
      </w:pPr>
    </w:p>
    <w:p w14:paraId="196A2A1B" w14:textId="77777777" w:rsidR="00C81CFB" w:rsidRDefault="00C81CFB" w:rsidP="004D3EA6">
      <w:pPr>
        <w:spacing w:after="0" w:line="276" w:lineRule="auto"/>
        <w:rPr>
          <w:rFonts w:ascii="Arial" w:hAnsi="Arial" w:cs="Arial"/>
          <w:u w:val="single"/>
        </w:rPr>
      </w:pPr>
    </w:p>
    <w:p w14:paraId="18B8D5A0" w14:textId="77777777" w:rsidR="00C81CFB" w:rsidRDefault="00C81CFB" w:rsidP="004D3EA6">
      <w:pPr>
        <w:spacing w:after="0" w:line="276" w:lineRule="auto"/>
        <w:rPr>
          <w:rFonts w:ascii="Arial" w:hAnsi="Arial" w:cs="Arial"/>
          <w:u w:val="single"/>
        </w:rPr>
      </w:pPr>
    </w:p>
    <w:p w14:paraId="5099927B" w14:textId="7E07F5C1" w:rsidR="00822843" w:rsidRPr="00822843" w:rsidRDefault="00822843" w:rsidP="00C56444">
      <w:pPr>
        <w:spacing w:after="0"/>
        <w:jc w:val="both"/>
        <w:rPr>
          <w:rFonts w:ascii="Arial" w:hAnsi="Arial" w:cs="Arial"/>
        </w:rPr>
      </w:pPr>
    </w:p>
    <w:sectPr w:rsidR="00822843" w:rsidRPr="00822843" w:rsidSect="00284515">
      <w:headerReference w:type="default" r:id="rId8"/>
      <w:footerReference w:type="default" r:id="rId9"/>
      <w:pgSz w:w="11906" w:h="16838"/>
      <w:pgMar w:top="1843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269F7F" w14:textId="77777777" w:rsidR="00F60751" w:rsidRDefault="00F60751" w:rsidP="00943258">
      <w:pPr>
        <w:spacing w:after="0" w:line="240" w:lineRule="auto"/>
      </w:pPr>
      <w:r>
        <w:separator/>
      </w:r>
    </w:p>
  </w:endnote>
  <w:endnote w:type="continuationSeparator" w:id="0">
    <w:p w14:paraId="4A1493D8" w14:textId="77777777" w:rsidR="00F60751" w:rsidRDefault="00F60751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6AE68D05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43D8F78B" wp14:editId="759D680F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660597910" name="Imagem 66059791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29BCD7C1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39ECB1" w14:textId="77777777" w:rsidR="00F60751" w:rsidRDefault="00F60751" w:rsidP="00943258">
      <w:pPr>
        <w:spacing w:after="0" w:line="240" w:lineRule="auto"/>
      </w:pPr>
      <w:r>
        <w:separator/>
      </w:r>
    </w:p>
  </w:footnote>
  <w:footnote w:type="continuationSeparator" w:id="0">
    <w:p w14:paraId="5F2A6B23" w14:textId="77777777" w:rsidR="00F60751" w:rsidRDefault="00F60751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45AA88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7A74508F" wp14:editId="5B436726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003002825" name="Imagem 1003002825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53AC0350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09080116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131E677C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  <w:num w:numId="4" w16cid:durableId="968172933">
    <w:abstractNumId w:val="0"/>
    <w:lvlOverride w:ilvl="0">
      <w:startOverride w:val="1"/>
    </w:lvlOverride>
  </w:num>
  <w:num w:numId="5" w16cid:durableId="851380943">
    <w:abstractNumId w:val="0"/>
    <w:lvlOverride w:ilvl="0">
      <w:startOverride w:val="1"/>
    </w:lvlOverride>
  </w:num>
  <w:num w:numId="6" w16cid:durableId="7157854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E97"/>
    <w:rsid w:val="00003F31"/>
    <w:rsid w:val="000043F4"/>
    <w:rsid w:val="00006CA8"/>
    <w:rsid w:val="00007092"/>
    <w:rsid w:val="0001143D"/>
    <w:rsid w:val="0001244E"/>
    <w:rsid w:val="0001512D"/>
    <w:rsid w:val="000169F1"/>
    <w:rsid w:val="000170DD"/>
    <w:rsid w:val="000228B8"/>
    <w:rsid w:val="00027BD4"/>
    <w:rsid w:val="00033AE6"/>
    <w:rsid w:val="000344D7"/>
    <w:rsid w:val="00034DD8"/>
    <w:rsid w:val="00036FD0"/>
    <w:rsid w:val="00040627"/>
    <w:rsid w:val="00040ED0"/>
    <w:rsid w:val="0004298B"/>
    <w:rsid w:val="00042A2C"/>
    <w:rsid w:val="00043EF9"/>
    <w:rsid w:val="000449BB"/>
    <w:rsid w:val="00045874"/>
    <w:rsid w:val="00051F1B"/>
    <w:rsid w:val="00056A74"/>
    <w:rsid w:val="00060DD4"/>
    <w:rsid w:val="000619CA"/>
    <w:rsid w:val="00064225"/>
    <w:rsid w:val="000713C4"/>
    <w:rsid w:val="000724EB"/>
    <w:rsid w:val="0007298D"/>
    <w:rsid w:val="00072E0D"/>
    <w:rsid w:val="0008087D"/>
    <w:rsid w:val="00095EA8"/>
    <w:rsid w:val="00097661"/>
    <w:rsid w:val="000A143A"/>
    <w:rsid w:val="000A1D34"/>
    <w:rsid w:val="000A56E5"/>
    <w:rsid w:val="000B559A"/>
    <w:rsid w:val="000B7FC5"/>
    <w:rsid w:val="000C04E7"/>
    <w:rsid w:val="000C6686"/>
    <w:rsid w:val="000D1B34"/>
    <w:rsid w:val="000D228C"/>
    <w:rsid w:val="000D2F22"/>
    <w:rsid w:val="000D6519"/>
    <w:rsid w:val="000D6C4F"/>
    <w:rsid w:val="000E1E01"/>
    <w:rsid w:val="000E608E"/>
    <w:rsid w:val="000E62E0"/>
    <w:rsid w:val="000F05CB"/>
    <w:rsid w:val="000F404E"/>
    <w:rsid w:val="000F5F61"/>
    <w:rsid w:val="0011239E"/>
    <w:rsid w:val="00115F73"/>
    <w:rsid w:val="00116A5D"/>
    <w:rsid w:val="0011767B"/>
    <w:rsid w:val="0012030A"/>
    <w:rsid w:val="0012054D"/>
    <w:rsid w:val="00122724"/>
    <w:rsid w:val="00124B7B"/>
    <w:rsid w:val="00124E13"/>
    <w:rsid w:val="00131BEB"/>
    <w:rsid w:val="0013342B"/>
    <w:rsid w:val="00135A1B"/>
    <w:rsid w:val="001360A5"/>
    <w:rsid w:val="00145F5E"/>
    <w:rsid w:val="00154A98"/>
    <w:rsid w:val="00154C4D"/>
    <w:rsid w:val="0015577B"/>
    <w:rsid w:val="00155AAA"/>
    <w:rsid w:val="00165E70"/>
    <w:rsid w:val="001667B0"/>
    <w:rsid w:val="00167471"/>
    <w:rsid w:val="00167CF5"/>
    <w:rsid w:val="00171E51"/>
    <w:rsid w:val="0017605E"/>
    <w:rsid w:val="001761C0"/>
    <w:rsid w:val="00183BE2"/>
    <w:rsid w:val="00191425"/>
    <w:rsid w:val="00193634"/>
    <w:rsid w:val="001A0D49"/>
    <w:rsid w:val="001A2B21"/>
    <w:rsid w:val="001B0900"/>
    <w:rsid w:val="001B1DF0"/>
    <w:rsid w:val="001B2B98"/>
    <w:rsid w:val="001B2E75"/>
    <w:rsid w:val="001C765A"/>
    <w:rsid w:val="001D2F75"/>
    <w:rsid w:val="001D3FD7"/>
    <w:rsid w:val="001D45B0"/>
    <w:rsid w:val="001D7D9F"/>
    <w:rsid w:val="001F12C3"/>
    <w:rsid w:val="001F6F1D"/>
    <w:rsid w:val="001F7F87"/>
    <w:rsid w:val="00201F45"/>
    <w:rsid w:val="00205346"/>
    <w:rsid w:val="00207598"/>
    <w:rsid w:val="00207BE4"/>
    <w:rsid w:val="00212E13"/>
    <w:rsid w:val="00213A57"/>
    <w:rsid w:val="00214E09"/>
    <w:rsid w:val="00215167"/>
    <w:rsid w:val="00215F8E"/>
    <w:rsid w:val="00216E1B"/>
    <w:rsid w:val="00227747"/>
    <w:rsid w:val="002308AF"/>
    <w:rsid w:val="00232C3F"/>
    <w:rsid w:val="00232F7A"/>
    <w:rsid w:val="002336F8"/>
    <w:rsid w:val="0023501B"/>
    <w:rsid w:val="002478B5"/>
    <w:rsid w:val="00255677"/>
    <w:rsid w:val="00261DF1"/>
    <w:rsid w:val="00272BFB"/>
    <w:rsid w:val="00281242"/>
    <w:rsid w:val="00281E01"/>
    <w:rsid w:val="00284515"/>
    <w:rsid w:val="00291F6C"/>
    <w:rsid w:val="00292359"/>
    <w:rsid w:val="00294149"/>
    <w:rsid w:val="0029461E"/>
    <w:rsid w:val="002A1BC8"/>
    <w:rsid w:val="002A220C"/>
    <w:rsid w:val="002A2811"/>
    <w:rsid w:val="002B3FD2"/>
    <w:rsid w:val="002B4DEE"/>
    <w:rsid w:val="002C0783"/>
    <w:rsid w:val="002C1BEF"/>
    <w:rsid w:val="002C4E85"/>
    <w:rsid w:val="002C74CD"/>
    <w:rsid w:val="002D03AC"/>
    <w:rsid w:val="002D1510"/>
    <w:rsid w:val="002D15AA"/>
    <w:rsid w:val="002D32C4"/>
    <w:rsid w:val="002D4779"/>
    <w:rsid w:val="002D4B60"/>
    <w:rsid w:val="002E1AF2"/>
    <w:rsid w:val="002E322A"/>
    <w:rsid w:val="002E4CF5"/>
    <w:rsid w:val="002F448E"/>
    <w:rsid w:val="002F7F32"/>
    <w:rsid w:val="00303697"/>
    <w:rsid w:val="00304B56"/>
    <w:rsid w:val="0030508B"/>
    <w:rsid w:val="00310CE7"/>
    <w:rsid w:val="0031568D"/>
    <w:rsid w:val="00336BF0"/>
    <w:rsid w:val="00337459"/>
    <w:rsid w:val="00342BDB"/>
    <w:rsid w:val="00344EDF"/>
    <w:rsid w:val="0034657A"/>
    <w:rsid w:val="00350426"/>
    <w:rsid w:val="00350AC6"/>
    <w:rsid w:val="003536D5"/>
    <w:rsid w:val="0035726D"/>
    <w:rsid w:val="00361B0B"/>
    <w:rsid w:val="00363CD6"/>
    <w:rsid w:val="003653D2"/>
    <w:rsid w:val="003712C5"/>
    <w:rsid w:val="00372208"/>
    <w:rsid w:val="00377A2E"/>
    <w:rsid w:val="003801CD"/>
    <w:rsid w:val="00380A07"/>
    <w:rsid w:val="003904E2"/>
    <w:rsid w:val="00392138"/>
    <w:rsid w:val="003A0979"/>
    <w:rsid w:val="003A1844"/>
    <w:rsid w:val="003B0615"/>
    <w:rsid w:val="003B3FC4"/>
    <w:rsid w:val="003C09FB"/>
    <w:rsid w:val="003C4B85"/>
    <w:rsid w:val="003D3DBD"/>
    <w:rsid w:val="003D4438"/>
    <w:rsid w:val="003D68F2"/>
    <w:rsid w:val="003E003B"/>
    <w:rsid w:val="003E15D8"/>
    <w:rsid w:val="003E25CA"/>
    <w:rsid w:val="003E2699"/>
    <w:rsid w:val="003E3FB1"/>
    <w:rsid w:val="003E46B9"/>
    <w:rsid w:val="003E4DFD"/>
    <w:rsid w:val="003E7398"/>
    <w:rsid w:val="003F3C53"/>
    <w:rsid w:val="003F759A"/>
    <w:rsid w:val="003F777A"/>
    <w:rsid w:val="004026A8"/>
    <w:rsid w:val="00406216"/>
    <w:rsid w:val="004111ED"/>
    <w:rsid w:val="004123CD"/>
    <w:rsid w:val="0041767D"/>
    <w:rsid w:val="00423C73"/>
    <w:rsid w:val="00430C01"/>
    <w:rsid w:val="00432CCE"/>
    <w:rsid w:val="00441526"/>
    <w:rsid w:val="004445CA"/>
    <w:rsid w:val="004451F9"/>
    <w:rsid w:val="00445599"/>
    <w:rsid w:val="0044743A"/>
    <w:rsid w:val="00470D3D"/>
    <w:rsid w:val="00471FED"/>
    <w:rsid w:val="00474A23"/>
    <w:rsid w:val="00476215"/>
    <w:rsid w:val="004772F1"/>
    <w:rsid w:val="00484342"/>
    <w:rsid w:val="0048526F"/>
    <w:rsid w:val="004876FD"/>
    <w:rsid w:val="00490BD6"/>
    <w:rsid w:val="004948C7"/>
    <w:rsid w:val="004949AD"/>
    <w:rsid w:val="004A7211"/>
    <w:rsid w:val="004B2DE9"/>
    <w:rsid w:val="004B3CA9"/>
    <w:rsid w:val="004C0709"/>
    <w:rsid w:val="004C230F"/>
    <w:rsid w:val="004C234E"/>
    <w:rsid w:val="004C3AD1"/>
    <w:rsid w:val="004C576C"/>
    <w:rsid w:val="004C6D7A"/>
    <w:rsid w:val="004D1BDE"/>
    <w:rsid w:val="004D3EA6"/>
    <w:rsid w:val="004D4C61"/>
    <w:rsid w:val="004E4696"/>
    <w:rsid w:val="004F1EF3"/>
    <w:rsid w:val="004F2B78"/>
    <w:rsid w:val="004F384D"/>
    <w:rsid w:val="004F3C29"/>
    <w:rsid w:val="004F57A7"/>
    <w:rsid w:val="004F5E2D"/>
    <w:rsid w:val="00500FBA"/>
    <w:rsid w:val="00501A18"/>
    <w:rsid w:val="00502496"/>
    <w:rsid w:val="005100D5"/>
    <w:rsid w:val="00515447"/>
    <w:rsid w:val="00515E97"/>
    <w:rsid w:val="0051669F"/>
    <w:rsid w:val="005216E6"/>
    <w:rsid w:val="005321DA"/>
    <w:rsid w:val="005400DE"/>
    <w:rsid w:val="0054355E"/>
    <w:rsid w:val="00543738"/>
    <w:rsid w:val="005442CF"/>
    <w:rsid w:val="005546F0"/>
    <w:rsid w:val="00560D44"/>
    <w:rsid w:val="00563BA4"/>
    <w:rsid w:val="0056434F"/>
    <w:rsid w:val="00564AE9"/>
    <w:rsid w:val="0056525A"/>
    <w:rsid w:val="00566BAE"/>
    <w:rsid w:val="00573537"/>
    <w:rsid w:val="00575179"/>
    <w:rsid w:val="0057535E"/>
    <w:rsid w:val="00575BFE"/>
    <w:rsid w:val="00580E6A"/>
    <w:rsid w:val="0058261C"/>
    <w:rsid w:val="00585612"/>
    <w:rsid w:val="00595112"/>
    <w:rsid w:val="005954E6"/>
    <w:rsid w:val="005A52F7"/>
    <w:rsid w:val="005B464F"/>
    <w:rsid w:val="005B67EA"/>
    <w:rsid w:val="005B6EFF"/>
    <w:rsid w:val="005B7DC8"/>
    <w:rsid w:val="005C08ED"/>
    <w:rsid w:val="005C2890"/>
    <w:rsid w:val="005C4583"/>
    <w:rsid w:val="005D007C"/>
    <w:rsid w:val="005D0E97"/>
    <w:rsid w:val="005D159E"/>
    <w:rsid w:val="005D2E09"/>
    <w:rsid w:val="005D7A86"/>
    <w:rsid w:val="005E225E"/>
    <w:rsid w:val="005E2511"/>
    <w:rsid w:val="005E58E2"/>
    <w:rsid w:val="005E6F6A"/>
    <w:rsid w:val="005E76DD"/>
    <w:rsid w:val="005F19EB"/>
    <w:rsid w:val="005F3FFE"/>
    <w:rsid w:val="005F4352"/>
    <w:rsid w:val="005F49A1"/>
    <w:rsid w:val="005F5D5D"/>
    <w:rsid w:val="0060028A"/>
    <w:rsid w:val="00603C8E"/>
    <w:rsid w:val="0060583D"/>
    <w:rsid w:val="00605F0B"/>
    <w:rsid w:val="00606C82"/>
    <w:rsid w:val="00607B73"/>
    <w:rsid w:val="00611738"/>
    <w:rsid w:val="00614229"/>
    <w:rsid w:val="0062081F"/>
    <w:rsid w:val="00621741"/>
    <w:rsid w:val="006219E6"/>
    <w:rsid w:val="00624B1F"/>
    <w:rsid w:val="006334C2"/>
    <w:rsid w:val="006338D3"/>
    <w:rsid w:val="00634080"/>
    <w:rsid w:val="006377B6"/>
    <w:rsid w:val="00637906"/>
    <w:rsid w:val="0064036F"/>
    <w:rsid w:val="00640BAB"/>
    <w:rsid w:val="00641EC9"/>
    <w:rsid w:val="00645D8B"/>
    <w:rsid w:val="00650EC7"/>
    <w:rsid w:val="00652E2B"/>
    <w:rsid w:val="00656999"/>
    <w:rsid w:val="00657473"/>
    <w:rsid w:val="00661E28"/>
    <w:rsid w:val="00665F51"/>
    <w:rsid w:val="00673228"/>
    <w:rsid w:val="0067338B"/>
    <w:rsid w:val="00681875"/>
    <w:rsid w:val="00681DB1"/>
    <w:rsid w:val="0068236F"/>
    <w:rsid w:val="00685083"/>
    <w:rsid w:val="006851A0"/>
    <w:rsid w:val="006861CC"/>
    <w:rsid w:val="00693F8B"/>
    <w:rsid w:val="00696295"/>
    <w:rsid w:val="006A78B7"/>
    <w:rsid w:val="006C0DFC"/>
    <w:rsid w:val="006C4D8E"/>
    <w:rsid w:val="006F1B1C"/>
    <w:rsid w:val="006F504B"/>
    <w:rsid w:val="006F6A4C"/>
    <w:rsid w:val="006F7237"/>
    <w:rsid w:val="00700E5A"/>
    <w:rsid w:val="0070649A"/>
    <w:rsid w:val="00710150"/>
    <w:rsid w:val="00710D97"/>
    <w:rsid w:val="00713D8A"/>
    <w:rsid w:val="007151B9"/>
    <w:rsid w:val="0071596E"/>
    <w:rsid w:val="007163D8"/>
    <w:rsid w:val="00716B98"/>
    <w:rsid w:val="00717737"/>
    <w:rsid w:val="007179A3"/>
    <w:rsid w:val="00722DF5"/>
    <w:rsid w:val="007237C8"/>
    <w:rsid w:val="007240E7"/>
    <w:rsid w:val="0072542B"/>
    <w:rsid w:val="00726C69"/>
    <w:rsid w:val="007362B2"/>
    <w:rsid w:val="00736D83"/>
    <w:rsid w:val="007372D8"/>
    <w:rsid w:val="00737E64"/>
    <w:rsid w:val="007533BB"/>
    <w:rsid w:val="0077225A"/>
    <w:rsid w:val="00773290"/>
    <w:rsid w:val="007838D0"/>
    <w:rsid w:val="00783CE9"/>
    <w:rsid w:val="00784A1B"/>
    <w:rsid w:val="00786E38"/>
    <w:rsid w:val="00787FFD"/>
    <w:rsid w:val="0079530E"/>
    <w:rsid w:val="00795616"/>
    <w:rsid w:val="00797900"/>
    <w:rsid w:val="007A333F"/>
    <w:rsid w:val="007A79B3"/>
    <w:rsid w:val="007B25C1"/>
    <w:rsid w:val="007B271C"/>
    <w:rsid w:val="007C0910"/>
    <w:rsid w:val="007C36DB"/>
    <w:rsid w:val="007C3976"/>
    <w:rsid w:val="007D192F"/>
    <w:rsid w:val="007D56DC"/>
    <w:rsid w:val="007D5A74"/>
    <w:rsid w:val="007D61CA"/>
    <w:rsid w:val="007D7482"/>
    <w:rsid w:val="007E018A"/>
    <w:rsid w:val="007E09A3"/>
    <w:rsid w:val="007E1208"/>
    <w:rsid w:val="007E4C8D"/>
    <w:rsid w:val="007F523B"/>
    <w:rsid w:val="007F7684"/>
    <w:rsid w:val="008006ED"/>
    <w:rsid w:val="00800828"/>
    <w:rsid w:val="00803A96"/>
    <w:rsid w:val="008042BC"/>
    <w:rsid w:val="00807C25"/>
    <w:rsid w:val="00807D3C"/>
    <w:rsid w:val="00810D34"/>
    <w:rsid w:val="00811C84"/>
    <w:rsid w:val="00812CF6"/>
    <w:rsid w:val="008146A8"/>
    <w:rsid w:val="00816BFC"/>
    <w:rsid w:val="00817254"/>
    <w:rsid w:val="00821C0A"/>
    <w:rsid w:val="00822843"/>
    <w:rsid w:val="0082785F"/>
    <w:rsid w:val="00827EA5"/>
    <w:rsid w:val="00832A55"/>
    <w:rsid w:val="00843469"/>
    <w:rsid w:val="00843920"/>
    <w:rsid w:val="00844DFB"/>
    <w:rsid w:val="008469CC"/>
    <w:rsid w:val="00846ADB"/>
    <w:rsid w:val="00851E4E"/>
    <w:rsid w:val="00855BAA"/>
    <w:rsid w:val="00861710"/>
    <w:rsid w:val="0086201F"/>
    <w:rsid w:val="008649EC"/>
    <w:rsid w:val="008725D7"/>
    <w:rsid w:val="00881E52"/>
    <w:rsid w:val="00884955"/>
    <w:rsid w:val="0088583C"/>
    <w:rsid w:val="0088682F"/>
    <w:rsid w:val="008901BF"/>
    <w:rsid w:val="008915B6"/>
    <w:rsid w:val="00893262"/>
    <w:rsid w:val="008A0012"/>
    <w:rsid w:val="008A0B19"/>
    <w:rsid w:val="008A1AD8"/>
    <w:rsid w:val="008A4B56"/>
    <w:rsid w:val="008B1103"/>
    <w:rsid w:val="008B2FCF"/>
    <w:rsid w:val="008B4560"/>
    <w:rsid w:val="008B579F"/>
    <w:rsid w:val="008C0B4A"/>
    <w:rsid w:val="008D054A"/>
    <w:rsid w:val="008D1287"/>
    <w:rsid w:val="008D1F81"/>
    <w:rsid w:val="008D4032"/>
    <w:rsid w:val="008D4456"/>
    <w:rsid w:val="008D5E80"/>
    <w:rsid w:val="008E31FF"/>
    <w:rsid w:val="008E377D"/>
    <w:rsid w:val="008F0B21"/>
    <w:rsid w:val="008F1913"/>
    <w:rsid w:val="008F2218"/>
    <w:rsid w:val="008F2872"/>
    <w:rsid w:val="008F53CE"/>
    <w:rsid w:val="008F79D7"/>
    <w:rsid w:val="008F7B29"/>
    <w:rsid w:val="009010D2"/>
    <w:rsid w:val="00901585"/>
    <w:rsid w:val="0090226D"/>
    <w:rsid w:val="0090492B"/>
    <w:rsid w:val="00910EAD"/>
    <w:rsid w:val="009167CF"/>
    <w:rsid w:val="0092144D"/>
    <w:rsid w:val="00922146"/>
    <w:rsid w:val="00924163"/>
    <w:rsid w:val="00925130"/>
    <w:rsid w:val="0093156F"/>
    <w:rsid w:val="00933735"/>
    <w:rsid w:val="00934CFE"/>
    <w:rsid w:val="00937FA3"/>
    <w:rsid w:val="00943258"/>
    <w:rsid w:val="00947140"/>
    <w:rsid w:val="00954884"/>
    <w:rsid w:val="00955699"/>
    <w:rsid w:val="009562D3"/>
    <w:rsid w:val="009564DF"/>
    <w:rsid w:val="009570E8"/>
    <w:rsid w:val="00960EEF"/>
    <w:rsid w:val="00962EB9"/>
    <w:rsid w:val="00963721"/>
    <w:rsid w:val="00971294"/>
    <w:rsid w:val="00971B3F"/>
    <w:rsid w:val="0097635E"/>
    <w:rsid w:val="00981049"/>
    <w:rsid w:val="00983252"/>
    <w:rsid w:val="00997125"/>
    <w:rsid w:val="009A034A"/>
    <w:rsid w:val="009A3234"/>
    <w:rsid w:val="009B1833"/>
    <w:rsid w:val="009B6E05"/>
    <w:rsid w:val="009C55FF"/>
    <w:rsid w:val="009C63C0"/>
    <w:rsid w:val="009D1D18"/>
    <w:rsid w:val="009D63E1"/>
    <w:rsid w:val="009E0EC0"/>
    <w:rsid w:val="009E2EE8"/>
    <w:rsid w:val="009F1616"/>
    <w:rsid w:val="009F37E1"/>
    <w:rsid w:val="009F4671"/>
    <w:rsid w:val="009F746D"/>
    <w:rsid w:val="009F7C8F"/>
    <w:rsid w:val="00A023B1"/>
    <w:rsid w:val="00A03432"/>
    <w:rsid w:val="00A049F9"/>
    <w:rsid w:val="00A049FC"/>
    <w:rsid w:val="00A07BDE"/>
    <w:rsid w:val="00A13679"/>
    <w:rsid w:val="00A14B8F"/>
    <w:rsid w:val="00A201C9"/>
    <w:rsid w:val="00A22F07"/>
    <w:rsid w:val="00A258BA"/>
    <w:rsid w:val="00A36441"/>
    <w:rsid w:val="00A3687E"/>
    <w:rsid w:val="00A37377"/>
    <w:rsid w:val="00A43020"/>
    <w:rsid w:val="00A46A1F"/>
    <w:rsid w:val="00A474D6"/>
    <w:rsid w:val="00A50D9D"/>
    <w:rsid w:val="00A567E3"/>
    <w:rsid w:val="00A57908"/>
    <w:rsid w:val="00A6605E"/>
    <w:rsid w:val="00A66605"/>
    <w:rsid w:val="00A83502"/>
    <w:rsid w:val="00A8711F"/>
    <w:rsid w:val="00A87E22"/>
    <w:rsid w:val="00A9165F"/>
    <w:rsid w:val="00A96467"/>
    <w:rsid w:val="00AA0831"/>
    <w:rsid w:val="00AA3934"/>
    <w:rsid w:val="00AA4372"/>
    <w:rsid w:val="00AA5999"/>
    <w:rsid w:val="00AA5B19"/>
    <w:rsid w:val="00AB0DFE"/>
    <w:rsid w:val="00AB1EA0"/>
    <w:rsid w:val="00AB302D"/>
    <w:rsid w:val="00AC360A"/>
    <w:rsid w:val="00AD134B"/>
    <w:rsid w:val="00AD141D"/>
    <w:rsid w:val="00AD1CDB"/>
    <w:rsid w:val="00AD5307"/>
    <w:rsid w:val="00AD5B05"/>
    <w:rsid w:val="00AD729C"/>
    <w:rsid w:val="00AE3603"/>
    <w:rsid w:val="00AE36EF"/>
    <w:rsid w:val="00AE6E26"/>
    <w:rsid w:val="00AF0C8B"/>
    <w:rsid w:val="00AF6C8C"/>
    <w:rsid w:val="00B04014"/>
    <w:rsid w:val="00B10411"/>
    <w:rsid w:val="00B140F4"/>
    <w:rsid w:val="00B14A81"/>
    <w:rsid w:val="00B14C70"/>
    <w:rsid w:val="00B218DD"/>
    <w:rsid w:val="00B23399"/>
    <w:rsid w:val="00B30B6E"/>
    <w:rsid w:val="00B3207C"/>
    <w:rsid w:val="00B32633"/>
    <w:rsid w:val="00B34321"/>
    <w:rsid w:val="00B407ED"/>
    <w:rsid w:val="00B42B02"/>
    <w:rsid w:val="00B45387"/>
    <w:rsid w:val="00B51677"/>
    <w:rsid w:val="00B51E88"/>
    <w:rsid w:val="00B55986"/>
    <w:rsid w:val="00B57CB1"/>
    <w:rsid w:val="00B613DE"/>
    <w:rsid w:val="00B6363E"/>
    <w:rsid w:val="00B63813"/>
    <w:rsid w:val="00B66F2C"/>
    <w:rsid w:val="00B730FD"/>
    <w:rsid w:val="00B75C75"/>
    <w:rsid w:val="00B77383"/>
    <w:rsid w:val="00B82003"/>
    <w:rsid w:val="00B91B26"/>
    <w:rsid w:val="00B92241"/>
    <w:rsid w:val="00B927E2"/>
    <w:rsid w:val="00B930B4"/>
    <w:rsid w:val="00B95B9F"/>
    <w:rsid w:val="00B97286"/>
    <w:rsid w:val="00BA050E"/>
    <w:rsid w:val="00BA0E65"/>
    <w:rsid w:val="00BA1FE9"/>
    <w:rsid w:val="00BA2544"/>
    <w:rsid w:val="00BA6DD2"/>
    <w:rsid w:val="00BB373A"/>
    <w:rsid w:val="00BB5020"/>
    <w:rsid w:val="00BB7A7B"/>
    <w:rsid w:val="00BB7EA5"/>
    <w:rsid w:val="00BC3B7D"/>
    <w:rsid w:val="00BC4036"/>
    <w:rsid w:val="00BD0506"/>
    <w:rsid w:val="00BD22F1"/>
    <w:rsid w:val="00BD28C1"/>
    <w:rsid w:val="00BD75AE"/>
    <w:rsid w:val="00BF221D"/>
    <w:rsid w:val="00BF3C3F"/>
    <w:rsid w:val="00BF3D64"/>
    <w:rsid w:val="00BF4315"/>
    <w:rsid w:val="00BF7051"/>
    <w:rsid w:val="00C03B4C"/>
    <w:rsid w:val="00C0456B"/>
    <w:rsid w:val="00C056A1"/>
    <w:rsid w:val="00C05939"/>
    <w:rsid w:val="00C063C3"/>
    <w:rsid w:val="00C1184D"/>
    <w:rsid w:val="00C156D2"/>
    <w:rsid w:val="00C17F67"/>
    <w:rsid w:val="00C22EDD"/>
    <w:rsid w:val="00C24244"/>
    <w:rsid w:val="00C24395"/>
    <w:rsid w:val="00C250F3"/>
    <w:rsid w:val="00C2523D"/>
    <w:rsid w:val="00C32E69"/>
    <w:rsid w:val="00C36B1F"/>
    <w:rsid w:val="00C412E9"/>
    <w:rsid w:val="00C424EC"/>
    <w:rsid w:val="00C454E7"/>
    <w:rsid w:val="00C45E8B"/>
    <w:rsid w:val="00C46182"/>
    <w:rsid w:val="00C51840"/>
    <w:rsid w:val="00C52CE8"/>
    <w:rsid w:val="00C56444"/>
    <w:rsid w:val="00C604EA"/>
    <w:rsid w:val="00C60766"/>
    <w:rsid w:val="00C63012"/>
    <w:rsid w:val="00C63F31"/>
    <w:rsid w:val="00C643FC"/>
    <w:rsid w:val="00C65E12"/>
    <w:rsid w:val="00C66DBD"/>
    <w:rsid w:val="00C67181"/>
    <w:rsid w:val="00C7120C"/>
    <w:rsid w:val="00C712B8"/>
    <w:rsid w:val="00C77710"/>
    <w:rsid w:val="00C81CFB"/>
    <w:rsid w:val="00C85F48"/>
    <w:rsid w:val="00C90D00"/>
    <w:rsid w:val="00C93834"/>
    <w:rsid w:val="00C964AB"/>
    <w:rsid w:val="00CB0800"/>
    <w:rsid w:val="00CB444B"/>
    <w:rsid w:val="00CB45E9"/>
    <w:rsid w:val="00CB5FC5"/>
    <w:rsid w:val="00CB65EA"/>
    <w:rsid w:val="00CC3D6A"/>
    <w:rsid w:val="00CC7643"/>
    <w:rsid w:val="00CD29C9"/>
    <w:rsid w:val="00CD38F9"/>
    <w:rsid w:val="00CD42C3"/>
    <w:rsid w:val="00CD4E08"/>
    <w:rsid w:val="00CD7E2A"/>
    <w:rsid w:val="00CE175A"/>
    <w:rsid w:val="00CE4CE7"/>
    <w:rsid w:val="00CE527F"/>
    <w:rsid w:val="00CE5CC4"/>
    <w:rsid w:val="00CE6939"/>
    <w:rsid w:val="00CF78D4"/>
    <w:rsid w:val="00D01F67"/>
    <w:rsid w:val="00D03B02"/>
    <w:rsid w:val="00D0617B"/>
    <w:rsid w:val="00D10356"/>
    <w:rsid w:val="00D10BCA"/>
    <w:rsid w:val="00D11427"/>
    <w:rsid w:val="00D13D57"/>
    <w:rsid w:val="00D15EF7"/>
    <w:rsid w:val="00D25061"/>
    <w:rsid w:val="00D32740"/>
    <w:rsid w:val="00D33C70"/>
    <w:rsid w:val="00D428FB"/>
    <w:rsid w:val="00D62E71"/>
    <w:rsid w:val="00D658BE"/>
    <w:rsid w:val="00D73825"/>
    <w:rsid w:val="00D77106"/>
    <w:rsid w:val="00D77924"/>
    <w:rsid w:val="00D822D3"/>
    <w:rsid w:val="00D86F91"/>
    <w:rsid w:val="00D9121B"/>
    <w:rsid w:val="00D91F18"/>
    <w:rsid w:val="00D940B7"/>
    <w:rsid w:val="00DA033A"/>
    <w:rsid w:val="00DA112B"/>
    <w:rsid w:val="00DA21E0"/>
    <w:rsid w:val="00DA2889"/>
    <w:rsid w:val="00DB1615"/>
    <w:rsid w:val="00DB33B8"/>
    <w:rsid w:val="00DB420E"/>
    <w:rsid w:val="00DB60B3"/>
    <w:rsid w:val="00DC1A23"/>
    <w:rsid w:val="00DC6494"/>
    <w:rsid w:val="00DD6FBF"/>
    <w:rsid w:val="00DD7DB5"/>
    <w:rsid w:val="00DE0162"/>
    <w:rsid w:val="00DE0552"/>
    <w:rsid w:val="00DE6028"/>
    <w:rsid w:val="00DF5478"/>
    <w:rsid w:val="00E005C7"/>
    <w:rsid w:val="00E01BED"/>
    <w:rsid w:val="00E01FB7"/>
    <w:rsid w:val="00E05790"/>
    <w:rsid w:val="00E11007"/>
    <w:rsid w:val="00E15FC3"/>
    <w:rsid w:val="00E417FE"/>
    <w:rsid w:val="00E41FA2"/>
    <w:rsid w:val="00E43556"/>
    <w:rsid w:val="00E46C01"/>
    <w:rsid w:val="00E501EF"/>
    <w:rsid w:val="00E54F68"/>
    <w:rsid w:val="00E55558"/>
    <w:rsid w:val="00E60794"/>
    <w:rsid w:val="00E80CE2"/>
    <w:rsid w:val="00E90F3C"/>
    <w:rsid w:val="00E923DD"/>
    <w:rsid w:val="00E92B71"/>
    <w:rsid w:val="00E9322F"/>
    <w:rsid w:val="00E93947"/>
    <w:rsid w:val="00E968B5"/>
    <w:rsid w:val="00E968BB"/>
    <w:rsid w:val="00EA2E52"/>
    <w:rsid w:val="00EA42DA"/>
    <w:rsid w:val="00EA5CD1"/>
    <w:rsid w:val="00EA604B"/>
    <w:rsid w:val="00EB1378"/>
    <w:rsid w:val="00EB4346"/>
    <w:rsid w:val="00EC00B0"/>
    <w:rsid w:val="00ED052D"/>
    <w:rsid w:val="00ED3828"/>
    <w:rsid w:val="00ED7D05"/>
    <w:rsid w:val="00EE029A"/>
    <w:rsid w:val="00EE0C22"/>
    <w:rsid w:val="00EE1935"/>
    <w:rsid w:val="00EE3903"/>
    <w:rsid w:val="00EE5C2A"/>
    <w:rsid w:val="00EF008E"/>
    <w:rsid w:val="00EF3CE0"/>
    <w:rsid w:val="00EF46F9"/>
    <w:rsid w:val="00EF4C87"/>
    <w:rsid w:val="00EF55FE"/>
    <w:rsid w:val="00F05DE3"/>
    <w:rsid w:val="00F0738D"/>
    <w:rsid w:val="00F07A99"/>
    <w:rsid w:val="00F11A53"/>
    <w:rsid w:val="00F11B2C"/>
    <w:rsid w:val="00F121B0"/>
    <w:rsid w:val="00F12B33"/>
    <w:rsid w:val="00F20DD7"/>
    <w:rsid w:val="00F22B73"/>
    <w:rsid w:val="00F240C4"/>
    <w:rsid w:val="00F26338"/>
    <w:rsid w:val="00F31B54"/>
    <w:rsid w:val="00F35372"/>
    <w:rsid w:val="00F417B7"/>
    <w:rsid w:val="00F45A9E"/>
    <w:rsid w:val="00F51CDE"/>
    <w:rsid w:val="00F532AF"/>
    <w:rsid w:val="00F53743"/>
    <w:rsid w:val="00F55028"/>
    <w:rsid w:val="00F55663"/>
    <w:rsid w:val="00F60751"/>
    <w:rsid w:val="00F639E0"/>
    <w:rsid w:val="00F641E0"/>
    <w:rsid w:val="00F64912"/>
    <w:rsid w:val="00F6725B"/>
    <w:rsid w:val="00F6726D"/>
    <w:rsid w:val="00F71C8B"/>
    <w:rsid w:val="00F74C1C"/>
    <w:rsid w:val="00F7653A"/>
    <w:rsid w:val="00F81B66"/>
    <w:rsid w:val="00F82C97"/>
    <w:rsid w:val="00F83A2B"/>
    <w:rsid w:val="00F917A8"/>
    <w:rsid w:val="00F9580C"/>
    <w:rsid w:val="00FA149D"/>
    <w:rsid w:val="00FB23AE"/>
    <w:rsid w:val="00FB3A3F"/>
    <w:rsid w:val="00FB3A95"/>
    <w:rsid w:val="00FB5CA5"/>
    <w:rsid w:val="00FB6583"/>
    <w:rsid w:val="00FC0575"/>
    <w:rsid w:val="00FC1608"/>
    <w:rsid w:val="00FC38EA"/>
    <w:rsid w:val="00FC5A57"/>
    <w:rsid w:val="00FC63CA"/>
    <w:rsid w:val="00FC7214"/>
    <w:rsid w:val="00FD03A5"/>
    <w:rsid w:val="00FD227E"/>
    <w:rsid w:val="00FD4EB0"/>
    <w:rsid w:val="00FE4659"/>
    <w:rsid w:val="00FE49A0"/>
    <w:rsid w:val="00FE5A74"/>
    <w:rsid w:val="00FE5E2F"/>
    <w:rsid w:val="00FE7ABA"/>
    <w:rsid w:val="00FE7D96"/>
    <w:rsid w:val="00FF5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ADB754"/>
  <w15:chartTrackingRefBased/>
  <w15:docId w15:val="{8904F78F-2C68-473D-9F42-004707D52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1">
    <w:name w:val="heading 1"/>
    <w:basedOn w:val="Normal"/>
    <w:next w:val="Normal"/>
    <w:link w:val="Ttulo1Char"/>
    <w:uiPriority w:val="9"/>
    <w:qFormat/>
    <w:rsid w:val="00661E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060DD4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060DD4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character" w:customStyle="1" w:styleId="Ttulo1Char">
    <w:name w:val="Título 1 Char"/>
    <w:basedOn w:val="Fontepargpadro"/>
    <w:link w:val="Ttulo1"/>
    <w:uiPriority w:val="9"/>
    <w:rsid w:val="00661E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Fontepargpadro"/>
    <w:uiPriority w:val="99"/>
    <w:unhideWhenUsed/>
    <w:rsid w:val="00154C4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54C4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D2F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38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1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2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7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0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58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466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3516063">
          <w:marLeft w:val="0"/>
          <w:marRight w:val="0"/>
          <w:marTop w:val="0"/>
          <w:marBottom w:val="0"/>
          <w:divBdr>
            <w:top w:val="single" w:sz="6" w:space="6" w:color="EEEEEE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83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57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56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1141</TotalTime>
  <Pages>2</Pages>
  <Words>293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103</cp:revision>
  <cp:lastPrinted>2022-07-18T22:35:00Z</cp:lastPrinted>
  <dcterms:created xsi:type="dcterms:W3CDTF">2023-11-30T20:12:00Z</dcterms:created>
  <dcterms:modified xsi:type="dcterms:W3CDTF">2024-03-26T15:33:00Z</dcterms:modified>
</cp:coreProperties>
</file>