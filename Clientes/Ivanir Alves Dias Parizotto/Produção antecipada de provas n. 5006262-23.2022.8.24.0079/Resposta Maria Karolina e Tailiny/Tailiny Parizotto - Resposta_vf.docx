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34B04" w14:textId="35D3E4C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D0E97">
        <w:rPr>
          <w:rFonts w:ascii="Arial" w:eastAsia="Calibri" w:hAnsi="Arial" w:cs="Times New Roman"/>
          <w:sz w:val="24"/>
          <w:szCs w:val="24"/>
        </w:rPr>
        <w:t xml:space="preserve"> SENHOR DOUTOR JUIZ DE DIREITO DA 1ª VARA CÍVEL DA COMARCA DE VIDEIRA/SC.</w:t>
      </w:r>
    </w:p>
    <w:p w14:paraId="4411B1C5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DD99D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63038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E8B1DCB" w14:textId="23400E6D" w:rsidR="000169F1" w:rsidRPr="005D0E97" w:rsidRDefault="005D0E97" w:rsidP="005D0E9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D0E97">
        <w:rPr>
          <w:rFonts w:ascii="Arial" w:eastAsia="Calibri" w:hAnsi="Arial" w:cs="Times New Roman"/>
        </w:rPr>
        <w:t>Autos n. 5006262-23.2022.8.24.0079</w:t>
      </w:r>
    </w:p>
    <w:p w14:paraId="1A02E71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C6817D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68C0E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BCE6D6" w14:textId="5053C0CE" w:rsidR="000169F1" w:rsidRPr="005D0E97" w:rsidRDefault="005D0E97" w:rsidP="000169F1">
      <w:pPr>
        <w:pStyle w:val="Qualificaodaspartes"/>
        <w:rPr>
          <w:bCs w:val="0"/>
          <w:iCs/>
        </w:rPr>
      </w:pPr>
      <w:r>
        <w:rPr>
          <w:b/>
        </w:rPr>
        <w:t>MARIA KAROLINA PARIZOTTO e TAILINY MONARA PARIZOTTO</w:t>
      </w:r>
      <w:r w:rsidR="000169F1" w:rsidRPr="00A814BD">
        <w:t xml:space="preserve">, </w:t>
      </w:r>
      <w:r>
        <w:t xml:space="preserve">já devidamente qualificadas nos autos da ação de produção antecipada de provas n. </w:t>
      </w:r>
      <w:r w:rsidRPr="005D0E97">
        <w:t>5006262-23.2022.8.24.0079</w:t>
      </w:r>
      <w:r>
        <w:t>, proposta por 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 xml:space="preserve">s </w:t>
      </w:r>
      <w:r w:rsidRPr="005D0E97">
        <w:rPr>
          <w:sz w:val="20"/>
          <w:szCs w:val="18"/>
        </w:rPr>
        <w:t>(</w:t>
      </w:r>
      <w:r w:rsidRPr="005D0E97">
        <w:rPr>
          <w:b/>
          <w:bCs w:val="0"/>
          <w:sz w:val="20"/>
          <w:szCs w:val="18"/>
        </w:rPr>
        <w:t>doc. 1</w:t>
      </w:r>
      <w:r w:rsidRPr="005D0E97">
        <w:rPr>
          <w:sz w:val="20"/>
          <w:szCs w:val="18"/>
        </w:rPr>
        <w:t>)</w:t>
      </w:r>
      <w:r w:rsidR="000169F1" w:rsidRPr="00A814BD">
        <w:t xml:space="preserve">, </w:t>
      </w:r>
      <w:r>
        <w:t xml:space="preserve">comparecer espontaneamente aos autos e </w:t>
      </w:r>
      <w:r w:rsidR="000169F1" w:rsidRPr="00A814BD">
        <w:t>apresentar</w:t>
      </w:r>
      <w:r>
        <w:t xml:space="preserve"> </w:t>
      </w:r>
      <w:r w:rsidR="00361B0B">
        <w:rPr>
          <w:b/>
          <w:i/>
        </w:rPr>
        <w:t>RESPOSTA</w:t>
      </w:r>
      <w:r>
        <w:rPr>
          <w:bCs w:val="0"/>
          <w:iCs/>
        </w:rPr>
        <w:t>, pelos argumentos de fato e de direito a seguir expostos.</w:t>
      </w:r>
    </w:p>
    <w:p w14:paraId="22F06AD3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42ECC8A6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0DA7361" w14:textId="303DDD09" w:rsidR="000169F1" w:rsidRPr="005C4689" w:rsidRDefault="000169F1" w:rsidP="00060DD4">
      <w:pPr>
        <w:pStyle w:val="Ttulo"/>
      </w:pPr>
      <w:r w:rsidRPr="005C4689">
        <w:t>I –</w:t>
      </w:r>
      <w:r>
        <w:t xml:space="preserve"> </w:t>
      </w:r>
      <w:r w:rsidR="005D0E97">
        <w:t>SÍNTESE DA DEMANDA</w:t>
      </w:r>
    </w:p>
    <w:p w14:paraId="2789195F" w14:textId="77777777" w:rsidR="000169F1" w:rsidRPr="004A3F4E" w:rsidRDefault="000169F1" w:rsidP="000169F1"/>
    <w:p w14:paraId="519F0FC7" w14:textId="79A893E3" w:rsidR="000169F1" w:rsidRDefault="005D0E97" w:rsidP="000169F1">
      <w:pPr>
        <w:pStyle w:val="SemEspaamento"/>
      </w:pPr>
      <w:r>
        <w:t>Inicialmente, o autor, irmão de Zeferino Parizotto, ex-marido da ré Ivanir, que veio a óbito em março de 2021, sustenta que teria repassado “</w:t>
      </w:r>
      <w:r w:rsidRPr="005D0E97">
        <w:rPr>
          <w:i/>
          <w:iCs/>
        </w:rPr>
        <w:t>vultosa soma em dinheiro</w:t>
      </w:r>
      <w:r>
        <w:t>” ao seu falecido irmão, por conta de “</w:t>
      </w:r>
      <w:r w:rsidRPr="005D0E97">
        <w:rPr>
          <w:i/>
          <w:iCs/>
        </w:rPr>
        <w:t>restrições bancárias e financeiras</w:t>
      </w:r>
      <w:r>
        <w:t xml:space="preserve">” que sofria </w:t>
      </w:r>
      <w:r w:rsidRPr="005D0E97">
        <w:rPr>
          <w:sz w:val="20"/>
          <w:szCs w:val="18"/>
        </w:rPr>
        <w:t>(evento 1, INIC1, p. 1/2)</w:t>
      </w:r>
      <w:r>
        <w:t>.</w:t>
      </w:r>
    </w:p>
    <w:p w14:paraId="1B791F19" w14:textId="6ED348E3" w:rsidR="005D0E97" w:rsidRPr="00A66605" w:rsidRDefault="00F6726D" w:rsidP="000169F1">
      <w:pPr>
        <w:pStyle w:val="SemEspaamento"/>
      </w:pPr>
      <w:r w:rsidRPr="00A66605">
        <w:t xml:space="preserve">Mais precisamente, a alegação é de </w:t>
      </w:r>
      <w:r w:rsidR="005D0E97" w:rsidRPr="00A66605">
        <w:t xml:space="preserve">que, em 2015, teria repassado </w:t>
      </w:r>
      <w:r w:rsidRPr="00A66605">
        <w:t xml:space="preserve">R$ </w:t>
      </w:r>
      <w:r w:rsidR="005D0E97" w:rsidRPr="00A66605">
        <w:t xml:space="preserve">195.000,00 </w:t>
      </w:r>
      <w:r w:rsidR="005D0E97" w:rsidRPr="00A66605">
        <w:rPr>
          <w:sz w:val="20"/>
          <w:szCs w:val="18"/>
        </w:rPr>
        <w:t>(cento e noventa e cinco mil reais)</w:t>
      </w:r>
      <w:r w:rsidR="005D7A86" w:rsidRPr="00A66605">
        <w:t xml:space="preserve"> ao seu falecido irmão</w:t>
      </w:r>
      <w:r w:rsidR="005D0E97" w:rsidRPr="00A66605">
        <w:t>, que foi convertido em U</w:t>
      </w:r>
      <w:r w:rsidR="005D7A86" w:rsidRPr="00A66605">
        <w:t>S</w:t>
      </w:r>
      <w:r w:rsidR="005D0E97" w:rsidRPr="00A66605">
        <w:t xml:space="preserve">$ 59.000,00 </w:t>
      </w:r>
      <w:r w:rsidR="005D0E97" w:rsidRPr="00A66605">
        <w:rPr>
          <w:sz w:val="20"/>
          <w:szCs w:val="18"/>
        </w:rPr>
        <w:t>(cinquenta e nove mil dólares)</w:t>
      </w:r>
      <w:r w:rsidR="005D7A86" w:rsidRPr="00A66605">
        <w:t xml:space="preserve"> e, em julho de 2016, teria enviado mais R$ 140.000,00 </w:t>
      </w:r>
      <w:r w:rsidR="005D7A86" w:rsidRPr="00A66605">
        <w:rPr>
          <w:sz w:val="20"/>
          <w:szCs w:val="18"/>
        </w:rPr>
        <w:t>(cento e quarenta mil reais)</w:t>
      </w:r>
      <w:r w:rsidR="005D7A86" w:rsidRPr="00A66605">
        <w:t xml:space="preserve">, que foi convertido em US$ 41.100.00 </w:t>
      </w:r>
      <w:r w:rsidR="005D7A86" w:rsidRPr="00A66605">
        <w:rPr>
          <w:sz w:val="20"/>
          <w:szCs w:val="18"/>
        </w:rPr>
        <w:t>(quarenta e um mil e cem dólares americanos – evento 1, INIC1, p. 2)</w:t>
      </w:r>
      <w:r w:rsidR="005D7A86" w:rsidRPr="00A66605">
        <w:t>.</w:t>
      </w:r>
    </w:p>
    <w:p w14:paraId="17A53B2A" w14:textId="6CC1348B" w:rsidR="005D7A86" w:rsidRDefault="005D7A86" w:rsidP="000169F1">
      <w:pPr>
        <w:pStyle w:val="SemEspaamento"/>
      </w:pPr>
      <w:r>
        <w:t>O autor aduz, ainda sobre os repasses, que “</w:t>
      </w:r>
      <w:r w:rsidRPr="005D7A86">
        <w:rPr>
          <w:i/>
          <w:iCs/>
        </w:rPr>
        <w:t>algum tempo depois</w:t>
      </w:r>
      <w:r>
        <w:t xml:space="preserve">” teria deixado R$ 7.000,00 </w:t>
      </w:r>
      <w:r w:rsidRPr="005D7A86">
        <w:rPr>
          <w:sz w:val="20"/>
          <w:szCs w:val="18"/>
        </w:rPr>
        <w:t>(sete mil reais)</w:t>
      </w:r>
      <w:r>
        <w:t xml:space="preserve"> com Zeferino, tendo sido convertido em US$ 1.944,00 </w:t>
      </w:r>
      <w:r w:rsidRPr="005D7A86">
        <w:rPr>
          <w:sz w:val="20"/>
          <w:szCs w:val="18"/>
        </w:rPr>
        <w:t>(mil, novecentos e quarenta e quatro dólares americanos)</w:t>
      </w:r>
      <w:r>
        <w:t>, e que, em 2019, teria enviado “</w:t>
      </w:r>
      <w:r w:rsidRPr="005D7A86">
        <w:rPr>
          <w:i/>
          <w:iCs/>
        </w:rPr>
        <w:t>outro valor em espécie</w:t>
      </w:r>
      <w:r>
        <w:t xml:space="preserve">”, convertido em US$ 38.000,00 </w:t>
      </w:r>
      <w:r w:rsidRPr="005D7A86">
        <w:rPr>
          <w:sz w:val="20"/>
          <w:szCs w:val="18"/>
        </w:rPr>
        <w:t>(trinta e oito mil dólares americanos)</w:t>
      </w:r>
      <w:r>
        <w:t xml:space="preserve">, o que, no seu entender, totalizaria a quantia US$ 140.044,00 </w:t>
      </w:r>
      <w:r w:rsidRPr="005D7A86">
        <w:rPr>
          <w:sz w:val="20"/>
          <w:szCs w:val="18"/>
        </w:rPr>
        <w:t>(cento e quarenta mil e quarenta e quatro dólares americanos)</w:t>
      </w:r>
      <w:r>
        <w:t xml:space="preserve"> em poder de seu irmão </w:t>
      </w:r>
      <w:r w:rsidRPr="005D0E97">
        <w:rPr>
          <w:sz w:val="20"/>
          <w:szCs w:val="18"/>
        </w:rPr>
        <w:t>(evento 1, INIC1, p.</w:t>
      </w:r>
      <w:r>
        <w:rPr>
          <w:sz w:val="20"/>
          <w:szCs w:val="18"/>
        </w:rPr>
        <w:t xml:space="preserve"> </w:t>
      </w:r>
      <w:r w:rsidRPr="005D0E97">
        <w:rPr>
          <w:sz w:val="20"/>
          <w:szCs w:val="18"/>
        </w:rPr>
        <w:t>2)</w:t>
      </w:r>
      <w:r>
        <w:t>.</w:t>
      </w:r>
    </w:p>
    <w:p w14:paraId="0B587A10" w14:textId="62C05A05" w:rsidR="005D7A86" w:rsidRPr="00A66605" w:rsidRDefault="005D7A86" w:rsidP="000169F1">
      <w:pPr>
        <w:pStyle w:val="SemEspaamento"/>
      </w:pPr>
      <w:r w:rsidRPr="00A66605">
        <w:lastRenderedPageBreak/>
        <w:t>Na sequência, o autor sustenta que, “</w:t>
      </w:r>
      <w:r w:rsidRPr="00A66605">
        <w:rPr>
          <w:i/>
          <w:iCs/>
        </w:rPr>
        <w:t>por serem irmãos</w:t>
      </w:r>
      <w:r w:rsidRPr="00A66605">
        <w:t>”, não haveria a “</w:t>
      </w:r>
      <w:r w:rsidRPr="00A66605">
        <w:rPr>
          <w:i/>
          <w:iCs/>
        </w:rPr>
        <w:t>necessidade de formalização documental</w:t>
      </w:r>
      <w:r w:rsidRPr="00A66605">
        <w:t>” sobre esse suposto acerto entre as partes, tentando justificar esse argumento na alegação de que ambos tinham boa saúde, ótimo relacionamento e que bastaria solicitar dinheiro ao seu irmão</w:t>
      </w:r>
      <w:r w:rsidR="00F6726D" w:rsidRPr="00A66605">
        <w:t>, o qual</w:t>
      </w:r>
      <w:r w:rsidRPr="00A66605">
        <w:t xml:space="preserve"> providencia</w:t>
      </w:r>
      <w:r w:rsidR="00F6726D" w:rsidRPr="00A66605">
        <w:t xml:space="preserve">ria </w:t>
      </w:r>
      <w:r w:rsidRPr="00A66605">
        <w:t>imediatamente</w:t>
      </w:r>
      <w:r w:rsidR="0011239E" w:rsidRPr="00A66605">
        <w:t xml:space="preserve"> </w:t>
      </w:r>
      <w:r w:rsidR="0011239E" w:rsidRPr="00A66605">
        <w:rPr>
          <w:sz w:val="20"/>
          <w:szCs w:val="18"/>
        </w:rPr>
        <w:t>(evento 1, INIC1, p. 2/3)</w:t>
      </w:r>
      <w:r w:rsidRPr="00A66605">
        <w:t>.</w:t>
      </w:r>
    </w:p>
    <w:p w14:paraId="24FF475D" w14:textId="331666B1" w:rsidR="005D7A86" w:rsidRDefault="0011239E" w:rsidP="000169F1">
      <w:pPr>
        <w:pStyle w:val="SemEspaamento"/>
      </w:pPr>
      <w:r>
        <w:t>No mais, o demandante afirma que ele e outros irmãos sabiam que Zeferino tinha “</w:t>
      </w:r>
      <w:r w:rsidRPr="0011239E">
        <w:rPr>
          <w:i/>
          <w:iCs/>
        </w:rPr>
        <w:t>grande quantia em dinheiro em espécie</w:t>
      </w:r>
      <w:r>
        <w:t>”, o que supõe ser decorrente do “</w:t>
      </w:r>
      <w:r w:rsidRPr="0011239E">
        <w:rPr>
          <w:i/>
          <w:iCs/>
        </w:rPr>
        <w:t>crédito do requerente</w:t>
      </w:r>
      <w:r>
        <w:t xml:space="preserve">” e, talvez, alguma quantia do próprio Zeferino </w:t>
      </w:r>
      <w:r w:rsidRPr="005D0E97">
        <w:rPr>
          <w:sz w:val="20"/>
          <w:szCs w:val="18"/>
        </w:rPr>
        <w:t>(evento 1, INIC1, p.</w:t>
      </w:r>
      <w:r>
        <w:rPr>
          <w:sz w:val="20"/>
          <w:szCs w:val="18"/>
        </w:rPr>
        <w:t xml:space="preserve"> 3</w:t>
      </w:r>
      <w:r w:rsidRPr="005D0E97">
        <w:rPr>
          <w:sz w:val="20"/>
          <w:szCs w:val="18"/>
        </w:rPr>
        <w:t>)</w:t>
      </w:r>
      <w:r>
        <w:t>.</w:t>
      </w:r>
    </w:p>
    <w:p w14:paraId="257E6B8F" w14:textId="3201CBD4" w:rsidR="0011239E" w:rsidRDefault="0011239E" w:rsidP="000169F1">
      <w:pPr>
        <w:pStyle w:val="SemEspaamento"/>
      </w:pPr>
      <w:r>
        <w:t xml:space="preserve">Em seguida, para tentar justificar a narrativa apresentada, o autor aduz que várias pessoas sabiam do crédito que tinha com o seu irmão Zeferino e transcreve parte de escrituras </w:t>
      </w:r>
      <w:r w:rsidR="00AD141D">
        <w:t>públicas</w:t>
      </w:r>
      <w:r>
        <w:t xml:space="preserve"> de declarações dessas pessoas </w:t>
      </w:r>
      <w:r w:rsidR="00AD141D">
        <w:t xml:space="preserve">na tentativa de atestar </w:t>
      </w:r>
      <w:r w:rsidR="00D03B02">
        <w:t xml:space="preserve">os fatos alegados </w:t>
      </w:r>
      <w:r w:rsidRPr="005D0E97">
        <w:rPr>
          <w:sz w:val="20"/>
          <w:szCs w:val="18"/>
        </w:rPr>
        <w:t>(evento 1, INIC1, p.</w:t>
      </w:r>
      <w:r>
        <w:rPr>
          <w:sz w:val="20"/>
          <w:szCs w:val="18"/>
        </w:rPr>
        <w:t xml:space="preserve"> 3/5</w:t>
      </w:r>
      <w:r w:rsidRPr="005D0E97">
        <w:rPr>
          <w:sz w:val="20"/>
          <w:szCs w:val="18"/>
        </w:rPr>
        <w:t>)</w:t>
      </w:r>
      <w:r>
        <w:t>.</w:t>
      </w:r>
    </w:p>
    <w:p w14:paraId="475E5F26" w14:textId="20D2ACDA" w:rsidR="0011239E" w:rsidRPr="00BF3D64" w:rsidRDefault="0011239E" w:rsidP="000169F1">
      <w:pPr>
        <w:pStyle w:val="SemEspaamento"/>
      </w:pPr>
      <w:r w:rsidRPr="00BF3D64">
        <w:t xml:space="preserve">Ao prosseguir, o demandante informa que, em dezembro de 2020, tomou conhecimento de que seu irmão foi acometido pelo vírus da </w:t>
      </w:r>
      <w:r w:rsidR="00BF3D64" w:rsidRPr="00BF3D64">
        <w:t>Covid</w:t>
      </w:r>
      <w:r w:rsidRPr="00BF3D64">
        <w:t>-19 e acabou sendo entubado no Hospital UNIMED de Chapecó, quando, diante da falta de evolução do seu quadro clínico, foi transferido para o Hospital Nova Era Estar, em São Paulo, vindo a falecer no local em 28.</w:t>
      </w:r>
      <w:r w:rsidR="006377B6" w:rsidRPr="00BF3D64">
        <w:t>3</w:t>
      </w:r>
      <w:r w:rsidRPr="00BF3D64">
        <w:t>.2021</w:t>
      </w:r>
      <w:r w:rsidR="004F57A7" w:rsidRPr="00BF3D64">
        <w:t xml:space="preserve"> </w:t>
      </w:r>
      <w:r w:rsidR="004F57A7" w:rsidRPr="00BF3D64">
        <w:rPr>
          <w:sz w:val="20"/>
          <w:szCs w:val="18"/>
        </w:rPr>
        <w:t>(evento 1, INIC1, p. 5)</w:t>
      </w:r>
      <w:r w:rsidRPr="00BF3D64">
        <w:t>.</w:t>
      </w:r>
    </w:p>
    <w:p w14:paraId="0AFE4DEC" w14:textId="515544FC" w:rsidR="005442CF" w:rsidRPr="00A66605" w:rsidRDefault="00213A57" w:rsidP="000169F1">
      <w:pPr>
        <w:pStyle w:val="SemEspaamento"/>
      </w:pPr>
      <w:r w:rsidRPr="00A66605">
        <w:t xml:space="preserve">Diante desse contexto, o autor sustenta que não teve </w:t>
      </w:r>
      <w:r w:rsidR="00F6726D" w:rsidRPr="00A66605">
        <w:t xml:space="preserve">a </w:t>
      </w:r>
      <w:r w:rsidRPr="00A66605">
        <w:t xml:space="preserve">oportunidade de documentar seu crédito e jamais imaginou que seu irmão pudesse vir a óbito, o que, adianta-se, </w:t>
      </w:r>
      <w:r w:rsidR="00F6726D" w:rsidRPr="00A66605">
        <w:t xml:space="preserve">negligencia o fato de que </w:t>
      </w:r>
      <w:r w:rsidRPr="00A66605">
        <w:t xml:space="preserve">Zeferino </w:t>
      </w:r>
      <w:r w:rsidR="00F6726D" w:rsidRPr="00A66605">
        <w:t>era idoso</w:t>
      </w:r>
      <w:r w:rsidR="004F57A7" w:rsidRPr="00A66605">
        <w:t xml:space="preserve"> </w:t>
      </w:r>
      <w:r w:rsidR="004F57A7" w:rsidRPr="00A66605">
        <w:rPr>
          <w:sz w:val="20"/>
          <w:szCs w:val="18"/>
        </w:rPr>
        <w:t>(6</w:t>
      </w:r>
      <w:r w:rsidR="00292359" w:rsidRPr="00A66605">
        <w:rPr>
          <w:sz w:val="20"/>
          <w:szCs w:val="18"/>
        </w:rPr>
        <w:t>1</w:t>
      </w:r>
      <w:r w:rsidR="004F57A7" w:rsidRPr="00A66605">
        <w:rPr>
          <w:sz w:val="20"/>
          <w:szCs w:val="18"/>
        </w:rPr>
        <w:t xml:space="preserve"> anos, ou seja, era integrante do </w:t>
      </w:r>
      <w:r w:rsidR="004F57A7" w:rsidRPr="00A66605">
        <w:rPr>
          <w:sz w:val="20"/>
          <w:szCs w:val="18"/>
          <w:u w:val="single"/>
        </w:rPr>
        <w:t>grupo</w:t>
      </w:r>
      <w:r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de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alto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risco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de</w:t>
      </w:r>
      <w:r w:rsidR="004F57A7" w:rsidRPr="00A66605">
        <w:rPr>
          <w:sz w:val="20"/>
          <w:szCs w:val="18"/>
        </w:rPr>
        <w:t xml:space="preserve"> </w:t>
      </w:r>
      <w:r w:rsidR="004F57A7" w:rsidRPr="00A66605">
        <w:rPr>
          <w:sz w:val="20"/>
          <w:szCs w:val="18"/>
          <w:u w:val="single"/>
        </w:rPr>
        <w:t>morte</w:t>
      </w:r>
      <w:r w:rsidR="004F57A7" w:rsidRPr="00A66605">
        <w:rPr>
          <w:sz w:val="20"/>
          <w:szCs w:val="18"/>
        </w:rPr>
        <w:t xml:space="preserve"> por conta da Covid-19)</w:t>
      </w:r>
      <w:r w:rsidR="004F57A7" w:rsidRPr="00A66605">
        <w:t xml:space="preserve"> </w:t>
      </w:r>
      <w:r w:rsidRPr="00A66605">
        <w:t>e</w:t>
      </w:r>
      <w:r w:rsidR="00F6726D" w:rsidRPr="00A66605">
        <w:t xml:space="preserve"> que </w:t>
      </w:r>
      <w:r w:rsidRPr="00A66605">
        <w:t xml:space="preserve">a </w:t>
      </w:r>
      <w:r w:rsidRPr="00A66605">
        <w:rPr>
          <w:u w:val="single"/>
        </w:rPr>
        <w:t>pandemia</w:t>
      </w:r>
      <w:r w:rsidRPr="00A66605">
        <w:t xml:space="preserve"> </w:t>
      </w:r>
      <w:r w:rsidRPr="00A66605">
        <w:rPr>
          <w:u w:val="single"/>
        </w:rPr>
        <w:t>assolava</w:t>
      </w:r>
      <w:r w:rsidRPr="00A66605">
        <w:t xml:space="preserve"> o </w:t>
      </w:r>
      <w:r w:rsidRPr="00A66605">
        <w:rPr>
          <w:u w:val="single"/>
        </w:rPr>
        <w:t>planeta</w:t>
      </w:r>
      <w:r w:rsidRPr="00A66605">
        <w:t xml:space="preserve"> </w:t>
      </w:r>
      <w:r w:rsidRPr="00A66605">
        <w:rPr>
          <w:b/>
          <w:bCs/>
          <w:u w:val="single"/>
        </w:rPr>
        <w:t>desde</w:t>
      </w:r>
      <w:r w:rsidRPr="00A66605">
        <w:t xml:space="preserve"> </w:t>
      </w:r>
      <w:r w:rsidRPr="00A66605">
        <w:rPr>
          <w:b/>
          <w:bCs/>
          <w:u w:val="single"/>
        </w:rPr>
        <w:t>fevereiro</w:t>
      </w:r>
      <w:r w:rsidRPr="00A66605">
        <w:t xml:space="preserve"> </w:t>
      </w:r>
      <w:r w:rsidRPr="00A66605">
        <w:rPr>
          <w:u w:val="single"/>
        </w:rPr>
        <w:t>de</w:t>
      </w:r>
      <w:r w:rsidRPr="00A66605">
        <w:t xml:space="preserve"> </w:t>
      </w:r>
      <w:r w:rsidRPr="00A66605">
        <w:rPr>
          <w:b/>
          <w:bCs/>
          <w:u w:val="single"/>
        </w:rPr>
        <w:t>2020</w:t>
      </w:r>
      <w:r w:rsidRPr="00A66605">
        <w:t xml:space="preserve">, </w:t>
      </w:r>
      <w:r w:rsidRPr="00A66605">
        <w:rPr>
          <w:u w:val="single"/>
        </w:rPr>
        <w:t>vitimando</w:t>
      </w:r>
      <w:r w:rsidRPr="00A66605">
        <w:t xml:space="preserve"> </w:t>
      </w:r>
      <w:r w:rsidR="004C3AD1" w:rsidRPr="00A66605">
        <w:rPr>
          <w:u w:val="single"/>
        </w:rPr>
        <w:t>dezenas</w:t>
      </w:r>
      <w:r w:rsidR="004C3AD1" w:rsidRPr="00A66605">
        <w:t xml:space="preserve"> de </w:t>
      </w:r>
      <w:r w:rsidR="004C3AD1" w:rsidRPr="00A66605">
        <w:rPr>
          <w:u w:val="single"/>
        </w:rPr>
        <w:t>milhões</w:t>
      </w:r>
      <w:r w:rsidRPr="00A66605">
        <w:t xml:space="preserve"> de pessoas ao redor do globo</w:t>
      </w:r>
      <w:r w:rsidR="004F57A7" w:rsidRPr="00A66605">
        <w:t xml:space="preserve"> </w:t>
      </w:r>
      <w:r w:rsidR="004F57A7" w:rsidRPr="00A66605">
        <w:rPr>
          <w:sz w:val="20"/>
          <w:szCs w:val="18"/>
        </w:rPr>
        <w:t>(evento 1, INIC1, p. 5)</w:t>
      </w:r>
      <w:r w:rsidRPr="00A66605">
        <w:t>.</w:t>
      </w:r>
      <w:r w:rsidR="00C156D2" w:rsidRPr="00A66605">
        <w:t xml:space="preserve"> </w:t>
      </w:r>
    </w:p>
    <w:p w14:paraId="74F54586" w14:textId="4148DEFA" w:rsidR="008D4456" w:rsidRDefault="00BF221D" w:rsidP="000169F1">
      <w:pPr>
        <w:pStyle w:val="SemEspaamento"/>
      </w:pPr>
      <w:r>
        <w:t>Argumentou o demandante, também, que procurou a ré Ivanir após o falecimento de Zeferino para “</w:t>
      </w:r>
      <w:r w:rsidRPr="00124B7B">
        <w:rPr>
          <w:i/>
          <w:iCs/>
        </w:rPr>
        <w:t>reaver o numerário depositado em mãos do seu irmão, mas não obteve sucesso</w:t>
      </w:r>
      <w:r>
        <w:t>”</w:t>
      </w:r>
      <w:r w:rsidR="00634080">
        <w:t>, na medida em que a ré se negou a devolver a quantia supostamente deixada com o falecido e não admitia qualquer tratativa sobre esse assunto</w:t>
      </w:r>
      <w:r w:rsidR="008901BF">
        <w:t xml:space="preserve"> </w:t>
      </w:r>
      <w:r w:rsidR="008901BF" w:rsidRPr="005D0E97">
        <w:rPr>
          <w:sz w:val="20"/>
          <w:szCs w:val="18"/>
        </w:rPr>
        <w:t>(evento 1, INIC1, p.</w:t>
      </w:r>
      <w:r w:rsidR="008901BF">
        <w:rPr>
          <w:sz w:val="20"/>
          <w:szCs w:val="18"/>
        </w:rPr>
        <w:t xml:space="preserve"> 5</w:t>
      </w:r>
      <w:r w:rsidR="008901BF" w:rsidRPr="005D0E97">
        <w:rPr>
          <w:sz w:val="20"/>
          <w:szCs w:val="18"/>
        </w:rPr>
        <w:t>)</w:t>
      </w:r>
      <w:r w:rsidR="00634080">
        <w:t>.</w:t>
      </w:r>
    </w:p>
    <w:p w14:paraId="10B727DF" w14:textId="24F8DC78" w:rsidR="00634080" w:rsidRDefault="00634080" w:rsidP="000169F1">
      <w:pPr>
        <w:pStyle w:val="SemEspaamento"/>
      </w:pPr>
      <w:r>
        <w:t xml:space="preserve">No mais, o autor ainda alega que seria público e notório que a ré Ivanir </w:t>
      </w:r>
      <w:r w:rsidR="00191425">
        <w:t xml:space="preserve">ostentaria e mostraria patrimônio vultoso </w:t>
      </w:r>
      <w:r w:rsidR="00392138">
        <w:t xml:space="preserve">adquirido </w:t>
      </w:r>
      <w:r w:rsidR="00191425">
        <w:t>nas rede</w:t>
      </w:r>
      <w:r w:rsidR="00392138">
        <w:t>s</w:t>
      </w:r>
      <w:r w:rsidR="00191425">
        <w:t xml:space="preserve"> sociais, pressupondo </w:t>
      </w:r>
      <w:r w:rsidR="00191425" w:rsidRPr="008901BF">
        <w:rPr>
          <w:sz w:val="22"/>
          <w:szCs w:val="20"/>
        </w:rPr>
        <w:t xml:space="preserve">– sem qualquer </w:t>
      </w:r>
      <w:r w:rsidR="00392138" w:rsidRPr="008901BF">
        <w:rPr>
          <w:sz w:val="22"/>
          <w:szCs w:val="20"/>
        </w:rPr>
        <w:t>prova</w:t>
      </w:r>
      <w:r w:rsidR="00191425" w:rsidRPr="008901BF">
        <w:rPr>
          <w:sz w:val="22"/>
          <w:szCs w:val="20"/>
        </w:rPr>
        <w:t xml:space="preserve"> –</w:t>
      </w:r>
      <w:r w:rsidR="00191425">
        <w:t xml:space="preserve"> </w:t>
      </w:r>
      <w:r w:rsidR="00392138">
        <w:t xml:space="preserve">que </w:t>
      </w:r>
      <w:r w:rsidR="008901BF">
        <w:t>isso estaria ocorrendo “</w:t>
      </w:r>
      <w:r w:rsidR="008901BF" w:rsidRPr="008901BF">
        <w:rPr>
          <w:i/>
          <w:iCs/>
        </w:rPr>
        <w:t>possivelmente com os valores</w:t>
      </w:r>
      <w:r w:rsidR="008901BF">
        <w:t>” que Sérgio entregou ao seu irmão Zeferino</w:t>
      </w:r>
      <w:r w:rsidR="009570E8">
        <w:t xml:space="preserve"> </w:t>
      </w:r>
      <w:r w:rsidR="009570E8" w:rsidRPr="005D0E97">
        <w:rPr>
          <w:sz w:val="20"/>
          <w:szCs w:val="18"/>
        </w:rPr>
        <w:t>(evento 1, INIC1, p.</w:t>
      </w:r>
      <w:r w:rsidR="009570E8">
        <w:rPr>
          <w:sz w:val="20"/>
          <w:szCs w:val="18"/>
        </w:rPr>
        <w:t xml:space="preserve"> 6</w:t>
      </w:r>
      <w:r w:rsidR="009570E8" w:rsidRPr="005D0E97">
        <w:rPr>
          <w:sz w:val="20"/>
          <w:szCs w:val="18"/>
        </w:rPr>
        <w:t>)</w:t>
      </w:r>
      <w:r w:rsidR="008901BF">
        <w:t>.</w:t>
      </w:r>
    </w:p>
    <w:p w14:paraId="69C62A49" w14:textId="37D669B1" w:rsidR="009570E8" w:rsidRDefault="009570E8" w:rsidP="000169F1">
      <w:pPr>
        <w:pStyle w:val="SemEspaamento"/>
      </w:pPr>
      <w:r>
        <w:lastRenderedPageBreak/>
        <w:t>Feito esse relato, o demandante</w:t>
      </w:r>
      <w:r w:rsidR="00FE4659">
        <w:t xml:space="preserve"> passa a tentar justificar o pedido de produção antecipada de prova, alegando que</w:t>
      </w:r>
      <w:r w:rsidR="00F35372">
        <w:t xml:space="preserve"> seria necessária a busca pela verdade real</w:t>
      </w:r>
      <w:r w:rsidR="00FE4659">
        <w:t xml:space="preserve">, </w:t>
      </w:r>
      <w:r w:rsidR="00F35372">
        <w:t xml:space="preserve">pois, </w:t>
      </w:r>
      <w:r w:rsidR="00FE4659">
        <w:t>embora tenha “</w:t>
      </w:r>
      <w:r w:rsidR="00FE4659" w:rsidRPr="00F35372">
        <w:rPr>
          <w:i/>
          <w:iCs/>
        </w:rPr>
        <w:t>farta prova testemunhal</w:t>
      </w:r>
      <w:r w:rsidR="00FE4659">
        <w:t xml:space="preserve">”, não </w:t>
      </w:r>
      <w:r w:rsidR="00F35372">
        <w:t>possuía a “</w:t>
      </w:r>
      <w:r w:rsidR="00F35372" w:rsidRPr="00F35372">
        <w:rPr>
          <w:i/>
          <w:iCs/>
        </w:rPr>
        <w:t>posse de título de crédito [...] que demonstre e comprove a existência do numerário mencionado</w:t>
      </w:r>
      <w:r w:rsidR="00F35372">
        <w:t xml:space="preserve">” </w:t>
      </w:r>
      <w:r w:rsidR="00F35372" w:rsidRPr="005D0E97">
        <w:rPr>
          <w:sz w:val="20"/>
          <w:szCs w:val="18"/>
        </w:rPr>
        <w:t>(evento 1, INIC1, p.</w:t>
      </w:r>
      <w:r w:rsidR="00F35372">
        <w:rPr>
          <w:sz w:val="20"/>
          <w:szCs w:val="18"/>
        </w:rPr>
        <w:t xml:space="preserve"> 6</w:t>
      </w:r>
      <w:r w:rsidR="00F35372" w:rsidRPr="005D0E97">
        <w:rPr>
          <w:sz w:val="20"/>
          <w:szCs w:val="18"/>
        </w:rPr>
        <w:t>)</w:t>
      </w:r>
      <w:r w:rsidR="00F35372">
        <w:t>.</w:t>
      </w:r>
    </w:p>
    <w:p w14:paraId="0979C887" w14:textId="079B3506" w:rsidR="00F35372" w:rsidRDefault="008469CC" w:rsidP="000169F1">
      <w:pPr>
        <w:pStyle w:val="SemEspaamento"/>
      </w:pPr>
      <w:r>
        <w:t xml:space="preserve">Na sequência, aduz o autor que </w:t>
      </w:r>
      <w:r w:rsidR="00962EB9">
        <w:t xml:space="preserve">a produção antecipada de prova seria necessária porque a ré Ivanir não teria se disposto a tratar sobre o </w:t>
      </w:r>
      <w:r w:rsidR="004451F9">
        <w:t xml:space="preserve">suposto </w:t>
      </w:r>
      <w:r w:rsidR="00962EB9">
        <w:t>direito aos dólares americanos alegado pelo réu</w:t>
      </w:r>
      <w:r w:rsidR="00C60766">
        <w:t xml:space="preserve"> e negava o ressarcimento dos valores “</w:t>
      </w:r>
      <w:r w:rsidR="00C60766" w:rsidRPr="004451F9">
        <w:rPr>
          <w:i/>
          <w:iCs/>
        </w:rPr>
        <w:t>confiados ao irmão Zeferino Parizotto, em vida</w:t>
      </w:r>
      <w:r w:rsidR="00C60766">
        <w:t xml:space="preserve">” </w:t>
      </w:r>
      <w:r w:rsidR="00C60766" w:rsidRPr="005D0E97">
        <w:rPr>
          <w:sz w:val="20"/>
          <w:szCs w:val="18"/>
        </w:rPr>
        <w:t>(evento 1, INIC1, p.</w:t>
      </w:r>
      <w:r w:rsidR="00C60766">
        <w:rPr>
          <w:sz w:val="20"/>
          <w:szCs w:val="18"/>
        </w:rPr>
        <w:t xml:space="preserve"> </w:t>
      </w:r>
      <w:r w:rsidR="004451F9">
        <w:rPr>
          <w:sz w:val="20"/>
          <w:szCs w:val="18"/>
        </w:rPr>
        <w:t>10</w:t>
      </w:r>
      <w:r w:rsidR="00C60766" w:rsidRPr="005D0E97">
        <w:rPr>
          <w:sz w:val="20"/>
          <w:szCs w:val="18"/>
        </w:rPr>
        <w:t>)</w:t>
      </w:r>
      <w:r w:rsidR="00C60766">
        <w:t>.</w:t>
      </w:r>
    </w:p>
    <w:p w14:paraId="520FBADD" w14:textId="02D3E461" w:rsidR="00A567E3" w:rsidRDefault="00A567E3" w:rsidP="000169F1">
      <w:pPr>
        <w:pStyle w:val="SemEspaamento"/>
      </w:pPr>
      <w:r>
        <w:t xml:space="preserve">E, em </w:t>
      </w:r>
      <w:r w:rsidR="00A474D6">
        <w:t xml:space="preserve">mais </w:t>
      </w:r>
      <w:r>
        <w:t>uma afirmação</w:t>
      </w:r>
      <w:r w:rsidRPr="00A567E3">
        <w:t xml:space="preserve"> </w:t>
      </w:r>
      <w:r>
        <w:t xml:space="preserve">temerária, para dizer o mínimo, o autor </w:t>
      </w:r>
      <w:r w:rsidR="00A474D6">
        <w:t xml:space="preserve">insiste na </w:t>
      </w:r>
      <w:r>
        <w:t xml:space="preserve">suposição de que, após o falecimento de Zeferino, a ré Ivanir </w:t>
      </w:r>
      <w:r w:rsidR="00A474D6">
        <w:t>teria passado “</w:t>
      </w:r>
      <w:r w:rsidR="00A474D6" w:rsidRPr="00A474D6">
        <w:rPr>
          <w:i/>
          <w:iCs/>
        </w:rPr>
        <w:t>a ostentar grande patrimônio e viajar ao estrangeiro, presumindo-se</w:t>
      </w:r>
      <w:r w:rsidRPr="00A474D6">
        <w:rPr>
          <w:i/>
          <w:iCs/>
        </w:rPr>
        <w:t xml:space="preserve"> </w:t>
      </w:r>
      <w:r w:rsidR="00A474D6" w:rsidRPr="00A474D6">
        <w:rPr>
          <w:i/>
          <w:iCs/>
        </w:rPr>
        <w:t>que com o numerário que o requerente confiara ao seu irmão</w:t>
      </w:r>
      <w:r w:rsidR="00A474D6">
        <w:t xml:space="preserve">” </w:t>
      </w:r>
      <w:r w:rsidR="00A474D6" w:rsidRPr="005D0E97">
        <w:rPr>
          <w:sz w:val="20"/>
          <w:szCs w:val="18"/>
        </w:rPr>
        <w:t>(evento 1, INIC1, p.</w:t>
      </w:r>
      <w:r w:rsidR="00A474D6">
        <w:rPr>
          <w:sz w:val="20"/>
          <w:szCs w:val="18"/>
        </w:rPr>
        <w:t xml:space="preserve"> 10</w:t>
      </w:r>
      <w:r w:rsidR="00A474D6" w:rsidRPr="005D0E97">
        <w:rPr>
          <w:sz w:val="20"/>
          <w:szCs w:val="18"/>
        </w:rPr>
        <w:t>)</w:t>
      </w:r>
      <w:r w:rsidR="00A474D6">
        <w:t>.</w:t>
      </w:r>
    </w:p>
    <w:p w14:paraId="408206DB" w14:textId="0619D803" w:rsidR="00A474D6" w:rsidRDefault="00A474D6" w:rsidP="000169F1">
      <w:pPr>
        <w:pStyle w:val="SemEspaamento"/>
      </w:pPr>
      <w:r>
        <w:t>Por conta disso, o autor</w:t>
      </w:r>
      <w:r w:rsidR="00B14C70">
        <w:t xml:space="preserve"> argumenta que a própria ré Ivanir poder</w:t>
      </w:r>
      <w:r w:rsidR="00AD134B">
        <w:t>ia</w:t>
      </w:r>
      <w:r w:rsidR="00B14C70">
        <w:t xml:space="preserve"> “</w:t>
      </w:r>
      <w:r w:rsidR="00B14C70" w:rsidRPr="00B14C70">
        <w:rPr>
          <w:i/>
          <w:iCs/>
        </w:rPr>
        <w:t>afastar essa presunção</w:t>
      </w:r>
      <w:r w:rsidR="00B14C70">
        <w:t xml:space="preserve">”, que, diga-se, é totalmente fantasiosa, e </w:t>
      </w:r>
      <w:r w:rsidR="00AD134B">
        <w:t xml:space="preserve">a </w:t>
      </w:r>
      <w:r w:rsidR="00B14C70">
        <w:t>possível ação futura, bastando, para tanto, fornecer todos os “</w:t>
      </w:r>
      <w:r w:rsidR="00B14C70" w:rsidRPr="00B14C70">
        <w:rPr>
          <w:i/>
          <w:iCs/>
        </w:rPr>
        <w:t>seus dados bancários, fiscais e patrimoniais dos últimos exercícios</w:t>
      </w:r>
      <w:r w:rsidR="00B14C70">
        <w:t xml:space="preserve">” </w:t>
      </w:r>
      <w:r w:rsidR="00B14C70" w:rsidRPr="005D0E97">
        <w:rPr>
          <w:sz w:val="20"/>
          <w:szCs w:val="18"/>
        </w:rPr>
        <w:t>(evento 1, INIC1, p.</w:t>
      </w:r>
      <w:r w:rsidR="00B14C70">
        <w:rPr>
          <w:sz w:val="20"/>
          <w:szCs w:val="18"/>
        </w:rPr>
        <w:t xml:space="preserve"> 10</w:t>
      </w:r>
      <w:r w:rsidR="00B14C70" w:rsidRPr="005D0E97">
        <w:rPr>
          <w:sz w:val="20"/>
          <w:szCs w:val="18"/>
        </w:rPr>
        <w:t>)</w:t>
      </w:r>
      <w:r w:rsidR="00B14C70">
        <w:t>.</w:t>
      </w:r>
      <w:r w:rsidR="00AD134B">
        <w:t xml:space="preserve"> </w:t>
      </w:r>
    </w:p>
    <w:p w14:paraId="7C37213B" w14:textId="5E43E20D" w:rsidR="004D1BDE" w:rsidRDefault="004D1BDE" w:rsidP="000169F1">
      <w:pPr>
        <w:pStyle w:val="SemEspaamento"/>
      </w:pPr>
      <w:r>
        <w:t xml:space="preserve">Por fim, o demandante </w:t>
      </w:r>
      <w:r w:rsidR="00575BFE">
        <w:t>postula pel</w:t>
      </w:r>
      <w:r>
        <w:t>a quebra do sigilo fiscal e bancário da ré Ivanir</w:t>
      </w:r>
      <w:r w:rsidR="00607B73">
        <w:t>, além dos seus extratos bancários e de cartões de crédito</w:t>
      </w:r>
      <w:r w:rsidR="00033AE6">
        <w:t xml:space="preserve"> no período anterior e posterior ao falecimento de seu irmão Zeferino. </w:t>
      </w:r>
      <w:r w:rsidR="00BB373A">
        <w:t xml:space="preserve">E, não bastasse esse requerimento </w:t>
      </w:r>
      <w:r w:rsidR="006334C2">
        <w:t>sem</w:t>
      </w:r>
      <w:r w:rsidR="00B51677">
        <w:t xml:space="preserve"> o mínimo de justificativa plausível</w:t>
      </w:r>
      <w:r w:rsidR="00BB373A">
        <w:t xml:space="preserve">, o autor </w:t>
      </w:r>
      <w:r w:rsidR="0056434F">
        <w:t>alega que, na ação de produção antecipada de provas,</w:t>
      </w:r>
      <w:r w:rsidR="009564DF">
        <w:t xml:space="preserve"> </w:t>
      </w:r>
      <w:r w:rsidR="007C3976">
        <w:t>“</w:t>
      </w:r>
      <w:r w:rsidR="007C3976" w:rsidRPr="0088682F">
        <w:rPr>
          <w:i/>
          <w:iCs/>
        </w:rPr>
        <w:t>não se admite defesa (art. 382, §4º, CPC)</w:t>
      </w:r>
      <w:r w:rsidR="007C3976">
        <w:t>”, tentando se beneficiar do dispositivo legal mencionado e impedir</w:t>
      </w:r>
      <w:r w:rsidR="0088682F">
        <w:t xml:space="preserve"> qualquer contraposição ao pleito </w:t>
      </w:r>
      <w:r w:rsidR="0044743A" w:rsidRPr="0044743A">
        <w:rPr>
          <w:sz w:val="22"/>
          <w:szCs w:val="20"/>
        </w:rPr>
        <w:t>– indevido –</w:t>
      </w:r>
      <w:r w:rsidR="0044743A">
        <w:t xml:space="preserve"> </w:t>
      </w:r>
      <w:r w:rsidR="0088682F">
        <w:t xml:space="preserve">deduzido </w:t>
      </w:r>
      <w:r w:rsidR="007F523B" w:rsidRPr="005D0E97">
        <w:rPr>
          <w:sz w:val="20"/>
          <w:szCs w:val="18"/>
        </w:rPr>
        <w:t>(evento 1, INIC1, p.</w:t>
      </w:r>
      <w:r w:rsidR="007F523B">
        <w:rPr>
          <w:sz w:val="20"/>
          <w:szCs w:val="18"/>
        </w:rPr>
        <w:t xml:space="preserve"> 11</w:t>
      </w:r>
      <w:r w:rsidR="007F523B" w:rsidRPr="005D0E97">
        <w:rPr>
          <w:sz w:val="20"/>
          <w:szCs w:val="18"/>
        </w:rPr>
        <w:t>)</w:t>
      </w:r>
      <w:r w:rsidR="0088682F">
        <w:t>.</w:t>
      </w:r>
    </w:p>
    <w:p w14:paraId="77FDAF08" w14:textId="02A50D7B" w:rsidR="007F523B" w:rsidRPr="00A66605" w:rsidRDefault="00D13D57" w:rsidP="000169F1">
      <w:pPr>
        <w:pStyle w:val="SemEspaamento"/>
      </w:pPr>
      <w:r w:rsidRPr="00A66605">
        <w:t xml:space="preserve">Devidamente citada </w:t>
      </w:r>
      <w:r w:rsidRPr="00A66605">
        <w:rPr>
          <w:sz w:val="20"/>
          <w:szCs w:val="18"/>
        </w:rPr>
        <w:t>(evento 6)</w:t>
      </w:r>
      <w:r w:rsidRPr="00A66605">
        <w:t>,</w:t>
      </w:r>
      <w:r w:rsidR="00D15EF7" w:rsidRPr="00A66605">
        <w:t xml:space="preserve"> a ré Ivanir apresentou resposta</w:t>
      </w:r>
      <w:r w:rsidR="009F37E1" w:rsidRPr="00A66605">
        <w:t xml:space="preserve"> </w:t>
      </w:r>
      <w:r w:rsidR="009F37E1" w:rsidRPr="00A66605">
        <w:rPr>
          <w:sz w:val="20"/>
          <w:szCs w:val="18"/>
        </w:rPr>
        <w:t>(evento 13)</w:t>
      </w:r>
      <w:r w:rsidR="00934CFE" w:rsidRPr="00A66605">
        <w:t>, ocasião em que arguiu</w:t>
      </w:r>
      <w:r w:rsidR="007237C8" w:rsidRPr="00A66605">
        <w:t>, inicialmente,</w:t>
      </w:r>
      <w:r w:rsidR="00934CFE" w:rsidRPr="00A66605">
        <w:t xml:space="preserve"> a</w:t>
      </w:r>
      <w:r w:rsidR="00D822D3" w:rsidRPr="00A66605">
        <w:t xml:space="preserve"> sua</w:t>
      </w:r>
      <w:r w:rsidR="00934CFE" w:rsidRPr="00A66605">
        <w:t xml:space="preserve"> ilegitimidade passiva e </w:t>
      </w:r>
      <w:r w:rsidR="007237C8" w:rsidRPr="00A66605">
        <w:t xml:space="preserve">a </w:t>
      </w:r>
      <w:r w:rsidR="00934CFE" w:rsidRPr="00A66605">
        <w:t>ausência de justa causa</w:t>
      </w:r>
      <w:r w:rsidR="00C46182" w:rsidRPr="00A66605">
        <w:t>, sobretudo porque a demandada n</w:t>
      </w:r>
      <w:r w:rsidR="00D822D3" w:rsidRPr="00A66605">
        <w:t xml:space="preserve">unca soube </w:t>
      </w:r>
      <w:r w:rsidR="000170DD" w:rsidRPr="00A66605">
        <w:t>nem participou das supostas tratativas entre Sérgio e Zeferino</w:t>
      </w:r>
      <w:r w:rsidR="007237C8" w:rsidRPr="00A66605">
        <w:t xml:space="preserve"> –</w:t>
      </w:r>
      <w:r w:rsidR="00844DFB" w:rsidRPr="00A66605">
        <w:t xml:space="preserve"> </w:t>
      </w:r>
      <w:r w:rsidR="007237C8" w:rsidRPr="00A66605">
        <w:t>que</w:t>
      </w:r>
      <w:r w:rsidR="009F37E1" w:rsidRPr="00A66605">
        <w:t xml:space="preserve">, ao que tudo indica, nunca ocorreu </w:t>
      </w:r>
      <w:r w:rsidR="009F37E1" w:rsidRPr="00A66605">
        <w:rPr>
          <w:sz w:val="20"/>
          <w:szCs w:val="18"/>
        </w:rPr>
        <w:t xml:space="preserve">(evento 13, </w:t>
      </w:r>
      <w:r w:rsidR="00710D97" w:rsidRPr="00A66605">
        <w:rPr>
          <w:sz w:val="20"/>
          <w:szCs w:val="18"/>
        </w:rPr>
        <w:t xml:space="preserve">RESPOSTA1, </w:t>
      </w:r>
      <w:r w:rsidR="009F37E1" w:rsidRPr="00A66605">
        <w:rPr>
          <w:sz w:val="20"/>
          <w:szCs w:val="18"/>
        </w:rPr>
        <w:t>p. 1/2)</w:t>
      </w:r>
      <w:r w:rsidR="000170DD" w:rsidRPr="00A66605">
        <w:t>.</w:t>
      </w:r>
    </w:p>
    <w:p w14:paraId="5491638F" w14:textId="26189A26" w:rsidR="009F37E1" w:rsidRDefault="009F37E1" w:rsidP="000169F1">
      <w:pPr>
        <w:pStyle w:val="SemEspaamento"/>
      </w:pPr>
      <w:r>
        <w:t xml:space="preserve">Em seguida, a </w:t>
      </w:r>
      <w:r w:rsidR="00BF3C3F">
        <w:t>demandada</w:t>
      </w:r>
      <w:r>
        <w:t xml:space="preserve"> registrou a inadequação da via processual eleita pelo autor,</w:t>
      </w:r>
      <w:r w:rsidR="001A0D49">
        <w:t xml:space="preserve"> pois, em </w:t>
      </w:r>
      <w:r w:rsidR="00B730FD">
        <w:t>resumo</w:t>
      </w:r>
      <w:r w:rsidR="001A0D49">
        <w:t xml:space="preserve">, a produção antecipada de provas </w:t>
      </w:r>
      <w:r w:rsidR="00B730FD">
        <w:t xml:space="preserve">só </w:t>
      </w:r>
      <w:r w:rsidR="001A0D49">
        <w:t>seria cabível se a ré tivesse posse de documento</w:t>
      </w:r>
      <w:r w:rsidR="008146A8">
        <w:t xml:space="preserve"> que comprovaria o</w:t>
      </w:r>
      <w:r w:rsidR="0051669F">
        <w:t xml:space="preserve"> acordo entre Zeferino e Sérgio</w:t>
      </w:r>
      <w:r w:rsidR="008146A8">
        <w:t xml:space="preserve">, o que não é o caso, aliás, conforme </w:t>
      </w:r>
      <w:r w:rsidR="0051669F">
        <w:t xml:space="preserve">confirmado pelo </w:t>
      </w:r>
      <w:r w:rsidR="008146A8">
        <w:t xml:space="preserve">próprio autor, </w:t>
      </w:r>
      <w:r w:rsidR="008146A8">
        <w:lastRenderedPageBreak/>
        <w:t>que</w:t>
      </w:r>
      <w:r w:rsidR="0051669F">
        <w:t xml:space="preserve"> fez questão de ressaltar que não há documento formal sobre o assunto</w:t>
      </w:r>
      <w:r w:rsidR="00710D97">
        <w:t xml:space="preserve"> </w:t>
      </w:r>
      <w:r w:rsidR="00710D97" w:rsidRPr="009F37E1">
        <w:rPr>
          <w:sz w:val="20"/>
          <w:szCs w:val="18"/>
        </w:rPr>
        <w:t xml:space="preserve">(evento </w:t>
      </w:r>
      <w:r w:rsidR="00710D97">
        <w:rPr>
          <w:sz w:val="20"/>
          <w:szCs w:val="18"/>
        </w:rPr>
        <w:t>13, RESPOSTA1, p. 2</w:t>
      </w:r>
      <w:r w:rsidR="009A3234">
        <w:rPr>
          <w:sz w:val="20"/>
          <w:szCs w:val="18"/>
        </w:rPr>
        <w:t>/4</w:t>
      </w:r>
      <w:r w:rsidR="00710D97" w:rsidRPr="009F37E1">
        <w:rPr>
          <w:sz w:val="20"/>
          <w:szCs w:val="18"/>
        </w:rPr>
        <w:t>)</w:t>
      </w:r>
      <w:r w:rsidR="008146A8">
        <w:t xml:space="preserve">. </w:t>
      </w:r>
    </w:p>
    <w:p w14:paraId="4AB03736" w14:textId="0584BFCC" w:rsidR="0051669F" w:rsidRDefault="00502496" w:rsidP="000169F1">
      <w:pPr>
        <w:pStyle w:val="SemEspaamento"/>
      </w:pPr>
      <w:r>
        <w:t xml:space="preserve">Quanto ao mérito, a ré Ivanir asseverou que o autor </w:t>
      </w:r>
      <w:r w:rsidR="00786E38">
        <w:t xml:space="preserve">não apresentou o mínimo de justa causa para justificar a quebra do seu sigilo bancário e fiscal, sobretudo porque </w:t>
      </w:r>
      <w:r w:rsidR="00D9121B">
        <w:t xml:space="preserve">o suposto crédito </w:t>
      </w:r>
      <w:r w:rsidR="00036FD0">
        <w:t xml:space="preserve">do autor </w:t>
      </w:r>
      <w:r w:rsidR="00D9121B">
        <w:t xml:space="preserve">não teria relação com a </w:t>
      </w:r>
      <w:r w:rsidR="00036FD0">
        <w:t xml:space="preserve">própria </w:t>
      </w:r>
      <w:r w:rsidR="00D9121B">
        <w:t xml:space="preserve">ré e porque </w:t>
      </w:r>
      <w:r w:rsidR="00960EEF">
        <w:t xml:space="preserve">Sérgio não </w:t>
      </w:r>
      <w:r w:rsidR="00CE5CC4">
        <w:t xml:space="preserve">comprovou a origem dessa quantia supostamente entregue ao seu irmão falecido. Além disso, </w:t>
      </w:r>
      <w:r w:rsidR="00036FD0">
        <w:t xml:space="preserve">foi exposto que </w:t>
      </w:r>
      <w:r w:rsidR="000A1D34">
        <w:t xml:space="preserve">o próprio demandante não apresentou nenhum documento </w:t>
      </w:r>
      <w:r w:rsidR="000713C4">
        <w:t xml:space="preserve">que comprove ter recebido esses valores, como poderia ter feito em relação ao dinheiro que </w:t>
      </w:r>
      <w:r w:rsidR="005100D5">
        <w:t xml:space="preserve">alega ter </w:t>
      </w:r>
      <w:r w:rsidR="000713C4">
        <w:t xml:space="preserve">recebido </w:t>
      </w:r>
      <w:r w:rsidR="005100D5">
        <w:t>em decorrência das ações revisionais</w:t>
      </w:r>
      <w:r w:rsidR="009A3234">
        <w:t xml:space="preserve"> </w:t>
      </w:r>
      <w:r w:rsidR="009A3234" w:rsidRPr="009F37E1">
        <w:rPr>
          <w:sz w:val="20"/>
          <w:szCs w:val="18"/>
        </w:rPr>
        <w:t xml:space="preserve">(evento </w:t>
      </w:r>
      <w:r w:rsidR="009A3234">
        <w:rPr>
          <w:sz w:val="20"/>
          <w:szCs w:val="18"/>
        </w:rPr>
        <w:t>13, RESPOSTA1, p. 5/6</w:t>
      </w:r>
      <w:r w:rsidR="009A3234" w:rsidRPr="009F37E1">
        <w:rPr>
          <w:sz w:val="20"/>
          <w:szCs w:val="18"/>
        </w:rPr>
        <w:t>)</w:t>
      </w:r>
      <w:r w:rsidR="005100D5">
        <w:t xml:space="preserve">. </w:t>
      </w:r>
    </w:p>
    <w:p w14:paraId="313EB546" w14:textId="02A8C40A" w:rsidR="00C412E9" w:rsidRDefault="005100D5" w:rsidP="000169F1">
      <w:pPr>
        <w:pStyle w:val="SemEspaamento"/>
      </w:pPr>
      <w:r>
        <w:t xml:space="preserve">A </w:t>
      </w:r>
      <w:r w:rsidR="00F31B54">
        <w:t>demandada</w:t>
      </w:r>
      <w:r>
        <w:t xml:space="preserve"> Ivanir trouxe à tona, também, a incongruência entre </w:t>
      </w:r>
      <w:r w:rsidR="003A1844">
        <w:t>os argumentos do autor nesta ação e na</w:t>
      </w:r>
      <w:r>
        <w:t xml:space="preserve"> ação de cobrança</w:t>
      </w:r>
      <w:r w:rsidR="00350426">
        <w:t xml:space="preserve"> n. </w:t>
      </w:r>
      <w:r w:rsidR="00350426" w:rsidRPr="00350426">
        <w:t>5004279</w:t>
      </w:r>
      <w:r w:rsidR="00350426">
        <w:t>-</w:t>
      </w:r>
      <w:r w:rsidR="00350426" w:rsidRPr="00350426">
        <w:t>52</w:t>
      </w:r>
      <w:r w:rsidR="00350426">
        <w:t>.</w:t>
      </w:r>
      <w:r w:rsidR="00350426" w:rsidRPr="00350426">
        <w:t>2021</w:t>
      </w:r>
      <w:r w:rsidR="00350426">
        <w:t>.</w:t>
      </w:r>
      <w:r w:rsidR="00350426" w:rsidRPr="00350426">
        <w:t>8</w:t>
      </w:r>
      <w:r w:rsidR="00350426">
        <w:t>.</w:t>
      </w:r>
      <w:r w:rsidR="00350426" w:rsidRPr="00350426">
        <w:t>24</w:t>
      </w:r>
      <w:r w:rsidR="00350426">
        <w:t>.</w:t>
      </w:r>
      <w:r w:rsidR="00350426" w:rsidRPr="00350426">
        <w:t>0037</w:t>
      </w:r>
      <w:r w:rsidR="00350426">
        <w:t>, proposta anteriormente por Sérgio com base nos mesmos fatos,</w:t>
      </w:r>
      <w:r w:rsidR="000228B8">
        <w:t xml:space="preserve"> quando alegou que, durante anos, “</w:t>
      </w:r>
      <w:r w:rsidR="000228B8" w:rsidRPr="00C412E9">
        <w:rPr>
          <w:i/>
          <w:iCs/>
        </w:rPr>
        <w:t>todo o dinheiro que o requerente [Sérgio] ganhou com o seu trabalho e aposentadoria, ele repassava para o irmão</w:t>
      </w:r>
      <w:r w:rsidR="00C412E9">
        <w:t>”</w:t>
      </w:r>
      <w:r w:rsidR="000C6686">
        <w:t xml:space="preserve"> </w:t>
      </w:r>
      <w:r w:rsidR="000C6686" w:rsidRPr="009F37E1">
        <w:rPr>
          <w:sz w:val="20"/>
          <w:szCs w:val="18"/>
        </w:rPr>
        <w:t xml:space="preserve">(evento </w:t>
      </w:r>
      <w:r w:rsidR="000C6686">
        <w:rPr>
          <w:sz w:val="20"/>
          <w:szCs w:val="18"/>
        </w:rPr>
        <w:t>13, RESPOSTA1, p. 7</w:t>
      </w:r>
      <w:r w:rsidR="000C6686" w:rsidRPr="009F37E1">
        <w:rPr>
          <w:sz w:val="20"/>
          <w:szCs w:val="18"/>
        </w:rPr>
        <w:t>)</w:t>
      </w:r>
      <w:r w:rsidR="00C412E9">
        <w:t>.</w:t>
      </w:r>
      <w:r w:rsidR="000228B8">
        <w:t xml:space="preserve"> </w:t>
      </w:r>
    </w:p>
    <w:p w14:paraId="27A23B07" w14:textId="667FA2C2" w:rsidR="005100D5" w:rsidRDefault="00C412E9" w:rsidP="000169F1">
      <w:pPr>
        <w:pStyle w:val="SemEspaamento"/>
      </w:pPr>
      <w:r>
        <w:t>Essa afirmação</w:t>
      </w:r>
      <w:r w:rsidR="00710D97">
        <w:t>, feita na ação de cobrança,</w:t>
      </w:r>
      <w:r>
        <w:t xml:space="preserve"> contrasta com o argumento desta ação de que o autor teria repassado “</w:t>
      </w:r>
      <w:r w:rsidRPr="00C412E9">
        <w:rPr>
          <w:i/>
          <w:iCs/>
        </w:rPr>
        <w:t>vultosa soma em dinheiro ao seu irmão Zeferino, comerciante em Videira/SC, tendo em vista que passou por restrições bancárias e financeiras</w:t>
      </w:r>
      <w:r>
        <w:t>”</w:t>
      </w:r>
      <w:r w:rsidR="00D03B02">
        <w:t>, o que já demonstra a insubsistência da</w:t>
      </w:r>
      <w:r w:rsidR="005954E6">
        <w:t xml:space="preserve"> versão </w:t>
      </w:r>
      <w:r w:rsidR="000D1B34">
        <w:t xml:space="preserve">aqui </w:t>
      </w:r>
      <w:r w:rsidR="005954E6">
        <w:t>apresentada</w:t>
      </w:r>
      <w:r w:rsidR="009A3234">
        <w:t xml:space="preserve"> </w:t>
      </w:r>
      <w:r w:rsidR="009A3234" w:rsidRPr="009F37E1">
        <w:rPr>
          <w:sz w:val="20"/>
          <w:szCs w:val="18"/>
        </w:rPr>
        <w:t xml:space="preserve">(evento </w:t>
      </w:r>
      <w:r w:rsidR="009A3234">
        <w:rPr>
          <w:sz w:val="20"/>
          <w:szCs w:val="18"/>
        </w:rPr>
        <w:t xml:space="preserve">13, RESPOSTA1, p. </w:t>
      </w:r>
      <w:r w:rsidR="000C6686">
        <w:rPr>
          <w:sz w:val="20"/>
          <w:szCs w:val="18"/>
        </w:rPr>
        <w:t>7</w:t>
      </w:r>
      <w:r w:rsidR="009A3234" w:rsidRPr="009F37E1">
        <w:rPr>
          <w:sz w:val="20"/>
          <w:szCs w:val="18"/>
        </w:rPr>
        <w:t>)</w:t>
      </w:r>
      <w:r>
        <w:t>.</w:t>
      </w:r>
    </w:p>
    <w:p w14:paraId="29E96B89" w14:textId="0A1EE8FF" w:rsidR="006851A0" w:rsidRDefault="00BB7A7B" w:rsidP="000169F1">
      <w:pPr>
        <w:pStyle w:val="SemEspaamento"/>
      </w:pPr>
      <w:r>
        <w:t xml:space="preserve">A </w:t>
      </w:r>
      <w:r w:rsidR="006851A0">
        <w:t xml:space="preserve">ré </w:t>
      </w:r>
      <w:r w:rsidR="00605F0B">
        <w:t>expôs</w:t>
      </w:r>
      <w:r>
        <w:t xml:space="preserve">, ainda, </w:t>
      </w:r>
      <w:r w:rsidR="006851A0">
        <w:t>que</w:t>
      </w:r>
      <w:r w:rsidR="004948C7">
        <w:t>,</w:t>
      </w:r>
      <w:r w:rsidR="004948C7" w:rsidRPr="004948C7">
        <w:t xml:space="preserve"> </w:t>
      </w:r>
      <w:r w:rsidR="004948C7">
        <w:t>consoante entendimento firmado pela Colenda Corte Superior</w:t>
      </w:r>
      <w:r w:rsidR="004F5E2D">
        <w:t xml:space="preserve"> </w:t>
      </w:r>
      <w:r w:rsidR="004F5E2D" w:rsidRPr="00D33C70">
        <w:rPr>
          <w:sz w:val="20"/>
          <w:szCs w:val="18"/>
        </w:rPr>
        <w:t>(</w:t>
      </w:r>
      <w:r w:rsidR="00FC38EA" w:rsidRPr="00D33C70">
        <w:rPr>
          <w:sz w:val="20"/>
          <w:szCs w:val="18"/>
        </w:rPr>
        <w:t xml:space="preserve">REsp </w:t>
      </w:r>
      <w:r w:rsidR="00D33C70" w:rsidRPr="00D33C70">
        <w:rPr>
          <w:sz w:val="20"/>
          <w:szCs w:val="18"/>
        </w:rPr>
        <w:t xml:space="preserve">n. </w:t>
      </w:r>
      <w:r w:rsidR="00FC38EA" w:rsidRPr="00D33C70">
        <w:rPr>
          <w:sz w:val="20"/>
          <w:szCs w:val="18"/>
        </w:rPr>
        <w:t>1.951.156</w:t>
      </w:r>
      <w:r w:rsidR="00D33C70" w:rsidRPr="00D33C70">
        <w:rPr>
          <w:sz w:val="20"/>
          <w:szCs w:val="18"/>
        </w:rPr>
        <w:t>/SP)</w:t>
      </w:r>
      <w:r w:rsidR="004948C7">
        <w:t>,</w:t>
      </w:r>
      <w:r w:rsidR="006851A0">
        <w:t xml:space="preserve"> a quebra de sigilo bancário </w:t>
      </w:r>
      <w:r w:rsidR="004F5E2D">
        <w:t>não é cabível quando se está diante</w:t>
      </w:r>
      <w:r w:rsidR="006851A0">
        <w:t xml:space="preserve"> </w:t>
      </w:r>
      <w:r w:rsidR="004F5E2D">
        <w:t xml:space="preserve">de </w:t>
      </w:r>
      <w:r w:rsidR="00D33C70">
        <w:t>“</w:t>
      </w:r>
      <w:r w:rsidR="004F5E2D" w:rsidRPr="00BB7A7B">
        <w:rPr>
          <w:i/>
          <w:iCs/>
        </w:rPr>
        <w:t>satisfação de interesse nitidamente particular</w:t>
      </w:r>
      <w:r>
        <w:t>”</w:t>
      </w:r>
      <w:r w:rsidR="004F5E2D">
        <w:t xml:space="preserve"> </w:t>
      </w:r>
      <w:r w:rsidR="005F3FFE" w:rsidRPr="009F37E1">
        <w:rPr>
          <w:sz w:val="20"/>
          <w:szCs w:val="18"/>
        </w:rPr>
        <w:t xml:space="preserve">(evento </w:t>
      </w:r>
      <w:r w:rsidR="005F3FFE">
        <w:rPr>
          <w:sz w:val="20"/>
          <w:szCs w:val="18"/>
        </w:rPr>
        <w:t>13, RESPOSTA1, p. 8</w:t>
      </w:r>
      <w:r w:rsidR="005F3FFE" w:rsidRPr="009F37E1">
        <w:rPr>
          <w:sz w:val="20"/>
          <w:szCs w:val="18"/>
        </w:rPr>
        <w:t>)</w:t>
      </w:r>
      <w:r w:rsidR="004948C7">
        <w:t>.</w:t>
      </w:r>
    </w:p>
    <w:p w14:paraId="301D1EE4" w14:textId="77777777" w:rsidR="002B3FD2" w:rsidRDefault="00BB7A7B" w:rsidP="000169F1">
      <w:pPr>
        <w:pStyle w:val="SemEspaamento"/>
      </w:pPr>
      <w:r>
        <w:t xml:space="preserve">No mais, a demandada Ivanir explicou que a LC n. 105/2001 deve </w:t>
      </w:r>
      <w:r w:rsidR="00971294">
        <w:t xml:space="preserve">não prevê a hipótese de quebra de sigilo ora pleiteada pelo autor e, por fim, </w:t>
      </w:r>
      <w:r w:rsidR="007A79B3">
        <w:t>anexou a escritura pública da senhora Edi Graff e registrou que</w:t>
      </w:r>
      <w:r w:rsidR="00710150">
        <w:t xml:space="preserve"> a sua declaração contrapõe as afirmações e documentos da exordial, </w:t>
      </w:r>
      <w:r w:rsidR="00C063C3">
        <w:t xml:space="preserve">além de pleitear pela condenação do demandante por litigância de má-fé </w:t>
      </w:r>
      <w:r w:rsidR="00C063C3" w:rsidRPr="009F37E1">
        <w:rPr>
          <w:sz w:val="20"/>
          <w:szCs w:val="18"/>
        </w:rPr>
        <w:t xml:space="preserve">(evento </w:t>
      </w:r>
      <w:r w:rsidR="00C063C3">
        <w:rPr>
          <w:sz w:val="20"/>
          <w:szCs w:val="18"/>
        </w:rPr>
        <w:t xml:space="preserve">13, RESPOSTA1, p. </w:t>
      </w:r>
      <w:r w:rsidR="002B3FD2">
        <w:rPr>
          <w:sz w:val="20"/>
          <w:szCs w:val="18"/>
        </w:rPr>
        <w:t>9/11</w:t>
      </w:r>
      <w:r w:rsidR="00C063C3" w:rsidRPr="009F37E1">
        <w:rPr>
          <w:sz w:val="20"/>
          <w:szCs w:val="18"/>
        </w:rPr>
        <w:t>)</w:t>
      </w:r>
      <w:r w:rsidR="00C063C3">
        <w:t>.</w:t>
      </w:r>
    </w:p>
    <w:p w14:paraId="5E2D1CF5" w14:textId="0836E495" w:rsidR="000169F1" w:rsidRDefault="00D62E71" w:rsidP="000169F1">
      <w:pPr>
        <w:pStyle w:val="SemEspaamento"/>
      </w:pPr>
      <w:r>
        <w:t xml:space="preserve">O autor, por sua vez, impugnou a resposta apresentada peça ré Ivanir </w:t>
      </w:r>
      <w:r w:rsidRPr="0079530E">
        <w:rPr>
          <w:sz w:val="20"/>
          <w:szCs w:val="18"/>
        </w:rPr>
        <w:t>(</w:t>
      </w:r>
      <w:r w:rsidR="00072E0D" w:rsidRPr="0079530E">
        <w:rPr>
          <w:sz w:val="20"/>
          <w:szCs w:val="18"/>
        </w:rPr>
        <w:t>evento 17)</w:t>
      </w:r>
      <w:r w:rsidR="00072E0D">
        <w:t>, reafirmando ser “</w:t>
      </w:r>
      <w:r w:rsidR="00072E0D" w:rsidRPr="0079530E">
        <w:rPr>
          <w:b/>
          <w:bCs/>
          <w:i/>
          <w:iCs/>
          <w:u w:val="single"/>
        </w:rPr>
        <w:t>absolutamente necessária a quebra do</w:t>
      </w:r>
      <w:r w:rsidR="0079530E" w:rsidRPr="0079530E">
        <w:rPr>
          <w:b/>
          <w:bCs/>
          <w:i/>
          <w:iCs/>
          <w:u w:val="single"/>
        </w:rPr>
        <w:t xml:space="preserve"> bancário e fiscal da Ré</w:t>
      </w:r>
      <w:r w:rsidR="0079530E" w:rsidRPr="0079530E">
        <w:rPr>
          <w:i/>
          <w:iCs/>
        </w:rPr>
        <w:t>, para os devidos fins já insertos no pedido inaugural</w:t>
      </w:r>
      <w:r w:rsidR="0079530E">
        <w:t xml:space="preserve">” </w:t>
      </w:r>
      <w:r w:rsidR="0079530E" w:rsidRPr="0079530E">
        <w:rPr>
          <w:sz w:val="20"/>
          <w:szCs w:val="18"/>
        </w:rPr>
        <w:t>(evento 17</w:t>
      </w:r>
      <w:r w:rsidR="0079530E">
        <w:rPr>
          <w:sz w:val="20"/>
          <w:szCs w:val="18"/>
        </w:rPr>
        <w:t>, p.</w:t>
      </w:r>
      <w:r w:rsidR="008D054A">
        <w:rPr>
          <w:sz w:val="20"/>
          <w:szCs w:val="18"/>
        </w:rPr>
        <w:t xml:space="preserve"> </w:t>
      </w:r>
      <w:r w:rsidR="0079530E">
        <w:rPr>
          <w:sz w:val="20"/>
          <w:szCs w:val="18"/>
        </w:rPr>
        <w:t>4</w:t>
      </w:r>
      <w:r w:rsidR="0079530E" w:rsidRPr="0079530E">
        <w:rPr>
          <w:sz w:val="20"/>
          <w:szCs w:val="18"/>
        </w:rPr>
        <w:t>)</w:t>
      </w:r>
      <w:r w:rsidR="0079530E">
        <w:t>.</w:t>
      </w:r>
    </w:p>
    <w:p w14:paraId="40125272" w14:textId="703B7A56" w:rsidR="008D054A" w:rsidRDefault="008D054A" w:rsidP="000169F1">
      <w:pPr>
        <w:pStyle w:val="SemEspaamento"/>
      </w:pPr>
      <w:r>
        <w:lastRenderedPageBreak/>
        <w:t xml:space="preserve">Na sequência, sobreveio decisão </w:t>
      </w:r>
      <w:r w:rsidRPr="00EE5C2A">
        <w:rPr>
          <w:sz w:val="20"/>
          <w:szCs w:val="18"/>
        </w:rPr>
        <w:t>(evento 20)</w:t>
      </w:r>
      <w:r>
        <w:t xml:space="preserve"> que rejeitou a preliminar de ilegitimidade passiva, ao argumento de que</w:t>
      </w:r>
      <w:r w:rsidR="0048526F">
        <w:t xml:space="preserve"> a ré Ivanir </w:t>
      </w:r>
      <w:r w:rsidR="00EE5C2A">
        <w:t>“</w:t>
      </w:r>
      <w:r w:rsidR="0048526F" w:rsidRPr="00EE5C2A">
        <w:rPr>
          <w:i/>
          <w:iCs/>
        </w:rPr>
        <w:t xml:space="preserve">seria </w:t>
      </w:r>
      <w:r w:rsidR="00EE5C2A" w:rsidRPr="00EE5C2A">
        <w:rPr>
          <w:i/>
          <w:iCs/>
        </w:rPr>
        <w:t>a inventariante do espólio de Zeferino Parizotto</w:t>
      </w:r>
      <w:r w:rsidR="00EE5C2A">
        <w:t>”, o que a legitimaria para figurar no polo passivo da demanda</w:t>
      </w:r>
      <w:r w:rsidR="003E4DFD">
        <w:t>, e determinou o prosseguimento do feito</w:t>
      </w:r>
      <w:r w:rsidR="00EE5C2A">
        <w:t>.</w:t>
      </w:r>
    </w:p>
    <w:p w14:paraId="7CA4B20E" w14:textId="43B3BFF0" w:rsidR="003E4DFD" w:rsidRDefault="003E4DFD" w:rsidP="000169F1">
      <w:pPr>
        <w:pStyle w:val="SemEspaamento"/>
      </w:pPr>
      <w:r>
        <w:t>Intimada</w:t>
      </w:r>
      <w:r w:rsidR="00580E6A">
        <w:t xml:space="preserve">s </w:t>
      </w:r>
      <w:r w:rsidR="00580E6A" w:rsidRPr="00640BAB">
        <w:rPr>
          <w:sz w:val="20"/>
          <w:szCs w:val="18"/>
        </w:rPr>
        <w:t xml:space="preserve">(eventos </w:t>
      </w:r>
      <w:r w:rsidR="00640BAB" w:rsidRPr="00640BAB">
        <w:rPr>
          <w:sz w:val="20"/>
          <w:szCs w:val="18"/>
        </w:rPr>
        <w:t>20 e 28)</w:t>
      </w:r>
      <w:r>
        <w:t>, a</w:t>
      </w:r>
      <w:r w:rsidR="00580E6A">
        <w:t>s</w:t>
      </w:r>
      <w:r>
        <w:t xml:space="preserve"> </w:t>
      </w:r>
      <w:r w:rsidR="00580E6A">
        <w:t xml:space="preserve">partes se manifestaram sobre </w:t>
      </w:r>
      <w:r>
        <w:t xml:space="preserve">os documentos juntados </w:t>
      </w:r>
      <w:r w:rsidRPr="00861710">
        <w:rPr>
          <w:sz w:val="20"/>
          <w:szCs w:val="18"/>
        </w:rPr>
        <w:t>(evento</w:t>
      </w:r>
      <w:r w:rsidR="00861710" w:rsidRPr="00861710">
        <w:rPr>
          <w:sz w:val="20"/>
          <w:szCs w:val="18"/>
        </w:rPr>
        <w:t>s</w:t>
      </w:r>
      <w:r w:rsidRPr="00861710">
        <w:rPr>
          <w:sz w:val="20"/>
          <w:szCs w:val="18"/>
        </w:rPr>
        <w:t xml:space="preserve"> 24</w:t>
      </w:r>
      <w:r w:rsidR="00861710" w:rsidRPr="00861710">
        <w:rPr>
          <w:sz w:val="20"/>
          <w:szCs w:val="18"/>
        </w:rPr>
        <w:t xml:space="preserve"> e 31</w:t>
      </w:r>
      <w:r w:rsidRPr="00861710">
        <w:rPr>
          <w:sz w:val="20"/>
          <w:szCs w:val="18"/>
        </w:rPr>
        <w:t>)</w:t>
      </w:r>
      <w:r>
        <w:t>,</w:t>
      </w:r>
      <w:r w:rsidR="00E968B5">
        <w:t xml:space="preserve"> sendo que o autor requereu a </w:t>
      </w:r>
      <w:r w:rsidR="00FB5CA5">
        <w:t xml:space="preserve">emenda da inicial para a </w:t>
      </w:r>
      <w:r w:rsidR="00E968B5">
        <w:t>inclusão dos filhos da ré na demanda</w:t>
      </w:r>
      <w:r w:rsidR="00C24395">
        <w:t>, ao argumento de que o inventário extrajudicial de Zeferino Parizotto teria se encerrado.</w:t>
      </w:r>
    </w:p>
    <w:p w14:paraId="153F0163" w14:textId="222D10A9" w:rsidR="00C24395" w:rsidRDefault="00C24395" w:rsidP="000169F1">
      <w:pPr>
        <w:pStyle w:val="SemEspaamento"/>
      </w:pPr>
      <w:r>
        <w:t xml:space="preserve">A ré Ivanir, por sua vez, impugnou esse </w:t>
      </w:r>
      <w:r w:rsidR="006219E6">
        <w:t>requerimento</w:t>
      </w:r>
      <w:r w:rsidR="00C24244">
        <w:t xml:space="preserve"> </w:t>
      </w:r>
      <w:r w:rsidR="00C24244" w:rsidRPr="006219E6">
        <w:rPr>
          <w:sz w:val="20"/>
          <w:szCs w:val="18"/>
        </w:rPr>
        <w:t>(evento 36)</w:t>
      </w:r>
      <w:r w:rsidR="00C24244">
        <w:t xml:space="preserve">. No entanto, mesmo diante </w:t>
      </w:r>
      <w:r w:rsidR="00BC3B7D">
        <w:t xml:space="preserve">disso, sobreveio decisão determinando a </w:t>
      </w:r>
      <w:r w:rsidR="00BC3B7D" w:rsidRPr="005C4583">
        <w:rPr>
          <w:u w:val="single"/>
        </w:rPr>
        <w:t>inclusão</w:t>
      </w:r>
      <w:r w:rsidR="00BC3B7D">
        <w:t xml:space="preserve"> e </w:t>
      </w:r>
      <w:r w:rsidR="00BC3B7D" w:rsidRPr="005C4583">
        <w:rPr>
          <w:u w:val="single"/>
        </w:rPr>
        <w:t>citação</w:t>
      </w:r>
      <w:r w:rsidR="00BC3B7D">
        <w:t xml:space="preserve"> dos </w:t>
      </w:r>
      <w:r w:rsidR="00BC3B7D" w:rsidRPr="005C4583">
        <w:rPr>
          <w:u w:val="single"/>
        </w:rPr>
        <w:t>herdeiros</w:t>
      </w:r>
      <w:r w:rsidR="00BC3B7D">
        <w:t xml:space="preserve"> de </w:t>
      </w:r>
      <w:r w:rsidR="00BC3B7D" w:rsidRPr="005C4583">
        <w:rPr>
          <w:u w:val="single"/>
        </w:rPr>
        <w:t>Zeferino</w:t>
      </w:r>
      <w:r w:rsidR="00BC3B7D">
        <w:t xml:space="preserve"> no polo passivo da demanda, ao argumento de que eles </w:t>
      </w:r>
      <w:r w:rsidR="00BC3B7D" w:rsidRPr="005C4583">
        <w:rPr>
          <w:u w:val="single"/>
        </w:rPr>
        <w:t>sucederiam</w:t>
      </w:r>
      <w:r w:rsidR="00BC3B7D">
        <w:t xml:space="preserve"> o </w:t>
      </w:r>
      <w:r w:rsidR="00EE1935">
        <w:t xml:space="preserve">espólio do </w:t>
      </w:r>
      <w:r w:rsidR="00BC3B7D">
        <w:t xml:space="preserve">falecido </w:t>
      </w:r>
      <w:r w:rsidR="00BC3B7D" w:rsidRPr="00BC3B7D">
        <w:rPr>
          <w:sz w:val="20"/>
          <w:szCs w:val="18"/>
        </w:rPr>
        <w:t>(evento 38)</w:t>
      </w:r>
      <w:r w:rsidR="00BC3B7D">
        <w:t>.</w:t>
      </w:r>
      <w:r w:rsidR="007372D8">
        <w:t xml:space="preserve"> Opostos embargos de declaração desse </w:t>
      </w:r>
      <w:r w:rsidR="007372D8">
        <w:rPr>
          <w:i/>
          <w:iCs/>
        </w:rPr>
        <w:t>decisum</w:t>
      </w:r>
      <w:r w:rsidR="007372D8">
        <w:t xml:space="preserve"> </w:t>
      </w:r>
      <w:r w:rsidR="007372D8" w:rsidRPr="009F4671">
        <w:rPr>
          <w:sz w:val="20"/>
          <w:szCs w:val="18"/>
        </w:rPr>
        <w:t>(evento</w:t>
      </w:r>
      <w:r w:rsidR="006219E6" w:rsidRPr="009F4671">
        <w:rPr>
          <w:sz w:val="20"/>
          <w:szCs w:val="18"/>
        </w:rPr>
        <w:t xml:space="preserve"> 54)</w:t>
      </w:r>
      <w:r w:rsidR="006219E6">
        <w:t>, o recurso integrativo foi rejeitado</w:t>
      </w:r>
      <w:r w:rsidR="009F4671">
        <w:t xml:space="preserve"> </w:t>
      </w:r>
      <w:r w:rsidR="009F4671" w:rsidRPr="009F4671">
        <w:rPr>
          <w:sz w:val="20"/>
          <w:szCs w:val="18"/>
        </w:rPr>
        <w:t>(evento 65)</w:t>
      </w:r>
      <w:r w:rsidR="009F4671">
        <w:t>.</w:t>
      </w:r>
    </w:p>
    <w:p w14:paraId="771A48B3" w14:textId="3350E449" w:rsidR="00BC3B7D" w:rsidRPr="004A3F4E" w:rsidRDefault="006219E6" w:rsidP="000169F1">
      <w:pPr>
        <w:pStyle w:val="SemEspaamento"/>
      </w:pPr>
      <w:r>
        <w:t>Diante desse contexto</w:t>
      </w:r>
      <w:r w:rsidR="00BC3B7D">
        <w:t>,</w:t>
      </w:r>
      <w:r>
        <w:t xml:space="preserve"> </w:t>
      </w:r>
      <w:r w:rsidR="00BC3B7D">
        <w:t>as rés Maria</w:t>
      </w:r>
      <w:r w:rsidR="00154A98">
        <w:t xml:space="preserve"> Karolina Parizotto e Tailiny Monara Parizotto </w:t>
      </w:r>
      <w:r>
        <w:t xml:space="preserve">comparecem, espontaneamente, aos autos, para </w:t>
      </w:r>
      <w:r w:rsidR="00154A98">
        <w:t xml:space="preserve">apresentar resposta </w:t>
      </w:r>
      <w:r>
        <w:t>à</w:t>
      </w:r>
      <w:r w:rsidR="00773290">
        <w:t xml:space="preserve"> exordial </w:t>
      </w:r>
      <w:r w:rsidR="00154A98">
        <w:t xml:space="preserve">e expor os motivos pelos quais </w:t>
      </w:r>
      <w:r w:rsidR="009D63E1">
        <w:t xml:space="preserve">entendem que </w:t>
      </w:r>
      <w:r w:rsidR="00154A98">
        <w:t xml:space="preserve">a presente ação não </w:t>
      </w:r>
      <w:r w:rsidR="00773290">
        <w:t xml:space="preserve">tem como </w:t>
      </w:r>
      <w:r w:rsidR="00154A98">
        <w:t>subsistir.</w:t>
      </w:r>
    </w:p>
    <w:p w14:paraId="03BCD0C7" w14:textId="0A783151" w:rsidR="000169F1" w:rsidRPr="0012054D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F066B6C" w14:textId="1EFA2663" w:rsidR="001F6F1D" w:rsidRDefault="000169F1" w:rsidP="00060DD4">
      <w:pPr>
        <w:pStyle w:val="Ttulo"/>
      </w:pPr>
      <w:r w:rsidRPr="00136102">
        <w:t xml:space="preserve">II – </w:t>
      </w:r>
      <w:r w:rsidR="004C230F">
        <w:t>PRELIMINARMENTE:</w:t>
      </w:r>
      <w:r w:rsidR="00155AAA">
        <w:t xml:space="preserve"> </w:t>
      </w:r>
      <w:r w:rsidR="004C230F">
        <w:t xml:space="preserve">ILEGITIMIDADE PASSIVA </w:t>
      </w:r>
      <w:r w:rsidR="001F6F1D">
        <w:t xml:space="preserve">DO ESPÓLIO DE ZEFERINO PARIZOTTO E A </w:t>
      </w:r>
      <w:r w:rsidR="00303697">
        <w:t xml:space="preserve">NECESSIDADE DE </w:t>
      </w:r>
      <w:r w:rsidR="001F6F1D">
        <w:t xml:space="preserve">EXTINÇÃO </w:t>
      </w:r>
      <w:r w:rsidR="00303697">
        <w:t xml:space="preserve">IMEDIATA </w:t>
      </w:r>
      <w:r w:rsidR="001F6F1D">
        <w:t>DESTA AÇÃO.</w:t>
      </w:r>
    </w:p>
    <w:p w14:paraId="4EC25162" w14:textId="77777777" w:rsidR="000169F1" w:rsidRPr="0012054D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10F31F94" w14:textId="61A662BC" w:rsidR="00095EA8" w:rsidRPr="005B6EFF" w:rsidRDefault="006A78B7" w:rsidP="00800828">
      <w:pPr>
        <w:pStyle w:val="SemEspaamento"/>
      </w:pPr>
      <w:r w:rsidRPr="005B6EFF">
        <w:t>De início</w:t>
      </w:r>
      <w:r w:rsidR="004C230F" w:rsidRPr="005B6EFF">
        <w:t>,</w:t>
      </w:r>
      <w:r w:rsidRPr="005B6EFF">
        <w:t xml:space="preserve"> cabe ponderar que,</w:t>
      </w:r>
      <w:r w:rsidR="004C230F" w:rsidRPr="005B6EFF">
        <w:t xml:space="preserve"> </w:t>
      </w:r>
      <w:r w:rsidR="005D2E09" w:rsidRPr="005B6EFF">
        <w:t>conforme</w:t>
      </w:r>
      <w:r w:rsidR="00B97286" w:rsidRPr="005B6EFF">
        <w:t xml:space="preserve"> reconhecido </w:t>
      </w:r>
      <w:r w:rsidR="00971B3F" w:rsidRPr="005B6EFF">
        <w:t xml:space="preserve">por Vossa Excelência na </w:t>
      </w:r>
      <w:r w:rsidR="00095EA8" w:rsidRPr="005B6EFF">
        <w:t>decisão do evento 20</w:t>
      </w:r>
      <w:r w:rsidR="00B97286" w:rsidRPr="005B6EFF">
        <w:t>,</w:t>
      </w:r>
      <w:r w:rsidR="00095EA8" w:rsidRPr="005B6EFF">
        <w:t xml:space="preserve"> </w:t>
      </w:r>
      <w:r w:rsidR="00303697" w:rsidRPr="005B6EFF">
        <w:t>o autor ajuizou</w:t>
      </w:r>
      <w:r w:rsidR="00800828" w:rsidRPr="005B6EFF">
        <w:t xml:space="preserve"> </w:t>
      </w:r>
      <w:r w:rsidR="00303697" w:rsidRPr="005B6EFF">
        <w:t xml:space="preserve">a presente ação </w:t>
      </w:r>
      <w:r w:rsidR="00800828" w:rsidRPr="005B6EFF">
        <w:t xml:space="preserve">contra a ré </w:t>
      </w:r>
      <w:r w:rsidR="00800828" w:rsidRPr="005B6EFF">
        <w:rPr>
          <w:u w:val="single"/>
        </w:rPr>
        <w:t>IVANIR</w:t>
      </w:r>
      <w:r w:rsidR="00800828" w:rsidRPr="005B6EFF">
        <w:t xml:space="preserve"> </w:t>
      </w:r>
      <w:r w:rsidR="00800828" w:rsidRPr="005B6EFF">
        <w:rPr>
          <w:b/>
          <w:bCs/>
          <w:u w:val="single"/>
        </w:rPr>
        <w:t>na</w:t>
      </w:r>
      <w:r w:rsidR="00800828" w:rsidRPr="005B6EFF">
        <w:t xml:space="preserve"> </w:t>
      </w:r>
      <w:r w:rsidR="00800828" w:rsidRPr="005B6EFF">
        <w:rPr>
          <w:b/>
          <w:bCs/>
          <w:u w:val="single"/>
        </w:rPr>
        <w:t>condição</w:t>
      </w:r>
      <w:r w:rsidR="00800828" w:rsidRPr="005B6EFF">
        <w:t xml:space="preserve"> de </w:t>
      </w:r>
      <w:r w:rsidR="00800828" w:rsidRPr="005B6EFF">
        <w:rPr>
          <w:b/>
          <w:bCs/>
          <w:u w:val="single"/>
        </w:rPr>
        <w:t>inventariante</w:t>
      </w:r>
      <w:r w:rsidR="00800828" w:rsidRPr="005B6EFF">
        <w:t xml:space="preserve"> do </w:t>
      </w:r>
      <w:r w:rsidR="00800828" w:rsidRPr="005B6EFF">
        <w:rPr>
          <w:u w:val="single"/>
        </w:rPr>
        <w:t>espólio</w:t>
      </w:r>
      <w:r w:rsidR="00800828" w:rsidRPr="005B6EFF">
        <w:t xml:space="preserve"> do </w:t>
      </w:r>
      <w:r w:rsidR="008F2872" w:rsidRPr="005B6EFF">
        <w:t>senhor Zeferino Parizotto</w:t>
      </w:r>
      <w:r w:rsidR="00E46C01" w:rsidRPr="005B6EFF">
        <w:t xml:space="preserve">, o que, em tese, </w:t>
      </w:r>
      <w:r w:rsidR="005A52F7" w:rsidRPr="005B6EFF">
        <w:t>justifica</w:t>
      </w:r>
      <w:r w:rsidR="00E46C01" w:rsidRPr="005B6EFF">
        <w:t>ria</w:t>
      </w:r>
      <w:r w:rsidR="005A52F7" w:rsidRPr="005B6EFF">
        <w:t xml:space="preserve"> a legitimidade</w:t>
      </w:r>
      <w:r w:rsidR="00971B3F" w:rsidRPr="005B6EFF">
        <w:t xml:space="preserve"> da ré no polo passivo da demanda</w:t>
      </w:r>
      <w:r w:rsidR="00095EA8" w:rsidRPr="005B6EFF">
        <w:t>.</w:t>
      </w:r>
    </w:p>
    <w:p w14:paraId="30A656E9" w14:textId="6F9722C1" w:rsidR="00303697" w:rsidRPr="005B6EFF" w:rsidRDefault="005A52F7" w:rsidP="005A52F7">
      <w:pPr>
        <w:pStyle w:val="SemEspaamento"/>
      </w:pPr>
      <w:r w:rsidRPr="005B6EFF">
        <w:t>Ocorre que, c</w:t>
      </w:r>
      <w:r w:rsidR="00095EA8" w:rsidRPr="005B6EFF">
        <w:t xml:space="preserve">onforme se extrai da certidão do cartório juntada no evento 36 </w:t>
      </w:r>
      <w:r w:rsidR="00095EA8" w:rsidRPr="005B6EFF">
        <w:rPr>
          <w:sz w:val="20"/>
          <w:szCs w:val="18"/>
        </w:rPr>
        <w:t>(ANEXO2, p. 1)</w:t>
      </w:r>
      <w:r w:rsidR="00095EA8" w:rsidRPr="005B6EFF">
        <w:t xml:space="preserve">, </w:t>
      </w:r>
      <w:r w:rsidR="00095EA8" w:rsidRPr="005B6EFF">
        <w:rPr>
          <w:u w:val="single"/>
        </w:rPr>
        <w:t>o</w:t>
      </w:r>
      <w:r w:rsidR="00095EA8" w:rsidRPr="005B6EFF">
        <w:t xml:space="preserve"> </w:t>
      </w:r>
      <w:r w:rsidR="00095EA8" w:rsidRPr="005B6EFF">
        <w:rPr>
          <w:u w:val="single"/>
        </w:rPr>
        <w:t>espólio</w:t>
      </w:r>
      <w:r w:rsidR="00095EA8" w:rsidRPr="005B6EFF">
        <w:t xml:space="preserve"> de </w:t>
      </w:r>
      <w:r w:rsidR="00095EA8" w:rsidRPr="005B6EFF">
        <w:rPr>
          <w:u w:val="single"/>
        </w:rPr>
        <w:t>Zeferino</w:t>
      </w:r>
      <w:r w:rsidR="00095EA8" w:rsidRPr="005B6EFF">
        <w:t xml:space="preserve"> </w:t>
      </w:r>
      <w:r w:rsidR="00095EA8" w:rsidRPr="005B6EFF">
        <w:rPr>
          <w:u w:val="single"/>
        </w:rPr>
        <w:t>Parizotto</w:t>
      </w:r>
      <w:r w:rsidR="00095EA8" w:rsidRPr="005B6EFF">
        <w:t xml:space="preserve"> </w:t>
      </w:r>
      <w:r w:rsidRPr="005B6EFF">
        <w:rPr>
          <w:u w:val="single"/>
        </w:rPr>
        <w:t>já tinha</w:t>
      </w:r>
      <w:r w:rsidRPr="005B6EFF">
        <w:t xml:space="preserve"> </w:t>
      </w:r>
      <w:r w:rsidRPr="005B6EFF">
        <w:rPr>
          <w:b/>
          <w:bCs/>
          <w:u w:val="single"/>
        </w:rPr>
        <w:t>sido</w:t>
      </w:r>
      <w:r w:rsidRPr="005B6EFF">
        <w:rPr>
          <w:b/>
          <w:bCs/>
        </w:rPr>
        <w:t xml:space="preserve"> </w:t>
      </w:r>
      <w:r w:rsidRPr="005B6EFF">
        <w:rPr>
          <w:b/>
          <w:bCs/>
          <w:u w:val="single"/>
        </w:rPr>
        <w:t>encerrado</w:t>
      </w:r>
      <w:r w:rsidRPr="005B6EFF">
        <w:rPr>
          <w:b/>
          <w:bCs/>
        </w:rPr>
        <w:t xml:space="preserve"> </w:t>
      </w:r>
      <w:r w:rsidR="00095EA8" w:rsidRPr="005B6EFF">
        <w:rPr>
          <w:u w:val="single"/>
        </w:rPr>
        <w:t>em</w:t>
      </w:r>
      <w:r w:rsidR="00095EA8" w:rsidRPr="005B6EFF">
        <w:t xml:space="preserve"> </w:t>
      </w:r>
      <w:r w:rsidR="00095EA8" w:rsidRPr="005B6EFF">
        <w:rPr>
          <w:b/>
          <w:bCs/>
          <w:u w:val="single"/>
        </w:rPr>
        <w:t>12.8.2021</w:t>
      </w:r>
      <w:r w:rsidR="00095EA8" w:rsidRPr="005B6EFF">
        <w:t xml:space="preserve">, ao passo que </w:t>
      </w:r>
      <w:r w:rsidR="00095EA8" w:rsidRPr="005B6EFF">
        <w:rPr>
          <w:u w:val="single"/>
        </w:rPr>
        <w:t>a</w:t>
      </w:r>
      <w:r w:rsidR="00095EA8" w:rsidRPr="005B6EFF">
        <w:t xml:space="preserve"> </w:t>
      </w:r>
      <w:r w:rsidR="00095EA8" w:rsidRPr="005B6EFF">
        <w:rPr>
          <w:u w:val="single"/>
        </w:rPr>
        <w:t>presente</w:t>
      </w:r>
      <w:r w:rsidR="00095EA8" w:rsidRPr="005B6EFF">
        <w:t xml:space="preserve"> </w:t>
      </w:r>
      <w:r w:rsidR="00095EA8" w:rsidRPr="005B6EFF">
        <w:rPr>
          <w:u w:val="single"/>
        </w:rPr>
        <w:t>demanda</w:t>
      </w:r>
      <w:r w:rsidR="00095EA8" w:rsidRPr="005B6EFF">
        <w:t xml:space="preserve"> </w:t>
      </w:r>
      <w:r w:rsidR="00095EA8" w:rsidRPr="005B6EFF">
        <w:rPr>
          <w:u w:val="single"/>
        </w:rPr>
        <w:t>só</w:t>
      </w:r>
      <w:r w:rsidR="00095EA8" w:rsidRPr="005B6EFF">
        <w:t xml:space="preserve"> </w:t>
      </w:r>
      <w:r w:rsidR="00095EA8" w:rsidRPr="005B6EFF">
        <w:rPr>
          <w:u w:val="single"/>
        </w:rPr>
        <w:t>foi</w:t>
      </w:r>
      <w:r w:rsidR="00095EA8" w:rsidRPr="005B6EFF">
        <w:t xml:space="preserve"> </w:t>
      </w:r>
      <w:r w:rsidR="00095EA8" w:rsidRPr="005B6EFF">
        <w:rPr>
          <w:u w:val="single"/>
        </w:rPr>
        <w:t>proposta</w:t>
      </w:r>
      <w:r w:rsidR="00095EA8" w:rsidRPr="005B6EFF">
        <w:t xml:space="preserve"> no dia </w:t>
      </w:r>
      <w:r w:rsidR="00095EA8" w:rsidRPr="005B6EFF">
        <w:rPr>
          <w:b/>
          <w:bCs/>
          <w:u w:val="single"/>
        </w:rPr>
        <w:t>3.10.2022</w:t>
      </w:r>
      <w:r w:rsidR="00095EA8" w:rsidRPr="005B6EFF">
        <w:t xml:space="preserve"> </w:t>
      </w:r>
      <w:r w:rsidR="00095EA8" w:rsidRPr="005B6EFF">
        <w:rPr>
          <w:sz w:val="20"/>
          <w:szCs w:val="18"/>
        </w:rPr>
        <w:t>(data de distribuição constante no evento 1)</w:t>
      </w:r>
      <w:r w:rsidR="00095EA8" w:rsidRPr="005B6EFF">
        <w:t xml:space="preserve">, ou seja, passado mais de ano da partilha realizada de forma extrajudicial. </w:t>
      </w:r>
    </w:p>
    <w:p w14:paraId="4760A09B" w14:textId="44B89B47" w:rsidR="00095EA8" w:rsidRDefault="00095EA8" w:rsidP="00095EA8">
      <w:pPr>
        <w:pStyle w:val="SemEspaamento"/>
      </w:pPr>
      <w:r>
        <w:t>Vale colacionar a certidão emitida pela Escrivania de Paz do Município de Pinheiro Preto</w:t>
      </w:r>
      <w:r w:rsidR="00303697">
        <w:t>, que atesta a data de conclusão do inventário</w:t>
      </w:r>
      <w:r w:rsidR="0060028A">
        <w:t xml:space="preserve"> e da partilha</w:t>
      </w:r>
      <w:r>
        <w:t xml:space="preserve"> </w:t>
      </w:r>
      <w:r w:rsidRPr="00043EF9">
        <w:rPr>
          <w:sz w:val="20"/>
          <w:szCs w:val="18"/>
        </w:rPr>
        <w:t>(evento 36, ANEXO2)</w:t>
      </w:r>
      <w:r>
        <w:t>:</w:t>
      </w:r>
    </w:p>
    <w:p w14:paraId="59C72198" w14:textId="09815BC4" w:rsidR="00095EA8" w:rsidRDefault="00095EA8" w:rsidP="00336BF0">
      <w:pPr>
        <w:pStyle w:val="SemEspaamento"/>
        <w:numPr>
          <w:ilvl w:val="0"/>
          <w:numId w:val="0"/>
        </w:numPr>
        <w:ind w:right="-56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816159" wp14:editId="51F1F63E">
                <wp:simplePos x="0" y="0"/>
                <wp:positionH relativeFrom="column">
                  <wp:posOffset>-748577</wp:posOffset>
                </wp:positionH>
                <wp:positionV relativeFrom="paragraph">
                  <wp:posOffset>1446530</wp:posOffset>
                </wp:positionV>
                <wp:extent cx="747898" cy="505451"/>
                <wp:effectExtent l="0" t="19050" r="33655" b="47625"/>
                <wp:wrapNone/>
                <wp:docPr id="781191190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898" cy="50545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859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58.95pt;margin-top:113.9pt;width:58.9pt;height:39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" adj="14301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184D17A" wp14:editId="784FAE1B">
            <wp:extent cx="6188489" cy="3317359"/>
            <wp:effectExtent l="0" t="0" r="3175" b="0"/>
            <wp:docPr id="1926813848" name="Imagem 5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13848" name="Imagem 5" descr="Código Q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164" cy="332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FE1A" w14:textId="77777777" w:rsidR="00095EA8" w:rsidRPr="0012054D" w:rsidRDefault="00095EA8" w:rsidP="0012054D">
      <w:pPr>
        <w:pStyle w:val="Ttulo2"/>
      </w:pPr>
    </w:p>
    <w:p w14:paraId="7AE151A2" w14:textId="77777777" w:rsidR="00C1184D" w:rsidRDefault="00B63813" w:rsidP="00303697">
      <w:pPr>
        <w:pStyle w:val="SemEspaamento"/>
      </w:pPr>
      <w:r>
        <w:t>Portanto</w:t>
      </w:r>
      <w:r w:rsidR="00303697">
        <w:t>, como</w:t>
      </w:r>
      <w:r w:rsidR="0060028A">
        <w:t xml:space="preserve"> </w:t>
      </w:r>
      <w:r w:rsidR="00681DB1">
        <w:t xml:space="preserve">a presente demanda foi ajuizada contra </w:t>
      </w:r>
      <w:r w:rsidR="004876FD">
        <w:t>o espólio de Zeferino Parizotto</w:t>
      </w:r>
      <w:r w:rsidR="009A034A">
        <w:t>,</w:t>
      </w:r>
      <w:r w:rsidR="004876FD">
        <w:t xml:space="preserve"> </w:t>
      </w:r>
      <w:r w:rsidR="00971B3F">
        <w:t>por meio de sua inventariante</w:t>
      </w:r>
      <w:r w:rsidR="005B7DC8">
        <w:t xml:space="preserve">, </w:t>
      </w:r>
      <w:r w:rsidR="00056A74">
        <w:t xml:space="preserve">ou seja, </w:t>
      </w:r>
      <w:r w:rsidR="00E01FB7">
        <w:t xml:space="preserve">como o autor </w:t>
      </w:r>
      <w:r w:rsidR="00056A74">
        <w:t xml:space="preserve">incluiu no polo passivo </w:t>
      </w:r>
      <w:r w:rsidR="00681DB1" w:rsidRPr="00056A74">
        <w:rPr>
          <w:u w:val="single"/>
        </w:rPr>
        <w:t>instituto</w:t>
      </w:r>
      <w:r w:rsidR="00681DB1">
        <w:t xml:space="preserve"> </w:t>
      </w:r>
      <w:r w:rsidR="00681DB1" w:rsidRPr="00056A74">
        <w:rPr>
          <w:u w:val="single"/>
        </w:rPr>
        <w:t>jurídico</w:t>
      </w:r>
      <w:r w:rsidR="00681DB1">
        <w:t xml:space="preserve"> </w:t>
      </w:r>
      <w:r w:rsidR="00681DB1" w:rsidRPr="009A034A">
        <w:rPr>
          <w:b/>
          <w:bCs/>
          <w:u w:val="single"/>
        </w:rPr>
        <w:t>inexistente</w:t>
      </w:r>
      <w:r w:rsidR="00681DB1">
        <w:t xml:space="preserve"> há mais de ano, esta ação </w:t>
      </w:r>
      <w:r w:rsidR="00303697">
        <w:t xml:space="preserve">deve ser </w:t>
      </w:r>
      <w:r w:rsidR="00303697" w:rsidRPr="00303697">
        <w:rPr>
          <w:u w:val="single"/>
        </w:rPr>
        <w:t>imediatamente</w:t>
      </w:r>
      <w:r w:rsidR="00303697">
        <w:t xml:space="preserve"> </w:t>
      </w:r>
      <w:r w:rsidR="00303697" w:rsidRPr="00303697">
        <w:rPr>
          <w:u w:val="single"/>
        </w:rPr>
        <w:t>extinta</w:t>
      </w:r>
      <w:r w:rsidR="00681DB1">
        <w:t xml:space="preserve">, diante da evidente </w:t>
      </w:r>
      <w:r w:rsidR="00681DB1" w:rsidRPr="005B7DC8">
        <w:rPr>
          <w:u w:val="single"/>
        </w:rPr>
        <w:t>ilegitimidade</w:t>
      </w:r>
      <w:r w:rsidR="00681DB1">
        <w:t xml:space="preserve"> passiva d</w:t>
      </w:r>
      <w:r w:rsidR="00E01FB7">
        <w:t>o espólio e de sua</w:t>
      </w:r>
      <w:r w:rsidR="00681DB1">
        <w:t xml:space="preserve"> inventariante</w:t>
      </w:r>
      <w:r w:rsidR="00303697">
        <w:t>.</w:t>
      </w:r>
      <w:r w:rsidR="00C1184D">
        <w:t xml:space="preserve"> </w:t>
      </w:r>
    </w:p>
    <w:p w14:paraId="05BBF8FE" w14:textId="40119F67" w:rsidR="00303697" w:rsidRDefault="00303697" w:rsidP="00BA0E65">
      <w:pPr>
        <w:pStyle w:val="SemEspaamento"/>
      </w:pPr>
      <w:r>
        <w:t>Sobre o assunto, a Colenda Corte Superior sedimentou que, “</w:t>
      </w:r>
      <w:r w:rsidRPr="002478B5">
        <w:rPr>
          <w:i/>
          <w:iCs/>
          <w:u w:val="single"/>
        </w:rPr>
        <w:t>Encerrado</w:t>
      </w:r>
      <w:r w:rsidRPr="00BA0E65">
        <w:rPr>
          <w:i/>
          <w:iCs/>
        </w:rPr>
        <w:t xml:space="preserve"> o inventário, com a homologação da partilha, </w:t>
      </w:r>
      <w:r w:rsidRPr="00BA0E65">
        <w:rPr>
          <w:b/>
          <w:i/>
          <w:iCs/>
          <w:u w:val="single"/>
        </w:rPr>
        <w:t>esgota</w:t>
      </w:r>
      <w:r w:rsidRPr="00BA0E65">
        <w:rPr>
          <w:i/>
          <w:iCs/>
        </w:rPr>
        <w:t>-</w:t>
      </w:r>
      <w:r w:rsidRPr="00BA0E65">
        <w:rPr>
          <w:b/>
          <w:bCs/>
          <w:i/>
          <w:iCs/>
          <w:u w:val="single"/>
        </w:rPr>
        <w:t>se</w:t>
      </w:r>
      <w:r w:rsidRPr="00BA0E65">
        <w:rPr>
          <w:i/>
          <w:iCs/>
        </w:rPr>
        <w:t xml:space="preserve"> a </w:t>
      </w:r>
      <w:r w:rsidRPr="002478B5">
        <w:rPr>
          <w:b/>
          <w:bCs/>
          <w:i/>
          <w:iCs/>
          <w:u w:val="single"/>
        </w:rPr>
        <w:t>legitimidade</w:t>
      </w:r>
      <w:r w:rsidRPr="00BA0E65">
        <w:rPr>
          <w:i/>
          <w:iCs/>
        </w:rPr>
        <w:t xml:space="preserve"> </w:t>
      </w:r>
      <w:r w:rsidRPr="00BA0E65">
        <w:rPr>
          <w:i/>
          <w:iCs/>
          <w:u w:val="single"/>
        </w:rPr>
        <w:t>do</w:t>
      </w:r>
      <w:r w:rsidRPr="00BA0E65">
        <w:rPr>
          <w:i/>
          <w:iCs/>
        </w:rPr>
        <w:t xml:space="preserve"> </w:t>
      </w:r>
      <w:r w:rsidRPr="00BA0E65">
        <w:rPr>
          <w:i/>
          <w:iCs/>
          <w:u w:val="single"/>
        </w:rPr>
        <w:t>espólio</w:t>
      </w:r>
      <w:r w:rsidRPr="00BA0E65">
        <w:rPr>
          <w:i/>
          <w:iCs/>
        </w:rPr>
        <w:t xml:space="preserve">, momento em que </w:t>
      </w:r>
      <w:r w:rsidRPr="00BA0E65">
        <w:rPr>
          <w:i/>
          <w:iCs/>
          <w:u w:val="single"/>
        </w:rPr>
        <w:t>finda</w:t>
      </w:r>
      <w:r w:rsidRPr="00BA0E65">
        <w:rPr>
          <w:i/>
          <w:iCs/>
        </w:rPr>
        <w:t xml:space="preserve"> a </w:t>
      </w:r>
      <w:r w:rsidRPr="00BA0E65">
        <w:rPr>
          <w:i/>
          <w:iCs/>
          <w:u w:val="single"/>
        </w:rPr>
        <w:t>representação</w:t>
      </w:r>
      <w:r w:rsidRPr="00BA0E65">
        <w:rPr>
          <w:i/>
          <w:iCs/>
        </w:rPr>
        <w:t xml:space="preserve"> </w:t>
      </w:r>
      <w:r w:rsidRPr="00BA0E65">
        <w:rPr>
          <w:i/>
          <w:iCs/>
          <w:u w:val="single"/>
        </w:rPr>
        <w:t>conferida</w:t>
      </w:r>
      <w:r w:rsidRPr="00BA0E65">
        <w:rPr>
          <w:i/>
          <w:iCs/>
        </w:rPr>
        <w:t xml:space="preserve"> </w:t>
      </w:r>
      <w:r w:rsidRPr="00BA0E65">
        <w:rPr>
          <w:i/>
          <w:iCs/>
          <w:u w:val="single"/>
        </w:rPr>
        <w:t>ao</w:t>
      </w:r>
      <w:r w:rsidRPr="00BA0E65">
        <w:rPr>
          <w:i/>
          <w:iCs/>
        </w:rPr>
        <w:t xml:space="preserve"> </w:t>
      </w:r>
      <w:r w:rsidRPr="00BA0E65">
        <w:rPr>
          <w:i/>
          <w:iCs/>
          <w:u w:val="single"/>
        </w:rPr>
        <w:t>inventariante</w:t>
      </w:r>
      <w:r>
        <w:t xml:space="preserve">” </w:t>
      </w:r>
      <w:r w:rsidRPr="00BA0E65">
        <w:rPr>
          <w:sz w:val="20"/>
          <w:szCs w:val="18"/>
        </w:rPr>
        <w:t>(REsp n. 1.162.398, rel. Min. Massami Uyeda, 3ª Turma, j. em 20.9.2011</w:t>
      </w:r>
      <w:r w:rsidR="00B63813">
        <w:rPr>
          <w:sz w:val="20"/>
          <w:szCs w:val="18"/>
        </w:rPr>
        <w:t xml:space="preserve"> – grifou-se</w:t>
      </w:r>
      <w:r w:rsidRPr="00BA0E65">
        <w:rPr>
          <w:sz w:val="20"/>
          <w:szCs w:val="18"/>
        </w:rPr>
        <w:t>)</w:t>
      </w:r>
      <w:r w:rsidRPr="00E55558">
        <w:t>.</w:t>
      </w:r>
    </w:p>
    <w:p w14:paraId="5278F781" w14:textId="141D4BDD" w:rsidR="00303697" w:rsidRDefault="00713D8A" w:rsidP="00800828">
      <w:pPr>
        <w:pStyle w:val="SemEspaamento"/>
      </w:pPr>
      <w:r>
        <w:t>E</w:t>
      </w:r>
      <w:r w:rsidR="00811C84">
        <w:t xml:space="preserve"> em situação análoga à dos autos,</w:t>
      </w:r>
      <w:r>
        <w:t xml:space="preserve"> o Egrégio Tribunal Regional Federal</w:t>
      </w:r>
      <w:r w:rsidR="00811C84">
        <w:t xml:space="preserve"> da 4ª Região </w:t>
      </w:r>
      <w:r>
        <w:t xml:space="preserve">assentou que </w:t>
      </w:r>
      <w:r w:rsidRPr="009A034A">
        <w:t>resta</w:t>
      </w:r>
      <w:r>
        <w:t xml:space="preserve"> “</w:t>
      </w:r>
      <w:r w:rsidRPr="00B63813">
        <w:rPr>
          <w:i/>
          <w:iCs/>
          <w:u w:val="single"/>
        </w:rPr>
        <w:t>configurada</w:t>
      </w:r>
      <w:r w:rsidRPr="004C576C">
        <w:rPr>
          <w:i/>
          <w:iCs/>
        </w:rPr>
        <w:t xml:space="preserve"> a </w:t>
      </w:r>
      <w:r w:rsidR="004C576C" w:rsidRPr="00B63813">
        <w:rPr>
          <w:b/>
          <w:bCs/>
          <w:i/>
          <w:iCs/>
          <w:u w:val="single"/>
        </w:rPr>
        <w:t>ilegitimidade</w:t>
      </w:r>
      <w:r w:rsidR="004C576C" w:rsidRPr="004C576C">
        <w:rPr>
          <w:i/>
          <w:iCs/>
        </w:rPr>
        <w:t xml:space="preserve"> </w:t>
      </w:r>
      <w:r w:rsidR="004C576C" w:rsidRPr="00B63813">
        <w:rPr>
          <w:b/>
          <w:bCs/>
          <w:i/>
          <w:iCs/>
          <w:u w:val="single"/>
        </w:rPr>
        <w:t>passiva</w:t>
      </w:r>
      <w:r w:rsidR="004C576C" w:rsidRPr="004C576C">
        <w:rPr>
          <w:i/>
          <w:iCs/>
        </w:rPr>
        <w:t xml:space="preserve"> ad causam, pois ajuizada a execução </w:t>
      </w:r>
      <w:r w:rsidR="004C576C" w:rsidRPr="00B63813">
        <w:rPr>
          <w:i/>
          <w:iCs/>
          <w:u w:val="single"/>
        </w:rPr>
        <w:t>contra</w:t>
      </w:r>
      <w:r w:rsidR="004C576C" w:rsidRPr="004C576C">
        <w:rPr>
          <w:i/>
          <w:iCs/>
        </w:rPr>
        <w:t xml:space="preserve"> </w:t>
      </w:r>
      <w:r w:rsidR="004C576C" w:rsidRPr="00B63813">
        <w:rPr>
          <w:i/>
          <w:iCs/>
          <w:u w:val="single"/>
        </w:rPr>
        <w:t>o</w:t>
      </w:r>
      <w:r w:rsidR="004C576C" w:rsidRPr="004C576C">
        <w:rPr>
          <w:i/>
          <w:iCs/>
        </w:rPr>
        <w:t xml:space="preserve"> </w:t>
      </w:r>
      <w:r w:rsidR="004C576C" w:rsidRPr="00B63813">
        <w:rPr>
          <w:i/>
          <w:iCs/>
          <w:u w:val="single"/>
        </w:rPr>
        <w:t>espólio</w:t>
      </w:r>
      <w:r w:rsidR="004C576C" w:rsidRPr="004C576C">
        <w:rPr>
          <w:i/>
          <w:iCs/>
        </w:rPr>
        <w:t xml:space="preserve">, </w:t>
      </w:r>
      <w:r w:rsidR="004C576C" w:rsidRPr="00B63813">
        <w:rPr>
          <w:i/>
          <w:iCs/>
          <w:u w:val="single"/>
        </w:rPr>
        <w:t>quando</w:t>
      </w:r>
      <w:r w:rsidR="004C576C" w:rsidRPr="004C576C">
        <w:rPr>
          <w:i/>
          <w:iCs/>
        </w:rPr>
        <w:t xml:space="preserve"> </w:t>
      </w:r>
      <w:r w:rsidR="004C576C" w:rsidRPr="00B63813">
        <w:rPr>
          <w:b/>
          <w:bCs/>
          <w:i/>
          <w:iCs/>
          <w:u w:val="single"/>
        </w:rPr>
        <w:t>já</w:t>
      </w:r>
      <w:r w:rsidR="004C576C" w:rsidRPr="004C576C">
        <w:rPr>
          <w:i/>
          <w:iCs/>
        </w:rPr>
        <w:t xml:space="preserve"> </w:t>
      </w:r>
      <w:r w:rsidR="004C576C" w:rsidRPr="00B63813">
        <w:rPr>
          <w:b/>
          <w:bCs/>
          <w:i/>
          <w:iCs/>
          <w:u w:val="single"/>
        </w:rPr>
        <w:t>efetuada</w:t>
      </w:r>
      <w:r w:rsidR="004C576C" w:rsidRPr="004C576C">
        <w:rPr>
          <w:i/>
          <w:iCs/>
        </w:rPr>
        <w:t xml:space="preserve"> </w:t>
      </w:r>
      <w:r w:rsidR="004C576C" w:rsidRPr="00B63813">
        <w:rPr>
          <w:i/>
          <w:iCs/>
          <w:u w:val="single"/>
        </w:rPr>
        <w:t>a</w:t>
      </w:r>
      <w:r w:rsidR="004C576C" w:rsidRPr="004C576C">
        <w:rPr>
          <w:i/>
          <w:iCs/>
        </w:rPr>
        <w:t xml:space="preserve"> </w:t>
      </w:r>
      <w:r w:rsidR="004C576C" w:rsidRPr="00B63813">
        <w:rPr>
          <w:b/>
          <w:bCs/>
          <w:i/>
          <w:iCs/>
          <w:u w:val="single"/>
        </w:rPr>
        <w:t>partilha</w:t>
      </w:r>
      <w:r w:rsidR="004C576C" w:rsidRPr="004C576C">
        <w:rPr>
          <w:i/>
          <w:iCs/>
        </w:rPr>
        <w:t xml:space="preserve"> e </w:t>
      </w:r>
      <w:r w:rsidR="004C576C" w:rsidRPr="00B63813">
        <w:rPr>
          <w:b/>
          <w:bCs/>
          <w:i/>
          <w:iCs/>
          <w:u w:val="single"/>
        </w:rPr>
        <w:t>encerrado</w:t>
      </w:r>
      <w:r w:rsidR="004C576C" w:rsidRPr="004C576C">
        <w:rPr>
          <w:i/>
          <w:iCs/>
        </w:rPr>
        <w:t xml:space="preserve"> </w:t>
      </w:r>
      <w:r w:rsidR="004C576C" w:rsidRPr="00B63813">
        <w:rPr>
          <w:i/>
          <w:iCs/>
          <w:u w:val="single"/>
        </w:rPr>
        <w:t>o</w:t>
      </w:r>
      <w:r w:rsidR="004C576C" w:rsidRPr="004C576C">
        <w:rPr>
          <w:i/>
          <w:iCs/>
        </w:rPr>
        <w:t xml:space="preserve"> </w:t>
      </w:r>
      <w:r w:rsidR="004C576C" w:rsidRPr="00B63813">
        <w:rPr>
          <w:b/>
          <w:bCs/>
          <w:i/>
          <w:iCs/>
          <w:u w:val="single"/>
        </w:rPr>
        <w:t>inventário</w:t>
      </w:r>
      <w:r w:rsidR="004C576C">
        <w:t xml:space="preserve">” </w:t>
      </w:r>
      <w:r w:rsidR="004C576C" w:rsidRPr="00B63813">
        <w:rPr>
          <w:sz w:val="20"/>
          <w:szCs w:val="18"/>
        </w:rPr>
        <w:t xml:space="preserve">(AC n. </w:t>
      </w:r>
      <w:r w:rsidR="00B63813" w:rsidRPr="00B63813">
        <w:rPr>
          <w:sz w:val="20"/>
          <w:szCs w:val="18"/>
        </w:rPr>
        <w:t>5000818-59.2017.4.04.7003, rel. Des. Francisco Donizete Gomes, j. em 7.12.2020 – destaques acrescentados)</w:t>
      </w:r>
      <w:r w:rsidR="004C576C" w:rsidRPr="004C576C">
        <w:t>.</w:t>
      </w:r>
    </w:p>
    <w:p w14:paraId="3DA7B54A" w14:textId="64DC3EE4" w:rsidR="00BB5020" w:rsidRPr="005B6EFF" w:rsidRDefault="00BB5020" w:rsidP="00BB5020">
      <w:pPr>
        <w:pStyle w:val="SemEspaamento"/>
      </w:pPr>
      <w:r w:rsidRPr="005B6EFF">
        <w:t>De mais a mais, cumpre ressaltar que Vossa Excelência fixou a premissa de que a ré Ivanir figura na condição de inventariante no polo passivo da demanda</w:t>
      </w:r>
      <w:r w:rsidR="0030508B">
        <w:t xml:space="preserve"> </w:t>
      </w:r>
      <w:r w:rsidR="0030508B" w:rsidRPr="0030508B">
        <w:rPr>
          <w:sz w:val="20"/>
          <w:szCs w:val="18"/>
        </w:rPr>
        <w:t>(evento 20)</w:t>
      </w:r>
      <w:r w:rsidRPr="005B6EFF">
        <w:t>, o que não foi contestado e, por consectário, foi aceito pelo autor.</w:t>
      </w:r>
    </w:p>
    <w:p w14:paraId="1223EB00" w14:textId="7DB0E54C" w:rsidR="00DB60B3" w:rsidRPr="005B6EFF" w:rsidRDefault="00BD28C1" w:rsidP="00A8273D">
      <w:pPr>
        <w:pStyle w:val="SemEspaamento"/>
      </w:pPr>
      <w:r w:rsidRPr="005B6EFF">
        <w:t xml:space="preserve">Desse modo, </w:t>
      </w:r>
      <w:r w:rsidR="00E46C01" w:rsidRPr="005B6EFF">
        <w:t xml:space="preserve">tendo em vista que o autor moveu a ação sob o aspecto jurídico do espólio e da respectiva inventariança, </w:t>
      </w:r>
      <w:r w:rsidRPr="005B6EFF">
        <w:t>n</w:t>
      </w:r>
      <w:r w:rsidR="00DB60B3" w:rsidRPr="005B6EFF">
        <w:t xml:space="preserve">ão </w:t>
      </w:r>
      <w:r w:rsidRPr="005B6EFF">
        <w:t xml:space="preserve">é possível que </w:t>
      </w:r>
      <w:r w:rsidR="00E46C01" w:rsidRPr="005B6EFF">
        <w:t xml:space="preserve">se admita a </w:t>
      </w:r>
      <w:r w:rsidR="00E46C01" w:rsidRPr="005B6EFF">
        <w:rPr>
          <w:u w:val="single"/>
        </w:rPr>
        <w:t>alteração dessa premissa no curso da demanda</w:t>
      </w:r>
      <w:r w:rsidR="00E46C01" w:rsidRPr="005B6EFF">
        <w:t xml:space="preserve"> e a extemporânea habilitação dos </w:t>
      </w:r>
      <w:r w:rsidR="00DB60B3" w:rsidRPr="005B6EFF">
        <w:lastRenderedPageBreak/>
        <w:t xml:space="preserve">herdeiros, </w:t>
      </w:r>
      <w:r w:rsidRPr="005B6EFF">
        <w:t xml:space="preserve">conforme determinou a decisão do evento </w:t>
      </w:r>
      <w:r w:rsidR="005C4583" w:rsidRPr="005B6EFF">
        <w:t>38</w:t>
      </w:r>
      <w:r w:rsidRPr="005B6EFF">
        <w:t xml:space="preserve">, </w:t>
      </w:r>
      <w:r w:rsidR="00DB60B3" w:rsidRPr="005B6EFF">
        <w:t xml:space="preserve">sobretudo porque, repita-se, o </w:t>
      </w:r>
      <w:r w:rsidR="00DB60B3" w:rsidRPr="005B6EFF">
        <w:rPr>
          <w:u w:val="single"/>
        </w:rPr>
        <w:t>inventário</w:t>
      </w:r>
      <w:r w:rsidR="00DB60B3" w:rsidRPr="005B6EFF">
        <w:t xml:space="preserve"> e a </w:t>
      </w:r>
      <w:r w:rsidR="00DB60B3" w:rsidRPr="005B6EFF">
        <w:rPr>
          <w:u w:val="single"/>
        </w:rPr>
        <w:t>partilha</w:t>
      </w:r>
      <w:r w:rsidR="00DB60B3" w:rsidRPr="005B6EFF">
        <w:t xml:space="preserve"> </w:t>
      </w:r>
      <w:r w:rsidR="00DB60B3" w:rsidRPr="005B6EFF">
        <w:rPr>
          <w:u w:val="single"/>
        </w:rPr>
        <w:t>já</w:t>
      </w:r>
      <w:r w:rsidR="00DB60B3" w:rsidRPr="005B6EFF">
        <w:t xml:space="preserve"> </w:t>
      </w:r>
      <w:r w:rsidR="00DB60B3" w:rsidRPr="005B6EFF">
        <w:rPr>
          <w:u w:val="single"/>
        </w:rPr>
        <w:t>tinham</w:t>
      </w:r>
      <w:r w:rsidR="00DB60B3" w:rsidRPr="005B6EFF">
        <w:t xml:space="preserve"> </w:t>
      </w:r>
      <w:r w:rsidR="00DB60B3" w:rsidRPr="005B6EFF">
        <w:rPr>
          <w:u w:val="single"/>
        </w:rPr>
        <w:t>sido</w:t>
      </w:r>
      <w:r w:rsidR="00DB60B3" w:rsidRPr="005B6EFF">
        <w:t xml:space="preserve"> </w:t>
      </w:r>
      <w:r w:rsidR="00DB60B3" w:rsidRPr="005B6EFF">
        <w:rPr>
          <w:u w:val="single"/>
        </w:rPr>
        <w:t>concluídos</w:t>
      </w:r>
      <w:r w:rsidR="00DB60B3" w:rsidRPr="005B6EFF">
        <w:t xml:space="preserve"> </w:t>
      </w:r>
      <w:r w:rsidRPr="005B6EFF">
        <w:t xml:space="preserve">quando da propositura desta ação </w:t>
      </w:r>
      <w:r w:rsidR="00DB60B3" w:rsidRPr="005B6EFF">
        <w:t xml:space="preserve">e, por consectário, </w:t>
      </w:r>
      <w:r w:rsidR="00281242" w:rsidRPr="005B6EFF">
        <w:t xml:space="preserve">o espólio e sua inventariante não possuíam legitimidade passiva </w:t>
      </w:r>
      <w:r w:rsidR="00281242" w:rsidRPr="005B6EFF">
        <w:rPr>
          <w:i/>
          <w:iCs/>
        </w:rPr>
        <w:t>ad causam</w:t>
      </w:r>
      <w:r w:rsidR="00E46C01" w:rsidRPr="005B6EFF">
        <w:t>, nem mesmo para se admitir posterior sucessão processual.</w:t>
      </w:r>
    </w:p>
    <w:p w14:paraId="778633A5" w14:textId="245567FD" w:rsidR="00FE7ABA" w:rsidRDefault="00FE7ABA" w:rsidP="00155AAA">
      <w:pPr>
        <w:pStyle w:val="SemEspaamento"/>
      </w:pPr>
      <w:r>
        <w:t xml:space="preserve">Em caso aplicável analogicamente aos autos, </w:t>
      </w:r>
      <w:r w:rsidR="003E25CA">
        <w:t xml:space="preserve">extrai-se da jurisprudência: </w:t>
      </w:r>
    </w:p>
    <w:p w14:paraId="26E1BF61" w14:textId="77777777" w:rsidR="00BF7051" w:rsidRPr="00BF7051" w:rsidRDefault="00BF7051" w:rsidP="00963721">
      <w:pPr>
        <w:pStyle w:val="SemEspaamento"/>
        <w:numPr>
          <w:ilvl w:val="0"/>
          <w:numId w:val="0"/>
        </w:numPr>
        <w:ind w:left="1701"/>
      </w:pPr>
    </w:p>
    <w:p w14:paraId="39AFB01B" w14:textId="613B602D" w:rsidR="000D2F22" w:rsidRPr="000D2F22" w:rsidRDefault="000D2F22" w:rsidP="000D2F22">
      <w:pPr>
        <w:pStyle w:val="Ttulo2"/>
        <w:rPr>
          <w:lang w:eastAsia="pt-BR"/>
        </w:rPr>
      </w:pPr>
      <w:r w:rsidRPr="000D2F22">
        <w:rPr>
          <w:lang w:eastAsia="pt-BR"/>
        </w:rPr>
        <w:t xml:space="preserve">APELAÇÃO CÍVEL – EXECUÇÃO FISCAL – IPTU DO EXERCÍCIO DE 2009 – SENTENÇA QUE JULGOU EXTINTA A EXECUÇÃO SEM RESOLUÇÃO DO MÉRITO – </w:t>
      </w:r>
      <w:r w:rsidRPr="000D2F22">
        <w:rPr>
          <w:b/>
          <w:bCs/>
          <w:u w:val="single"/>
          <w:lang w:eastAsia="pt-BR"/>
        </w:rPr>
        <w:t>IMPOSSIBILIDADE</w:t>
      </w:r>
      <w:r w:rsidRPr="000D2F22">
        <w:rPr>
          <w:b/>
          <w:bCs/>
          <w:lang w:eastAsia="pt-BR"/>
        </w:rPr>
        <w:t xml:space="preserve"> DE ALTERAÇÃO DO POLO PASSIVO DA DEMANDA</w:t>
      </w:r>
      <w:r w:rsidRPr="000D2F22">
        <w:rPr>
          <w:lang w:eastAsia="pt-BR"/>
        </w:rPr>
        <w:t xml:space="preserve"> – </w:t>
      </w:r>
      <w:r w:rsidRPr="00807C25">
        <w:rPr>
          <w:b/>
          <w:bCs/>
          <w:u w:val="single"/>
          <w:lang w:eastAsia="pt-BR"/>
        </w:rPr>
        <w:t>PARTILHA</w:t>
      </w:r>
      <w:r w:rsidRPr="000D2F22">
        <w:rPr>
          <w:b/>
          <w:bCs/>
          <w:lang w:eastAsia="pt-BR"/>
        </w:rPr>
        <w:t xml:space="preserve"> </w:t>
      </w:r>
      <w:r w:rsidRPr="00807C25">
        <w:rPr>
          <w:b/>
          <w:bCs/>
          <w:u w:val="single"/>
          <w:lang w:eastAsia="pt-BR"/>
        </w:rPr>
        <w:t>CONCLUÍDA</w:t>
      </w:r>
      <w:r w:rsidRPr="000D2F22">
        <w:rPr>
          <w:b/>
          <w:bCs/>
          <w:lang w:eastAsia="pt-BR"/>
        </w:rPr>
        <w:t xml:space="preserve"> EM MOMENTO </w:t>
      </w:r>
      <w:r w:rsidRPr="00807C25">
        <w:rPr>
          <w:b/>
          <w:bCs/>
          <w:u w:val="single"/>
          <w:lang w:eastAsia="pt-BR"/>
        </w:rPr>
        <w:t>ANTERIOR</w:t>
      </w:r>
      <w:r w:rsidRPr="000D2F22">
        <w:rPr>
          <w:b/>
          <w:bCs/>
          <w:lang w:eastAsia="pt-BR"/>
        </w:rPr>
        <w:t xml:space="preserve"> AO AJUIZAMENTO DA PRESENTE AÇÃO</w:t>
      </w:r>
      <w:r w:rsidRPr="000D2F22">
        <w:rPr>
          <w:lang w:eastAsia="pt-BR"/>
        </w:rPr>
        <w:t xml:space="preserve"> – INTELIGÊNCIA DO ARTIGO 796 DO CPC E ARTIGOS 121, 128, 129 E 131 DO CTN E SÚMULA Nº 392 DO STJ – PRECEDENTES DESTE EG. TRIBUNAL E DO COL. STJ – PRECEDENTES – SENTENÇA MANTIDA – RECURSO NÃO PROVIDO.</w:t>
      </w:r>
      <w:r>
        <w:rPr>
          <w:lang w:eastAsia="pt-BR"/>
        </w:rPr>
        <w:t xml:space="preserve"> </w:t>
      </w:r>
      <w:r w:rsidRPr="00BF7051">
        <w:rPr>
          <w:sz w:val="20"/>
          <w:szCs w:val="20"/>
          <w:lang w:eastAsia="pt-BR"/>
        </w:rPr>
        <w:t xml:space="preserve">(TJSP, AC n. 9000299-93.2010.8.26.0090, </w:t>
      </w:r>
      <w:r w:rsidR="00BF7051" w:rsidRPr="00BF7051">
        <w:rPr>
          <w:sz w:val="20"/>
          <w:szCs w:val="20"/>
          <w:lang w:eastAsia="pt-BR"/>
        </w:rPr>
        <w:t xml:space="preserve">rel. Des. Amaro Thomé, </w:t>
      </w:r>
      <w:r w:rsidRPr="00BF7051">
        <w:rPr>
          <w:sz w:val="20"/>
          <w:szCs w:val="20"/>
          <w:lang w:eastAsia="pt-BR"/>
        </w:rPr>
        <w:t xml:space="preserve">15ª Câmara de Direito Público, </w:t>
      </w:r>
      <w:r w:rsidR="00BF7051" w:rsidRPr="00BF7051">
        <w:rPr>
          <w:sz w:val="20"/>
          <w:szCs w:val="20"/>
          <w:lang w:eastAsia="pt-BR"/>
        </w:rPr>
        <w:t>julgado em 10.10.2023 – destaques acrescentados</w:t>
      </w:r>
      <w:r w:rsidRPr="00BF7051">
        <w:rPr>
          <w:sz w:val="20"/>
          <w:szCs w:val="20"/>
          <w:lang w:eastAsia="pt-BR"/>
        </w:rPr>
        <w:t>)</w:t>
      </w:r>
      <w:r w:rsidR="00BF7051">
        <w:rPr>
          <w:lang w:eastAsia="pt-BR"/>
        </w:rPr>
        <w:t>.</w:t>
      </w:r>
    </w:p>
    <w:p w14:paraId="71E4B615" w14:textId="77777777" w:rsidR="003E25CA" w:rsidRPr="00BF7051" w:rsidRDefault="003E25CA" w:rsidP="00963721">
      <w:pPr>
        <w:pStyle w:val="SemEspaamento"/>
        <w:numPr>
          <w:ilvl w:val="0"/>
          <w:numId w:val="0"/>
        </w:numPr>
        <w:ind w:left="1701"/>
      </w:pPr>
    </w:p>
    <w:p w14:paraId="7725049D" w14:textId="74623B34" w:rsidR="00C17F67" w:rsidRDefault="00CD29C9" w:rsidP="00155AAA">
      <w:pPr>
        <w:pStyle w:val="SemEspaamento"/>
      </w:pPr>
      <w:r>
        <w:t>Assim</w:t>
      </w:r>
      <w:r w:rsidR="00B63813">
        <w:t xml:space="preserve">, </w:t>
      </w:r>
      <w:r w:rsidR="00881E52">
        <w:t>é de ser reconhecida a ilegitimidade passiva do espólio e de sua inventariante</w:t>
      </w:r>
      <w:r w:rsidR="009A034A">
        <w:t xml:space="preserve">, </w:t>
      </w:r>
      <w:r w:rsidR="00DB60B3">
        <w:t>o que acarreta</w:t>
      </w:r>
      <w:r w:rsidR="00881E52">
        <w:t xml:space="preserve">, por consectário, </w:t>
      </w:r>
      <w:r w:rsidR="00DB60B3">
        <w:t xml:space="preserve">na </w:t>
      </w:r>
      <w:r>
        <w:t xml:space="preserve">imediata </w:t>
      </w:r>
      <w:r w:rsidR="00DB60B3">
        <w:t>extinção d</w:t>
      </w:r>
      <w:r w:rsidR="00CC3D6A">
        <w:t>a presente demanda.</w:t>
      </w:r>
    </w:p>
    <w:p w14:paraId="41BEF7C6" w14:textId="77777777" w:rsidR="00C17F67" w:rsidRPr="00310CE7" w:rsidRDefault="00C17F67" w:rsidP="00963721">
      <w:pPr>
        <w:pStyle w:val="SemEspaamento"/>
        <w:numPr>
          <w:ilvl w:val="0"/>
          <w:numId w:val="0"/>
        </w:numPr>
        <w:ind w:left="1701"/>
      </w:pPr>
    </w:p>
    <w:p w14:paraId="7CF0C5E1" w14:textId="6418408A" w:rsidR="00C424EC" w:rsidRDefault="000169F1" w:rsidP="00060DD4">
      <w:pPr>
        <w:pStyle w:val="Ttulo"/>
      </w:pPr>
      <w:r>
        <w:t xml:space="preserve">III – </w:t>
      </w:r>
      <w:r w:rsidR="00C424EC">
        <w:t xml:space="preserve">DA </w:t>
      </w:r>
      <w:r w:rsidR="00D0617B">
        <w:t xml:space="preserve">FALTA DE </w:t>
      </w:r>
      <w:r w:rsidR="0067338B">
        <w:t xml:space="preserve">REQUISITOS </w:t>
      </w:r>
      <w:r w:rsidR="00D0617B">
        <w:t>QUE JUSTIFIQUE</w:t>
      </w:r>
      <w:r w:rsidR="0067338B">
        <w:t>M</w:t>
      </w:r>
      <w:r w:rsidR="00D0617B">
        <w:t xml:space="preserve"> O PLEITO DE PRODUÇÃO DE PROVAS PRETENDIDO PELO AUTOR</w:t>
      </w:r>
    </w:p>
    <w:p w14:paraId="41DFFF80" w14:textId="77777777" w:rsidR="00C424EC" w:rsidRDefault="00C424EC" w:rsidP="00963721">
      <w:pPr>
        <w:pStyle w:val="SemEspaamento"/>
        <w:numPr>
          <w:ilvl w:val="0"/>
          <w:numId w:val="0"/>
        </w:numPr>
        <w:ind w:left="1701"/>
      </w:pPr>
    </w:p>
    <w:p w14:paraId="7DBD149C" w14:textId="7481AAF2" w:rsidR="00FC0575" w:rsidRDefault="00C05939" w:rsidP="00D0617B">
      <w:pPr>
        <w:pStyle w:val="SemEspaamento"/>
      </w:pPr>
      <w:r>
        <w:t>A</w:t>
      </w:r>
      <w:r w:rsidR="0067338B">
        <w:t>inda que superada a preliminar do tópico anterior</w:t>
      </w:r>
      <w:r w:rsidR="00DC1A23">
        <w:t xml:space="preserve"> </w:t>
      </w:r>
      <w:r w:rsidR="00DC1A23" w:rsidRPr="00DC1A23">
        <w:rPr>
          <w:sz w:val="22"/>
          <w:szCs w:val="20"/>
        </w:rPr>
        <w:t xml:space="preserve">– o que se admite apenas </w:t>
      </w:r>
      <w:r w:rsidR="00DC1A23" w:rsidRPr="00DC1A23">
        <w:rPr>
          <w:i/>
          <w:iCs/>
          <w:sz w:val="22"/>
          <w:szCs w:val="20"/>
        </w:rPr>
        <w:t>ad argumentandum</w:t>
      </w:r>
      <w:r w:rsidR="00DC1A23" w:rsidRPr="00DC1A23">
        <w:rPr>
          <w:sz w:val="22"/>
          <w:szCs w:val="20"/>
        </w:rPr>
        <w:t xml:space="preserve"> –</w:t>
      </w:r>
      <w:r w:rsidR="0067338B">
        <w:t xml:space="preserve">, </w:t>
      </w:r>
      <w:r w:rsidR="00471FED">
        <w:t xml:space="preserve">extrai-se dos autos que </w:t>
      </w:r>
      <w:r w:rsidR="0011767B">
        <w:t xml:space="preserve">o autor não cumpriu os requisitos </w:t>
      </w:r>
      <w:r w:rsidR="00445599">
        <w:t xml:space="preserve">autorizadores da produção antecipada de provas, </w:t>
      </w:r>
      <w:r w:rsidR="0011767B">
        <w:t>previstos nos arts. 381 e seguintes do CPC</w:t>
      </w:r>
      <w:r w:rsidR="00B04014">
        <w:t xml:space="preserve">, </w:t>
      </w:r>
      <w:r w:rsidR="00B91B26">
        <w:t xml:space="preserve">em especial </w:t>
      </w:r>
      <w:r w:rsidR="00B04014">
        <w:t xml:space="preserve">porque </w:t>
      </w:r>
      <w:r w:rsidR="004123CD">
        <w:t>não individualizou</w:t>
      </w:r>
      <w:r w:rsidR="00E46C01">
        <w:t>,</w:t>
      </w:r>
      <w:r w:rsidR="004123CD">
        <w:t xml:space="preserve"> nem especificou, detalhadamente, </w:t>
      </w:r>
      <w:r w:rsidR="005400DE">
        <w:t xml:space="preserve">os fatos que </w:t>
      </w:r>
      <w:r w:rsidR="004123CD">
        <w:t xml:space="preserve">são objeto da </w:t>
      </w:r>
      <w:r w:rsidR="00B91B26">
        <w:t>produção de prova</w:t>
      </w:r>
      <w:r w:rsidR="007E018A">
        <w:t xml:space="preserve">. </w:t>
      </w:r>
    </w:p>
    <w:p w14:paraId="77AD3B4D" w14:textId="5F19E0A9" w:rsidR="00DB420E" w:rsidRDefault="007E018A" w:rsidP="00D0617B">
      <w:pPr>
        <w:pStyle w:val="SemEspaamento"/>
      </w:pPr>
      <w:r>
        <w:t xml:space="preserve">Além disso, o pedido do autor </w:t>
      </w:r>
      <w:r w:rsidR="008A1AD8">
        <w:t>é</w:t>
      </w:r>
      <w:r w:rsidR="00922146">
        <w:t xml:space="preserve"> totalmente</w:t>
      </w:r>
      <w:r w:rsidR="008A1AD8">
        <w:t xml:space="preserve"> </w:t>
      </w:r>
      <w:r w:rsidR="00B57CB1">
        <w:t xml:space="preserve">amplo, genérico e </w:t>
      </w:r>
      <w:r w:rsidR="00FC0575">
        <w:t xml:space="preserve">constitui </w:t>
      </w:r>
      <w:r>
        <w:t>verdadeira devassa na vida pessoal da ré Ivanir</w:t>
      </w:r>
      <w:r w:rsidR="00FC0575">
        <w:t xml:space="preserve">, </w:t>
      </w:r>
      <w:r w:rsidR="00B57CB1">
        <w:t xml:space="preserve">tendo em vista que inclui </w:t>
      </w:r>
      <w:r w:rsidR="00216E1B">
        <w:t xml:space="preserve">a quebra de sigilo fiscal e bancário, </w:t>
      </w:r>
      <w:r w:rsidR="00C964AB">
        <w:t>além da apresentação d</w:t>
      </w:r>
      <w:r w:rsidR="00216E1B">
        <w:t>as declarações de imposto de renda e faturas dos cartões de crédito.</w:t>
      </w:r>
      <w:r w:rsidR="00372208">
        <w:t xml:space="preserve"> </w:t>
      </w:r>
    </w:p>
    <w:p w14:paraId="58504D02" w14:textId="231A29A4" w:rsidR="00445599" w:rsidRPr="00AB0DFE" w:rsidRDefault="00372208" w:rsidP="00D0617B">
      <w:pPr>
        <w:pStyle w:val="SemEspaamento"/>
      </w:pPr>
      <w:r w:rsidRPr="00AB0DFE">
        <w:t xml:space="preserve">Em verdade, </w:t>
      </w:r>
      <w:r w:rsidR="00DB420E" w:rsidRPr="00AB0DFE">
        <w:t xml:space="preserve">tudo indica que </w:t>
      </w:r>
      <w:r w:rsidRPr="00AB0DFE">
        <w:t xml:space="preserve">o requerente tem o desígnio de </w:t>
      </w:r>
      <w:r w:rsidR="00DB420E" w:rsidRPr="00AB0DFE">
        <w:t>obter informações financeiras sigilosas da ré Ivanir</w:t>
      </w:r>
      <w:r w:rsidR="00901585" w:rsidRPr="00AB0DFE">
        <w:t xml:space="preserve"> para </w:t>
      </w:r>
      <w:r w:rsidR="00EC00B0" w:rsidRPr="00AB0DFE">
        <w:t>utilizá-las</w:t>
      </w:r>
      <w:r w:rsidR="00F12B33" w:rsidRPr="00AB0DFE">
        <w:t xml:space="preserve"> como forma de conseguir algum tipo de vantagem financeira indevida</w:t>
      </w:r>
      <w:r w:rsidR="007D61CA" w:rsidRPr="00AB0DFE">
        <w:t xml:space="preserve"> </w:t>
      </w:r>
      <w:r w:rsidR="007D61CA" w:rsidRPr="00AB0DFE">
        <w:rPr>
          <w:sz w:val="20"/>
          <w:szCs w:val="18"/>
        </w:rPr>
        <w:t>(conduta que beira, inclusive, extorsão)</w:t>
      </w:r>
      <w:r w:rsidR="00F12B33" w:rsidRPr="00AB0DFE">
        <w:t xml:space="preserve">, </w:t>
      </w:r>
      <w:r w:rsidR="007D61CA" w:rsidRPr="00AB0DFE">
        <w:t xml:space="preserve">pois tem </w:t>
      </w:r>
      <w:r w:rsidR="007D61CA" w:rsidRPr="00AB0DFE">
        <w:lastRenderedPageBreak/>
        <w:t>conhecimento d</w:t>
      </w:r>
      <w:r w:rsidR="00337459" w:rsidRPr="00AB0DFE">
        <w:t>o sucesso financeiro</w:t>
      </w:r>
      <w:r w:rsidR="00F12B33" w:rsidRPr="00AB0DFE">
        <w:t xml:space="preserve"> </w:t>
      </w:r>
      <w:r w:rsidR="00337459" w:rsidRPr="00AB0DFE">
        <w:t>dos escritórios de advocacia da Dra. Ivanir Parizotto.</w:t>
      </w:r>
    </w:p>
    <w:p w14:paraId="1261FF83" w14:textId="120A7D87" w:rsidR="00C424EC" w:rsidRDefault="0011767B" w:rsidP="00D0617B">
      <w:pPr>
        <w:pStyle w:val="SemEspaamento"/>
      </w:pPr>
      <w:r>
        <w:t xml:space="preserve"> </w:t>
      </w:r>
      <w:r w:rsidR="00471FED">
        <w:t>Como se sabe, o</w:t>
      </w:r>
      <w:r w:rsidR="00543738">
        <w:t xml:space="preserve"> art.</w:t>
      </w:r>
      <w:r w:rsidR="00A57908">
        <w:t xml:space="preserve"> 382 do CPC exige que </w:t>
      </w:r>
      <w:r w:rsidR="00B613DE">
        <w:t>o interessado apresente as “</w:t>
      </w:r>
      <w:r w:rsidR="00B613DE" w:rsidRPr="002E4CF5">
        <w:rPr>
          <w:i/>
          <w:iCs/>
        </w:rPr>
        <w:t>razões que justificam a necessidade de antecipação da prova</w:t>
      </w:r>
      <w:r w:rsidR="00B613DE">
        <w:t xml:space="preserve">”, além de </w:t>
      </w:r>
      <w:r w:rsidR="002D03AC">
        <w:t>detalhar</w:t>
      </w:r>
      <w:r w:rsidR="00B613DE">
        <w:t xml:space="preserve"> “</w:t>
      </w:r>
      <w:r w:rsidR="002E4CF5" w:rsidRPr="002D03AC">
        <w:rPr>
          <w:i/>
          <w:iCs/>
          <w:u w:val="single"/>
        </w:rPr>
        <w:t>com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precisão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os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fatos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sobre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os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quais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a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prova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há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de</w:t>
      </w:r>
      <w:r w:rsidR="002E4CF5" w:rsidRPr="002E4CF5">
        <w:rPr>
          <w:i/>
          <w:iCs/>
        </w:rPr>
        <w:t xml:space="preserve"> </w:t>
      </w:r>
      <w:r w:rsidR="002E4CF5" w:rsidRPr="002D03AC">
        <w:rPr>
          <w:i/>
          <w:iCs/>
          <w:u w:val="single"/>
        </w:rPr>
        <w:t>recair</w:t>
      </w:r>
      <w:r w:rsidR="002E4CF5">
        <w:t>”.</w:t>
      </w:r>
    </w:p>
    <w:p w14:paraId="01CF70BE" w14:textId="721F1A49" w:rsidR="00803A96" w:rsidRDefault="00337459" w:rsidP="00D0617B">
      <w:pPr>
        <w:pStyle w:val="SemEspaamento"/>
      </w:pPr>
      <w:r>
        <w:t>Conforme</w:t>
      </w:r>
      <w:r w:rsidR="00803A96">
        <w:t xml:space="preserve"> leciona Fernando de Fonseca Gajardoni </w:t>
      </w:r>
      <w:r w:rsidR="00803A96" w:rsidRPr="00490BD6">
        <w:rPr>
          <w:sz w:val="20"/>
          <w:szCs w:val="18"/>
        </w:rPr>
        <w:t>(et. al.,</w:t>
      </w:r>
      <w:r w:rsidR="00C90D00" w:rsidRPr="00490BD6">
        <w:rPr>
          <w:sz w:val="20"/>
          <w:szCs w:val="18"/>
        </w:rPr>
        <w:t xml:space="preserve"> Comentários ao Código de Processo Civil</w:t>
      </w:r>
      <w:r w:rsidR="00B51E88" w:rsidRPr="00490BD6">
        <w:rPr>
          <w:sz w:val="20"/>
          <w:szCs w:val="18"/>
        </w:rPr>
        <w:t xml:space="preserve">, 4ª ed., 2021, p. </w:t>
      </w:r>
      <w:r w:rsidR="00490BD6" w:rsidRPr="00490BD6">
        <w:rPr>
          <w:sz w:val="20"/>
          <w:szCs w:val="18"/>
        </w:rPr>
        <w:t>598/599)</w:t>
      </w:r>
      <w:r w:rsidR="00490BD6">
        <w:t>, “</w:t>
      </w:r>
      <w:r w:rsidR="00490BD6" w:rsidRPr="00A96467">
        <w:rPr>
          <w:i/>
          <w:iCs/>
        </w:rPr>
        <w:t xml:space="preserve">o requerente da medida apresentará petição justificando a necessidade da produção antecipada da prova, </w:t>
      </w:r>
      <w:r w:rsidR="00490BD6" w:rsidRPr="00337459">
        <w:rPr>
          <w:i/>
          <w:iCs/>
          <w:u w:val="single"/>
        </w:rPr>
        <w:t>devendo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indicar</w:t>
      </w:r>
      <w:r w:rsidR="00490BD6" w:rsidRPr="00A96467">
        <w:rPr>
          <w:i/>
          <w:iCs/>
        </w:rPr>
        <w:t xml:space="preserve"> as </w:t>
      </w:r>
      <w:r w:rsidR="00490BD6" w:rsidRPr="00337459">
        <w:rPr>
          <w:i/>
          <w:iCs/>
          <w:u w:val="single"/>
        </w:rPr>
        <w:t>proposições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factuais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que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pretende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demonstrar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nessa</w:t>
      </w:r>
      <w:r w:rsidR="00490BD6" w:rsidRPr="00A96467">
        <w:rPr>
          <w:i/>
          <w:iCs/>
        </w:rPr>
        <w:t xml:space="preserve"> </w:t>
      </w:r>
      <w:r w:rsidR="00490BD6" w:rsidRPr="00337459">
        <w:rPr>
          <w:i/>
          <w:iCs/>
          <w:u w:val="single"/>
        </w:rPr>
        <w:t>via</w:t>
      </w:r>
      <w:r w:rsidR="00490BD6" w:rsidRPr="00A96467">
        <w:rPr>
          <w:i/>
          <w:iCs/>
        </w:rPr>
        <w:t>. As razões para a apresentação do pedido estão conectadas aos pressupostos para a realização da produção antecipada d</w:t>
      </w:r>
      <w:r w:rsidR="00A96467" w:rsidRPr="00A96467">
        <w:rPr>
          <w:i/>
          <w:iCs/>
        </w:rPr>
        <w:t>a prova, como delineados no art. 381 do Código</w:t>
      </w:r>
      <w:r w:rsidR="00A96467">
        <w:t>”</w:t>
      </w:r>
      <w:r w:rsidR="00B04014">
        <w:t xml:space="preserve"> </w:t>
      </w:r>
      <w:r w:rsidR="00B04014" w:rsidRPr="00B04014">
        <w:rPr>
          <w:sz w:val="20"/>
          <w:szCs w:val="18"/>
        </w:rPr>
        <w:t>(ob. cit., p. 599)</w:t>
      </w:r>
      <w:r w:rsidR="00A96467">
        <w:t>.</w:t>
      </w:r>
    </w:p>
    <w:p w14:paraId="3D72B00D" w14:textId="122B7943" w:rsidR="00B927E2" w:rsidRDefault="00A96467" w:rsidP="00BC4036">
      <w:pPr>
        <w:pStyle w:val="SemEspaamento"/>
      </w:pPr>
      <w:r>
        <w:t xml:space="preserve">Ao prosseguir, o insigne doutrinador </w:t>
      </w:r>
      <w:r w:rsidR="00E93947">
        <w:t xml:space="preserve">explica </w:t>
      </w:r>
      <w:r>
        <w:t>que “</w:t>
      </w:r>
      <w:r w:rsidR="00E93947" w:rsidRPr="00A37377">
        <w:rPr>
          <w:i/>
          <w:iCs/>
        </w:rPr>
        <w:t xml:space="preserve">a inicial tem que demonstrar o cabimento da produção antecipada das provas, alinhando o interesse em uma das situações previstas pelo ordenamento </w:t>
      </w:r>
      <w:r w:rsidR="00BC4036" w:rsidRPr="00A37377">
        <w:rPr>
          <w:i/>
          <w:iCs/>
        </w:rPr>
        <w:t>processual para sua realização (art. 381)</w:t>
      </w:r>
      <w:r w:rsidR="00A37377">
        <w:t>”</w:t>
      </w:r>
      <w:r w:rsidR="00BC4036">
        <w:t>.</w:t>
      </w:r>
      <w:r w:rsidR="00A37377">
        <w:t xml:space="preserve"> </w:t>
      </w:r>
      <w:r w:rsidR="005546F0">
        <w:t>Ou seja, “</w:t>
      </w:r>
      <w:r w:rsidR="00B140F4" w:rsidRPr="00B140F4">
        <w:rPr>
          <w:i/>
          <w:iCs/>
        </w:rPr>
        <w:t>assume inegável relevo a descrição, com precisão, das proposições factuais sobre os quais a prova há de recair. Tal descrição servirá como pauta para a realização da prova, bem como para aferir os eventuais interessados na sua realização</w:t>
      </w:r>
      <w:r w:rsidR="00B140F4">
        <w:t>”</w:t>
      </w:r>
      <w:r w:rsidR="00B04014">
        <w:t xml:space="preserve"> </w:t>
      </w:r>
      <w:r w:rsidR="00B04014" w:rsidRPr="00B04014">
        <w:rPr>
          <w:sz w:val="20"/>
          <w:szCs w:val="18"/>
        </w:rPr>
        <w:t>(ob. cit., p. 599)</w:t>
      </w:r>
      <w:r w:rsidR="00B140F4">
        <w:t>.</w:t>
      </w:r>
    </w:p>
    <w:p w14:paraId="20C24FB3" w14:textId="1A8D46E1" w:rsidR="00910EAD" w:rsidRDefault="00637906" w:rsidP="00BC4036">
      <w:pPr>
        <w:pStyle w:val="SemEspaamento"/>
      </w:pPr>
      <w:r>
        <w:t xml:space="preserve">Diante desse contexto, não há como acolher o pedido </w:t>
      </w:r>
      <w:r w:rsidR="00933735">
        <w:t>da exordial</w:t>
      </w:r>
      <w:r>
        <w:t xml:space="preserve">, </w:t>
      </w:r>
      <w:r w:rsidR="00B55986">
        <w:t>na medida em que</w:t>
      </w:r>
      <w:r w:rsidR="00F64912">
        <w:t xml:space="preserve"> </w:t>
      </w:r>
      <w:r w:rsidR="00933735">
        <w:t xml:space="preserve">o requerente </w:t>
      </w:r>
      <w:r>
        <w:t>pretende levantar a “</w:t>
      </w:r>
      <w:r w:rsidRPr="00637906">
        <w:rPr>
          <w:i/>
          <w:iCs/>
        </w:rPr>
        <w:t>realidade fática financeira e patrimonial da Requerida</w:t>
      </w:r>
      <w:r>
        <w:t>”, “</w:t>
      </w:r>
      <w:r w:rsidRPr="00637906">
        <w:rPr>
          <w:i/>
          <w:iCs/>
        </w:rPr>
        <w:t>tudo para verificar a origem e capacidade financeira e patrimonial da mesma no que pertine ao período anterior e posterior ao falecimento de Zeferino Parizotto</w:t>
      </w:r>
      <w:r>
        <w:t xml:space="preserve">” </w:t>
      </w:r>
      <w:r w:rsidRPr="00637906">
        <w:rPr>
          <w:sz w:val="20"/>
          <w:szCs w:val="18"/>
        </w:rPr>
        <w:t>(evento 1, INIC1, p. 11)</w:t>
      </w:r>
      <w:r>
        <w:t>.</w:t>
      </w:r>
      <w:r w:rsidR="0054355E">
        <w:t xml:space="preserve"> </w:t>
      </w:r>
    </w:p>
    <w:p w14:paraId="0C66AEC7" w14:textId="77777777" w:rsidR="00AA4372" w:rsidRDefault="00E15FC3" w:rsidP="00AA4372">
      <w:pPr>
        <w:pStyle w:val="SemEspaamento"/>
      </w:pPr>
      <w:r>
        <w:t>Conforme confirmado pela exordial</w:t>
      </w:r>
      <w:r w:rsidR="00910EAD">
        <w:t>, o autor não pretende realizar a produção de prova sobre fato específico, mas</w:t>
      </w:r>
      <w:r w:rsidR="007E1208">
        <w:t>, repita-se,</w:t>
      </w:r>
      <w:r w:rsidR="00910EAD">
        <w:t xml:space="preserve"> </w:t>
      </w:r>
      <w:r w:rsidR="00D91F18">
        <w:t xml:space="preserve">tenta </w:t>
      </w:r>
      <w:r w:rsidR="00910EAD">
        <w:t>utiliza</w:t>
      </w:r>
      <w:r w:rsidR="00D91F18">
        <w:t>r</w:t>
      </w:r>
      <w:r w:rsidR="00910EAD">
        <w:t xml:space="preserve"> este instrumento jurídico como subterfúgio para</w:t>
      </w:r>
      <w:r w:rsidR="00D91F18">
        <w:t xml:space="preserve"> </w:t>
      </w:r>
      <w:r w:rsidR="00563BA4">
        <w:t xml:space="preserve">investigar </w:t>
      </w:r>
      <w:r w:rsidR="003E003B" w:rsidRPr="00F0738D">
        <w:rPr>
          <w:u w:val="single"/>
        </w:rPr>
        <w:t>toda</w:t>
      </w:r>
      <w:r w:rsidR="003E003B">
        <w:t xml:space="preserve"> </w:t>
      </w:r>
      <w:r w:rsidR="00563BA4" w:rsidRPr="00F0738D">
        <w:rPr>
          <w:u w:val="single"/>
        </w:rPr>
        <w:t>a</w:t>
      </w:r>
      <w:r w:rsidR="00563BA4">
        <w:t xml:space="preserve"> </w:t>
      </w:r>
      <w:r w:rsidR="00563BA4" w:rsidRPr="00F0738D">
        <w:rPr>
          <w:u w:val="single"/>
        </w:rPr>
        <w:t>vida</w:t>
      </w:r>
      <w:r w:rsidR="00563BA4">
        <w:t xml:space="preserve"> financeira </w:t>
      </w:r>
      <w:r w:rsidR="003E003B">
        <w:t xml:space="preserve">da ré Ivanir, com o </w:t>
      </w:r>
      <w:r w:rsidR="003F759A">
        <w:t>nítido propósito</w:t>
      </w:r>
      <w:r w:rsidR="00AA4372">
        <w:t xml:space="preserve"> de</w:t>
      </w:r>
      <w:r w:rsidR="003F759A">
        <w:t xml:space="preserve"> </w:t>
      </w:r>
      <w:r w:rsidR="00AC360A">
        <w:t>tentar obter vantagem financeira indevida</w:t>
      </w:r>
      <w:r w:rsidR="00F0738D">
        <w:t>, o que não pode ser admitido</w:t>
      </w:r>
      <w:r w:rsidR="00AC360A">
        <w:t>.</w:t>
      </w:r>
    </w:p>
    <w:p w14:paraId="155C7B7C" w14:textId="77777777" w:rsidR="009F7C8F" w:rsidRDefault="00F64912" w:rsidP="00AA4372">
      <w:pPr>
        <w:pStyle w:val="SemEspaamento"/>
      </w:pPr>
      <w:r>
        <w:t xml:space="preserve">A bem da verdade, Excelência, </w:t>
      </w:r>
      <w:r w:rsidR="00AC360A">
        <w:t xml:space="preserve">as declarações </w:t>
      </w:r>
      <w:r w:rsidR="00FC1608">
        <w:t>juntadas pelo requerente são muito frágeis e não possuem o condão de demonstrar a existência de relação negocial entre Zeferino e Sérgio</w:t>
      </w:r>
      <w:r w:rsidR="00901585">
        <w:t>, sobretudo porque estão isoladas, sem qualquer outro elemento</w:t>
      </w:r>
      <w:r w:rsidR="00A83502">
        <w:t xml:space="preserve"> idôneo</w:t>
      </w:r>
      <w:r w:rsidR="00901585">
        <w:t xml:space="preserve"> que indique a existência do negócio jurídico alegado</w:t>
      </w:r>
      <w:r w:rsidR="00FC1608">
        <w:t>.</w:t>
      </w:r>
      <w:r w:rsidR="00AA4372">
        <w:t xml:space="preserve"> </w:t>
      </w:r>
    </w:p>
    <w:p w14:paraId="7B4D0480" w14:textId="4E6860F5" w:rsidR="00F64912" w:rsidRPr="002D4779" w:rsidRDefault="00AA4372" w:rsidP="00AA4372">
      <w:pPr>
        <w:pStyle w:val="SemEspaamento"/>
        <w:rPr>
          <w:color w:val="000000" w:themeColor="text1"/>
        </w:rPr>
      </w:pPr>
      <w:r w:rsidRPr="002D4779">
        <w:rPr>
          <w:color w:val="000000" w:themeColor="text1"/>
        </w:rPr>
        <w:lastRenderedPageBreak/>
        <w:t>Do contrário, caso fosse admitida a pretensão do autor, tornar-se-ia de fácil acesso qualquer informação bancária sigilosa, pois bastaria a qualquer pessoa “montar” e apresentar algumas declarações de terceiros, embasadas em “ouvir dizer”, e pedir a produção antecipada de prova, a exemplo do que está sendo pretendido neste processo.</w:t>
      </w:r>
    </w:p>
    <w:p w14:paraId="75EA173B" w14:textId="1AD2244C" w:rsidR="00F0738D" w:rsidRPr="002D4779" w:rsidRDefault="002D1510" w:rsidP="002D1510">
      <w:pPr>
        <w:pStyle w:val="SemEspaamento"/>
        <w:rPr>
          <w:color w:val="000000" w:themeColor="text1"/>
        </w:rPr>
      </w:pPr>
      <w:r w:rsidRPr="002D4779">
        <w:rPr>
          <w:color w:val="000000" w:themeColor="text1"/>
        </w:rPr>
        <w:t>Isso não pode ser admitido, Excelência, sobretudo porque</w:t>
      </w:r>
      <w:r w:rsidR="00FC1608" w:rsidRPr="002D4779">
        <w:rPr>
          <w:color w:val="000000" w:themeColor="text1"/>
        </w:rPr>
        <w:t xml:space="preserve"> o </w:t>
      </w:r>
      <w:r w:rsidR="00F917A8" w:rsidRPr="002D4779">
        <w:rPr>
          <w:color w:val="000000" w:themeColor="text1"/>
        </w:rPr>
        <w:t xml:space="preserve">autor </w:t>
      </w:r>
      <w:r w:rsidR="006F7237" w:rsidRPr="002D4779">
        <w:rPr>
          <w:color w:val="000000" w:themeColor="text1"/>
        </w:rPr>
        <w:t xml:space="preserve">sustenta </w:t>
      </w:r>
      <w:r w:rsidR="00C63012" w:rsidRPr="002D4779">
        <w:rPr>
          <w:color w:val="000000" w:themeColor="text1"/>
        </w:rPr>
        <w:t xml:space="preserve">que </w:t>
      </w:r>
      <w:r w:rsidR="00F917A8" w:rsidRPr="002D4779">
        <w:rPr>
          <w:color w:val="000000" w:themeColor="text1"/>
        </w:rPr>
        <w:t xml:space="preserve">entregou </w:t>
      </w:r>
      <w:r w:rsidR="00C63012" w:rsidRPr="002D4779">
        <w:rPr>
          <w:color w:val="000000" w:themeColor="text1"/>
        </w:rPr>
        <w:t xml:space="preserve">o equivalente a </w:t>
      </w:r>
      <w:r w:rsidR="00F917A8" w:rsidRPr="002D4779">
        <w:rPr>
          <w:color w:val="000000" w:themeColor="text1"/>
        </w:rPr>
        <w:t>US$ 140.000,00 ao ex-marido da ré Ivanir,</w:t>
      </w:r>
      <w:r w:rsidR="003E7398" w:rsidRPr="002D4779">
        <w:rPr>
          <w:color w:val="000000" w:themeColor="text1"/>
        </w:rPr>
        <w:t xml:space="preserve"> </w:t>
      </w:r>
      <w:r w:rsidR="00C63012" w:rsidRPr="002D4779">
        <w:rPr>
          <w:color w:val="000000" w:themeColor="text1"/>
        </w:rPr>
        <w:t>mas</w:t>
      </w:r>
      <w:r w:rsidRPr="002D4779">
        <w:rPr>
          <w:color w:val="000000" w:themeColor="text1"/>
        </w:rPr>
        <w:t>, em contrapartida,</w:t>
      </w:r>
      <w:r w:rsidR="00C63012" w:rsidRPr="002D4779">
        <w:rPr>
          <w:color w:val="000000" w:themeColor="text1"/>
        </w:rPr>
        <w:t xml:space="preserve"> </w:t>
      </w:r>
      <w:r w:rsidR="00C63012" w:rsidRPr="002D4779">
        <w:rPr>
          <w:color w:val="000000" w:themeColor="text1"/>
          <w:u w:val="single"/>
        </w:rPr>
        <w:t>não</w:t>
      </w:r>
      <w:r w:rsidR="00C63012" w:rsidRPr="002D4779">
        <w:rPr>
          <w:color w:val="000000" w:themeColor="text1"/>
        </w:rPr>
        <w:t xml:space="preserve"> </w:t>
      </w:r>
      <w:r w:rsidR="00C63012" w:rsidRPr="002D4779">
        <w:rPr>
          <w:color w:val="000000" w:themeColor="text1"/>
          <w:u w:val="single"/>
        </w:rPr>
        <w:t>apresenta</w:t>
      </w:r>
      <w:r w:rsidR="00C63012" w:rsidRPr="002D4779">
        <w:rPr>
          <w:color w:val="000000" w:themeColor="text1"/>
        </w:rPr>
        <w:t xml:space="preserve"> </w:t>
      </w:r>
      <w:r w:rsidR="00C63012" w:rsidRPr="002D4779">
        <w:rPr>
          <w:color w:val="000000" w:themeColor="text1"/>
          <w:u w:val="single"/>
        </w:rPr>
        <w:t>qualquer</w:t>
      </w:r>
      <w:r w:rsidR="00C63012" w:rsidRPr="002D4779">
        <w:rPr>
          <w:color w:val="000000" w:themeColor="text1"/>
        </w:rPr>
        <w:t xml:space="preserve"> </w:t>
      </w:r>
      <w:r w:rsidR="003E7398" w:rsidRPr="002D4779">
        <w:rPr>
          <w:color w:val="000000" w:themeColor="text1"/>
          <w:u w:val="single"/>
        </w:rPr>
        <w:t>prova</w:t>
      </w:r>
      <w:r w:rsidR="003E7398" w:rsidRPr="002D4779">
        <w:rPr>
          <w:color w:val="000000" w:themeColor="text1"/>
        </w:rPr>
        <w:t xml:space="preserve"> da compra dos dólares americanos</w:t>
      </w:r>
      <w:r w:rsidR="00C63012" w:rsidRPr="002D4779">
        <w:rPr>
          <w:color w:val="000000" w:themeColor="text1"/>
        </w:rPr>
        <w:t xml:space="preserve">. </w:t>
      </w:r>
    </w:p>
    <w:p w14:paraId="13F6F804" w14:textId="56BC835A" w:rsidR="001A2B21" w:rsidRDefault="00A3687E" w:rsidP="00BC4036">
      <w:pPr>
        <w:pStyle w:val="SemEspaamento"/>
      </w:pPr>
      <w:r>
        <w:t>Aliás, n</w:t>
      </w:r>
      <w:r w:rsidR="00C63012">
        <w:t>ão fosse isso o suficiente, o autor</w:t>
      </w:r>
      <w:r w:rsidR="00F917A8">
        <w:t xml:space="preserve"> </w:t>
      </w:r>
      <w:r w:rsidR="006F7237">
        <w:t xml:space="preserve">também </w:t>
      </w:r>
      <w:r w:rsidR="006F7237" w:rsidRPr="00A3687E">
        <w:rPr>
          <w:b/>
          <w:bCs/>
          <w:u w:val="single"/>
        </w:rPr>
        <w:t xml:space="preserve">não </w:t>
      </w:r>
      <w:r w:rsidR="00F0738D" w:rsidRPr="00A3687E">
        <w:rPr>
          <w:b/>
          <w:bCs/>
          <w:u w:val="single"/>
        </w:rPr>
        <w:t>provou</w:t>
      </w:r>
      <w:r w:rsidR="00F0738D">
        <w:t xml:space="preserve"> a </w:t>
      </w:r>
      <w:r w:rsidR="00F0738D" w:rsidRPr="00A3687E">
        <w:rPr>
          <w:b/>
          <w:bCs/>
          <w:u w:val="single"/>
        </w:rPr>
        <w:t>origem de toda essa reserva financeira</w:t>
      </w:r>
      <w:r w:rsidR="00F0738D">
        <w:t xml:space="preserve"> que sustenta ter</w:t>
      </w:r>
      <w:r w:rsidR="002D15AA">
        <w:t xml:space="preserve"> obtido</w:t>
      </w:r>
      <w:r w:rsidR="002F448E">
        <w:t xml:space="preserve"> e repassado</w:t>
      </w:r>
      <w:r w:rsidR="006F7237">
        <w:t xml:space="preserve"> ao seu irmão</w:t>
      </w:r>
      <w:r w:rsidR="002C4E85">
        <w:t xml:space="preserve">. </w:t>
      </w:r>
    </w:p>
    <w:p w14:paraId="29CD9EFA" w14:textId="15EA5C25" w:rsidR="002C4E85" w:rsidRDefault="00430C01" w:rsidP="00BC4036">
      <w:pPr>
        <w:pStyle w:val="SemEspaamento"/>
      </w:pPr>
      <w:r>
        <w:t xml:space="preserve">Embora sustente que obteve R$ 195.000,00 por conta da venda de um terreno, o autor não </w:t>
      </w:r>
      <w:r w:rsidR="009E2EE8">
        <w:t>demonstrou</w:t>
      </w:r>
      <w:r w:rsidR="002C4E85">
        <w:t xml:space="preserve">, por exemplo, </w:t>
      </w:r>
      <w:r>
        <w:t xml:space="preserve">o recebimento desta quantia, limitando-se a juntar aos autos </w:t>
      </w:r>
      <w:r w:rsidR="00560D44">
        <w:t xml:space="preserve">apenas </w:t>
      </w:r>
      <w:r>
        <w:t>escritura pública</w:t>
      </w:r>
      <w:r w:rsidR="00560D44">
        <w:t xml:space="preserve"> de compra e venda </w:t>
      </w:r>
      <w:r w:rsidR="00BA1FE9">
        <w:t xml:space="preserve">do bem </w:t>
      </w:r>
      <w:r w:rsidR="00560D44">
        <w:t xml:space="preserve">para </w:t>
      </w:r>
      <w:r w:rsidR="00BA1FE9">
        <w:t>seus familiares, o que não é suficiente para certificar o recebimento d</w:t>
      </w:r>
      <w:r w:rsidR="001360A5">
        <w:t>os valores</w:t>
      </w:r>
      <w:r w:rsidR="002C4E85">
        <w:t>.</w:t>
      </w:r>
    </w:p>
    <w:p w14:paraId="168900E0" w14:textId="6DB97029" w:rsidR="00FC1608" w:rsidRDefault="00F05DE3" w:rsidP="00BC4036">
      <w:pPr>
        <w:pStyle w:val="SemEspaamento"/>
      </w:pPr>
      <w:r>
        <w:t>O</w:t>
      </w:r>
      <w:r w:rsidR="00294149">
        <w:t xml:space="preserve"> requerente também </w:t>
      </w:r>
      <w:r w:rsidR="00B45387">
        <w:t xml:space="preserve">não comprovou que </w:t>
      </w:r>
      <w:r w:rsidR="0068236F">
        <w:t xml:space="preserve">o montante </w:t>
      </w:r>
      <w:r w:rsidR="00B45387">
        <w:t>recebid</w:t>
      </w:r>
      <w:r w:rsidR="0068236F">
        <w:t>o</w:t>
      </w:r>
      <w:r w:rsidR="00B45387">
        <w:t xml:space="preserve"> em decorrência de ações revisionais de sua empresa </w:t>
      </w:r>
      <w:r w:rsidR="00294149">
        <w:t>foi repassad</w:t>
      </w:r>
      <w:r w:rsidR="0068236F">
        <w:t>o</w:t>
      </w:r>
      <w:r w:rsidR="00294149">
        <w:t xml:space="preserve"> ao seu falecido irmão</w:t>
      </w:r>
      <w:r w:rsidR="00B45387">
        <w:t xml:space="preserve">, mas limitou-se a apresentar </w:t>
      </w:r>
      <w:r w:rsidR="00CB45E9">
        <w:t>a prestação de contas feita pelo escritório de advocacia contratado para tentar justificar a sua fantasiosa narrativa</w:t>
      </w:r>
      <w:r w:rsidR="00A83502">
        <w:t>, de que esse montante teria sido integralmente</w:t>
      </w:r>
      <w:r w:rsidR="0012030A">
        <w:t xml:space="preserve"> confiado a Sérgio</w:t>
      </w:r>
      <w:r w:rsidR="00CB45E9">
        <w:t>.</w:t>
      </w:r>
    </w:p>
    <w:p w14:paraId="5E074AD6" w14:textId="31065717" w:rsidR="00294149" w:rsidRDefault="0012030A" w:rsidP="00BC4036">
      <w:pPr>
        <w:pStyle w:val="SemEspaamento"/>
      </w:pPr>
      <w:r>
        <w:t>No mais, o autor</w:t>
      </w:r>
      <w:r w:rsidR="0057535E">
        <w:t xml:space="preserve"> simplesmente </w:t>
      </w:r>
      <w:r w:rsidR="001A2B21">
        <w:t xml:space="preserve">relata que </w:t>
      </w:r>
      <w:r w:rsidR="0013342B">
        <w:t xml:space="preserve">também </w:t>
      </w:r>
      <w:r w:rsidR="001A2B21">
        <w:t xml:space="preserve">teria repassado </w:t>
      </w:r>
      <w:r w:rsidR="0013342B">
        <w:t xml:space="preserve">a </w:t>
      </w:r>
      <w:r w:rsidR="006F7237">
        <w:t>Zeferino</w:t>
      </w:r>
      <w:r w:rsidR="0013342B">
        <w:t xml:space="preserve"> R$ 7.000,00, convertido em US$ 1.944,00, e</w:t>
      </w:r>
      <w:r w:rsidR="0013342B" w:rsidRPr="0013342B">
        <w:t>, em 2019,</w:t>
      </w:r>
      <w:r w:rsidR="0013342B">
        <w:t xml:space="preserve"> US$ 38.000,00, sem </w:t>
      </w:r>
      <w:r w:rsidR="006F504B">
        <w:t xml:space="preserve">mencionar como </w:t>
      </w:r>
      <w:r w:rsidR="006F504B" w:rsidRPr="006F504B">
        <w:rPr>
          <w:u w:val="single"/>
        </w:rPr>
        <w:t>adquiriu</w:t>
      </w:r>
      <w:r w:rsidR="006F504B">
        <w:t xml:space="preserve"> </w:t>
      </w:r>
      <w:r w:rsidR="006F504B" w:rsidRPr="006F504B">
        <w:rPr>
          <w:u w:val="single"/>
        </w:rPr>
        <w:t>e</w:t>
      </w:r>
      <w:r w:rsidR="006F504B">
        <w:t xml:space="preserve"> </w:t>
      </w:r>
      <w:r w:rsidR="006F504B" w:rsidRPr="006F504B">
        <w:rPr>
          <w:u w:val="single"/>
        </w:rPr>
        <w:t>guardou</w:t>
      </w:r>
      <w:r w:rsidR="006F504B">
        <w:t xml:space="preserve"> essa quantia</w:t>
      </w:r>
      <w:r w:rsidR="00A3687E">
        <w:t xml:space="preserve">. Não trouxe </w:t>
      </w:r>
      <w:r w:rsidR="006F504B">
        <w:t>documento comprobatório dessas afirmações</w:t>
      </w:r>
      <w:r w:rsidR="00A3687E">
        <w:t>, nem sequer da origem desse dinheiro</w:t>
      </w:r>
      <w:r w:rsidR="006F504B">
        <w:t>.</w:t>
      </w:r>
    </w:p>
    <w:p w14:paraId="4A67F8C8" w14:textId="4D7C2B50" w:rsidR="006F504B" w:rsidRDefault="00A3687E" w:rsidP="00BC4036">
      <w:pPr>
        <w:pStyle w:val="SemEspaamento"/>
      </w:pPr>
      <w:r>
        <w:t>A</w:t>
      </w:r>
      <w:r w:rsidR="006F504B">
        <w:t xml:space="preserve"> alegação de que foram entregues US$ 38.000,00 é tão fantasiosa que o requerente sequer teve a preocupação de informar qual</w:t>
      </w:r>
      <w:r w:rsidR="00045874">
        <w:t xml:space="preserve"> seria</w:t>
      </w:r>
      <w:r w:rsidR="006F504B">
        <w:t xml:space="preserve"> o montante </w:t>
      </w:r>
      <w:r w:rsidR="00045874">
        <w:t xml:space="preserve">correspondente </w:t>
      </w:r>
      <w:r w:rsidR="006F504B">
        <w:t>em moeda corrente nacional. Como o dólar americano</w:t>
      </w:r>
      <w:r w:rsidR="00027BD4">
        <w:t xml:space="preserve"> </w:t>
      </w:r>
      <w:r w:rsidR="00027BD4" w:rsidRPr="00027BD4">
        <w:rPr>
          <w:sz w:val="20"/>
          <w:szCs w:val="18"/>
        </w:rPr>
        <w:t>(turismo)</w:t>
      </w:r>
      <w:r w:rsidR="006F504B">
        <w:t xml:space="preserve"> </w:t>
      </w:r>
      <w:r w:rsidR="00027BD4">
        <w:t>custava cerca de US$ 4,18</w:t>
      </w:r>
      <w:r w:rsidR="00AE6E26">
        <w:t xml:space="preserve">, </w:t>
      </w:r>
      <w:r w:rsidR="00F31B54">
        <w:t xml:space="preserve">estima-se que </w:t>
      </w:r>
      <w:r w:rsidR="00AE6E26">
        <w:t>esse valor equivaleria a pelo menos R$ 158.840,00.</w:t>
      </w:r>
    </w:p>
    <w:p w14:paraId="2844EA0E" w14:textId="1FF79CB7" w:rsidR="004F1EF3" w:rsidRDefault="00E9322F" w:rsidP="00215167">
      <w:pPr>
        <w:pStyle w:val="SemEspaamento"/>
      </w:pPr>
      <w:r>
        <w:t>Além disso</w:t>
      </w:r>
      <w:r w:rsidR="004F1EF3">
        <w:t xml:space="preserve">, o </w:t>
      </w:r>
      <w:r w:rsidR="004F1EF3" w:rsidRPr="008006ED">
        <w:rPr>
          <w:u w:val="single"/>
        </w:rPr>
        <w:t>demandante</w:t>
      </w:r>
      <w:r w:rsidR="004F1EF3">
        <w:t xml:space="preserve"> </w:t>
      </w:r>
      <w:r w:rsidR="008915B6" w:rsidRPr="008006ED">
        <w:rPr>
          <w:u w:val="single"/>
        </w:rPr>
        <w:t>confessou</w:t>
      </w:r>
      <w:r w:rsidR="008915B6">
        <w:t xml:space="preserve"> </w:t>
      </w:r>
      <w:r w:rsidR="004F1EF3">
        <w:t xml:space="preserve">à autoridade policial de Treze Tílias/SC, expressamente, que </w:t>
      </w:r>
      <w:r w:rsidR="004F1EF3" w:rsidRPr="00C22EDD">
        <w:rPr>
          <w:u w:val="single"/>
        </w:rPr>
        <w:t>ele</w:t>
      </w:r>
      <w:r w:rsidR="004F1EF3">
        <w:t xml:space="preserve"> </w:t>
      </w:r>
      <w:r w:rsidR="004F1EF3" w:rsidRPr="00C22EDD">
        <w:rPr>
          <w:u w:val="single"/>
        </w:rPr>
        <w:t>próprio</w:t>
      </w:r>
      <w:r w:rsidR="004F1EF3">
        <w:t xml:space="preserve"> </w:t>
      </w:r>
      <w:r w:rsidR="004F1EF3" w:rsidRPr="00124E13">
        <w:rPr>
          <w:b/>
          <w:bCs/>
          <w:u w:val="single"/>
        </w:rPr>
        <w:t>converteu</w:t>
      </w:r>
      <w:r w:rsidR="004F1EF3">
        <w:t xml:space="preserve"> </w:t>
      </w:r>
      <w:r w:rsidR="004F1EF3" w:rsidRPr="00124E13">
        <w:rPr>
          <w:b/>
          <w:bCs/>
          <w:u w:val="single"/>
        </w:rPr>
        <w:t>dinheiro</w:t>
      </w:r>
      <w:r w:rsidR="004F1EF3">
        <w:t xml:space="preserve"> </w:t>
      </w:r>
      <w:r w:rsidR="004F1EF3" w:rsidRPr="008915B6">
        <w:rPr>
          <w:u w:val="single"/>
        </w:rPr>
        <w:t>em</w:t>
      </w:r>
      <w:r w:rsidR="004F1EF3">
        <w:t xml:space="preserve"> </w:t>
      </w:r>
      <w:r w:rsidR="004F1EF3" w:rsidRPr="00124E13">
        <w:rPr>
          <w:b/>
          <w:bCs/>
          <w:u w:val="single"/>
        </w:rPr>
        <w:t>dólares</w:t>
      </w:r>
      <w:r w:rsidR="00C22EDD">
        <w:t xml:space="preserve"> </w:t>
      </w:r>
      <w:r w:rsidR="00C22EDD" w:rsidRPr="00C22EDD">
        <w:rPr>
          <w:sz w:val="20"/>
          <w:szCs w:val="18"/>
        </w:rPr>
        <w:t>(</w:t>
      </w:r>
      <w:r w:rsidR="00C22EDD" w:rsidRPr="00C22EDD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2</w:t>
      </w:r>
      <w:r w:rsidR="00C22EDD" w:rsidRPr="00C22EDD">
        <w:rPr>
          <w:sz w:val="20"/>
          <w:szCs w:val="18"/>
        </w:rPr>
        <w:t>)</w:t>
      </w:r>
      <w:r w:rsidR="004F1EF3">
        <w:t xml:space="preserve">, mas, inexplicavelmente, </w:t>
      </w:r>
      <w:r w:rsidR="004F1EF3" w:rsidRPr="008006ED">
        <w:rPr>
          <w:u w:val="single"/>
        </w:rPr>
        <w:t>não</w:t>
      </w:r>
      <w:r w:rsidR="004F1EF3">
        <w:t xml:space="preserve"> </w:t>
      </w:r>
      <w:r w:rsidR="004F1EF3" w:rsidRPr="008006ED">
        <w:rPr>
          <w:u w:val="single"/>
        </w:rPr>
        <w:t>junt</w:t>
      </w:r>
      <w:r w:rsidR="008915B6" w:rsidRPr="008006ED">
        <w:rPr>
          <w:u w:val="single"/>
        </w:rPr>
        <w:t>ou</w:t>
      </w:r>
      <w:r w:rsidR="004F1EF3">
        <w:t xml:space="preserve"> aos autos o documento relativo a essa suposta conversão realizada</w:t>
      </w:r>
      <w:r w:rsidR="003D4438">
        <w:t xml:space="preserve">. </w:t>
      </w:r>
      <w:r w:rsidR="005C08ED">
        <w:t xml:space="preserve">Não </w:t>
      </w:r>
      <w:r w:rsidR="00E501EF">
        <w:t>fosse</w:t>
      </w:r>
      <w:r w:rsidR="005C08ED">
        <w:t xml:space="preserve"> isso</w:t>
      </w:r>
      <w:r w:rsidR="00E501EF">
        <w:t xml:space="preserve"> o suficiente</w:t>
      </w:r>
      <w:r w:rsidR="00AD1CDB">
        <w:t>, em outro depoimento realizado à autoridade policial de</w:t>
      </w:r>
      <w:r w:rsidR="000F05CB">
        <w:t xml:space="preserve"> Videira/SC, o requerente Sérgio admite que não tem </w:t>
      </w:r>
      <w:r w:rsidR="000F05CB">
        <w:lastRenderedPageBreak/>
        <w:t>nenhum documento sobre a troca da moeda corrente nacional em dólares americanos</w:t>
      </w:r>
      <w:r w:rsidR="00AD1CDB">
        <w:t xml:space="preserve"> </w:t>
      </w:r>
      <w:r w:rsidR="00963721">
        <w:t xml:space="preserve">e se confunde, em diversos momentos, ao dar explicações sobre a origem do dinheiro e eventual documentação comprobatória do que alega </w:t>
      </w:r>
      <w:r w:rsidR="00ED052D" w:rsidRPr="00215167">
        <w:rPr>
          <w:sz w:val="20"/>
          <w:szCs w:val="18"/>
        </w:rPr>
        <w:t>(</w:t>
      </w:r>
      <w:r w:rsidR="00ED052D" w:rsidRPr="00215167">
        <w:rPr>
          <w:i/>
          <w:iCs/>
          <w:sz w:val="20"/>
          <w:szCs w:val="18"/>
        </w:rPr>
        <w:t xml:space="preserve">vide </w:t>
      </w:r>
      <w:r w:rsidR="00215167" w:rsidRPr="00215167">
        <w:rPr>
          <w:sz w:val="20"/>
          <w:szCs w:val="18"/>
        </w:rPr>
        <w:t xml:space="preserve">o vídeo </w:t>
      </w:r>
      <w:r w:rsidR="0097635E">
        <w:rPr>
          <w:sz w:val="20"/>
          <w:szCs w:val="18"/>
        </w:rPr>
        <w:t xml:space="preserve">em </w:t>
      </w:r>
      <w:r w:rsidR="00215167" w:rsidRPr="00215167">
        <w:rPr>
          <w:sz w:val="20"/>
          <w:szCs w:val="18"/>
        </w:rPr>
        <w:t xml:space="preserve">anexo, a partir de </w:t>
      </w:r>
      <w:r w:rsidR="0082785F">
        <w:rPr>
          <w:sz w:val="20"/>
          <w:szCs w:val="18"/>
        </w:rPr>
        <w:t xml:space="preserve">7m34s e de </w:t>
      </w:r>
      <w:r w:rsidR="00215167" w:rsidRPr="00215167">
        <w:rPr>
          <w:sz w:val="20"/>
          <w:szCs w:val="18"/>
        </w:rPr>
        <w:t xml:space="preserve">9m19s – </w:t>
      </w:r>
      <w:r w:rsidR="00ED052D" w:rsidRPr="00215167">
        <w:rPr>
          <w:b/>
          <w:bCs/>
          <w:sz w:val="20"/>
          <w:szCs w:val="18"/>
        </w:rPr>
        <w:t>doc. 2-A</w:t>
      </w:r>
      <w:r w:rsidR="00ED052D" w:rsidRPr="00215167">
        <w:rPr>
          <w:sz w:val="20"/>
          <w:szCs w:val="18"/>
        </w:rPr>
        <w:t>)</w:t>
      </w:r>
      <w:r w:rsidR="00ED052D">
        <w:t>.</w:t>
      </w:r>
    </w:p>
    <w:p w14:paraId="21140922" w14:textId="71B2B5F6" w:rsidR="00AE6E26" w:rsidRDefault="00C52CE8" w:rsidP="00BC4036">
      <w:pPr>
        <w:pStyle w:val="SemEspaamento"/>
      </w:pPr>
      <w:r>
        <w:t>Segundo a sua própria narrativa</w:t>
      </w:r>
      <w:r w:rsidR="00AE6E26">
        <w:t xml:space="preserve">, portanto, o requerente </w:t>
      </w:r>
      <w:r w:rsidR="006F7237">
        <w:t>insiste</w:t>
      </w:r>
      <w:r w:rsidR="00AE6E26">
        <w:t xml:space="preserve"> que teria</w:t>
      </w:r>
      <w:r>
        <w:t xml:space="preserve"> confiado mais de R$ 500.000,00 ao seu irmão, mas</w:t>
      </w:r>
      <w:r w:rsidR="00DD6FBF">
        <w:t xml:space="preserve">, surpreendentemente, não </w:t>
      </w:r>
      <w:r w:rsidR="001D7D9F">
        <w:t>documentou</w:t>
      </w:r>
      <w:r w:rsidR="00A3687E">
        <w:t xml:space="preserve"> ou</w:t>
      </w:r>
      <w:r w:rsidR="001D7D9F">
        <w:t xml:space="preserve"> </w:t>
      </w:r>
      <w:r w:rsidR="00DD6FBF">
        <w:t xml:space="preserve">possui registro </w:t>
      </w:r>
      <w:r w:rsidR="001D7D9F">
        <w:t xml:space="preserve">de </w:t>
      </w:r>
      <w:r w:rsidR="00DD6FBF">
        <w:t>nenhum dess</w:t>
      </w:r>
      <w:r w:rsidR="00045874">
        <w:t>es repasses</w:t>
      </w:r>
      <w:r w:rsidR="00A3687E">
        <w:t xml:space="preserve">, </w:t>
      </w:r>
      <w:r w:rsidR="00DD6FBF">
        <w:t xml:space="preserve">nem mesmo uma </w:t>
      </w:r>
      <w:r w:rsidR="00DD7DB5">
        <w:t>mensagem eletrônica</w:t>
      </w:r>
      <w:r w:rsidR="00DD6FBF">
        <w:t xml:space="preserve"> </w:t>
      </w:r>
      <w:r w:rsidR="00045874">
        <w:t xml:space="preserve">trocada com o </w:t>
      </w:r>
      <w:r w:rsidR="00DD6FBF">
        <w:t>falecido, por exemplo</w:t>
      </w:r>
      <w:r w:rsidR="001F12C3">
        <w:t>,</w:t>
      </w:r>
      <w:r w:rsidR="001F12C3" w:rsidRPr="001F12C3">
        <w:t xml:space="preserve"> </w:t>
      </w:r>
      <w:r w:rsidR="001F12C3">
        <w:t>ou documento demonstrando a conversão de reais em dólares</w:t>
      </w:r>
      <w:r w:rsidR="00045874">
        <w:t>.</w:t>
      </w:r>
      <w:r w:rsidR="00F31B54">
        <w:t xml:space="preserve"> </w:t>
      </w:r>
    </w:p>
    <w:p w14:paraId="56975B25" w14:textId="0D2BE533" w:rsidR="007179A3" w:rsidRDefault="00F31B54" w:rsidP="007179A3">
      <w:pPr>
        <w:pStyle w:val="SemEspaamento"/>
      </w:pPr>
      <w:r>
        <w:t xml:space="preserve">Aliás, </w:t>
      </w:r>
      <w:r w:rsidR="009010D2">
        <w:t xml:space="preserve">vale frisar, </w:t>
      </w:r>
      <w:r>
        <w:t xml:space="preserve">o simples fato de </w:t>
      </w:r>
      <w:r w:rsidR="007179A3">
        <w:t xml:space="preserve">que Zeferino tinha </w:t>
      </w:r>
      <w:r w:rsidR="007179A3" w:rsidRPr="00AA5B19">
        <w:rPr>
          <w:u w:val="single"/>
        </w:rPr>
        <w:t>idade</w:t>
      </w:r>
      <w:r w:rsidR="007179A3">
        <w:t xml:space="preserve"> </w:t>
      </w:r>
      <w:r w:rsidR="007179A3" w:rsidRPr="00AA5B19">
        <w:rPr>
          <w:u w:val="single"/>
        </w:rPr>
        <w:t>avançada</w:t>
      </w:r>
      <w:r w:rsidR="007179A3">
        <w:t xml:space="preserve"> </w:t>
      </w:r>
      <w:r w:rsidR="007179A3" w:rsidRPr="004F57A7">
        <w:rPr>
          <w:sz w:val="20"/>
          <w:szCs w:val="18"/>
        </w:rPr>
        <w:t>(6</w:t>
      </w:r>
      <w:r w:rsidR="007179A3">
        <w:rPr>
          <w:sz w:val="20"/>
          <w:szCs w:val="18"/>
        </w:rPr>
        <w:t>1</w:t>
      </w:r>
      <w:r w:rsidR="007179A3" w:rsidRPr="004F57A7">
        <w:rPr>
          <w:sz w:val="20"/>
          <w:szCs w:val="18"/>
        </w:rPr>
        <w:t xml:space="preserve"> anos)</w:t>
      </w:r>
      <w:r w:rsidR="007179A3">
        <w:t xml:space="preserve"> e </w:t>
      </w:r>
      <w:r w:rsidR="003D68F2">
        <w:t xml:space="preserve">que </w:t>
      </w:r>
      <w:r w:rsidR="007179A3">
        <w:t xml:space="preserve">a </w:t>
      </w:r>
      <w:r w:rsidR="007179A3" w:rsidRPr="00AA5B19">
        <w:rPr>
          <w:u w:val="single"/>
        </w:rPr>
        <w:t>pandemia</w:t>
      </w:r>
      <w:r w:rsidR="007179A3">
        <w:t xml:space="preserve"> </w:t>
      </w:r>
      <w:r w:rsidR="003D68F2">
        <w:t xml:space="preserve">do Covid-19 </w:t>
      </w:r>
      <w:r w:rsidR="007179A3" w:rsidRPr="00B10411">
        <w:t>assolava</w:t>
      </w:r>
      <w:r w:rsidR="007179A3">
        <w:t xml:space="preserve"> </w:t>
      </w:r>
      <w:r w:rsidR="00B10411">
        <w:t xml:space="preserve">todo </w:t>
      </w:r>
      <w:r w:rsidR="007179A3">
        <w:t xml:space="preserve">o </w:t>
      </w:r>
      <w:r w:rsidR="007179A3" w:rsidRPr="00AA5B19">
        <w:rPr>
          <w:u w:val="single"/>
        </w:rPr>
        <w:t>planeta</w:t>
      </w:r>
      <w:r w:rsidR="007179A3">
        <w:t xml:space="preserve"> </w:t>
      </w:r>
      <w:r w:rsidR="007179A3" w:rsidRPr="00AA5B19">
        <w:rPr>
          <w:b/>
          <w:bCs/>
          <w:u w:val="single"/>
        </w:rPr>
        <w:t>desde</w:t>
      </w:r>
      <w:r w:rsidR="007179A3">
        <w:t xml:space="preserve"> </w:t>
      </w:r>
      <w:r w:rsidR="007179A3" w:rsidRPr="00AA5B19">
        <w:rPr>
          <w:b/>
          <w:bCs/>
          <w:u w:val="single"/>
        </w:rPr>
        <w:t>fevereiro</w:t>
      </w:r>
      <w:r w:rsidR="007179A3">
        <w:t xml:space="preserve"> </w:t>
      </w:r>
      <w:r w:rsidR="007179A3" w:rsidRPr="00AA5B19">
        <w:rPr>
          <w:u w:val="single"/>
        </w:rPr>
        <w:t>de</w:t>
      </w:r>
      <w:r w:rsidR="007179A3">
        <w:t xml:space="preserve"> </w:t>
      </w:r>
      <w:r w:rsidR="007179A3" w:rsidRPr="00AA5B19">
        <w:rPr>
          <w:b/>
          <w:bCs/>
          <w:u w:val="single"/>
        </w:rPr>
        <w:t>2020</w:t>
      </w:r>
      <w:r w:rsidR="00B10411">
        <w:t xml:space="preserve">, o que </w:t>
      </w:r>
      <w:r w:rsidR="009010D2">
        <w:t xml:space="preserve">ocasionou a morte de </w:t>
      </w:r>
      <w:r w:rsidR="004C3AD1">
        <w:t xml:space="preserve">milhões </w:t>
      </w:r>
      <w:r w:rsidR="007179A3">
        <w:t xml:space="preserve">de pessoas ao redor do </w:t>
      </w:r>
      <w:r w:rsidR="009010D2">
        <w:t xml:space="preserve">mundo, </w:t>
      </w:r>
      <w:r w:rsidR="009010D2" w:rsidRPr="004C3AD1">
        <w:rPr>
          <w:u w:val="single"/>
        </w:rPr>
        <w:t>derrui</w:t>
      </w:r>
      <w:r w:rsidR="009010D2">
        <w:t xml:space="preserve"> </w:t>
      </w:r>
      <w:r w:rsidR="009010D2" w:rsidRPr="004C3AD1">
        <w:rPr>
          <w:u w:val="single"/>
        </w:rPr>
        <w:t>por</w:t>
      </w:r>
      <w:r w:rsidR="009010D2">
        <w:t xml:space="preserve"> </w:t>
      </w:r>
      <w:r w:rsidR="009010D2" w:rsidRPr="004C3AD1">
        <w:rPr>
          <w:u w:val="single"/>
        </w:rPr>
        <w:t>completo</w:t>
      </w:r>
      <w:r w:rsidR="009010D2">
        <w:t xml:space="preserve"> a afirmação de que </w:t>
      </w:r>
      <w:r w:rsidR="004C3AD1" w:rsidRPr="004C3AD1">
        <w:rPr>
          <w:u w:val="single"/>
        </w:rPr>
        <w:t>o</w:t>
      </w:r>
      <w:r w:rsidR="004C3AD1">
        <w:t xml:space="preserve"> </w:t>
      </w:r>
      <w:r w:rsidR="004C3AD1" w:rsidRPr="004C3AD1">
        <w:rPr>
          <w:u w:val="single"/>
        </w:rPr>
        <w:t>requerente</w:t>
      </w:r>
      <w:r w:rsidR="004C3AD1">
        <w:t xml:space="preserve"> </w:t>
      </w:r>
      <w:r w:rsidR="007179A3" w:rsidRPr="00955699">
        <w:rPr>
          <w:b/>
          <w:bCs/>
          <w:u w:val="single"/>
        </w:rPr>
        <w:t>não</w:t>
      </w:r>
      <w:r w:rsidR="007179A3">
        <w:t xml:space="preserve"> </w:t>
      </w:r>
      <w:r w:rsidR="007179A3" w:rsidRPr="00955699">
        <w:rPr>
          <w:b/>
          <w:bCs/>
          <w:u w:val="single"/>
        </w:rPr>
        <w:t>teve</w:t>
      </w:r>
      <w:r w:rsidR="007179A3">
        <w:t xml:space="preserve"> </w:t>
      </w:r>
      <w:r w:rsidR="007179A3" w:rsidRPr="00955699">
        <w:rPr>
          <w:b/>
          <w:bCs/>
          <w:u w:val="single"/>
        </w:rPr>
        <w:t>oportunidade</w:t>
      </w:r>
      <w:r w:rsidR="007179A3">
        <w:t xml:space="preserve"> de </w:t>
      </w:r>
      <w:r w:rsidR="007179A3" w:rsidRPr="004C3AD1">
        <w:rPr>
          <w:u w:val="single"/>
        </w:rPr>
        <w:t>documentar</w:t>
      </w:r>
      <w:r w:rsidR="007179A3">
        <w:t xml:space="preserve"> </w:t>
      </w:r>
      <w:r w:rsidR="004C3AD1">
        <w:t xml:space="preserve">o </w:t>
      </w:r>
      <w:r w:rsidR="007179A3" w:rsidRPr="004C3AD1">
        <w:rPr>
          <w:u w:val="single"/>
        </w:rPr>
        <w:t>seu</w:t>
      </w:r>
      <w:r w:rsidR="007179A3">
        <w:t xml:space="preserve"> </w:t>
      </w:r>
      <w:r w:rsidR="007179A3" w:rsidRPr="004C3AD1">
        <w:rPr>
          <w:u w:val="single"/>
        </w:rPr>
        <w:t>crédito</w:t>
      </w:r>
      <w:r w:rsidR="007179A3">
        <w:t xml:space="preserve"> e jamais imaginou que seu irmão pudesse vir </w:t>
      </w:r>
      <w:r w:rsidR="004C3AD1">
        <w:t>falecer</w:t>
      </w:r>
      <w:r w:rsidR="007179A3">
        <w:t>.</w:t>
      </w:r>
      <w:r w:rsidR="009010D2">
        <w:t xml:space="preserve"> </w:t>
      </w:r>
    </w:p>
    <w:p w14:paraId="45D3AC6F" w14:textId="75E617B8" w:rsidR="00F121B0" w:rsidRDefault="00F121B0" w:rsidP="007179A3">
      <w:pPr>
        <w:pStyle w:val="SemEspaamento"/>
      </w:pPr>
      <w:r>
        <w:t>Consoante se extrai do</w:t>
      </w:r>
      <w:r w:rsidR="002E1AF2">
        <w:t xml:space="preserve"> </w:t>
      </w:r>
      <w:r w:rsidR="002E1AF2">
        <w:rPr>
          <w:i/>
          <w:iCs/>
        </w:rPr>
        <w:t xml:space="preserve">site </w:t>
      </w:r>
      <w:r w:rsidR="007151B9">
        <w:t xml:space="preserve">oficial </w:t>
      </w:r>
      <w:r w:rsidR="002E1AF2">
        <w:t xml:space="preserve">do </w:t>
      </w:r>
      <w:r w:rsidR="007151B9">
        <w:t xml:space="preserve">Governo Federal </w:t>
      </w:r>
      <w:r w:rsidR="002E1AF2">
        <w:t xml:space="preserve">que acompanha </w:t>
      </w:r>
      <w:r w:rsidR="007151B9">
        <w:t xml:space="preserve">e monitora </w:t>
      </w:r>
      <w:r w:rsidR="002E1AF2">
        <w:t>a situação da Covid-19</w:t>
      </w:r>
      <w:r w:rsidR="007151B9">
        <w:t xml:space="preserve"> desde o seu início</w:t>
      </w:r>
      <w:r w:rsidR="002E1AF2">
        <w:t>,</w:t>
      </w:r>
      <w:r w:rsidR="000C04E7">
        <w:t xml:space="preserve"> consolidando os dados oficiais,</w:t>
      </w:r>
      <w:r w:rsidR="002E1AF2">
        <w:t xml:space="preserve"> </w:t>
      </w:r>
      <w:r w:rsidR="00C85F48">
        <w:t xml:space="preserve">em 2020 </w:t>
      </w:r>
      <w:r w:rsidR="00281E01">
        <w:t>cerca de 194.950 pessoas faleceram apenas em decorrência da Covid-19 no Brasil</w:t>
      </w:r>
      <w:r w:rsidR="009562D3">
        <w:t xml:space="preserve"> </w:t>
      </w:r>
      <w:r w:rsidR="009562D3" w:rsidRPr="009562D3">
        <w:rPr>
          <w:sz w:val="20"/>
          <w:szCs w:val="18"/>
        </w:rPr>
        <w:t>(</w:t>
      </w:r>
      <w:hyperlink r:id="rId9" w:history="1">
        <w:r w:rsidR="009562D3" w:rsidRPr="009562D3">
          <w:rPr>
            <w:rStyle w:val="Hyperlink"/>
            <w:sz w:val="20"/>
            <w:szCs w:val="18"/>
          </w:rPr>
          <w:t>https://covid.saude.gov.br/</w:t>
        </w:r>
      </w:hyperlink>
      <w:r w:rsidR="009562D3" w:rsidRPr="009562D3">
        <w:rPr>
          <w:sz w:val="20"/>
          <w:szCs w:val="18"/>
        </w:rPr>
        <w:t>)</w:t>
      </w:r>
      <w:r w:rsidR="00281E01">
        <w:t>. Vejamos</w:t>
      </w:r>
      <w:r w:rsidR="00154C4D">
        <w:t xml:space="preserve"> </w:t>
      </w:r>
      <w:r w:rsidR="00154C4D" w:rsidRPr="00154C4D">
        <w:rPr>
          <w:sz w:val="20"/>
          <w:szCs w:val="18"/>
        </w:rPr>
        <w:t>(</w:t>
      </w:r>
      <w:r w:rsidR="009562D3">
        <w:rPr>
          <w:sz w:val="20"/>
          <w:szCs w:val="18"/>
        </w:rPr>
        <w:t xml:space="preserve">painel interativo do </w:t>
      </w:r>
      <w:r w:rsidR="009562D3">
        <w:rPr>
          <w:i/>
          <w:iCs/>
          <w:sz w:val="20"/>
          <w:szCs w:val="18"/>
        </w:rPr>
        <w:t xml:space="preserve">site </w:t>
      </w:r>
      <w:r w:rsidR="009562D3">
        <w:rPr>
          <w:sz w:val="20"/>
          <w:szCs w:val="18"/>
        </w:rPr>
        <w:t xml:space="preserve">mencionado anteriormente – </w:t>
      </w:r>
      <w:hyperlink r:id="rId10" w:history="1">
        <w:r w:rsidR="009562D3" w:rsidRPr="00B11523">
          <w:rPr>
            <w:rStyle w:val="Hyperlink"/>
            <w:sz w:val="20"/>
            <w:szCs w:val="18"/>
          </w:rPr>
          <w:t>https://infoms.saude.gov.br/extensions/covid-19_html/covid-19_html.html</w:t>
        </w:r>
      </w:hyperlink>
      <w:r w:rsidR="00154C4D" w:rsidRPr="00154C4D">
        <w:rPr>
          <w:sz w:val="20"/>
          <w:szCs w:val="18"/>
        </w:rPr>
        <w:t>)</w:t>
      </w:r>
      <w:r w:rsidR="00281E01">
        <w:t>:</w:t>
      </w:r>
    </w:p>
    <w:p w14:paraId="1F61826E" w14:textId="10A36355" w:rsidR="00A3687E" w:rsidRPr="00B930B4" w:rsidRDefault="004C6D7A" w:rsidP="00A3687E">
      <w:pPr>
        <w:pStyle w:val="SemEspaamento"/>
        <w:numPr>
          <w:ilvl w:val="0"/>
          <w:numId w:val="0"/>
        </w:numPr>
        <w:ind w:left="1701"/>
        <w:rPr>
          <w:sz w:val="4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7266674" wp14:editId="07893384">
                <wp:simplePos x="0" y="0"/>
                <wp:positionH relativeFrom="column">
                  <wp:posOffset>2328530</wp:posOffset>
                </wp:positionH>
                <wp:positionV relativeFrom="paragraph">
                  <wp:posOffset>1346687</wp:posOffset>
                </wp:positionV>
                <wp:extent cx="1065496" cy="698112"/>
                <wp:effectExtent l="0" t="6985" r="33020" b="33020"/>
                <wp:wrapNone/>
                <wp:docPr id="1120889335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496" cy="698112"/>
                        </a:xfrm>
                        <a:prstGeom prst="right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EF371" id="Seta: para a Direita 2" o:spid="_x0000_s1026" type="#_x0000_t13" style="position:absolute;margin-left:183.35pt;margin-top:106.05pt;width:83.9pt;height:54.95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" adj="14524" fillcolor="#deeaf6 [664]" strokecolor="black [3213]" strokeweight="1pt"/>
            </w:pict>
          </mc:Fallback>
        </mc:AlternateContent>
      </w:r>
    </w:p>
    <w:p w14:paraId="267BC7B5" w14:textId="738029A9" w:rsidR="00281E01" w:rsidRDefault="007151B9" w:rsidP="00963721">
      <w:pPr>
        <w:pStyle w:val="SemEspaamento"/>
        <w:numPr>
          <w:ilvl w:val="0"/>
          <w:numId w:val="0"/>
        </w:numPr>
        <w:ind w:left="-709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6CB348E" wp14:editId="763ABAB4">
                <wp:simplePos x="0" y="0"/>
                <wp:positionH relativeFrom="column">
                  <wp:posOffset>-39371</wp:posOffset>
                </wp:positionH>
                <wp:positionV relativeFrom="paragraph">
                  <wp:posOffset>3704383</wp:posOffset>
                </wp:positionV>
                <wp:extent cx="724395" cy="308758"/>
                <wp:effectExtent l="19050" t="57150" r="19050" b="15240"/>
                <wp:wrapNone/>
                <wp:docPr id="210889907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88078">
                          <a:off x="0" y="0"/>
                          <a:ext cx="724395" cy="30875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4E3E9" id="Seta: para a Direita 2" o:spid="_x0000_s1026" type="#_x0000_t13" style="position:absolute;margin-left:-3.1pt;margin-top:291.7pt;width:57.05pt;height:24.3pt;rotation:-668382fd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" adj="16997" fillcolor="red" strokecolor="black [3213]" strokeweight="1pt"/>
            </w:pict>
          </mc:Fallback>
        </mc:AlternateContent>
      </w:r>
      <w:r w:rsidR="004C3AD1">
        <w:rPr>
          <w:noProof/>
        </w:rPr>
        <w:drawing>
          <wp:inline distT="0" distB="0" distL="0" distR="0" wp14:anchorId="65251BA2" wp14:editId="217E3BDC">
            <wp:extent cx="6942460" cy="5167424"/>
            <wp:effectExtent l="0" t="0" r="0" b="0"/>
            <wp:docPr id="1086734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081" cy="521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1DE42" w14:textId="77777777" w:rsidR="00B930B4" w:rsidRPr="00B930B4" w:rsidRDefault="00B930B4" w:rsidP="00B930B4">
      <w:pPr>
        <w:pStyle w:val="Ttulo2"/>
        <w:rPr>
          <w:sz w:val="12"/>
          <w:szCs w:val="12"/>
        </w:rPr>
      </w:pPr>
    </w:p>
    <w:p w14:paraId="16787158" w14:textId="7AD586A8" w:rsidR="00C85F48" w:rsidRPr="00AB0DFE" w:rsidRDefault="00C85F48" w:rsidP="00C85F48">
      <w:pPr>
        <w:pStyle w:val="SemEspaamento"/>
      </w:pPr>
      <w:r w:rsidRPr="00AB0DFE">
        <w:t xml:space="preserve">Como visto, </w:t>
      </w:r>
      <w:r w:rsidR="00261DF1" w:rsidRPr="00AB0DFE">
        <w:t>essa inverdade sustentada pelo requerente só reforça o fato de que nunca existiu a alegada relação jurídica entre Sérgio e Zeferino, ou seja, não houve entrega de quantia ao falecido, e</w:t>
      </w:r>
      <w:r w:rsidR="00575179" w:rsidRPr="00AB0DFE">
        <w:t xml:space="preserve"> evidencia, ainda mais, os seus interesses escusos na tentativa de obter vantagem indevida por conhecer </w:t>
      </w:r>
      <w:r w:rsidR="00FF51AD" w:rsidRPr="00AB0DFE">
        <w:t>a situação econômica confortável da ré Ivanir.</w:t>
      </w:r>
    </w:p>
    <w:p w14:paraId="07DEB8A2" w14:textId="5AE960C2" w:rsidR="00C65E12" w:rsidRDefault="00A87E22" w:rsidP="00C85F48">
      <w:pPr>
        <w:pStyle w:val="SemEspaamento"/>
      </w:pPr>
      <w:r>
        <w:t>No mais,</w:t>
      </w:r>
      <w:r w:rsidR="00215F8E">
        <w:t xml:space="preserve"> </w:t>
      </w:r>
      <w:r w:rsidR="00BA6DD2">
        <w:t>sobre a quebra de sigilo</w:t>
      </w:r>
      <w:r w:rsidR="00817254">
        <w:t xml:space="preserve"> financeiro, </w:t>
      </w:r>
      <w:r w:rsidR="00215F8E">
        <w:t xml:space="preserve">o </w:t>
      </w:r>
      <w:r w:rsidR="00BA6DD2">
        <w:t>ilustre</w:t>
      </w:r>
      <w:r w:rsidR="00215F8E">
        <w:t xml:space="preserve"> professor José Paulo Baltazar Junior </w:t>
      </w:r>
      <w:r w:rsidR="00215F8E" w:rsidRPr="004445CA">
        <w:rPr>
          <w:sz w:val="20"/>
          <w:szCs w:val="18"/>
        </w:rPr>
        <w:t>(Sigilo bancário e privacidade</w:t>
      </w:r>
      <w:r w:rsidR="000043F4" w:rsidRPr="004445CA">
        <w:rPr>
          <w:sz w:val="20"/>
          <w:szCs w:val="18"/>
        </w:rPr>
        <w:t>, 200</w:t>
      </w:r>
      <w:r w:rsidR="00C67181" w:rsidRPr="004445CA">
        <w:rPr>
          <w:sz w:val="20"/>
          <w:szCs w:val="18"/>
        </w:rPr>
        <w:t>5</w:t>
      </w:r>
      <w:r w:rsidR="000043F4" w:rsidRPr="004445CA">
        <w:rPr>
          <w:sz w:val="20"/>
          <w:szCs w:val="18"/>
        </w:rPr>
        <w:t>,</w:t>
      </w:r>
      <w:r w:rsidR="00C67181" w:rsidRPr="004445CA">
        <w:rPr>
          <w:sz w:val="20"/>
          <w:szCs w:val="18"/>
        </w:rPr>
        <w:t xml:space="preserve"> p. 90)</w:t>
      </w:r>
      <w:r w:rsidR="00C67181">
        <w:t xml:space="preserve"> </w:t>
      </w:r>
      <w:r w:rsidR="00817254">
        <w:t>ensina que “</w:t>
      </w:r>
      <w:r w:rsidR="00817254" w:rsidRPr="003D3DBD">
        <w:rPr>
          <w:i/>
          <w:iCs/>
        </w:rPr>
        <w:t>o sigilo financeiro tem fundamento constitucional na proteção da vida privada, consagrada no inciso X do art. 5º da Constituição de 1988</w:t>
      </w:r>
      <w:r w:rsidR="00817254">
        <w:t>”</w:t>
      </w:r>
      <w:r w:rsidR="003C4B85">
        <w:t xml:space="preserve">, sendo que </w:t>
      </w:r>
      <w:r w:rsidR="001D2F75">
        <w:t>“</w:t>
      </w:r>
      <w:r w:rsidR="001D2F75" w:rsidRPr="003D3DBD">
        <w:rPr>
          <w:i/>
          <w:iCs/>
        </w:rPr>
        <w:t>o direito fundamental à vida privada tem a natureza de princípio, havendo possibilidade de sua restrição</w:t>
      </w:r>
      <w:r w:rsidR="00C63F31" w:rsidRPr="003D3DBD">
        <w:rPr>
          <w:i/>
          <w:iCs/>
        </w:rPr>
        <w:t xml:space="preserve">, desde que respeitado o </w:t>
      </w:r>
      <w:r w:rsidR="00C63F31" w:rsidRPr="003D3DBD">
        <w:rPr>
          <w:i/>
          <w:iCs/>
          <w:u w:val="single"/>
        </w:rPr>
        <w:t>princípio</w:t>
      </w:r>
      <w:r w:rsidR="00C63F31" w:rsidRPr="003D3DBD">
        <w:rPr>
          <w:i/>
          <w:iCs/>
        </w:rPr>
        <w:t xml:space="preserve"> </w:t>
      </w:r>
      <w:r w:rsidR="00C63F31" w:rsidRPr="003D3DBD">
        <w:rPr>
          <w:i/>
          <w:iCs/>
          <w:u w:val="single"/>
        </w:rPr>
        <w:t>da</w:t>
      </w:r>
      <w:r w:rsidR="00C63F31" w:rsidRPr="003D3DBD">
        <w:rPr>
          <w:i/>
          <w:iCs/>
        </w:rPr>
        <w:t xml:space="preserve"> </w:t>
      </w:r>
      <w:r w:rsidR="00C63F31" w:rsidRPr="003D3DBD">
        <w:rPr>
          <w:i/>
          <w:iCs/>
          <w:u w:val="single"/>
        </w:rPr>
        <w:t>proporcionalidade</w:t>
      </w:r>
      <w:r w:rsidR="00C63F31">
        <w:t>”</w:t>
      </w:r>
      <w:r w:rsidR="00E01BED">
        <w:t xml:space="preserve"> </w:t>
      </w:r>
      <w:r w:rsidR="00E01BED" w:rsidRPr="00E01BED">
        <w:rPr>
          <w:sz w:val="20"/>
          <w:szCs w:val="18"/>
        </w:rPr>
        <w:t>(grifou-se)</w:t>
      </w:r>
      <w:r w:rsidR="00C63F31">
        <w:t>.</w:t>
      </w:r>
    </w:p>
    <w:p w14:paraId="28597982" w14:textId="699DE275" w:rsidR="00C63F31" w:rsidRPr="00F82C97" w:rsidRDefault="00E01BED" w:rsidP="00C85F48">
      <w:pPr>
        <w:pStyle w:val="SemEspaamento"/>
        <w:rPr>
          <w:color w:val="000000" w:themeColor="text1"/>
        </w:rPr>
      </w:pPr>
      <w:r w:rsidRPr="00F82C97">
        <w:rPr>
          <w:color w:val="000000" w:themeColor="text1"/>
        </w:rPr>
        <w:t>Desse modo, o que se extrai da</w:t>
      </w:r>
      <w:r w:rsidR="003D3DBD" w:rsidRPr="00F82C97">
        <w:rPr>
          <w:color w:val="000000" w:themeColor="text1"/>
        </w:rPr>
        <w:t xml:space="preserve">s lições doutrinárias </w:t>
      </w:r>
      <w:r w:rsidRPr="00F82C97">
        <w:rPr>
          <w:color w:val="000000" w:themeColor="text1"/>
        </w:rPr>
        <w:t xml:space="preserve">e da disciplina </w:t>
      </w:r>
      <w:r w:rsidR="003D3DBD" w:rsidRPr="00F82C97">
        <w:rPr>
          <w:color w:val="000000" w:themeColor="text1"/>
        </w:rPr>
        <w:t>imposta pela</w:t>
      </w:r>
      <w:r w:rsidRPr="00F82C97">
        <w:rPr>
          <w:color w:val="000000" w:themeColor="text1"/>
        </w:rPr>
        <w:t xml:space="preserve"> LC n. 105/2001</w:t>
      </w:r>
      <w:r w:rsidR="003D3DBD" w:rsidRPr="00F82C97">
        <w:rPr>
          <w:color w:val="000000" w:themeColor="text1"/>
        </w:rPr>
        <w:t xml:space="preserve"> é que o sigilo é a regra</w:t>
      </w:r>
      <w:r w:rsidR="004445CA" w:rsidRPr="00F82C97">
        <w:rPr>
          <w:color w:val="000000" w:themeColor="text1"/>
        </w:rPr>
        <w:t xml:space="preserve"> e, embora não seja absoluta, as </w:t>
      </w:r>
      <w:r w:rsidR="004445CA" w:rsidRPr="00F82C97">
        <w:rPr>
          <w:color w:val="000000" w:themeColor="text1"/>
        </w:rPr>
        <w:lastRenderedPageBreak/>
        <w:t xml:space="preserve">hipóteses de quebra </w:t>
      </w:r>
      <w:r w:rsidR="003C4B85" w:rsidRPr="00F82C97">
        <w:rPr>
          <w:color w:val="000000" w:themeColor="text1"/>
        </w:rPr>
        <w:t>devem estar previstas em lei</w:t>
      </w:r>
      <w:r w:rsidR="00034DD8" w:rsidRPr="00F82C97">
        <w:rPr>
          <w:color w:val="000000" w:themeColor="text1"/>
        </w:rPr>
        <w:t xml:space="preserve">, </w:t>
      </w:r>
      <w:r w:rsidR="00A3687E" w:rsidRPr="00F82C97">
        <w:rPr>
          <w:color w:val="000000" w:themeColor="text1"/>
        </w:rPr>
        <w:t>devendo ser</w:t>
      </w:r>
      <w:r w:rsidR="00034DD8" w:rsidRPr="00F82C97">
        <w:rPr>
          <w:color w:val="000000" w:themeColor="text1"/>
        </w:rPr>
        <w:t xml:space="preserve"> interpretadas </w:t>
      </w:r>
      <w:r w:rsidR="00034DD8" w:rsidRPr="00F82C97">
        <w:rPr>
          <w:color w:val="000000" w:themeColor="text1"/>
          <w:u w:val="single"/>
        </w:rPr>
        <w:t>restritivamente</w:t>
      </w:r>
      <w:r w:rsidR="00034DD8" w:rsidRPr="00F82C97">
        <w:rPr>
          <w:color w:val="000000" w:themeColor="text1"/>
        </w:rPr>
        <w:t xml:space="preserve"> e s</w:t>
      </w:r>
      <w:r w:rsidR="00A3687E" w:rsidRPr="00F82C97">
        <w:rPr>
          <w:color w:val="000000" w:themeColor="text1"/>
        </w:rPr>
        <w:t>omente</w:t>
      </w:r>
      <w:r w:rsidR="00034DD8" w:rsidRPr="00F82C97">
        <w:rPr>
          <w:color w:val="000000" w:themeColor="text1"/>
        </w:rPr>
        <w:t xml:space="preserve"> </w:t>
      </w:r>
      <w:r w:rsidR="003C4B85" w:rsidRPr="00F82C97">
        <w:rPr>
          <w:color w:val="000000" w:themeColor="text1"/>
        </w:rPr>
        <w:t xml:space="preserve">admitidas quando </w:t>
      </w:r>
      <w:r w:rsidR="003C4B85" w:rsidRPr="00F82C97">
        <w:rPr>
          <w:color w:val="000000" w:themeColor="text1"/>
          <w:u w:val="single"/>
        </w:rPr>
        <w:t>necessárias</w:t>
      </w:r>
      <w:r w:rsidR="003C4B85" w:rsidRPr="00F82C97">
        <w:rPr>
          <w:color w:val="000000" w:themeColor="text1"/>
        </w:rPr>
        <w:t xml:space="preserve">, </w:t>
      </w:r>
      <w:r w:rsidR="003C4B85" w:rsidRPr="00F82C97">
        <w:rPr>
          <w:color w:val="000000" w:themeColor="text1"/>
          <w:u w:val="single"/>
        </w:rPr>
        <w:t>adequadas</w:t>
      </w:r>
      <w:r w:rsidR="003C4B85" w:rsidRPr="00F82C97">
        <w:rPr>
          <w:color w:val="000000" w:themeColor="text1"/>
        </w:rPr>
        <w:t xml:space="preserve"> e </w:t>
      </w:r>
      <w:r w:rsidR="003C4B85" w:rsidRPr="00F82C97">
        <w:rPr>
          <w:color w:val="000000" w:themeColor="text1"/>
          <w:u w:val="single"/>
        </w:rPr>
        <w:t>proporcionais</w:t>
      </w:r>
      <w:r w:rsidR="003C4B85" w:rsidRPr="00F82C97">
        <w:rPr>
          <w:color w:val="000000" w:themeColor="text1"/>
        </w:rPr>
        <w:t xml:space="preserve"> ao caso</w:t>
      </w:r>
      <w:r w:rsidR="00034DD8" w:rsidRPr="00F82C97">
        <w:rPr>
          <w:color w:val="000000" w:themeColor="text1"/>
        </w:rPr>
        <w:t xml:space="preserve"> concreto</w:t>
      </w:r>
      <w:r w:rsidR="003C4B85" w:rsidRPr="00F82C97">
        <w:rPr>
          <w:color w:val="000000" w:themeColor="text1"/>
        </w:rPr>
        <w:t>.</w:t>
      </w:r>
      <w:r w:rsidR="00A023B1" w:rsidRPr="00F82C97">
        <w:rPr>
          <w:color w:val="000000" w:themeColor="text1"/>
        </w:rPr>
        <w:t xml:space="preserve"> </w:t>
      </w:r>
    </w:p>
    <w:p w14:paraId="168ECE2E" w14:textId="77777777" w:rsidR="000D6519" w:rsidRDefault="003C4B85" w:rsidP="00C85F48">
      <w:pPr>
        <w:pStyle w:val="SemEspaamento"/>
      </w:pPr>
      <w:r>
        <w:t xml:space="preserve">No presente caso, </w:t>
      </w:r>
      <w:r w:rsidR="00717737">
        <w:t>basta a leitura das disposições da LC n. 105</w:t>
      </w:r>
      <w:r w:rsidR="00EF3CE0">
        <w:t>/</w:t>
      </w:r>
      <w:r w:rsidR="00717737">
        <w:t xml:space="preserve">2001 para se constatar que </w:t>
      </w:r>
      <w:r w:rsidR="00034DD8" w:rsidRPr="00717737">
        <w:rPr>
          <w:u w:val="single"/>
        </w:rPr>
        <w:t>não</w:t>
      </w:r>
      <w:r w:rsidR="00034DD8">
        <w:t xml:space="preserve"> </w:t>
      </w:r>
      <w:r w:rsidR="00034DD8" w:rsidRPr="00717737">
        <w:rPr>
          <w:u w:val="single"/>
        </w:rPr>
        <w:t>há</w:t>
      </w:r>
      <w:r w:rsidR="00034DD8">
        <w:t xml:space="preserve"> </w:t>
      </w:r>
      <w:r w:rsidR="00034DD8" w:rsidRPr="00717737">
        <w:rPr>
          <w:u w:val="single"/>
        </w:rPr>
        <w:t>previsão</w:t>
      </w:r>
      <w:r w:rsidR="00034DD8">
        <w:t xml:space="preserve"> </w:t>
      </w:r>
      <w:r w:rsidR="00034DD8" w:rsidRPr="00717737">
        <w:rPr>
          <w:u w:val="single"/>
        </w:rPr>
        <w:t>legal</w:t>
      </w:r>
      <w:r w:rsidR="00034DD8">
        <w:t xml:space="preserve"> para a quebra do sigilo </w:t>
      </w:r>
      <w:r w:rsidR="00717737">
        <w:t>financeiro da ré Ivanir</w:t>
      </w:r>
      <w:r w:rsidR="00EF3CE0">
        <w:t>, o que já afasta a possibilidade de procedência da demanda</w:t>
      </w:r>
      <w:r w:rsidR="00717737">
        <w:t>.</w:t>
      </w:r>
      <w:r w:rsidR="00EF3CE0">
        <w:t xml:space="preserve"> </w:t>
      </w:r>
    </w:p>
    <w:p w14:paraId="0B510579" w14:textId="1EFFAE98" w:rsidR="003C4B85" w:rsidRDefault="008D4032" w:rsidP="00C85F48">
      <w:pPr>
        <w:pStyle w:val="SemEspaamento"/>
      </w:pPr>
      <w:r>
        <w:t xml:space="preserve">E, conforme </w:t>
      </w:r>
      <w:r w:rsidR="000D6519">
        <w:t xml:space="preserve">registrado na </w:t>
      </w:r>
      <w:r w:rsidR="0062081F">
        <w:t>resposta</w:t>
      </w:r>
      <w:r w:rsidR="000D6519">
        <w:t xml:space="preserve"> do evento</w:t>
      </w:r>
      <w:r w:rsidR="00A13679">
        <w:t xml:space="preserve"> 13, </w:t>
      </w:r>
      <w:r w:rsidR="00193634">
        <w:t xml:space="preserve">o STJ possui o entendimento de que </w:t>
      </w:r>
      <w:r w:rsidR="00A13679">
        <w:t>a quebra de sigilo bancário não é admitida quando se está diante de “</w:t>
      </w:r>
      <w:r w:rsidR="00A13679" w:rsidRPr="00BB7A7B">
        <w:rPr>
          <w:i/>
          <w:iCs/>
        </w:rPr>
        <w:t>satisfação de interesse nitidamente particular</w:t>
      </w:r>
      <w:r w:rsidR="00A13679">
        <w:t>”</w:t>
      </w:r>
      <w:r w:rsidR="00193634">
        <w:t xml:space="preserve"> </w:t>
      </w:r>
      <w:r w:rsidR="00193634" w:rsidRPr="00D33C70">
        <w:rPr>
          <w:sz w:val="20"/>
          <w:szCs w:val="18"/>
        </w:rPr>
        <w:t>(REsp n. 1.951.156/SP)</w:t>
      </w:r>
      <w:r w:rsidR="00193634">
        <w:rPr>
          <w:sz w:val="20"/>
          <w:szCs w:val="18"/>
        </w:rPr>
        <w:t>.</w:t>
      </w:r>
    </w:p>
    <w:p w14:paraId="53F72238" w14:textId="77777777" w:rsidR="004111ED" w:rsidRDefault="00EF3CE0" w:rsidP="004111ED">
      <w:pPr>
        <w:pStyle w:val="SemEspaamento"/>
      </w:pPr>
      <w:r>
        <w:t>M</w:t>
      </w:r>
      <w:r w:rsidR="00432CCE">
        <w:t xml:space="preserve">as não é só. Como amplamente demonstrado acima, a medida pretendida pelo requerente é totalmente </w:t>
      </w:r>
      <w:r w:rsidR="00432CCE" w:rsidRPr="00DE6028">
        <w:rPr>
          <w:u w:val="single"/>
        </w:rPr>
        <w:t>desarrazoada</w:t>
      </w:r>
      <w:r w:rsidR="00432CCE">
        <w:t xml:space="preserve"> e </w:t>
      </w:r>
      <w:r w:rsidR="00432CCE" w:rsidRPr="00DE6028">
        <w:rPr>
          <w:u w:val="single"/>
        </w:rPr>
        <w:t>desproporcional</w:t>
      </w:r>
      <w:r w:rsidR="00432CCE">
        <w:t xml:space="preserve">, sobretudo porque o próprio autor </w:t>
      </w:r>
      <w:r w:rsidR="005F49A1">
        <w:t xml:space="preserve">confirma que a ré </w:t>
      </w:r>
      <w:r w:rsidR="005F49A1" w:rsidRPr="0008087D">
        <w:rPr>
          <w:u w:val="single"/>
        </w:rPr>
        <w:t>Ivanir</w:t>
      </w:r>
      <w:r w:rsidR="005F49A1">
        <w:t xml:space="preserve"> </w:t>
      </w:r>
      <w:r w:rsidR="005F49A1" w:rsidRPr="0008087D">
        <w:rPr>
          <w:u w:val="single"/>
        </w:rPr>
        <w:t>não</w:t>
      </w:r>
      <w:r w:rsidR="005F49A1">
        <w:t xml:space="preserve"> </w:t>
      </w:r>
      <w:r w:rsidR="005F49A1" w:rsidRPr="0008087D">
        <w:rPr>
          <w:u w:val="single"/>
        </w:rPr>
        <w:t>é</w:t>
      </w:r>
      <w:r w:rsidR="005F49A1">
        <w:t xml:space="preserve"> </w:t>
      </w:r>
      <w:r w:rsidR="005F49A1" w:rsidRPr="0008087D">
        <w:rPr>
          <w:u w:val="single"/>
        </w:rPr>
        <w:t>parte</w:t>
      </w:r>
      <w:r w:rsidR="005F49A1">
        <w:t xml:space="preserve"> do suposto negócio jurídico firmado entre ele e seu irmão Zeferino</w:t>
      </w:r>
      <w:r w:rsidR="00DE6028">
        <w:t>, mas, em evidente contrassenso, busca a quebra do sigilo financeiro da requerida</w:t>
      </w:r>
      <w:r w:rsidR="005F49A1">
        <w:t xml:space="preserve">. </w:t>
      </w:r>
    </w:p>
    <w:p w14:paraId="467B94C6" w14:textId="7C627112" w:rsidR="00EF3CE0" w:rsidRPr="00851E4E" w:rsidRDefault="005F49A1" w:rsidP="004111ED">
      <w:pPr>
        <w:pStyle w:val="SemEspaamento"/>
        <w:rPr>
          <w:color w:val="000000" w:themeColor="text1"/>
        </w:rPr>
      </w:pPr>
      <w:r w:rsidRPr="00851E4E">
        <w:rPr>
          <w:color w:val="000000" w:themeColor="text1"/>
        </w:rPr>
        <w:t xml:space="preserve">Além disso, o requerente </w:t>
      </w:r>
      <w:r w:rsidR="00432CCE" w:rsidRPr="00851E4E">
        <w:rPr>
          <w:color w:val="000000" w:themeColor="text1"/>
        </w:rPr>
        <w:t xml:space="preserve">não </w:t>
      </w:r>
      <w:r w:rsidR="0008087D" w:rsidRPr="00851E4E">
        <w:rPr>
          <w:color w:val="000000" w:themeColor="text1"/>
        </w:rPr>
        <w:t>apresent</w:t>
      </w:r>
      <w:r w:rsidR="002336F8" w:rsidRPr="00851E4E">
        <w:rPr>
          <w:color w:val="000000" w:themeColor="text1"/>
        </w:rPr>
        <w:t>ou</w:t>
      </w:r>
      <w:r w:rsidR="00432CCE" w:rsidRPr="00851E4E">
        <w:rPr>
          <w:color w:val="000000" w:themeColor="text1"/>
        </w:rPr>
        <w:t xml:space="preserve"> elementos idôneos mínimos que </w:t>
      </w:r>
      <w:r w:rsidR="00ED7D05" w:rsidRPr="00851E4E">
        <w:rPr>
          <w:color w:val="000000" w:themeColor="text1"/>
        </w:rPr>
        <w:t xml:space="preserve">indiquem </w:t>
      </w:r>
      <w:r w:rsidR="00310CE7" w:rsidRPr="00851E4E">
        <w:rPr>
          <w:color w:val="000000" w:themeColor="text1"/>
        </w:rPr>
        <w:t xml:space="preserve">que </w:t>
      </w:r>
      <w:r w:rsidR="00ED7D05" w:rsidRPr="00851E4E">
        <w:rPr>
          <w:color w:val="000000" w:themeColor="text1"/>
        </w:rPr>
        <w:t>esse negócio</w:t>
      </w:r>
      <w:r w:rsidR="00A3687E" w:rsidRPr="00851E4E">
        <w:rPr>
          <w:color w:val="000000" w:themeColor="text1"/>
        </w:rPr>
        <w:t xml:space="preserve"> jurídico tenha</w:t>
      </w:r>
      <w:r w:rsidR="00ED7D05" w:rsidRPr="00851E4E">
        <w:rPr>
          <w:color w:val="000000" w:themeColor="text1"/>
        </w:rPr>
        <w:t xml:space="preserve"> existido</w:t>
      </w:r>
      <w:r w:rsidR="0008087D" w:rsidRPr="00851E4E">
        <w:rPr>
          <w:color w:val="000000" w:themeColor="text1"/>
        </w:rPr>
        <w:t xml:space="preserve">, </w:t>
      </w:r>
      <w:r w:rsidR="00ED7D05" w:rsidRPr="00851E4E">
        <w:rPr>
          <w:color w:val="000000" w:themeColor="text1"/>
        </w:rPr>
        <w:t>nem demonstr</w:t>
      </w:r>
      <w:r w:rsidR="0077225A" w:rsidRPr="00851E4E">
        <w:rPr>
          <w:color w:val="000000" w:themeColor="text1"/>
        </w:rPr>
        <w:t>ou</w:t>
      </w:r>
      <w:r w:rsidR="00ED7D05" w:rsidRPr="00851E4E">
        <w:rPr>
          <w:color w:val="000000" w:themeColor="text1"/>
        </w:rPr>
        <w:t xml:space="preserve"> como teria adquirido a vultosa quantia que sustenta ter repassado ao seu irmão.</w:t>
      </w:r>
      <w:r w:rsidR="00A3687E" w:rsidRPr="00851E4E">
        <w:rPr>
          <w:color w:val="000000" w:themeColor="text1"/>
        </w:rPr>
        <w:t xml:space="preserve"> Vale dizer: era dever do autor trazer elementos convincentes da existência do negócio, o que, convenhamos, seria de fácil constatação se realmente tivesse sido movimentado mais de meio milhão de reais, com posterior conversão em dólares. </w:t>
      </w:r>
    </w:p>
    <w:p w14:paraId="53422B29" w14:textId="08363237" w:rsidR="00B77383" w:rsidRPr="00851E4E" w:rsidRDefault="0077225A" w:rsidP="00C85F48">
      <w:pPr>
        <w:pStyle w:val="SemEspaamento"/>
        <w:rPr>
          <w:color w:val="000000" w:themeColor="text1"/>
        </w:rPr>
      </w:pPr>
      <w:r w:rsidRPr="00851E4E">
        <w:rPr>
          <w:color w:val="000000" w:themeColor="text1"/>
        </w:rPr>
        <w:t xml:space="preserve">De outra parte, </w:t>
      </w:r>
      <w:r w:rsidR="00342BDB" w:rsidRPr="00851E4E">
        <w:rPr>
          <w:color w:val="000000" w:themeColor="text1"/>
        </w:rPr>
        <w:t xml:space="preserve">Excelência, </w:t>
      </w:r>
      <w:r w:rsidR="00135A1B" w:rsidRPr="00851E4E">
        <w:rPr>
          <w:color w:val="000000" w:themeColor="text1"/>
        </w:rPr>
        <w:t>as r</w:t>
      </w:r>
      <w:r w:rsidR="00D86F91" w:rsidRPr="00851E4E">
        <w:rPr>
          <w:color w:val="000000" w:themeColor="text1"/>
        </w:rPr>
        <w:t>equerida</w:t>
      </w:r>
      <w:r w:rsidR="00135A1B" w:rsidRPr="00851E4E">
        <w:rPr>
          <w:color w:val="000000" w:themeColor="text1"/>
        </w:rPr>
        <w:t xml:space="preserve">s expõem que o sucesso profissional de sua mãe, Ivanir </w:t>
      </w:r>
      <w:r w:rsidR="00B3207C" w:rsidRPr="00851E4E">
        <w:rPr>
          <w:color w:val="000000" w:themeColor="text1"/>
        </w:rPr>
        <w:t xml:space="preserve">Alves Dias Parizotto, </w:t>
      </w:r>
      <w:r w:rsidR="0070649A" w:rsidRPr="00851E4E">
        <w:rPr>
          <w:color w:val="000000" w:themeColor="text1"/>
        </w:rPr>
        <w:t>é público e notório</w:t>
      </w:r>
      <w:r w:rsidR="00310CE7" w:rsidRPr="00851E4E">
        <w:rPr>
          <w:color w:val="000000" w:themeColor="text1"/>
        </w:rPr>
        <w:t xml:space="preserve"> </w:t>
      </w:r>
      <w:r w:rsidR="00212E13" w:rsidRPr="00851E4E">
        <w:rPr>
          <w:color w:val="000000" w:themeColor="text1"/>
        </w:rPr>
        <w:t>em toda a região</w:t>
      </w:r>
      <w:r w:rsidR="00A3687E" w:rsidRPr="00851E4E">
        <w:rPr>
          <w:color w:val="000000" w:themeColor="text1"/>
        </w:rPr>
        <w:t xml:space="preserve"> de</w:t>
      </w:r>
      <w:r w:rsidR="00212E13" w:rsidRPr="00851E4E">
        <w:rPr>
          <w:color w:val="000000" w:themeColor="text1"/>
        </w:rPr>
        <w:t xml:space="preserve"> Videira/SC</w:t>
      </w:r>
      <w:r w:rsidR="004111ED" w:rsidRPr="00851E4E">
        <w:rPr>
          <w:color w:val="000000" w:themeColor="text1"/>
        </w:rPr>
        <w:t xml:space="preserve">, que, além do escritório sede, possui filial em Caçador/SC </w:t>
      </w:r>
      <w:r w:rsidR="004111ED" w:rsidRPr="00851E4E">
        <w:rPr>
          <w:color w:val="000000" w:themeColor="text1"/>
          <w:sz w:val="20"/>
          <w:szCs w:val="18"/>
        </w:rPr>
        <w:t>(</w:t>
      </w:r>
      <w:r w:rsidR="004111ED" w:rsidRPr="00851E4E">
        <w:rPr>
          <w:b/>
          <w:bCs/>
          <w:color w:val="000000" w:themeColor="text1"/>
          <w:sz w:val="20"/>
          <w:szCs w:val="18"/>
        </w:rPr>
        <w:t xml:space="preserve">doc. </w:t>
      </w:r>
      <w:r w:rsidR="00851E4E">
        <w:rPr>
          <w:b/>
          <w:bCs/>
          <w:color w:val="000000" w:themeColor="text1"/>
          <w:sz w:val="20"/>
          <w:szCs w:val="18"/>
        </w:rPr>
        <w:t>3</w:t>
      </w:r>
      <w:r w:rsidR="004111ED" w:rsidRPr="00851E4E">
        <w:rPr>
          <w:color w:val="000000" w:themeColor="text1"/>
          <w:sz w:val="20"/>
          <w:szCs w:val="18"/>
        </w:rPr>
        <w:t>)</w:t>
      </w:r>
      <w:r w:rsidR="00171E51" w:rsidRPr="00851E4E">
        <w:rPr>
          <w:color w:val="000000" w:themeColor="text1"/>
        </w:rPr>
        <w:t>.</w:t>
      </w:r>
      <w:r w:rsidR="00B77383" w:rsidRPr="00851E4E">
        <w:rPr>
          <w:color w:val="000000" w:themeColor="text1"/>
        </w:rPr>
        <w:t xml:space="preserve"> </w:t>
      </w:r>
    </w:p>
    <w:p w14:paraId="13D9299D" w14:textId="4FD4D63D" w:rsidR="00EF55FE" w:rsidRPr="002D4779" w:rsidRDefault="00D86F91" w:rsidP="00C85F48">
      <w:pPr>
        <w:pStyle w:val="SemEspaamento"/>
        <w:rPr>
          <w:color w:val="000000" w:themeColor="text1"/>
        </w:rPr>
      </w:pPr>
      <w:r w:rsidRPr="002D4779">
        <w:rPr>
          <w:color w:val="000000" w:themeColor="text1"/>
        </w:rPr>
        <w:t xml:space="preserve">Ivanir é advogada há mais de </w:t>
      </w:r>
      <w:r w:rsidR="00FD03A5" w:rsidRPr="002D4779">
        <w:rPr>
          <w:color w:val="000000" w:themeColor="text1"/>
        </w:rPr>
        <w:t>15</w:t>
      </w:r>
      <w:r w:rsidRPr="002D4779">
        <w:rPr>
          <w:color w:val="000000" w:themeColor="text1"/>
        </w:rPr>
        <w:t xml:space="preserve"> anos </w:t>
      </w:r>
      <w:r w:rsidR="00FD03A5" w:rsidRPr="002D4779">
        <w:rPr>
          <w:color w:val="000000" w:themeColor="text1"/>
        </w:rPr>
        <w:t>e, apenas no</w:t>
      </w:r>
      <w:r w:rsidR="00D25061" w:rsidRPr="002D4779">
        <w:rPr>
          <w:color w:val="000000" w:themeColor="text1"/>
        </w:rPr>
        <w:t xml:space="preserve"> sistema </w:t>
      </w:r>
      <w:r w:rsidR="00D25061" w:rsidRPr="002D4779">
        <w:rPr>
          <w:i/>
          <w:iCs/>
          <w:color w:val="000000" w:themeColor="text1"/>
        </w:rPr>
        <w:t>eproc</w:t>
      </w:r>
      <w:r w:rsidR="00F53743" w:rsidRPr="002D4779">
        <w:rPr>
          <w:color w:val="000000" w:themeColor="text1"/>
        </w:rPr>
        <w:t xml:space="preserve"> de</w:t>
      </w:r>
      <w:r w:rsidR="00FD03A5" w:rsidRPr="002D4779">
        <w:rPr>
          <w:color w:val="000000" w:themeColor="text1"/>
        </w:rPr>
        <w:t xml:space="preserve"> 1º grau d</w:t>
      </w:r>
      <w:r w:rsidR="00F53743" w:rsidRPr="002D4779">
        <w:rPr>
          <w:color w:val="000000" w:themeColor="text1"/>
        </w:rPr>
        <w:t>as</w:t>
      </w:r>
      <w:r w:rsidR="00FD03A5" w:rsidRPr="002D4779">
        <w:rPr>
          <w:color w:val="000000" w:themeColor="text1"/>
        </w:rPr>
        <w:t xml:space="preserve"> Justiça</w:t>
      </w:r>
      <w:r w:rsidR="00F53743" w:rsidRPr="002D4779">
        <w:rPr>
          <w:color w:val="000000" w:themeColor="text1"/>
        </w:rPr>
        <w:t>s</w:t>
      </w:r>
      <w:r w:rsidR="00FD03A5" w:rsidRPr="002D4779">
        <w:rPr>
          <w:color w:val="000000" w:themeColor="text1"/>
        </w:rPr>
        <w:t xml:space="preserve"> Estadual e Federal, </w:t>
      </w:r>
      <w:r w:rsidR="00B66F2C" w:rsidRPr="00AA3934">
        <w:rPr>
          <w:color w:val="000000" w:themeColor="text1"/>
          <w:u w:val="single"/>
        </w:rPr>
        <w:t>já</w:t>
      </w:r>
      <w:r w:rsidR="00B66F2C" w:rsidRPr="002D4779">
        <w:rPr>
          <w:color w:val="000000" w:themeColor="text1"/>
        </w:rPr>
        <w:t xml:space="preserve"> </w:t>
      </w:r>
      <w:r w:rsidR="00B66F2C" w:rsidRPr="002D4779">
        <w:rPr>
          <w:color w:val="000000" w:themeColor="text1"/>
          <w:u w:val="single"/>
        </w:rPr>
        <w:t>atuou</w:t>
      </w:r>
      <w:r w:rsidR="00B66F2C" w:rsidRPr="002D4779">
        <w:rPr>
          <w:color w:val="000000" w:themeColor="text1"/>
        </w:rPr>
        <w:t xml:space="preserve"> </w:t>
      </w:r>
      <w:r w:rsidR="00B66F2C" w:rsidRPr="002D4779">
        <w:rPr>
          <w:color w:val="000000" w:themeColor="text1"/>
          <w:u w:val="single"/>
        </w:rPr>
        <w:t>em</w:t>
      </w:r>
      <w:r w:rsidR="00A36441" w:rsidRPr="002D4779">
        <w:rPr>
          <w:color w:val="000000" w:themeColor="text1"/>
        </w:rPr>
        <w:t xml:space="preserve"> </w:t>
      </w:r>
      <w:r w:rsidR="00A36441" w:rsidRPr="002D4779">
        <w:rPr>
          <w:color w:val="000000" w:themeColor="text1"/>
          <w:u w:val="single"/>
        </w:rPr>
        <w:t>mais</w:t>
      </w:r>
      <w:r w:rsidR="00A36441" w:rsidRPr="002D4779">
        <w:rPr>
          <w:color w:val="000000" w:themeColor="text1"/>
        </w:rPr>
        <w:t xml:space="preserve"> de </w:t>
      </w:r>
      <w:r w:rsidR="00B66F2C" w:rsidRPr="002D4779">
        <w:rPr>
          <w:b/>
          <w:bCs/>
          <w:color w:val="000000" w:themeColor="text1"/>
          <w:u w:val="single"/>
        </w:rPr>
        <w:t>5.300</w:t>
      </w:r>
      <w:r w:rsidR="00B66F2C" w:rsidRPr="002D4779">
        <w:rPr>
          <w:color w:val="000000" w:themeColor="text1"/>
        </w:rPr>
        <w:t xml:space="preserve"> </w:t>
      </w:r>
      <w:r w:rsidR="00B66F2C" w:rsidRPr="002D4779">
        <w:rPr>
          <w:b/>
          <w:bCs/>
          <w:color w:val="000000" w:themeColor="text1"/>
          <w:u w:val="single"/>
        </w:rPr>
        <w:t>processos</w:t>
      </w:r>
      <w:r w:rsidR="00CB444B" w:rsidRPr="002D4779">
        <w:rPr>
          <w:color w:val="000000" w:themeColor="text1"/>
        </w:rPr>
        <w:t xml:space="preserve"> </w:t>
      </w:r>
      <w:r w:rsidR="00CB444B" w:rsidRPr="002D4779">
        <w:rPr>
          <w:color w:val="000000" w:themeColor="text1"/>
          <w:sz w:val="20"/>
          <w:szCs w:val="18"/>
        </w:rPr>
        <w:t>(</w:t>
      </w:r>
      <w:r w:rsidR="00CB444B" w:rsidRPr="002D4779">
        <w:rPr>
          <w:b/>
          <w:bCs/>
          <w:color w:val="000000" w:themeColor="text1"/>
          <w:sz w:val="20"/>
          <w:szCs w:val="18"/>
        </w:rPr>
        <w:t xml:space="preserve">doc. </w:t>
      </w:r>
      <w:r w:rsidR="00851E4E">
        <w:rPr>
          <w:b/>
          <w:bCs/>
          <w:color w:val="000000" w:themeColor="text1"/>
          <w:sz w:val="20"/>
          <w:szCs w:val="18"/>
        </w:rPr>
        <w:t>4</w:t>
      </w:r>
      <w:r w:rsidR="00CB444B" w:rsidRPr="002D4779">
        <w:rPr>
          <w:color w:val="000000" w:themeColor="text1"/>
          <w:sz w:val="20"/>
          <w:szCs w:val="18"/>
        </w:rPr>
        <w:t>)</w:t>
      </w:r>
      <w:r w:rsidR="00B66F2C" w:rsidRPr="002D4779">
        <w:rPr>
          <w:color w:val="000000" w:themeColor="text1"/>
        </w:rPr>
        <w:t xml:space="preserve">, </w:t>
      </w:r>
      <w:r w:rsidR="00D25061" w:rsidRPr="002D4779">
        <w:rPr>
          <w:color w:val="000000" w:themeColor="text1"/>
        </w:rPr>
        <w:t>sem contar os processos que tramitaram</w:t>
      </w:r>
      <w:r w:rsidR="004111ED" w:rsidRPr="002D4779">
        <w:rPr>
          <w:color w:val="000000" w:themeColor="text1"/>
        </w:rPr>
        <w:t xml:space="preserve"> exclusivamente</w:t>
      </w:r>
      <w:r w:rsidR="00D25061" w:rsidRPr="002D4779">
        <w:rPr>
          <w:color w:val="000000" w:themeColor="text1"/>
        </w:rPr>
        <w:t xml:space="preserve"> no e-SAJ</w:t>
      </w:r>
      <w:r w:rsidR="00A07BDE" w:rsidRPr="002D4779">
        <w:rPr>
          <w:color w:val="000000" w:themeColor="text1"/>
        </w:rPr>
        <w:t xml:space="preserve"> </w:t>
      </w:r>
      <w:r w:rsidR="00A07BDE" w:rsidRPr="002D4779">
        <w:rPr>
          <w:color w:val="000000" w:themeColor="text1"/>
          <w:sz w:val="20"/>
          <w:szCs w:val="18"/>
        </w:rPr>
        <w:t xml:space="preserve">(antigo </w:t>
      </w:r>
      <w:r w:rsidR="00CE4CE7" w:rsidRPr="002D4779">
        <w:rPr>
          <w:color w:val="000000" w:themeColor="text1"/>
          <w:sz w:val="20"/>
          <w:szCs w:val="18"/>
        </w:rPr>
        <w:t xml:space="preserve">sistema do </w:t>
      </w:r>
      <w:r w:rsidR="00A07BDE" w:rsidRPr="002D4779">
        <w:rPr>
          <w:color w:val="000000" w:themeColor="text1"/>
          <w:sz w:val="20"/>
          <w:szCs w:val="18"/>
        </w:rPr>
        <w:t>1º grau da Justiça Estadual de SC)</w:t>
      </w:r>
      <w:r w:rsidR="00D25061" w:rsidRPr="002D4779">
        <w:rPr>
          <w:color w:val="000000" w:themeColor="text1"/>
        </w:rPr>
        <w:t xml:space="preserve">, </w:t>
      </w:r>
      <w:r w:rsidR="00B66F2C" w:rsidRPr="002D4779">
        <w:rPr>
          <w:color w:val="000000" w:themeColor="text1"/>
        </w:rPr>
        <w:t>o que justifica o padrão econômico de vida que</w:t>
      </w:r>
      <w:r w:rsidR="00EF55FE" w:rsidRPr="002D4779">
        <w:rPr>
          <w:color w:val="000000" w:themeColor="text1"/>
        </w:rPr>
        <w:t xml:space="preserve"> Ivanir e as requeridas </w:t>
      </w:r>
      <w:r w:rsidR="00937FA3" w:rsidRPr="002D4779">
        <w:rPr>
          <w:color w:val="000000" w:themeColor="text1"/>
        </w:rPr>
        <w:t>possuem</w:t>
      </w:r>
      <w:r w:rsidR="00A07BDE" w:rsidRPr="002D4779">
        <w:rPr>
          <w:color w:val="000000" w:themeColor="text1"/>
        </w:rPr>
        <w:t xml:space="preserve"> </w:t>
      </w:r>
      <w:r w:rsidR="00A07BDE" w:rsidRPr="002D4779">
        <w:rPr>
          <w:color w:val="000000" w:themeColor="text1"/>
          <w:sz w:val="22"/>
        </w:rPr>
        <w:t xml:space="preserve">– que, diga-se, </w:t>
      </w:r>
      <w:r w:rsidR="00DC6494" w:rsidRPr="002D4779">
        <w:rPr>
          <w:color w:val="000000" w:themeColor="text1"/>
          <w:sz w:val="22"/>
        </w:rPr>
        <w:t>não sofreu significativas mudanças após o falecimento de Zeferino Parizotto</w:t>
      </w:r>
      <w:r w:rsidR="00EF55FE" w:rsidRPr="002D4779">
        <w:rPr>
          <w:color w:val="000000" w:themeColor="text1"/>
        </w:rPr>
        <w:t>.</w:t>
      </w:r>
      <w:r w:rsidR="00B66F2C" w:rsidRPr="002D4779">
        <w:rPr>
          <w:color w:val="000000" w:themeColor="text1"/>
        </w:rPr>
        <w:t xml:space="preserve"> </w:t>
      </w:r>
    </w:p>
    <w:p w14:paraId="115F4A42" w14:textId="12E81995" w:rsidR="00D86F91" w:rsidRPr="00AA3934" w:rsidRDefault="003904E2" w:rsidP="00C85F48">
      <w:pPr>
        <w:pStyle w:val="SemEspaamento"/>
        <w:rPr>
          <w:color w:val="000000" w:themeColor="text1"/>
        </w:rPr>
      </w:pPr>
      <w:r w:rsidRPr="00AA3934">
        <w:rPr>
          <w:color w:val="000000" w:themeColor="text1"/>
        </w:rPr>
        <w:t>No mais</w:t>
      </w:r>
      <w:r w:rsidR="00A13679" w:rsidRPr="00AA3934">
        <w:rPr>
          <w:color w:val="000000" w:themeColor="text1"/>
        </w:rPr>
        <w:t>,</w:t>
      </w:r>
      <w:r w:rsidRPr="00AA3934">
        <w:rPr>
          <w:color w:val="000000" w:themeColor="text1"/>
        </w:rPr>
        <w:t xml:space="preserve"> </w:t>
      </w:r>
      <w:r w:rsidR="004111ED" w:rsidRPr="00AA3934">
        <w:rPr>
          <w:color w:val="000000" w:themeColor="text1"/>
        </w:rPr>
        <w:t xml:space="preserve">embora não seja uma informação que diga respeito ao autor, que é um parasita do sucesso alheio, não custa esclarecer, como demonstração de boa-fé, que </w:t>
      </w:r>
      <w:r w:rsidR="0086201F" w:rsidRPr="00AA3934">
        <w:rPr>
          <w:color w:val="000000" w:themeColor="text1"/>
        </w:rPr>
        <w:t>a ré Ivanir comprou o veículo BMW</w:t>
      </w:r>
      <w:r w:rsidR="00474A23" w:rsidRPr="00AA3934">
        <w:rPr>
          <w:color w:val="000000" w:themeColor="text1"/>
        </w:rPr>
        <w:t>, mencionado na petição inicial,</w:t>
      </w:r>
      <w:r w:rsidR="0086201F" w:rsidRPr="00AA3934">
        <w:rPr>
          <w:color w:val="000000" w:themeColor="text1"/>
        </w:rPr>
        <w:t xml:space="preserve"> </w:t>
      </w:r>
      <w:r w:rsidR="00474A23" w:rsidRPr="00AA3934">
        <w:rPr>
          <w:color w:val="000000" w:themeColor="text1"/>
        </w:rPr>
        <w:t xml:space="preserve">por meio de </w:t>
      </w:r>
      <w:r w:rsidR="00614229">
        <w:rPr>
          <w:color w:val="000000" w:themeColor="text1"/>
        </w:rPr>
        <w:t xml:space="preserve">cédula de crédito bancário, em que ficou estabelecido o prazo de 12 meses </w:t>
      </w:r>
      <w:r w:rsidR="00614229">
        <w:rPr>
          <w:color w:val="000000" w:themeColor="text1"/>
        </w:rPr>
        <w:lastRenderedPageBreak/>
        <w:t xml:space="preserve">para quitação ou refinanciamento </w:t>
      </w:r>
      <w:r w:rsidR="007E4C8D">
        <w:rPr>
          <w:color w:val="000000" w:themeColor="text1"/>
        </w:rPr>
        <w:t xml:space="preserve">do empréstimo </w:t>
      </w:r>
      <w:r w:rsidR="0086201F" w:rsidRPr="00AA3934">
        <w:rPr>
          <w:color w:val="000000" w:themeColor="text1"/>
          <w:sz w:val="20"/>
          <w:szCs w:val="18"/>
        </w:rPr>
        <w:t>(</w:t>
      </w:r>
      <w:r w:rsidR="0086201F" w:rsidRPr="00AA3934">
        <w:rPr>
          <w:b/>
          <w:bCs/>
          <w:color w:val="000000" w:themeColor="text1"/>
          <w:sz w:val="20"/>
          <w:szCs w:val="18"/>
        </w:rPr>
        <w:t xml:space="preserve">doc. </w:t>
      </w:r>
      <w:r w:rsidR="00E9322F" w:rsidRPr="00AA3934">
        <w:rPr>
          <w:b/>
          <w:bCs/>
          <w:color w:val="000000" w:themeColor="text1"/>
          <w:sz w:val="20"/>
          <w:szCs w:val="18"/>
        </w:rPr>
        <w:t>5</w:t>
      </w:r>
      <w:r w:rsidR="0086201F" w:rsidRPr="00AA3934">
        <w:rPr>
          <w:color w:val="000000" w:themeColor="text1"/>
          <w:sz w:val="20"/>
          <w:szCs w:val="18"/>
        </w:rPr>
        <w:t>)</w:t>
      </w:r>
      <w:r w:rsidR="004111ED" w:rsidRPr="00AA3934">
        <w:rPr>
          <w:color w:val="000000" w:themeColor="text1"/>
          <w:sz w:val="20"/>
          <w:szCs w:val="18"/>
        </w:rPr>
        <w:t>.</w:t>
      </w:r>
      <w:r w:rsidR="0086201F" w:rsidRPr="00AA3934">
        <w:rPr>
          <w:color w:val="000000" w:themeColor="text1"/>
        </w:rPr>
        <w:t xml:space="preserve"> </w:t>
      </w:r>
      <w:r w:rsidR="00614229">
        <w:rPr>
          <w:color w:val="000000" w:themeColor="text1"/>
        </w:rPr>
        <w:t>E</w:t>
      </w:r>
      <w:r w:rsidR="0086201F" w:rsidRPr="00AA3934">
        <w:rPr>
          <w:color w:val="000000" w:themeColor="text1"/>
        </w:rPr>
        <w:t xml:space="preserve">ssa forma de aquisição </w:t>
      </w:r>
      <w:r w:rsidR="00614229">
        <w:rPr>
          <w:color w:val="000000" w:themeColor="text1"/>
        </w:rPr>
        <w:t xml:space="preserve">foi realizada </w:t>
      </w:r>
      <w:r w:rsidR="0086201F" w:rsidRPr="00AA3934">
        <w:rPr>
          <w:color w:val="000000" w:themeColor="text1"/>
        </w:rPr>
        <w:t xml:space="preserve">para </w:t>
      </w:r>
      <w:r w:rsidR="00614229">
        <w:rPr>
          <w:color w:val="000000" w:themeColor="text1"/>
        </w:rPr>
        <w:t xml:space="preserve">permitir que a ré Ivanir </w:t>
      </w:r>
      <w:r w:rsidR="0086201F" w:rsidRPr="00AA3934">
        <w:rPr>
          <w:color w:val="000000" w:themeColor="text1"/>
        </w:rPr>
        <w:t>não precisa</w:t>
      </w:r>
      <w:r w:rsidR="00614229">
        <w:rPr>
          <w:color w:val="000000" w:themeColor="text1"/>
        </w:rPr>
        <w:t>sse</w:t>
      </w:r>
      <w:r w:rsidR="0086201F" w:rsidRPr="00AA3934">
        <w:rPr>
          <w:color w:val="000000" w:themeColor="text1"/>
        </w:rPr>
        <w:t xml:space="preserve"> se desfazer de nenhum patrimônio ou reserva financeira</w:t>
      </w:r>
      <w:r w:rsidR="005D159E">
        <w:rPr>
          <w:color w:val="000000" w:themeColor="text1"/>
        </w:rPr>
        <w:t xml:space="preserve">, já que conferiu tempo para juntar </w:t>
      </w:r>
      <w:r w:rsidR="007E4C8D">
        <w:rPr>
          <w:color w:val="000000" w:themeColor="text1"/>
        </w:rPr>
        <w:t>a quantia necessária para pagar o valor do veículo, o que ocorreu recentemente</w:t>
      </w:r>
      <w:r w:rsidR="0086201F" w:rsidRPr="00AA3934">
        <w:rPr>
          <w:color w:val="000000" w:themeColor="text1"/>
        </w:rPr>
        <w:t>.</w:t>
      </w:r>
    </w:p>
    <w:p w14:paraId="32E21944" w14:textId="192B594C" w:rsidR="0086201F" w:rsidRDefault="0086201F" w:rsidP="00C85F48">
      <w:pPr>
        <w:pStyle w:val="SemEspaamento"/>
      </w:pPr>
      <w:r>
        <w:t xml:space="preserve">Dessa forma, </w:t>
      </w:r>
      <w:r w:rsidR="00040627">
        <w:t xml:space="preserve">o </w:t>
      </w:r>
      <w:r w:rsidR="00380A07">
        <w:t xml:space="preserve">requerente não possui </w:t>
      </w:r>
      <w:r w:rsidR="00D73825">
        <w:t xml:space="preserve">justificativa para </w:t>
      </w:r>
      <w:r w:rsidR="00380A07">
        <w:t xml:space="preserve">receber as informações protegidas pelo </w:t>
      </w:r>
      <w:r w:rsidR="00D73825">
        <w:t>sigilo financeiro da ré Ivanir</w:t>
      </w:r>
      <w:r w:rsidR="00380A07">
        <w:t xml:space="preserve">, o que impõe a improcedência da presente ação de produção antecipada de provas, até porque, como </w:t>
      </w:r>
      <w:r w:rsidR="007533BB">
        <w:t xml:space="preserve">amplamente demonstrado, Sérgio não cumpriu os requisitos previstos para tanto </w:t>
      </w:r>
      <w:r w:rsidR="007533BB" w:rsidRPr="007533BB">
        <w:rPr>
          <w:sz w:val="20"/>
          <w:szCs w:val="18"/>
        </w:rPr>
        <w:t>(art. 381 e seguintes do CPC)</w:t>
      </w:r>
      <w:r w:rsidR="007533BB">
        <w:t>, nem sequer individualizou os fatos que deveriam ser objeto de prova</w:t>
      </w:r>
      <w:r w:rsidR="00380A07">
        <w:t>.</w:t>
      </w:r>
    </w:p>
    <w:p w14:paraId="0F86243B" w14:textId="77777777" w:rsidR="00D0617B" w:rsidRPr="00232F7A" w:rsidRDefault="00D0617B" w:rsidP="007163D8">
      <w:pPr>
        <w:pStyle w:val="SemEspaamento"/>
        <w:numPr>
          <w:ilvl w:val="0"/>
          <w:numId w:val="0"/>
        </w:numPr>
        <w:ind w:left="1701"/>
      </w:pPr>
    </w:p>
    <w:p w14:paraId="6F80388F" w14:textId="727CF4E3" w:rsidR="008A4B56" w:rsidRDefault="00C424EC" w:rsidP="00060DD4">
      <w:pPr>
        <w:pStyle w:val="Ttulo"/>
      </w:pPr>
      <w:r>
        <w:t xml:space="preserve">IV – </w:t>
      </w:r>
      <w:r w:rsidR="008A4B56">
        <w:t>DA DECLARADA MÁ-FÉ PROCESSUAL DO AUTOR</w:t>
      </w:r>
    </w:p>
    <w:p w14:paraId="2249C587" w14:textId="77777777" w:rsidR="008A4B56" w:rsidRDefault="008A4B56" w:rsidP="007163D8">
      <w:pPr>
        <w:pStyle w:val="SemEspaamento"/>
        <w:numPr>
          <w:ilvl w:val="0"/>
          <w:numId w:val="0"/>
        </w:numPr>
        <w:ind w:left="1701"/>
      </w:pPr>
    </w:p>
    <w:p w14:paraId="39F55E64" w14:textId="5884C0CD" w:rsidR="008A4B56" w:rsidRDefault="00B82003" w:rsidP="008A4B56">
      <w:pPr>
        <w:pStyle w:val="SemEspaamento"/>
      </w:pPr>
      <w:r>
        <w:t xml:space="preserve">Não fosse tudo o quanto exposto nesta petição, há manifesta má-fé processual no fato de o autor </w:t>
      </w:r>
      <w:r w:rsidR="00A46A1F">
        <w:t>não informar, n</w:t>
      </w:r>
      <w:r w:rsidR="00FB6583">
        <w:t>este</w:t>
      </w:r>
      <w:r w:rsidR="00A46A1F">
        <w:t xml:space="preserve">s autos, ter </w:t>
      </w:r>
      <w:r w:rsidR="00A46A1F" w:rsidRPr="0015577B">
        <w:rPr>
          <w:u w:val="single"/>
        </w:rPr>
        <w:t>ajuizado</w:t>
      </w:r>
      <w:r w:rsidR="00A46A1F">
        <w:t xml:space="preserve"> </w:t>
      </w:r>
      <w:r w:rsidR="00A46A1F" w:rsidRPr="0015577B">
        <w:rPr>
          <w:u w:val="single"/>
        </w:rPr>
        <w:t>ação</w:t>
      </w:r>
      <w:r w:rsidR="00A46A1F">
        <w:t xml:space="preserve"> </w:t>
      </w:r>
      <w:r w:rsidR="00A46A1F" w:rsidRPr="0015577B">
        <w:rPr>
          <w:u w:val="single"/>
        </w:rPr>
        <w:t>de</w:t>
      </w:r>
      <w:r w:rsidR="00A46A1F">
        <w:t xml:space="preserve"> </w:t>
      </w:r>
      <w:r w:rsidR="00A46A1F" w:rsidRPr="0015577B">
        <w:rPr>
          <w:u w:val="single"/>
        </w:rPr>
        <w:t>cobrança</w:t>
      </w:r>
      <w:r w:rsidR="00A46A1F">
        <w:t xml:space="preserve"> </w:t>
      </w:r>
      <w:r w:rsidR="00A46A1F" w:rsidRPr="0015577B">
        <w:rPr>
          <w:u w:val="single"/>
        </w:rPr>
        <w:t>precedente</w:t>
      </w:r>
      <w:r w:rsidR="00A46A1F">
        <w:t xml:space="preserve"> </w:t>
      </w:r>
      <w:r w:rsidR="00A46A1F" w:rsidRPr="00116A5D">
        <w:rPr>
          <w:sz w:val="20"/>
          <w:szCs w:val="18"/>
        </w:rPr>
        <w:t>(n. 5004279-52.2021.8.24.0037</w:t>
      </w:r>
      <w:r w:rsidR="0041767D">
        <w:rPr>
          <w:sz w:val="20"/>
          <w:szCs w:val="18"/>
        </w:rPr>
        <w:t xml:space="preserve"> – evento 13, ANEXO4</w:t>
      </w:r>
      <w:r w:rsidR="00A46A1F" w:rsidRPr="00116A5D">
        <w:rPr>
          <w:sz w:val="20"/>
          <w:szCs w:val="18"/>
        </w:rPr>
        <w:t>)</w:t>
      </w:r>
      <w:r w:rsidR="00FC5A57">
        <w:t>, valor</w:t>
      </w:r>
      <w:r w:rsidR="00FB6583">
        <w:t>and</w:t>
      </w:r>
      <w:r w:rsidR="00FC5A57">
        <w:t>o</w:t>
      </w:r>
      <w:r w:rsidR="009E0EC0">
        <w:t xml:space="preserve"> a causa em </w:t>
      </w:r>
      <w:r w:rsidR="009C55FF" w:rsidRPr="0015577B">
        <w:rPr>
          <w:b/>
          <w:bCs/>
        </w:rPr>
        <w:t>R$ 722.400,00</w:t>
      </w:r>
      <w:r w:rsidR="009E0EC0">
        <w:t xml:space="preserve"> </w:t>
      </w:r>
      <w:r w:rsidR="009E0EC0" w:rsidRPr="009C55FF">
        <w:rPr>
          <w:sz w:val="20"/>
          <w:szCs w:val="18"/>
        </w:rPr>
        <w:t>(</w:t>
      </w:r>
      <w:r w:rsidR="009C55FF" w:rsidRPr="009C55FF">
        <w:rPr>
          <w:sz w:val="20"/>
          <w:szCs w:val="18"/>
        </w:rPr>
        <w:t xml:space="preserve">setecentos e vinte e dois mil e quatrocentos </w:t>
      </w:r>
      <w:r w:rsidR="009E0EC0" w:rsidRPr="009C55FF">
        <w:rPr>
          <w:sz w:val="20"/>
          <w:szCs w:val="18"/>
        </w:rPr>
        <w:t>reais)</w:t>
      </w:r>
      <w:r w:rsidR="009E0EC0">
        <w:t>, contra</w:t>
      </w:r>
      <w:r w:rsidR="00C36B1F">
        <w:t xml:space="preserve"> o</w:t>
      </w:r>
      <w:r w:rsidR="009E0EC0">
        <w:t xml:space="preserve"> </w:t>
      </w:r>
      <w:r w:rsidR="00C36B1F">
        <w:t xml:space="preserve">espólio de Zeferino Parizotto, </w:t>
      </w:r>
      <w:r w:rsidR="009E0EC0">
        <w:t>narrando exatamente os mesmos fatos</w:t>
      </w:r>
      <w:r w:rsidR="003653D2">
        <w:t>. O demandante</w:t>
      </w:r>
      <w:r w:rsidR="008C0B4A">
        <w:t xml:space="preserve"> acabou por desistir da ação por saber do risco de sucumbência</w:t>
      </w:r>
      <w:r w:rsidR="001D3FD7">
        <w:t xml:space="preserve">, </w:t>
      </w:r>
      <w:r w:rsidR="00F26338">
        <w:t>por conta do ajuizamento d</w:t>
      </w:r>
      <w:r w:rsidR="001D3FD7">
        <w:t xml:space="preserve">aquela ação de </w:t>
      </w:r>
      <w:r w:rsidR="00AD5307">
        <w:t>forma extremamente temerár</w:t>
      </w:r>
      <w:r w:rsidR="00007092">
        <w:t>i</w:t>
      </w:r>
      <w:r w:rsidR="00AD5307">
        <w:t>a</w:t>
      </w:r>
      <w:r w:rsidR="00007092">
        <w:t>, sem lastro de prova</w:t>
      </w:r>
      <w:r w:rsidR="00441526">
        <w:t xml:space="preserve"> algum, tendo juntado apenas procuração e declaração de hipossuficiência</w:t>
      </w:r>
      <w:r w:rsidR="00F6725B">
        <w:t xml:space="preserve"> </w:t>
      </w:r>
      <w:r w:rsidR="00F6725B" w:rsidRPr="00F6725B">
        <w:rPr>
          <w:sz w:val="20"/>
          <w:szCs w:val="18"/>
        </w:rPr>
        <w:t>(evento 13, ANEXO4, p. 6/7)</w:t>
      </w:r>
      <w:r w:rsidR="00007092">
        <w:t>.</w:t>
      </w:r>
    </w:p>
    <w:p w14:paraId="411E0446" w14:textId="77777777" w:rsidR="00CD4E08" w:rsidRDefault="00E923DD" w:rsidP="008A4B56">
      <w:pPr>
        <w:pStyle w:val="SemEspaamento"/>
      </w:pPr>
      <w:r>
        <w:t xml:space="preserve">E mais, há má-fé </w:t>
      </w:r>
      <w:r w:rsidR="0034657A">
        <w:t xml:space="preserve">do autor </w:t>
      </w:r>
      <w:r w:rsidR="00843469">
        <w:t xml:space="preserve">em propor a presente </w:t>
      </w:r>
      <w:r w:rsidR="0035726D">
        <w:t>“produção antecipada de provas”, valorando em apenas R$10.000,00</w:t>
      </w:r>
      <w:r w:rsidR="002308AF">
        <w:t xml:space="preserve">, buscando </w:t>
      </w:r>
      <w:r w:rsidR="00167471">
        <w:t>justamente</w:t>
      </w:r>
      <w:r w:rsidR="00CD4E08">
        <w:t xml:space="preserve"> se proteger</w:t>
      </w:r>
      <w:r w:rsidR="000A143A">
        <w:t xml:space="preserve"> das custas processuais</w:t>
      </w:r>
      <w:r w:rsidR="00CD4E08">
        <w:t xml:space="preserve"> e da sucumbência integrais.</w:t>
      </w:r>
    </w:p>
    <w:p w14:paraId="331F8BC4" w14:textId="4389623C" w:rsidR="00CD7E2A" w:rsidRDefault="00E417FE" w:rsidP="008A4B56">
      <w:pPr>
        <w:pStyle w:val="SemEspaamento"/>
      </w:pPr>
      <w:r>
        <w:t xml:space="preserve">Em verdade, </w:t>
      </w:r>
      <w:r w:rsidR="006861CC">
        <w:t xml:space="preserve">dolosamente, </w:t>
      </w:r>
      <w:r>
        <w:t>o autor</w:t>
      </w:r>
      <w:r w:rsidR="00807D3C">
        <w:t xml:space="preserve">, sem </w:t>
      </w:r>
      <w:r w:rsidR="00227747">
        <w:t>prova alguma,</w:t>
      </w:r>
      <w:r>
        <w:t xml:space="preserve"> pretende se utilizar de uma medida processual </w:t>
      </w:r>
      <w:r w:rsidRPr="00116A5D">
        <w:rPr>
          <w:sz w:val="20"/>
          <w:szCs w:val="18"/>
        </w:rPr>
        <w:t>(produção antecipada de prova)</w:t>
      </w:r>
      <w:r w:rsidR="009F1616">
        <w:t xml:space="preserve"> para i</w:t>
      </w:r>
      <w:r w:rsidR="00821C0A">
        <w:t xml:space="preserve">nduzir </w:t>
      </w:r>
      <w:r w:rsidR="00D77106">
        <w:t>o Juízo em erro, i</w:t>
      </w:r>
      <w:r w:rsidR="009F1616">
        <w:t xml:space="preserve">nverter o ônus probatório, </w:t>
      </w:r>
      <w:r w:rsidR="00807D3C">
        <w:t>fugir do risco da sucumbência</w:t>
      </w:r>
      <w:r w:rsidR="00227747">
        <w:t xml:space="preserve"> e</w:t>
      </w:r>
      <w:r w:rsidR="001B1DF0">
        <w:t xml:space="preserve">, assim, tentar </w:t>
      </w:r>
      <w:r w:rsidR="009D1D18">
        <w:t xml:space="preserve">pressionar as requeridas a compor </w:t>
      </w:r>
      <w:r w:rsidR="000E608E">
        <w:t xml:space="preserve">para ter algum benefício </w:t>
      </w:r>
      <w:r w:rsidR="008A0B19">
        <w:t xml:space="preserve">patrimonial desta proposição </w:t>
      </w:r>
      <w:r w:rsidR="00F45A9E">
        <w:t>puramente aventureira</w:t>
      </w:r>
      <w:r w:rsidR="0093156F">
        <w:t>, o que é, inclusive, admitido na petição inicial desta demanda</w:t>
      </w:r>
      <w:r w:rsidR="00CD7E2A">
        <w:t xml:space="preserve">. </w:t>
      </w:r>
    </w:p>
    <w:p w14:paraId="0719D702" w14:textId="0AFC88D5" w:rsidR="00C81CFB" w:rsidRPr="008A4B56" w:rsidRDefault="00F639E0" w:rsidP="00F639E0">
      <w:pPr>
        <w:pStyle w:val="SemEspaamento"/>
      </w:pPr>
      <w:r>
        <w:t>Excelência</w:t>
      </w:r>
      <w:r w:rsidR="00846ADB">
        <w:t xml:space="preserve">, </w:t>
      </w:r>
      <w:r w:rsidR="008B2FCF">
        <w:t xml:space="preserve">como </w:t>
      </w:r>
      <w:r w:rsidR="00846ADB">
        <w:t xml:space="preserve">ninguém tem o direito de </w:t>
      </w:r>
      <w:r w:rsidR="00A43020">
        <w:t xml:space="preserve">se utilizar </w:t>
      </w:r>
      <w:r w:rsidR="00C712B8">
        <w:t>de medida judicial temerária</w:t>
      </w:r>
      <w:r w:rsidR="00BD22F1">
        <w:t xml:space="preserve"> para</w:t>
      </w:r>
      <w:r w:rsidR="00FD227E">
        <w:t xml:space="preserve"> </w:t>
      </w:r>
      <w:r>
        <w:t>atormentar a vida alheia</w:t>
      </w:r>
      <w:r w:rsidR="00821C0A">
        <w:t xml:space="preserve"> </w:t>
      </w:r>
      <w:r w:rsidR="00821C0A" w:rsidRPr="008B2FCF">
        <w:rPr>
          <w:sz w:val="20"/>
          <w:szCs w:val="18"/>
        </w:rPr>
        <w:t>(art. 80, V, do CPC)</w:t>
      </w:r>
      <w:r w:rsidR="00A049F9">
        <w:t>, além da improcedência da ação, o autor deve responder pelas penas de litigância de má-fé previstas no</w:t>
      </w:r>
      <w:r w:rsidR="00AB1EA0">
        <w:t>s</w:t>
      </w:r>
      <w:r w:rsidR="00A049F9">
        <w:t xml:space="preserve"> art</w:t>
      </w:r>
      <w:r w:rsidR="00AB1EA0">
        <w:t>s</w:t>
      </w:r>
      <w:r w:rsidR="00A049F9">
        <w:t xml:space="preserve">. </w:t>
      </w:r>
      <w:r w:rsidR="00595112">
        <w:t>79</w:t>
      </w:r>
      <w:r w:rsidR="008D1F81">
        <w:t xml:space="preserve"> </w:t>
      </w:r>
      <w:r w:rsidR="00AB1EA0">
        <w:t xml:space="preserve">e seguintes </w:t>
      </w:r>
      <w:r w:rsidR="008D1F81">
        <w:t>d</w:t>
      </w:r>
      <w:r w:rsidR="00A049F9">
        <w:t xml:space="preserve">o </w:t>
      </w:r>
      <w:r w:rsidR="008D1F81">
        <w:t>CPC.</w:t>
      </w:r>
    </w:p>
    <w:p w14:paraId="491D57FA" w14:textId="5176C39A" w:rsidR="000169F1" w:rsidRPr="00136102" w:rsidRDefault="008A4B56" w:rsidP="00060DD4">
      <w:pPr>
        <w:pStyle w:val="Ttulo"/>
      </w:pPr>
      <w:r>
        <w:lastRenderedPageBreak/>
        <w:t xml:space="preserve">V – </w:t>
      </w:r>
      <w:r w:rsidR="000169F1">
        <w:t xml:space="preserve">REQUERIMENTOS </w:t>
      </w:r>
    </w:p>
    <w:p w14:paraId="05C4F2A2" w14:textId="77777777" w:rsidR="000169F1" w:rsidRPr="00232F7A" w:rsidRDefault="000169F1" w:rsidP="0058261C">
      <w:pPr>
        <w:pStyle w:val="SemEspaamento"/>
        <w:numPr>
          <w:ilvl w:val="0"/>
          <w:numId w:val="0"/>
        </w:numPr>
        <w:ind w:left="1701"/>
      </w:pPr>
    </w:p>
    <w:p w14:paraId="6F9CD809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6F18D165" w14:textId="77777777" w:rsidR="000169F1" w:rsidRPr="00232F7A" w:rsidRDefault="000169F1" w:rsidP="0058261C">
      <w:pPr>
        <w:pStyle w:val="SemEspaamento"/>
        <w:numPr>
          <w:ilvl w:val="0"/>
          <w:numId w:val="0"/>
        </w:numPr>
        <w:ind w:left="1701"/>
      </w:pPr>
    </w:p>
    <w:p w14:paraId="262600E9" w14:textId="35F99CDF" w:rsidR="000169F1" w:rsidRDefault="00F51CDE" w:rsidP="007240E7">
      <w:pPr>
        <w:pStyle w:val="SemEspaamento"/>
        <w:numPr>
          <w:ilvl w:val="0"/>
          <w:numId w:val="2"/>
        </w:numPr>
        <w:ind w:left="0" w:firstLine="1701"/>
      </w:pPr>
      <w:r>
        <w:t xml:space="preserve">o acolhimento da preliminar de ilegitimidade passiva do espólio e de sua inventariante, </w:t>
      </w:r>
      <w:r w:rsidR="00E11007">
        <w:t xml:space="preserve">com a consequente extinção do </w:t>
      </w:r>
      <w:r w:rsidR="009167CF">
        <w:t>presente feito</w:t>
      </w:r>
      <w:r w:rsidR="00656999">
        <w:t>, pelas razões expostas no tópico II e</w:t>
      </w:r>
      <w:r w:rsidR="003712C5">
        <w:t>,</w:t>
      </w:r>
      <w:r w:rsidR="00656999">
        <w:t xml:space="preserve"> </w:t>
      </w:r>
      <w:r w:rsidR="003712C5">
        <w:t>também,</w:t>
      </w:r>
      <w:r w:rsidR="00656999">
        <w:t xml:space="preserve"> p</w:t>
      </w:r>
      <w:r w:rsidR="003712C5">
        <w:t>or</w:t>
      </w:r>
      <w:r w:rsidR="00656999">
        <w:t xml:space="preserve"> conta da </w:t>
      </w:r>
      <w:r w:rsidR="003712C5">
        <w:t>impossibilidade de sucessão</w:t>
      </w:r>
      <w:r w:rsidR="005216E6">
        <w:t xml:space="preserve"> do espólio pelas rés Maria Karolina e Tailiny Monara Parizotto</w:t>
      </w:r>
      <w:r w:rsidR="000169F1">
        <w:t>;</w:t>
      </w:r>
    </w:p>
    <w:p w14:paraId="1AFDAFCE" w14:textId="1AD70B28" w:rsidR="000169F1" w:rsidRDefault="009167CF" w:rsidP="007240E7">
      <w:pPr>
        <w:pStyle w:val="SemEspaamento"/>
        <w:numPr>
          <w:ilvl w:val="0"/>
          <w:numId w:val="2"/>
        </w:numPr>
        <w:ind w:left="0" w:firstLine="1701"/>
      </w:pPr>
      <w:r>
        <w:t xml:space="preserve">na remota hipótese de não acolhimento da preliminar arguida, </w:t>
      </w:r>
      <w:r w:rsidR="00F55028">
        <w:t xml:space="preserve">que </w:t>
      </w:r>
      <w:r w:rsidR="000169F1">
        <w:t xml:space="preserve">seja julgada </w:t>
      </w:r>
      <w:r w:rsidR="00F55028">
        <w:t xml:space="preserve">improcedente </w:t>
      </w:r>
      <w:r w:rsidR="000169F1">
        <w:t>esta demanda</w:t>
      </w:r>
      <w:r w:rsidR="00F55028">
        <w:t>, notadamente porque ausentes os requisitos autorizadores para a produção antecipada de provas pleiteada</w:t>
      </w:r>
      <w:r w:rsidR="007A333F">
        <w:t xml:space="preserve">, além da </w:t>
      </w:r>
      <w:r w:rsidR="00F55028">
        <w:t>falta de justificativa idône</w:t>
      </w:r>
      <w:r w:rsidR="007A333F">
        <w:t xml:space="preserve">a </w:t>
      </w:r>
      <w:r w:rsidR="00F55028">
        <w:t>para permitir ao requerente o acesso ao sigilo fiscal</w:t>
      </w:r>
      <w:r w:rsidR="003C09FB">
        <w:t xml:space="preserve"> e bancário</w:t>
      </w:r>
      <w:r w:rsidR="003C09FB" w:rsidRPr="003C09FB">
        <w:t xml:space="preserve"> </w:t>
      </w:r>
      <w:r w:rsidR="003C09FB">
        <w:t xml:space="preserve">da ré Ivanir, assim como </w:t>
      </w:r>
      <w:r w:rsidR="00784A1B">
        <w:t>aos</w:t>
      </w:r>
      <w:r w:rsidR="003C09FB">
        <w:t xml:space="preserve"> seus extratos bancários e de cartões de crédito</w:t>
      </w:r>
      <w:r w:rsidR="00042A2C">
        <w:t xml:space="preserve">; </w:t>
      </w:r>
    </w:p>
    <w:p w14:paraId="447391CB" w14:textId="6F388CB0" w:rsidR="00042A2C" w:rsidRDefault="00042A2C" w:rsidP="007240E7">
      <w:pPr>
        <w:pStyle w:val="SemEspaamento"/>
        <w:numPr>
          <w:ilvl w:val="0"/>
          <w:numId w:val="2"/>
        </w:numPr>
        <w:ind w:left="0" w:firstLine="1701"/>
      </w:pPr>
      <w:r>
        <w:t>a condenação do autor por</w:t>
      </w:r>
      <w:r w:rsidR="00116A5D">
        <w:t xml:space="preserve"> litigância de má-fé</w:t>
      </w:r>
      <w:r w:rsidR="00C7120C">
        <w:t xml:space="preserve">, </w:t>
      </w:r>
      <w:r w:rsidR="000724EB">
        <w:t xml:space="preserve">com todos os consectários legais, </w:t>
      </w:r>
      <w:r w:rsidR="000E62E0">
        <w:t xml:space="preserve">conforme previsto nos </w:t>
      </w:r>
      <w:r w:rsidR="00B32633">
        <w:t>art</w:t>
      </w:r>
      <w:r w:rsidR="000E62E0">
        <w:t>s</w:t>
      </w:r>
      <w:r w:rsidR="00B32633">
        <w:t>. 79 e seguintes do CPC</w:t>
      </w:r>
      <w:r w:rsidR="0058261C">
        <w:t>, pelas razões expostas no tópico anterior</w:t>
      </w:r>
      <w:r w:rsidR="00B32633">
        <w:t>.</w:t>
      </w:r>
    </w:p>
    <w:p w14:paraId="52907A0F" w14:textId="77777777" w:rsidR="000169F1" w:rsidRDefault="000169F1" w:rsidP="00F55028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20A0592E" w14:textId="77777777" w:rsidR="00624B1F" w:rsidRPr="00232F7A" w:rsidRDefault="00624B1F" w:rsidP="00F55028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0BA76A18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33BF4606" w14:textId="77777777" w:rsidR="000169F1" w:rsidRPr="00232F7A" w:rsidRDefault="000169F1" w:rsidP="00783C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BEE1D3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8E46476" w14:textId="10B6933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14229">
        <w:rPr>
          <w:rFonts w:ascii="Arial" w:eastAsia="Calibri" w:hAnsi="Arial" w:cs="Times New Roman"/>
          <w:noProof/>
          <w:sz w:val="24"/>
          <w:szCs w:val="24"/>
        </w:rPr>
        <w:t>28 de novembro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EEB84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D20DC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AF712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93B09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DEA7423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6D2C349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3D9A532E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196A2A1B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18B8D5A0" w14:textId="77777777" w:rsidR="00C81CFB" w:rsidRDefault="00C81CFB" w:rsidP="004D3EA6">
      <w:pPr>
        <w:spacing w:after="0" w:line="276" w:lineRule="auto"/>
        <w:rPr>
          <w:rFonts w:ascii="Arial" w:hAnsi="Arial" w:cs="Arial"/>
          <w:u w:val="single"/>
        </w:rPr>
      </w:pPr>
    </w:p>
    <w:p w14:paraId="04DE7A80" w14:textId="77777777" w:rsidR="007D7482" w:rsidRDefault="007D7482" w:rsidP="004D3EA6">
      <w:pPr>
        <w:spacing w:after="0" w:line="276" w:lineRule="auto"/>
        <w:rPr>
          <w:rFonts w:ascii="Arial" w:hAnsi="Arial" w:cs="Arial"/>
          <w:u w:val="single"/>
        </w:rPr>
      </w:pPr>
    </w:p>
    <w:p w14:paraId="4801459B" w14:textId="77777777" w:rsidR="007D7482" w:rsidRDefault="007D7482" w:rsidP="004D3EA6">
      <w:pPr>
        <w:spacing w:after="0" w:line="276" w:lineRule="auto"/>
        <w:rPr>
          <w:rFonts w:ascii="Arial" w:hAnsi="Arial" w:cs="Arial"/>
          <w:u w:val="single"/>
        </w:rPr>
      </w:pPr>
    </w:p>
    <w:p w14:paraId="4823FCCF" w14:textId="77777777" w:rsidR="007D7482" w:rsidRDefault="007D7482" w:rsidP="004D3EA6">
      <w:pPr>
        <w:spacing w:after="0" w:line="276" w:lineRule="auto"/>
        <w:rPr>
          <w:rFonts w:ascii="Arial" w:hAnsi="Arial" w:cs="Arial"/>
          <w:u w:val="single"/>
        </w:rPr>
      </w:pPr>
    </w:p>
    <w:p w14:paraId="384DDA52" w14:textId="77777777" w:rsidR="007D7482" w:rsidRDefault="007D7482" w:rsidP="004D3EA6">
      <w:pPr>
        <w:spacing w:after="0" w:line="276" w:lineRule="auto"/>
        <w:rPr>
          <w:rFonts w:ascii="Arial" w:hAnsi="Arial" w:cs="Arial"/>
          <w:u w:val="single"/>
        </w:rPr>
      </w:pPr>
    </w:p>
    <w:p w14:paraId="01F86545" w14:textId="77777777" w:rsidR="007D7482" w:rsidRDefault="007D7482" w:rsidP="004D3EA6">
      <w:pPr>
        <w:spacing w:after="0" w:line="276" w:lineRule="auto"/>
        <w:rPr>
          <w:rFonts w:ascii="Arial" w:hAnsi="Arial" w:cs="Arial"/>
          <w:u w:val="single"/>
        </w:rPr>
      </w:pPr>
    </w:p>
    <w:p w14:paraId="27BCD35D" w14:textId="77777777" w:rsidR="007D7482" w:rsidRDefault="007D7482" w:rsidP="004D3EA6">
      <w:pPr>
        <w:spacing w:after="0" w:line="276" w:lineRule="auto"/>
        <w:rPr>
          <w:rFonts w:ascii="Arial" w:hAnsi="Arial" w:cs="Arial"/>
          <w:u w:val="single"/>
        </w:rPr>
      </w:pPr>
    </w:p>
    <w:p w14:paraId="3424F60A" w14:textId="18DE06D5" w:rsidR="004D3EA6" w:rsidRPr="009C63C0" w:rsidRDefault="004D3EA6" w:rsidP="00C56444">
      <w:pPr>
        <w:spacing w:after="0" w:line="276" w:lineRule="auto"/>
        <w:jc w:val="both"/>
        <w:rPr>
          <w:rFonts w:ascii="Arial" w:hAnsi="Arial" w:cs="Arial"/>
          <w:u w:val="single"/>
        </w:rPr>
      </w:pPr>
      <w:r w:rsidRPr="009C63C0">
        <w:rPr>
          <w:rFonts w:ascii="Arial" w:hAnsi="Arial" w:cs="Arial"/>
          <w:u w:val="single"/>
        </w:rPr>
        <w:lastRenderedPageBreak/>
        <w:t>DOCUMENTOS QUE ACOMPANHAM ESTA RESPOSTA:</w:t>
      </w:r>
    </w:p>
    <w:p w14:paraId="08FFB048" w14:textId="77777777" w:rsidR="004D3EA6" w:rsidRDefault="004D3EA6" w:rsidP="00C56444">
      <w:pPr>
        <w:spacing w:after="0"/>
        <w:jc w:val="both"/>
        <w:rPr>
          <w:rFonts w:ascii="Arial" w:hAnsi="Arial" w:cs="Arial"/>
        </w:rPr>
      </w:pPr>
      <w:r w:rsidRPr="00822843">
        <w:rPr>
          <w:rFonts w:ascii="Arial" w:hAnsi="Arial" w:cs="Arial"/>
          <w:b/>
          <w:bCs/>
        </w:rPr>
        <w:t>Doc. 1</w:t>
      </w:r>
      <w:r w:rsidRPr="00822843">
        <w:rPr>
          <w:rFonts w:ascii="Arial" w:hAnsi="Arial" w:cs="Arial"/>
        </w:rPr>
        <w:t>: Procuraç</w:t>
      </w:r>
      <w:r>
        <w:rPr>
          <w:rFonts w:ascii="Arial" w:hAnsi="Arial" w:cs="Arial"/>
        </w:rPr>
        <w:t>ões</w:t>
      </w:r>
      <w:r w:rsidRPr="00822843">
        <w:rPr>
          <w:rFonts w:ascii="Arial" w:hAnsi="Arial" w:cs="Arial"/>
        </w:rPr>
        <w:t>;</w:t>
      </w:r>
    </w:p>
    <w:p w14:paraId="541A7B0B" w14:textId="77777777" w:rsidR="004D3EA6" w:rsidRDefault="004D3EA6" w:rsidP="00C56444">
      <w:pPr>
        <w:spacing w:after="0"/>
        <w:jc w:val="both"/>
        <w:rPr>
          <w:rFonts w:ascii="Arial" w:hAnsi="Arial" w:cs="Arial"/>
        </w:rPr>
      </w:pPr>
      <w:r w:rsidRPr="00822843">
        <w:rPr>
          <w:rFonts w:ascii="Arial" w:hAnsi="Arial" w:cs="Arial"/>
          <w:b/>
          <w:bCs/>
        </w:rPr>
        <w:t xml:space="preserve">Doc. </w:t>
      </w:r>
      <w:r>
        <w:rPr>
          <w:rFonts w:ascii="Arial" w:hAnsi="Arial" w:cs="Arial"/>
          <w:b/>
          <w:bCs/>
        </w:rPr>
        <w:t>2</w:t>
      </w:r>
      <w:r w:rsidRPr="00822843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Termo de depoimento do autor perante a autoridade policial de Treze Tílias/SC</w:t>
      </w:r>
      <w:r w:rsidRPr="00822843">
        <w:rPr>
          <w:rFonts w:ascii="Arial" w:hAnsi="Arial" w:cs="Arial"/>
        </w:rPr>
        <w:t>;</w:t>
      </w:r>
    </w:p>
    <w:p w14:paraId="12CBDE22" w14:textId="228002D0" w:rsidR="004B3CA9" w:rsidRPr="00822843" w:rsidRDefault="004B3CA9" w:rsidP="00C56444">
      <w:pPr>
        <w:spacing w:after="0"/>
        <w:jc w:val="both"/>
        <w:rPr>
          <w:rFonts w:ascii="Arial" w:hAnsi="Arial" w:cs="Arial"/>
        </w:rPr>
      </w:pPr>
      <w:r w:rsidRPr="00822843">
        <w:rPr>
          <w:rFonts w:ascii="Arial" w:hAnsi="Arial" w:cs="Arial"/>
          <w:b/>
          <w:bCs/>
        </w:rPr>
        <w:t xml:space="preserve">Doc. </w:t>
      </w:r>
      <w:r>
        <w:rPr>
          <w:rFonts w:ascii="Arial" w:hAnsi="Arial" w:cs="Arial"/>
          <w:b/>
          <w:bCs/>
        </w:rPr>
        <w:t>2-A</w:t>
      </w:r>
      <w:r w:rsidRPr="00822843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Vídeo do depoimento do autor prestado </w:t>
      </w:r>
      <w:r w:rsidR="005D007C">
        <w:rPr>
          <w:rFonts w:ascii="Arial" w:hAnsi="Arial" w:cs="Arial"/>
        </w:rPr>
        <w:t xml:space="preserve">perante a autoridade policial de Videira </w:t>
      </w:r>
      <w:r>
        <w:rPr>
          <w:rFonts w:ascii="Arial" w:hAnsi="Arial" w:cs="Arial"/>
        </w:rPr>
        <w:t>nos autos</w:t>
      </w:r>
      <w:r w:rsidR="005D007C">
        <w:rPr>
          <w:rFonts w:ascii="Arial" w:hAnsi="Arial" w:cs="Arial"/>
        </w:rPr>
        <w:t xml:space="preserve"> do IP</w:t>
      </w:r>
      <w:r>
        <w:rPr>
          <w:rFonts w:ascii="Arial" w:hAnsi="Arial" w:cs="Arial"/>
        </w:rPr>
        <w:t xml:space="preserve"> n. </w:t>
      </w:r>
      <w:r w:rsidR="005D007C" w:rsidRPr="005D007C">
        <w:rPr>
          <w:rFonts w:ascii="Arial" w:hAnsi="Arial" w:cs="Arial"/>
        </w:rPr>
        <w:t>5006212-60.2023.8.24.0079</w:t>
      </w:r>
      <w:r w:rsidRPr="00822843">
        <w:rPr>
          <w:rFonts w:ascii="Arial" w:hAnsi="Arial" w:cs="Arial"/>
        </w:rPr>
        <w:t>;</w:t>
      </w:r>
    </w:p>
    <w:p w14:paraId="16EF3A60" w14:textId="77777777" w:rsidR="004D3EA6" w:rsidRPr="004858FA" w:rsidRDefault="004D3EA6" w:rsidP="00C56444">
      <w:pPr>
        <w:spacing w:after="0"/>
        <w:jc w:val="both"/>
        <w:rPr>
          <w:rFonts w:ascii="Arial" w:hAnsi="Arial" w:cs="Arial"/>
        </w:rPr>
      </w:pPr>
      <w:r w:rsidRPr="00822843">
        <w:rPr>
          <w:rFonts w:ascii="Arial" w:hAnsi="Arial" w:cs="Arial"/>
          <w:b/>
          <w:bCs/>
        </w:rPr>
        <w:t xml:space="preserve">Doc. </w:t>
      </w:r>
      <w:r>
        <w:rPr>
          <w:rFonts w:ascii="Arial" w:hAnsi="Arial" w:cs="Arial"/>
          <w:b/>
          <w:bCs/>
        </w:rPr>
        <w:t>3</w:t>
      </w:r>
      <w:r w:rsidRPr="00822843">
        <w:rPr>
          <w:rFonts w:ascii="Arial" w:hAnsi="Arial" w:cs="Arial"/>
        </w:rPr>
        <w:t xml:space="preserve">: </w:t>
      </w:r>
      <w:r>
        <w:rPr>
          <w:rFonts w:ascii="Arial" w:hAnsi="Arial" w:cs="Arial"/>
          <w:i/>
          <w:iCs/>
        </w:rPr>
        <w:t xml:space="preserve">Curriculum Vitae </w:t>
      </w:r>
      <w:r>
        <w:rPr>
          <w:rFonts w:ascii="Arial" w:hAnsi="Arial" w:cs="Arial"/>
        </w:rPr>
        <w:t>da ré Ivanir;</w:t>
      </w:r>
    </w:p>
    <w:p w14:paraId="729F457F" w14:textId="77777777" w:rsidR="004D3EA6" w:rsidRPr="00822843" w:rsidRDefault="004D3EA6" w:rsidP="00C56444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4</w:t>
      </w:r>
      <w:r w:rsidRPr="004858FA">
        <w:rPr>
          <w:rFonts w:ascii="Arial" w:hAnsi="Arial" w:cs="Arial"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Listas de processos em que a ré Ivanir atuou no 1º grau das Justiças Estadual e Federal, extraídas do </w:t>
      </w:r>
      <w:r>
        <w:rPr>
          <w:rFonts w:ascii="Arial" w:hAnsi="Arial" w:cs="Arial"/>
          <w:i/>
          <w:iCs/>
        </w:rPr>
        <w:t>eproc</w:t>
      </w:r>
      <w:r w:rsidRPr="00822843">
        <w:rPr>
          <w:rFonts w:ascii="Arial" w:hAnsi="Arial" w:cs="Arial"/>
        </w:rPr>
        <w:t>;</w:t>
      </w:r>
    </w:p>
    <w:p w14:paraId="5099927B" w14:textId="28249663" w:rsidR="00822843" w:rsidRPr="00822843" w:rsidRDefault="004D3EA6" w:rsidP="00C56444">
      <w:pPr>
        <w:spacing w:after="0"/>
        <w:jc w:val="both"/>
        <w:rPr>
          <w:rFonts w:ascii="Arial" w:hAnsi="Arial" w:cs="Arial"/>
        </w:rPr>
      </w:pPr>
      <w:r w:rsidRPr="00822843">
        <w:rPr>
          <w:rFonts w:ascii="Arial" w:hAnsi="Arial" w:cs="Arial"/>
          <w:b/>
          <w:bCs/>
        </w:rPr>
        <w:t xml:space="preserve">Doc. </w:t>
      </w:r>
      <w:r>
        <w:rPr>
          <w:rFonts w:ascii="Arial" w:hAnsi="Arial" w:cs="Arial"/>
          <w:b/>
          <w:bCs/>
        </w:rPr>
        <w:t>5</w:t>
      </w:r>
      <w:r w:rsidRPr="00822843">
        <w:rPr>
          <w:rFonts w:ascii="Arial" w:hAnsi="Arial" w:cs="Arial"/>
        </w:rPr>
        <w:t xml:space="preserve">: </w:t>
      </w:r>
      <w:r w:rsidR="0023501B">
        <w:rPr>
          <w:rFonts w:ascii="Arial" w:hAnsi="Arial" w:cs="Arial"/>
        </w:rPr>
        <w:t>Cédula de crédito bancário relativa à aquisição do veículo BMW entregue de presente para a Maria Karolina.</w:t>
      </w:r>
    </w:p>
    <w:sectPr w:rsidR="00822843" w:rsidRPr="00822843" w:rsidSect="00624B1F">
      <w:headerReference w:type="default" r:id="rId12"/>
      <w:footerReference w:type="default" r:id="rId13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63FB" w14:textId="77777777" w:rsidR="00A14B8F" w:rsidRDefault="00A14B8F" w:rsidP="00943258">
      <w:pPr>
        <w:spacing w:after="0" w:line="240" w:lineRule="auto"/>
      </w:pPr>
      <w:r>
        <w:separator/>
      </w:r>
    </w:p>
  </w:endnote>
  <w:endnote w:type="continuationSeparator" w:id="0">
    <w:p w14:paraId="7C1DEB0F" w14:textId="77777777" w:rsidR="00A14B8F" w:rsidRDefault="00A14B8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AE68D0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3D8F78B" wp14:editId="759D680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09459210" name="Imagem 5094592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9BCD7C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4E9E8" w14:textId="77777777" w:rsidR="00A14B8F" w:rsidRDefault="00A14B8F" w:rsidP="00943258">
      <w:pPr>
        <w:spacing w:after="0" w:line="240" w:lineRule="auto"/>
      </w:pPr>
      <w:r>
        <w:separator/>
      </w:r>
    </w:p>
  </w:footnote>
  <w:footnote w:type="continuationSeparator" w:id="0">
    <w:p w14:paraId="629CDB97" w14:textId="77777777" w:rsidR="00A14B8F" w:rsidRDefault="00A14B8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5AA8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A74508F" wp14:editId="5B43672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184356832" name="Imagem 118435683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3AC035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908011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31E677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968172933">
    <w:abstractNumId w:val="0"/>
    <w:lvlOverride w:ilvl="0">
      <w:startOverride w:val="1"/>
    </w:lvlOverride>
  </w:num>
  <w:num w:numId="5" w16cid:durableId="851380943">
    <w:abstractNumId w:val="0"/>
    <w:lvlOverride w:ilvl="0">
      <w:startOverride w:val="1"/>
    </w:lvlOverride>
  </w:num>
  <w:num w:numId="6" w16cid:durableId="715785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97"/>
    <w:rsid w:val="00003F31"/>
    <w:rsid w:val="000043F4"/>
    <w:rsid w:val="00007092"/>
    <w:rsid w:val="0001143D"/>
    <w:rsid w:val="0001512D"/>
    <w:rsid w:val="000169F1"/>
    <w:rsid w:val="000170DD"/>
    <w:rsid w:val="000228B8"/>
    <w:rsid w:val="00027BD4"/>
    <w:rsid w:val="00033AE6"/>
    <w:rsid w:val="00034DD8"/>
    <w:rsid w:val="00036FD0"/>
    <w:rsid w:val="00040627"/>
    <w:rsid w:val="00040ED0"/>
    <w:rsid w:val="0004298B"/>
    <w:rsid w:val="00042A2C"/>
    <w:rsid w:val="00043EF9"/>
    <w:rsid w:val="00045874"/>
    <w:rsid w:val="00051F1B"/>
    <w:rsid w:val="00056A74"/>
    <w:rsid w:val="00060DD4"/>
    <w:rsid w:val="000619CA"/>
    <w:rsid w:val="00064225"/>
    <w:rsid w:val="000713C4"/>
    <w:rsid w:val="000724EB"/>
    <w:rsid w:val="00072E0D"/>
    <w:rsid w:val="0008087D"/>
    <w:rsid w:val="00095EA8"/>
    <w:rsid w:val="00097661"/>
    <w:rsid w:val="000A143A"/>
    <w:rsid w:val="000A1D34"/>
    <w:rsid w:val="000B559A"/>
    <w:rsid w:val="000B7FC5"/>
    <w:rsid w:val="000C04E7"/>
    <w:rsid w:val="000C6686"/>
    <w:rsid w:val="000D1B34"/>
    <w:rsid w:val="000D228C"/>
    <w:rsid w:val="000D2F22"/>
    <w:rsid w:val="000D6519"/>
    <w:rsid w:val="000D6C4F"/>
    <w:rsid w:val="000E608E"/>
    <w:rsid w:val="000E62E0"/>
    <w:rsid w:val="000F05CB"/>
    <w:rsid w:val="000F5F61"/>
    <w:rsid w:val="0011239E"/>
    <w:rsid w:val="00116A5D"/>
    <w:rsid w:val="0011767B"/>
    <w:rsid w:val="0012030A"/>
    <w:rsid w:val="0012054D"/>
    <w:rsid w:val="00122724"/>
    <w:rsid w:val="00124B7B"/>
    <w:rsid w:val="00124E13"/>
    <w:rsid w:val="00131BEB"/>
    <w:rsid w:val="0013342B"/>
    <w:rsid w:val="00135A1B"/>
    <w:rsid w:val="001360A5"/>
    <w:rsid w:val="00145F5E"/>
    <w:rsid w:val="00154A98"/>
    <w:rsid w:val="00154C4D"/>
    <w:rsid w:val="0015577B"/>
    <w:rsid w:val="00155AAA"/>
    <w:rsid w:val="00165E70"/>
    <w:rsid w:val="001667B0"/>
    <w:rsid w:val="00167471"/>
    <w:rsid w:val="00167CF5"/>
    <w:rsid w:val="00171E51"/>
    <w:rsid w:val="0017605E"/>
    <w:rsid w:val="001761C0"/>
    <w:rsid w:val="00183BE2"/>
    <w:rsid w:val="00191425"/>
    <w:rsid w:val="00193634"/>
    <w:rsid w:val="001A0D49"/>
    <w:rsid w:val="001A2B21"/>
    <w:rsid w:val="001B0900"/>
    <w:rsid w:val="001B1DF0"/>
    <w:rsid w:val="001B2B98"/>
    <w:rsid w:val="001B2E75"/>
    <w:rsid w:val="001D2F75"/>
    <w:rsid w:val="001D3FD7"/>
    <w:rsid w:val="001D45B0"/>
    <w:rsid w:val="001D7D9F"/>
    <w:rsid w:val="001F12C3"/>
    <w:rsid w:val="001F6F1D"/>
    <w:rsid w:val="00201F45"/>
    <w:rsid w:val="00205346"/>
    <w:rsid w:val="00207BE4"/>
    <w:rsid w:val="00212E13"/>
    <w:rsid w:val="00213A57"/>
    <w:rsid w:val="00214E09"/>
    <w:rsid w:val="00215167"/>
    <w:rsid w:val="00215F8E"/>
    <w:rsid w:val="00216E1B"/>
    <w:rsid w:val="00227747"/>
    <w:rsid w:val="002308AF"/>
    <w:rsid w:val="00232F7A"/>
    <w:rsid w:val="002336F8"/>
    <w:rsid w:val="0023501B"/>
    <w:rsid w:val="002478B5"/>
    <w:rsid w:val="00261DF1"/>
    <w:rsid w:val="00272BFB"/>
    <w:rsid w:val="00281242"/>
    <w:rsid w:val="00281E01"/>
    <w:rsid w:val="00291F6C"/>
    <w:rsid w:val="00292359"/>
    <w:rsid w:val="00294149"/>
    <w:rsid w:val="002A1BC8"/>
    <w:rsid w:val="002A2811"/>
    <w:rsid w:val="002B3FD2"/>
    <w:rsid w:val="002C4E85"/>
    <w:rsid w:val="002C74CD"/>
    <w:rsid w:val="002D03AC"/>
    <w:rsid w:val="002D1510"/>
    <w:rsid w:val="002D15AA"/>
    <w:rsid w:val="002D4779"/>
    <w:rsid w:val="002D4B60"/>
    <w:rsid w:val="002E1AF2"/>
    <w:rsid w:val="002E322A"/>
    <w:rsid w:val="002E4CF5"/>
    <w:rsid w:val="002F448E"/>
    <w:rsid w:val="00303697"/>
    <w:rsid w:val="00304B56"/>
    <w:rsid w:val="0030508B"/>
    <w:rsid w:val="00310CE7"/>
    <w:rsid w:val="00336BF0"/>
    <w:rsid w:val="00337459"/>
    <w:rsid w:val="00342BDB"/>
    <w:rsid w:val="00344EDF"/>
    <w:rsid w:val="0034657A"/>
    <w:rsid w:val="00350426"/>
    <w:rsid w:val="00350AC6"/>
    <w:rsid w:val="003536D5"/>
    <w:rsid w:val="0035726D"/>
    <w:rsid w:val="00361B0B"/>
    <w:rsid w:val="003653D2"/>
    <w:rsid w:val="003712C5"/>
    <w:rsid w:val="00372208"/>
    <w:rsid w:val="00377A2E"/>
    <w:rsid w:val="003801CD"/>
    <w:rsid w:val="00380A07"/>
    <w:rsid w:val="003904E2"/>
    <w:rsid w:val="00392138"/>
    <w:rsid w:val="003A0979"/>
    <w:rsid w:val="003A1844"/>
    <w:rsid w:val="003C09FB"/>
    <w:rsid w:val="003C4B85"/>
    <w:rsid w:val="003D3DBD"/>
    <w:rsid w:val="003D4438"/>
    <w:rsid w:val="003D68F2"/>
    <w:rsid w:val="003E003B"/>
    <w:rsid w:val="003E25CA"/>
    <w:rsid w:val="003E2699"/>
    <w:rsid w:val="003E3FB1"/>
    <w:rsid w:val="003E46B9"/>
    <w:rsid w:val="003E4DFD"/>
    <w:rsid w:val="003E7398"/>
    <w:rsid w:val="003F3C53"/>
    <w:rsid w:val="003F759A"/>
    <w:rsid w:val="003F777A"/>
    <w:rsid w:val="004026A8"/>
    <w:rsid w:val="00406216"/>
    <w:rsid w:val="004111ED"/>
    <w:rsid w:val="004123CD"/>
    <w:rsid w:val="0041767D"/>
    <w:rsid w:val="00430C01"/>
    <w:rsid w:val="00432CCE"/>
    <w:rsid w:val="00441526"/>
    <w:rsid w:val="004445CA"/>
    <w:rsid w:val="004451F9"/>
    <w:rsid w:val="00445599"/>
    <w:rsid w:val="0044743A"/>
    <w:rsid w:val="00471FED"/>
    <w:rsid w:val="00474A23"/>
    <w:rsid w:val="00476215"/>
    <w:rsid w:val="00484342"/>
    <w:rsid w:val="0048526F"/>
    <w:rsid w:val="004876FD"/>
    <w:rsid w:val="00490BD6"/>
    <w:rsid w:val="004948C7"/>
    <w:rsid w:val="004949AD"/>
    <w:rsid w:val="004A7211"/>
    <w:rsid w:val="004B2DE9"/>
    <w:rsid w:val="004B3CA9"/>
    <w:rsid w:val="004C230F"/>
    <w:rsid w:val="004C3AD1"/>
    <w:rsid w:val="004C576C"/>
    <w:rsid w:val="004C6D7A"/>
    <w:rsid w:val="004D1BDE"/>
    <w:rsid w:val="004D3EA6"/>
    <w:rsid w:val="004E4696"/>
    <w:rsid w:val="004F1EF3"/>
    <w:rsid w:val="004F2B78"/>
    <w:rsid w:val="004F384D"/>
    <w:rsid w:val="004F3C29"/>
    <w:rsid w:val="004F57A7"/>
    <w:rsid w:val="004F5E2D"/>
    <w:rsid w:val="00500FBA"/>
    <w:rsid w:val="00501A18"/>
    <w:rsid w:val="00502496"/>
    <w:rsid w:val="005100D5"/>
    <w:rsid w:val="00515447"/>
    <w:rsid w:val="00515E97"/>
    <w:rsid w:val="0051669F"/>
    <w:rsid w:val="005216E6"/>
    <w:rsid w:val="005321DA"/>
    <w:rsid w:val="005400DE"/>
    <w:rsid w:val="0054355E"/>
    <w:rsid w:val="00543738"/>
    <w:rsid w:val="005442CF"/>
    <w:rsid w:val="005546F0"/>
    <w:rsid w:val="00560D44"/>
    <w:rsid w:val="00563BA4"/>
    <w:rsid w:val="0056434F"/>
    <w:rsid w:val="00564AE9"/>
    <w:rsid w:val="0056525A"/>
    <w:rsid w:val="00566BAE"/>
    <w:rsid w:val="00575179"/>
    <w:rsid w:val="0057535E"/>
    <w:rsid w:val="00575BFE"/>
    <w:rsid w:val="00580E6A"/>
    <w:rsid w:val="0058261C"/>
    <w:rsid w:val="00585612"/>
    <w:rsid w:val="00595112"/>
    <w:rsid w:val="005954E6"/>
    <w:rsid w:val="005A52F7"/>
    <w:rsid w:val="005B67EA"/>
    <w:rsid w:val="005B6EFF"/>
    <w:rsid w:val="005B7DC8"/>
    <w:rsid w:val="005C08ED"/>
    <w:rsid w:val="005C2890"/>
    <w:rsid w:val="005C4583"/>
    <w:rsid w:val="005D007C"/>
    <w:rsid w:val="005D0E97"/>
    <w:rsid w:val="005D159E"/>
    <w:rsid w:val="005D2E09"/>
    <w:rsid w:val="005D7A86"/>
    <w:rsid w:val="005E225E"/>
    <w:rsid w:val="005E58E2"/>
    <w:rsid w:val="005E76DD"/>
    <w:rsid w:val="005F19EB"/>
    <w:rsid w:val="005F3FFE"/>
    <w:rsid w:val="005F4352"/>
    <w:rsid w:val="005F49A1"/>
    <w:rsid w:val="005F5D5D"/>
    <w:rsid w:val="0060028A"/>
    <w:rsid w:val="00603C8E"/>
    <w:rsid w:val="0060583D"/>
    <w:rsid w:val="00605F0B"/>
    <w:rsid w:val="00606C82"/>
    <w:rsid w:val="00607B73"/>
    <w:rsid w:val="00614229"/>
    <w:rsid w:val="0062081F"/>
    <w:rsid w:val="00621741"/>
    <w:rsid w:val="006219E6"/>
    <w:rsid w:val="00624B1F"/>
    <w:rsid w:val="006334C2"/>
    <w:rsid w:val="00634080"/>
    <w:rsid w:val="006377B6"/>
    <w:rsid w:val="00637906"/>
    <w:rsid w:val="0064036F"/>
    <w:rsid w:val="00640BAB"/>
    <w:rsid w:val="00641EC9"/>
    <w:rsid w:val="00645D8B"/>
    <w:rsid w:val="00650EC7"/>
    <w:rsid w:val="00652E2B"/>
    <w:rsid w:val="00656999"/>
    <w:rsid w:val="00661E28"/>
    <w:rsid w:val="00665F51"/>
    <w:rsid w:val="00673228"/>
    <w:rsid w:val="0067338B"/>
    <w:rsid w:val="00681875"/>
    <w:rsid w:val="00681DB1"/>
    <w:rsid w:val="0068236F"/>
    <w:rsid w:val="00685083"/>
    <w:rsid w:val="006851A0"/>
    <w:rsid w:val="006861CC"/>
    <w:rsid w:val="00693F8B"/>
    <w:rsid w:val="00696295"/>
    <w:rsid w:val="006A78B7"/>
    <w:rsid w:val="006C0DFC"/>
    <w:rsid w:val="006F1B1C"/>
    <w:rsid w:val="006F504B"/>
    <w:rsid w:val="006F6A4C"/>
    <w:rsid w:val="006F7237"/>
    <w:rsid w:val="00700E5A"/>
    <w:rsid w:val="0070649A"/>
    <w:rsid w:val="00710150"/>
    <w:rsid w:val="00710D97"/>
    <w:rsid w:val="00713D8A"/>
    <w:rsid w:val="007151B9"/>
    <w:rsid w:val="007163D8"/>
    <w:rsid w:val="00717737"/>
    <w:rsid w:val="007179A3"/>
    <w:rsid w:val="00722DF5"/>
    <w:rsid w:val="007237C8"/>
    <w:rsid w:val="007240E7"/>
    <w:rsid w:val="007362B2"/>
    <w:rsid w:val="00736D83"/>
    <w:rsid w:val="007372D8"/>
    <w:rsid w:val="00737E64"/>
    <w:rsid w:val="007533BB"/>
    <w:rsid w:val="0077225A"/>
    <w:rsid w:val="00773290"/>
    <w:rsid w:val="00783CE9"/>
    <w:rsid w:val="00784A1B"/>
    <w:rsid w:val="00786E38"/>
    <w:rsid w:val="0079530E"/>
    <w:rsid w:val="00795616"/>
    <w:rsid w:val="00797900"/>
    <w:rsid w:val="007A333F"/>
    <w:rsid w:val="007A79B3"/>
    <w:rsid w:val="007B25C1"/>
    <w:rsid w:val="007B271C"/>
    <w:rsid w:val="007C0910"/>
    <w:rsid w:val="007C36DB"/>
    <w:rsid w:val="007C3976"/>
    <w:rsid w:val="007D192F"/>
    <w:rsid w:val="007D56DC"/>
    <w:rsid w:val="007D61CA"/>
    <w:rsid w:val="007D7482"/>
    <w:rsid w:val="007E018A"/>
    <w:rsid w:val="007E1208"/>
    <w:rsid w:val="007E4C8D"/>
    <w:rsid w:val="007F523B"/>
    <w:rsid w:val="008006ED"/>
    <w:rsid w:val="00800828"/>
    <w:rsid w:val="00803A96"/>
    <w:rsid w:val="008042BC"/>
    <w:rsid w:val="00807C25"/>
    <w:rsid w:val="00807D3C"/>
    <w:rsid w:val="00810D34"/>
    <w:rsid w:val="00811C84"/>
    <w:rsid w:val="008146A8"/>
    <w:rsid w:val="00816BFC"/>
    <w:rsid w:val="00817254"/>
    <w:rsid w:val="00821C0A"/>
    <w:rsid w:val="00822843"/>
    <w:rsid w:val="0082785F"/>
    <w:rsid w:val="00832A55"/>
    <w:rsid w:val="00843469"/>
    <w:rsid w:val="00844DFB"/>
    <w:rsid w:val="008469CC"/>
    <w:rsid w:val="00846ADB"/>
    <w:rsid w:val="00851E4E"/>
    <w:rsid w:val="00855BAA"/>
    <w:rsid w:val="00861710"/>
    <w:rsid w:val="0086201F"/>
    <w:rsid w:val="008725D7"/>
    <w:rsid w:val="00881E52"/>
    <w:rsid w:val="0088583C"/>
    <w:rsid w:val="0088682F"/>
    <w:rsid w:val="008901BF"/>
    <w:rsid w:val="008915B6"/>
    <w:rsid w:val="00893262"/>
    <w:rsid w:val="008A0012"/>
    <w:rsid w:val="008A0B19"/>
    <w:rsid w:val="008A1AD8"/>
    <w:rsid w:val="008A4B56"/>
    <w:rsid w:val="008B1103"/>
    <w:rsid w:val="008B2FCF"/>
    <w:rsid w:val="008C0B4A"/>
    <w:rsid w:val="008D054A"/>
    <w:rsid w:val="008D1F81"/>
    <w:rsid w:val="008D4032"/>
    <w:rsid w:val="008D4456"/>
    <w:rsid w:val="008E31FF"/>
    <w:rsid w:val="008E377D"/>
    <w:rsid w:val="008F1913"/>
    <w:rsid w:val="008F2218"/>
    <w:rsid w:val="008F2872"/>
    <w:rsid w:val="008F53CE"/>
    <w:rsid w:val="008F79D7"/>
    <w:rsid w:val="008F7B29"/>
    <w:rsid w:val="009010D2"/>
    <w:rsid w:val="00901585"/>
    <w:rsid w:val="0090226D"/>
    <w:rsid w:val="00910EAD"/>
    <w:rsid w:val="009167CF"/>
    <w:rsid w:val="00922146"/>
    <w:rsid w:val="00924163"/>
    <w:rsid w:val="0093156F"/>
    <w:rsid w:val="00933735"/>
    <w:rsid w:val="00934CFE"/>
    <w:rsid w:val="00937FA3"/>
    <w:rsid w:val="00943258"/>
    <w:rsid w:val="00947140"/>
    <w:rsid w:val="00954884"/>
    <w:rsid w:val="00955699"/>
    <w:rsid w:val="009562D3"/>
    <w:rsid w:val="009564DF"/>
    <w:rsid w:val="009570E8"/>
    <w:rsid w:val="00960EEF"/>
    <w:rsid w:val="00962EB9"/>
    <w:rsid w:val="00963721"/>
    <w:rsid w:val="00971294"/>
    <w:rsid w:val="00971B3F"/>
    <w:rsid w:val="0097635E"/>
    <w:rsid w:val="00983252"/>
    <w:rsid w:val="009A034A"/>
    <w:rsid w:val="009A3234"/>
    <w:rsid w:val="009B1833"/>
    <w:rsid w:val="009B6E05"/>
    <w:rsid w:val="009C55FF"/>
    <w:rsid w:val="009C63C0"/>
    <w:rsid w:val="009D1D18"/>
    <w:rsid w:val="009D63E1"/>
    <w:rsid w:val="009E0EC0"/>
    <w:rsid w:val="009E2EE8"/>
    <w:rsid w:val="009F1616"/>
    <w:rsid w:val="009F37E1"/>
    <w:rsid w:val="009F4671"/>
    <w:rsid w:val="009F746D"/>
    <w:rsid w:val="009F7C8F"/>
    <w:rsid w:val="00A023B1"/>
    <w:rsid w:val="00A03432"/>
    <w:rsid w:val="00A049F9"/>
    <w:rsid w:val="00A049FC"/>
    <w:rsid w:val="00A07BDE"/>
    <w:rsid w:val="00A13679"/>
    <w:rsid w:val="00A14B8F"/>
    <w:rsid w:val="00A258BA"/>
    <w:rsid w:val="00A36441"/>
    <w:rsid w:val="00A3687E"/>
    <w:rsid w:val="00A37377"/>
    <w:rsid w:val="00A43020"/>
    <w:rsid w:val="00A46A1F"/>
    <w:rsid w:val="00A474D6"/>
    <w:rsid w:val="00A50D9D"/>
    <w:rsid w:val="00A567E3"/>
    <w:rsid w:val="00A57908"/>
    <w:rsid w:val="00A6605E"/>
    <w:rsid w:val="00A66605"/>
    <w:rsid w:val="00A83502"/>
    <w:rsid w:val="00A8711F"/>
    <w:rsid w:val="00A87E22"/>
    <w:rsid w:val="00A9165F"/>
    <w:rsid w:val="00A96467"/>
    <w:rsid w:val="00AA3934"/>
    <w:rsid w:val="00AA4372"/>
    <w:rsid w:val="00AA5999"/>
    <w:rsid w:val="00AA5B19"/>
    <w:rsid w:val="00AB0DFE"/>
    <w:rsid w:val="00AB1EA0"/>
    <w:rsid w:val="00AB302D"/>
    <w:rsid w:val="00AC360A"/>
    <w:rsid w:val="00AD134B"/>
    <w:rsid w:val="00AD141D"/>
    <w:rsid w:val="00AD1CDB"/>
    <w:rsid w:val="00AD5307"/>
    <w:rsid w:val="00AD5B05"/>
    <w:rsid w:val="00AD729C"/>
    <w:rsid w:val="00AE3603"/>
    <w:rsid w:val="00AE6E26"/>
    <w:rsid w:val="00AF0C8B"/>
    <w:rsid w:val="00AF6C8C"/>
    <w:rsid w:val="00B04014"/>
    <w:rsid w:val="00B10411"/>
    <w:rsid w:val="00B140F4"/>
    <w:rsid w:val="00B14A81"/>
    <w:rsid w:val="00B14C70"/>
    <w:rsid w:val="00B218DD"/>
    <w:rsid w:val="00B30B6E"/>
    <w:rsid w:val="00B3207C"/>
    <w:rsid w:val="00B32633"/>
    <w:rsid w:val="00B407ED"/>
    <w:rsid w:val="00B42B02"/>
    <w:rsid w:val="00B45387"/>
    <w:rsid w:val="00B51677"/>
    <w:rsid w:val="00B51E88"/>
    <w:rsid w:val="00B55986"/>
    <w:rsid w:val="00B57CB1"/>
    <w:rsid w:val="00B613DE"/>
    <w:rsid w:val="00B6363E"/>
    <w:rsid w:val="00B63813"/>
    <w:rsid w:val="00B66F2C"/>
    <w:rsid w:val="00B730FD"/>
    <w:rsid w:val="00B75C75"/>
    <w:rsid w:val="00B77383"/>
    <w:rsid w:val="00B82003"/>
    <w:rsid w:val="00B91B26"/>
    <w:rsid w:val="00B92241"/>
    <w:rsid w:val="00B927E2"/>
    <w:rsid w:val="00B930B4"/>
    <w:rsid w:val="00B95B9F"/>
    <w:rsid w:val="00B97286"/>
    <w:rsid w:val="00BA0E65"/>
    <w:rsid w:val="00BA1FE9"/>
    <w:rsid w:val="00BA2544"/>
    <w:rsid w:val="00BA6DD2"/>
    <w:rsid w:val="00BB373A"/>
    <w:rsid w:val="00BB5020"/>
    <w:rsid w:val="00BB7A7B"/>
    <w:rsid w:val="00BC3B7D"/>
    <w:rsid w:val="00BC4036"/>
    <w:rsid w:val="00BD22F1"/>
    <w:rsid w:val="00BD28C1"/>
    <w:rsid w:val="00BD75AE"/>
    <w:rsid w:val="00BF221D"/>
    <w:rsid w:val="00BF3C3F"/>
    <w:rsid w:val="00BF3D64"/>
    <w:rsid w:val="00BF4315"/>
    <w:rsid w:val="00BF7051"/>
    <w:rsid w:val="00C03B4C"/>
    <w:rsid w:val="00C0456B"/>
    <w:rsid w:val="00C056A1"/>
    <w:rsid w:val="00C05939"/>
    <w:rsid w:val="00C063C3"/>
    <w:rsid w:val="00C1184D"/>
    <w:rsid w:val="00C156D2"/>
    <w:rsid w:val="00C17F67"/>
    <w:rsid w:val="00C22EDD"/>
    <w:rsid w:val="00C24244"/>
    <w:rsid w:val="00C24395"/>
    <w:rsid w:val="00C250F3"/>
    <w:rsid w:val="00C2523D"/>
    <w:rsid w:val="00C36B1F"/>
    <w:rsid w:val="00C412E9"/>
    <w:rsid w:val="00C424EC"/>
    <w:rsid w:val="00C45E8B"/>
    <w:rsid w:val="00C46182"/>
    <w:rsid w:val="00C51840"/>
    <w:rsid w:val="00C52CE8"/>
    <w:rsid w:val="00C56444"/>
    <w:rsid w:val="00C604EA"/>
    <w:rsid w:val="00C60766"/>
    <w:rsid w:val="00C63012"/>
    <w:rsid w:val="00C63F31"/>
    <w:rsid w:val="00C65E12"/>
    <w:rsid w:val="00C66DBD"/>
    <w:rsid w:val="00C67181"/>
    <w:rsid w:val="00C7120C"/>
    <w:rsid w:val="00C712B8"/>
    <w:rsid w:val="00C77710"/>
    <w:rsid w:val="00C81CFB"/>
    <w:rsid w:val="00C85F48"/>
    <w:rsid w:val="00C90D00"/>
    <w:rsid w:val="00C93834"/>
    <w:rsid w:val="00C964AB"/>
    <w:rsid w:val="00CB444B"/>
    <w:rsid w:val="00CB45E9"/>
    <w:rsid w:val="00CB5FC5"/>
    <w:rsid w:val="00CB65EA"/>
    <w:rsid w:val="00CC3D6A"/>
    <w:rsid w:val="00CC7643"/>
    <w:rsid w:val="00CD29C9"/>
    <w:rsid w:val="00CD42C3"/>
    <w:rsid w:val="00CD4E08"/>
    <w:rsid w:val="00CD7E2A"/>
    <w:rsid w:val="00CE175A"/>
    <w:rsid w:val="00CE4CE7"/>
    <w:rsid w:val="00CE527F"/>
    <w:rsid w:val="00CE5CC4"/>
    <w:rsid w:val="00CE6939"/>
    <w:rsid w:val="00D03B02"/>
    <w:rsid w:val="00D0617B"/>
    <w:rsid w:val="00D10BCA"/>
    <w:rsid w:val="00D11427"/>
    <w:rsid w:val="00D13D57"/>
    <w:rsid w:val="00D15EF7"/>
    <w:rsid w:val="00D25061"/>
    <w:rsid w:val="00D32740"/>
    <w:rsid w:val="00D33C70"/>
    <w:rsid w:val="00D62E71"/>
    <w:rsid w:val="00D658BE"/>
    <w:rsid w:val="00D73825"/>
    <w:rsid w:val="00D77106"/>
    <w:rsid w:val="00D77924"/>
    <w:rsid w:val="00D822D3"/>
    <w:rsid w:val="00D86F91"/>
    <w:rsid w:val="00D9121B"/>
    <w:rsid w:val="00D91F18"/>
    <w:rsid w:val="00DA21E0"/>
    <w:rsid w:val="00DA2889"/>
    <w:rsid w:val="00DB1615"/>
    <w:rsid w:val="00DB420E"/>
    <w:rsid w:val="00DB60B3"/>
    <w:rsid w:val="00DC1A23"/>
    <w:rsid w:val="00DC6494"/>
    <w:rsid w:val="00DD6FBF"/>
    <w:rsid w:val="00DD7DB5"/>
    <w:rsid w:val="00DE0162"/>
    <w:rsid w:val="00DE0552"/>
    <w:rsid w:val="00DE6028"/>
    <w:rsid w:val="00DF5478"/>
    <w:rsid w:val="00E01BED"/>
    <w:rsid w:val="00E01FB7"/>
    <w:rsid w:val="00E05790"/>
    <w:rsid w:val="00E11007"/>
    <w:rsid w:val="00E15FC3"/>
    <w:rsid w:val="00E417FE"/>
    <w:rsid w:val="00E46C01"/>
    <w:rsid w:val="00E501EF"/>
    <w:rsid w:val="00E54F68"/>
    <w:rsid w:val="00E55558"/>
    <w:rsid w:val="00E80CE2"/>
    <w:rsid w:val="00E90F3C"/>
    <w:rsid w:val="00E923DD"/>
    <w:rsid w:val="00E92B71"/>
    <w:rsid w:val="00E9322F"/>
    <w:rsid w:val="00E93947"/>
    <w:rsid w:val="00E968B5"/>
    <w:rsid w:val="00E968BB"/>
    <w:rsid w:val="00EA2E52"/>
    <w:rsid w:val="00EA42DA"/>
    <w:rsid w:val="00EA5CD1"/>
    <w:rsid w:val="00EA604B"/>
    <w:rsid w:val="00EB1378"/>
    <w:rsid w:val="00EB4346"/>
    <w:rsid w:val="00EC00B0"/>
    <w:rsid w:val="00ED052D"/>
    <w:rsid w:val="00ED7D05"/>
    <w:rsid w:val="00EE029A"/>
    <w:rsid w:val="00EE1935"/>
    <w:rsid w:val="00EE3903"/>
    <w:rsid w:val="00EE5C2A"/>
    <w:rsid w:val="00EF008E"/>
    <w:rsid w:val="00EF3CE0"/>
    <w:rsid w:val="00EF46F9"/>
    <w:rsid w:val="00EF4C87"/>
    <w:rsid w:val="00EF55FE"/>
    <w:rsid w:val="00F05DE3"/>
    <w:rsid w:val="00F0738D"/>
    <w:rsid w:val="00F07A99"/>
    <w:rsid w:val="00F11A53"/>
    <w:rsid w:val="00F11B2C"/>
    <w:rsid w:val="00F121B0"/>
    <w:rsid w:val="00F12B33"/>
    <w:rsid w:val="00F22B73"/>
    <w:rsid w:val="00F26338"/>
    <w:rsid w:val="00F31B54"/>
    <w:rsid w:val="00F35372"/>
    <w:rsid w:val="00F417B7"/>
    <w:rsid w:val="00F45A9E"/>
    <w:rsid w:val="00F51CDE"/>
    <w:rsid w:val="00F53743"/>
    <w:rsid w:val="00F55028"/>
    <w:rsid w:val="00F55663"/>
    <w:rsid w:val="00F639E0"/>
    <w:rsid w:val="00F641E0"/>
    <w:rsid w:val="00F64912"/>
    <w:rsid w:val="00F6725B"/>
    <w:rsid w:val="00F6726D"/>
    <w:rsid w:val="00F71C8B"/>
    <w:rsid w:val="00F7653A"/>
    <w:rsid w:val="00F81B66"/>
    <w:rsid w:val="00F82C97"/>
    <w:rsid w:val="00F83A2B"/>
    <w:rsid w:val="00F917A8"/>
    <w:rsid w:val="00F9580C"/>
    <w:rsid w:val="00FA149D"/>
    <w:rsid w:val="00FB3A3F"/>
    <w:rsid w:val="00FB5CA5"/>
    <w:rsid w:val="00FB6583"/>
    <w:rsid w:val="00FC0575"/>
    <w:rsid w:val="00FC1608"/>
    <w:rsid w:val="00FC38EA"/>
    <w:rsid w:val="00FC5A57"/>
    <w:rsid w:val="00FC63CA"/>
    <w:rsid w:val="00FD03A5"/>
    <w:rsid w:val="00FD227E"/>
    <w:rsid w:val="00FE4659"/>
    <w:rsid w:val="00FE5A74"/>
    <w:rsid w:val="00FE5E2F"/>
    <w:rsid w:val="00FE7ABA"/>
    <w:rsid w:val="00FE7D96"/>
    <w:rsid w:val="00FF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DB754"/>
  <w15:chartTrackingRefBased/>
  <w15:docId w15:val="{8904F78F-2C68-473D-9F42-004707D5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61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60DD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60DD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6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154C4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4C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2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3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516063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nfoms.saude.gov.br/extensions/covid-19_html/covid-19_htm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vid.saude.gov.br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92</TotalTime>
  <Pages>15</Pages>
  <Words>4528</Words>
  <Characters>23865</Characters>
  <Application>Microsoft Office Word</Application>
  <DocSecurity>0</DocSecurity>
  <Lines>450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63</cp:revision>
  <cp:lastPrinted>2022-07-18T22:35:00Z</cp:lastPrinted>
  <dcterms:created xsi:type="dcterms:W3CDTF">2023-11-28T08:28:00Z</dcterms:created>
  <dcterms:modified xsi:type="dcterms:W3CDTF">2023-11-28T14:49:00Z</dcterms:modified>
</cp:coreProperties>
</file>