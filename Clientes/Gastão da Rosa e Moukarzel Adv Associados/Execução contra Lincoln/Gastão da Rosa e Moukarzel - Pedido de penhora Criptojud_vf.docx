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963AA" w14:textId="77777777" w:rsidR="000C31D6" w:rsidRDefault="000C31D6" w:rsidP="000C31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EXCELENTÍSSIMO SENHOR DOUTOR JUIZ DE DIREITO DA 3ª VARA DE CUMPRIMENTOS DE SENTENÇA CÍVEIS E EXECUÇÕES EXTRAJUDICIAIS DA COMARCA DA CAPITAL/SC</w:t>
      </w:r>
    </w:p>
    <w:p w14:paraId="4C514607" w14:textId="77777777" w:rsidR="000C31D6" w:rsidRPr="00980061" w:rsidRDefault="000C31D6" w:rsidP="000C31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4F84924" w14:textId="77777777" w:rsidR="000C31D6" w:rsidRPr="00136102" w:rsidRDefault="000C31D6" w:rsidP="000C31D6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41AD8AD" w14:textId="77777777" w:rsidR="000C31D6" w:rsidRPr="00136102" w:rsidRDefault="000C31D6" w:rsidP="000C31D6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4F71C38" w14:textId="77777777" w:rsidR="000C31D6" w:rsidRPr="00E964A8" w:rsidRDefault="000C31D6" w:rsidP="000C31D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E964A8">
        <w:rPr>
          <w:rFonts w:ascii="Arial" w:eastAsia="Calibri" w:hAnsi="Arial" w:cs="Times New Roman"/>
        </w:rPr>
        <w:t>Autos n. 5081594-33.2023.8.24.0023</w:t>
      </w:r>
    </w:p>
    <w:p w14:paraId="0702731A" w14:textId="77777777" w:rsidR="000C31D6" w:rsidRPr="00136102" w:rsidRDefault="000C31D6" w:rsidP="000C31D6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066F5C" w14:textId="77777777" w:rsidR="000C31D6" w:rsidRPr="00136102" w:rsidRDefault="000C31D6" w:rsidP="000C31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5EAD7C5" w14:textId="77777777" w:rsidR="000C31D6" w:rsidRPr="00136102" w:rsidRDefault="000C31D6" w:rsidP="000C31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139DE9D" w14:textId="494CB121" w:rsidR="001D56F0" w:rsidRPr="003D4C12" w:rsidRDefault="000C31D6" w:rsidP="003D4C12">
      <w:pPr>
        <w:pStyle w:val="Qualificaodaspartes"/>
        <w:spacing w:line="360" w:lineRule="auto"/>
        <w:rPr>
          <w:rFonts w:eastAsia="Calibri" w:cs="Times New Roman"/>
          <w:b/>
          <w:i/>
          <w:szCs w:val="24"/>
        </w:rPr>
      </w:pPr>
      <w:r>
        <w:rPr>
          <w:b/>
        </w:rPr>
        <w:t>GASTÃO DA ROSA E MOUKARZEL ADVOGADOS ASSOCIADOS</w:t>
      </w:r>
      <w:r w:rsidRPr="00A814BD">
        <w:t xml:space="preserve">, </w:t>
      </w:r>
      <w:r>
        <w:t xml:space="preserve">devidamente qualificada nos autos da execução de título extrajudicial n. </w:t>
      </w:r>
      <w:r w:rsidRPr="00E964A8">
        <w:t>5081594-33.2023.8.24.0023</w:t>
      </w:r>
      <w:r>
        <w:t xml:space="preserve">, em que é executado </w:t>
      </w:r>
      <w:r w:rsidRPr="00B212AD">
        <w:t>LINCOLN ZAGHI JÚNIOR</w:t>
      </w:r>
      <w:r>
        <w:t>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>,</w:t>
      </w:r>
      <w:r>
        <w:t xml:space="preserve"> </w:t>
      </w:r>
      <w:r w:rsidR="004D1F49">
        <w:t>em atenção à intimação do</w:t>
      </w:r>
      <w:r w:rsidR="00C07FF3">
        <w:t>s</w:t>
      </w:r>
      <w:r w:rsidR="004D1F49">
        <w:t xml:space="preserve"> evento</w:t>
      </w:r>
      <w:r w:rsidR="00C07FF3">
        <w:t>s</w:t>
      </w:r>
      <w:r w:rsidR="004D1F49">
        <w:t xml:space="preserve"> </w:t>
      </w:r>
      <w:r w:rsidR="00B212AD">
        <w:t>42 e 44</w:t>
      </w:r>
      <w:r w:rsidR="00186DF5">
        <w:t xml:space="preserve">, </w:t>
      </w:r>
      <w:r w:rsidR="00EC75B0">
        <w:rPr>
          <w:u w:val="single"/>
        </w:rPr>
        <w:t>requerer</w:t>
      </w:r>
      <w:r w:rsidR="00186DF5">
        <w:t xml:space="preserve"> que </w:t>
      </w:r>
      <w:r w:rsidR="004D1F49">
        <w:t xml:space="preserve">seja </w:t>
      </w:r>
      <w:r w:rsidR="004D1F49" w:rsidRPr="00EC75B0">
        <w:t>realizada</w:t>
      </w:r>
      <w:r w:rsidR="004D1F49">
        <w:t xml:space="preserve"> a </w:t>
      </w:r>
      <w:r w:rsidR="004D1F49" w:rsidRPr="007146CC">
        <w:rPr>
          <w:u w:val="single"/>
        </w:rPr>
        <w:t>pesquisa</w:t>
      </w:r>
      <w:r w:rsidR="004D1F49">
        <w:t xml:space="preserve"> </w:t>
      </w:r>
      <w:r w:rsidR="00EC75B0">
        <w:t xml:space="preserve">e </w:t>
      </w:r>
      <w:r w:rsidR="00EC75B0" w:rsidRPr="00EC75B0">
        <w:rPr>
          <w:u w:val="single"/>
        </w:rPr>
        <w:t>penhora</w:t>
      </w:r>
      <w:r w:rsidR="00EC75B0">
        <w:t xml:space="preserve"> </w:t>
      </w:r>
      <w:r w:rsidR="00931E41" w:rsidRPr="007146CC">
        <w:rPr>
          <w:u w:val="single"/>
        </w:rPr>
        <w:t>d</w:t>
      </w:r>
      <w:r w:rsidR="00EC75B0">
        <w:rPr>
          <w:u w:val="single"/>
        </w:rPr>
        <w:t>e</w:t>
      </w:r>
      <w:r w:rsidR="00EC75B0">
        <w:t xml:space="preserve"> </w:t>
      </w:r>
      <w:r w:rsidR="00EC75B0" w:rsidRPr="00E115D2">
        <w:rPr>
          <w:u w:val="single"/>
        </w:rPr>
        <w:t>criptomoedas</w:t>
      </w:r>
      <w:r w:rsidR="00EC75B0">
        <w:t xml:space="preserve"> </w:t>
      </w:r>
      <w:r w:rsidR="00EC75B0" w:rsidRPr="00E115D2">
        <w:rPr>
          <w:u w:val="single"/>
        </w:rPr>
        <w:t>e</w:t>
      </w:r>
      <w:r w:rsidR="00EC75B0">
        <w:t xml:space="preserve"> </w:t>
      </w:r>
      <w:r w:rsidR="00EC75B0" w:rsidRPr="00E115D2">
        <w:rPr>
          <w:u w:val="single"/>
        </w:rPr>
        <w:t>ativos</w:t>
      </w:r>
      <w:r w:rsidR="00EC75B0">
        <w:t xml:space="preserve"> </w:t>
      </w:r>
      <w:r w:rsidR="00EC75B0" w:rsidRPr="00E115D2">
        <w:rPr>
          <w:u w:val="single"/>
        </w:rPr>
        <w:t>correlatos</w:t>
      </w:r>
      <w:r w:rsidR="00EC75B0">
        <w:t xml:space="preserve"> </w:t>
      </w:r>
      <w:r w:rsidR="00EC75B0" w:rsidRPr="00E115D2">
        <w:rPr>
          <w:u w:val="single"/>
        </w:rPr>
        <w:t>do</w:t>
      </w:r>
      <w:r w:rsidR="00931E41">
        <w:t xml:space="preserve"> </w:t>
      </w:r>
      <w:r w:rsidR="00931E41" w:rsidRPr="007146CC">
        <w:rPr>
          <w:u w:val="single"/>
        </w:rPr>
        <w:t>executado</w:t>
      </w:r>
      <w:r w:rsidR="00931E41">
        <w:t xml:space="preserve"> </w:t>
      </w:r>
      <w:r w:rsidR="00EC75B0">
        <w:t xml:space="preserve">por meio do </w:t>
      </w:r>
      <w:r w:rsidR="00EC75B0" w:rsidRPr="007B05D2">
        <w:rPr>
          <w:u w:val="single"/>
        </w:rPr>
        <w:t>Sistema</w:t>
      </w:r>
      <w:r w:rsidR="00EC75B0">
        <w:t xml:space="preserve"> </w:t>
      </w:r>
      <w:r w:rsidR="00EC75B0" w:rsidRPr="00E115D2">
        <w:rPr>
          <w:u w:val="single"/>
        </w:rPr>
        <w:t>CriptoJud</w:t>
      </w:r>
      <w:r w:rsidR="00712CDB">
        <w:t xml:space="preserve">, </w:t>
      </w:r>
      <w:r w:rsidR="00E115D2">
        <w:t xml:space="preserve">no valor atualizado de </w:t>
      </w:r>
      <w:r w:rsidR="00E115D2" w:rsidRPr="004C0813">
        <w:rPr>
          <w:b/>
          <w:bCs w:val="0"/>
        </w:rPr>
        <w:t xml:space="preserve">R$ </w:t>
      </w:r>
      <w:r w:rsidR="00084212" w:rsidRPr="004C0813">
        <w:rPr>
          <w:b/>
          <w:bCs w:val="0"/>
        </w:rPr>
        <w:t>203.675,97</w:t>
      </w:r>
      <w:r w:rsidR="00084212" w:rsidRPr="00084212">
        <w:t xml:space="preserve"> </w:t>
      </w:r>
      <w:r w:rsidR="009F7DA6" w:rsidRPr="009F7DA6">
        <w:rPr>
          <w:sz w:val="20"/>
          <w:szCs w:val="18"/>
        </w:rPr>
        <w:t>(duzentos e três mil, setecentos e setenta e cinco reais e noventa e sete centavos</w:t>
      </w:r>
      <w:r w:rsidR="004C0813">
        <w:rPr>
          <w:sz w:val="20"/>
          <w:szCs w:val="18"/>
        </w:rPr>
        <w:t xml:space="preserve"> – </w:t>
      </w:r>
      <w:r w:rsidR="004C0813">
        <w:rPr>
          <w:b/>
          <w:bCs w:val="0"/>
          <w:sz w:val="20"/>
          <w:szCs w:val="18"/>
        </w:rPr>
        <w:t>doc. 1</w:t>
      </w:r>
      <w:r w:rsidR="009F7DA6" w:rsidRPr="009F7DA6">
        <w:rPr>
          <w:sz w:val="20"/>
          <w:szCs w:val="18"/>
        </w:rPr>
        <w:t>)</w:t>
      </w:r>
      <w:r w:rsidR="00D07C9D">
        <w:t>,</w:t>
      </w:r>
      <w:r w:rsidR="00C111C4">
        <w:t xml:space="preserve"> </w:t>
      </w:r>
      <w:r w:rsidR="003D4C12">
        <w:t xml:space="preserve">como forma de conferir o </w:t>
      </w:r>
      <w:r w:rsidR="003D4C12">
        <w:t>regular prosseguimento</w:t>
      </w:r>
      <w:r w:rsidR="003D4C12">
        <w:t xml:space="preserve"> do feito</w:t>
      </w:r>
      <w:r w:rsidR="003D4C12">
        <w:t>, com as providências necessárias para a satisfação da dívida objeto desta ação executiva.</w:t>
      </w:r>
    </w:p>
    <w:p w14:paraId="2BFD9EB3" w14:textId="77777777" w:rsidR="000169F1" w:rsidRPr="000C31D6" w:rsidRDefault="000169F1" w:rsidP="00592296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BBDFF1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304100B" w14:textId="0E89A7A8" w:rsidR="000169F1" w:rsidRPr="00592296" w:rsidRDefault="000169F1" w:rsidP="00592296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04447">
        <w:rPr>
          <w:rFonts w:ascii="Arial" w:eastAsia="Calibri" w:hAnsi="Arial" w:cs="Times New Roman"/>
          <w:noProof/>
          <w:sz w:val="24"/>
          <w:szCs w:val="24"/>
        </w:rPr>
        <w:t>28 de agosto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DE8546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4FB058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D0FED86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2A1DB1FD" w14:textId="3A0A58D6" w:rsidR="00131BEB" w:rsidRPr="000169F1" w:rsidRDefault="000169F1" w:rsidP="00592296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592296">
      <w:headerReference w:type="default" r:id="rId8"/>
      <w:footerReference w:type="default" r:id="rId9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77ED9" w14:textId="77777777" w:rsidR="000C31D6" w:rsidRDefault="000C31D6" w:rsidP="00943258">
      <w:pPr>
        <w:spacing w:after="0" w:line="240" w:lineRule="auto"/>
      </w:pPr>
      <w:r>
        <w:separator/>
      </w:r>
    </w:p>
  </w:endnote>
  <w:endnote w:type="continuationSeparator" w:id="0">
    <w:p w14:paraId="72840F88" w14:textId="77777777" w:rsidR="000C31D6" w:rsidRDefault="000C31D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E094801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367C954" wp14:editId="5FA355A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677255787" name="Imagem 167725578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51C18D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1EF1B" w14:textId="77777777" w:rsidR="000C31D6" w:rsidRDefault="000C31D6" w:rsidP="00943258">
      <w:pPr>
        <w:spacing w:after="0" w:line="240" w:lineRule="auto"/>
      </w:pPr>
      <w:r>
        <w:separator/>
      </w:r>
    </w:p>
  </w:footnote>
  <w:footnote w:type="continuationSeparator" w:id="0">
    <w:p w14:paraId="75D1BAB7" w14:textId="77777777" w:rsidR="000C31D6" w:rsidRDefault="000C31D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B195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DE26B0D" wp14:editId="62319681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693060591" name="Imagem 169306059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47723E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9A80DF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2D4C9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1D6"/>
    <w:rsid w:val="00003F31"/>
    <w:rsid w:val="000169F1"/>
    <w:rsid w:val="0004298B"/>
    <w:rsid w:val="000714FA"/>
    <w:rsid w:val="00084212"/>
    <w:rsid w:val="0008580A"/>
    <w:rsid w:val="00097661"/>
    <w:rsid w:val="000C31D6"/>
    <w:rsid w:val="000D228C"/>
    <w:rsid w:val="00131BEB"/>
    <w:rsid w:val="001667B0"/>
    <w:rsid w:val="001761C0"/>
    <w:rsid w:val="001801FF"/>
    <w:rsid w:val="00183BE2"/>
    <w:rsid w:val="00186DF5"/>
    <w:rsid w:val="001B2B98"/>
    <w:rsid w:val="001B2E75"/>
    <w:rsid w:val="001B79A8"/>
    <w:rsid w:val="001C7635"/>
    <w:rsid w:val="001D56F0"/>
    <w:rsid w:val="001E7282"/>
    <w:rsid w:val="00201F45"/>
    <w:rsid w:val="00207BE4"/>
    <w:rsid w:val="00214E09"/>
    <w:rsid w:val="00217174"/>
    <w:rsid w:val="00217A16"/>
    <w:rsid w:val="00261238"/>
    <w:rsid w:val="00272BFB"/>
    <w:rsid w:val="00291F6C"/>
    <w:rsid w:val="002C0B5F"/>
    <w:rsid w:val="00322726"/>
    <w:rsid w:val="00377A2E"/>
    <w:rsid w:val="003801CD"/>
    <w:rsid w:val="003D4C12"/>
    <w:rsid w:val="003E46B9"/>
    <w:rsid w:val="003F1312"/>
    <w:rsid w:val="00464598"/>
    <w:rsid w:val="0047170D"/>
    <w:rsid w:val="004949AD"/>
    <w:rsid w:val="004C0813"/>
    <w:rsid w:val="004D1F49"/>
    <w:rsid w:val="004D3DDF"/>
    <w:rsid w:val="004F2469"/>
    <w:rsid w:val="004F2B78"/>
    <w:rsid w:val="004F384D"/>
    <w:rsid w:val="00501A18"/>
    <w:rsid w:val="005058EF"/>
    <w:rsid w:val="005321DA"/>
    <w:rsid w:val="00537438"/>
    <w:rsid w:val="00543AF3"/>
    <w:rsid w:val="00592296"/>
    <w:rsid w:val="005A1549"/>
    <w:rsid w:val="005B67EA"/>
    <w:rsid w:val="005C52F2"/>
    <w:rsid w:val="005E58E2"/>
    <w:rsid w:val="00673228"/>
    <w:rsid w:val="00693F8B"/>
    <w:rsid w:val="00696295"/>
    <w:rsid w:val="006C0DFC"/>
    <w:rsid w:val="00712CDB"/>
    <w:rsid w:val="007146CC"/>
    <w:rsid w:val="00722DF5"/>
    <w:rsid w:val="00747001"/>
    <w:rsid w:val="007709EC"/>
    <w:rsid w:val="007841D0"/>
    <w:rsid w:val="00795616"/>
    <w:rsid w:val="0079718D"/>
    <w:rsid w:val="00797900"/>
    <w:rsid w:val="007B05D2"/>
    <w:rsid w:val="007C36DB"/>
    <w:rsid w:val="007D3276"/>
    <w:rsid w:val="00810D34"/>
    <w:rsid w:val="0082491D"/>
    <w:rsid w:val="00872C91"/>
    <w:rsid w:val="008A0012"/>
    <w:rsid w:val="008E31FF"/>
    <w:rsid w:val="008E377D"/>
    <w:rsid w:val="008F2218"/>
    <w:rsid w:val="008F53CE"/>
    <w:rsid w:val="008F7B29"/>
    <w:rsid w:val="0090226D"/>
    <w:rsid w:val="00924163"/>
    <w:rsid w:val="00931E41"/>
    <w:rsid w:val="0093597F"/>
    <w:rsid w:val="00943258"/>
    <w:rsid w:val="00981C90"/>
    <w:rsid w:val="00994C0B"/>
    <w:rsid w:val="009B5229"/>
    <w:rsid w:val="009F1CF7"/>
    <w:rsid w:val="009F7DA6"/>
    <w:rsid w:val="00A049FC"/>
    <w:rsid w:val="00A577F5"/>
    <w:rsid w:val="00AE7099"/>
    <w:rsid w:val="00B077C1"/>
    <w:rsid w:val="00B14A81"/>
    <w:rsid w:val="00B212AD"/>
    <w:rsid w:val="00B6363E"/>
    <w:rsid w:val="00B80B5B"/>
    <w:rsid w:val="00BA2544"/>
    <w:rsid w:val="00C03B4C"/>
    <w:rsid w:val="00C0456B"/>
    <w:rsid w:val="00C07FF3"/>
    <w:rsid w:val="00C111C4"/>
    <w:rsid w:val="00C404CD"/>
    <w:rsid w:val="00C70D35"/>
    <w:rsid w:val="00C87EAA"/>
    <w:rsid w:val="00C91ED1"/>
    <w:rsid w:val="00CB435A"/>
    <w:rsid w:val="00CB5FC5"/>
    <w:rsid w:val="00D01593"/>
    <w:rsid w:val="00D04160"/>
    <w:rsid w:val="00D04447"/>
    <w:rsid w:val="00D07C9D"/>
    <w:rsid w:val="00D32740"/>
    <w:rsid w:val="00D64975"/>
    <w:rsid w:val="00D901BE"/>
    <w:rsid w:val="00D97BA6"/>
    <w:rsid w:val="00DE0162"/>
    <w:rsid w:val="00DE0552"/>
    <w:rsid w:val="00DF5478"/>
    <w:rsid w:val="00E05790"/>
    <w:rsid w:val="00E115D2"/>
    <w:rsid w:val="00E90F3C"/>
    <w:rsid w:val="00E968BB"/>
    <w:rsid w:val="00EB4346"/>
    <w:rsid w:val="00EC28CF"/>
    <w:rsid w:val="00EC75B0"/>
    <w:rsid w:val="00ED0C81"/>
    <w:rsid w:val="00EE3903"/>
    <w:rsid w:val="00EE47AD"/>
    <w:rsid w:val="00F11B2C"/>
    <w:rsid w:val="00F16B72"/>
    <w:rsid w:val="00F22B73"/>
    <w:rsid w:val="00F47078"/>
    <w:rsid w:val="00F81AB5"/>
    <w:rsid w:val="00FB3A3F"/>
    <w:rsid w:val="00FC63CA"/>
    <w:rsid w:val="00FE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5BE893"/>
  <w15:chartTrackingRefBased/>
  <w15:docId w15:val="{F8E2AD9D-A5B0-49D4-9F49-9C66AAE6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17</TotalTime>
  <Pages>1</Pages>
  <Words>165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16</cp:revision>
  <cp:lastPrinted>2022-07-18T22:35:00Z</cp:lastPrinted>
  <dcterms:created xsi:type="dcterms:W3CDTF">2025-08-28T15:11:00Z</dcterms:created>
  <dcterms:modified xsi:type="dcterms:W3CDTF">2025-08-28T15:27:00Z</dcterms:modified>
</cp:coreProperties>
</file>