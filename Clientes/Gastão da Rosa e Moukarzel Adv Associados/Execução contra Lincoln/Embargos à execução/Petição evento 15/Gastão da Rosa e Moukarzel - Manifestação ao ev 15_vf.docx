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9D7D4" w14:textId="53B80DEF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72597B">
        <w:rPr>
          <w:rFonts w:ascii="Arial" w:eastAsia="Calibri" w:hAnsi="Arial" w:cs="Times New Roman"/>
          <w:sz w:val="24"/>
          <w:szCs w:val="24"/>
        </w:rPr>
        <w:t xml:space="preserve"> SENHOR DOUTOR JUIZ DE DIREITO DA </w:t>
      </w:r>
      <w:r w:rsidR="0072597B" w:rsidRPr="0072597B">
        <w:rPr>
          <w:rFonts w:ascii="Arial" w:eastAsia="Calibri" w:hAnsi="Arial" w:cs="Times New Roman"/>
          <w:sz w:val="24"/>
          <w:szCs w:val="24"/>
        </w:rPr>
        <w:t>VARA DE CUMPRIMENTOS DE SENTENÇA CÍVEIS E EXECUÇÕES EXTRAJUDICIAIS DA COMARCA DA CAPITAL</w:t>
      </w:r>
    </w:p>
    <w:p w14:paraId="2669ABEB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F4A3928" w14:textId="77777777" w:rsidR="000169F1" w:rsidRPr="00291AA6" w:rsidRDefault="000169F1" w:rsidP="00291AA6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3D7FAF2A" w14:textId="1CD042D0" w:rsidR="000169F1" w:rsidRPr="00136102" w:rsidRDefault="0072597B" w:rsidP="0072597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="00E00C1A" w:rsidRPr="00E00C1A">
        <w:rPr>
          <w:rFonts w:ascii="Arial" w:eastAsia="Calibri" w:hAnsi="Arial" w:cs="Times New Roman"/>
          <w:sz w:val="24"/>
          <w:szCs w:val="24"/>
        </w:rPr>
        <w:t>5098974-69.2023.8.24.002</w:t>
      </w:r>
      <w:r w:rsidR="00B50583">
        <w:rPr>
          <w:rFonts w:ascii="Arial" w:eastAsia="Calibri" w:hAnsi="Arial" w:cs="Times New Roman"/>
          <w:sz w:val="24"/>
          <w:szCs w:val="24"/>
        </w:rPr>
        <w:t>3</w:t>
      </w:r>
    </w:p>
    <w:p w14:paraId="666FACD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DB81E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135DAD" w14:textId="6B63D441" w:rsidR="000169F1" w:rsidRPr="00A814BD" w:rsidRDefault="00E00C1A" w:rsidP="000169F1">
      <w:pPr>
        <w:pStyle w:val="Qualificaodaspartes"/>
      </w:pPr>
      <w:r>
        <w:rPr>
          <w:b/>
        </w:rPr>
        <w:t>GASTÃO DA ROSA E MOUKARZEL ADVOGADOS ASSOCIADOS</w:t>
      </w:r>
      <w:r w:rsidR="000169F1" w:rsidRPr="00A814BD">
        <w:t xml:space="preserve">, </w:t>
      </w:r>
      <w:r>
        <w:t xml:space="preserve">já qualificado nos autos dos embargos à execução n. </w:t>
      </w:r>
      <w:r w:rsidRPr="00E00C1A">
        <w:rPr>
          <w:rFonts w:eastAsia="Calibri" w:cs="Times New Roman"/>
          <w:szCs w:val="24"/>
        </w:rPr>
        <w:t>5098974-69.2023.8.24.0023</w:t>
      </w:r>
      <w:r>
        <w:rPr>
          <w:rFonts w:eastAsia="Calibri" w:cs="Times New Roman"/>
          <w:szCs w:val="24"/>
        </w:rPr>
        <w:t>, proposto por LINCOLN ZAGHI JÚNIOR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em atenção à intimação do evento 20, m</w:t>
      </w:r>
      <w:r w:rsidR="00BD7838">
        <w:t>anifestar-se sobre a réplica e os seus documentos, nos termos que passa a expor.</w:t>
      </w:r>
    </w:p>
    <w:p w14:paraId="3D7083CE" w14:textId="77777777" w:rsidR="00D47C38" w:rsidRPr="0031593C" w:rsidRDefault="00D47C3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2"/>
          <w:szCs w:val="12"/>
        </w:rPr>
      </w:pPr>
    </w:p>
    <w:p w14:paraId="22CFC763" w14:textId="7CA21AAD" w:rsidR="000169F1" w:rsidRPr="005C4689" w:rsidRDefault="000169F1" w:rsidP="00D949C1">
      <w:pPr>
        <w:pStyle w:val="Ttulo"/>
      </w:pPr>
      <w:r w:rsidRPr="005C4689">
        <w:t>I –</w:t>
      </w:r>
      <w:r>
        <w:t xml:space="preserve"> </w:t>
      </w:r>
      <w:r w:rsidR="00F510A7">
        <w:t>SÍNTESE D</w:t>
      </w:r>
      <w:r w:rsidR="00F279FD">
        <w:t>ESTA DEMANDA</w:t>
      </w:r>
    </w:p>
    <w:p w14:paraId="1820E1A1" w14:textId="77777777" w:rsidR="000169F1" w:rsidRPr="004A3F4E" w:rsidRDefault="000169F1" w:rsidP="000169F1"/>
    <w:p w14:paraId="407CADF6" w14:textId="447F6388" w:rsidR="000169F1" w:rsidRDefault="00F279FD" w:rsidP="000169F1">
      <w:pPr>
        <w:pStyle w:val="SemEspaamento"/>
      </w:pPr>
      <w:r>
        <w:t xml:space="preserve">O embargante </w:t>
      </w:r>
      <w:r w:rsidR="00AA2540">
        <w:t>opôs</w:t>
      </w:r>
      <w:r>
        <w:t xml:space="preserve"> os presentes embargos à execução sob o </w:t>
      </w:r>
      <w:r w:rsidRPr="00AA2540">
        <w:rPr>
          <w:b/>
          <w:bCs/>
          <w:u w:val="single"/>
        </w:rPr>
        <w:t>único</w:t>
      </w:r>
      <w:r w:rsidRPr="00AA2540">
        <w:rPr>
          <w:b/>
          <w:bCs/>
        </w:rPr>
        <w:t xml:space="preserve"> </w:t>
      </w:r>
      <w:r w:rsidRPr="00AA2540">
        <w:rPr>
          <w:b/>
          <w:bCs/>
          <w:u w:val="single"/>
        </w:rPr>
        <w:t>fundamento</w:t>
      </w:r>
      <w:r>
        <w:t xml:space="preserve"> de que </w:t>
      </w:r>
      <w:r w:rsidRPr="002D269D">
        <w:rPr>
          <w:u w:val="single"/>
        </w:rPr>
        <w:t>não</w:t>
      </w:r>
      <w:r>
        <w:t xml:space="preserve"> </w:t>
      </w:r>
      <w:r w:rsidR="00AF6B52" w:rsidRPr="002D269D">
        <w:rPr>
          <w:u w:val="single"/>
        </w:rPr>
        <w:t>existiria</w:t>
      </w:r>
      <w:r>
        <w:t xml:space="preserve"> o </w:t>
      </w:r>
      <w:r w:rsidRPr="00F279FD">
        <w:rPr>
          <w:u w:val="single"/>
        </w:rPr>
        <w:t>título</w:t>
      </w:r>
      <w:r>
        <w:t xml:space="preserve"> </w:t>
      </w:r>
      <w:r w:rsidRPr="00F279FD">
        <w:rPr>
          <w:u w:val="single"/>
        </w:rPr>
        <w:t>executivo</w:t>
      </w:r>
      <w:r>
        <w:t xml:space="preserve"> </w:t>
      </w:r>
      <w:r w:rsidR="00AF6B52" w:rsidRPr="00AF6B52">
        <w:rPr>
          <w:u w:val="single"/>
        </w:rPr>
        <w:t>extra</w:t>
      </w:r>
      <w:r w:rsidRPr="00F279FD">
        <w:rPr>
          <w:u w:val="single"/>
        </w:rPr>
        <w:t>judicial</w:t>
      </w:r>
      <w:r w:rsidR="00AF6B52">
        <w:t xml:space="preserve"> </w:t>
      </w:r>
      <w:r w:rsidR="00BA2BB3">
        <w:t xml:space="preserve">nos autos da ação executiva </w:t>
      </w:r>
      <w:r w:rsidR="00AF6B52" w:rsidRPr="00AF6B52">
        <w:rPr>
          <w:sz w:val="20"/>
          <w:szCs w:val="18"/>
        </w:rPr>
        <w:t>(evento 1)</w:t>
      </w:r>
      <w:r>
        <w:t xml:space="preserve">, o que foi devidamente contraposto e </w:t>
      </w:r>
      <w:r w:rsidR="00AF6B52">
        <w:t>derruído</w:t>
      </w:r>
      <w:r>
        <w:t xml:space="preserve"> pel</w:t>
      </w:r>
      <w:r w:rsidR="00573B5F">
        <w:t xml:space="preserve">a </w:t>
      </w:r>
      <w:r w:rsidR="00AA2540">
        <w:t>exequente/</w:t>
      </w:r>
      <w:r w:rsidR="00573B5F">
        <w:t xml:space="preserve">embargada na </w:t>
      </w:r>
      <w:r w:rsidR="00AA2540">
        <w:t>manifestação de contraposi</w:t>
      </w:r>
      <w:r w:rsidR="000D4AD0">
        <w:t xml:space="preserve">ção aos embargos </w:t>
      </w:r>
      <w:r w:rsidR="00FC1CA5">
        <w:t xml:space="preserve">à execução </w:t>
      </w:r>
      <w:r w:rsidR="00573B5F" w:rsidRPr="009B2419">
        <w:rPr>
          <w:sz w:val="20"/>
          <w:szCs w:val="18"/>
        </w:rPr>
        <w:t>(evento</w:t>
      </w:r>
      <w:r w:rsidR="009B2419" w:rsidRPr="009B2419">
        <w:rPr>
          <w:sz w:val="20"/>
          <w:szCs w:val="18"/>
        </w:rPr>
        <w:t xml:space="preserve"> 9)</w:t>
      </w:r>
      <w:r w:rsidR="009B2419">
        <w:t>.</w:t>
      </w:r>
    </w:p>
    <w:p w14:paraId="2FB7C1A1" w14:textId="3D1B5FFF" w:rsidR="007535C0" w:rsidRDefault="009B2419" w:rsidP="000169F1">
      <w:pPr>
        <w:pStyle w:val="SemEspaamento"/>
      </w:pPr>
      <w:r>
        <w:t>Na sequência, o embargante apresentou réplica</w:t>
      </w:r>
      <w:r w:rsidR="005E6DF6">
        <w:t xml:space="preserve"> </w:t>
      </w:r>
      <w:r w:rsidR="005E6DF6" w:rsidRPr="005E6DF6">
        <w:rPr>
          <w:sz w:val="20"/>
          <w:szCs w:val="18"/>
        </w:rPr>
        <w:t>(evento 15)</w:t>
      </w:r>
      <w:r w:rsidR="0053325D">
        <w:t xml:space="preserve"> </w:t>
      </w:r>
      <w:r w:rsidR="00CC7455">
        <w:t xml:space="preserve">e </w:t>
      </w:r>
      <w:r w:rsidR="007535C0">
        <w:t>reafirmou</w:t>
      </w:r>
      <w:r w:rsidR="00A00760">
        <w:t xml:space="preserve">, </w:t>
      </w:r>
      <w:r w:rsidR="0053325D">
        <w:t>inicialmente</w:t>
      </w:r>
      <w:r w:rsidR="00A00760">
        <w:t>,</w:t>
      </w:r>
      <w:r w:rsidR="00781EDB">
        <w:t xml:space="preserve"> </w:t>
      </w:r>
      <w:r w:rsidR="00B16668">
        <w:t>a necessidade de concessão da justiça gratuita, tentando co</w:t>
      </w:r>
      <w:r w:rsidR="00A0649C">
        <w:t>ntrapor a</w:t>
      </w:r>
      <w:r w:rsidR="000D4AD0">
        <w:t>s</w:t>
      </w:r>
      <w:r w:rsidR="00A0649C">
        <w:t xml:space="preserve"> </w:t>
      </w:r>
      <w:r w:rsidR="000D4AD0">
        <w:t xml:space="preserve">razões da </w:t>
      </w:r>
      <w:r w:rsidR="00A0649C">
        <w:t xml:space="preserve">impugnação feita </w:t>
      </w:r>
      <w:bookmarkStart w:id="0" w:name="_Hlk169185057"/>
      <w:r w:rsidR="000D4AD0">
        <w:t xml:space="preserve">pela embargada </w:t>
      </w:r>
      <w:r w:rsidR="000C5CD5" w:rsidRPr="00270623">
        <w:rPr>
          <w:sz w:val="20"/>
          <w:szCs w:val="18"/>
        </w:rPr>
        <w:t>(evento 15, RÉPLICA1, p.</w:t>
      </w:r>
      <w:r w:rsidR="00270623" w:rsidRPr="00270623">
        <w:rPr>
          <w:sz w:val="20"/>
          <w:szCs w:val="18"/>
        </w:rPr>
        <w:t xml:space="preserve"> 2/</w:t>
      </w:r>
      <w:r w:rsidR="00270623">
        <w:rPr>
          <w:sz w:val="20"/>
          <w:szCs w:val="18"/>
        </w:rPr>
        <w:t>6</w:t>
      </w:r>
      <w:r w:rsidR="00270623" w:rsidRPr="00270623">
        <w:rPr>
          <w:sz w:val="20"/>
          <w:szCs w:val="18"/>
        </w:rPr>
        <w:t>)</w:t>
      </w:r>
      <w:bookmarkEnd w:id="0"/>
      <w:r w:rsidR="00A0649C">
        <w:t>.</w:t>
      </w:r>
    </w:p>
    <w:p w14:paraId="51FBD80A" w14:textId="751284AE" w:rsidR="009B2419" w:rsidRDefault="00A0649C" w:rsidP="000169F1">
      <w:pPr>
        <w:pStyle w:val="SemEspaamento"/>
      </w:pPr>
      <w:r>
        <w:t xml:space="preserve">Além disso, o embargante argumentou </w:t>
      </w:r>
      <w:r w:rsidR="00781EDB">
        <w:t xml:space="preserve">que </w:t>
      </w:r>
      <w:r w:rsidR="00CC7455">
        <w:t xml:space="preserve">não haveria justificativa para a embargada ter anexado </w:t>
      </w:r>
      <w:r w:rsidR="00781EDB">
        <w:t>o título executivo extrajudicial em segredo de justiça</w:t>
      </w:r>
      <w:r w:rsidR="000E1FBD">
        <w:t xml:space="preserve"> e </w:t>
      </w:r>
      <w:r w:rsidR="00BA2BB3">
        <w:t xml:space="preserve">que </w:t>
      </w:r>
      <w:r w:rsidR="000E1FBD">
        <w:t>isso</w:t>
      </w:r>
      <w:r w:rsidR="00781EDB">
        <w:t xml:space="preserve"> </w:t>
      </w:r>
      <w:r w:rsidR="00E441D4">
        <w:t xml:space="preserve">caracterizaria </w:t>
      </w:r>
      <w:r w:rsidR="0053325D">
        <w:t>má-fé</w:t>
      </w:r>
      <w:r w:rsidR="00E441D4">
        <w:t>, pois</w:t>
      </w:r>
      <w:r w:rsidR="00F72095">
        <w:t>, em síntese,</w:t>
      </w:r>
      <w:r w:rsidR="00E441D4">
        <w:t xml:space="preserve"> não haveria fundamentação legal</w:t>
      </w:r>
      <w:r w:rsidR="00F72095">
        <w:t xml:space="preserve"> para tanto.</w:t>
      </w:r>
      <w:r w:rsidR="00911C9B">
        <w:t xml:space="preserve"> Requereu, ainda, a condenação </w:t>
      </w:r>
      <w:r w:rsidR="0070735A">
        <w:t>ao pagamento de multa por litigância de má-fé, no valor atualizado de 10% d</w:t>
      </w:r>
      <w:r w:rsidR="00AA2540">
        <w:t>o montante atribuído à</w:t>
      </w:r>
      <w:r w:rsidR="0070735A">
        <w:t xml:space="preserve"> causa</w:t>
      </w:r>
      <w:r w:rsidR="00E32715">
        <w:t xml:space="preserve"> </w:t>
      </w:r>
      <w:r w:rsidR="00E32715" w:rsidRPr="00270623">
        <w:rPr>
          <w:sz w:val="20"/>
          <w:szCs w:val="18"/>
        </w:rPr>
        <w:t xml:space="preserve">(evento 15, RÉPLICA1, p. </w:t>
      </w:r>
      <w:r w:rsidR="00D841BD">
        <w:rPr>
          <w:sz w:val="20"/>
          <w:szCs w:val="18"/>
        </w:rPr>
        <w:t>6</w:t>
      </w:r>
      <w:r w:rsidR="00E32715">
        <w:rPr>
          <w:sz w:val="20"/>
          <w:szCs w:val="18"/>
        </w:rPr>
        <w:t>/11</w:t>
      </w:r>
      <w:r w:rsidR="00E32715" w:rsidRPr="00270623">
        <w:rPr>
          <w:sz w:val="20"/>
          <w:szCs w:val="18"/>
        </w:rPr>
        <w:t>)</w:t>
      </w:r>
      <w:r w:rsidR="0070735A">
        <w:t>.</w:t>
      </w:r>
    </w:p>
    <w:p w14:paraId="24F0C2A3" w14:textId="075ABB3E" w:rsidR="00F72095" w:rsidRDefault="007105EE" w:rsidP="000169F1">
      <w:pPr>
        <w:pStyle w:val="SemEspaamento"/>
      </w:pPr>
      <w:r>
        <w:t xml:space="preserve">E </w:t>
      </w:r>
      <w:r w:rsidR="0070735A">
        <w:t>o embargante sustentou</w:t>
      </w:r>
      <w:r>
        <w:t>, também,</w:t>
      </w:r>
      <w:r w:rsidR="0070735A">
        <w:t xml:space="preserve"> que </w:t>
      </w:r>
      <w:r w:rsidR="00664D9A">
        <w:t xml:space="preserve">a </w:t>
      </w:r>
      <w:r w:rsidR="00AD5586">
        <w:t xml:space="preserve">alegada </w:t>
      </w:r>
      <w:r w:rsidR="00664D9A">
        <w:t>“</w:t>
      </w:r>
      <w:r w:rsidR="00664D9A" w:rsidRPr="00AD5586">
        <w:rPr>
          <w:i/>
          <w:iCs/>
        </w:rPr>
        <w:t>indisponibilidade à defesa do Título Executivo</w:t>
      </w:r>
      <w:r w:rsidR="00664D9A">
        <w:t xml:space="preserve">” deveria ser </w:t>
      </w:r>
      <w:r w:rsidR="00AD5586">
        <w:t xml:space="preserve">reconhecida como </w:t>
      </w:r>
      <w:r w:rsidR="008C7DE9">
        <w:t xml:space="preserve">a </w:t>
      </w:r>
      <w:r w:rsidR="00AD5586">
        <w:t xml:space="preserve">própria ausência do título executivo </w:t>
      </w:r>
      <w:r w:rsidR="008C7DE9">
        <w:t>que alicerça a demanda</w:t>
      </w:r>
      <w:r w:rsidR="00D841BD">
        <w:t xml:space="preserve"> </w:t>
      </w:r>
      <w:r w:rsidR="00D841BD" w:rsidRPr="00270623">
        <w:rPr>
          <w:sz w:val="20"/>
          <w:szCs w:val="18"/>
        </w:rPr>
        <w:t xml:space="preserve">(evento 15, RÉPLICA1, p. </w:t>
      </w:r>
      <w:r w:rsidR="00D841BD">
        <w:rPr>
          <w:sz w:val="20"/>
          <w:szCs w:val="18"/>
        </w:rPr>
        <w:t>11/12</w:t>
      </w:r>
      <w:r w:rsidR="00D841BD" w:rsidRPr="00270623">
        <w:rPr>
          <w:sz w:val="20"/>
          <w:szCs w:val="18"/>
        </w:rPr>
        <w:t>)</w:t>
      </w:r>
      <w:r w:rsidR="008C7DE9">
        <w:t>.</w:t>
      </w:r>
    </w:p>
    <w:p w14:paraId="623FF20E" w14:textId="135B6AC6" w:rsidR="00A97B72" w:rsidRDefault="007105EE" w:rsidP="000169F1">
      <w:pPr>
        <w:pStyle w:val="SemEspaamento"/>
      </w:pPr>
      <w:r>
        <w:lastRenderedPageBreak/>
        <w:t xml:space="preserve">Em seguida, </w:t>
      </w:r>
      <w:r w:rsidR="00A53DD8">
        <w:t xml:space="preserve">o embargante </w:t>
      </w:r>
      <w:r w:rsidR="00F20FF9">
        <w:t xml:space="preserve">busca a </w:t>
      </w:r>
      <w:r w:rsidR="00F20FF9" w:rsidRPr="00F20FF9">
        <w:rPr>
          <w:u w:val="single"/>
        </w:rPr>
        <w:t>ampliação</w:t>
      </w:r>
      <w:r w:rsidR="00F20FF9">
        <w:t xml:space="preserve"> </w:t>
      </w:r>
      <w:r w:rsidR="00F20FF9" w:rsidRPr="00F20FF9">
        <w:rPr>
          <w:u w:val="single"/>
        </w:rPr>
        <w:t>objetiva</w:t>
      </w:r>
      <w:r w:rsidR="00F20FF9">
        <w:t xml:space="preserve"> </w:t>
      </w:r>
      <w:r w:rsidR="00F20FF9" w:rsidRPr="00F20FF9">
        <w:rPr>
          <w:u w:val="single"/>
        </w:rPr>
        <w:t>da</w:t>
      </w:r>
      <w:r w:rsidR="00F20FF9">
        <w:t xml:space="preserve"> </w:t>
      </w:r>
      <w:r w:rsidR="00F20FF9" w:rsidRPr="00F20FF9">
        <w:rPr>
          <w:u w:val="single"/>
        </w:rPr>
        <w:t>demanda</w:t>
      </w:r>
      <w:r w:rsidR="00F20FF9">
        <w:t xml:space="preserve">, </w:t>
      </w:r>
      <w:r w:rsidR="008D17B0">
        <w:t>com a inclusão de</w:t>
      </w:r>
      <w:r w:rsidR="00F20FF9">
        <w:t xml:space="preserve"> </w:t>
      </w:r>
      <w:r w:rsidR="00293176">
        <w:t xml:space="preserve">novos </w:t>
      </w:r>
      <w:r w:rsidR="00F20FF9">
        <w:t xml:space="preserve">argumentos que </w:t>
      </w:r>
      <w:r w:rsidR="00F20FF9" w:rsidRPr="00D841BD">
        <w:rPr>
          <w:u w:val="single"/>
        </w:rPr>
        <w:t>não</w:t>
      </w:r>
      <w:r w:rsidR="00F20FF9">
        <w:t xml:space="preserve"> </w:t>
      </w:r>
      <w:r w:rsidR="00F20FF9" w:rsidRPr="00D841BD">
        <w:rPr>
          <w:u w:val="single"/>
        </w:rPr>
        <w:t>constam</w:t>
      </w:r>
      <w:r w:rsidR="00F20FF9">
        <w:t xml:space="preserve"> </w:t>
      </w:r>
      <w:r w:rsidR="00F20FF9" w:rsidRPr="000E290E">
        <w:rPr>
          <w:u w:val="single"/>
        </w:rPr>
        <w:t>na</w:t>
      </w:r>
      <w:r w:rsidR="00F20FF9">
        <w:t xml:space="preserve"> </w:t>
      </w:r>
      <w:r w:rsidR="00F20FF9" w:rsidRPr="000E290E">
        <w:rPr>
          <w:u w:val="single"/>
        </w:rPr>
        <w:t>petição</w:t>
      </w:r>
      <w:r w:rsidR="00F20FF9">
        <w:t xml:space="preserve"> </w:t>
      </w:r>
      <w:r w:rsidR="00F20FF9" w:rsidRPr="000E290E">
        <w:rPr>
          <w:u w:val="single"/>
        </w:rPr>
        <w:t>inicial</w:t>
      </w:r>
      <w:r w:rsidR="00F20FF9">
        <w:t>,</w:t>
      </w:r>
      <w:r w:rsidR="00E97E81">
        <w:t xml:space="preserve"> </w:t>
      </w:r>
      <w:r w:rsidR="003D3D36">
        <w:t>afirmando</w:t>
      </w:r>
      <w:r w:rsidR="00A53DD8">
        <w:t xml:space="preserve"> que o</w:t>
      </w:r>
      <w:r w:rsidR="00600D99">
        <w:t xml:space="preserve"> valor do</w:t>
      </w:r>
      <w:r w:rsidR="00A53DD8">
        <w:t xml:space="preserve">s honorários advocatícios </w:t>
      </w:r>
      <w:r w:rsidR="00AA2540">
        <w:t>firmados</w:t>
      </w:r>
      <w:r w:rsidR="00600D99">
        <w:t xml:space="preserve"> </w:t>
      </w:r>
      <w:r w:rsidR="00A53DD8">
        <w:t xml:space="preserve">entre as partes deveria ser </w:t>
      </w:r>
      <w:r w:rsidR="00600D99">
        <w:t>calculado de forma proporcional</w:t>
      </w:r>
      <w:r w:rsidR="002F1EE5">
        <w:t xml:space="preserve"> </w:t>
      </w:r>
      <w:r w:rsidR="002F1EE5" w:rsidRPr="00270623">
        <w:rPr>
          <w:sz w:val="20"/>
          <w:szCs w:val="18"/>
        </w:rPr>
        <w:t xml:space="preserve">(evento 15, RÉPLICA1, p. </w:t>
      </w:r>
      <w:r w:rsidR="002F1EE5">
        <w:rPr>
          <w:sz w:val="20"/>
          <w:szCs w:val="18"/>
        </w:rPr>
        <w:t>12/19</w:t>
      </w:r>
      <w:r w:rsidR="002F1EE5" w:rsidRPr="00270623">
        <w:rPr>
          <w:sz w:val="20"/>
          <w:szCs w:val="18"/>
        </w:rPr>
        <w:t>)</w:t>
      </w:r>
      <w:r w:rsidR="00B60262">
        <w:t>.</w:t>
      </w:r>
      <w:r w:rsidR="00A97B72">
        <w:t xml:space="preserve"> </w:t>
      </w:r>
    </w:p>
    <w:p w14:paraId="0C5A527A" w14:textId="736C6E41" w:rsidR="00B3434F" w:rsidRDefault="00A3603A" w:rsidP="000169F1">
      <w:pPr>
        <w:pStyle w:val="SemEspaamento"/>
      </w:pPr>
      <w:r>
        <w:t>Esse pleito foi justificado</w:t>
      </w:r>
      <w:r w:rsidR="00527754">
        <w:t xml:space="preserve">, em síntese, </w:t>
      </w:r>
      <w:r>
        <w:t>n</w:t>
      </w:r>
      <w:r w:rsidR="00F73DE5">
        <w:t xml:space="preserve">a alegação </w:t>
      </w:r>
      <w:r>
        <w:t xml:space="preserve">de </w:t>
      </w:r>
      <w:r w:rsidR="00527754">
        <w:t xml:space="preserve">que </w:t>
      </w:r>
      <w:r w:rsidR="00965350">
        <w:t xml:space="preserve">o </w:t>
      </w:r>
      <w:r w:rsidR="00527754">
        <w:t xml:space="preserve">próprio </w:t>
      </w:r>
      <w:r>
        <w:t xml:space="preserve">embargante </w:t>
      </w:r>
      <w:r w:rsidR="00D9376D">
        <w:t xml:space="preserve">renunciou ao mandato conferido aos </w:t>
      </w:r>
      <w:r w:rsidR="00963CF2">
        <w:t>seus defensores</w:t>
      </w:r>
      <w:r w:rsidR="003420D9">
        <w:t xml:space="preserve"> e</w:t>
      </w:r>
      <w:r w:rsidR="005D0C28">
        <w:t>, por isso,</w:t>
      </w:r>
      <w:r w:rsidR="003420D9">
        <w:t xml:space="preserve"> </w:t>
      </w:r>
      <w:r w:rsidR="00B60262">
        <w:t>o serviço não teria sido integralmente prestado</w:t>
      </w:r>
      <w:r w:rsidR="00AA2540">
        <w:t>. Esquece de dizer, adianta-se, que o afastamento do procurador ocorreu</w:t>
      </w:r>
      <w:r w:rsidR="00F73DE5">
        <w:t xml:space="preserve"> </w:t>
      </w:r>
      <w:r w:rsidR="00590C63">
        <w:t xml:space="preserve">por vontade </w:t>
      </w:r>
      <w:r w:rsidR="00963CF2">
        <w:t xml:space="preserve">única e </w:t>
      </w:r>
      <w:r w:rsidR="00590C63">
        <w:t xml:space="preserve">exclusivamente </w:t>
      </w:r>
      <w:r w:rsidR="009B2A1B">
        <w:t>d</w:t>
      </w:r>
      <w:r w:rsidR="00AA2540">
        <w:t>o client</w:t>
      </w:r>
      <w:r w:rsidR="009B2A1B">
        <w:t>e Lincoln</w:t>
      </w:r>
      <w:r w:rsidR="00963CF2">
        <w:t xml:space="preserve">, </w:t>
      </w:r>
      <w:r w:rsidR="00590C63">
        <w:t xml:space="preserve">sem </w:t>
      </w:r>
      <w:r w:rsidR="00D9376D">
        <w:t xml:space="preserve">que a embargada tivesse </w:t>
      </w:r>
      <w:r w:rsidR="00AA2540">
        <w:t xml:space="preserve">requerido ou </w:t>
      </w:r>
      <w:r w:rsidR="00D9376D">
        <w:t xml:space="preserve">motivado essa </w:t>
      </w:r>
      <w:r w:rsidR="00AA2540">
        <w:t>troca de procuradores</w:t>
      </w:r>
      <w:r w:rsidR="002F1EE5">
        <w:t xml:space="preserve"> </w:t>
      </w:r>
      <w:r w:rsidR="002F1EE5" w:rsidRPr="00270623">
        <w:rPr>
          <w:sz w:val="20"/>
          <w:szCs w:val="18"/>
        </w:rPr>
        <w:t xml:space="preserve">(evento 15, RÉPLICA1, p. </w:t>
      </w:r>
      <w:r w:rsidR="002F1EE5">
        <w:rPr>
          <w:sz w:val="20"/>
          <w:szCs w:val="18"/>
        </w:rPr>
        <w:t>13</w:t>
      </w:r>
      <w:r w:rsidR="002F1EE5" w:rsidRPr="00270623">
        <w:rPr>
          <w:sz w:val="20"/>
          <w:szCs w:val="18"/>
        </w:rPr>
        <w:t>)</w:t>
      </w:r>
      <w:r w:rsidR="00963CF2">
        <w:t>.</w:t>
      </w:r>
      <w:r w:rsidR="00965350">
        <w:t xml:space="preserve"> </w:t>
      </w:r>
    </w:p>
    <w:p w14:paraId="6995C785" w14:textId="7F491296" w:rsidR="008C7DE9" w:rsidRDefault="00B3434F" w:rsidP="000169F1">
      <w:pPr>
        <w:pStyle w:val="SemEspaamento"/>
      </w:pPr>
      <w:r>
        <w:t>Aduz</w:t>
      </w:r>
      <w:r w:rsidR="003716C3">
        <w:t>iu</w:t>
      </w:r>
      <w:r>
        <w:t xml:space="preserve"> o embargante, </w:t>
      </w:r>
      <w:r w:rsidR="001065E9">
        <w:t>além disso</w:t>
      </w:r>
      <w:r>
        <w:t xml:space="preserve">, que a cobrança do valor </w:t>
      </w:r>
      <w:r w:rsidR="006D22B6">
        <w:t xml:space="preserve">ajustado </w:t>
      </w:r>
      <w:r>
        <w:t xml:space="preserve">no título executivo caracterizaria enriquecimento </w:t>
      </w:r>
      <w:r w:rsidR="00205F89">
        <w:t>ilícito</w:t>
      </w:r>
      <w:r>
        <w:t xml:space="preserve"> d</w:t>
      </w:r>
      <w:r w:rsidR="00EA17E0">
        <w:t>a embargada,</w:t>
      </w:r>
      <w:r w:rsidR="002E41A9">
        <w:t xml:space="preserve"> alegando que deveria ser feito por arbitramento e </w:t>
      </w:r>
      <w:r w:rsidR="006D22B6">
        <w:t>entendendo</w:t>
      </w:r>
      <w:r w:rsidR="00EA17E0">
        <w:t xml:space="preserve">, inclusive, que </w:t>
      </w:r>
      <w:r w:rsidR="00BA0C94">
        <w:t xml:space="preserve">a quantia </w:t>
      </w:r>
      <w:r w:rsidR="002E41A9">
        <w:t xml:space="preserve">ajustada entre as partes </w:t>
      </w:r>
      <w:r w:rsidR="00EA17E0">
        <w:t>seria</w:t>
      </w:r>
      <w:r w:rsidR="00BA0C94">
        <w:t xml:space="preserve"> </w:t>
      </w:r>
      <w:r w:rsidR="00E04E25">
        <w:t xml:space="preserve">muito excessiva em relação </w:t>
      </w:r>
      <w:r w:rsidR="00AA2540">
        <w:t xml:space="preserve">aos valores </w:t>
      </w:r>
      <w:r w:rsidR="00E04E25">
        <w:t>fixado</w:t>
      </w:r>
      <w:r w:rsidR="00AA2540">
        <w:t xml:space="preserve">s </w:t>
      </w:r>
      <w:r w:rsidR="00615915">
        <w:t>na</w:t>
      </w:r>
      <w:r w:rsidR="00E04E25">
        <w:t xml:space="preserve"> tabela de honorários advocatícios da OAB/SC</w:t>
      </w:r>
      <w:r w:rsidR="009912EB">
        <w:t xml:space="preserve"> </w:t>
      </w:r>
      <w:r w:rsidR="009912EB" w:rsidRPr="00270623">
        <w:rPr>
          <w:sz w:val="20"/>
          <w:szCs w:val="18"/>
        </w:rPr>
        <w:t>(evento 15, RÉPLICA1, p.</w:t>
      </w:r>
      <w:r w:rsidR="009912EB">
        <w:rPr>
          <w:sz w:val="20"/>
          <w:szCs w:val="18"/>
        </w:rPr>
        <w:t xml:space="preserve"> 17/18</w:t>
      </w:r>
      <w:r w:rsidR="009912EB" w:rsidRPr="00270623">
        <w:rPr>
          <w:sz w:val="20"/>
          <w:szCs w:val="18"/>
        </w:rPr>
        <w:t>)</w:t>
      </w:r>
      <w:r w:rsidR="00E04E25">
        <w:t>.</w:t>
      </w:r>
    </w:p>
    <w:p w14:paraId="7866E14B" w14:textId="261E06CB" w:rsidR="00F26A73" w:rsidRDefault="001065E9" w:rsidP="000169F1">
      <w:pPr>
        <w:pStyle w:val="SemEspaamento"/>
      </w:pPr>
      <w:r>
        <w:t xml:space="preserve">No mais, o embargante </w:t>
      </w:r>
      <w:r w:rsidR="009B5721">
        <w:t>insistiu</w:t>
      </w:r>
      <w:r>
        <w:t xml:space="preserve"> que o título executivo não teria liquidez, pois não</w:t>
      </w:r>
      <w:r w:rsidR="009428A5">
        <w:t xml:space="preserve"> especificaria “</w:t>
      </w:r>
      <w:r w:rsidR="009428A5" w:rsidRPr="009428A5">
        <w:rPr>
          <w:i/>
          <w:iCs/>
        </w:rPr>
        <w:t>com exatidão o valor devido em caso de rescisão antecipada do contrato</w:t>
      </w:r>
      <w:r w:rsidR="009428A5">
        <w:t xml:space="preserve">” </w:t>
      </w:r>
      <w:r w:rsidR="009428A5" w:rsidRPr="009428A5">
        <w:rPr>
          <w:sz w:val="20"/>
          <w:szCs w:val="18"/>
        </w:rPr>
        <w:t>(evento 15, RÉPLICA1, p. 19</w:t>
      </w:r>
      <w:r w:rsidR="00251117">
        <w:rPr>
          <w:sz w:val="20"/>
          <w:szCs w:val="18"/>
        </w:rPr>
        <w:t>/21</w:t>
      </w:r>
      <w:r w:rsidR="009428A5" w:rsidRPr="009428A5">
        <w:rPr>
          <w:sz w:val="20"/>
          <w:szCs w:val="18"/>
        </w:rPr>
        <w:t>)</w:t>
      </w:r>
      <w:r w:rsidR="009428A5">
        <w:t>.</w:t>
      </w:r>
    </w:p>
    <w:p w14:paraId="7A5B3AAA" w14:textId="7257E845" w:rsidR="00282191" w:rsidRPr="0042579F" w:rsidRDefault="009B5721" w:rsidP="000169F1">
      <w:pPr>
        <w:pStyle w:val="SemEspaamento"/>
      </w:pPr>
      <w:r>
        <w:t>Contudo, não há como dar guarida às alegações do embargante, como se verá a seguir</w:t>
      </w:r>
      <w:r w:rsidR="00173697">
        <w:t>, o que reforça a improcedência destes embargos à execução</w:t>
      </w:r>
      <w:r>
        <w:t>.</w:t>
      </w:r>
    </w:p>
    <w:p w14:paraId="1E63CD7F" w14:textId="668E27FC" w:rsidR="000169F1" w:rsidRPr="002D3849" w:rsidRDefault="000169F1" w:rsidP="00D47C38">
      <w:pPr>
        <w:pStyle w:val="SemEspaamento"/>
        <w:numPr>
          <w:ilvl w:val="0"/>
          <w:numId w:val="0"/>
        </w:numPr>
        <w:ind w:left="1701"/>
        <w:rPr>
          <w:sz w:val="28"/>
          <w:szCs w:val="28"/>
        </w:rPr>
      </w:pPr>
    </w:p>
    <w:p w14:paraId="26BCDA55" w14:textId="7337069E" w:rsidR="009D7A11" w:rsidRDefault="000169F1" w:rsidP="00D949C1">
      <w:pPr>
        <w:pStyle w:val="Ttulo"/>
      </w:pPr>
      <w:r w:rsidRPr="00136102">
        <w:t xml:space="preserve">II – </w:t>
      </w:r>
      <w:r w:rsidR="009D7A11">
        <w:t xml:space="preserve">DA </w:t>
      </w:r>
      <w:r w:rsidR="005909F4">
        <w:t>INSUBSISTÊNCIA</w:t>
      </w:r>
      <w:r w:rsidR="009D7A11">
        <w:t xml:space="preserve"> DO PEDIDO DE GRATUIDADE DA JUSTIÇA</w:t>
      </w:r>
    </w:p>
    <w:p w14:paraId="54DC4CE5" w14:textId="77777777" w:rsidR="009D7A11" w:rsidRDefault="009D7A11" w:rsidP="00D47C38">
      <w:pPr>
        <w:pStyle w:val="SemEspaamento"/>
        <w:numPr>
          <w:ilvl w:val="0"/>
          <w:numId w:val="0"/>
        </w:numPr>
        <w:ind w:left="1701"/>
      </w:pPr>
    </w:p>
    <w:p w14:paraId="732AE0A5" w14:textId="5A9A10D8" w:rsidR="009D7A11" w:rsidRDefault="005909F4" w:rsidP="009D7A11">
      <w:pPr>
        <w:pStyle w:val="SemEspaamento"/>
      </w:pPr>
      <w:r>
        <w:t>Alega o embargante</w:t>
      </w:r>
      <w:r w:rsidR="000F5CF1">
        <w:t xml:space="preserve"> que a sua condição</w:t>
      </w:r>
      <w:r w:rsidR="00ED7BB9">
        <w:t xml:space="preserve"> atual seria de hipossuficiência econômica,</w:t>
      </w:r>
      <w:r w:rsidR="00F07A20">
        <w:t xml:space="preserve"> pois </w:t>
      </w:r>
      <w:r w:rsidR="007372ED">
        <w:t>não possuía</w:t>
      </w:r>
      <w:r w:rsidR="00140157" w:rsidRPr="00140157">
        <w:t xml:space="preserve"> </w:t>
      </w:r>
      <w:r w:rsidR="00140157">
        <w:t>mais</w:t>
      </w:r>
      <w:r w:rsidR="007372ED">
        <w:t xml:space="preserve"> </w:t>
      </w:r>
      <w:r w:rsidR="002845EB">
        <w:t>o</w:t>
      </w:r>
      <w:r w:rsidR="00F07A20">
        <w:t xml:space="preserve"> Porsche Boxster </w:t>
      </w:r>
      <w:r w:rsidR="00C41D8E">
        <w:t xml:space="preserve">que </w:t>
      </w:r>
      <w:r w:rsidR="007372ED">
        <w:t>era de sua propriedade, além de</w:t>
      </w:r>
      <w:r w:rsidR="00F02467">
        <w:t xml:space="preserve"> </w:t>
      </w:r>
      <w:r w:rsidR="005218C2">
        <w:t>informar</w:t>
      </w:r>
      <w:r w:rsidR="00F02467">
        <w:t xml:space="preserve"> que </w:t>
      </w:r>
      <w:r w:rsidR="005218C2">
        <w:t>o veículo se envolveu em acidente</w:t>
      </w:r>
      <w:r w:rsidR="00F02467">
        <w:t xml:space="preserve"> e o conserto custaria mais de R$ </w:t>
      </w:r>
      <w:r w:rsidR="00637208">
        <w:t>5</w:t>
      </w:r>
      <w:r w:rsidR="00F02467">
        <w:t>00.000,00</w:t>
      </w:r>
      <w:r w:rsidR="00637208">
        <w:t>.</w:t>
      </w:r>
      <w:r w:rsidR="00F815F4">
        <w:t xml:space="preserve"> O embargante afirma, também, que o seu imóvel é de elevado valor, mas não está quitado</w:t>
      </w:r>
      <w:r w:rsidR="00265622">
        <w:t xml:space="preserve"> e estaria com débitos d</w:t>
      </w:r>
      <w:r w:rsidR="00AB57C9">
        <w:t>ecorrentes do atraso do</w:t>
      </w:r>
      <w:r w:rsidR="00265622">
        <w:t xml:space="preserve"> financiamento.</w:t>
      </w:r>
    </w:p>
    <w:p w14:paraId="26697A6B" w14:textId="0BC863E2" w:rsidR="00637208" w:rsidRDefault="00BA6B18" w:rsidP="009D7A11">
      <w:pPr>
        <w:pStyle w:val="SemEspaamento"/>
      </w:pPr>
      <w:r>
        <w:t>Sustenta, ainda, que</w:t>
      </w:r>
      <w:r w:rsidR="00B51905">
        <w:t>, embora tenha quitado fatura de mais de R$ 64.000,00 do cartão de crédito</w:t>
      </w:r>
      <w:r w:rsidR="0051758F">
        <w:t>,</w:t>
      </w:r>
      <w:r w:rsidR="00C52E53">
        <w:t xml:space="preserve"> em maio do ano passado</w:t>
      </w:r>
      <w:r w:rsidR="00B51905">
        <w:t xml:space="preserve">, </w:t>
      </w:r>
      <w:r w:rsidR="00C52E53">
        <w:t xml:space="preserve">o embargante </w:t>
      </w:r>
      <w:r w:rsidR="00C35597">
        <w:t xml:space="preserve">possui </w:t>
      </w:r>
      <w:r w:rsidR="00AB57C9">
        <w:t>dívida</w:t>
      </w:r>
      <w:r w:rsidR="00C35597">
        <w:t xml:space="preserve"> de</w:t>
      </w:r>
      <w:r w:rsidR="00A81354">
        <w:t xml:space="preserve"> mais de R$ 360.000,00, </w:t>
      </w:r>
      <w:r w:rsidR="0051758F">
        <w:t xml:space="preserve">fora a situação econômica de suas empresas, </w:t>
      </w:r>
      <w:r w:rsidR="00A81354">
        <w:t xml:space="preserve">conforme </w:t>
      </w:r>
      <w:r w:rsidR="00A81354" w:rsidRPr="00A81354">
        <w:rPr>
          <w:i/>
          <w:iCs/>
        </w:rPr>
        <w:t>print</w:t>
      </w:r>
      <w:r w:rsidR="0051758F">
        <w:t xml:space="preserve"> e extratos </w:t>
      </w:r>
      <w:r w:rsidR="00A81354">
        <w:t xml:space="preserve">que </w:t>
      </w:r>
      <w:r w:rsidR="0051758F">
        <w:t xml:space="preserve">anexou à </w:t>
      </w:r>
      <w:r w:rsidR="00A81354">
        <w:t xml:space="preserve">inicial. </w:t>
      </w:r>
    </w:p>
    <w:p w14:paraId="57B447ED" w14:textId="32E8DB27" w:rsidR="00A81354" w:rsidRDefault="007F212E" w:rsidP="009D7A11">
      <w:pPr>
        <w:pStyle w:val="SemEspaamento"/>
      </w:pPr>
      <w:r>
        <w:t xml:space="preserve">Aduz, por fim, </w:t>
      </w:r>
      <w:r w:rsidR="00AA2540">
        <w:t xml:space="preserve">em tom de confissão, </w:t>
      </w:r>
      <w:r>
        <w:t>que a “</w:t>
      </w:r>
      <w:r w:rsidRPr="00B5562F">
        <w:rPr>
          <w:i/>
          <w:iCs/>
        </w:rPr>
        <w:t>quebra do contrato entre o Embargante</w:t>
      </w:r>
      <w:r w:rsidR="00AC46EE" w:rsidRPr="00B5562F">
        <w:rPr>
          <w:i/>
          <w:iCs/>
        </w:rPr>
        <w:t xml:space="preserve"> e a Embargada</w:t>
      </w:r>
      <w:r w:rsidR="00AC46EE">
        <w:t xml:space="preserve">” </w:t>
      </w:r>
      <w:r w:rsidR="00AB57C9">
        <w:t xml:space="preserve">ocorreu </w:t>
      </w:r>
      <w:r w:rsidR="00AC46EE">
        <w:t xml:space="preserve">porque não </w:t>
      </w:r>
      <w:r w:rsidR="00AB57C9">
        <w:t xml:space="preserve">teria </w:t>
      </w:r>
      <w:r w:rsidR="00AC46EE">
        <w:t>mais condições de arcar com os honorários advocatícios</w:t>
      </w:r>
      <w:r w:rsidR="00B5562F">
        <w:t xml:space="preserve"> que se comprometeu a pagar à embargada.</w:t>
      </w:r>
    </w:p>
    <w:p w14:paraId="258937C7" w14:textId="4BCBC4D3" w:rsidR="00B5562F" w:rsidRDefault="00B5562F" w:rsidP="009D7A11">
      <w:pPr>
        <w:pStyle w:val="SemEspaamento"/>
      </w:pPr>
      <w:r>
        <w:t>Pois bem.</w:t>
      </w:r>
    </w:p>
    <w:p w14:paraId="37E94674" w14:textId="13987696" w:rsidR="009D7A11" w:rsidRDefault="00AB57C9" w:rsidP="00D949C1">
      <w:pPr>
        <w:pStyle w:val="SemEspaamento"/>
      </w:pPr>
      <w:r>
        <w:t xml:space="preserve">Diversamente </w:t>
      </w:r>
      <w:r w:rsidR="00B5562F">
        <w:t>do que o embargante</w:t>
      </w:r>
      <w:r w:rsidR="007E3B6B">
        <w:t xml:space="preserve"> pretende induzir</w:t>
      </w:r>
      <w:r w:rsidR="00265622">
        <w:t xml:space="preserve">, </w:t>
      </w:r>
      <w:r w:rsidR="00A334A0">
        <w:t xml:space="preserve">é evidente que não se está diante de caso de hipossuficiência </w:t>
      </w:r>
      <w:r w:rsidR="00265622">
        <w:t>econômic</w:t>
      </w:r>
      <w:r w:rsidR="002845EB">
        <w:t>o-financeira</w:t>
      </w:r>
      <w:r w:rsidR="00A334A0">
        <w:t xml:space="preserve">, mas de </w:t>
      </w:r>
      <w:r w:rsidR="00345AFF">
        <w:t xml:space="preserve">provável </w:t>
      </w:r>
      <w:r w:rsidR="00A334A0">
        <w:t>ocultação do patrimônio para</w:t>
      </w:r>
      <w:r w:rsidR="009F1D60">
        <w:t xml:space="preserve"> se esquivar das obrigações </w:t>
      </w:r>
      <w:r w:rsidR="007E3B6B">
        <w:t xml:space="preserve">por ele </w:t>
      </w:r>
      <w:r w:rsidR="009F1D60">
        <w:t>assumidas</w:t>
      </w:r>
      <w:r w:rsidR="00A334A0">
        <w:t>.</w:t>
      </w:r>
    </w:p>
    <w:p w14:paraId="62D273B2" w14:textId="38D5363F" w:rsidR="00EB1053" w:rsidRDefault="007E3B6B" w:rsidP="00D949C1">
      <w:pPr>
        <w:pStyle w:val="SemEspaamento"/>
      </w:pPr>
      <w:r>
        <w:t>B</w:t>
      </w:r>
      <w:r w:rsidR="00592667">
        <w:t xml:space="preserve">asta ver </w:t>
      </w:r>
      <w:r w:rsidR="00A53764">
        <w:t xml:space="preserve">que o próprio embargante </w:t>
      </w:r>
      <w:r w:rsidR="00012CBA">
        <w:t>faltou com a verdade</w:t>
      </w:r>
      <w:r w:rsidR="00A53764">
        <w:t xml:space="preserve"> ao dizer que </w:t>
      </w:r>
      <w:r w:rsidR="00064171">
        <w:t xml:space="preserve">possui </w:t>
      </w:r>
      <w:r w:rsidR="00A53764">
        <w:t xml:space="preserve">débitos </w:t>
      </w:r>
      <w:r w:rsidR="00064171">
        <w:t xml:space="preserve">em </w:t>
      </w:r>
      <w:r w:rsidR="0005377A">
        <w:t>atraso perante a Caixa</w:t>
      </w:r>
      <w:r>
        <w:t xml:space="preserve"> Econômica Federal</w:t>
      </w:r>
      <w:r w:rsidR="00A53764">
        <w:t>,</w:t>
      </w:r>
      <w:r w:rsidR="001D0956">
        <w:t xml:space="preserve"> sobretudo porque</w:t>
      </w:r>
      <w:r w:rsidR="002E5AED">
        <w:t xml:space="preserve">, conforme se extrai do demonstrativo </w:t>
      </w:r>
      <w:r w:rsidR="006C007F">
        <w:t>de financiamento</w:t>
      </w:r>
      <w:r w:rsidR="002E5AED">
        <w:t xml:space="preserve"> do imóvel </w:t>
      </w:r>
      <w:r w:rsidR="002E5AED" w:rsidRPr="00EF522C">
        <w:rPr>
          <w:u w:val="single"/>
        </w:rPr>
        <w:t>juntado</w:t>
      </w:r>
      <w:r w:rsidR="002E5AED">
        <w:t xml:space="preserve"> </w:t>
      </w:r>
      <w:r w:rsidR="002E5AED" w:rsidRPr="00EF522C">
        <w:rPr>
          <w:u w:val="single"/>
        </w:rPr>
        <w:t>pelo</w:t>
      </w:r>
      <w:r w:rsidR="002E5AED">
        <w:t xml:space="preserve"> </w:t>
      </w:r>
      <w:r w:rsidR="002E5AED" w:rsidRPr="00EF522C">
        <w:rPr>
          <w:u w:val="single"/>
        </w:rPr>
        <w:t>próprio</w:t>
      </w:r>
      <w:r w:rsidR="002E5AED">
        <w:t xml:space="preserve"> </w:t>
      </w:r>
      <w:r w:rsidR="002E5AED" w:rsidRPr="00EF522C">
        <w:rPr>
          <w:u w:val="single"/>
        </w:rPr>
        <w:t>embargante</w:t>
      </w:r>
      <w:r w:rsidR="002E5AED">
        <w:t xml:space="preserve"> nos autos da ação penal n. </w:t>
      </w:r>
      <w:r w:rsidR="002E5AED" w:rsidRPr="00064171">
        <w:t>5002295-78.2023.8.24.0064</w:t>
      </w:r>
      <w:r w:rsidR="004574B4">
        <w:t xml:space="preserve"> </w:t>
      </w:r>
      <w:r w:rsidR="004574B4" w:rsidRPr="00064171">
        <w:rPr>
          <w:sz w:val="20"/>
          <w:szCs w:val="18"/>
        </w:rPr>
        <w:t>(</w:t>
      </w:r>
      <w:r w:rsidR="004574B4">
        <w:rPr>
          <w:sz w:val="20"/>
          <w:szCs w:val="18"/>
        </w:rPr>
        <w:t xml:space="preserve">evento 268, ANEXO3 – </w:t>
      </w:r>
      <w:r w:rsidR="004574B4" w:rsidRPr="00064171">
        <w:rPr>
          <w:b/>
          <w:bCs/>
          <w:sz w:val="20"/>
          <w:szCs w:val="18"/>
        </w:rPr>
        <w:t>doc. 1</w:t>
      </w:r>
      <w:r w:rsidR="004574B4" w:rsidRPr="00064171">
        <w:rPr>
          <w:sz w:val="20"/>
          <w:szCs w:val="18"/>
        </w:rPr>
        <w:t>)</w:t>
      </w:r>
      <w:r w:rsidR="002E5AED">
        <w:t>,</w:t>
      </w:r>
      <w:r w:rsidR="001D0956">
        <w:t xml:space="preserve"> </w:t>
      </w:r>
      <w:r w:rsidR="002E5AED">
        <w:t xml:space="preserve">Lincoln </w:t>
      </w:r>
      <w:r w:rsidR="0005377A">
        <w:t>está</w:t>
      </w:r>
      <w:r w:rsidR="00EF522C">
        <w:t xml:space="preserve"> em dia com </w:t>
      </w:r>
      <w:r w:rsidR="00C63DBC">
        <w:t xml:space="preserve">as </w:t>
      </w:r>
      <w:r w:rsidR="00EF522C">
        <w:t xml:space="preserve">suas obrigações </w:t>
      </w:r>
      <w:r w:rsidR="00C63DBC">
        <w:t xml:space="preserve">perante a CEF </w:t>
      </w:r>
      <w:r w:rsidR="00EF522C">
        <w:t>e vem</w:t>
      </w:r>
      <w:r w:rsidR="0005377A">
        <w:t xml:space="preserve"> </w:t>
      </w:r>
      <w:r w:rsidR="001D0956">
        <w:t>realizando pagamentos de cerca de R$ 8.</w:t>
      </w:r>
      <w:r w:rsidR="00064171">
        <w:t>500,00 mensais das parcelas do financiamento.</w:t>
      </w:r>
      <w:r w:rsidR="00447085">
        <w:t xml:space="preserve"> </w:t>
      </w:r>
    </w:p>
    <w:p w14:paraId="061DAFD6" w14:textId="77777777" w:rsidR="007E3B6B" w:rsidRPr="0031593C" w:rsidRDefault="007E3B6B" w:rsidP="007E3B6B">
      <w:pPr>
        <w:pStyle w:val="SemEspaamento"/>
        <w:numPr>
          <w:ilvl w:val="0"/>
          <w:numId w:val="0"/>
        </w:numPr>
        <w:ind w:firstLine="1701"/>
        <w:rPr>
          <w:sz w:val="2"/>
          <w:szCs w:val="2"/>
        </w:rPr>
      </w:pPr>
    </w:p>
    <w:p w14:paraId="6A3D3550" w14:textId="7CCD9A42" w:rsidR="007E3B6B" w:rsidRDefault="0031593C" w:rsidP="0031593C">
      <w:pPr>
        <w:pStyle w:val="SemEspaamento"/>
        <w:numPr>
          <w:ilvl w:val="0"/>
          <w:numId w:val="0"/>
        </w:numPr>
        <w:jc w:val="center"/>
      </w:pPr>
      <w:r>
        <w:rPr>
          <w:noProof/>
          <w:highlight w:val="yellow"/>
        </w:rPr>
        <w:drawing>
          <wp:inline distT="0" distB="0" distL="0" distR="0" wp14:anchorId="290543D1" wp14:editId="64D6670D">
            <wp:extent cx="5952459" cy="5130140"/>
            <wp:effectExtent l="0" t="0" r="0" b="0"/>
            <wp:docPr id="337845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585" cy="516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1157" w14:textId="48BBF41C" w:rsidR="00592667" w:rsidRDefault="00447085" w:rsidP="00D949C1">
      <w:pPr>
        <w:pStyle w:val="SemEspaamento"/>
      </w:pPr>
      <w:r>
        <w:t xml:space="preserve">Além disso, </w:t>
      </w:r>
      <w:r w:rsidR="00EB1053">
        <w:t xml:space="preserve">as faturas do cartão de crédito do embargante juntadas com a </w:t>
      </w:r>
      <w:r w:rsidR="000D4AD0">
        <w:t xml:space="preserve">impugnação aos embargos </w:t>
      </w:r>
      <w:r w:rsidR="00FC1CA5">
        <w:t xml:space="preserve">à execução </w:t>
      </w:r>
      <w:r w:rsidR="00EB1053" w:rsidRPr="002C4AEA">
        <w:rPr>
          <w:sz w:val="20"/>
          <w:szCs w:val="18"/>
        </w:rPr>
        <w:t xml:space="preserve">(evento </w:t>
      </w:r>
      <w:r w:rsidR="005B5D93">
        <w:rPr>
          <w:sz w:val="20"/>
          <w:szCs w:val="18"/>
        </w:rPr>
        <w:t>9</w:t>
      </w:r>
      <w:r w:rsidR="00EB1053" w:rsidRPr="002C4AEA">
        <w:rPr>
          <w:sz w:val="20"/>
          <w:szCs w:val="18"/>
        </w:rPr>
        <w:t>, FATURA6)</w:t>
      </w:r>
      <w:r w:rsidR="00EB1053">
        <w:t xml:space="preserve">, registram </w:t>
      </w:r>
      <w:r w:rsidR="002C4AEA">
        <w:t xml:space="preserve">diversos </w:t>
      </w:r>
      <w:r w:rsidR="00EB1053">
        <w:t>pagamento</w:t>
      </w:r>
      <w:r w:rsidR="002C4AEA">
        <w:t>s</w:t>
      </w:r>
      <w:r w:rsidR="00EB1053">
        <w:t xml:space="preserve"> de mais de R$ 60</w:t>
      </w:r>
      <w:r w:rsidR="002C4AEA">
        <w:t>.000,00</w:t>
      </w:r>
      <w:r w:rsidR="00EB1053">
        <w:t xml:space="preserve"> </w:t>
      </w:r>
      <w:r w:rsidR="00C97337">
        <w:t xml:space="preserve">de gastos mensais, o que </w:t>
      </w:r>
      <w:r w:rsidR="002C4AEA">
        <w:t>rechaça qualquer possibilidade de hipossuficiência financeira no caso.</w:t>
      </w:r>
    </w:p>
    <w:p w14:paraId="15BE8FCD" w14:textId="7DD77EC5" w:rsidR="00F77A0B" w:rsidRDefault="00F77A0B" w:rsidP="00D949C1">
      <w:pPr>
        <w:pStyle w:val="SemEspaamento"/>
      </w:pPr>
      <w:r>
        <w:t>E</w:t>
      </w:r>
      <w:r w:rsidR="002C4AEA">
        <w:t>, e</w:t>
      </w:r>
      <w:r>
        <w:t xml:space="preserve">m contrapartida, mesmo quitando parcelas mensais </w:t>
      </w:r>
      <w:r w:rsidR="00EB1053">
        <w:t>de vultoso valor do imóvel e faturas exorbitantes do cartão de crédito</w:t>
      </w:r>
      <w:r w:rsidR="00D923FB">
        <w:t>,</w:t>
      </w:r>
      <w:r>
        <w:t xml:space="preserve"> </w:t>
      </w:r>
      <w:r w:rsidR="00590D62">
        <w:t xml:space="preserve">não foi encontrado nenhum centavo nas contas do embargante, por meio do SISBAJUD, na execução de título extrajudicial correlata </w:t>
      </w:r>
      <w:r w:rsidR="00590D62" w:rsidRPr="002F14FA">
        <w:rPr>
          <w:sz w:val="20"/>
          <w:szCs w:val="18"/>
        </w:rPr>
        <w:t>(evento</w:t>
      </w:r>
      <w:r w:rsidR="002F14FA" w:rsidRPr="002F14FA">
        <w:rPr>
          <w:sz w:val="20"/>
          <w:szCs w:val="18"/>
        </w:rPr>
        <w:t xml:space="preserve"> 20)</w:t>
      </w:r>
      <w:r w:rsidR="002F14FA">
        <w:t xml:space="preserve">, o que demonstra a conduta </w:t>
      </w:r>
      <w:r w:rsidR="00BF573D">
        <w:t xml:space="preserve">do embargante </w:t>
      </w:r>
      <w:r w:rsidR="002F14FA">
        <w:t xml:space="preserve">eivada de má-fé e </w:t>
      </w:r>
      <w:r w:rsidR="00EF522C">
        <w:t>com o desígnio de</w:t>
      </w:r>
      <w:r w:rsidR="002F14FA">
        <w:t xml:space="preserve"> frustrar a execução.</w:t>
      </w:r>
      <w:r w:rsidR="007E3B6B">
        <w:t xml:space="preserve"> </w:t>
      </w:r>
    </w:p>
    <w:p w14:paraId="74404E65" w14:textId="4C9FFD72" w:rsidR="00416C15" w:rsidRDefault="002E5AED" w:rsidP="00D949C1">
      <w:pPr>
        <w:pStyle w:val="SemEspaamento"/>
      </w:pPr>
      <w:r>
        <w:t>Além disso</w:t>
      </w:r>
      <w:r w:rsidR="00F904DD">
        <w:t xml:space="preserve">, </w:t>
      </w:r>
      <w:r w:rsidR="00345AFF">
        <w:t xml:space="preserve">mesmo ignorando o </w:t>
      </w:r>
      <w:r w:rsidR="007E3B6B">
        <w:t>considerável</w:t>
      </w:r>
      <w:r w:rsidR="00B15EA6">
        <w:t xml:space="preserve"> </w:t>
      </w:r>
      <w:r w:rsidR="00345AFF">
        <w:t xml:space="preserve">patrimônio que o embargante construiu ao longo de sua </w:t>
      </w:r>
      <w:r w:rsidR="007E3B6B">
        <w:t>vida</w:t>
      </w:r>
      <w:r w:rsidR="00345AFF">
        <w:t xml:space="preserve"> profissional</w:t>
      </w:r>
      <w:r w:rsidR="00064171">
        <w:t>, que inclui a compra de veículo de mais de meio milhão de reais</w:t>
      </w:r>
      <w:r w:rsidR="00345AFF">
        <w:t xml:space="preserve"> e </w:t>
      </w:r>
      <w:r w:rsidR="005A2812">
        <w:t xml:space="preserve">imóvel de cerca de R$ 2 milhões, em dezembro de 2023 Lincoln </w:t>
      </w:r>
      <w:r w:rsidR="00F04D78">
        <w:t xml:space="preserve">também </w:t>
      </w:r>
      <w:r w:rsidR="005A2812">
        <w:t xml:space="preserve">contratou o escritório do Dr. Cláudio Gastão da Rosa Filho para atuar em sua defesa na seara criminal </w:t>
      </w:r>
      <w:r w:rsidR="005A2812" w:rsidRPr="004C7291">
        <w:rPr>
          <w:sz w:val="20"/>
          <w:szCs w:val="18"/>
        </w:rPr>
        <w:t>(</w:t>
      </w:r>
      <w:r w:rsidR="005A2812" w:rsidRPr="004C7291">
        <w:rPr>
          <w:i/>
          <w:sz w:val="20"/>
          <w:szCs w:val="18"/>
        </w:rPr>
        <w:t>vide</w:t>
      </w:r>
      <w:r w:rsidR="005A2812" w:rsidRPr="004C7291">
        <w:rPr>
          <w:sz w:val="20"/>
          <w:szCs w:val="18"/>
        </w:rPr>
        <w:t xml:space="preserve"> espelho processual dos autos n. 5002295-78.2023.8.24.0064</w:t>
      </w:r>
      <w:r w:rsidR="00F04D78">
        <w:rPr>
          <w:sz w:val="20"/>
          <w:szCs w:val="18"/>
        </w:rPr>
        <w:t xml:space="preserve"> – </w:t>
      </w:r>
      <w:r w:rsidR="00F04D78">
        <w:rPr>
          <w:b/>
          <w:bCs/>
          <w:sz w:val="20"/>
          <w:szCs w:val="18"/>
        </w:rPr>
        <w:t>doc. 2</w:t>
      </w:r>
      <w:r w:rsidR="005A2812" w:rsidRPr="004C7291">
        <w:rPr>
          <w:sz w:val="20"/>
          <w:szCs w:val="18"/>
        </w:rPr>
        <w:t>)</w:t>
      </w:r>
      <w:r w:rsidR="005A2812">
        <w:t xml:space="preserve">. </w:t>
      </w:r>
    </w:p>
    <w:p w14:paraId="6DACDE43" w14:textId="2F4B1E1F" w:rsidR="0047188A" w:rsidRDefault="00EB7F8C" w:rsidP="00D949C1">
      <w:pPr>
        <w:pStyle w:val="SemEspaamento"/>
      </w:pPr>
      <w:r>
        <w:t xml:space="preserve">Portanto, </w:t>
      </w:r>
      <w:r w:rsidR="008C0D5C">
        <w:t xml:space="preserve">também </w:t>
      </w:r>
      <w:r w:rsidR="0045504D">
        <w:t xml:space="preserve">não convence </w:t>
      </w:r>
      <w:r w:rsidR="0047188A">
        <w:t xml:space="preserve">o </w:t>
      </w:r>
      <w:r>
        <w:t xml:space="preserve">argumento </w:t>
      </w:r>
      <w:r w:rsidR="0045504D">
        <w:t xml:space="preserve">de </w:t>
      </w:r>
      <w:r w:rsidR="00045335">
        <w:t xml:space="preserve">que </w:t>
      </w:r>
      <w:r w:rsidR="0045504D">
        <w:t>o embargante ser</w:t>
      </w:r>
      <w:r w:rsidR="00045335">
        <w:t>ia</w:t>
      </w:r>
      <w:r w:rsidR="0045504D">
        <w:t xml:space="preserve"> hipossuficiente </w:t>
      </w:r>
      <w:r w:rsidR="008C0D5C">
        <w:t>por conta</w:t>
      </w:r>
      <w:r>
        <w:t xml:space="preserve"> </w:t>
      </w:r>
      <w:r w:rsidR="008C0D5C">
        <w:t xml:space="preserve">de </w:t>
      </w:r>
      <w:r w:rsidR="0047188A" w:rsidRPr="00012CBA">
        <w:rPr>
          <w:i/>
          <w:iCs/>
        </w:rPr>
        <w:t>print</w:t>
      </w:r>
      <w:r w:rsidR="0047188A">
        <w:t xml:space="preserve"> </w:t>
      </w:r>
      <w:r w:rsidR="008C0D5C">
        <w:t xml:space="preserve">juntado à inicial, </w:t>
      </w:r>
      <w:r w:rsidR="0047188A">
        <w:t xml:space="preserve">que mostraria </w:t>
      </w:r>
      <w:r w:rsidR="00012CBA">
        <w:t xml:space="preserve">suposto débito </w:t>
      </w:r>
      <w:r w:rsidR="00A7419E">
        <w:t xml:space="preserve">acima </w:t>
      </w:r>
      <w:r w:rsidR="00012CBA">
        <w:t xml:space="preserve">de R$ 360.000,00, </w:t>
      </w:r>
      <w:r w:rsidR="006D6EBF">
        <w:t>tendo em vis</w:t>
      </w:r>
      <w:r w:rsidR="00304342">
        <w:t xml:space="preserve">ta que </w:t>
      </w:r>
      <w:r w:rsidR="006D6EBF">
        <w:t xml:space="preserve">o esvaziamento do uso de uma das contas do embargante constitui evidente </w:t>
      </w:r>
      <w:r w:rsidR="00A7419E">
        <w:t xml:space="preserve">subterfúgio para ludibriar </w:t>
      </w:r>
      <w:r w:rsidR="008C0D5C">
        <w:t>esse</w:t>
      </w:r>
      <w:r w:rsidR="00A7419E">
        <w:t xml:space="preserve"> nobre Poder Judiciário e buscar </w:t>
      </w:r>
      <w:r w:rsidR="00085556">
        <w:t xml:space="preserve">a concessão de benefício que o embargante evidentemente não faz jus, </w:t>
      </w:r>
      <w:r w:rsidR="007E3B6B">
        <w:t>tornando comum a conduta temerária de tentar burlar e</w:t>
      </w:r>
      <w:r w:rsidR="00085556">
        <w:t xml:space="preserve"> frustrar o </w:t>
      </w:r>
      <w:r w:rsidR="007E3B6B">
        <w:t>compromisso firmado com seu</w:t>
      </w:r>
      <w:r w:rsidR="00085556">
        <w:t>s credores</w:t>
      </w:r>
      <w:r w:rsidR="00A7419E">
        <w:t>.</w:t>
      </w:r>
    </w:p>
    <w:p w14:paraId="489321F6" w14:textId="2F0ECBE0" w:rsidR="00903F92" w:rsidRDefault="00903F92" w:rsidP="00D949C1">
      <w:pPr>
        <w:pStyle w:val="SemEspaamento"/>
      </w:pPr>
      <w:r>
        <w:t xml:space="preserve">Assim sendo, não há como </w:t>
      </w:r>
      <w:r w:rsidR="00B663F2">
        <w:t xml:space="preserve">manter a </w:t>
      </w:r>
      <w:r>
        <w:t xml:space="preserve">gratuidade da justiça </w:t>
      </w:r>
      <w:r w:rsidR="00B663F2">
        <w:t xml:space="preserve">concedida pela decisão do evento 5 </w:t>
      </w:r>
      <w:r>
        <w:t xml:space="preserve">no </w:t>
      </w:r>
      <w:r w:rsidR="00DE65A9">
        <w:t>caso vertente</w:t>
      </w:r>
      <w:r w:rsidR="00A03AD5">
        <w:t>, que deve ser revogada</w:t>
      </w:r>
      <w:r>
        <w:t>.</w:t>
      </w:r>
    </w:p>
    <w:p w14:paraId="4B6C8C5B" w14:textId="77777777" w:rsidR="009D7A11" w:rsidRDefault="009D7A11" w:rsidP="00D47C38">
      <w:pPr>
        <w:pStyle w:val="SemEspaamento"/>
        <w:numPr>
          <w:ilvl w:val="0"/>
          <w:numId w:val="0"/>
        </w:numPr>
        <w:ind w:left="1701"/>
      </w:pPr>
    </w:p>
    <w:p w14:paraId="42912A60" w14:textId="7948FA3F" w:rsidR="00805410" w:rsidRDefault="009D425C" w:rsidP="00D949C1">
      <w:pPr>
        <w:pStyle w:val="Ttulo"/>
      </w:pPr>
      <w:r>
        <w:t xml:space="preserve">III – </w:t>
      </w:r>
      <w:r w:rsidR="00805410">
        <w:t>DA INEXISTÊNCIA DE MÁ-FÉ DA EMBARGADA</w:t>
      </w:r>
      <w:r w:rsidR="00ED599F">
        <w:t xml:space="preserve"> </w:t>
      </w:r>
      <w:r w:rsidR="00D34151">
        <w:t>EM RELAÇÃO AO TÍTULO EXECUTIVO JUNTADO EM SEGREDO DE JUSTIÇA</w:t>
      </w:r>
    </w:p>
    <w:p w14:paraId="3A87C804" w14:textId="77777777" w:rsidR="00805410" w:rsidRDefault="00805410" w:rsidP="00D47C38">
      <w:pPr>
        <w:pStyle w:val="SemEspaamento"/>
        <w:numPr>
          <w:ilvl w:val="0"/>
          <w:numId w:val="0"/>
        </w:numPr>
        <w:ind w:left="1701"/>
      </w:pPr>
    </w:p>
    <w:p w14:paraId="59455E6F" w14:textId="05AB0815" w:rsidR="00805410" w:rsidRDefault="00D34151" w:rsidP="00805410">
      <w:pPr>
        <w:pStyle w:val="SemEspaamento"/>
      </w:pPr>
      <w:r>
        <w:t xml:space="preserve">Em um segundo momento, Excelência, o embargante </w:t>
      </w:r>
      <w:r w:rsidR="00325981">
        <w:t xml:space="preserve">busca </w:t>
      </w:r>
      <w:r>
        <w:t xml:space="preserve">tentar justificar a sua conduta desidiosa e </w:t>
      </w:r>
      <w:r w:rsidR="00DF18F7">
        <w:t xml:space="preserve">passa a </w:t>
      </w:r>
      <w:r>
        <w:t>acusa</w:t>
      </w:r>
      <w:r w:rsidR="00DF18F7">
        <w:t>r</w:t>
      </w:r>
      <w:r>
        <w:t xml:space="preserve"> a embargada de </w:t>
      </w:r>
      <w:r w:rsidR="00DF18F7">
        <w:t xml:space="preserve">ter agido maliciosamente </w:t>
      </w:r>
      <w:r w:rsidR="00325981">
        <w:t xml:space="preserve">quando juntou o título executivo em segredo de justiça ao ajuizar a execução correlata. </w:t>
      </w:r>
    </w:p>
    <w:p w14:paraId="798AA25E" w14:textId="599262D8" w:rsidR="00325981" w:rsidRDefault="00325981" w:rsidP="00805410">
      <w:pPr>
        <w:pStyle w:val="SemEspaamento"/>
      </w:pPr>
      <w:r>
        <w:t>Argumenta, ainda, que não haveria fundamentação legal “</w:t>
      </w:r>
      <w:r w:rsidRPr="00DA19C6">
        <w:rPr>
          <w:i/>
          <w:iCs/>
        </w:rPr>
        <w:t>para colocar um documento público em segredo de justiça</w:t>
      </w:r>
      <w:r>
        <w:t>”</w:t>
      </w:r>
      <w:r w:rsidR="00282214">
        <w:t xml:space="preserve">, o que, no seu entender, caracterizaria má-fé da conduta da embargada. </w:t>
      </w:r>
    </w:p>
    <w:p w14:paraId="38049101" w14:textId="11E2594A" w:rsidR="00282214" w:rsidRDefault="00282214" w:rsidP="00805410">
      <w:pPr>
        <w:pStyle w:val="SemEspaamento"/>
      </w:pPr>
      <w:r>
        <w:t xml:space="preserve">Tentando, uma vez mais, </w:t>
      </w:r>
      <w:r w:rsidR="00EC11F8">
        <w:t>justificar a sua conduta</w:t>
      </w:r>
      <w:r w:rsidR="00743B43">
        <w:t xml:space="preserve"> negligente, o embargante alega que não poderia “imaginar” que o documento estaria sob sigilo e que </w:t>
      </w:r>
      <w:r w:rsidR="005A0B71">
        <w:t>um dos patronos</w:t>
      </w:r>
      <w:r w:rsidR="00743B43">
        <w:t xml:space="preserve">, </w:t>
      </w:r>
      <w:r w:rsidR="00281E34">
        <w:t>que atua desde 2007</w:t>
      </w:r>
      <w:r w:rsidR="00743B43">
        <w:t>, nunca se deparou com um documento que origina uma execução em segredo de justiça</w:t>
      </w:r>
      <w:r w:rsidR="00281E34">
        <w:t>.</w:t>
      </w:r>
    </w:p>
    <w:p w14:paraId="10319724" w14:textId="66C42445" w:rsidR="00185E9D" w:rsidRDefault="00185E9D" w:rsidP="00805410">
      <w:pPr>
        <w:pStyle w:val="SemEspaamento"/>
      </w:pPr>
      <w:r>
        <w:t xml:space="preserve">Por fim, </w:t>
      </w:r>
      <w:r w:rsidR="00974425">
        <w:t xml:space="preserve">o embargante </w:t>
      </w:r>
      <w:r>
        <w:t xml:space="preserve">reitera que não haveria qualquer fundamento para isso </w:t>
      </w:r>
      <w:r w:rsidR="00974425">
        <w:t>e que essa conduta dificultou a sua defesa, o que poderia lhe causar diversos prejuízos, pois teria tido o “</w:t>
      </w:r>
      <w:r w:rsidR="00974425" w:rsidRPr="005A0B71">
        <w:rPr>
          <w:i/>
          <w:iCs/>
        </w:rPr>
        <w:t>seu direito de defesa restringido</w:t>
      </w:r>
      <w:r w:rsidR="00974425">
        <w:t>”.</w:t>
      </w:r>
    </w:p>
    <w:p w14:paraId="43DF29F0" w14:textId="7F9208B4" w:rsidR="00974425" w:rsidRDefault="00974425" w:rsidP="00805410">
      <w:pPr>
        <w:pStyle w:val="SemEspaamento"/>
      </w:pPr>
      <w:r>
        <w:t>Em razão disso, pleiteia pela condenação da embargada à litigância de má-fé</w:t>
      </w:r>
      <w:r w:rsidR="00943542">
        <w:t xml:space="preserve"> e alega que a “</w:t>
      </w:r>
      <w:r w:rsidR="00943542" w:rsidRPr="00625D75">
        <w:rPr>
          <w:i/>
          <w:iCs/>
        </w:rPr>
        <w:t>não disponibilidade do título executivo</w:t>
      </w:r>
      <w:r w:rsidR="00943542">
        <w:t xml:space="preserve">” </w:t>
      </w:r>
      <w:r w:rsidR="006347BD">
        <w:t xml:space="preserve">seria o equivalente </w:t>
      </w:r>
      <w:r w:rsidR="007E3B6B">
        <w:t>à</w:t>
      </w:r>
      <w:r w:rsidR="006347BD">
        <w:t xml:space="preserve"> inexistência do título executivo necessário para o ajuizamento da demanda executiva</w:t>
      </w:r>
      <w:r w:rsidR="00715E17">
        <w:t>.</w:t>
      </w:r>
    </w:p>
    <w:p w14:paraId="29A2B299" w14:textId="705A680E" w:rsidR="00715E17" w:rsidRDefault="00715E17" w:rsidP="00805410">
      <w:pPr>
        <w:pStyle w:val="SemEspaamento"/>
      </w:pPr>
      <w:r>
        <w:t>Pois bem.</w:t>
      </w:r>
    </w:p>
    <w:p w14:paraId="6F93EC26" w14:textId="01024492" w:rsidR="006F330F" w:rsidRDefault="00715E17" w:rsidP="00805410">
      <w:pPr>
        <w:pStyle w:val="SemEspaamento"/>
      </w:pPr>
      <w:r>
        <w:t xml:space="preserve">Ao contrário do que busca induzir a defesa técnica do embargante, </w:t>
      </w:r>
      <w:r w:rsidR="00B552BE">
        <w:rPr>
          <w:b/>
          <w:bCs/>
        </w:rPr>
        <w:t xml:space="preserve">o título executivo </w:t>
      </w:r>
      <w:r w:rsidR="00B552BE" w:rsidRPr="000F2D0B">
        <w:rPr>
          <w:b/>
          <w:bCs/>
          <w:u w:val="single"/>
        </w:rPr>
        <w:t>não</w:t>
      </w:r>
      <w:r w:rsidR="00B552BE">
        <w:rPr>
          <w:b/>
          <w:bCs/>
        </w:rPr>
        <w:t xml:space="preserve"> </w:t>
      </w:r>
      <w:r w:rsidR="00B552BE" w:rsidRPr="000F2D0B">
        <w:rPr>
          <w:b/>
          <w:bCs/>
          <w:u w:val="single"/>
        </w:rPr>
        <w:t>é</w:t>
      </w:r>
      <w:r w:rsidR="00B552BE">
        <w:rPr>
          <w:b/>
          <w:bCs/>
        </w:rPr>
        <w:t xml:space="preserve"> </w:t>
      </w:r>
      <w:r w:rsidR="00B552BE" w:rsidRPr="000F2D0B">
        <w:rPr>
          <w:b/>
          <w:bCs/>
          <w:u w:val="single"/>
        </w:rPr>
        <w:t>documento</w:t>
      </w:r>
      <w:r w:rsidR="00B552BE">
        <w:rPr>
          <w:b/>
          <w:bCs/>
        </w:rPr>
        <w:t xml:space="preserve"> </w:t>
      </w:r>
      <w:r w:rsidR="00B552BE" w:rsidRPr="00625D75">
        <w:rPr>
          <w:b/>
          <w:bCs/>
          <w:u w:val="single"/>
        </w:rPr>
        <w:t>público</w:t>
      </w:r>
      <w:r w:rsidR="00B552BE">
        <w:t xml:space="preserve">, mas </w:t>
      </w:r>
      <w:r w:rsidR="005A0B71">
        <w:t>instrumento</w:t>
      </w:r>
      <w:r w:rsidR="00B552BE">
        <w:t xml:space="preserve"> particular firmado no interesse exclusivo das partes envolvidas, o que já derrui por completo as alegações</w:t>
      </w:r>
      <w:r w:rsidR="0083080B">
        <w:t xml:space="preserve"> no sentido de que a embargada estaria </w:t>
      </w:r>
      <w:r w:rsidR="006F330F">
        <w:t>tentando ocultar documentação pública</w:t>
      </w:r>
      <w:r w:rsidR="00B552BE">
        <w:t xml:space="preserve">. </w:t>
      </w:r>
    </w:p>
    <w:p w14:paraId="2155A3F3" w14:textId="451D1A0C" w:rsidR="00595B84" w:rsidRPr="00595B84" w:rsidRDefault="006F330F" w:rsidP="00805410">
      <w:pPr>
        <w:pStyle w:val="SemEspaamento"/>
      </w:pPr>
      <w:r>
        <w:t xml:space="preserve">Ou seja, </w:t>
      </w:r>
      <w:r w:rsidR="00715E17">
        <w:t>não há qualquer irregularidade na juntada do título executivo em segredo de justiça</w:t>
      </w:r>
      <w:r w:rsidR="00B552BE">
        <w:t>, sobretudo porque</w:t>
      </w:r>
      <w:r>
        <w:t xml:space="preserve">, como foi dito em sede de </w:t>
      </w:r>
      <w:r w:rsidR="000D4AD0">
        <w:t xml:space="preserve">impugnação </w:t>
      </w:r>
      <w:r w:rsidR="000D4AD0" w:rsidRPr="005B5D93">
        <w:rPr>
          <w:sz w:val="20"/>
          <w:szCs w:val="18"/>
        </w:rPr>
        <w:t>(evento</w:t>
      </w:r>
      <w:r w:rsidR="005B5D93" w:rsidRPr="005B5D93">
        <w:rPr>
          <w:sz w:val="20"/>
          <w:szCs w:val="18"/>
        </w:rPr>
        <w:t xml:space="preserve"> 9)</w:t>
      </w:r>
      <w:r>
        <w:t>,</w:t>
      </w:r>
      <w:r w:rsidR="00B552BE">
        <w:t xml:space="preserve"> </w:t>
      </w:r>
      <w:r>
        <w:t xml:space="preserve">isso </w:t>
      </w:r>
      <w:r w:rsidR="00715E17">
        <w:t xml:space="preserve">foi feito justamente para </w:t>
      </w:r>
      <w:r w:rsidR="00715E17" w:rsidRPr="00D607B9">
        <w:rPr>
          <w:u w:val="single"/>
        </w:rPr>
        <w:t>proteger</w:t>
      </w:r>
      <w:r w:rsidR="00715E17">
        <w:t xml:space="preserve"> </w:t>
      </w:r>
      <w:r w:rsidR="00715E17" w:rsidRPr="00D607B9">
        <w:rPr>
          <w:u w:val="single"/>
        </w:rPr>
        <w:t>as</w:t>
      </w:r>
      <w:r w:rsidR="00715E17">
        <w:t xml:space="preserve"> </w:t>
      </w:r>
      <w:r w:rsidR="00715E17" w:rsidRPr="00D607B9">
        <w:rPr>
          <w:u w:val="single"/>
        </w:rPr>
        <w:t>informações</w:t>
      </w:r>
      <w:r w:rsidR="00715E17">
        <w:t xml:space="preserve"> </w:t>
      </w:r>
      <w:r w:rsidR="00715E17" w:rsidRPr="00D607B9">
        <w:rPr>
          <w:u w:val="single"/>
        </w:rPr>
        <w:t>sensíveis</w:t>
      </w:r>
      <w:r w:rsidR="00715E17">
        <w:t xml:space="preserve"> </w:t>
      </w:r>
      <w:r>
        <w:t>das partes, como os dados pessoais, endereço</w:t>
      </w:r>
      <w:r w:rsidR="00D607B9">
        <w:t>s</w:t>
      </w:r>
      <w:r>
        <w:t xml:space="preserve">, valores </w:t>
      </w:r>
      <w:r w:rsidR="00FA2308">
        <w:t xml:space="preserve">e condições </w:t>
      </w:r>
      <w:r>
        <w:t>negociad</w:t>
      </w:r>
      <w:r w:rsidR="00FA2308">
        <w:t>as</w:t>
      </w:r>
      <w:r w:rsidR="00D607B9">
        <w:t xml:space="preserve"> pelas partes</w:t>
      </w:r>
      <w:r>
        <w:t xml:space="preserve">, objeto de contratação, entre outros, que, repita-se, </w:t>
      </w:r>
      <w:r w:rsidRPr="00D607B9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D607B9">
        <w:rPr>
          <w:b/>
          <w:bCs/>
          <w:u w:val="single"/>
        </w:rPr>
        <w:t>são</w:t>
      </w:r>
      <w:r>
        <w:rPr>
          <w:b/>
          <w:bCs/>
        </w:rPr>
        <w:t xml:space="preserve"> informações de interesse </w:t>
      </w:r>
      <w:r w:rsidR="00BD5886">
        <w:rPr>
          <w:b/>
          <w:bCs/>
        </w:rPr>
        <w:t>de</w:t>
      </w:r>
      <w:r>
        <w:rPr>
          <w:b/>
          <w:bCs/>
        </w:rPr>
        <w:t xml:space="preserve"> terceiros </w:t>
      </w:r>
      <w:r w:rsidR="00FA2308">
        <w:rPr>
          <w:b/>
          <w:bCs/>
        </w:rPr>
        <w:t xml:space="preserve">alheios à </w:t>
      </w:r>
      <w:r>
        <w:rPr>
          <w:b/>
          <w:bCs/>
        </w:rPr>
        <w:t>relação contratual.</w:t>
      </w:r>
      <w:r w:rsidR="00595B84">
        <w:rPr>
          <w:b/>
          <w:bCs/>
        </w:rPr>
        <w:t xml:space="preserve"> </w:t>
      </w:r>
    </w:p>
    <w:p w14:paraId="1FC1957E" w14:textId="3DA0BE59" w:rsidR="006F330F" w:rsidRDefault="00595B84" w:rsidP="00805410">
      <w:pPr>
        <w:pStyle w:val="SemEspaamento"/>
      </w:pPr>
      <w:r w:rsidRPr="00595B84">
        <w:t>Não há</w:t>
      </w:r>
      <w:r>
        <w:t>, assim, qualquer conduta eivada de má-fé</w:t>
      </w:r>
      <w:r w:rsidR="004C5CF3">
        <w:t xml:space="preserve"> da embargada, </w:t>
      </w:r>
      <w:r w:rsidR="00D607B9">
        <w:t xml:space="preserve">muito </w:t>
      </w:r>
      <w:r w:rsidR="004C5CF3">
        <w:t xml:space="preserve">pelo contrário, </w:t>
      </w:r>
      <w:r w:rsidR="00D607B9">
        <w:t xml:space="preserve">a </w:t>
      </w:r>
      <w:r w:rsidR="00592483">
        <w:t>ora peticionante</w:t>
      </w:r>
      <w:r w:rsidR="001A1571">
        <w:t xml:space="preserve"> </w:t>
      </w:r>
      <w:r w:rsidR="004C5CF3">
        <w:t xml:space="preserve">se ateve </w:t>
      </w:r>
      <w:r w:rsidR="00B44351">
        <w:t>ao dever de sigilo</w:t>
      </w:r>
      <w:r w:rsidR="00592483">
        <w:t xml:space="preserve"> </w:t>
      </w:r>
      <w:r w:rsidR="00625D75">
        <w:t xml:space="preserve">profissional </w:t>
      </w:r>
      <w:r w:rsidR="00B44351">
        <w:t xml:space="preserve">que tem para com os seus clientes e </w:t>
      </w:r>
      <w:r w:rsidR="001A1571">
        <w:t>não</w:t>
      </w:r>
      <w:r w:rsidR="00B44351">
        <w:t xml:space="preserve"> divulg</w:t>
      </w:r>
      <w:r w:rsidR="001A1571">
        <w:t>ou</w:t>
      </w:r>
      <w:r w:rsidR="00B44351">
        <w:t xml:space="preserve"> </w:t>
      </w:r>
      <w:r w:rsidR="00336511">
        <w:t xml:space="preserve">informações, inclusive pessoais, </w:t>
      </w:r>
      <w:r w:rsidR="00B44351">
        <w:t>encaminhad</w:t>
      </w:r>
      <w:r w:rsidR="00336511">
        <w:t>a</w:t>
      </w:r>
      <w:r w:rsidR="00B44351">
        <w:t>s por Lincoln</w:t>
      </w:r>
      <w:r w:rsidR="00336511">
        <w:t xml:space="preserve">, </w:t>
      </w:r>
      <w:r w:rsidR="00C43D57">
        <w:t xml:space="preserve">garantindo a confidencialidade e </w:t>
      </w:r>
      <w:r w:rsidR="00A040E7">
        <w:t>atendendo</w:t>
      </w:r>
      <w:r w:rsidR="00C43D57">
        <w:t xml:space="preserve"> </w:t>
      </w:r>
      <w:r w:rsidR="00A040E7">
        <w:t>a</w:t>
      </w:r>
      <w:r w:rsidR="00C43D57">
        <w:t xml:space="preserve">os melhores padrões de ética </w:t>
      </w:r>
      <w:r w:rsidR="00BE387E">
        <w:t>profissional.</w:t>
      </w:r>
      <w:r w:rsidR="00336511">
        <w:t xml:space="preserve"> </w:t>
      </w:r>
    </w:p>
    <w:p w14:paraId="539F1B96" w14:textId="1188E0E2" w:rsidR="00ED36B9" w:rsidRPr="006F330F" w:rsidRDefault="00ED36B9" w:rsidP="00805410">
      <w:pPr>
        <w:pStyle w:val="SemEspaamento"/>
      </w:pPr>
      <w:r>
        <w:t>E</w:t>
      </w:r>
      <w:r w:rsidR="00025E24">
        <w:t xml:space="preserve">, como se sabe, a inclusão de documento </w:t>
      </w:r>
      <w:r w:rsidR="004B57D5">
        <w:t xml:space="preserve">como sigiloso </w:t>
      </w:r>
      <w:r w:rsidR="00025E24">
        <w:t xml:space="preserve">no sistema </w:t>
      </w:r>
      <w:r w:rsidR="00025E24">
        <w:rPr>
          <w:i/>
          <w:iCs/>
        </w:rPr>
        <w:t xml:space="preserve">eproc </w:t>
      </w:r>
      <w:r w:rsidR="00025E24">
        <w:t xml:space="preserve">dispensa </w:t>
      </w:r>
      <w:r w:rsidR="00434C27">
        <w:t>autorização</w:t>
      </w:r>
      <w:r w:rsidR="00025E24">
        <w:t xml:space="preserve"> legal, sendo facultado às partes quando </w:t>
      </w:r>
      <w:r w:rsidR="00FD68F6">
        <w:t>da realização do peticionamento</w:t>
      </w:r>
      <w:r w:rsidR="00F25306">
        <w:t xml:space="preserve"> diretamente pelo sistema</w:t>
      </w:r>
      <w:r w:rsidR="00FD68F6">
        <w:t>,</w:t>
      </w:r>
      <w:r w:rsidR="00025E24">
        <w:t xml:space="preserve"> sobretudo </w:t>
      </w:r>
      <w:r w:rsidR="00FD68F6">
        <w:t>por</w:t>
      </w:r>
      <w:r w:rsidR="00025E24">
        <w:t>que o douto Magistrado</w:t>
      </w:r>
      <w:r w:rsidR="00FD68F6">
        <w:t xml:space="preserve"> avalia e, se necessário, retira o </w:t>
      </w:r>
      <w:r w:rsidR="00F25306">
        <w:t xml:space="preserve">caráter </w:t>
      </w:r>
      <w:r w:rsidR="00FD68F6">
        <w:t>sigilo</w:t>
      </w:r>
      <w:r w:rsidR="00F25306">
        <w:t>so</w:t>
      </w:r>
      <w:r w:rsidR="00FD68F6">
        <w:t xml:space="preserve"> da documentação, caso entenda não ser o caso de mantê-lo.</w:t>
      </w:r>
    </w:p>
    <w:p w14:paraId="1CA52F49" w14:textId="4FBC0EA8" w:rsidR="003E483F" w:rsidRDefault="006F330F" w:rsidP="00805410">
      <w:pPr>
        <w:pStyle w:val="SemEspaamento"/>
      </w:pPr>
      <w:r>
        <w:t xml:space="preserve">No mais, </w:t>
      </w:r>
      <w:r w:rsidR="00366085">
        <w:t>embora o</w:t>
      </w:r>
      <w:r w:rsidR="00624AC7">
        <w:t>s</w:t>
      </w:r>
      <w:r w:rsidR="00366085">
        <w:t xml:space="preserve"> patrono</w:t>
      </w:r>
      <w:r w:rsidR="00624AC7">
        <w:t>s</w:t>
      </w:r>
      <w:r w:rsidR="00366085">
        <w:t xml:space="preserve"> do </w:t>
      </w:r>
      <w:r w:rsidR="00ED0651">
        <w:t>embargante</w:t>
      </w:r>
      <w:r w:rsidR="00366085">
        <w:t xml:space="preserve"> insista</w:t>
      </w:r>
      <w:r w:rsidR="00624AC7">
        <w:t>m</w:t>
      </w:r>
      <w:r w:rsidR="00366085">
        <w:t xml:space="preserve"> em culpar a embargada</w:t>
      </w:r>
      <w:r w:rsidR="003E483F">
        <w:t xml:space="preserve"> p</w:t>
      </w:r>
      <w:r w:rsidR="00BD5886">
        <w:t xml:space="preserve">ela falta de ciência </w:t>
      </w:r>
      <w:r w:rsidR="003E483F">
        <w:t>do título executivo</w:t>
      </w:r>
      <w:r w:rsidR="00366085">
        <w:t xml:space="preserve">, </w:t>
      </w:r>
      <w:r w:rsidR="00715E17">
        <w:t xml:space="preserve">é evidente </w:t>
      </w:r>
      <w:r w:rsidR="00694695">
        <w:t xml:space="preserve">que </w:t>
      </w:r>
      <w:r w:rsidR="003E483F">
        <w:t>isso só ocorreu por</w:t>
      </w:r>
      <w:r w:rsidR="00715E17">
        <w:t xml:space="preserve">que </w:t>
      </w:r>
      <w:r w:rsidR="00366085">
        <w:t>o</w:t>
      </w:r>
      <w:r w:rsidR="00624AC7">
        <w:t>s</w:t>
      </w:r>
      <w:r w:rsidR="00366085">
        <w:t xml:space="preserve"> douto</w:t>
      </w:r>
      <w:r w:rsidR="00624AC7">
        <w:t>s</w:t>
      </w:r>
      <w:r w:rsidR="00366085">
        <w:t xml:space="preserve"> defensor</w:t>
      </w:r>
      <w:r w:rsidR="00624AC7">
        <w:t>es</w:t>
      </w:r>
      <w:r w:rsidR="00BD5886">
        <w:t>, por sua vez, não adotaram o procedimento correto para acessar o processo judicial</w:t>
      </w:r>
      <w:r w:rsidR="00720F43">
        <w:t>.</w:t>
      </w:r>
    </w:p>
    <w:p w14:paraId="49F37550" w14:textId="48673D56" w:rsidR="00C608F2" w:rsidRDefault="003E483F" w:rsidP="00C608F2">
      <w:pPr>
        <w:pStyle w:val="SemEspaamento"/>
      </w:pPr>
      <w:r>
        <w:t>Como dito na</w:t>
      </w:r>
      <w:r w:rsidR="00BD5886">
        <w:t xml:space="preserve"> contest</w:t>
      </w:r>
      <w:r>
        <w:t xml:space="preserve">ação, </w:t>
      </w:r>
      <w:r w:rsidR="00FA2308">
        <w:t xml:space="preserve">o </w:t>
      </w:r>
      <w:r w:rsidR="003C14A5">
        <w:t>título executivo</w:t>
      </w:r>
      <w:r w:rsidR="00FA2308">
        <w:t xml:space="preserve"> </w:t>
      </w:r>
      <w:r w:rsidR="00592483">
        <w:t xml:space="preserve">foi juntado aos autos e </w:t>
      </w:r>
      <w:r w:rsidR="003C14A5" w:rsidRPr="00592483">
        <w:rPr>
          <w:b/>
          <w:bCs/>
          <w:u w:val="single"/>
        </w:rPr>
        <w:t>sempre</w:t>
      </w:r>
      <w:r w:rsidR="003C14A5">
        <w:t xml:space="preserve"> </w:t>
      </w:r>
      <w:r w:rsidR="00FA2308" w:rsidRPr="000F2D0B">
        <w:rPr>
          <w:u w:val="single"/>
        </w:rPr>
        <w:t>est</w:t>
      </w:r>
      <w:r w:rsidR="003C14A5" w:rsidRPr="000F2D0B">
        <w:rPr>
          <w:u w:val="single"/>
        </w:rPr>
        <w:t>e</w:t>
      </w:r>
      <w:r w:rsidR="00FA2308" w:rsidRPr="000F2D0B">
        <w:rPr>
          <w:u w:val="single"/>
        </w:rPr>
        <w:t>v</w:t>
      </w:r>
      <w:r w:rsidR="003C14A5" w:rsidRPr="000F2D0B">
        <w:rPr>
          <w:u w:val="single"/>
        </w:rPr>
        <w:t>e</w:t>
      </w:r>
      <w:r w:rsidR="00FA2308">
        <w:t xml:space="preserve"> </w:t>
      </w:r>
      <w:r w:rsidR="00FA2308" w:rsidRPr="000F2D0B">
        <w:rPr>
          <w:u w:val="single"/>
        </w:rPr>
        <w:t>disponível</w:t>
      </w:r>
      <w:r w:rsidR="00FA2308">
        <w:t xml:space="preserve"> para </w:t>
      </w:r>
      <w:r w:rsidR="00FA2308" w:rsidRPr="00043C7B">
        <w:rPr>
          <w:u w:val="single"/>
        </w:rPr>
        <w:t>qualquer</w:t>
      </w:r>
      <w:r w:rsidR="00FA2308">
        <w:t xml:space="preserve"> </w:t>
      </w:r>
      <w:r w:rsidR="00FA2308" w:rsidRPr="002650A1">
        <w:rPr>
          <w:u w:val="single"/>
        </w:rPr>
        <w:t>advogado</w:t>
      </w:r>
      <w:r w:rsidR="00FA2308">
        <w:t xml:space="preserve"> </w:t>
      </w:r>
      <w:r w:rsidR="003C14A5">
        <w:t>que</w:t>
      </w:r>
      <w:r w:rsidR="00B11612">
        <w:t xml:space="preserve"> se cadastrasse no</w:t>
      </w:r>
      <w:r w:rsidR="00694695">
        <w:t xml:space="preserve"> sistema</w:t>
      </w:r>
      <w:r w:rsidR="00B11612">
        <w:t xml:space="preserve"> </w:t>
      </w:r>
      <w:r w:rsidR="00B11612" w:rsidRPr="00A507DE">
        <w:rPr>
          <w:i/>
          <w:iCs/>
        </w:rPr>
        <w:t>eproc</w:t>
      </w:r>
      <w:r w:rsidR="00EC7A25">
        <w:t>,</w:t>
      </w:r>
      <w:r w:rsidR="003C14A5">
        <w:t xml:space="preserve"> </w:t>
      </w:r>
      <w:r w:rsidR="00A507DE">
        <w:t xml:space="preserve">como </w:t>
      </w:r>
      <w:r w:rsidR="00A507DE" w:rsidRPr="00043C7B">
        <w:rPr>
          <w:u w:val="single"/>
        </w:rPr>
        <w:t>defensor</w:t>
      </w:r>
      <w:r w:rsidR="00A507DE">
        <w:t xml:space="preserve"> </w:t>
      </w:r>
      <w:r w:rsidR="00A507DE" w:rsidRPr="00043C7B">
        <w:rPr>
          <w:u w:val="single"/>
        </w:rPr>
        <w:t>d</w:t>
      </w:r>
      <w:r w:rsidR="003C14A5" w:rsidRPr="00043C7B">
        <w:rPr>
          <w:u w:val="single"/>
        </w:rPr>
        <w:t>o</w:t>
      </w:r>
      <w:r w:rsidR="003C14A5">
        <w:t xml:space="preserve"> </w:t>
      </w:r>
      <w:r w:rsidR="003C14A5" w:rsidRPr="00043C7B">
        <w:rPr>
          <w:u w:val="single"/>
        </w:rPr>
        <w:t>embargante</w:t>
      </w:r>
      <w:r w:rsidR="00694695">
        <w:t>,</w:t>
      </w:r>
      <w:r w:rsidR="003C14A5">
        <w:t xml:space="preserve"> </w:t>
      </w:r>
      <w:r w:rsidR="00FA2308">
        <w:t>na execução de título extrajudicial</w:t>
      </w:r>
      <w:r w:rsidR="003C14A5">
        <w:t xml:space="preserve"> correlata</w:t>
      </w:r>
      <w:r w:rsidR="00FA2308">
        <w:t>.</w:t>
      </w:r>
      <w:r w:rsidR="00624AC7">
        <w:t xml:space="preserve"> </w:t>
      </w:r>
    </w:p>
    <w:p w14:paraId="43FF8F04" w14:textId="3640B53D" w:rsidR="00805410" w:rsidRDefault="00FA2308" w:rsidP="00C608F2">
      <w:pPr>
        <w:pStyle w:val="SemEspaamento"/>
      </w:pPr>
      <w:r>
        <w:t xml:space="preserve">No entanto, </w:t>
      </w:r>
      <w:r w:rsidR="003E483F">
        <w:t>o</w:t>
      </w:r>
      <w:r w:rsidR="00EC7A25">
        <w:t>s</w:t>
      </w:r>
      <w:r>
        <w:t xml:space="preserve"> advogado</w:t>
      </w:r>
      <w:r w:rsidR="00EC7A25">
        <w:t>s</w:t>
      </w:r>
      <w:r>
        <w:t xml:space="preserve"> </w:t>
      </w:r>
      <w:r w:rsidR="00A507DE">
        <w:t xml:space="preserve">do embargante </w:t>
      </w:r>
      <w:r w:rsidR="00592483">
        <w:t xml:space="preserve">optaram por não juntar </w:t>
      </w:r>
      <w:r w:rsidR="003E483F">
        <w:t xml:space="preserve">procuração </w:t>
      </w:r>
      <w:r w:rsidR="00592483">
        <w:t>a</w:t>
      </w:r>
      <w:r w:rsidR="003E483F">
        <w:t xml:space="preserve">os autos da execução </w:t>
      </w:r>
      <w:r>
        <w:t>correlata</w:t>
      </w:r>
      <w:r w:rsidR="004C61F4">
        <w:t xml:space="preserve"> </w:t>
      </w:r>
      <w:r w:rsidR="004C61F4" w:rsidRPr="004C61F4">
        <w:rPr>
          <w:sz w:val="20"/>
          <w:szCs w:val="18"/>
        </w:rPr>
        <w:t>(até hoje)</w:t>
      </w:r>
      <w:r>
        <w:t xml:space="preserve"> e, por sua conta e risco, </w:t>
      </w:r>
      <w:r w:rsidR="00EC7A25">
        <w:t xml:space="preserve">opuseram </w:t>
      </w:r>
      <w:r w:rsidR="00502243">
        <w:t>embargos à execução</w:t>
      </w:r>
      <w:r w:rsidR="00C608F2">
        <w:t xml:space="preserve"> </w:t>
      </w:r>
      <w:r w:rsidR="00502243">
        <w:t xml:space="preserve">sem </w:t>
      </w:r>
      <w:r w:rsidR="00F31451">
        <w:t xml:space="preserve">ter </w:t>
      </w:r>
      <w:r w:rsidR="00502243">
        <w:t xml:space="preserve">o acesso integral </w:t>
      </w:r>
      <w:r w:rsidR="00C657BD">
        <w:t>àquele</w:t>
      </w:r>
      <w:r w:rsidR="00502243">
        <w:t xml:space="preserve"> </w:t>
      </w:r>
      <w:r w:rsidR="00592483">
        <w:t xml:space="preserve">processo </w:t>
      </w:r>
      <w:r w:rsidR="00C608F2" w:rsidRPr="00B01C4D">
        <w:rPr>
          <w:sz w:val="20"/>
          <w:szCs w:val="18"/>
        </w:rPr>
        <w:t xml:space="preserve">(o que, diga-se, </w:t>
      </w:r>
      <w:r w:rsidR="00592483">
        <w:rPr>
          <w:sz w:val="20"/>
          <w:szCs w:val="18"/>
        </w:rPr>
        <w:t xml:space="preserve">seria </w:t>
      </w:r>
      <w:r w:rsidR="00C608F2" w:rsidRPr="00B01C4D">
        <w:rPr>
          <w:sz w:val="20"/>
          <w:szCs w:val="18"/>
        </w:rPr>
        <w:t xml:space="preserve">indispensável para elaborar </w:t>
      </w:r>
      <w:r w:rsidR="00B01C4D" w:rsidRPr="00B01C4D">
        <w:rPr>
          <w:sz w:val="20"/>
          <w:szCs w:val="18"/>
        </w:rPr>
        <w:t>os embargos)</w:t>
      </w:r>
      <w:r w:rsidR="00502243">
        <w:t>.</w:t>
      </w:r>
    </w:p>
    <w:p w14:paraId="5A2F9D8C" w14:textId="176AF432" w:rsidR="00C608F2" w:rsidRDefault="00C608F2" w:rsidP="00C608F2">
      <w:pPr>
        <w:pStyle w:val="SemEspaamento"/>
      </w:pPr>
      <w:r>
        <w:t xml:space="preserve">Mas não é só. </w:t>
      </w:r>
    </w:p>
    <w:p w14:paraId="29122DD0" w14:textId="2F2C79C3" w:rsidR="001127F6" w:rsidRDefault="001127F6" w:rsidP="001127F6">
      <w:pPr>
        <w:pStyle w:val="SemEspaamento"/>
      </w:pPr>
      <w:r>
        <w:t>O</w:t>
      </w:r>
      <w:r w:rsidR="00F337E7">
        <w:t xml:space="preserve"> </w:t>
      </w:r>
      <w:r w:rsidR="00ED0651">
        <w:t>embargante</w:t>
      </w:r>
      <w:r w:rsidR="00F337E7">
        <w:t xml:space="preserve"> e os seu</w:t>
      </w:r>
      <w:r>
        <w:t xml:space="preserve">s nobres patronos poderiam ter tido acesso </w:t>
      </w:r>
      <w:r w:rsidR="00F337E7">
        <w:t>a todo o processo e a</w:t>
      </w:r>
      <w:r w:rsidR="00720F43">
        <w:t>o</w:t>
      </w:r>
      <w:r w:rsidR="00F337E7">
        <w:t xml:space="preserve"> seu conteúdo, inclusive o título executivo, </w:t>
      </w:r>
      <w:r>
        <w:t xml:space="preserve">se tivessem utilizado a </w:t>
      </w:r>
      <w:r w:rsidR="00720F43">
        <w:rPr>
          <w:u w:val="single"/>
        </w:rPr>
        <w:t>c</w:t>
      </w:r>
      <w:r w:rsidRPr="008C7360">
        <w:rPr>
          <w:u w:val="single"/>
        </w:rPr>
        <w:t>ha</w:t>
      </w:r>
      <w:r w:rsidR="00720F43">
        <w:rPr>
          <w:u w:val="single"/>
        </w:rPr>
        <w:t xml:space="preserve">ve </w:t>
      </w:r>
      <w:r w:rsidR="00720F43" w:rsidRPr="00720F43">
        <w:rPr>
          <w:sz w:val="20"/>
          <w:szCs w:val="20"/>
          <w:u w:val="single"/>
        </w:rPr>
        <w:t>[ou senha]</w:t>
      </w:r>
      <w:r>
        <w:t xml:space="preserve"> </w:t>
      </w:r>
      <w:r w:rsidRPr="008C7360">
        <w:rPr>
          <w:u w:val="single"/>
        </w:rPr>
        <w:t>fornecida</w:t>
      </w:r>
      <w:r>
        <w:t xml:space="preserve"> </w:t>
      </w:r>
      <w:r w:rsidRPr="008C7360">
        <w:rPr>
          <w:u w:val="single"/>
        </w:rPr>
        <w:t>no</w:t>
      </w:r>
      <w:r>
        <w:t xml:space="preserve"> </w:t>
      </w:r>
      <w:r w:rsidRPr="008C7360">
        <w:rPr>
          <w:u w:val="single"/>
        </w:rPr>
        <w:t>mandado</w:t>
      </w:r>
      <w:r>
        <w:t xml:space="preserve"> </w:t>
      </w:r>
      <w:r w:rsidRPr="008C7360">
        <w:rPr>
          <w:u w:val="single"/>
        </w:rPr>
        <w:t>de</w:t>
      </w:r>
      <w:r>
        <w:t xml:space="preserve"> </w:t>
      </w:r>
      <w:r w:rsidRPr="008C7360">
        <w:rPr>
          <w:u w:val="single"/>
        </w:rPr>
        <w:t>citação</w:t>
      </w:r>
      <w:r>
        <w:t xml:space="preserve"> que foi entregue</w:t>
      </w:r>
      <w:r w:rsidR="00F337E7">
        <w:t xml:space="preserve"> a Lincoln</w:t>
      </w:r>
      <w:r>
        <w:t>.</w:t>
      </w:r>
    </w:p>
    <w:p w14:paraId="09AB7CC1" w14:textId="77777777" w:rsidR="007F49A2" w:rsidRDefault="00F337E7" w:rsidP="00C608F2">
      <w:pPr>
        <w:pStyle w:val="SemEspaamento"/>
      </w:pPr>
      <w:r>
        <w:t>E</w:t>
      </w:r>
      <w:r w:rsidR="0038027E">
        <w:t xml:space="preserve"> os</w:t>
      </w:r>
      <w:r w:rsidR="004F2047">
        <w:t xml:space="preserve"> ilustre</w:t>
      </w:r>
      <w:r w:rsidR="0038027E">
        <w:t>s</w:t>
      </w:r>
      <w:r w:rsidR="004F2047">
        <w:t xml:space="preserve"> defensor</w:t>
      </w:r>
      <w:r w:rsidR="0038027E">
        <w:t>es, advogados militantes, sendo que um deles fez questão de registrar que atua desde 2007,</w:t>
      </w:r>
      <w:r w:rsidR="004F2047">
        <w:t xml:space="preserve"> também sabe</w:t>
      </w:r>
      <w:r w:rsidR="0038027E">
        <w:t>m</w:t>
      </w:r>
      <w:r w:rsidR="004F2047">
        <w:t xml:space="preserve"> que os documentos</w:t>
      </w:r>
      <w:r w:rsidR="0038027E">
        <w:t xml:space="preserve"> são cadastrados e </w:t>
      </w:r>
      <w:r w:rsidR="0038027E" w:rsidRPr="00523DE2">
        <w:rPr>
          <w:u w:val="single"/>
        </w:rPr>
        <w:t>numerados</w:t>
      </w:r>
      <w:r w:rsidR="0038027E">
        <w:t xml:space="preserve"> </w:t>
      </w:r>
      <w:r w:rsidR="0038027E" w:rsidRPr="00523DE2">
        <w:rPr>
          <w:u w:val="single"/>
        </w:rPr>
        <w:t>de</w:t>
      </w:r>
      <w:r w:rsidR="0038027E">
        <w:t xml:space="preserve"> </w:t>
      </w:r>
      <w:r w:rsidR="0038027E" w:rsidRPr="00523DE2">
        <w:rPr>
          <w:b/>
          <w:bCs/>
          <w:u w:val="single"/>
        </w:rPr>
        <w:t>forma</w:t>
      </w:r>
      <w:r w:rsidR="0038027E">
        <w:t xml:space="preserve"> </w:t>
      </w:r>
      <w:r w:rsidR="0038027E" w:rsidRPr="00523DE2">
        <w:rPr>
          <w:b/>
          <w:bCs/>
          <w:u w:val="single"/>
        </w:rPr>
        <w:t>sequencial</w:t>
      </w:r>
      <w:r w:rsidR="0038027E">
        <w:t xml:space="preserve"> no sistema </w:t>
      </w:r>
      <w:r w:rsidR="0038027E">
        <w:rPr>
          <w:i/>
          <w:iCs/>
        </w:rPr>
        <w:t>eproc</w:t>
      </w:r>
      <w:r w:rsidR="0038027E">
        <w:t xml:space="preserve">. </w:t>
      </w:r>
    </w:p>
    <w:p w14:paraId="0517B2AB" w14:textId="2347844E" w:rsidR="00D169FA" w:rsidRDefault="0038027E" w:rsidP="00C608F2">
      <w:pPr>
        <w:pStyle w:val="SemEspaamento"/>
      </w:pPr>
      <w:r>
        <w:t>Portanto, bastaria se atentar ao fato de que</w:t>
      </w:r>
      <w:r w:rsidR="003A73E1">
        <w:t xml:space="preserve"> </w:t>
      </w:r>
      <w:r w:rsidR="00D169FA" w:rsidRPr="00BF6280">
        <w:rPr>
          <w:u w:val="single"/>
        </w:rPr>
        <w:t>o</w:t>
      </w:r>
      <w:r w:rsidR="00D169FA">
        <w:t xml:space="preserve"> </w:t>
      </w:r>
      <w:r w:rsidR="00D169FA" w:rsidRPr="00BF6280">
        <w:rPr>
          <w:u w:val="single"/>
        </w:rPr>
        <w:t>documento</w:t>
      </w:r>
      <w:r w:rsidR="00D169FA">
        <w:t xml:space="preserve"> </w:t>
      </w:r>
      <w:r w:rsidR="00D169FA" w:rsidRPr="00BF6280">
        <w:rPr>
          <w:u w:val="single"/>
        </w:rPr>
        <w:t>3</w:t>
      </w:r>
      <w:r w:rsidR="00D169FA">
        <w:t xml:space="preserve"> </w:t>
      </w:r>
      <w:r w:rsidR="003A73E1" w:rsidRPr="003A73E1">
        <w:rPr>
          <w:u w:val="single"/>
        </w:rPr>
        <w:t>existe</w:t>
      </w:r>
      <w:r w:rsidR="003A73E1">
        <w:t>, mas</w:t>
      </w:r>
      <w:r w:rsidR="00BF6280">
        <w:t xml:space="preserve"> o seu conteúdo </w:t>
      </w:r>
      <w:r w:rsidR="00D169FA" w:rsidRPr="00401661">
        <w:rPr>
          <w:u w:val="single"/>
        </w:rPr>
        <w:t>não</w:t>
      </w:r>
      <w:r w:rsidR="00D169FA">
        <w:t xml:space="preserve"> </w:t>
      </w:r>
      <w:r w:rsidR="00D169FA" w:rsidRPr="003A73E1">
        <w:rPr>
          <w:u w:val="single"/>
        </w:rPr>
        <w:t>estava</w:t>
      </w:r>
      <w:r w:rsidR="00D169FA">
        <w:t xml:space="preserve"> </w:t>
      </w:r>
      <w:r w:rsidR="00D169FA" w:rsidRPr="003A73E1">
        <w:rPr>
          <w:u w:val="single"/>
        </w:rPr>
        <w:t>disponíve</w:t>
      </w:r>
      <w:r w:rsidR="003A73E1">
        <w:rPr>
          <w:u w:val="single"/>
        </w:rPr>
        <w:t>l</w:t>
      </w:r>
      <w:r w:rsidR="00D169FA">
        <w:t>, vejamos:</w:t>
      </w:r>
    </w:p>
    <w:p w14:paraId="0707F6EE" w14:textId="77777777" w:rsidR="00523DE2" w:rsidRPr="00523DE2" w:rsidRDefault="00523DE2" w:rsidP="00523DE2">
      <w:pPr>
        <w:pStyle w:val="Ttulo2"/>
      </w:pPr>
    </w:p>
    <w:p w14:paraId="730AD7E6" w14:textId="03CE9018" w:rsidR="00D169FA" w:rsidRDefault="002641B9" w:rsidP="002641B9">
      <w:pPr>
        <w:pStyle w:val="SemEspaamento"/>
        <w:numPr>
          <w:ilvl w:val="0"/>
          <w:numId w:val="0"/>
        </w:numPr>
        <w:ind w:left="-284"/>
      </w:pPr>
      <w:r>
        <w:rPr>
          <w:noProof/>
        </w:rPr>
        <w:drawing>
          <wp:inline distT="0" distB="0" distL="0" distR="0" wp14:anchorId="267AA245" wp14:editId="09168519">
            <wp:extent cx="6579503" cy="783771"/>
            <wp:effectExtent l="0" t="0" r="0" b="0"/>
            <wp:docPr id="11898528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626" cy="78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AF00" w14:textId="77777777" w:rsidR="00D169FA" w:rsidRPr="00523DE2" w:rsidRDefault="00D169FA" w:rsidP="00D169FA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5849FA3F" w14:textId="57606803" w:rsidR="001127F6" w:rsidRDefault="00D169FA" w:rsidP="002641B9">
      <w:pPr>
        <w:pStyle w:val="SemEspaamento"/>
      </w:pPr>
      <w:r>
        <w:t xml:space="preserve"> </w:t>
      </w:r>
      <w:r w:rsidR="00401661">
        <w:t>E, diante disso</w:t>
      </w:r>
      <w:r w:rsidR="002641B9">
        <w:t xml:space="preserve">, incumbiria aos advogados </w:t>
      </w:r>
      <w:r w:rsidR="00401661">
        <w:t xml:space="preserve">peticionarem para juntar </w:t>
      </w:r>
      <w:r>
        <w:t xml:space="preserve">procuração/requerer acesso integral aos autos, </w:t>
      </w:r>
      <w:r w:rsidR="002641B9">
        <w:t>o que</w:t>
      </w:r>
      <w:r w:rsidR="002E7194">
        <w:t xml:space="preserve">, </w:t>
      </w:r>
      <w:r w:rsidR="003452C6">
        <w:t>repita-se</w:t>
      </w:r>
      <w:r w:rsidR="002E7194">
        <w:t>,</w:t>
      </w:r>
      <w:r w:rsidR="002641B9">
        <w:t xml:space="preserve"> não foi feito.</w:t>
      </w:r>
    </w:p>
    <w:p w14:paraId="4C057B86" w14:textId="78D35B00" w:rsidR="006347BD" w:rsidRDefault="00401661" w:rsidP="006347BD">
      <w:pPr>
        <w:pStyle w:val="SemEspaamento"/>
      </w:pPr>
      <w:r>
        <w:t xml:space="preserve">Por fim, </w:t>
      </w:r>
      <w:r w:rsidR="002F1239">
        <w:t>os ilustres patronos do embargante também não se atentaram para o fato de que a decisão do evento 5, ao determinar a citação do executado, foi categórica em registrar que “</w:t>
      </w:r>
      <w:r w:rsidR="00326F2C" w:rsidRPr="00392984">
        <w:rPr>
          <w:i/>
          <w:iCs/>
        </w:rPr>
        <w:t xml:space="preserve">A inicial </w:t>
      </w:r>
      <w:r w:rsidR="00326F2C" w:rsidRPr="00B663F2">
        <w:rPr>
          <w:i/>
          <w:iCs/>
          <w:u w:val="single"/>
        </w:rPr>
        <w:t>preenche</w:t>
      </w:r>
      <w:r w:rsidR="00326F2C" w:rsidRPr="00392984">
        <w:rPr>
          <w:i/>
          <w:iCs/>
        </w:rPr>
        <w:t xml:space="preserve"> </w:t>
      </w:r>
      <w:r w:rsidR="00326F2C" w:rsidRPr="00B663F2">
        <w:rPr>
          <w:i/>
          <w:iCs/>
          <w:u w:val="single"/>
        </w:rPr>
        <w:t>os</w:t>
      </w:r>
      <w:r w:rsidR="00326F2C" w:rsidRPr="00392984">
        <w:rPr>
          <w:i/>
          <w:iCs/>
        </w:rPr>
        <w:t xml:space="preserve"> </w:t>
      </w:r>
      <w:r w:rsidR="00326F2C" w:rsidRPr="00B663F2">
        <w:rPr>
          <w:i/>
          <w:iCs/>
          <w:u w:val="single"/>
        </w:rPr>
        <w:t>requisitos</w:t>
      </w:r>
      <w:r w:rsidR="00326F2C" w:rsidRPr="00392984">
        <w:rPr>
          <w:i/>
          <w:iCs/>
        </w:rPr>
        <w:t xml:space="preserve"> previstos no art. 798 do CPC</w:t>
      </w:r>
      <w:r w:rsidR="00326F2C">
        <w:t>”, que exige, dentre outros, que a exordial seja acompanhada do “</w:t>
      </w:r>
      <w:r w:rsidR="00326F2C" w:rsidRPr="00392984">
        <w:rPr>
          <w:i/>
          <w:iCs/>
        </w:rPr>
        <w:t xml:space="preserve">título executivo </w:t>
      </w:r>
      <w:r w:rsidR="00326F2C">
        <w:rPr>
          <w:i/>
          <w:iCs/>
        </w:rPr>
        <w:t>extra</w:t>
      </w:r>
      <w:r w:rsidR="00326F2C" w:rsidRPr="00392984">
        <w:rPr>
          <w:i/>
          <w:iCs/>
        </w:rPr>
        <w:t>judicial</w:t>
      </w:r>
      <w:r w:rsidR="00326F2C">
        <w:t xml:space="preserve">” </w:t>
      </w:r>
      <w:r w:rsidR="00326F2C" w:rsidRPr="00392984">
        <w:rPr>
          <w:sz w:val="20"/>
          <w:szCs w:val="18"/>
        </w:rPr>
        <w:t>(art. 798, I, a, do CPC)</w:t>
      </w:r>
      <w:r w:rsidR="009C7E81">
        <w:t xml:space="preserve">. </w:t>
      </w:r>
      <w:r w:rsidR="006347BD">
        <w:t xml:space="preserve"> </w:t>
      </w:r>
    </w:p>
    <w:p w14:paraId="1AEB0A09" w14:textId="30AF375B" w:rsidR="00C22EA2" w:rsidRDefault="00C22EA2" w:rsidP="006347BD">
      <w:pPr>
        <w:pStyle w:val="SemEspaamento"/>
      </w:pPr>
      <w:r>
        <w:t>Como visto, portanto, os defensores do embargante</w:t>
      </w:r>
      <w:r w:rsidR="00B50EFE">
        <w:t xml:space="preserve"> deveriam ter agido de forma diversa e </w:t>
      </w:r>
      <w:r>
        <w:t>tinha</w:t>
      </w:r>
      <w:r w:rsidR="00B50EFE">
        <w:t>m</w:t>
      </w:r>
      <w:r>
        <w:t xml:space="preserve"> inúmer</w:t>
      </w:r>
      <w:r w:rsidR="009E2819">
        <w:t>a</w:t>
      </w:r>
      <w:r>
        <w:t xml:space="preserve">s </w:t>
      </w:r>
      <w:r w:rsidR="009E2819">
        <w:t xml:space="preserve">formas </w:t>
      </w:r>
      <w:r w:rsidR="00B50EFE">
        <w:t>de ter acesso ao título executivo, razão pela qual resta</w:t>
      </w:r>
      <w:r w:rsidR="000B36E1">
        <w:t>m</w:t>
      </w:r>
      <w:r w:rsidR="00B50EFE">
        <w:t xml:space="preserve"> derruída</w:t>
      </w:r>
      <w:r w:rsidR="000B36E1">
        <w:t>s</w:t>
      </w:r>
      <w:r w:rsidR="00B50EFE">
        <w:t xml:space="preserve"> a</w:t>
      </w:r>
      <w:r w:rsidR="000B36E1">
        <w:t>s</w:t>
      </w:r>
      <w:r w:rsidR="00B50EFE">
        <w:t xml:space="preserve"> alegaç</w:t>
      </w:r>
      <w:r w:rsidR="000B36E1">
        <w:t>ões</w:t>
      </w:r>
      <w:r w:rsidR="00D65854" w:rsidRPr="00D65854">
        <w:t xml:space="preserve"> </w:t>
      </w:r>
      <w:r w:rsidR="00D65854">
        <w:t>de que esse título não estaria disponível à parte adversa</w:t>
      </w:r>
      <w:r w:rsidR="00B50EFE">
        <w:t xml:space="preserve"> </w:t>
      </w:r>
      <w:r w:rsidR="00720F43">
        <w:t>ou</w:t>
      </w:r>
      <w:r w:rsidR="00D65854">
        <w:t xml:space="preserve"> </w:t>
      </w:r>
      <w:r w:rsidR="00720F43">
        <w:t xml:space="preserve">de </w:t>
      </w:r>
      <w:r w:rsidR="00FF74A9">
        <w:t xml:space="preserve">que </w:t>
      </w:r>
      <w:r w:rsidR="009E2819">
        <w:t>teria havido</w:t>
      </w:r>
      <w:r w:rsidR="00FF74A9">
        <w:t xml:space="preserve"> restrição ao direito de defesa do embargante.</w:t>
      </w:r>
    </w:p>
    <w:p w14:paraId="04ADD3A1" w14:textId="493D1B93" w:rsidR="00FA2308" w:rsidRDefault="00326F2C" w:rsidP="00D949C1">
      <w:pPr>
        <w:pStyle w:val="SemEspaamento"/>
      </w:pPr>
      <w:r>
        <w:t xml:space="preserve">Desse modo, uma vez comprovada a inexistência de </w:t>
      </w:r>
      <w:r w:rsidR="00F81389">
        <w:t xml:space="preserve">qualquer </w:t>
      </w:r>
      <w:r w:rsidR="00FC6D58">
        <w:t>conduta imprópria da embargada, que sempre</w:t>
      </w:r>
      <w:r w:rsidR="00F81389">
        <w:t xml:space="preserve"> cumpriu com os melhores padrões de ética profissional</w:t>
      </w:r>
      <w:r w:rsidR="00171B34">
        <w:t xml:space="preserve">, preservando a confidencialidade das informações </w:t>
      </w:r>
      <w:r w:rsidR="009F684E">
        <w:t>fornecidas</w:t>
      </w:r>
      <w:r w:rsidR="00171B34">
        <w:t xml:space="preserve"> pelos clientes</w:t>
      </w:r>
      <w:r w:rsidR="00F81389">
        <w:t>,</w:t>
      </w:r>
      <w:r w:rsidR="00FC6D58">
        <w:t xml:space="preserve"> </w:t>
      </w:r>
      <w:r w:rsidR="00F81389">
        <w:t xml:space="preserve">bem como </w:t>
      </w:r>
      <w:r w:rsidR="000F49BE">
        <w:t xml:space="preserve">evidenciada </w:t>
      </w:r>
      <w:r w:rsidR="00F81389">
        <w:t>a f</w:t>
      </w:r>
      <w:r w:rsidR="00C81285">
        <w:t xml:space="preserve">alta de zelo </w:t>
      </w:r>
      <w:r w:rsidR="000C5AB5">
        <w:t>da parte contrária</w:t>
      </w:r>
      <w:r w:rsidR="000F49BE">
        <w:t xml:space="preserve"> na ação executiva</w:t>
      </w:r>
      <w:r w:rsidR="00E67C9E">
        <w:t xml:space="preserve">, </w:t>
      </w:r>
      <w:r w:rsidR="000F49BE">
        <w:t>é de ser afastado o</w:t>
      </w:r>
      <w:r w:rsidR="00FF4ABE">
        <w:t xml:space="preserve"> pleito de condenação à litigância de </w:t>
      </w:r>
      <w:r>
        <w:t xml:space="preserve">má-fé </w:t>
      </w:r>
      <w:r w:rsidR="00A42758">
        <w:t>e o pedido de reconhecimento de falta do título executivo pela sua alegada “não disponibilidade” ao embargante.</w:t>
      </w:r>
    </w:p>
    <w:p w14:paraId="00C88426" w14:textId="77777777" w:rsidR="00D47C38" w:rsidRDefault="00D47C38" w:rsidP="00FD5A13">
      <w:pPr>
        <w:pStyle w:val="SemEspaamento"/>
        <w:numPr>
          <w:ilvl w:val="0"/>
          <w:numId w:val="0"/>
        </w:numPr>
        <w:ind w:left="1701"/>
      </w:pPr>
    </w:p>
    <w:p w14:paraId="75CF46E4" w14:textId="03DC0E01" w:rsidR="000169F1" w:rsidRDefault="00FD5A13" w:rsidP="00D949C1">
      <w:pPr>
        <w:pStyle w:val="Ttulo"/>
      </w:pPr>
      <w:r>
        <w:t xml:space="preserve">IV – </w:t>
      </w:r>
      <w:r w:rsidR="009B5721">
        <w:t xml:space="preserve">DA </w:t>
      </w:r>
      <w:r w:rsidR="00FE54C8">
        <w:t>AFRONTA AO PRINCÍPIO DA CONGRUÊNCIA: a impossibilidade de inovação argumentativa após a delimitação da controv</w:t>
      </w:r>
      <w:r w:rsidR="00560CAB">
        <w:t>é</w:t>
      </w:r>
      <w:r w:rsidR="00FE54C8">
        <w:t>r</w:t>
      </w:r>
      <w:r w:rsidR="00560CAB">
        <w:t>s</w:t>
      </w:r>
      <w:r w:rsidR="00FE54C8">
        <w:t>ia na exordial</w:t>
      </w:r>
    </w:p>
    <w:p w14:paraId="2BDF9D27" w14:textId="77777777" w:rsidR="000169F1" w:rsidRDefault="000169F1" w:rsidP="004A11C7">
      <w:pPr>
        <w:pStyle w:val="SemEspaamento"/>
        <w:numPr>
          <w:ilvl w:val="0"/>
          <w:numId w:val="0"/>
        </w:numPr>
        <w:ind w:left="1701"/>
      </w:pPr>
    </w:p>
    <w:p w14:paraId="0A2066BC" w14:textId="61C3CC8A" w:rsidR="00A963FB" w:rsidRDefault="000169F1" w:rsidP="000169F1">
      <w:pPr>
        <w:pStyle w:val="SemEspaamento"/>
      </w:pPr>
      <w:r>
        <w:t xml:space="preserve"> </w:t>
      </w:r>
      <w:r w:rsidR="00A963FB">
        <w:t>Na sequência da réplica</w:t>
      </w:r>
      <w:r w:rsidR="00560CAB">
        <w:t xml:space="preserve">, Excelência, </w:t>
      </w:r>
      <w:r w:rsidR="00A963FB">
        <w:t xml:space="preserve">o embargante tenta ampliar o espectro da causa e inovar </w:t>
      </w:r>
      <w:r w:rsidR="009B2A1B">
        <w:t xml:space="preserve">em </w:t>
      </w:r>
      <w:r w:rsidR="00A963FB">
        <w:t>teses argumentativas</w:t>
      </w:r>
      <w:r w:rsidR="00AF2E93">
        <w:t xml:space="preserve"> relativas </w:t>
      </w:r>
      <w:r w:rsidR="00303DC5">
        <w:t xml:space="preserve">ao fato de que, por vontade exclusivamente sua, renunciou </w:t>
      </w:r>
      <w:r w:rsidR="00A55E14">
        <w:t xml:space="preserve">ao mandato conferido </w:t>
      </w:r>
      <w:r w:rsidR="00303DC5">
        <w:t>à embargada</w:t>
      </w:r>
      <w:r w:rsidR="00A55E14">
        <w:t xml:space="preserve"> à época e </w:t>
      </w:r>
      <w:r w:rsidR="00B62B88">
        <w:t>sustentou a</w:t>
      </w:r>
      <w:r w:rsidR="009B2A1B">
        <w:t xml:space="preserve"> ausência de liquidez do título e a</w:t>
      </w:r>
      <w:r w:rsidR="00B62B88">
        <w:t xml:space="preserve"> </w:t>
      </w:r>
      <w:r w:rsidR="00AF2E93">
        <w:t>necessidade de arbitramento</w:t>
      </w:r>
      <w:r w:rsidR="00B62B88">
        <w:t xml:space="preserve"> dos honorários</w:t>
      </w:r>
      <w:r w:rsidR="000665C3">
        <w:t>.</w:t>
      </w:r>
      <w:r w:rsidR="00A963FB">
        <w:t xml:space="preserve"> </w:t>
      </w:r>
    </w:p>
    <w:p w14:paraId="37E348DD" w14:textId="77777777" w:rsidR="000665C3" w:rsidRDefault="000665C3" w:rsidP="000169F1">
      <w:pPr>
        <w:pStyle w:val="SemEspaamento"/>
      </w:pPr>
      <w:r>
        <w:t>Pois bem.</w:t>
      </w:r>
    </w:p>
    <w:p w14:paraId="3C9CB29E" w14:textId="599CF18E" w:rsidR="000169F1" w:rsidRDefault="00A55E14" w:rsidP="000169F1">
      <w:pPr>
        <w:pStyle w:val="SemEspaamento"/>
      </w:pPr>
      <w:r>
        <w:t xml:space="preserve">A </w:t>
      </w:r>
      <w:r w:rsidR="004215E5">
        <w:t>embargada</w:t>
      </w:r>
      <w:r>
        <w:t xml:space="preserve"> </w:t>
      </w:r>
      <w:r w:rsidR="00560CAB">
        <w:t xml:space="preserve">registra que </w:t>
      </w:r>
      <w:r w:rsidR="00A35A36">
        <w:t xml:space="preserve">essa conduta </w:t>
      </w:r>
      <w:r w:rsidR="001935F5">
        <w:t xml:space="preserve">do </w:t>
      </w:r>
      <w:r w:rsidR="00ED0651">
        <w:t>embargante</w:t>
      </w:r>
      <w:r w:rsidR="001935F5">
        <w:t xml:space="preserve"> </w:t>
      </w:r>
      <w:r w:rsidR="00560CAB">
        <w:t>infringe frontalmente o princípio da congruência</w:t>
      </w:r>
      <w:r w:rsidR="00786545">
        <w:t>, correlação</w:t>
      </w:r>
      <w:r w:rsidR="00560CAB">
        <w:t xml:space="preserve"> ou adstrição, que, como se sabe, impede que</w:t>
      </w:r>
      <w:r w:rsidR="0056480B">
        <w:t xml:space="preserve"> o douto Togado decida fora dos limites estabelecidos pelas partes e que</w:t>
      </w:r>
      <w:r w:rsidR="002E2EFA">
        <w:t>,</w:t>
      </w:r>
      <w:r w:rsidR="002E2EFA" w:rsidRPr="002E2EFA">
        <w:t xml:space="preserve"> </w:t>
      </w:r>
      <w:r w:rsidR="00DC2A66">
        <w:t xml:space="preserve">estabilizada a demanda </w:t>
      </w:r>
      <w:r w:rsidR="002E2EFA">
        <w:t>após a citação,</w:t>
      </w:r>
      <w:r w:rsidR="00560CAB">
        <w:t xml:space="preserve"> a discussão </w:t>
      </w:r>
      <w:r w:rsidR="007F2083">
        <w:t>nos autos</w:t>
      </w:r>
      <w:r w:rsidR="002E2EFA">
        <w:t xml:space="preserve"> </w:t>
      </w:r>
      <w:r w:rsidR="007F2083">
        <w:t>seja ampliad</w:t>
      </w:r>
      <w:r w:rsidR="002E2EFA">
        <w:t>a</w:t>
      </w:r>
      <w:r w:rsidR="00962711">
        <w:t xml:space="preserve"> pelo autor</w:t>
      </w:r>
      <w:r w:rsidR="007F2083">
        <w:t xml:space="preserve"> durante o curso da demanda</w:t>
      </w:r>
      <w:r w:rsidR="002E2EFA">
        <w:t>, sem</w:t>
      </w:r>
      <w:r w:rsidR="00EA60F8">
        <w:t xml:space="preserve"> emenda à inicial e</w:t>
      </w:r>
      <w:r w:rsidR="002E2EFA">
        <w:t xml:space="preserve"> </w:t>
      </w:r>
      <w:r w:rsidR="001935F5">
        <w:t xml:space="preserve">sem </w:t>
      </w:r>
      <w:r w:rsidR="002E2EFA">
        <w:t>anuência d</w:t>
      </w:r>
      <w:r w:rsidR="005703EE">
        <w:t>o réu</w:t>
      </w:r>
      <w:r w:rsidR="00D62B72">
        <w:t>,</w:t>
      </w:r>
      <w:r w:rsidR="009206F7">
        <w:t xml:space="preserve"> </w:t>
      </w:r>
      <w:r w:rsidR="003A50E4">
        <w:t>conforme se extrai</w:t>
      </w:r>
      <w:r w:rsidR="009206F7">
        <w:t xml:space="preserve"> do</w:t>
      </w:r>
      <w:r w:rsidR="00D62B72">
        <w:t>s</w:t>
      </w:r>
      <w:r w:rsidR="009206F7">
        <w:t xml:space="preserve"> art</w:t>
      </w:r>
      <w:r w:rsidR="00D62B72">
        <w:t>s</w:t>
      </w:r>
      <w:r w:rsidR="009206F7">
        <w:t>. 141 e 329</w:t>
      </w:r>
      <w:r w:rsidR="00D62B72">
        <w:t>, II,</w:t>
      </w:r>
      <w:r w:rsidR="009206F7">
        <w:t xml:space="preserve"> </w:t>
      </w:r>
      <w:r w:rsidR="00D62B72">
        <w:t>do CPC</w:t>
      </w:r>
      <w:r w:rsidR="007F2083">
        <w:t>.</w:t>
      </w:r>
    </w:p>
    <w:p w14:paraId="663933F8" w14:textId="76F42133" w:rsidR="00542727" w:rsidRDefault="00167E2E" w:rsidP="000169F1">
      <w:pPr>
        <w:pStyle w:val="SemEspaamento"/>
      </w:pPr>
      <w:r>
        <w:t xml:space="preserve">Sobre o assunto, </w:t>
      </w:r>
      <w:r w:rsidR="001D15FE">
        <w:t xml:space="preserve">o ilustre professor </w:t>
      </w:r>
      <w:r w:rsidR="00542727">
        <w:t>Fernando da Fonseca Gajardoni leciona que</w:t>
      </w:r>
      <w:r w:rsidR="00B17CC5">
        <w:t>,</w:t>
      </w:r>
      <w:r w:rsidR="00542727">
        <w:t xml:space="preserve"> “</w:t>
      </w:r>
      <w:r w:rsidR="00542727" w:rsidRPr="00B17CC5">
        <w:rPr>
          <w:i/>
          <w:iCs/>
        </w:rPr>
        <w:t xml:space="preserve">Basicamente, a regra da congruência impõe é </w:t>
      </w:r>
      <w:r w:rsidR="00EA6072" w:rsidRPr="00B17CC5">
        <w:rPr>
          <w:i/>
          <w:iCs/>
        </w:rPr>
        <w:t>que o juiz, ao julgar o processo/recurso, se atenha ao pedido e a causa de pedir da inicial/recurso. Estes são os limites de atuação do órgão jurisdicional do Estado. Descumprida a regra da congruência,</w:t>
      </w:r>
      <w:r w:rsidR="007350D1" w:rsidRPr="00B17CC5">
        <w:rPr>
          <w:i/>
          <w:iCs/>
        </w:rPr>
        <w:t xml:space="preserve"> a decisão proferida é tida por viciada</w:t>
      </w:r>
      <w:r w:rsidR="007350D1">
        <w:t xml:space="preserve">” </w:t>
      </w:r>
      <w:r w:rsidR="007350D1" w:rsidRPr="00717C10">
        <w:rPr>
          <w:sz w:val="20"/>
          <w:szCs w:val="18"/>
        </w:rPr>
        <w:t>(et. al, Comentários ao Código de Processo Civil, 4ª edição, 20</w:t>
      </w:r>
      <w:r w:rsidR="00717C10" w:rsidRPr="00717C10">
        <w:rPr>
          <w:sz w:val="20"/>
          <w:szCs w:val="18"/>
        </w:rPr>
        <w:t>21,</w:t>
      </w:r>
      <w:r w:rsidR="007350D1" w:rsidRPr="00717C10">
        <w:rPr>
          <w:sz w:val="20"/>
          <w:szCs w:val="18"/>
        </w:rPr>
        <w:t xml:space="preserve"> p. 223</w:t>
      </w:r>
      <w:r w:rsidR="00717C10" w:rsidRPr="00717C10">
        <w:rPr>
          <w:sz w:val="20"/>
          <w:szCs w:val="18"/>
        </w:rPr>
        <w:t>)</w:t>
      </w:r>
      <w:r w:rsidR="00717C10">
        <w:t>.</w:t>
      </w:r>
    </w:p>
    <w:p w14:paraId="76BEBFDB" w14:textId="34D82AF1" w:rsidR="00167E2E" w:rsidRDefault="00B17CC5" w:rsidP="000169F1">
      <w:pPr>
        <w:pStyle w:val="SemEspaamento"/>
      </w:pPr>
      <w:r>
        <w:t xml:space="preserve">Nesse sentido, a </w:t>
      </w:r>
      <w:r w:rsidR="00167E2E">
        <w:t xml:space="preserve">Colenda Corte da Cidadania </w:t>
      </w:r>
      <w:r w:rsidR="00586D63">
        <w:t xml:space="preserve">já </w:t>
      </w:r>
      <w:r w:rsidR="00167E2E">
        <w:t>sedimentou que “</w:t>
      </w:r>
      <w:r w:rsidR="001D3E9E" w:rsidRPr="001D3E9E">
        <w:rPr>
          <w:i/>
          <w:iCs/>
        </w:rPr>
        <w:t xml:space="preserve">o julgador, além de proferir julgamento extra petita, </w:t>
      </w:r>
      <w:r w:rsidR="001D3E9E" w:rsidRPr="00586D63">
        <w:rPr>
          <w:b/>
          <w:bCs/>
          <w:i/>
          <w:iCs/>
        </w:rPr>
        <w:t>porque</w:t>
      </w:r>
      <w:r w:rsidR="001D3E9E" w:rsidRPr="001D3E9E">
        <w:rPr>
          <w:i/>
          <w:iCs/>
        </w:rPr>
        <w:t xml:space="preserve"> </w:t>
      </w:r>
      <w:r w:rsidR="001D3E9E" w:rsidRPr="00586D63">
        <w:rPr>
          <w:b/>
          <w:bCs/>
          <w:i/>
          <w:iCs/>
        </w:rPr>
        <w:t>decidiu diversamente do pedido formulado nos embargos à execução</w:t>
      </w:r>
      <w:r w:rsidR="001D3E9E" w:rsidRPr="001D3E9E">
        <w:rPr>
          <w:i/>
          <w:iCs/>
        </w:rPr>
        <w:t xml:space="preserve">, afrontou o princípio da congruência, na medida em que </w:t>
      </w:r>
      <w:r w:rsidR="001D3E9E" w:rsidRPr="00385FA0">
        <w:rPr>
          <w:b/>
          <w:bCs/>
          <w:i/>
          <w:iCs/>
        </w:rPr>
        <w:t xml:space="preserve">analisou a controvérsia fundamentando-se em </w:t>
      </w:r>
      <w:r w:rsidR="001D3E9E" w:rsidRPr="0032029A">
        <w:rPr>
          <w:b/>
          <w:bCs/>
          <w:i/>
          <w:iCs/>
          <w:u w:val="single"/>
        </w:rPr>
        <w:t>fatos</w:t>
      </w:r>
      <w:r w:rsidR="001D3E9E" w:rsidRPr="00385FA0">
        <w:rPr>
          <w:b/>
          <w:bCs/>
          <w:i/>
          <w:iCs/>
        </w:rPr>
        <w:t xml:space="preserve"> </w:t>
      </w:r>
      <w:r w:rsidR="001D3E9E" w:rsidRPr="0032029A">
        <w:rPr>
          <w:b/>
          <w:bCs/>
          <w:i/>
          <w:iCs/>
          <w:u w:val="single"/>
        </w:rPr>
        <w:t>não</w:t>
      </w:r>
      <w:r w:rsidR="001D3E9E" w:rsidRPr="00385FA0">
        <w:rPr>
          <w:b/>
          <w:bCs/>
          <w:i/>
          <w:iCs/>
        </w:rPr>
        <w:t>-</w:t>
      </w:r>
      <w:r w:rsidR="001D3E9E" w:rsidRPr="0032029A">
        <w:rPr>
          <w:b/>
          <w:bCs/>
          <w:i/>
          <w:iCs/>
          <w:u w:val="single"/>
        </w:rPr>
        <w:t>suscitados</w:t>
      </w:r>
      <w:r w:rsidR="001D3E9E" w:rsidRPr="00385FA0">
        <w:rPr>
          <w:b/>
          <w:bCs/>
          <w:i/>
          <w:iCs/>
        </w:rPr>
        <w:t xml:space="preserve"> </w:t>
      </w:r>
      <w:r w:rsidR="001D3E9E" w:rsidRPr="0032029A">
        <w:rPr>
          <w:b/>
          <w:bCs/>
          <w:i/>
          <w:iCs/>
          <w:u w:val="single"/>
        </w:rPr>
        <w:t>na</w:t>
      </w:r>
      <w:r w:rsidR="001D3E9E" w:rsidRPr="00385FA0">
        <w:rPr>
          <w:b/>
          <w:bCs/>
          <w:i/>
          <w:iCs/>
        </w:rPr>
        <w:t xml:space="preserve"> </w:t>
      </w:r>
      <w:r w:rsidR="001D3E9E" w:rsidRPr="0032029A">
        <w:rPr>
          <w:b/>
          <w:bCs/>
          <w:i/>
          <w:iCs/>
          <w:u w:val="single"/>
        </w:rPr>
        <w:t>inicial</w:t>
      </w:r>
      <w:r w:rsidR="001D3E9E">
        <w:t xml:space="preserve">”. </w:t>
      </w:r>
      <w:r w:rsidR="00385FA0">
        <w:t>E, a</w:t>
      </w:r>
      <w:r w:rsidR="001D3E9E">
        <w:t xml:space="preserve">o prosseguir, o </w:t>
      </w:r>
      <w:r w:rsidR="001D3E9E" w:rsidRPr="001D3E9E">
        <w:rPr>
          <w:i/>
          <w:iCs/>
        </w:rPr>
        <w:t xml:space="preserve">decisum </w:t>
      </w:r>
      <w:r w:rsidR="001D3E9E">
        <w:t>assentou que “</w:t>
      </w:r>
      <w:r w:rsidR="008C4E51" w:rsidRPr="00586D63">
        <w:rPr>
          <w:b/>
          <w:bCs/>
          <w:i/>
          <w:iCs/>
        </w:rPr>
        <w:t>É</w:t>
      </w:r>
      <w:r w:rsidR="008C4E51" w:rsidRPr="001D3E9E">
        <w:rPr>
          <w:i/>
          <w:iCs/>
        </w:rPr>
        <w:t xml:space="preserve"> </w:t>
      </w:r>
      <w:r w:rsidR="008C4E51" w:rsidRPr="00586D63">
        <w:rPr>
          <w:b/>
          <w:bCs/>
          <w:i/>
          <w:iCs/>
        </w:rPr>
        <w:t>vedado ao embargante inovar o pedido formulado na petição de embargos à execução, após a manifestação do exeqüente</w:t>
      </w:r>
      <w:r w:rsidR="008C4E51" w:rsidRPr="001D3E9E">
        <w:rPr>
          <w:i/>
          <w:iCs/>
        </w:rPr>
        <w:t>, sem que, para tanto, haja consentimento deste</w:t>
      </w:r>
      <w:r w:rsidR="001D3E9E">
        <w:t>”</w:t>
      </w:r>
      <w:r>
        <w:t xml:space="preserve"> </w:t>
      </w:r>
      <w:r w:rsidRPr="00385FA0">
        <w:rPr>
          <w:sz w:val="20"/>
          <w:szCs w:val="18"/>
        </w:rPr>
        <w:t>(</w:t>
      </w:r>
      <w:r w:rsidR="00A84AC2">
        <w:rPr>
          <w:sz w:val="20"/>
          <w:szCs w:val="18"/>
        </w:rPr>
        <w:t xml:space="preserve">STJ, </w:t>
      </w:r>
      <w:r w:rsidRPr="00385FA0">
        <w:rPr>
          <w:sz w:val="20"/>
          <w:szCs w:val="18"/>
        </w:rPr>
        <w:t>R</w:t>
      </w:r>
      <w:r w:rsidR="00B605DB" w:rsidRPr="00385FA0">
        <w:rPr>
          <w:sz w:val="20"/>
          <w:szCs w:val="18"/>
        </w:rPr>
        <w:t xml:space="preserve">Esp </w:t>
      </w:r>
      <w:r w:rsidR="00385FA0">
        <w:rPr>
          <w:sz w:val="20"/>
          <w:szCs w:val="18"/>
        </w:rPr>
        <w:t xml:space="preserve">n. </w:t>
      </w:r>
      <w:r w:rsidR="00B605DB" w:rsidRPr="00385FA0">
        <w:rPr>
          <w:sz w:val="20"/>
          <w:szCs w:val="18"/>
        </w:rPr>
        <w:t>661.445, rel. Min</w:t>
      </w:r>
      <w:r w:rsidR="00F917E3" w:rsidRPr="00385FA0">
        <w:rPr>
          <w:sz w:val="20"/>
          <w:szCs w:val="18"/>
        </w:rPr>
        <w:t>a. Denise Arruda</w:t>
      </w:r>
      <w:r w:rsidR="007958D4" w:rsidRPr="00385FA0">
        <w:rPr>
          <w:sz w:val="20"/>
          <w:szCs w:val="18"/>
        </w:rPr>
        <w:t xml:space="preserve">, 1ª Turma, </w:t>
      </w:r>
      <w:r w:rsidR="00385FA0" w:rsidRPr="00385FA0">
        <w:rPr>
          <w:sz w:val="20"/>
          <w:szCs w:val="18"/>
        </w:rPr>
        <w:t>j. em 21.6.2007)</w:t>
      </w:r>
      <w:r>
        <w:t>.</w:t>
      </w:r>
      <w:r w:rsidR="003A3531">
        <w:t xml:space="preserve"> </w:t>
      </w:r>
    </w:p>
    <w:p w14:paraId="5BDB1FF8" w14:textId="1440D432" w:rsidR="003E2EB2" w:rsidRDefault="003E2EB2" w:rsidP="000169F1">
      <w:pPr>
        <w:pStyle w:val="SemEspaamento"/>
      </w:pPr>
      <w:r>
        <w:t>Portanto, a discussão deve se limitar aos termos da exordial, que trat</w:t>
      </w:r>
      <w:r w:rsidR="00B403EA">
        <w:t>ou</w:t>
      </w:r>
      <w:r>
        <w:t xml:space="preserve"> </w:t>
      </w:r>
      <w:r w:rsidRPr="00B403EA">
        <w:rPr>
          <w:u w:val="single"/>
        </w:rPr>
        <w:t>somente</w:t>
      </w:r>
      <w:r>
        <w:t xml:space="preserve"> </w:t>
      </w:r>
      <w:r w:rsidR="00143633">
        <w:t>sobre a</w:t>
      </w:r>
      <w:r>
        <w:t xml:space="preserve"> </w:t>
      </w:r>
      <w:r w:rsidRPr="0054181C">
        <w:rPr>
          <w:u w:val="single"/>
        </w:rPr>
        <w:t>ausência</w:t>
      </w:r>
      <w:r>
        <w:t xml:space="preserve"> </w:t>
      </w:r>
      <w:r w:rsidRPr="0054181C">
        <w:rPr>
          <w:u w:val="single"/>
        </w:rPr>
        <w:t>de</w:t>
      </w:r>
      <w:r>
        <w:t xml:space="preserve"> </w:t>
      </w:r>
      <w:r w:rsidRPr="0054181C">
        <w:rPr>
          <w:u w:val="single"/>
        </w:rPr>
        <w:t>juntada</w:t>
      </w:r>
      <w:r>
        <w:t xml:space="preserve"> </w:t>
      </w:r>
      <w:r w:rsidRPr="0054181C">
        <w:rPr>
          <w:u w:val="single"/>
        </w:rPr>
        <w:t>do</w:t>
      </w:r>
      <w:r>
        <w:t xml:space="preserve"> </w:t>
      </w:r>
      <w:r w:rsidRPr="0054181C">
        <w:rPr>
          <w:u w:val="single"/>
        </w:rPr>
        <w:t>título</w:t>
      </w:r>
      <w:r>
        <w:t xml:space="preserve"> </w:t>
      </w:r>
      <w:r w:rsidRPr="0054181C">
        <w:rPr>
          <w:u w:val="single"/>
        </w:rPr>
        <w:t>executivo</w:t>
      </w:r>
      <w:r w:rsidR="00B62B88">
        <w:t xml:space="preserve"> </w:t>
      </w:r>
      <w:r w:rsidR="00143633">
        <w:t xml:space="preserve">à ação executiva </w:t>
      </w:r>
      <w:r w:rsidR="00B62B88">
        <w:t>e</w:t>
      </w:r>
      <w:r>
        <w:t xml:space="preserve"> </w:t>
      </w:r>
      <w:r w:rsidR="00B62B88">
        <w:t xml:space="preserve">que já foi devidamente derruído na impugnação do evento 9, </w:t>
      </w:r>
      <w:r w:rsidR="00AC01A6">
        <w:t xml:space="preserve">razão pela qual </w:t>
      </w:r>
      <w:r>
        <w:t xml:space="preserve">não há como </w:t>
      </w:r>
      <w:r w:rsidR="00286FAF">
        <w:t>admitir os</w:t>
      </w:r>
      <w:r w:rsidR="009C30DD">
        <w:t xml:space="preserve"> novos argumentos</w:t>
      </w:r>
      <w:r w:rsidR="00143633">
        <w:t>,</w:t>
      </w:r>
      <w:r w:rsidR="009C30DD">
        <w:t xml:space="preserve"> </w:t>
      </w:r>
      <w:r w:rsidR="00286FAF">
        <w:t>apresentados</w:t>
      </w:r>
      <w:r w:rsidR="00E340BF">
        <w:t xml:space="preserve"> </w:t>
      </w:r>
      <w:r w:rsidR="00AC01A6">
        <w:t xml:space="preserve">na réplica </w:t>
      </w:r>
      <w:r w:rsidR="00143633">
        <w:t xml:space="preserve">como mais uma </w:t>
      </w:r>
      <w:r w:rsidR="003B3A31">
        <w:t xml:space="preserve">sórdida tentativa </w:t>
      </w:r>
      <w:r w:rsidR="00B27279">
        <w:t xml:space="preserve">do embargante de </w:t>
      </w:r>
      <w:r w:rsidR="009C30DD">
        <w:t xml:space="preserve">se eximir do cumprimento das obrigações ajustadas </w:t>
      </w:r>
      <w:r w:rsidR="003B3A31">
        <w:t xml:space="preserve">livremente </w:t>
      </w:r>
      <w:r w:rsidR="009C30DD">
        <w:t>entre as partes.</w:t>
      </w:r>
    </w:p>
    <w:p w14:paraId="627D1BE2" w14:textId="77777777" w:rsidR="000169F1" w:rsidRDefault="000169F1" w:rsidP="004A11C7">
      <w:pPr>
        <w:pStyle w:val="SemEspaamento"/>
        <w:numPr>
          <w:ilvl w:val="0"/>
          <w:numId w:val="0"/>
        </w:numPr>
        <w:ind w:left="1701"/>
      </w:pPr>
    </w:p>
    <w:p w14:paraId="6983595C" w14:textId="38599560" w:rsidR="00FD7819" w:rsidRDefault="00FD7819" w:rsidP="00D949C1">
      <w:pPr>
        <w:pStyle w:val="Ttulo"/>
      </w:pPr>
      <w:r>
        <w:t>V – DA IMPROCEDÊNCIA DOS NOVOS ARGUMENTOS VEICULADOS NA RÉPLICA</w:t>
      </w:r>
    </w:p>
    <w:p w14:paraId="203C0EF8" w14:textId="77777777" w:rsidR="00FD7819" w:rsidRDefault="00FD7819" w:rsidP="004A11C7">
      <w:pPr>
        <w:pStyle w:val="SemEspaamento"/>
        <w:numPr>
          <w:ilvl w:val="0"/>
          <w:numId w:val="0"/>
        </w:numPr>
        <w:ind w:left="1701"/>
      </w:pPr>
    </w:p>
    <w:p w14:paraId="1B8159A6" w14:textId="2E13342A" w:rsidR="00FD7819" w:rsidRDefault="007D404E" w:rsidP="00FD7819">
      <w:pPr>
        <w:pStyle w:val="SemEspaamento"/>
      </w:pPr>
      <w:r>
        <w:t xml:space="preserve">Em atenção ao princípio da eventualidade, na remota hipótese de análise dos novos argumentos apresentados pelo embargante </w:t>
      </w:r>
      <w:r w:rsidRPr="007D404E">
        <w:rPr>
          <w:sz w:val="20"/>
          <w:szCs w:val="18"/>
        </w:rPr>
        <w:t xml:space="preserve">(o que, </w:t>
      </w:r>
      <w:r w:rsidR="0032029A">
        <w:rPr>
          <w:sz w:val="20"/>
          <w:szCs w:val="18"/>
        </w:rPr>
        <w:t>vale repetir</w:t>
      </w:r>
      <w:r w:rsidRPr="007D404E">
        <w:rPr>
          <w:sz w:val="20"/>
          <w:szCs w:val="18"/>
        </w:rPr>
        <w:t>, constituiria afronta ao princípio da congruência)</w:t>
      </w:r>
      <w:r>
        <w:t>,</w:t>
      </w:r>
      <w:r w:rsidR="00FD7819">
        <w:t xml:space="preserve"> a embargada passa a contrapor </w:t>
      </w:r>
      <w:r>
        <w:t>essas novas teses</w:t>
      </w:r>
      <w:r w:rsidR="00FD7819">
        <w:t xml:space="preserve"> </w:t>
      </w:r>
      <w:r>
        <w:t>d</w:t>
      </w:r>
      <w:r w:rsidR="00CE2E24">
        <w:t>a réplica, mesmo entendendo ser impossível a apreciação e o acolhimento del</w:t>
      </w:r>
      <w:r>
        <w:t>as</w:t>
      </w:r>
      <w:r w:rsidR="00CE2E24">
        <w:t>.</w:t>
      </w:r>
    </w:p>
    <w:p w14:paraId="446B9A09" w14:textId="77777777" w:rsidR="00CE2E24" w:rsidRDefault="00CE2E24" w:rsidP="005008D2">
      <w:pPr>
        <w:pStyle w:val="SemEspaamento"/>
        <w:numPr>
          <w:ilvl w:val="0"/>
          <w:numId w:val="0"/>
        </w:numPr>
        <w:ind w:left="1701"/>
      </w:pPr>
    </w:p>
    <w:p w14:paraId="170FB7C7" w14:textId="4E89D0FF" w:rsidR="00ED54C5" w:rsidRDefault="00ED54C5" w:rsidP="00ED54C5">
      <w:pPr>
        <w:pStyle w:val="Ttulo"/>
      </w:pPr>
      <w:r>
        <w:t xml:space="preserve">V.1 – Da </w:t>
      </w:r>
      <w:r w:rsidR="004A11C7">
        <w:t>rejeição</w:t>
      </w:r>
      <w:r w:rsidR="00456B80">
        <w:t xml:space="preserve"> da tese relativa à cobrança proporcional dos honorários advocatícios</w:t>
      </w:r>
    </w:p>
    <w:p w14:paraId="2CEE8D77" w14:textId="77777777" w:rsidR="00456B80" w:rsidRDefault="00456B80" w:rsidP="005008D2">
      <w:pPr>
        <w:pStyle w:val="SemEspaamento"/>
        <w:numPr>
          <w:ilvl w:val="0"/>
          <w:numId w:val="0"/>
        </w:numPr>
        <w:ind w:left="1701"/>
      </w:pPr>
    </w:p>
    <w:p w14:paraId="1A1C3D28" w14:textId="4EEF6684" w:rsidR="00456B80" w:rsidRDefault="003A50F1" w:rsidP="00456B80">
      <w:pPr>
        <w:pStyle w:val="SemEspaamento"/>
      </w:pPr>
      <w:r>
        <w:t>Excelência, n</w:t>
      </w:r>
      <w:r w:rsidR="00456B80">
        <w:t>o tópico 6.1</w:t>
      </w:r>
      <w:r>
        <w:t xml:space="preserve"> da réplica </w:t>
      </w:r>
      <w:r w:rsidR="00456B80">
        <w:t>o embargante insiste na tese de que</w:t>
      </w:r>
      <w:r w:rsidR="00C664D2">
        <w:t xml:space="preserve"> estaria diante de caso de arbitramento </w:t>
      </w:r>
      <w:r w:rsidR="00D55D48">
        <w:t xml:space="preserve">proporcional </w:t>
      </w:r>
      <w:r w:rsidR="00C664D2">
        <w:t>de honorários advocatícios</w:t>
      </w:r>
      <w:r w:rsidR="004E089F">
        <w:t xml:space="preserve">, </w:t>
      </w:r>
      <w:r w:rsidR="00C664D2">
        <w:t xml:space="preserve">na medida em que o próprio embargante </w:t>
      </w:r>
      <w:r w:rsidR="004E089F">
        <w:t>optou</w:t>
      </w:r>
      <w:r w:rsidRPr="003A50F1">
        <w:t xml:space="preserve"> </w:t>
      </w:r>
      <w:r>
        <w:t>por renunciar ao mandato conferido aos representantes da embargada</w:t>
      </w:r>
      <w:r w:rsidR="005E1057">
        <w:t xml:space="preserve"> e o serviço não teria sido finalizado,</w:t>
      </w:r>
      <w:r w:rsidR="00C664D2">
        <w:t xml:space="preserve"> vale repetir</w:t>
      </w:r>
      <w:r>
        <w:t xml:space="preserve">, por vontade exclusivamente sua e sem que houvesse qualquer </w:t>
      </w:r>
      <w:r w:rsidR="00500C55">
        <w:t>conduta da embargada</w:t>
      </w:r>
      <w:r>
        <w:t xml:space="preserve"> que justificasse ess</w:t>
      </w:r>
      <w:r w:rsidR="00C664D2">
        <w:t>a ação.</w:t>
      </w:r>
    </w:p>
    <w:p w14:paraId="77F3E95F" w14:textId="33005C52" w:rsidR="000E290E" w:rsidRDefault="000E290E" w:rsidP="000E290E">
      <w:pPr>
        <w:pStyle w:val="SemEspaamento"/>
      </w:pPr>
      <w:r>
        <w:t>Alegou o embargante, ainda, que o valor pactuado entre as partes seria muito mais alto do que o fixado pela tabela de honorários advocatícios da OAB/SC</w:t>
      </w:r>
      <w:r w:rsidR="00AE3CEB">
        <w:t>, razão pela qual reiterou a necessidade de arbitramento dos honorários</w:t>
      </w:r>
      <w:r>
        <w:t xml:space="preserve"> </w:t>
      </w:r>
      <w:r w:rsidRPr="00270623">
        <w:rPr>
          <w:sz w:val="20"/>
          <w:szCs w:val="18"/>
        </w:rPr>
        <w:t>(evento 15, RÉPLICA1, p.</w:t>
      </w:r>
      <w:r>
        <w:rPr>
          <w:sz w:val="20"/>
          <w:szCs w:val="18"/>
        </w:rPr>
        <w:t xml:space="preserve"> 17/18</w:t>
      </w:r>
      <w:r w:rsidRPr="00270623">
        <w:rPr>
          <w:sz w:val="20"/>
          <w:szCs w:val="18"/>
        </w:rPr>
        <w:t>)</w:t>
      </w:r>
      <w:r>
        <w:t>.</w:t>
      </w:r>
    </w:p>
    <w:p w14:paraId="21CED673" w14:textId="146967A1" w:rsidR="00C664D2" w:rsidRDefault="00DE4F16" w:rsidP="00456B80">
      <w:pPr>
        <w:pStyle w:val="SemEspaamento"/>
      </w:pPr>
      <w:r>
        <w:t xml:space="preserve">Sem razão, no entanto, o </w:t>
      </w:r>
      <w:r w:rsidR="00ED0651">
        <w:t>embargante</w:t>
      </w:r>
      <w:r w:rsidR="005E1057">
        <w:t>.</w:t>
      </w:r>
    </w:p>
    <w:p w14:paraId="0BC96A65" w14:textId="74ACEEB0" w:rsidR="005E1057" w:rsidRDefault="00845D64" w:rsidP="00456B80">
      <w:pPr>
        <w:pStyle w:val="SemEspaamento"/>
      </w:pPr>
      <w:r>
        <w:t xml:space="preserve">Conforme se extrai </w:t>
      </w:r>
      <w:r w:rsidR="00E53E32">
        <w:t xml:space="preserve">da cláusula </w:t>
      </w:r>
      <w:r w:rsidR="000B7A10">
        <w:t>7</w:t>
      </w:r>
      <w:r w:rsidR="003A5A24">
        <w:t xml:space="preserve"> d</w:t>
      </w:r>
      <w:r>
        <w:t xml:space="preserve">o contrato firmado entre as partes </w:t>
      </w:r>
      <w:r w:rsidRPr="00F35CF5">
        <w:rPr>
          <w:sz w:val="20"/>
          <w:szCs w:val="18"/>
        </w:rPr>
        <w:t>(</w:t>
      </w:r>
      <w:r w:rsidR="003A5A24" w:rsidRPr="00F35CF5">
        <w:rPr>
          <w:sz w:val="20"/>
          <w:szCs w:val="18"/>
        </w:rPr>
        <w:t>evento 9, CONHON2, p. 5)</w:t>
      </w:r>
      <w:r w:rsidR="003A5A24">
        <w:t xml:space="preserve">, </w:t>
      </w:r>
      <w:r w:rsidR="003A603F">
        <w:t xml:space="preserve">a </w:t>
      </w:r>
      <w:r w:rsidR="003A5A24">
        <w:t xml:space="preserve">rescisão </w:t>
      </w:r>
      <w:r w:rsidR="003A603F">
        <w:t>ou renúncia do mandato outorgado</w:t>
      </w:r>
      <w:r w:rsidR="003A5A24">
        <w:t xml:space="preserve">, </w:t>
      </w:r>
      <w:r w:rsidR="001958D2">
        <w:t>pelo</w:t>
      </w:r>
      <w:r w:rsidR="003A5A24">
        <w:t xml:space="preserve"> contratante, </w:t>
      </w:r>
      <w:r w:rsidR="003A603F">
        <w:t xml:space="preserve">foi </w:t>
      </w:r>
      <w:r w:rsidR="003A603F" w:rsidRPr="003A603F">
        <w:rPr>
          <w:u w:val="single"/>
        </w:rPr>
        <w:t>expressamente</w:t>
      </w:r>
      <w:r w:rsidR="003A603F">
        <w:t xml:space="preserve"> </w:t>
      </w:r>
      <w:r w:rsidR="003A603F" w:rsidRPr="003A603F">
        <w:rPr>
          <w:u w:val="single"/>
        </w:rPr>
        <w:t>tratad</w:t>
      </w:r>
      <w:r w:rsidR="00F35CF5">
        <w:rPr>
          <w:u w:val="single"/>
        </w:rPr>
        <w:t>a</w:t>
      </w:r>
      <w:r w:rsidR="003A603F">
        <w:t xml:space="preserve"> entre as partes, que </w:t>
      </w:r>
      <w:r w:rsidR="00F35CF5">
        <w:rPr>
          <w:b/>
          <w:bCs/>
        </w:rPr>
        <w:t xml:space="preserve">ajustaram </w:t>
      </w:r>
      <w:r w:rsidR="003A603F" w:rsidRPr="00F35CF5">
        <w:rPr>
          <w:b/>
          <w:bCs/>
        </w:rPr>
        <w:t>que</w:t>
      </w:r>
      <w:r w:rsidR="003A603F">
        <w:t xml:space="preserve"> </w:t>
      </w:r>
      <w:r w:rsidR="003A603F" w:rsidRPr="00F35CF5">
        <w:rPr>
          <w:b/>
          <w:bCs/>
          <w:u w:val="single"/>
        </w:rPr>
        <w:t>não</w:t>
      </w:r>
      <w:r w:rsidR="003A603F" w:rsidRPr="001958D2">
        <w:rPr>
          <w:b/>
          <w:bCs/>
        </w:rPr>
        <w:t xml:space="preserve"> </w:t>
      </w:r>
      <w:r w:rsidR="003A603F" w:rsidRPr="00F35CF5">
        <w:rPr>
          <w:b/>
          <w:bCs/>
          <w:u w:val="single"/>
        </w:rPr>
        <w:t>haveria</w:t>
      </w:r>
      <w:r w:rsidR="003A603F" w:rsidRPr="001958D2">
        <w:rPr>
          <w:b/>
          <w:bCs/>
        </w:rPr>
        <w:t xml:space="preserve"> </w:t>
      </w:r>
      <w:r w:rsidR="003A603F" w:rsidRPr="00F35CF5">
        <w:rPr>
          <w:b/>
          <w:bCs/>
          <w:u w:val="single"/>
        </w:rPr>
        <w:t>prejuízo</w:t>
      </w:r>
      <w:r w:rsidR="003A603F">
        <w:t xml:space="preserve"> </w:t>
      </w:r>
      <w:r w:rsidR="003A603F" w:rsidRPr="000309CF">
        <w:rPr>
          <w:b/>
          <w:bCs/>
        </w:rPr>
        <w:t xml:space="preserve">ao proveito econômico patrimonial </w:t>
      </w:r>
      <w:r w:rsidR="003A603F">
        <w:t xml:space="preserve">assegurado à embargada </w:t>
      </w:r>
      <w:r w:rsidR="000309CF">
        <w:t xml:space="preserve">pelo contrato firmado </w:t>
      </w:r>
      <w:r w:rsidR="003A603F">
        <w:t>nessa hipótese.</w:t>
      </w:r>
      <w:r w:rsidR="00F35CF5">
        <w:t xml:space="preserve"> </w:t>
      </w:r>
    </w:p>
    <w:p w14:paraId="413B353C" w14:textId="01F1BC90" w:rsidR="00464601" w:rsidRDefault="001958D2" w:rsidP="00456B80">
      <w:pPr>
        <w:pStyle w:val="SemEspaamento"/>
      </w:pPr>
      <w:r>
        <w:t xml:space="preserve">Aliás, em reunião realizada entre as partes antes de fecharem a contratação, foi explicado ao embargante </w:t>
      </w:r>
      <w:r w:rsidR="00F5474E">
        <w:t xml:space="preserve">que </w:t>
      </w:r>
      <w:r w:rsidR="00500C55">
        <w:t>essa previsão contratual</w:t>
      </w:r>
      <w:r w:rsidR="00C513C0">
        <w:t xml:space="preserve"> </w:t>
      </w:r>
      <w:r w:rsidR="00F5474E">
        <w:t xml:space="preserve">seria incluída no contrato </w:t>
      </w:r>
      <w:r w:rsidR="008F2B54">
        <w:t>em razão</w:t>
      </w:r>
      <w:r w:rsidR="00C511B4" w:rsidRPr="00C511B4">
        <w:t xml:space="preserve"> </w:t>
      </w:r>
      <w:r w:rsidR="00C511B4">
        <w:t>da expertise da embargada, que sempre prioriza pela excelência dos trabalhos jurídicos para os quais é contratada,</w:t>
      </w:r>
      <w:r w:rsidR="00826DD1">
        <w:t xml:space="preserve"> </w:t>
      </w:r>
      <w:r w:rsidR="00C511B4">
        <w:t>e pel</w:t>
      </w:r>
      <w:r w:rsidR="00C513C0">
        <w:t xml:space="preserve">o aprofundado </w:t>
      </w:r>
      <w:r w:rsidR="00500C55">
        <w:t>estudo jurídico</w:t>
      </w:r>
      <w:r w:rsidR="00C513C0">
        <w:t xml:space="preserve"> para a elaboração das peças </w:t>
      </w:r>
      <w:r w:rsidR="00F5474E">
        <w:t xml:space="preserve">defensivas </w:t>
      </w:r>
      <w:r w:rsidR="00C513C0">
        <w:t>iniciais</w:t>
      </w:r>
      <w:r w:rsidR="00F5474E">
        <w:t xml:space="preserve">, </w:t>
      </w:r>
      <w:r w:rsidR="002F49FE">
        <w:t>que iriam sedimentar</w:t>
      </w:r>
      <w:r w:rsidR="00002F65">
        <w:t xml:space="preserve"> e </w:t>
      </w:r>
      <w:r w:rsidR="00AF2C44">
        <w:t>respaldar</w:t>
      </w:r>
      <w:r w:rsidR="002F49FE">
        <w:t xml:space="preserve"> a sua defesa técnica ao longo d</w:t>
      </w:r>
      <w:r w:rsidR="00AF2C44">
        <w:t>o restante d</w:t>
      </w:r>
      <w:r w:rsidR="002F49FE">
        <w:t>o processo, exatamente como vem ocorrendo</w:t>
      </w:r>
      <w:r w:rsidR="00032B85">
        <w:t xml:space="preserve"> no caso de Lincoln</w:t>
      </w:r>
      <w:r w:rsidR="00C513C0">
        <w:t>.</w:t>
      </w:r>
      <w:r w:rsidR="00464601">
        <w:t xml:space="preserve"> </w:t>
      </w:r>
    </w:p>
    <w:p w14:paraId="749AAA2F" w14:textId="401AAB60" w:rsidR="00C513C0" w:rsidRDefault="00464601" w:rsidP="00456B80">
      <w:pPr>
        <w:pStyle w:val="SemEspaamento"/>
      </w:pPr>
      <w:r>
        <w:t xml:space="preserve">O embargante, por sua vez, </w:t>
      </w:r>
      <w:r w:rsidR="004E4D5D">
        <w:rPr>
          <w:u w:val="single"/>
        </w:rPr>
        <w:t>aceito</w:t>
      </w:r>
      <w:r w:rsidR="000C450D">
        <w:rPr>
          <w:u w:val="single"/>
        </w:rPr>
        <w:t>u</w:t>
      </w:r>
      <w:r>
        <w:t>, por livre e espontânea vontade,</w:t>
      </w:r>
      <w:r w:rsidR="00BA7ACE">
        <w:t xml:space="preserve"> </w:t>
      </w:r>
      <w:r w:rsidR="00F45251">
        <w:t xml:space="preserve">a </w:t>
      </w:r>
      <w:r w:rsidR="00F53D2C">
        <w:t xml:space="preserve">inclusão da </w:t>
      </w:r>
      <w:r w:rsidR="00F45251">
        <w:t xml:space="preserve">cláusula em discussão, entendendo </w:t>
      </w:r>
      <w:r w:rsidR="00F53D2C">
        <w:t>a</w:t>
      </w:r>
      <w:r w:rsidR="00F45251">
        <w:t xml:space="preserve"> motiv</w:t>
      </w:r>
      <w:r w:rsidR="00F53D2C">
        <w:t>ação</w:t>
      </w:r>
      <w:r w:rsidR="00F45251">
        <w:t xml:space="preserve"> de sua previsão, </w:t>
      </w:r>
      <w:r w:rsidR="00BA7ACE">
        <w:t xml:space="preserve">e se </w:t>
      </w:r>
      <w:r w:rsidR="00BA7ACE" w:rsidRPr="00116309">
        <w:rPr>
          <w:u w:val="single"/>
        </w:rPr>
        <w:t>comprometeu</w:t>
      </w:r>
      <w:r w:rsidR="00BA7ACE">
        <w:t xml:space="preserve"> a </w:t>
      </w:r>
      <w:r w:rsidR="00BA7ACE" w:rsidRPr="00116309">
        <w:rPr>
          <w:u w:val="single"/>
        </w:rPr>
        <w:t>cumprir</w:t>
      </w:r>
      <w:r w:rsidR="00BA7ACE">
        <w:t xml:space="preserve"> </w:t>
      </w:r>
      <w:r w:rsidRPr="00116309">
        <w:rPr>
          <w:u w:val="single"/>
        </w:rPr>
        <w:t>a</w:t>
      </w:r>
      <w:r>
        <w:t xml:space="preserve"> </w:t>
      </w:r>
      <w:r w:rsidRPr="00116309">
        <w:rPr>
          <w:u w:val="single"/>
        </w:rPr>
        <w:t>obrigação</w:t>
      </w:r>
      <w:r>
        <w:t xml:space="preserve"> </w:t>
      </w:r>
      <w:r w:rsidR="00BA7ACE" w:rsidRPr="00116309">
        <w:rPr>
          <w:u w:val="single"/>
        </w:rPr>
        <w:t>assumida</w:t>
      </w:r>
      <w:r w:rsidR="00BA7ACE">
        <w:t xml:space="preserve">, de modo que, agora, </w:t>
      </w:r>
      <w:r w:rsidR="00BA7ACE" w:rsidRPr="00F53D2C">
        <w:rPr>
          <w:b/>
          <w:bCs/>
          <w:u w:val="single"/>
        </w:rPr>
        <w:t>não</w:t>
      </w:r>
      <w:r w:rsidR="00BA7ACE" w:rsidRPr="000309CF">
        <w:rPr>
          <w:b/>
          <w:bCs/>
        </w:rPr>
        <w:t xml:space="preserve"> </w:t>
      </w:r>
      <w:r w:rsidR="00BA7ACE" w:rsidRPr="00F53D2C">
        <w:rPr>
          <w:b/>
          <w:bCs/>
          <w:u w:val="single"/>
        </w:rPr>
        <w:t>pode</w:t>
      </w:r>
      <w:r w:rsidR="00BA7ACE" w:rsidRPr="000309CF">
        <w:rPr>
          <w:b/>
          <w:bCs/>
        </w:rPr>
        <w:t xml:space="preserve"> se </w:t>
      </w:r>
      <w:r w:rsidR="00D751A9" w:rsidRPr="000309CF">
        <w:rPr>
          <w:b/>
          <w:bCs/>
        </w:rPr>
        <w:t>portar de forma contraditória</w:t>
      </w:r>
      <w:r w:rsidR="00D751A9">
        <w:t xml:space="preserve"> </w:t>
      </w:r>
      <w:r w:rsidR="00D751A9" w:rsidRPr="00A32380">
        <w:rPr>
          <w:b/>
          <w:bCs/>
        </w:rPr>
        <w:t xml:space="preserve">para buscar se </w:t>
      </w:r>
      <w:r w:rsidR="00BA7ACE" w:rsidRPr="00A32380">
        <w:rPr>
          <w:b/>
          <w:bCs/>
        </w:rPr>
        <w:t>beneficiar da própria torpeza</w:t>
      </w:r>
      <w:r w:rsidR="00D751A9">
        <w:t xml:space="preserve">, </w:t>
      </w:r>
      <w:r w:rsidR="000309CF">
        <w:t>inclusive por conta do</w:t>
      </w:r>
      <w:r w:rsidR="00BA7ACE">
        <w:t xml:space="preserve"> </w:t>
      </w:r>
      <w:r w:rsidR="00BA7ACE" w:rsidRPr="000309CF">
        <w:rPr>
          <w:i/>
          <w:iCs/>
        </w:rPr>
        <w:t>venire contra factum proprium</w:t>
      </w:r>
      <w:r w:rsidR="000309CF">
        <w:t>, que proíbe os comportamentos contraditórios e decorre da boa-fé objetiva e da lealdade contratual</w:t>
      </w:r>
      <w:r w:rsidR="00BA7ACE">
        <w:t>.</w:t>
      </w:r>
    </w:p>
    <w:p w14:paraId="50B98743" w14:textId="137B52D5" w:rsidR="00B764AF" w:rsidRDefault="004D6012" w:rsidP="00B764AF">
      <w:pPr>
        <w:pStyle w:val="SemEspaamento"/>
      </w:pPr>
      <w:r>
        <w:t xml:space="preserve">Aliás, priorizando a boa-fé entre as partes, </w:t>
      </w:r>
      <w:r w:rsidR="00D37BE4">
        <w:t xml:space="preserve">mesmo o serviço </w:t>
      </w:r>
      <w:r w:rsidR="00617E18">
        <w:t xml:space="preserve">não estando </w:t>
      </w:r>
      <w:r w:rsidR="00D37BE4">
        <w:t xml:space="preserve">previsto em contrato, </w:t>
      </w:r>
      <w:r>
        <w:t>a embargada</w:t>
      </w:r>
      <w:r w:rsidR="00CD3012">
        <w:t xml:space="preserve"> </w:t>
      </w:r>
      <w:r>
        <w:t xml:space="preserve">impetrou </w:t>
      </w:r>
      <w:r w:rsidRPr="00D37BE4">
        <w:rPr>
          <w:i/>
          <w:iCs/>
        </w:rPr>
        <w:t>habeas corpus</w:t>
      </w:r>
      <w:r w:rsidR="00D37BE4">
        <w:t xml:space="preserve"> em favor do </w:t>
      </w:r>
      <w:r w:rsidR="000E6AFD">
        <w:t>embagante</w:t>
      </w:r>
      <w:r w:rsidR="00D37BE4">
        <w:t xml:space="preserve"> e elaborou o respectivo recurso ordinário, bem como realizou sustentação oral e entrega de memoriais no Egrégio Tribunal de Justiça catarinense</w:t>
      </w:r>
      <w:r w:rsidR="00CD3012">
        <w:t>, além de apresentar memoriais e despachar com os eminentes Ministros do Superior Tribunal de Justiça,</w:t>
      </w:r>
      <w:r w:rsidR="00D37BE4">
        <w:t xml:space="preserve"> </w:t>
      </w:r>
      <w:r w:rsidR="00CD3012">
        <w:t xml:space="preserve">sem cobrar qualquer quantia </w:t>
      </w:r>
      <w:r w:rsidR="00F4736F">
        <w:t xml:space="preserve">para esse trabalho </w:t>
      </w:r>
      <w:r w:rsidR="00CD3012">
        <w:t>adicional.</w:t>
      </w:r>
    </w:p>
    <w:p w14:paraId="24D7E940" w14:textId="2D67237C" w:rsidR="00B764AF" w:rsidRDefault="009415C4" w:rsidP="00B764AF">
      <w:pPr>
        <w:pStyle w:val="SemEspaamento"/>
      </w:pPr>
      <w:r>
        <w:t xml:space="preserve">Portanto, não há como admitir o comportamento contraditório do </w:t>
      </w:r>
      <w:r w:rsidR="000E6AFD">
        <w:t>embargante</w:t>
      </w:r>
      <w:r w:rsidR="003669DE">
        <w:t>,</w:t>
      </w:r>
      <w:r>
        <w:t xml:space="preserve"> que concorda e assume compromisso de honrar com o valor ajustado de honorários advocatícios</w:t>
      </w:r>
      <w:r w:rsidR="000C7BCC">
        <w:t xml:space="preserve"> </w:t>
      </w:r>
      <w:r w:rsidR="00406E9F">
        <w:t xml:space="preserve">a título </w:t>
      </w:r>
      <w:r w:rsidR="000C7BCC">
        <w:t xml:space="preserve">de </w:t>
      </w:r>
      <w:r w:rsidR="000C7BCC" w:rsidRPr="000C7BCC">
        <w:rPr>
          <w:i/>
          <w:iCs/>
        </w:rPr>
        <w:t>pro labore</w:t>
      </w:r>
      <w:r w:rsidR="000C7BCC">
        <w:t>, beneficiando-se d</w:t>
      </w:r>
      <w:r w:rsidR="003669DE">
        <w:t>os estudos aprofundados e da</w:t>
      </w:r>
      <w:r w:rsidR="000C7BCC">
        <w:t xml:space="preserve"> qualidade </w:t>
      </w:r>
      <w:r w:rsidR="003669DE">
        <w:t xml:space="preserve">técnica </w:t>
      </w:r>
      <w:r w:rsidR="000C7BCC">
        <w:t xml:space="preserve">do trabalho desempenhado pela embargada, </w:t>
      </w:r>
      <w:r w:rsidR="003669DE">
        <w:t xml:space="preserve">mas </w:t>
      </w:r>
      <w:r w:rsidR="00293DFF">
        <w:t xml:space="preserve">simplesmente </w:t>
      </w:r>
      <w:r w:rsidR="0027493D">
        <w:t xml:space="preserve">renuncia ao mandato </w:t>
      </w:r>
      <w:r w:rsidR="00293DFF">
        <w:t>outorgado</w:t>
      </w:r>
      <w:r w:rsidR="0027493D">
        <w:t xml:space="preserve">, após a entrega de todas as teses jurídicas que </w:t>
      </w:r>
      <w:r w:rsidR="00293DFF">
        <w:t>alicerçam a sua defesa</w:t>
      </w:r>
      <w:r w:rsidR="00CD17DB">
        <w:t xml:space="preserve"> durante toda a ação penal</w:t>
      </w:r>
      <w:r w:rsidR="00293DFF">
        <w:t xml:space="preserve">, para se eximir de realizar o pagamento do preço ajustado pelo serviço entregue. </w:t>
      </w:r>
    </w:p>
    <w:p w14:paraId="7EBE6BD8" w14:textId="4E546E7B" w:rsidR="00DA480C" w:rsidRDefault="00DA480C" w:rsidP="00B764AF">
      <w:pPr>
        <w:pStyle w:val="SemEspaamento"/>
      </w:pPr>
      <w:r>
        <w:t xml:space="preserve">Vale repetir, o </w:t>
      </w:r>
      <w:r w:rsidR="00D05C6D">
        <w:t xml:space="preserve">próprio embargante </w:t>
      </w:r>
      <w:r w:rsidR="00DB18F2">
        <w:t>assum</w:t>
      </w:r>
      <w:r w:rsidR="00CA10E8">
        <w:t>iu</w:t>
      </w:r>
      <w:r w:rsidR="00DB18F2">
        <w:t xml:space="preserve"> </w:t>
      </w:r>
      <w:r w:rsidR="000C5AB5">
        <w:t xml:space="preserve">o </w:t>
      </w:r>
      <w:r w:rsidR="00DB18F2">
        <w:t>compromisso de arcar com os honorários contratuais, mas</w:t>
      </w:r>
      <w:r w:rsidR="00406E9F">
        <w:t xml:space="preserve"> </w:t>
      </w:r>
      <w:r w:rsidR="00D05C6D">
        <w:t>utiliz</w:t>
      </w:r>
      <w:r w:rsidR="00CA10E8">
        <w:t>ou</w:t>
      </w:r>
      <w:r w:rsidR="00406E9F">
        <w:t>-se</w:t>
      </w:r>
      <w:r w:rsidR="00D05C6D">
        <w:t xml:space="preserve"> de conduta </w:t>
      </w:r>
      <w:r w:rsidR="00867901">
        <w:t>vil</w:t>
      </w:r>
      <w:r w:rsidR="00E00D6B">
        <w:t xml:space="preserve"> e odiosa para </w:t>
      </w:r>
      <w:r w:rsidR="00406E9F">
        <w:t>se beneficiar d</w:t>
      </w:r>
      <w:r w:rsidR="00DB18F2">
        <w:t>o serviço de excelência entregue pela embargada</w:t>
      </w:r>
      <w:r w:rsidR="00406E9F">
        <w:t xml:space="preserve"> sem </w:t>
      </w:r>
      <w:r w:rsidR="003965D4">
        <w:t>arcar com a respectiva contrapartida</w:t>
      </w:r>
      <w:r w:rsidR="004F688F">
        <w:t xml:space="preserve"> que justifique o recebimento do trabalho desempenhado.</w:t>
      </w:r>
    </w:p>
    <w:p w14:paraId="20361B6D" w14:textId="0D411C26" w:rsidR="00C81C40" w:rsidRDefault="00C66207" w:rsidP="00A32380">
      <w:pPr>
        <w:pStyle w:val="SemEspaamento"/>
      </w:pPr>
      <w:r>
        <w:t>No mais</w:t>
      </w:r>
      <w:r w:rsidR="009F3B6C">
        <w:t>, c</w:t>
      </w:r>
      <w:r w:rsidR="00F53D2C">
        <w:t xml:space="preserve">om </w:t>
      </w:r>
      <w:r w:rsidR="009F3B6C">
        <w:t>a devida vênia</w:t>
      </w:r>
      <w:r w:rsidR="00F53D2C">
        <w:t xml:space="preserve">, Excelência, </w:t>
      </w:r>
      <w:r w:rsidR="009F3B6C">
        <w:t xml:space="preserve">os defensores do embargante sabem </w:t>
      </w:r>
      <w:r w:rsidR="00F4736F">
        <w:t xml:space="preserve">muito bem </w:t>
      </w:r>
      <w:r w:rsidR="009F3B6C">
        <w:t xml:space="preserve">que os valores da tabela de honorários constituem </w:t>
      </w:r>
      <w:r w:rsidR="00CA10E8">
        <w:t xml:space="preserve">o </w:t>
      </w:r>
      <w:r w:rsidR="009F3B6C">
        <w:t xml:space="preserve">piso a ser cobrado, ou seja, </w:t>
      </w:r>
      <w:r w:rsidR="00293DFF">
        <w:t>trata-se d</w:t>
      </w:r>
      <w:r w:rsidR="00603931">
        <w:t xml:space="preserve">a quantia mínima </w:t>
      </w:r>
      <w:r w:rsidR="00293DFF">
        <w:t xml:space="preserve">que o advogado deve </w:t>
      </w:r>
      <w:r w:rsidR="000C5AB5">
        <w:t xml:space="preserve">ser </w:t>
      </w:r>
      <w:r w:rsidR="00293DFF">
        <w:t>remunerado pel</w:t>
      </w:r>
      <w:r w:rsidR="00603931">
        <w:t>o serviço a ser prestado</w:t>
      </w:r>
      <w:r w:rsidR="00C81C40">
        <w:t xml:space="preserve">. </w:t>
      </w:r>
    </w:p>
    <w:p w14:paraId="2E53C319" w14:textId="05EAEEB6" w:rsidR="00667C19" w:rsidRDefault="00C81C40" w:rsidP="00A32380">
      <w:pPr>
        <w:pStyle w:val="SemEspaamento"/>
      </w:pPr>
      <w:r>
        <w:t xml:space="preserve">Isso, por óbvio, não vincula o </w:t>
      </w:r>
      <w:r w:rsidR="00B61E8B">
        <w:t>preço</w:t>
      </w:r>
      <w:r>
        <w:t xml:space="preserve"> </w:t>
      </w:r>
      <w:r w:rsidR="00943DCC">
        <w:t>do</w:t>
      </w:r>
      <w:r w:rsidR="00A0203C">
        <w:t xml:space="preserve">s trabalhos </w:t>
      </w:r>
      <w:r w:rsidR="00667C19">
        <w:t>prestado</w:t>
      </w:r>
      <w:r w:rsidR="00A0203C">
        <w:t>s</w:t>
      </w:r>
      <w:r w:rsidR="00667C19">
        <w:t xml:space="preserve"> </w:t>
      </w:r>
      <w:r w:rsidR="000C6DC4">
        <w:t>por todos os advogados</w:t>
      </w:r>
      <w:r w:rsidR="00943DCC">
        <w:t>, que pode</w:t>
      </w:r>
      <w:r w:rsidR="000C6DC4">
        <w:t>m</w:t>
      </w:r>
      <w:r w:rsidR="00943DCC">
        <w:t xml:space="preserve"> atribuir </w:t>
      </w:r>
      <w:r w:rsidR="00A0203C">
        <w:t xml:space="preserve">livremente </w:t>
      </w:r>
      <w:r w:rsidR="00943DCC">
        <w:t>montante superior</w:t>
      </w:r>
      <w:r w:rsidR="00C66207">
        <w:t xml:space="preserve"> em contrapartida pela sua assessoria jurídica</w:t>
      </w:r>
      <w:r>
        <w:t>,</w:t>
      </w:r>
      <w:r w:rsidR="00C66207">
        <w:t xml:space="preserve"> </w:t>
      </w:r>
      <w:r w:rsidR="00943DCC">
        <w:t xml:space="preserve">como fez a embargada, </w:t>
      </w:r>
      <w:r w:rsidR="00A0203C">
        <w:t xml:space="preserve">que levou </w:t>
      </w:r>
      <w:r>
        <w:t xml:space="preserve">em consideração a qualidade </w:t>
      </w:r>
      <w:r w:rsidR="00667C19">
        <w:t xml:space="preserve">técnica </w:t>
      </w:r>
      <w:r>
        <w:t xml:space="preserve">do </w:t>
      </w:r>
      <w:r w:rsidR="00A0203C">
        <w:t xml:space="preserve">serviço </w:t>
      </w:r>
      <w:r w:rsidR="00667C19">
        <w:t>que entrega a seus clientes</w:t>
      </w:r>
      <w:r w:rsidR="001608EF">
        <w:t xml:space="preserve"> para </w:t>
      </w:r>
      <w:r w:rsidR="004819AD">
        <w:t>ajustar</w:t>
      </w:r>
      <w:r w:rsidR="001608EF">
        <w:t xml:space="preserve"> o </w:t>
      </w:r>
      <w:r w:rsidR="004819AD">
        <w:t>valor do honorários advocatícios com o embargante</w:t>
      </w:r>
      <w:r w:rsidR="00E327EF">
        <w:t>, que concordou com o preço combinado registrado no título executivo</w:t>
      </w:r>
      <w:r w:rsidR="00F4736F">
        <w:t>.</w:t>
      </w:r>
      <w:r w:rsidR="00667C19">
        <w:t xml:space="preserve"> </w:t>
      </w:r>
    </w:p>
    <w:p w14:paraId="0B5F5A92" w14:textId="3BED34A1" w:rsidR="001958D2" w:rsidRPr="00456B80" w:rsidRDefault="00A0203C" w:rsidP="00456B80">
      <w:pPr>
        <w:pStyle w:val="SemEspaamento"/>
      </w:pPr>
      <w:r>
        <w:t>Por todas essas razões</w:t>
      </w:r>
      <w:r w:rsidR="00464601">
        <w:t xml:space="preserve">, </w:t>
      </w:r>
      <w:r>
        <w:t xml:space="preserve">não há como dar guarida ao argumento de que seria necessário </w:t>
      </w:r>
      <w:r w:rsidR="00E5269F">
        <w:t xml:space="preserve">o </w:t>
      </w:r>
      <w:r>
        <w:t>arbitramento dos honorários</w:t>
      </w:r>
      <w:r w:rsidR="006A108F">
        <w:t xml:space="preserve"> pactuados, já que </w:t>
      </w:r>
      <w:r w:rsidR="00F06211">
        <w:t>existe</w:t>
      </w:r>
      <w:r w:rsidR="006A108F">
        <w:t xml:space="preserve"> previsão contratual expressa </w:t>
      </w:r>
      <w:r w:rsidR="00F06211">
        <w:t xml:space="preserve">tratando </w:t>
      </w:r>
      <w:r w:rsidR="006A108F">
        <w:t xml:space="preserve">sobre </w:t>
      </w:r>
      <w:r w:rsidR="00F06211">
        <w:t>a hipótese d</w:t>
      </w:r>
      <w:r w:rsidR="00082E7E">
        <w:t xml:space="preserve">os autos </w:t>
      </w:r>
      <w:r w:rsidR="006A108F">
        <w:t>e</w:t>
      </w:r>
      <w:r w:rsidR="00082E7E">
        <w:t xml:space="preserve">, em especial, por ser </w:t>
      </w:r>
      <w:r w:rsidR="00791113">
        <w:t xml:space="preserve">vedado o comportamento contraditório da parte para obter benefício </w:t>
      </w:r>
      <w:r w:rsidR="00082E7E">
        <w:t xml:space="preserve">em proveito </w:t>
      </w:r>
      <w:r w:rsidR="00791113">
        <w:t>próprio</w:t>
      </w:r>
      <w:r w:rsidR="00082E7E">
        <w:t xml:space="preserve"> </w:t>
      </w:r>
      <w:r w:rsidR="00082E7E" w:rsidRPr="00082E7E">
        <w:rPr>
          <w:sz w:val="20"/>
          <w:szCs w:val="18"/>
        </w:rPr>
        <w:t>(</w:t>
      </w:r>
      <w:r w:rsidR="00082E7E" w:rsidRPr="00082E7E">
        <w:rPr>
          <w:i/>
          <w:iCs/>
          <w:sz w:val="20"/>
          <w:szCs w:val="18"/>
        </w:rPr>
        <w:t>venire contra factum proprium</w:t>
      </w:r>
      <w:r w:rsidR="00082E7E" w:rsidRPr="00082E7E">
        <w:rPr>
          <w:sz w:val="20"/>
          <w:szCs w:val="18"/>
        </w:rPr>
        <w:t>)</w:t>
      </w:r>
      <w:r w:rsidR="00791113">
        <w:t>.</w:t>
      </w:r>
    </w:p>
    <w:p w14:paraId="2B098BE6" w14:textId="77777777" w:rsidR="004A11C7" w:rsidRDefault="004A11C7" w:rsidP="004A11C7">
      <w:pPr>
        <w:pStyle w:val="SemEspaamento"/>
        <w:numPr>
          <w:ilvl w:val="0"/>
          <w:numId w:val="0"/>
        </w:numPr>
        <w:ind w:left="1701"/>
      </w:pPr>
    </w:p>
    <w:p w14:paraId="045A3C24" w14:textId="4F2FB29B" w:rsidR="00791113" w:rsidRDefault="00791113" w:rsidP="00791113">
      <w:pPr>
        <w:pStyle w:val="Ttulo"/>
      </w:pPr>
      <w:r>
        <w:t xml:space="preserve">V.2 – Da </w:t>
      </w:r>
      <w:r w:rsidR="00A73B85">
        <w:t xml:space="preserve">insubsistência da tese </w:t>
      </w:r>
      <w:r w:rsidR="007F173C">
        <w:t xml:space="preserve">referente à </w:t>
      </w:r>
      <w:r w:rsidR="00A73B85">
        <w:t>ausência de liquidez do título executivo</w:t>
      </w:r>
    </w:p>
    <w:p w14:paraId="4D7880A9" w14:textId="77777777" w:rsidR="00FD7819" w:rsidRDefault="00FD7819" w:rsidP="004A11C7">
      <w:pPr>
        <w:pStyle w:val="SemEspaamento"/>
        <w:numPr>
          <w:ilvl w:val="0"/>
          <w:numId w:val="0"/>
        </w:numPr>
        <w:ind w:left="1701"/>
      </w:pPr>
    </w:p>
    <w:p w14:paraId="6F114392" w14:textId="59C85203" w:rsidR="00791113" w:rsidRDefault="0022374A" w:rsidP="009F0453">
      <w:pPr>
        <w:pStyle w:val="SemEspaamento"/>
      </w:pPr>
      <w:r>
        <w:t xml:space="preserve">Por fim, Excelência, o </w:t>
      </w:r>
      <w:r w:rsidR="004215E5">
        <w:t>embargante</w:t>
      </w:r>
      <w:r>
        <w:t xml:space="preserve"> insiste na alegação de que o título executivo não teria liquidez, ao argumento</w:t>
      </w:r>
      <w:r w:rsidR="009F0453">
        <w:t>, em síntese,</w:t>
      </w:r>
      <w:r>
        <w:t xml:space="preserve"> de que “</w:t>
      </w:r>
      <w:r w:rsidR="009F0453" w:rsidRPr="009F0453">
        <w:rPr>
          <w:i/>
          <w:iCs/>
        </w:rPr>
        <w:t>o montante estipulado no contrato de honorários não é determinado, uma vez que não especifica com exatidão o valor devido em caso de rescisão antecipada do contrato</w:t>
      </w:r>
      <w:r w:rsidR="009F0453">
        <w:t xml:space="preserve">” </w:t>
      </w:r>
      <w:r w:rsidR="009F0453" w:rsidRPr="009F0453">
        <w:rPr>
          <w:sz w:val="20"/>
          <w:szCs w:val="18"/>
        </w:rPr>
        <w:t>(evento 15, RÉPLICA1, p. 19/21)</w:t>
      </w:r>
      <w:r w:rsidR="009F0453">
        <w:t>.</w:t>
      </w:r>
    </w:p>
    <w:p w14:paraId="781ACE5A" w14:textId="44E65B42" w:rsidR="00D82ED0" w:rsidRDefault="009F0453" w:rsidP="00D82ED0">
      <w:pPr>
        <w:pStyle w:val="SemEspaamento"/>
        <w:ind w:right="-284"/>
      </w:pPr>
      <w:r>
        <w:t xml:space="preserve">Ocorre que, ao contrário do que o embargante tenta sustentar, já se viu que o contrato de honorários </w:t>
      </w:r>
      <w:r w:rsidR="00D9497B">
        <w:t xml:space="preserve">firmado entre as partes </w:t>
      </w:r>
      <w:r>
        <w:t xml:space="preserve">possui previsão expressa </w:t>
      </w:r>
      <w:r w:rsidR="003C06F8">
        <w:t>tratando</w:t>
      </w:r>
      <w:r>
        <w:t xml:space="preserve"> </w:t>
      </w:r>
      <w:r w:rsidR="003C06F8">
        <w:t xml:space="preserve">sobre </w:t>
      </w:r>
      <w:r w:rsidR="00D9497B">
        <w:t>rescisão antecipada ou renúncia do mandato outorgado aos patronos contratados</w:t>
      </w:r>
      <w:r w:rsidR="003C06F8">
        <w:t>, como ocorre no caso vertente</w:t>
      </w:r>
      <w:r w:rsidR="00D82ED0">
        <w:t xml:space="preserve">. </w:t>
      </w:r>
    </w:p>
    <w:p w14:paraId="220311BB" w14:textId="15A519DC" w:rsidR="00D82ED0" w:rsidRDefault="00D82ED0" w:rsidP="00D82ED0">
      <w:pPr>
        <w:pStyle w:val="SemEspaamento"/>
        <w:ind w:right="-284"/>
      </w:pPr>
      <w:r>
        <w:t>Isso porque, na cláusula 7</w:t>
      </w:r>
      <w:r w:rsidR="003C06F8">
        <w:t xml:space="preserve"> do instrumento contratual </w:t>
      </w:r>
      <w:r w:rsidR="003C06F8" w:rsidRPr="003C06F8">
        <w:rPr>
          <w:sz w:val="20"/>
          <w:szCs w:val="18"/>
        </w:rPr>
        <w:t>(evento 9, CONHON2)</w:t>
      </w:r>
      <w:r>
        <w:t xml:space="preserve">, </w:t>
      </w:r>
      <w:r w:rsidR="003500C6">
        <w:t xml:space="preserve">restou ajustado </w:t>
      </w:r>
      <w:r w:rsidR="00D036F8">
        <w:t xml:space="preserve">livremente </w:t>
      </w:r>
      <w:r>
        <w:t xml:space="preserve">entre as partes </w:t>
      </w:r>
      <w:r w:rsidR="003500C6">
        <w:t>que “</w:t>
      </w:r>
      <w:r w:rsidRPr="00D82ED0">
        <w:rPr>
          <w:i/>
          <w:iCs/>
        </w:rPr>
        <w:t>A rescisão deste contrato ou a revogação do mandato outorgado aos CONTRATADOS não prejudica ou revoga o proveito econômico patrimonial assegurado aos próprios CONTRATADOS por este instrumento</w:t>
      </w:r>
      <w:r>
        <w:t>”</w:t>
      </w:r>
      <w:r w:rsidRPr="00651DE1">
        <w:t>.</w:t>
      </w:r>
    </w:p>
    <w:p w14:paraId="18D91859" w14:textId="3AC63F3B" w:rsidR="005008D2" w:rsidRDefault="00DB4931" w:rsidP="00D82ED0">
      <w:pPr>
        <w:pStyle w:val="SemEspaamento"/>
        <w:ind w:right="-284"/>
      </w:pPr>
      <w:r>
        <w:t xml:space="preserve">Como visto, não procede </w:t>
      </w:r>
      <w:r w:rsidR="00C259E3">
        <w:t>a</w:t>
      </w:r>
      <w:r>
        <w:t xml:space="preserve"> alegada ausência de liquidez do título executivo, </w:t>
      </w:r>
      <w:r w:rsidR="00D036F8">
        <w:t xml:space="preserve">na medida em </w:t>
      </w:r>
      <w:r>
        <w:t xml:space="preserve">que </w:t>
      </w:r>
      <w:r w:rsidR="00D036F8">
        <w:t xml:space="preserve">há cláusula contratual </w:t>
      </w:r>
      <w:r w:rsidR="00476425">
        <w:t xml:space="preserve">expressa </w:t>
      </w:r>
      <w:r w:rsidR="0083330F">
        <w:t>autorizando</w:t>
      </w:r>
      <w:r w:rsidR="00D036F8">
        <w:t xml:space="preserve"> a execução do </w:t>
      </w:r>
      <w:r w:rsidR="0083330F">
        <w:t xml:space="preserve">contrato firmado entre as partes exatamente na </w:t>
      </w:r>
      <w:r w:rsidR="00D036F8">
        <w:t>hipótese dos autos</w:t>
      </w:r>
      <w:r w:rsidR="0083330F">
        <w:t xml:space="preserve">, o que </w:t>
      </w:r>
      <w:r w:rsidR="00CD469D">
        <w:t xml:space="preserve">derrui o argumento relativo à falta de </w:t>
      </w:r>
      <w:r w:rsidR="00FC601C">
        <w:t>“</w:t>
      </w:r>
      <w:r w:rsidR="00CD469D">
        <w:t>exatidão do valor devido</w:t>
      </w:r>
      <w:r w:rsidR="00FC601C">
        <w:t>”</w:t>
      </w:r>
      <w:r w:rsidR="00CD469D">
        <w:t xml:space="preserve"> no caso de rescisão</w:t>
      </w:r>
      <w:r w:rsidR="00FC601C">
        <w:t xml:space="preserve"> contratual</w:t>
      </w:r>
      <w:r w:rsidR="00D036F8">
        <w:t>.</w:t>
      </w:r>
    </w:p>
    <w:p w14:paraId="49AB31B8" w14:textId="02E27570" w:rsidR="009F0453" w:rsidRDefault="00D82ED0" w:rsidP="009F0453">
      <w:pPr>
        <w:pStyle w:val="SemEspaamento"/>
      </w:pPr>
      <w:r>
        <w:t xml:space="preserve">Sem razão, assim, o </w:t>
      </w:r>
      <w:r w:rsidR="004215E5">
        <w:t>embargante</w:t>
      </w:r>
      <w:r>
        <w:t xml:space="preserve">, que </w:t>
      </w:r>
      <w:r w:rsidR="00465F84">
        <w:t xml:space="preserve">apenas demonstra a sua </w:t>
      </w:r>
      <w:r w:rsidR="00216EB6">
        <w:t xml:space="preserve">insistente tentativa de utilizar </w:t>
      </w:r>
      <w:r w:rsidR="003C06F8">
        <w:t>diversos subterfúgios para se eximir da obrigação assumida, por livre e espontânea vontade, sem que houvesse qualquer motivação idônea para o encerramento da relação contratual havida entre as partes.</w:t>
      </w:r>
    </w:p>
    <w:p w14:paraId="67ADC1B6" w14:textId="675A72F4" w:rsidR="00D96F59" w:rsidRDefault="003638ED" w:rsidP="00D949C1">
      <w:pPr>
        <w:pStyle w:val="SemEspaamento"/>
      </w:pPr>
      <w:r>
        <w:t xml:space="preserve">Por fim, </w:t>
      </w:r>
      <w:r>
        <w:rPr>
          <w:i/>
          <w:iCs/>
        </w:rPr>
        <w:t>ad argumentandum</w:t>
      </w:r>
      <w:r>
        <w:t xml:space="preserve">, no caso vertente mostra-se inviável a condenação da embargada ao pagamento de honorários sucumbenciais, sobretudo porque </w:t>
      </w:r>
      <w:r w:rsidRPr="001339D4">
        <w:rPr>
          <w:u w:val="single"/>
        </w:rPr>
        <w:t>o</w:t>
      </w:r>
      <w:r>
        <w:t xml:space="preserve"> </w:t>
      </w:r>
      <w:r w:rsidRPr="001339D4">
        <w:rPr>
          <w:u w:val="single"/>
        </w:rPr>
        <w:t>embargante</w:t>
      </w:r>
      <w:r>
        <w:t xml:space="preserve"> </w:t>
      </w:r>
      <w:r w:rsidR="009E4368" w:rsidRPr="001339D4">
        <w:rPr>
          <w:u w:val="single"/>
        </w:rPr>
        <w:t>deu</w:t>
      </w:r>
      <w:r w:rsidR="009E4368">
        <w:t xml:space="preserve"> </w:t>
      </w:r>
      <w:r w:rsidR="009E4368" w:rsidRPr="001339D4">
        <w:rPr>
          <w:u w:val="single"/>
        </w:rPr>
        <w:t>causa</w:t>
      </w:r>
      <w:r w:rsidR="009E4368">
        <w:t xml:space="preserve"> </w:t>
      </w:r>
      <w:r w:rsidR="009E4368" w:rsidRPr="0040066B">
        <w:rPr>
          <w:u w:val="single"/>
        </w:rPr>
        <w:t>ao</w:t>
      </w:r>
      <w:r w:rsidR="009E4368">
        <w:t xml:space="preserve"> </w:t>
      </w:r>
      <w:r w:rsidR="009E4368" w:rsidRPr="0040066B">
        <w:rPr>
          <w:u w:val="single"/>
        </w:rPr>
        <w:t>ajuizamento</w:t>
      </w:r>
      <w:r w:rsidR="009E4368">
        <w:t xml:space="preserve"> </w:t>
      </w:r>
      <w:r w:rsidR="009E4368" w:rsidRPr="0040066B">
        <w:rPr>
          <w:u w:val="single"/>
        </w:rPr>
        <w:t>da</w:t>
      </w:r>
      <w:r w:rsidR="009E4368">
        <w:t xml:space="preserve"> </w:t>
      </w:r>
      <w:r w:rsidR="0040066B" w:rsidRPr="0040066B">
        <w:rPr>
          <w:u w:val="single"/>
        </w:rPr>
        <w:t>ação</w:t>
      </w:r>
      <w:r w:rsidR="0040066B">
        <w:t xml:space="preserve"> </w:t>
      </w:r>
      <w:r w:rsidR="0040066B" w:rsidRPr="0040066B">
        <w:rPr>
          <w:u w:val="single"/>
        </w:rPr>
        <w:t>executiva</w:t>
      </w:r>
      <w:r w:rsidR="001339D4">
        <w:t xml:space="preserve"> </w:t>
      </w:r>
      <w:r w:rsidR="001339D4" w:rsidRPr="001339D4">
        <w:rPr>
          <w:sz w:val="20"/>
          <w:szCs w:val="18"/>
        </w:rPr>
        <w:t>(princípio da causalidade)</w:t>
      </w:r>
      <w:r w:rsidR="009E4368">
        <w:t xml:space="preserve">, ao </w:t>
      </w:r>
      <w:r w:rsidR="006620ED">
        <w:t xml:space="preserve">não </w:t>
      </w:r>
      <w:r w:rsidR="009E4368">
        <w:t xml:space="preserve">pagar </w:t>
      </w:r>
      <w:r w:rsidR="006620ED">
        <w:t>as parcelas mensais pactuadas no contrato de honorários firmado entre as partes,</w:t>
      </w:r>
      <w:r w:rsidR="0067526B">
        <w:t xml:space="preserve"> rescindi</w:t>
      </w:r>
      <w:r w:rsidR="009E4368">
        <w:t>r</w:t>
      </w:r>
      <w:r w:rsidR="0067526B">
        <w:t xml:space="preserve"> unilateralmente o contrato que estava sendo rigorosamente cumprido</w:t>
      </w:r>
      <w:r w:rsidR="002E1CC6">
        <w:t xml:space="preserve"> pela embargada</w:t>
      </w:r>
      <w:r w:rsidR="009E4368">
        <w:t xml:space="preserve">, além de </w:t>
      </w:r>
      <w:r w:rsidR="0040066B">
        <w:t xml:space="preserve">se comprometer a </w:t>
      </w:r>
      <w:r w:rsidR="0067526B">
        <w:t>arcar com o pagamento</w:t>
      </w:r>
      <w:r w:rsidR="009E4368">
        <w:t xml:space="preserve"> dos honorários </w:t>
      </w:r>
      <w:r w:rsidR="00044290">
        <w:t xml:space="preserve">a título de </w:t>
      </w:r>
      <w:r w:rsidR="00044290" w:rsidRPr="00044290">
        <w:rPr>
          <w:i/>
          <w:iCs/>
        </w:rPr>
        <w:t>pro labore</w:t>
      </w:r>
      <w:r w:rsidR="00044290">
        <w:t xml:space="preserve"> </w:t>
      </w:r>
      <w:r w:rsidR="001339D4">
        <w:t>na hipótese de rescisão</w:t>
      </w:r>
      <w:r w:rsidR="00C22FF9">
        <w:t xml:space="preserve"> </w:t>
      </w:r>
      <w:r w:rsidR="00C22FF9" w:rsidRPr="00C22FF9">
        <w:rPr>
          <w:sz w:val="20"/>
          <w:szCs w:val="18"/>
        </w:rPr>
        <w:t>(cláusula 7</w:t>
      </w:r>
      <w:r w:rsidR="00C22FF9">
        <w:rPr>
          <w:sz w:val="20"/>
          <w:szCs w:val="18"/>
        </w:rPr>
        <w:t xml:space="preserve"> do contrato de honorários</w:t>
      </w:r>
      <w:r w:rsidR="00240F58">
        <w:rPr>
          <w:sz w:val="20"/>
          <w:szCs w:val="18"/>
        </w:rPr>
        <w:t xml:space="preserve"> firmad</w:t>
      </w:r>
      <w:r w:rsidR="00613FA5">
        <w:rPr>
          <w:sz w:val="20"/>
          <w:szCs w:val="18"/>
        </w:rPr>
        <w:t>o entre as partes</w:t>
      </w:r>
      <w:r w:rsidR="00C22FF9" w:rsidRPr="00C22FF9">
        <w:rPr>
          <w:sz w:val="20"/>
          <w:szCs w:val="18"/>
        </w:rPr>
        <w:t>)</w:t>
      </w:r>
      <w:r w:rsidR="00044290">
        <w:t>.</w:t>
      </w:r>
    </w:p>
    <w:p w14:paraId="16D48CBF" w14:textId="77777777" w:rsidR="006F66B9" w:rsidRDefault="006F66B9" w:rsidP="006F66B9">
      <w:pPr>
        <w:pStyle w:val="SemEspaamento"/>
        <w:numPr>
          <w:ilvl w:val="0"/>
          <w:numId w:val="0"/>
        </w:numPr>
        <w:ind w:left="1701"/>
      </w:pPr>
    </w:p>
    <w:p w14:paraId="74A387B0" w14:textId="4C3B37B2" w:rsidR="000169F1" w:rsidRPr="00136102" w:rsidRDefault="00FD7819" w:rsidP="00D949C1">
      <w:pPr>
        <w:pStyle w:val="Ttulo"/>
      </w:pPr>
      <w:r>
        <w:t xml:space="preserve">VI </w:t>
      </w:r>
      <w:r w:rsidR="000169F1">
        <w:t xml:space="preserve">– REQUERIMENTOS </w:t>
      </w:r>
    </w:p>
    <w:p w14:paraId="40995BEE" w14:textId="77777777" w:rsidR="000169F1" w:rsidRPr="00136102" w:rsidRDefault="000169F1" w:rsidP="00D96F59">
      <w:pPr>
        <w:pStyle w:val="SemEspaamento"/>
        <w:numPr>
          <w:ilvl w:val="0"/>
          <w:numId w:val="0"/>
        </w:numPr>
        <w:ind w:left="1701"/>
      </w:pPr>
    </w:p>
    <w:p w14:paraId="56689001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469485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08DA24" w14:textId="6FC5F7A2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>a</w:t>
      </w:r>
      <w:r w:rsidR="00A774F8">
        <w:t xml:space="preserve"> revogação da justiça gratuita concedida</w:t>
      </w:r>
      <w:r>
        <w:t xml:space="preserve"> </w:t>
      </w:r>
      <w:r w:rsidR="00A774F8">
        <w:t xml:space="preserve">ao embargante, </w:t>
      </w:r>
      <w:r w:rsidR="008D2D2C">
        <w:t xml:space="preserve">porquanto não preenchidos os requisitos legais, conforme exposto </w:t>
      </w:r>
      <w:r w:rsidR="001C6095">
        <w:t>no tópico II</w:t>
      </w:r>
      <w:r>
        <w:t>;</w:t>
      </w:r>
    </w:p>
    <w:p w14:paraId="5ADB0ABE" w14:textId="38CA1881" w:rsidR="002001EF" w:rsidRDefault="002001EF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CD2BFB">
        <w:t>rejeição do pedido de condenação da embargada à litigância de má-fé, sobretudo porque inexistente qualquer conduta imprópria</w:t>
      </w:r>
      <w:r w:rsidR="0095349B">
        <w:t xml:space="preserve">, aliás, muito pelo contrário, pois </w:t>
      </w:r>
      <w:r w:rsidR="00371280">
        <w:t xml:space="preserve">a embargada apenas cumpriu fielmente com </w:t>
      </w:r>
      <w:r w:rsidR="0095349B">
        <w:t xml:space="preserve">o dever de sigilo entre cliente e advogado, </w:t>
      </w:r>
      <w:r w:rsidR="008D2D2C">
        <w:t>pelos motivos delineados</w:t>
      </w:r>
      <w:r w:rsidR="0095349B">
        <w:t xml:space="preserve"> no tópico III;</w:t>
      </w:r>
    </w:p>
    <w:p w14:paraId="2CA57B2F" w14:textId="4FD93535" w:rsidR="000169F1" w:rsidRDefault="001C6095" w:rsidP="000169F1">
      <w:pPr>
        <w:pStyle w:val="SemEspaamento"/>
        <w:numPr>
          <w:ilvl w:val="0"/>
          <w:numId w:val="2"/>
        </w:numPr>
        <w:ind w:left="0" w:firstLine="1418"/>
      </w:pPr>
      <w:r>
        <w:t>o não conhecimento dos novos argumentos delineados na réplica, ou seja, sem emenda à inicial e sem concordância da parte adversa, pois constituem evidente violação ao princípio da correlação, adstrição ou congruência</w:t>
      </w:r>
      <w:r w:rsidR="002001EF">
        <w:t>, conforme explicado no tópico IV</w:t>
      </w:r>
      <w:r w:rsidR="000169F1">
        <w:t>;</w:t>
      </w:r>
    </w:p>
    <w:p w14:paraId="55BB20A6" w14:textId="0E34C421" w:rsidR="001C6095" w:rsidRDefault="002001EF" w:rsidP="000169F1">
      <w:pPr>
        <w:pStyle w:val="SemEspaamento"/>
        <w:numPr>
          <w:ilvl w:val="0"/>
          <w:numId w:val="2"/>
        </w:numPr>
        <w:ind w:left="0" w:firstLine="1418"/>
      </w:pPr>
      <w:r>
        <w:t>subsidiariamente, na remota hipótese de apreciação dos novos argumentos, que sejam declarados improcedentes,</w:t>
      </w:r>
      <w:r w:rsidR="005021FF">
        <w:t xml:space="preserve"> diante da previsão contratual expressa autorizando a execução do contrato firmado entre as partes e da proibição do comportamento contraditório em benefício próprio </w:t>
      </w:r>
      <w:r w:rsidR="005021FF" w:rsidRPr="005021FF">
        <w:rPr>
          <w:sz w:val="20"/>
          <w:szCs w:val="18"/>
        </w:rPr>
        <w:t>(</w:t>
      </w:r>
      <w:r w:rsidR="005021FF" w:rsidRPr="005021FF">
        <w:rPr>
          <w:i/>
          <w:iCs/>
          <w:sz w:val="20"/>
          <w:szCs w:val="18"/>
        </w:rPr>
        <w:t>venire contra factum propium</w:t>
      </w:r>
      <w:r w:rsidR="005021FF" w:rsidRPr="005021FF">
        <w:rPr>
          <w:sz w:val="20"/>
          <w:szCs w:val="18"/>
        </w:rPr>
        <w:t>)</w:t>
      </w:r>
      <w:r w:rsidR="005021FF">
        <w:t>,</w:t>
      </w:r>
      <w:r>
        <w:t xml:space="preserve"> pelas razões expostas no tópico</w:t>
      </w:r>
      <w:r w:rsidR="00371280">
        <w:t xml:space="preserve"> V desta peça.</w:t>
      </w:r>
    </w:p>
    <w:p w14:paraId="4F27F3F8" w14:textId="77777777" w:rsidR="000169F1" w:rsidRPr="00B61CFE" w:rsidRDefault="000169F1" w:rsidP="00371280">
      <w:pPr>
        <w:pStyle w:val="SemEspaamento"/>
        <w:numPr>
          <w:ilvl w:val="0"/>
          <w:numId w:val="0"/>
        </w:numPr>
        <w:rPr>
          <w:sz w:val="6"/>
          <w:szCs w:val="4"/>
        </w:rPr>
      </w:pPr>
    </w:p>
    <w:p w14:paraId="4AC74D1B" w14:textId="04B77C58" w:rsidR="0090226D" w:rsidRPr="00EC1F20" w:rsidRDefault="00B61CFE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FEBD45B" w14:textId="77777777" w:rsidR="000169F1" w:rsidRDefault="000169F1" w:rsidP="00B61C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3E802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9C70A85" w14:textId="7D1B7E1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D0651">
        <w:rPr>
          <w:rFonts w:ascii="Arial" w:eastAsia="Calibri" w:hAnsi="Arial" w:cs="Times New Roman"/>
          <w:noProof/>
          <w:sz w:val="24"/>
          <w:szCs w:val="24"/>
        </w:rPr>
        <w:t>24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EB6C8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9B04E1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BAFAAC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3794D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856FD2A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FC0A78B" w14:textId="77777777" w:rsidR="000169F1" w:rsidRDefault="000169F1" w:rsidP="000169F1"/>
    <w:p w14:paraId="5CE85763" w14:textId="77777777" w:rsidR="000169F1" w:rsidRPr="00377A2E" w:rsidRDefault="000169F1" w:rsidP="000169F1"/>
    <w:p w14:paraId="586D4D46" w14:textId="77777777" w:rsidR="00131BEB" w:rsidRPr="000169F1" w:rsidRDefault="00131BEB" w:rsidP="000169F1"/>
    <w:sectPr w:rsidR="00131BEB" w:rsidRPr="000169F1" w:rsidSect="0031593C">
      <w:headerReference w:type="default" r:id="rId10"/>
      <w:footerReference w:type="default" r:id="rId11"/>
      <w:pgSz w:w="11906" w:h="16838"/>
      <w:pgMar w:top="1985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5E7A1" w14:textId="77777777" w:rsidR="00963C7E" w:rsidRDefault="00963C7E" w:rsidP="00943258">
      <w:pPr>
        <w:spacing w:after="0" w:line="240" w:lineRule="auto"/>
      </w:pPr>
      <w:r>
        <w:separator/>
      </w:r>
    </w:p>
  </w:endnote>
  <w:endnote w:type="continuationSeparator" w:id="0">
    <w:p w14:paraId="10E4FFD8" w14:textId="77777777" w:rsidR="00963C7E" w:rsidRDefault="00963C7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CB9ED3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F4F4E20" wp14:editId="7074D48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23297218" name="Imagem 16232972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CF1F5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4B8827" w14:textId="77777777" w:rsidR="00963C7E" w:rsidRDefault="00963C7E" w:rsidP="00943258">
      <w:pPr>
        <w:spacing w:after="0" w:line="240" w:lineRule="auto"/>
      </w:pPr>
      <w:r>
        <w:separator/>
      </w:r>
    </w:p>
  </w:footnote>
  <w:footnote w:type="continuationSeparator" w:id="0">
    <w:p w14:paraId="5A2FAB69" w14:textId="77777777" w:rsidR="00963C7E" w:rsidRDefault="00963C7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7E03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647751C" wp14:editId="1E6477A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99459729" name="Imagem 179945972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D0ED5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A2E73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32344C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9B"/>
    <w:rsid w:val="00002F65"/>
    <w:rsid w:val="00003F31"/>
    <w:rsid w:val="00012CBA"/>
    <w:rsid w:val="000169F1"/>
    <w:rsid w:val="00025E24"/>
    <w:rsid w:val="000309CF"/>
    <w:rsid w:val="00032B85"/>
    <w:rsid w:val="0004298B"/>
    <w:rsid w:val="00043C7B"/>
    <w:rsid w:val="00044290"/>
    <w:rsid w:val="00045335"/>
    <w:rsid w:val="0005377A"/>
    <w:rsid w:val="00064171"/>
    <w:rsid w:val="000665C3"/>
    <w:rsid w:val="00082E7E"/>
    <w:rsid w:val="00085556"/>
    <w:rsid w:val="00097661"/>
    <w:rsid w:val="000A2E0C"/>
    <w:rsid w:val="000B36E1"/>
    <w:rsid w:val="000B7A10"/>
    <w:rsid w:val="000C450D"/>
    <w:rsid w:val="000C5AB5"/>
    <w:rsid w:val="000C5CD5"/>
    <w:rsid w:val="000C6DC4"/>
    <w:rsid w:val="000C7BCC"/>
    <w:rsid w:val="000D228C"/>
    <w:rsid w:val="000D4AD0"/>
    <w:rsid w:val="000E1FBD"/>
    <w:rsid w:val="000E290E"/>
    <w:rsid w:val="000E6AFD"/>
    <w:rsid w:val="000F2D0B"/>
    <w:rsid w:val="000F49BE"/>
    <w:rsid w:val="000F5CF1"/>
    <w:rsid w:val="001065E9"/>
    <w:rsid w:val="001127F6"/>
    <w:rsid w:val="0011347F"/>
    <w:rsid w:val="00116309"/>
    <w:rsid w:val="001205CF"/>
    <w:rsid w:val="00121335"/>
    <w:rsid w:val="00131BEB"/>
    <w:rsid w:val="001339D4"/>
    <w:rsid w:val="00136AFA"/>
    <w:rsid w:val="00140157"/>
    <w:rsid w:val="00143633"/>
    <w:rsid w:val="0015241E"/>
    <w:rsid w:val="001608EF"/>
    <w:rsid w:val="001667B0"/>
    <w:rsid w:val="00167E2E"/>
    <w:rsid w:val="00170CF9"/>
    <w:rsid w:val="00171B34"/>
    <w:rsid w:val="00173697"/>
    <w:rsid w:val="001761C0"/>
    <w:rsid w:val="00183BE2"/>
    <w:rsid w:val="00185E9D"/>
    <w:rsid w:val="00192DBF"/>
    <w:rsid w:val="001935F5"/>
    <w:rsid w:val="001958D2"/>
    <w:rsid w:val="001A1571"/>
    <w:rsid w:val="001A3C83"/>
    <w:rsid w:val="001B2B98"/>
    <w:rsid w:val="001B2E75"/>
    <w:rsid w:val="001C2815"/>
    <w:rsid w:val="001C6095"/>
    <w:rsid w:val="001C7BED"/>
    <w:rsid w:val="001D0956"/>
    <w:rsid w:val="001D15FE"/>
    <w:rsid w:val="001D3E9E"/>
    <w:rsid w:val="002001EF"/>
    <w:rsid w:val="00201F45"/>
    <w:rsid w:val="00205F89"/>
    <w:rsid w:val="00207BE4"/>
    <w:rsid w:val="00211B77"/>
    <w:rsid w:val="00213064"/>
    <w:rsid w:val="00214E09"/>
    <w:rsid w:val="00216EB6"/>
    <w:rsid w:val="0022374A"/>
    <w:rsid w:val="00225231"/>
    <w:rsid w:val="00232980"/>
    <w:rsid w:val="00240F58"/>
    <w:rsid w:val="00246341"/>
    <w:rsid w:val="00251117"/>
    <w:rsid w:val="00255803"/>
    <w:rsid w:val="002641B9"/>
    <w:rsid w:val="002650A1"/>
    <w:rsid w:val="00265622"/>
    <w:rsid w:val="00270623"/>
    <w:rsid w:val="00272BFB"/>
    <w:rsid w:val="0027493D"/>
    <w:rsid w:val="00276257"/>
    <w:rsid w:val="00281E34"/>
    <w:rsid w:val="00282191"/>
    <w:rsid w:val="00282214"/>
    <w:rsid w:val="002845EB"/>
    <w:rsid w:val="00286FAF"/>
    <w:rsid w:val="00291AA6"/>
    <w:rsid w:val="00291F6C"/>
    <w:rsid w:val="00293176"/>
    <w:rsid w:val="00293DFF"/>
    <w:rsid w:val="002A67F0"/>
    <w:rsid w:val="002C4AEA"/>
    <w:rsid w:val="002D269D"/>
    <w:rsid w:val="002D3849"/>
    <w:rsid w:val="002E1CC6"/>
    <w:rsid w:val="002E2EFA"/>
    <w:rsid w:val="002E41A9"/>
    <w:rsid w:val="002E5AED"/>
    <w:rsid w:val="002E7194"/>
    <w:rsid w:val="002F1239"/>
    <w:rsid w:val="002F14FA"/>
    <w:rsid w:val="002F1EE5"/>
    <w:rsid w:val="002F49FE"/>
    <w:rsid w:val="00303DC5"/>
    <w:rsid w:val="00304342"/>
    <w:rsid w:val="0031593C"/>
    <w:rsid w:val="0032029A"/>
    <w:rsid w:val="00325981"/>
    <w:rsid w:val="00326F2C"/>
    <w:rsid w:val="003347C1"/>
    <w:rsid w:val="00336511"/>
    <w:rsid w:val="003420D9"/>
    <w:rsid w:val="003452C6"/>
    <w:rsid w:val="00345AFF"/>
    <w:rsid w:val="003500C6"/>
    <w:rsid w:val="003536D2"/>
    <w:rsid w:val="003638ED"/>
    <w:rsid w:val="00366085"/>
    <w:rsid w:val="003669DE"/>
    <w:rsid w:val="00371280"/>
    <w:rsid w:val="003716C3"/>
    <w:rsid w:val="0037209C"/>
    <w:rsid w:val="00377A2E"/>
    <w:rsid w:val="003801CD"/>
    <w:rsid w:val="0038027E"/>
    <w:rsid w:val="00385FA0"/>
    <w:rsid w:val="003965D4"/>
    <w:rsid w:val="003A0C6F"/>
    <w:rsid w:val="003A3531"/>
    <w:rsid w:val="003A50E4"/>
    <w:rsid w:val="003A50F1"/>
    <w:rsid w:val="003A5A24"/>
    <w:rsid w:val="003A603F"/>
    <w:rsid w:val="003A73E1"/>
    <w:rsid w:val="003B3A31"/>
    <w:rsid w:val="003C06F8"/>
    <w:rsid w:val="003C14A5"/>
    <w:rsid w:val="003D3D36"/>
    <w:rsid w:val="003E2EB2"/>
    <w:rsid w:val="003E46B9"/>
    <w:rsid w:val="003E483F"/>
    <w:rsid w:val="003E7759"/>
    <w:rsid w:val="0040066B"/>
    <w:rsid w:val="00401661"/>
    <w:rsid w:val="00406E9F"/>
    <w:rsid w:val="00416C15"/>
    <w:rsid w:val="004215E5"/>
    <w:rsid w:val="00427A0A"/>
    <w:rsid w:val="00434C27"/>
    <w:rsid w:val="00447085"/>
    <w:rsid w:val="0045504D"/>
    <w:rsid w:val="00456B80"/>
    <w:rsid w:val="004574B4"/>
    <w:rsid w:val="0046319D"/>
    <w:rsid w:val="00464601"/>
    <w:rsid w:val="00465F84"/>
    <w:rsid w:val="0047188A"/>
    <w:rsid w:val="00476425"/>
    <w:rsid w:val="004819AD"/>
    <w:rsid w:val="00486812"/>
    <w:rsid w:val="004949AD"/>
    <w:rsid w:val="004A11C7"/>
    <w:rsid w:val="004A48D2"/>
    <w:rsid w:val="004B57D5"/>
    <w:rsid w:val="004C5CF3"/>
    <w:rsid w:val="004C61F4"/>
    <w:rsid w:val="004C7291"/>
    <w:rsid w:val="004D6012"/>
    <w:rsid w:val="004E089F"/>
    <w:rsid w:val="004E4D5D"/>
    <w:rsid w:val="004F2047"/>
    <w:rsid w:val="004F2B78"/>
    <w:rsid w:val="004F384D"/>
    <w:rsid w:val="004F688F"/>
    <w:rsid w:val="005008D2"/>
    <w:rsid w:val="00500C55"/>
    <w:rsid w:val="00501A18"/>
    <w:rsid w:val="005021FF"/>
    <w:rsid w:val="00502243"/>
    <w:rsid w:val="00512173"/>
    <w:rsid w:val="0051758F"/>
    <w:rsid w:val="005210C6"/>
    <w:rsid w:val="005218C2"/>
    <w:rsid w:val="00523DE2"/>
    <w:rsid w:val="00527754"/>
    <w:rsid w:val="005321DA"/>
    <w:rsid w:val="0053325D"/>
    <w:rsid w:val="0054181C"/>
    <w:rsid w:val="00542727"/>
    <w:rsid w:val="00560CAB"/>
    <w:rsid w:val="0056480B"/>
    <w:rsid w:val="005703EE"/>
    <w:rsid w:val="00573B5F"/>
    <w:rsid w:val="00586D63"/>
    <w:rsid w:val="005909F4"/>
    <w:rsid w:val="00590C63"/>
    <w:rsid w:val="00590D62"/>
    <w:rsid w:val="00592483"/>
    <w:rsid w:val="00592667"/>
    <w:rsid w:val="00595B84"/>
    <w:rsid w:val="005A0B71"/>
    <w:rsid w:val="005A2812"/>
    <w:rsid w:val="005A3B9B"/>
    <w:rsid w:val="005A79A7"/>
    <w:rsid w:val="005B5D93"/>
    <w:rsid w:val="005B5E91"/>
    <w:rsid w:val="005B67EA"/>
    <w:rsid w:val="005D0C28"/>
    <w:rsid w:val="005E1057"/>
    <w:rsid w:val="005E58E2"/>
    <w:rsid w:val="005E594A"/>
    <w:rsid w:val="005E6DF6"/>
    <w:rsid w:val="00600D99"/>
    <w:rsid w:val="00603931"/>
    <w:rsid w:val="00613FA5"/>
    <w:rsid w:val="00615915"/>
    <w:rsid w:val="00617E18"/>
    <w:rsid w:val="00624AC7"/>
    <w:rsid w:val="00625D75"/>
    <w:rsid w:val="006347BD"/>
    <w:rsid w:val="00637208"/>
    <w:rsid w:val="0064095E"/>
    <w:rsid w:val="006620ED"/>
    <w:rsid w:val="00664D9A"/>
    <w:rsid w:val="00667C19"/>
    <w:rsid w:val="00673228"/>
    <w:rsid w:val="0067526B"/>
    <w:rsid w:val="00693F8B"/>
    <w:rsid w:val="00694695"/>
    <w:rsid w:val="00696295"/>
    <w:rsid w:val="006A108F"/>
    <w:rsid w:val="006A36E6"/>
    <w:rsid w:val="006C007F"/>
    <w:rsid w:val="006C0DFC"/>
    <w:rsid w:val="006C47B9"/>
    <w:rsid w:val="006C657F"/>
    <w:rsid w:val="006D22B6"/>
    <w:rsid w:val="006D3452"/>
    <w:rsid w:val="006D6EBF"/>
    <w:rsid w:val="006F330F"/>
    <w:rsid w:val="006F66B9"/>
    <w:rsid w:val="00704675"/>
    <w:rsid w:val="0070735A"/>
    <w:rsid w:val="007105EE"/>
    <w:rsid w:val="00715E17"/>
    <w:rsid w:val="00716C3C"/>
    <w:rsid w:val="00717C10"/>
    <w:rsid w:val="00720F43"/>
    <w:rsid w:val="00722DF5"/>
    <w:rsid w:val="0072597B"/>
    <w:rsid w:val="007350D1"/>
    <w:rsid w:val="007372ED"/>
    <w:rsid w:val="00743B43"/>
    <w:rsid w:val="007535C0"/>
    <w:rsid w:val="00781EDB"/>
    <w:rsid w:val="00786545"/>
    <w:rsid w:val="00791113"/>
    <w:rsid w:val="00795616"/>
    <w:rsid w:val="007958D4"/>
    <w:rsid w:val="00797900"/>
    <w:rsid w:val="007C36DB"/>
    <w:rsid w:val="007D404E"/>
    <w:rsid w:val="007D6010"/>
    <w:rsid w:val="007E3B6B"/>
    <w:rsid w:val="007F173C"/>
    <w:rsid w:val="007F18CD"/>
    <w:rsid w:val="007F2083"/>
    <w:rsid w:val="007F212E"/>
    <w:rsid w:val="007F49A2"/>
    <w:rsid w:val="007F535F"/>
    <w:rsid w:val="008048DB"/>
    <w:rsid w:val="00805410"/>
    <w:rsid w:val="00810D34"/>
    <w:rsid w:val="00826DD1"/>
    <w:rsid w:val="0083080B"/>
    <w:rsid w:val="0083330F"/>
    <w:rsid w:val="00844595"/>
    <w:rsid w:val="00845D64"/>
    <w:rsid w:val="00855F29"/>
    <w:rsid w:val="00867901"/>
    <w:rsid w:val="00874F4A"/>
    <w:rsid w:val="008A0012"/>
    <w:rsid w:val="008C0D5C"/>
    <w:rsid w:val="008C4E51"/>
    <w:rsid w:val="008C6FA0"/>
    <w:rsid w:val="008C7360"/>
    <w:rsid w:val="008C7DE9"/>
    <w:rsid w:val="008D17B0"/>
    <w:rsid w:val="008D2D2C"/>
    <w:rsid w:val="008E31FF"/>
    <w:rsid w:val="008E377D"/>
    <w:rsid w:val="008F2218"/>
    <w:rsid w:val="008F2B54"/>
    <w:rsid w:val="008F53CE"/>
    <w:rsid w:val="008F7B29"/>
    <w:rsid w:val="0090226D"/>
    <w:rsid w:val="00903F92"/>
    <w:rsid w:val="00906A1D"/>
    <w:rsid w:val="00907AEA"/>
    <w:rsid w:val="00911C9B"/>
    <w:rsid w:val="0091381C"/>
    <w:rsid w:val="009206F7"/>
    <w:rsid w:val="00924163"/>
    <w:rsid w:val="00937E7C"/>
    <w:rsid w:val="009415C4"/>
    <w:rsid w:val="009428A5"/>
    <w:rsid w:val="00943258"/>
    <w:rsid w:val="00943542"/>
    <w:rsid w:val="00943DCC"/>
    <w:rsid w:val="00946C77"/>
    <w:rsid w:val="00952B07"/>
    <w:rsid w:val="0095349B"/>
    <w:rsid w:val="00962711"/>
    <w:rsid w:val="00963C7E"/>
    <w:rsid w:val="00963CF2"/>
    <w:rsid w:val="00963EFA"/>
    <w:rsid w:val="00965350"/>
    <w:rsid w:val="009669A8"/>
    <w:rsid w:val="00974425"/>
    <w:rsid w:val="009912EB"/>
    <w:rsid w:val="009A6E90"/>
    <w:rsid w:val="009B2419"/>
    <w:rsid w:val="009B2A1B"/>
    <w:rsid w:val="009B5721"/>
    <w:rsid w:val="009C2DA7"/>
    <w:rsid w:val="009C30DD"/>
    <w:rsid w:val="009C7E81"/>
    <w:rsid w:val="009D425C"/>
    <w:rsid w:val="009D7A11"/>
    <w:rsid w:val="009E0B57"/>
    <w:rsid w:val="009E2819"/>
    <w:rsid w:val="009E4368"/>
    <w:rsid w:val="009F0453"/>
    <w:rsid w:val="009F1D60"/>
    <w:rsid w:val="009F3B6C"/>
    <w:rsid w:val="009F684E"/>
    <w:rsid w:val="00A00760"/>
    <w:rsid w:val="00A0203C"/>
    <w:rsid w:val="00A03AD5"/>
    <w:rsid w:val="00A040E7"/>
    <w:rsid w:val="00A049FC"/>
    <w:rsid w:val="00A0649C"/>
    <w:rsid w:val="00A32380"/>
    <w:rsid w:val="00A334A0"/>
    <w:rsid w:val="00A35A36"/>
    <w:rsid w:val="00A3603A"/>
    <w:rsid w:val="00A42758"/>
    <w:rsid w:val="00A507DE"/>
    <w:rsid w:val="00A5349B"/>
    <w:rsid w:val="00A53764"/>
    <w:rsid w:val="00A53DD8"/>
    <w:rsid w:val="00A55E14"/>
    <w:rsid w:val="00A73B85"/>
    <w:rsid w:val="00A7419E"/>
    <w:rsid w:val="00A75593"/>
    <w:rsid w:val="00A774F8"/>
    <w:rsid w:val="00A81354"/>
    <w:rsid w:val="00A84AC2"/>
    <w:rsid w:val="00A91250"/>
    <w:rsid w:val="00A913A5"/>
    <w:rsid w:val="00A963FB"/>
    <w:rsid w:val="00A97B72"/>
    <w:rsid w:val="00AA12BE"/>
    <w:rsid w:val="00AA2540"/>
    <w:rsid w:val="00AB57C9"/>
    <w:rsid w:val="00AC01A6"/>
    <w:rsid w:val="00AC46EE"/>
    <w:rsid w:val="00AD3300"/>
    <w:rsid w:val="00AD42BB"/>
    <w:rsid w:val="00AD5586"/>
    <w:rsid w:val="00AE3CEB"/>
    <w:rsid w:val="00AE5FF7"/>
    <w:rsid w:val="00AF2C44"/>
    <w:rsid w:val="00AF2E93"/>
    <w:rsid w:val="00AF6B52"/>
    <w:rsid w:val="00B01C4D"/>
    <w:rsid w:val="00B11612"/>
    <w:rsid w:val="00B14A81"/>
    <w:rsid w:val="00B15EA6"/>
    <w:rsid w:val="00B16668"/>
    <w:rsid w:val="00B17CC5"/>
    <w:rsid w:val="00B20482"/>
    <w:rsid w:val="00B27279"/>
    <w:rsid w:val="00B3434F"/>
    <w:rsid w:val="00B403EA"/>
    <w:rsid w:val="00B44351"/>
    <w:rsid w:val="00B50188"/>
    <w:rsid w:val="00B50583"/>
    <w:rsid w:val="00B50EFE"/>
    <w:rsid w:val="00B51905"/>
    <w:rsid w:val="00B552BE"/>
    <w:rsid w:val="00B5562F"/>
    <w:rsid w:val="00B56217"/>
    <w:rsid w:val="00B60262"/>
    <w:rsid w:val="00B605DB"/>
    <w:rsid w:val="00B61CFE"/>
    <w:rsid w:val="00B61E8B"/>
    <w:rsid w:val="00B62B88"/>
    <w:rsid w:val="00B6363E"/>
    <w:rsid w:val="00B663F2"/>
    <w:rsid w:val="00B67385"/>
    <w:rsid w:val="00B764AF"/>
    <w:rsid w:val="00BA0C94"/>
    <w:rsid w:val="00BA2544"/>
    <w:rsid w:val="00BA2BB3"/>
    <w:rsid w:val="00BA6B18"/>
    <w:rsid w:val="00BA7ACE"/>
    <w:rsid w:val="00BC7254"/>
    <w:rsid w:val="00BD5886"/>
    <w:rsid w:val="00BD7838"/>
    <w:rsid w:val="00BE387E"/>
    <w:rsid w:val="00BF573D"/>
    <w:rsid w:val="00BF6280"/>
    <w:rsid w:val="00C03B4C"/>
    <w:rsid w:val="00C0456B"/>
    <w:rsid w:val="00C22EA2"/>
    <w:rsid w:val="00C22FF9"/>
    <w:rsid w:val="00C259E3"/>
    <w:rsid w:val="00C35597"/>
    <w:rsid w:val="00C41D8E"/>
    <w:rsid w:val="00C43D57"/>
    <w:rsid w:val="00C511B4"/>
    <w:rsid w:val="00C513C0"/>
    <w:rsid w:val="00C52E53"/>
    <w:rsid w:val="00C608F2"/>
    <w:rsid w:val="00C63DBC"/>
    <w:rsid w:val="00C657BD"/>
    <w:rsid w:val="00C66207"/>
    <w:rsid w:val="00C664D2"/>
    <w:rsid w:val="00C81285"/>
    <w:rsid w:val="00C81C40"/>
    <w:rsid w:val="00C957AC"/>
    <w:rsid w:val="00C97337"/>
    <w:rsid w:val="00CA10E8"/>
    <w:rsid w:val="00CB5FC5"/>
    <w:rsid w:val="00CC7455"/>
    <w:rsid w:val="00CD17DB"/>
    <w:rsid w:val="00CD2BFB"/>
    <w:rsid w:val="00CD3012"/>
    <w:rsid w:val="00CD469D"/>
    <w:rsid w:val="00CE2E24"/>
    <w:rsid w:val="00D01FC0"/>
    <w:rsid w:val="00D036F8"/>
    <w:rsid w:val="00D05C6D"/>
    <w:rsid w:val="00D169FA"/>
    <w:rsid w:val="00D32740"/>
    <w:rsid w:val="00D34151"/>
    <w:rsid w:val="00D37BE4"/>
    <w:rsid w:val="00D438ED"/>
    <w:rsid w:val="00D47C38"/>
    <w:rsid w:val="00D55D48"/>
    <w:rsid w:val="00D607B9"/>
    <w:rsid w:val="00D62B72"/>
    <w:rsid w:val="00D65854"/>
    <w:rsid w:val="00D751A9"/>
    <w:rsid w:val="00D805B4"/>
    <w:rsid w:val="00D82ED0"/>
    <w:rsid w:val="00D841BD"/>
    <w:rsid w:val="00D923FB"/>
    <w:rsid w:val="00D9376D"/>
    <w:rsid w:val="00D9497B"/>
    <w:rsid w:val="00D949C1"/>
    <w:rsid w:val="00D96F59"/>
    <w:rsid w:val="00DA19C6"/>
    <w:rsid w:val="00DA480C"/>
    <w:rsid w:val="00DA6F99"/>
    <w:rsid w:val="00DA7736"/>
    <w:rsid w:val="00DB06A4"/>
    <w:rsid w:val="00DB18F2"/>
    <w:rsid w:val="00DB4931"/>
    <w:rsid w:val="00DC2A66"/>
    <w:rsid w:val="00DE0162"/>
    <w:rsid w:val="00DE0552"/>
    <w:rsid w:val="00DE4F16"/>
    <w:rsid w:val="00DE65A9"/>
    <w:rsid w:val="00DF18F7"/>
    <w:rsid w:val="00DF5478"/>
    <w:rsid w:val="00E00C1A"/>
    <w:rsid w:val="00E00D6B"/>
    <w:rsid w:val="00E04E25"/>
    <w:rsid w:val="00E04F3F"/>
    <w:rsid w:val="00E05790"/>
    <w:rsid w:val="00E2609F"/>
    <w:rsid w:val="00E32715"/>
    <w:rsid w:val="00E327EF"/>
    <w:rsid w:val="00E340BF"/>
    <w:rsid w:val="00E441D4"/>
    <w:rsid w:val="00E5269F"/>
    <w:rsid w:val="00E53E32"/>
    <w:rsid w:val="00E67C9E"/>
    <w:rsid w:val="00E85C43"/>
    <w:rsid w:val="00E90F3C"/>
    <w:rsid w:val="00E968BB"/>
    <w:rsid w:val="00E97E81"/>
    <w:rsid w:val="00EA17E0"/>
    <w:rsid w:val="00EA6072"/>
    <w:rsid w:val="00EA60F8"/>
    <w:rsid w:val="00EB1053"/>
    <w:rsid w:val="00EB4346"/>
    <w:rsid w:val="00EB7CF5"/>
    <w:rsid w:val="00EB7F8C"/>
    <w:rsid w:val="00EC11F8"/>
    <w:rsid w:val="00EC7A25"/>
    <w:rsid w:val="00ED0651"/>
    <w:rsid w:val="00ED0C55"/>
    <w:rsid w:val="00ED2697"/>
    <w:rsid w:val="00ED36B9"/>
    <w:rsid w:val="00ED5455"/>
    <w:rsid w:val="00ED54C5"/>
    <w:rsid w:val="00ED599F"/>
    <w:rsid w:val="00ED7BB9"/>
    <w:rsid w:val="00EE3903"/>
    <w:rsid w:val="00EF522C"/>
    <w:rsid w:val="00EF6E90"/>
    <w:rsid w:val="00F02467"/>
    <w:rsid w:val="00F04D78"/>
    <w:rsid w:val="00F06211"/>
    <w:rsid w:val="00F07A20"/>
    <w:rsid w:val="00F11B2C"/>
    <w:rsid w:val="00F20FF9"/>
    <w:rsid w:val="00F22B73"/>
    <w:rsid w:val="00F246F3"/>
    <w:rsid w:val="00F24833"/>
    <w:rsid w:val="00F25306"/>
    <w:rsid w:val="00F26A73"/>
    <w:rsid w:val="00F279FD"/>
    <w:rsid w:val="00F31451"/>
    <w:rsid w:val="00F337E7"/>
    <w:rsid w:val="00F35CF5"/>
    <w:rsid w:val="00F4239F"/>
    <w:rsid w:val="00F45251"/>
    <w:rsid w:val="00F4736F"/>
    <w:rsid w:val="00F510A7"/>
    <w:rsid w:val="00F53D2C"/>
    <w:rsid w:val="00F5474E"/>
    <w:rsid w:val="00F623FC"/>
    <w:rsid w:val="00F72095"/>
    <w:rsid w:val="00F73DE5"/>
    <w:rsid w:val="00F77A0B"/>
    <w:rsid w:val="00F81389"/>
    <w:rsid w:val="00F815F4"/>
    <w:rsid w:val="00F904DD"/>
    <w:rsid w:val="00F90DAF"/>
    <w:rsid w:val="00F917E3"/>
    <w:rsid w:val="00FA2308"/>
    <w:rsid w:val="00FB3A3F"/>
    <w:rsid w:val="00FC065A"/>
    <w:rsid w:val="00FC1CA5"/>
    <w:rsid w:val="00FC282F"/>
    <w:rsid w:val="00FC601C"/>
    <w:rsid w:val="00FC63CA"/>
    <w:rsid w:val="00FC6D58"/>
    <w:rsid w:val="00FD5A13"/>
    <w:rsid w:val="00FD68F6"/>
    <w:rsid w:val="00FD7819"/>
    <w:rsid w:val="00FE54C8"/>
    <w:rsid w:val="00FF4ABE"/>
    <w:rsid w:val="00F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9F639"/>
  <w15:chartTrackingRefBased/>
  <w15:docId w15:val="{CA8811DD-FD4B-4ABE-B8E5-2C435DF6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D949C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D949C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17</TotalTime>
  <Pages>12</Pages>
  <Words>3561</Words>
  <Characters>19233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2024-06-24T21:07:00Z</dcterms:created>
  <dcterms:modified xsi:type="dcterms:W3CDTF">2024-06-24T23:16:00Z</dcterms:modified>
</cp:coreProperties>
</file>