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D6220" w14:textId="0FB4F1B0" w:rsidR="000169F1" w:rsidRDefault="00E964A8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EXCELENTÍSSIMO SENHOR DOUTOR JUIZ DE DIREITO DA 3ª VARA DE CUMPRIMENTOS DE SENTENÇA CÍVEIS E EXECUÇÕES EXTRAJUDICIAIS DA COMARCA DA CAPITAL/SC</w:t>
      </w:r>
    </w:p>
    <w:p w14:paraId="09AA69E1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9AC80C7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D53A4C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2A2D95" w14:textId="2D7D3091" w:rsidR="000169F1" w:rsidRPr="00E964A8" w:rsidRDefault="00E964A8" w:rsidP="00E964A8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E964A8">
        <w:rPr>
          <w:rFonts w:ascii="Arial" w:eastAsia="Calibri" w:hAnsi="Arial" w:cs="Times New Roman"/>
        </w:rPr>
        <w:t xml:space="preserve">Autos n. </w:t>
      </w:r>
      <w:r w:rsidRPr="00E964A8">
        <w:rPr>
          <w:rFonts w:ascii="Arial" w:eastAsia="Calibri" w:hAnsi="Arial" w:cs="Times New Roman"/>
        </w:rPr>
        <w:t>5081594-33.2023.8.24.0023</w:t>
      </w:r>
    </w:p>
    <w:p w14:paraId="01237AE9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92EDE96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61E0533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8BA3943" w14:textId="647203A6" w:rsidR="000169F1" w:rsidRPr="00A814BD" w:rsidRDefault="00E964A8" w:rsidP="00E964A8">
      <w:pPr>
        <w:pStyle w:val="Qualificaodaspartes"/>
        <w:spacing w:line="360" w:lineRule="auto"/>
      </w:pPr>
      <w:r>
        <w:rPr>
          <w:b/>
        </w:rPr>
        <w:t>GASTÃO DA ROSA E MOUKARZEL ADVOGADOS ASSOCIADOS</w:t>
      </w:r>
      <w:r w:rsidR="000169F1" w:rsidRPr="00A814BD">
        <w:t xml:space="preserve">, </w:t>
      </w:r>
      <w:r>
        <w:t xml:space="preserve">devidamente qualificada nos autos da execução de título extrajudicial n. </w:t>
      </w:r>
      <w:r w:rsidRPr="00E964A8">
        <w:t>5081594-33.2023.8.24.0023</w:t>
      </w:r>
      <w:r w:rsidR="000169F1">
        <w:t>,</w:t>
      </w:r>
      <w:r>
        <w:t xml:space="preserve"> em que é executado LINCOLN ZAGHI JÚNIOR,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em atenção à decisão do evento 5, informar que a </w:t>
      </w:r>
      <w:r w:rsidRPr="00E964A8">
        <w:rPr>
          <w:u w:val="single"/>
        </w:rPr>
        <w:t>citação</w:t>
      </w:r>
      <w:r>
        <w:t xml:space="preserve"> deve ser feita por meio de </w:t>
      </w:r>
      <w:r w:rsidRPr="00E964A8">
        <w:rPr>
          <w:u w:val="single"/>
        </w:rPr>
        <w:t>Oficial</w:t>
      </w:r>
      <w:r>
        <w:t xml:space="preserve"> </w:t>
      </w:r>
      <w:r w:rsidRPr="00E964A8">
        <w:rPr>
          <w:u w:val="single"/>
        </w:rPr>
        <w:t>de</w:t>
      </w:r>
      <w:r>
        <w:t xml:space="preserve"> </w:t>
      </w:r>
      <w:r w:rsidRPr="00E964A8">
        <w:rPr>
          <w:u w:val="single"/>
        </w:rPr>
        <w:t>Justiça</w:t>
      </w:r>
      <w:r>
        <w:t xml:space="preserve">, tendo em vista que o executado se encontra recolhido preventivamente na Penitenciária da Agronômica, localizada </w:t>
      </w:r>
      <w:r w:rsidR="00DB7EDB" w:rsidRPr="00DB7EDB">
        <w:t>na Rua Delminda da Silveira, n. 960, Agronômica, Florianópolis/SC, CEP n.  88.036-002</w:t>
      </w:r>
      <w:r w:rsidR="00DB7EDB">
        <w:t>.</w:t>
      </w:r>
    </w:p>
    <w:p w14:paraId="6CA7230C" w14:textId="77777777" w:rsidR="00DB7EDB" w:rsidRDefault="00DB7EDB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A7CA005" w14:textId="30E2175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964A8">
        <w:rPr>
          <w:rFonts w:ascii="Arial" w:eastAsia="Calibri" w:hAnsi="Arial" w:cs="Times New Roman"/>
          <w:noProof/>
          <w:sz w:val="24"/>
          <w:szCs w:val="24"/>
        </w:rPr>
        <w:t>18 de setembro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A13C87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3FF5A1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630402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419241B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38AEBC8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33845EE7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8399882" w14:textId="77777777" w:rsidR="000169F1" w:rsidRDefault="000169F1" w:rsidP="000169F1"/>
    <w:p w14:paraId="546DD595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BD4AC" w14:textId="77777777" w:rsidR="00E964A8" w:rsidRDefault="00E964A8" w:rsidP="00943258">
      <w:pPr>
        <w:spacing w:after="0" w:line="240" w:lineRule="auto"/>
      </w:pPr>
      <w:r>
        <w:separator/>
      </w:r>
    </w:p>
  </w:endnote>
  <w:endnote w:type="continuationSeparator" w:id="0">
    <w:p w14:paraId="0E607860" w14:textId="77777777" w:rsidR="00E964A8" w:rsidRDefault="00E964A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469405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F25C28C" wp14:editId="16A5643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4D5E82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7A334" w14:textId="77777777" w:rsidR="00E964A8" w:rsidRDefault="00E964A8" w:rsidP="00943258">
      <w:pPr>
        <w:spacing w:after="0" w:line="240" w:lineRule="auto"/>
      </w:pPr>
      <w:r>
        <w:separator/>
      </w:r>
    </w:p>
  </w:footnote>
  <w:footnote w:type="continuationSeparator" w:id="0">
    <w:p w14:paraId="133C9413" w14:textId="77777777" w:rsidR="00E964A8" w:rsidRDefault="00E964A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D75E3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8372C71" wp14:editId="17B0A7E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930374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9C60A1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D7D158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4A8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D5B99"/>
    <w:rsid w:val="00B14A81"/>
    <w:rsid w:val="00B6363E"/>
    <w:rsid w:val="00BA2544"/>
    <w:rsid w:val="00C03B4C"/>
    <w:rsid w:val="00C0456B"/>
    <w:rsid w:val="00CB5FC5"/>
    <w:rsid w:val="00D32740"/>
    <w:rsid w:val="00DB7EDB"/>
    <w:rsid w:val="00DE0162"/>
    <w:rsid w:val="00DE0552"/>
    <w:rsid w:val="00DF5478"/>
    <w:rsid w:val="00E05790"/>
    <w:rsid w:val="00E90F3C"/>
    <w:rsid w:val="00E964A8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3CF4C8"/>
  <w15:chartTrackingRefBased/>
  <w15:docId w15:val="{91620B8C-2310-4A0E-BE17-EA48465C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23</TotalTime>
  <Pages>1</Pages>
  <Words>140</Words>
  <Characters>759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</cp:revision>
  <cp:lastPrinted>2022-07-18T22:35:00Z</cp:lastPrinted>
  <dcterms:created xsi:type="dcterms:W3CDTF">2023-09-18T15:08:00Z</dcterms:created>
  <dcterms:modified xsi:type="dcterms:W3CDTF">2023-09-18T15:32:00Z</dcterms:modified>
</cp:coreProperties>
</file>