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532CF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EXCELENTÍSSIMO(A) SENHOR(A) DOUTOR(A) JUIZ(A) DE DIREITO DA</w:t>
      </w:r>
      <w:r>
        <w:rPr>
          <w:rFonts w:ascii="Arial" w:eastAsia="Calibri" w:hAnsi="Arial" w:cs="Times New Roman"/>
          <w:sz w:val="24"/>
          <w:szCs w:val="24"/>
        </w:rPr>
        <w:t xml:space="preserve"> ___ VARA </w:t>
      </w:r>
      <w:r w:rsidR="007414AF">
        <w:rPr>
          <w:rFonts w:ascii="Arial" w:eastAsia="Calibri" w:hAnsi="Arial" w:cs="Times New Roman"/>
          <w:sz w:val="24"/>
          <w:szCs w:val="24"/>
        </w:rPr>
        <w:t xml:space="preserve">CÍVEL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7414AF">
        <w:rPr>
          <w:rFonts w:ascii="Arial" w:eastAsia="Calibri" w:hAnsi="Arial" w:cs="Times New Roman"/>
          <w:sz w:val="24"/>
          <w:szCs w:val="24"/>
        </w:rPr>
        <w:t>FLORIANÓPOLIS/SC.</w:t>
      </w:r>
    </w:p>
    <w:p w14:paraId="28CB215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3C9EC6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47F0C4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07BA7E" w14:textId="77777777" w:rsidR="000169F1" w:rsidRPr="00136102" w:rsidRDefault="000169F1" w:rsidP="007414AF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188A496B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2F58F4" w14:textId="0E7221A6" w:rsidR="000169F1" w:rsidRPr="00A814BD" w:rsidRDefault="007414AF" w:rsidP="007414AF">
      <w:pPr>
        <w:pStyle w:val="Qualificaodaspartes"/>
      </w:pPr>
      <w:r>
        <w:rPr>
          <w:b/>
        </w:rPr>
        <w:t>GASTÃO DA ROSA E MOUKARZEL ADVOGADOS ASSOCIADOS</w:t>
      </w:r>
      <w:r>
        <w:rPr>
          <w:bCs w:val="0"/>
        </w:rPr>
        <w:t xml:space="preserve"> </w:t>
      </w:r>
      <w:r w:rsidRPr="007414AF">
        <w:rPr>
          <w:bCs w:val="0"/>
          <w:sz w:val="20"/>
          <w:szCs w:val="18"/>
        </w:rPr>
        <w:t>(antiga MOUKARZEL SOCIEDADE INDIVIDUAL DE ADVOCACIA)</w:t>
      </w:r>
      <w:r w:rsidR="000169F1" w:rsidRPr="00A814BD">
        <w:t xml:space="preserve">, </w:t>
      </w:r>
      <w:r>
        <w:t>pessoa jurídica de direito privado</w:t>
      </w:r>
      <w:r w:rsidR="000169F1">
        <w:t>,</w:t>
      </w:r>
      <w:r>
        <w:t xml:space="preserve"> inscrita no CNPJ/MF sob o n. 47.748.760/0001-45, com sede na Rua General Eurico Gaspar Dutra, n. 730, sala 509, bloco A, Florianópolis/SC, CEP n. 88.075-000,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 xml:space="preserve">por seu </w:t>
      </w:r>
      <w:r w:rsidR="00FE5730">
        <w:t xml:space="preserve">sócio e </w:t>
      </w:r>
      <w:r w:rsidR="000169F1">
        <w:t>advogado abaixo signatário</w:t>
      </w:r>
      <w:r w:rsidR="00FE5730">
        <w:t xml:space="preserve"> </w:t>
      </w:r>
      <w:r w:rsidR="00FE5730" w:rsidRPr="00FE5730">
        <w:rPr>
          <w:sz w:val="20"/>
          <w:szCs w:val="18"/>
        </w:rPr>
        <w:t>(</w:t>
      </w:r>
      <w:r w:rsidR="00FE5730" w:rsidRPr="00FE5730">
        <w:rPr>
          <w:b/>
          <w:bCs w:val="0"/>
          <w:sz w:val="20"/>
          <w:szCs w:val="18"/>
        </w:rPr>
        <w:t>doc. 1</w:t>
      </w:r>
      <w:r w:rsidR="00FE5730" w:rsidRPr="00FE5730">
        <w:rPr>
          <w:sz w:val="20"/>
          <w:szCs w:val="18"/>
        </w:rPr>
        <w:t>)</w:t>
      </w:r>
      <w:r w:rsidR="000169F1" w:rsidRPr="00A814BD">
        <w:t xml:space="preserve">, </w:t>
      </w:r>
      <w:r>
        <w:t>ajuizar</w:t>
      </w:r>
    </w:p>
    <w:p w14:paraId="0F743C45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938DC4F" w14:textId="77777777" w:rsidR="000169F1" w:rsidRDefault="007414AF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EXECUÇÃO DE TÍTULO EXTRAJUDICIAL</w:t>
      </w:r>
    </w:p>
    <w:p w14:paraId="1568BA36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DBC78AA" w14:textId="167D4319" w:rsidR="000169F1" w:rsidRPr="0004124A" w:rsidRDefault="000169F1" w:rsidP="000169F1">
      <w:pPr>
        <w:pStyle w:val="Qualificaodaspartes"/>
      </w:pPr>
      <w:r w:rsidRPr="0004124A">
        <w:t xml:space="preserve">em face de </w:t>
      </w:r>
      <w:r w:rsidR="007414AF" w:rsidRPr="007414AF">
        <w:rPr>
          <w:b/>
          <w:bCs w:val="0"/>
        </w:rPr>
        <w:t>LINCOLN ZAGHI JÚNIOR</w:t>
      </w:r>
      <w:r w:rsidRPr="0004124A">
        <w:t xml:space="preserve">, </w:t>
      </w:r>
      <w:r w:rsidR="007414AF">
        <w:t xml:space="preserve">brasileiro, empresário, </w:t>
      </w:r>
      <w:r w:rsidR="00173D6F">
        <w:t>convivente em união estável</w:t>
      </w:r>
      <w:r w:rsidR="00065061">
        <w:t xml:space="preserve"> com </w:t>
      </w:r>
      <w:proofErr w:type="spellStart"/>
      <w:r w:rsidR="00065061">
        <w:t>Keyth</w:t>
      </w:r>
      <w:proofErr w:type="spellEnd"/>
      <w:r w:rsidR="00065061">
        <w:t xml:space="preserve"> Maciel</w:t>
      </w:r>
      <w:r w:rsidR="007414AF">
        <w:t>, inscrito no CPF/MF sob o n. 054.023.781-77</w:t>
      </w:r>
      <w:r w:rsidRPr="0004124A">
        <w:t xml:space="preserve">, </w:t>
      </w:r>
      <w:r w:rsidR="007414AF">
        <w:t>atualmente recolhido na</w:t>
      </w:r>
      <w:r w:rsidR="00334A20">
        <w:t xml:space="preserve"> </w:t>
      </w:r>
      <w:r w:rsidR="003D2EC0">
        <w:t xml:space="preserve">Penitenciária </w:t>
      </w:r>
      <w:r w:rsidR="007414AF">
        <w:t xml:space="preserve">de Florianópolis, localizada na </w:t>
      </w:r>
      <w:r w:rsidR="007414AF" w:rsidRPr="007414AF">
        <w:t xml:space="preserve">Rua </w:t>
      </w:r>
      <w:proofErr w:type="spellStart"/>
      <w:r w:rsidR="007414AF" w:rsidRPr="007414AF">
        <w:t>Delminda</w:t>
      </w:r>
      <w:proofErr w:type="spellEnd"/>
      <w:r w:rsidR="007414AF" w:rsidRPr="007414AF">
        <w:t xml:space="preserve"> da Silveira, </w:t>
      </w:r>
      <w:r w:rsidR="00334A20">
        <w:t xml:space="preserve">n. </w:t>
      </w:r>
      <w:r w:rsidR="007414AF" w:rsidRPr="007414AF">
        <w:t>960, Agronômica</w:t>
      </w:r>
      <w:r w:rsidR="007414AF">
        <w:t xml:space="preserve">, Florianópolis/SC, CEP n.  </w:t>
      </w:r>
      <w:r w:rsidR="007414AF" w:rsidRPr="007414AF">
        <w:t>88</w:t>
      </w:r>
      <w:r w:rsidR="007414AF">
        <w:t>.</w:t>
      </w:r>
      <w:r w:rsidR="007414AF" w:rsidRPr="007414AF">
        <w:t>036-002</w:t>
      </w:r>
      <w:r w:rsidR="007414AF">
        <w:t xml:space="preserve">, </w:t>
      </w:r>
      <w:r w:rsidRPr="0004124A">
        <w:t xml:space="preserve">pelos fundamentos de fato e de direito a seguir </w:t>
      </w:r>
      <w:r w:rsidR="00633AE6">
        <w:t>delineados</w:t>
      </w:r>
      <w:r w:rsidRPr="0004124A">
        <w:t>.</w:t>
      </w:r>
    </w:p>
    <w:p w14:paraId="726E03CC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19494A3" w14:textId="77777777" w:rsidR="000169F1" w:rsidRPr="005C4689" w:rsidRDefault="000169F1" w:rsidP="00D07217">
      <w:pPr>
        <w:pStyle w:val="Ttulo"/>
      </w:pPr>
      <w:r w:rsidRPr="005C4689">
        <w:t>I –</w:t>
      </w:r>
      <w:r>
        <w:t xml:space="preserve"> DETALHAMENTO DOS </w:t>
      </w:r>
      <w:r w:rsidRPr="005C4689">
        <w:t>FATOS</w:t>
      </w:r>
    </w:p>
    <w:p w14:paraId="3C16D781" w14:textId="77777777" w:rsidR="000169F1" w:rsidRPr="004A3F4E" w:rsidRDefault="000169F1" w:rsidP="000169F1"/>
    <w:p w14:paraId="30B4D749" w14:textId="77777777" w:rsidR="00947D13" w:rsidRDefault="00334A20" w:rsidP="000169F1">
      <w:pPr>
        <w:pStyle w:val="SemEspaamento"/>
      </w:pPr>
      <w:r>
        <w:t xml:space="preserve">O escritório </w:t>
      </w:r>
      <w:r w:rsidR="007E51B1">
        <w:t>exequente</w:t>
      </w:r>
      <w:r>
        <w:t xml:space="preserve"> foi contratado para promover a defesa do </w:t>
      </w:r>
      <w:r w:rsidR="007E51B1">
        <w:t>ora executado</w:t>
      </w:r>
      <w:r>
        <w:t xml:space="preserve">, Lincoln </w:t>
      </w:r>
      <w:proofErr w:type="spellStart"/>
      <w:r>
        <w:t>Zaghi</w:t>
      </w:r>
      <w:proofErr w:type="spellEnd"/>
      <w:r>
        <w:t xml:space="preserve"> Júnior, nos autos do inquérito policial n. </w:t>
      </w:r>
      <w:r w:rsidR="00741486" w:rsidRPr="00741486">
        <w:t>5001812-48.2023.8.24.0064</w:t>
      </w:r>
      <w:r w:rsidR="00741486">
        <w:t xml:space="preserve"> e da ação penal n. </w:t>
      </w:r>
      <w:r w:rsidR="00741486" w:rsidRPr="00741486">
        <w:t>5002295-78.2023.8.24.0064</w:t>
      </w:r>
      <w:r w:rsidR="00741486">
        <w:t>, em que é apurada a possível prática dos delitos previstos no art. 121, §2º, II, do CP e no art. 14 da Lei n. 10.826/03</w:t>
      </w:r>
      <w:r w:rsidR="00947D13">
        <w:t>.</w:t>
      </w:r>
    </w:p>
    <w:p w14:paraId="535642BC" w14:textId="7A4E1B8E" w:rsidR="000169F1" w:rsidRDefault="00947D13" w:rsidP="000169F1">
      <w:pPr>
        <w:pStyle w:val="SemEspaamento"/>
      </w:pPr>
      <w:r>
        <w:t xml:space="preserve">Nos termos da contratação, foi ajustado </w:t>
      </w:r>
      <w:r w:rsidR="00741486">
        <w:t xml:space="preserve">o pagamento de R$ 175.000,00 </w:t>
      </w:r>
      <w:r w:rsidR="00741486" w:rsidRPr="00741486">
        <w:rPr>
          <w:sz w:val="20"/>
          <w:szCs w:val="18"/>
        </w:rPr>
        <w:t>(cento e setenta e cinco mil reais)</w:t>
      </w:r>
      <w:r w:rsidR="00741486">
        <w:t xml:space="preserve">, sendo R$ 30.000,00 </w:t>
      </w:r>
      <w:r w:rsidR="00741486" w:rsidRPr="00741486">
        <w:rPr>
          <w:sz w:val="20"/>
          <w:szCs w:val="18"/>
        </w:rPr>
        <w:t>(trinta mil reais)</w:t>
      </w:r>
      <w:r w:rsidR="00741486">
        <w:t xml:space="preserve"> no momento da contratação e 10 </w:t>
      </w:r>
      <w:r w:rsidR="00741486" w:rsidRPr="00741486">
        <w:rPr>
          <w:sz w:val="20"/>
          <w:szCs w:val="18"/>
        </w:rPr>
        <w:t>(dez)</w:t>
      </w:r>
      <w:r w:rsidR="00741486">
        <w:t xml:space="preserve"> parcelas, mensais e sucessivas,</w:t>
      </w:r>
      <w:r w:rsidR="00197951">
        <w:t xml:space="preserve"> </w:t>
      </w:r>
      <w:r w:rsidR="00741486">
        <w:t xml:space="preserve">de R$ 14.500,00 </w:t>
      </w:r>
      <w:r w:rsidR="00741486" w:rsidRPr="00741486">
        <w:rPr>
          <w:sz w:val="20"/>
          <w:szCs w:val="20"/>
        </w:rPr>
        <w:t>(quatorze mil e quinhentos reais –</w:t>
      </w:r>
      <w:r w:rsidR="00197951">
        <w:rPr>
          <w:sz w:val="20"/>
          <w:szCs w:val="20"/>
        </w:rPr>
        <w:t xml:space="preserve"> de fevereiro a novembro de 2023 – </w:t>
      </w:r>
      <w:r w:rsidR="00741486" w:rsidRPr="00741486">
        <w:rPr>
          <w:b/>
          <w:bCs/>
          <w:sz w:val="20"/>
          <w:szCs w:val="20"/>
        </w:rPr>
        <w:t>doc</w:t>
      </w:r>
      <w:r w:rsidR="00741486" w:rsidRPr="00741486">
        <w:rPr>
          <w:b/>
          <w:bCs/>
          <w:sz w:val="20"/>
          <w:szCs w:val="18"/>
        </w:rPr>
        <w:t xml:space="preserve">. </w:t>
      </w:r>
      <w:r w:rsidR="00FE5730">
        <w:rPr>
          <w:b/>
          <w:bCs/>
          <w:sz w:val="20"/>
          <w:szCs w:val="18"/>
        </w:rPr>
        <w:t>2</w:t>
      </w:r>
      <w:r w:rsidR="00741486" w:rsidRPr="00741486">
        <w:rPr>
          <w:sz w:val="20"/>
          <w:szCs w:val="18"/>
        </w:rPr>
        <w:t>)</w:t>
      </w:r>
      <w:r w:rsidR="00741486">
        <w:t>.</w:t>
      </w:r>
    </w:p>
    <w:p w14:paraId="2F4B078E" w14:textId="53E30DCC" w:rsidR="00741486" w:rsidRDefault="00947D13" w:rsidP="000169F1">
      <w:pPr>
        <w:pStyle w:val="SemEspaamento"/>
      </w:pPr>
      <w:r>
        <w:t>Firmado e assinado o contrato</w:t>
      </w:r>
      <w:r w:rsidR="00741486">
        <w:t xml:space="preserve">, </w:t>
      </w:r>
      <w:r w:rsidR="006368D0">
        <w:t>a</w:t>
      </w:r>
      <w:r w:rsidR="00197951">
        <w:t xml:space="preserve"> sociedade</w:t>
      </w:r>
      <w:r w:rsidR="00741486">
        <w:t xml:space="preserve"> </w:t>
      </w:r>
      <w:r w:rsidR="007E51B1">
        <w:t>exequente</w:t>
      </w:r>
      <w:r w:rsidR="00741486">
        <w:t xml:space="preserve"> passou a atuar de forma consistente nas demandas, deduzindo pedido</w:t>
      </w:r>
      <w:r w:rsidR="000D692B">
        <w:t>s</w:t>
      </w:r>
      <w:r w:rsidR="00741486">
        <w:t xml:space="preserve"> de revogação de prisão preventiva</w:t>
      </w:r>
      <w:r w:rsidR="007E51B1">
        <w:t xml:space="preserve"> em favor do executado</w:t>
      </w:r>
      <w:r w:rsidR="00741486">
        <w:t>,</w:t>
      </w:r>
      <w:r w:rsidR="00267970">
        <w:t xml:space="preserve"> formulando</w:t>
      </w:r>
      <w:r w:rsidR="00741486">
        <w:t xml:space="preserve"> </w:t>
      </w:r>
      <w:r w:rsidR="00741486" w:rsidRPr="00741486">
        <w:rPr>
          <w:i/>
          <w:iCs/>
        </w:rPr>
        <w:t>habeas corpus</w:t>
      </w:r>
      <w:r w:rsidR="00267970">
        <w:t>,</w:t>
      </w:r>
      <w:r w:rsidR="00AF01E3">
        <w:t xml:space="preserve"> memoriais e</w:t>
      </w:r>
      <w:r w:rsidR="00741486">
        <w:t xml:space="preserve"> o recurso </w:t>
      </w:r>
      <w:r w:rsidR="00741486">
        <w:lastRenderedPageBreak/>
        <w:t xml:space="preserve">subsequente para pleitear a </w:t>
      </w:r>
      <w:r w:rsidR="007E51B1">
        <w:t xml:space="preserve">sua </w:t>
      </w:r>
      <w:r w:rsidR="00741486">
        <w:t>soltura, além de realizar a audiência de instrução e julgamento, elaborar alegações finais</w:t>
      </w:r>
      <w:r w:rsidR="00250B9E">
        <w:t xml:space="preserve"> e</w:t>
      </w:r>
      <w:r w:rsidR="00741486">
        <w:t xml:space="preserve"> outras petições durante a tramitação da primeira fase do rito do Júri</w:t>
      </w:r>
      <w:r w:rsidR="00F10185">
        <w:t xml:space="preserve"> e apresentar recurso em sentido estrito contra a sentença de pronúncia</w:t>
      </w:r>
      <w:r w:rsidR="002103EF">
        <w:t xml:space="preserve"> </w:t>
      </w:r>
      <w:r w:rsidR="002103EF" w:rsidRPr="002103EF">
        <w:rPr>
          <w:sz w:val="20"/>
          <w:szCs w:val="18"/>
        </w:rPr>
        <w:t>(</w:t>
      </w:r>
      <w:r w:rsidR="002103EF" w:rsidRPr="002103EF">
        <w:rPr>
          <w:b/>
          <w:bCs/>
          <w:sz w:val="20"/>
          <w:szCs w:val="18"/>
        </w:rPr>
        <w:t xml:space="preserve">doc. </w:t>
      </w:r>
      <w:r w:rsidR="00FE5730">
        <w:rPr>
          <w:b/>
          <w:bCs/>
          <w:sz w:val="20"/>
          <w:szCs w:val="18"/>
        </w:rPr>
        <w:t>3</w:t>
      </w:r>
      <w:r w:rsidR="002103EF" w:rsidRPr="002103EF">
        <w:rPr>
          <w:sz w:val="20"/>
          <w:szCs w:val="18"/>
        </w:rPr>
        <w:t>)</w:t>
      </w:r>
      <w:r w:rsidR="00741486">
        <w:t xml:space="preserve">. </w:t>
      </w:r>
    </w:p>
    <w:p w14:paraId="6C6DA395" w14:textId="522EAFE6" w:rsidR="00741486" w:rsidRDefault="005B4427" w:rsidP="000169F1">
      <w:pPr>
        <w:pStyle w:val="SemEspaamento"/>
      </w:pPr>
      <w:r>
        <w:t xml:space="preserve">O executado </w:t>
      </w:r>
      <w:r w:rsidR="009B42C0">
        <w:t xml:space="preserve">realizou </w:t>
      </w:r>
      <w:r w:rsidR="00901927">
        <w:t>o pagamento d</w:t>
      </w:r>
      <w:r w:rsidR="00241198">
        <w:t>a quantia inicial quando</w:t>
      </w:r>
      <w:r w:rsidR="009B42C0">
        <w:t xml:space="preserve"> contratou a exequente</w:t>
      </w:r>
      <w:r w:rsidR="00241198">
        <w:t xml:space="preserve"> </w:t>
      </w:r>
      <w:r w:rsidR="003A0E0F" w:rsidRPr="003A0E0F">
        <w:rPr>
          <w:sz w:val="20"/>
          <w:szCs w:val="18"/>
        </w:rPr>
        <w:t>(R$ 30.000,00</w:t>
      </w:r>
      <w:r w:rsidR="008E1B90">
        <w:rPr>
          <w:sz w:val="20"/>
          <w:szCs w:val="18"/>
        </w:rPr>
        <w:t xml:space="preserve"> – </w:t>
      </w:r>
      <w:r w:rsidR="008E1B90">
        <w:rPr>
          <w:b/>
          <w:bCs/>
          <w:sz w:val="20"/>
          <w:szCs w:val="18"/>
        </w:rPr>
        <w:t>doc. 4</w:t>
      </w:r>
      <w:r w:rsidR="003A0E0F" w:rsidRPr="003A0E0F">
        <w:rPr>
          <w:sz w:val="20"/>
          <w:szCs w:val="18"/>
        </w:rPr>
        <w:t>)</w:t>
      </w:r>
      <w:r w:rsidR="00241198">
        <w:t xml:space="preserve">, </w:t>
      </w:r>
      <w:r w:rsidR="009B42C0">
        <w:t xml:space="preserve">que, </w:t>
      </w:r>
      <w:r w:rsidR="00241198">
        <w:t xml:space="preserve">por </w:t>
      </w:r>
      <w:r w:rsidR="00197951">
        <w:t xml:space="preserve">ato de mera tolerância, </w:t>
      </w:r>
      <w:r w:rsidR="008A0250">
        <w:t>em razão</w:t>
      </w:r>
      <w:r w:rsidR="00C1026A">
        <w:t xml:space="preserve"> do encarceramento do </w:t>
      </w:r>
      <w:r w:rsidR="007E51B1">
        <w:t>executado</w:t>
      </w:r>
      <w:r w:rsidR="00C1026A">
        <w:t xml:space="preserve"> </w:t>
      </w:r>
      <w:r w:rsidR="00AC6FAA">
        <w:t xml:space="preserve">e </w:t>
      </w:r>
      <w:r w:rsidR="003C6574">
        <w:t>atendendo</w:t>
      </w:r>
      <w:r w:rsidR="00AC6FAA">
        <w:t xml:space="preserve"> a seu pedido</w:t>
      </w:r>
      <w:r w:rsidR="003C6574">
        <w:t xml:space="preserve"> para evitar maiores prejuízos à </w:t>
      </w:r>
      <w:r w:rsidR="007E51B1">
        <w:t xml:space="preserve">sua </w:t>
      </w:r>
      <w:r w:rsidR="003C6574">
        <w:t>família</w:t>
      </w:r>
      <w:r w:rsidR="00AC6FAA">
        <w:t>,</w:t>
      </w:r>
      <w:r w:rsidR="00901927">
        <w:t xml:space="preserve"> </w:t>
      </w:r>
      <w:r w:rsidR="00241198">
        <w:t xml:space="preserve">concordou em prorrogar </w:t>
      </w:r>
      <w:r w:rsidR="00901927">
        <w:t xml:space="preserve">o início do pagamento </w:t>
      </w:r>
      <w:r w:rsidR="00197951">
        <w:t xml:space="preserve">das parcelas mensais </w:t>
      </w:r>
      <w:r w:rsidR="00AC6FAA">
        <w:t>para momento posterior</w:t>
      </w:r>
      <w:r w:rsidR="00B739E6">
        <w:t>, a ser ajustado entre as partes.</w:t>
      </w:r>
      <w:r w:rsidR="00B811AC">
        <w:t xml:space="preserve"> </w:t>
      </w:r>
    </w:p>
    <w:p w14:paraId="2EFCFA60" w14:textId="68A231EA" w:rsidR="00B739E6" w:rsidRDefault="00B739E6" w:rsidP="000169F1">
      <w:pPr>
        <w:pStyle w:val="SemEspaamento"/>
      </w:pPr>
      <w:r>
        <w:t xml:space="preserve">Ocorre que, </w:t>
      </w:r>
      <w:r w:rsidR="00F30CC2">
        <w:t xml:space="preserve">no dia 1º.8.2023, o pai do </w:t>
      </w:r>
      <w:r w:rsidR="007E51B1">
        <w:t>executado</w:t>
      </w:r>
      <w:r w:rsidR="00F30CC2">
        <w:t xml:space="preserve"> entrou em contato com </w:t>
      </w:r>
      <w:r w:rsidR="003A0E0F">
        <w:t xml:space="preserve">sócio da empresa </w:t>
      </w:r>
      <w:r w:rsidR="007E51B1">
        <w:t xml:space="preserve">exequente </w:t>
      </w:r>
      <w:r w:rsidR="003A0E0F">
        <w:t xml:space="preserve">e informou que </w:t>
      </w:r>
      <w:r w:rsidR="007E51B1">
        <w:t xml:space="preserve">Lincoln </w:t>
      </w:r>
      <w:proofErr w:type="spellStart"/>
      <w:r w:rsidR="007E51B1">
        <w:t>Zaghi</w:t>
      </w:r>
      <w:proofErr w:type="spellEnd"/>
      <w:r w:rsidR="007E51B1">
        <w:t xml:space="preserve"> Júnior </w:t>
      </w:r>
      <w:r w:rsidR="00F95933">
        <w:t>trocaria de advogado para representá-lo nas causas objeto da contratação.</w:t>
      </w:r>
    </w:p>
    <w:p w14:paraId="6ABD2F2F" w14:textId="6D6EF04F" w:rsidR="00F95933" w:rsidRDefault="00F95933" w:rsidP="000169F1">
      <w:pPr>
        <w:pStyle w:val="SemEspaamento"/>
      </w:pPr>
      <w:r>
        <w:t>Diante desse contexto, o</w:t>
      </w:r>
      <w:r w:rsidR="001434C7">
        <w:t xml:space="preserve"> </w:t>
      </w:r>
      <w:r w:rsidR="006777B4">
        <w:t xml:space="preserve">representante da </w:t>
      </w:r>
      <w:r w:rsidR="007E51B1">
        <w:t xml:space="preserve">exequente </w:t>
      </w:r>
      <w:r w:rsidR="006777B4">
        <w:t>foi conversar com</w:t>
      </w:r>
      <w:r w:rsidR="00947D13">
        <w:t xml:space="preserve"> o</w:t>
      </w:r>
      <w:r w:rsidR="006777B4">
        <w:t xml:space="preserve"> </w:t>
      </w:r>
      <w:r w:rsidR="007E51B1">
        <w:t>executado</w:t>
      </w:r>
      <w:r w:rsidR="00F638F2">
        <w:t>,</w:t>
      </w:r>
      <w:r w:rsidR="00F638F2" w:rsidRPr="00F638F2">
        <w:t xml:space="preserve"> </w:t>
      </w:r>
      <w:r w:rsidR="00F638F2">
        <w:t xml:space="preserve">pessoalmente, </w:t>
      </w:r>
      <w:r w:rsidR="006777B4">
        <w:t xml:space="preserve">e confirmar </w:t>
      </w:r>
      <w:r w:rsidR="00F638F2">
        <w:t>esse</w:t>
      </w:r>
      <w:r w:rsidR="006777B4">
        <w:t xml:space="preserve"> fato, </w:t>
      </w:r>
      <w:r w:rsidR="005F453E">
        <w:t xml:space="preserve">ocasião em que lhe foi informado que </w:t>
      </w:r>
      <w:r w:rsidR="009B2943">
        <w:t xml:space="preserve">seria efetivada </w:t>
      </w:r>
      <w:r w:rsidR="005F453E">
        <w:t>a troca de causídico</w:t>
      </w:r>
      <w:r w:rsidR="009B2943">
        <w:t xml:space="preserve"> nas demandas</w:t>
      </w:r>
      <w:r w:rsidR="00BC46EA">
        <w:t>.</w:t>
      </w:r>
    </w:p>
    <w:p w14:paraId="7D6CDD09" w14:textId="35674A5B" w:rsidR="006F4005" w:rsidRDefault="00336D6C" w:rsidP="000169F1">
      <w:pPr>
        <w:pStyle w:val="SemEspaamento"/>
      </w:pPr>
      <w:r>
        <w:t>Por uma questão de transparência</w:t>
      </w:r>
      <w:r w:rsidR="0045419A">
        <w:t xml:space="preserve">, a </w:t>
      </w:r>
      <w:r w:rsidR="00301C67">
        <w:t>exequente</w:t>
      </w:r>
      <w:r w:rsidR="00947D13">
        <w:t>, por seu sócio,</w:t>
      </w:r>
      <w:r w:rsidR="00301C67">
        <w:t xml:space="preserve"> </w:t>
      </w:r>
      <w:r w:rsidR="0045419A">
        <w:t xml:space="preserve">relembrou </w:t>
      </w:r>
      <w:r w:rsidR="00EF4C91">
        <w:t xml:space="preserve">o </w:t>
      </w:r>
      <w:r w:rsidR="00301C67">
        <w:t xml:space="preserve">executado </w:t>
      </w:r>
      <w:r w:rsidR="004732D3">
        <w:t>d</w:t>
      </w:r>
      <w:r w:rsidR="00483241">
        <w:t xml:space="preserve">a cláusula 7 do contrato </w:t>
      </w:r>
      <w:r w:rsidR="00EF4C91">
        <w:t>de honorários advocatícios</w:t>
      </w:r>
      <w:r w:rsidR="00FE5730">
        <w:t xml:space="preserve"> </w:t>
      </w:r>
      <w:r w:rsidR="0020735A">
        <w:t>pactuado</w:t>
      </w:r>
      <w:r w:rsidR="00587E16">
        <w:t xml:space="preserve"> </w:t>
      </w:r>
      <w:r w:rsidR="00FE5730" w:rsidRPr="00FE5730">
        <w:rPr>
          <w:sz w:val="20"/>
          <w:szCs w:val="18"/>
        </w:rPr>
        <w:t>(</w:t>
      </w:r>
      <w:r w:rsidR="00FE5730" w:rsidRPr="00FE5730">
        <w:rPr>
          <w:b/>
          <w:bCs/>
          <w:sz w:val="20"/>
          <w:szCs w:val="18"/>
        </w:rPr>
        <w:t>doc. 2</w:t>
      </w:r>
      <w:r w:rsidR="00FE5730" w:rsidRPr="00FE5730">
        <w:rPr>
          <w:sz w:val="20"/>
          <w:szCs w:val="18"/>
        </w:rPr>
        <w:t>)</w:t>
      </w:r>
      <w:r w:rsidR="004732D3">
        <w:t>, que</w:t>
      </w:r>
      <w:r w:rsidR="00EF4C91">
        <w:t xml:space="preserve"> </w:t>
      </w:r>
      <w:r w:rsidR="00483241">
        <w:t>assegura o proveito econômico patrimonial</w:t>
      </w:r>
      <w:r w:rsidR="00EF4C91">
        <w:t xml:space="preserve"> destinado ao escritório contratado</w:t>
      </w:r>
      <w:r w:rsidR="00935E80">
        <w:t xml:space="preserve"> na hipótese de revogação do mandato ou de rescisão do contrato sem acordo entre as partes, o que </w:t>
      </w:r>
      <w:r w:rsidR="00A3454F">
        <w:t>acarretaria</w:t>
      </w:r>
      <w:r w:rsidR="00935E80">
        <w:t xml:space="preserve"> </w:t>
      </w:r>
      <w:r w:rsidR="00A3454F">
        <w:t>n</w:t>
      </w:r>
      <w:r w:rsidR="00935E80">
        <w:t>a cobrança do montante remanescente devido de honorários advocatícios</w:t>
      </w:r>
      <w:r w:rsidR="0066500D" w:rsidRPr="0066500D">
        <w:t xml:space="preserve"> </w:t>
      </w:r>
      <w:r w:rsidR="0066500D">
        <w:t xml:space="preserve">a título de </w:t>
      </w:r>
      <w:r w:rsidR="0066500D" w:rsidRPr="0066500D">
        <w:rPr>
          <w:i/>
          <w:iCs/>
        </w:rPr>
        <w:t>pro labore</w:t>
      </w:r>
      <w:r w:rsidR="00062E0F">
        <w:t>.</w:t>
      </w:r>
      <w:r w:rsidR="00E04046">
        <w:t xml:space="preserve"> </w:t>
      </w:r>
    </w:p>
    <w:p w14:paraId="64974C13" w14:textId="655D2C20" w:rsidR="005D42FB" w:rsidRDefault="004732D3" w:rsidP="00845EA8">
      <w:pPr>
        <w:pStyle w:val="SemEspaamento"/>
      </w:pPr>
      <w:r>
        <w:t xml:space="preserve">Mesmo </w:t>
      </w:r>
      <w:r w:rsidR="000F5B32">
        <w:t>ciente</w:t>
      </w:r>
      <w:r>
        <w:t xml:space="preserve"> dessa</w:t>
      </w:r>
      <w:r w:rsidR="000F5B32">
        <w:t xml:space="preserve"> </w:t>
      </w:r>
      <w:r w:rsidR="00DF1EC5">
        <w:t>consequência</w:t>
      </w:r>
      <w:r w:rsidR="000F5B32">
        <w:t xml:space="preserve">, o </w:t>
      </w:r>
      <w:r w:rsidR="00301C67">
        <w:t xml:space="preserve">executado </w:t>
      </w:r>
      <w:r w:rsidR="000F5B32">
        <w:t xml:space="preserve">optou por </w:t>
      </w:r>
      <w:r w:rsidR="00C30CC0">
        <w:t xml:space="preserve">substituir </w:t>
      </w:r>
      <w:r w:rsidR="000F5B32">
        <w:t>a</w:t>
      </w:r>
      <w:r w:rsidR="00C30CC0">
        <w:t xml:space="preserve"> sua defesa técnica, </w:t>
      </w:r>
      <w:r w:rsidR="00261699">
        <w:t xml:space="preserve">de modo que </w:t>
      </w:r>
      <w:r w:rsidR="005D42FB">
        <w:t xml:space="preserve">o sócio da exequente recebeu </w:t>
      </w:r>
      <w:r w:rsidR="009A04BC">
        <w:t>solicitação do novo advogado</w:t>
      </w:r>
      <w:r w:rsidR="00261699">
        <w:t xml:space="preserve"> para substabelecer os poderes conferidos por Lincoln nos respectivos autos, o que foi prontamente atendido.</w:t>
      </w:r>
    </w:p>
    <w:p w14:paraId="76EF1A5D" w14:textId="619F2674" w:rsidR="003C02D2" w:rsidRDefault="00B32669" w:rsidP="003C02D2">
      <w:pPr>
        <w:pStyle w:val="SemEspaamento"/>
      </w:pPr>
      <w:r>
        <w:t xml:space="preserve">Vale registrar, por oportuno, que a exequente </w:t>
      </w:r>
      <w:r w:rsidR="000132A4">
        <w:t xml:space="preserve">sempre </w:t>
      </w:r>
      <w:r>
        <w:t xml:space="preserve">prestou efetivamente os serviços contratados, cumpriu com as obrigações assumidas no contrato de honorários e, portanto, não deu </w:t>
      </w:r>
      <w:r w:rsidR="00FD5744">
        <w:t>causa</w:t>
      </w:r>
      <w:r>
        <w:t xml:space="preserve"> legítima ao encerramento d</w:t>
      </w:r>
      <w:r w:rsidR="0039408E">
        <w:t>e</w:t>
      </w:r>
      <w:r>
        <w:t xml:space="preserve"> sua atuação </w:t>
      </w:r>
      <w:r w:rsidRPr="00D577F7">
        <w:rPr>
          <w:sz w:val="20"/>
          <w:szCs w:val="18"/>
        </w:rPr>
        <w:t>(embora, como se sabe, a escolha ou troca de advogado constitui direito do réu, que pode ser exercido a qualquer tempo)</w:t>
      </w:r>
      <w:r>
        <w:t>.</w:t>
      </w:r>
      <w:r w:rsidR="003C02D2" w:rsidRPr="003C02D2">
        <w:t xml:space="preserve"> </w:t>
      </w:r>
    </w:p>
    <w:p w14:paraId="7B8CCF03" w14:textId="7A5ADADC" w:rsidR="00635D54" w:rsidRDefault="009A04BC" w:rsidP="00D07217">
      <w:pPr>
        <w:pStyle w:val="SemEspaamento"/>
      </w:pPr>
      <w:r>
        <w:t xml:space="preserve">Desse modo, </w:t>
      </w:r>
      <w:r w:rsidR="00085789">
        <w:t xml:space="preserve">como </w:t>
      </w:r>
      <w:r w:rsidR="0039408E">
        <w:t xml:space="preserve">o executado optou por destituir a sociedade de </w:t>
      </w:r>
      <w:r w:rsidR="00085789">
        <w:t>advogados</w:t>
      </w:r>
      <w:r w:rsidR="0039408E">
        <w:t xml:space="preserve"> demandante</w:t>
      </w:r>
      <w:r w:rsidR="003E79DC">
        <w:t>, o que</w:t>
      </w:r>
      <w:r w:rsidR="00947D13">
        <w:t>, automaticamente, deve ser interpretado como</w:t>
      </w:r>
      <w:r w:rsidR="003E79DC">
        <w:t xml:space="preserve"> </w:t>
      </w:r>
      <w:r w:rsidR="00947D13">
        <w:t>termo d</w:t>
      </w:r>
      <w:r w:rsidR="003E79DC">
        <w:t>o vencimento do prazo para pagamento da verba honorária</w:t>
      </w:r>
      <w:r w:rsidR="0039408E">
        <w:t xml:space="preserve"> devida a título de </w:t>
      </w:r>
      <w:r w:rsidR="0039408E" w:rsidRPr="0039408E">
        <w:rPr>
          <w:i/>
          <w:iCs/>
        </w:rPr>
        <w:t>pro labore</w:t>
      </w:r>
      <w:r w:rsidR="0066556D">
        <w:t>,</w:t>
      </w:r>
      <w:r w:rsidR="003E79DC">
        <w:t xml:space="preserve"> </w:t>
      </w:r>
      <w:r w:rsidR="00C30CC0">
        <w:t xml:space="preserve">a </w:t>
      </w:r>
      <w:r w:rsidR="00301C67">
        <w:t>exequente</w:t>
      </w:r>
      <w:r w:rsidR="00C30CC0">
        <w:t xml:space="preserve"> </w:t>
      </w:r>
      <w:r w:rsidR="0065445A">
        <w:t xml:space="preserve">promove </w:t>
      </w:r>
      <w:r w:rsidR="00C30CC0">
        <w:t xml:space="preserve">a presente execução para receber </w:t>
      </w:r>
      <w:r w:rsidR="0065445A">
        <w:t>a quantia</w:t>
      </w:r>
      <w:r w:rsidR="00C30CC0">
        <w:t xml:space="preserve"> restante dos honorários advocatícios a que tem direito</w:t>
      </w:r>
      <w:r w:rsidR="0039408E">
        <w:t xml:space="preserve"> e que lhe é </w:t>
      </w:r>
      <w:r w:rsidR="0065445A">
        <w:t xml:space="preserve">devida </w:t>
      </w:r>
      <w:r w:rsidR="0039408E">
        <w:t>por Lincoln</w:t>
      </w:r>
      <w:r w:rsidR="00C30CC0">
        <w:t>.</w:t>
      </w:r>
    </w:p>
    <w:p w14:paraId="44FA915E" w14:textId="77777777" w:rsidR="00947D13" w:rsidRDefault="00947D13" w:rsidP="00947D13">
      <w:pPr>
        <w:pStyle w:val="SemEspaamento"/>
        <w:numPr>
          <w:ilvl w:val="0"/>
          <w:numId w:val="0"/>
        </w:numPr>
        <w:ind w:left="1701"/>
      </w:pPr>
    </w:p>
    <w:p w14:paraId="57B0C9CD" w14:textId="2F6CC9F7" w:rsidR="000169F1" w:rsidRDefault="000169F1" w:rsidP="00D07217">
      <w:pPr>
        <w:pStyle w:val="Ttulo"/>
      </w:pPr>
      <w:r w:rsidRPr="00136102">
        <w:t>II – FUNDAMENTOS JURÍDICOS</w:t>
      </w:r>
      <w:r>
        <w:t xml:space="preserve"> DA </w:t>
      </w:r>
      <w:r w:rsidR="00C238DC">
        <w:t>AÇÃO EXECUTIVA</w:t>
      </w:r>
    </w:p>
    <w:p w14:paraId="343AA925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3F48B370" w14:textId="1CBA5341" w:rsidR="00AC58E4" w:rsidRDefault="006C23AD" w:rsidP="00AC58E4">
      <w:pPr>
        <w:pStyle w:val="SemEspaamento"/>
      </w:pPr>
      <w:r>
        <w:t>O</w:t>
      </w:r>
      <w:r w:rsidR="00AC58E4">
        <w:t xml:space="preserve">s honorários advocatícios possuem natureza de </w:t>
      </w:r>
      <w:r w:rsidR="00AC58E4" w:rsidRPr="00AA0BB9">
        <w:rPr>
          <w:u w:val="single"/>
        </w:rPr>
        <w:t>verba</w:t>
      </w:r>
      <w:r w:rsidR="00AC58E4">
        <w:t xml:space="preserve"> </w:t>
      </w:r>
      <w:r w:rsidR="00AC58E4" w:rsidRPr="00AA0BB9">
        <w:rPr>
          <w:u w:val="single"/>
        </w:rPr>
        <w:t>alimentar</w:t>
      </w:r>
      <w:r w:rsidR="00AC58E4">
        <w:t xml:space="preserve">, pois </w:t>
      </w:r>
      <w:r w:rsidR="003E79B6">
        <w:t>destinam-se</w:t>
      </w:r>
      <w:r w:rsidR="00AC58E4">
        <w:t xml:space="preserve"> ao sustento dos advogados </w:t>
      </w:r>
      <w:r w:rsidR="00E04012">
        <w:t xml:space="preserve">atuantes </w:t>
      </w:r>
      <w:r w:rsidR="00C80123">
        <w:t xml:space="preserve">no dia a dia forense </w:t>
      </w:r>
      <w:r w:rsidR="00AC58E4" w:rsidRPr="00AC58E4">
        <w:rPr>
          <w:sz w:val="20"/>
          <w:szCs w:val="18"/>
        </w:rPr>
        <w:t xml:space="preserve">(STJ, AgInt no REsp n. 1.820.961/SP, 4ª Turma, rel. Min(a). Maria Isabel </w:t>
      </w:r>
      <w:proofErr w:type="spellStart"/>
      <w:r w:rsidR="00AC58E4" w:rsidRPr="00AC58E4">
        <w:rPr>
          <w:sz w:val="20"/>
          <w:szCs w:val="18"/>
        </w:rPr>
        <w:t>Galotti</w:t>
      </w:r>
      <w:proofErr w:type="spellEnd"/>
      <w:r w:rsidR="00AC58E4" w:rsidRPr="00AC58E4">
        <w:rPr>
          <w:sz w:val="20"/>
          <w:szCs w:val="18"/>
        </w:rPr>
        <w:t>, j. em 20.4.2020)</w:t>
      </w:r>
      <w:r w:rsidR="00AC58E4">
        <w:t>.</w:t>
      </w:r>
    </w:p>
    <w:p w14:paraId="5DFBF64D" w14:textId="0AFB052C" w:rsidR="00210656" w:rsidRDefault="00AC58E4" w:rsidP="004E10A7">
      <w:pPr>
        <w:pStyle w:val="SemEspaamento"/>
      </w:pPr>
      <w:r>
        <w:t xml:space="preserve">E o </w:t>
      </w:r>
      <w:r w:rsidR="0004330A">
        <w:t xml:space="preserve">contrato de honorários executado </w:t>
      </w:r>
      <w:r w:rsidR="00C30353" w:rsidRPr="00B32669">
        <w:rPr>
          <w:sz w:val="20"/>
          <w:szCs w:val="18"/>
        </w:rPr>
        <w:t>(</w:t>
      </w:r>
      <w:r w:rsidR="00C30353" w:rsidRPr="00B32669">
        <w:rPr>
          <w:b/>
          <w:bCs/>
          <w:sz w:val="20"/>
          <w:szCs w:val="18"/>
        </w:rPr>
        <w:t>doc. 2</w:t>
      </w:r>
      <w:r w:rsidR="00C30353" w:rsidRPr="00B32669">
        <w:rPr>
          <w:sz w:val="20"/>
          <w:szCs w:val="18"/>
        </w:rPr>
        <w:t>)</w:t>
      </w:r>
      <w:r w:rsidR="00C30353">
        <w:t xml:space="preserve"> </w:t>
      </w:r>
      <w:r w:rsidR="0004330A">
        <w:t xml:space="preserve">constitui título executivo extrajudicial, </w:t>
      </w:r>
      <w:r w:rsidR="008A7954">
        <w:t xml:space="preserve">porquanto preenche os requisitos previstos no </w:t>
      </w:r>
      <w:r w:rsidR="0004330A">
        <w:t>art.</w:t>
      </w:r>
      <w:r w:rsidR="008A7954">
        <w:t xml:space="preserve"> 784, III, do CPC</w:t>
      </w:r>
      <w:r w:rsidR="000D764C">
        <w:t xml:space="preserve">, </w:t>
      </w:r>
      <w:r w:rsidR="00AD1BD1">
        <w:t>tendo em vista que constitui “</w:t>
      </w:r>
      <w:r w:rsidR="00AD1BD1" w:rsidRPr="00AD1BD1">
        <w:rPr>
          <w:i/>
          <w:iCs/>
        </w:rPr>
        <w:t>documento particular assinado pelo devedor e por 2 (duas) testemunhas</w:t>
      </w:r>
      <w:r w:rsidR="00AD1BD1">
        <w:t xml:space="preserve">”, </w:t>
      </w:r>
      <w:r w:rsidR="00374FEC">
        <w:t xml:space="preserve">de forma a autorizar </w:t>
      </w:r>
      <w:r w:rsidR="009C0DBF">
        <w:t xml:space="preserve">a </w:t>
      </w:r>
      <w:r w:rsidR="00374FEC">
        <w:t xml:space="preserve">via eleita perante o </w:t>
      </w:r>
      <w:r w:rsidR="00440049">
        <w:t xml:space="preserve">i. </w:t>
      </w:r>
      <w:r w:rsidR="00374FEC">
        <w:t>Poder Judiciário</w:t>
      </w:r>
      <w:r w:rsidR="008A7954">
        <w:t>.</w:t>
      </w:r>
      <w:r w:rsidR="00210656">
        <w:t xml:space="preserve"> </w:t>
      </w:r>
    </w:p>
    <w:p w14:paraId="52067E65" w14:textId="2701E693" w:rsidR="008A7954" w:rsidRDefault="00AD6DF6" w:rsidP="006C1B39">
      <w:pPr>
        <w:pStyle w:val="SemEspaamento"/>
      </w:pPr>
      <w:r>
        <w:t>Até o momento, o executado não quitou nenhuma das parcelas devidas por força do contrato de honorários firmado</w:t>
      </w:r>
      <w:r w:rsidR="00A96C99">
        <w:t xml:space="preserve"> entre as partes</w:t>
      </w:r>
      <w:r>
        <w:t>, razão pela qual, e</w:t>
      </w:r>
      <w:r w:rsidR="009C0DBF">
        <w:t xml:space="preserve">m </w:t>
      </w:r>
      <w:r w:rsidR="0066556D">
        <w:t xml:space="preserve">observância </w:t>
      </w:r>
      <w:r w:rsidR="009C0DBF">
        <w:t>ao art. 798</w:t>
      </w:r>
      <w:r w:rsidR="00B665EF">
        <w:t xml:space="preserve">, I, </w:t>
      </w:r>
      <w:r w:rsidR="0066556D">
        <w:t>b,</w:t>
      </w:r>
      <w:r w:rsidR="009C0DBF">
        <w:t xml:space="preserve"> do CPC, </w:t>
      </w:r>
      <w:r w:rsidR="0066556D">
        <w:t xml:space="preserve">a exequente informa que o </w:t>
      </w:r>
      <w:r w:rsidR="00A27904">
        <w:t xml:space="preserve">montante </w:t>
      </w:r>
      <w:r w:rsidR="00CC454A">
        <w:t xml:space="preserve">devido pelo </w:t>
      </w:r>
      <w:r w:rsidR="0066556D">
        <w:t xml:space="preserve">executado </w:t>
      </w:r>
      <w:r w:rsidR="00CC454A">
        <w:t xml:space="preserve">é de </w:t>
      </w:r>
      <w:r w:rsidR="0066556D">
        <w:t xml:space="preserve">R$ 145.000,00 </w:t>
      </w:r>
      <w:r w:rsidR="0066556D" w:rsidRPr="00AD6DF6">
        <w:rPr>
          <w:sz w:val="20"/>
          <w:szCs w:val="18"/>
        </w:rPr>
        <w:t>(cento em quarenta e cinco mil reais</w:t>
      </w:r>
      <w:r w:rsidR="00D81ABF">
        <w:rPr>
          <w:sz w:val="20"/>
          <w:szCs w:val="18"/>
        </w:rPr>
        <w:t xml:space="preserve"> – valor total das parcelas do título executivo</w:t>
      </w:r>
      <w:r w:rsidR="0066556D" w:rsidRPr="00AD6DF6">
        <w:rPr>
          <w:sz w:val="20"/>
          <w:szCs w:val="18"/>
        </w:rPr>
        <w:t>)</w:t>
      </w:r>
      <w:r w:rsidR="0066556D">
        <w:t>,</w:t>
      </w:r>
      <w:r w:rsidR="0095287D">
        <w:t xml:space="preserve"> </w:t>
      </w:r>
      <w:r w:rsidR="00CC454A">
        <w:t xml:space="preserve">sobretudo porque </w:t>
      </w:r>
      <w:r w:rsidR="006C23AD">
        <w:t xml:space="preserve">se </w:t>
      </w:r>
      <w:r w:rsidR="00CC454A">
        <w:t>consideram vencidos os prazos para pagamento após a destituição</w:t>
      </w:r>
      <w:r w:rsidR="00A96C99">
        <w:t xml:space="preserve"> </w:t>
      </w:r>
      <w:r w:rsidR="00CC454A">
        <w:t>dos causídicos</w:t>
      </w:r>
      <w:r w:rsidR="00440049">
        <w:t xml:space="preserve"> que integram a sociedade exequente</w:t>
      </w:r>
      <w:r w:rsidR="0066556D">
        <w:t>.</w:t>
      </w:r>
    </w:p>
    <w:p w14:paraId="71797F83" w14:textId="7F80FBE6" w:rsidR="004455D6" w:rsidRDefault="004455D6" w:rsidP="004455D6">
      <w:pPr>
        <w:pStyle w:val="SemEspaamento"/>
      </w:pPr>
      <w:r>
        <w:t xml:space="preserve">Além disso, a cláusula 4 do contrato </w:t>
      </w:r>
      <w:r w:rsidR="00B27E76">
        <w:t>firmado entre as partes</w:t>
      </w:r>
      <w:r>
        <w:t xml:space="preserve"> estipula que o não pagamento dos honorários devidos, por prazo superior a 30 </w:t>
      </w:r>
      <w:r w:rsidRPr="00CC454A">
        <w:rPr>
          <w:sz w:val="20"/>
          <w:szCs w:val="18"/>
        </w:rPr>
        <w:t>(trinta)</w:t>
      </w:r>
      <w:r>
        <w:t xml:space="preserve"> dias, como ocorre no presente caso, faculta a cobrança de todo o montante remanescente d</w:t>
      </w:r>
      <w:r w:rsidR="0085421D">
        <w:t>os</w:t>
      </w:r>
      <w:r>
        <w:t xml:space="preserve"> honorários advocatícios</w:t>
      </w:r>
      <w:r w:rsidR="00AA34C8">
        <w:t xml:space="preserve"> pendentes de pagamento</w:t>
      </w:r>
      <w:r>
        <w:t xml:space="preserve">. </w:t>
      </w:r>
    </w:p>
    <w:p w14:paraId="7B047AA9" w14:textId="36C00279" w:rsidR="00D07217" w:rsidRDefault="004455D6" w:rsidP="0013613B">
      <w:pPr>
        <w:pStyle w:val="SemEspaamento"/>
      </w:pPr>
      <w:r>
        <w:t>Portanto</w:t>
      </w:r>
      <w:r w:rsidR="00E5551E">
        <w:t xml:space="preserve">, a exequente é credora de quantia líquida, certa e exigível na ordem de R$ 145.000,00 </w:t>
      </w:r>
      <w:r w:rsidR="00E5551E" w:rsidRPr="00D07217">
        <w:rPr>
          <w:sz w:val="20"/>
          <w:szCs w:val="18"/>
        </w:rPr>
        <w:t>(cento em quarenta e cinco mil reais)</w:t>
      </w:r>
      <w:r w:rsidR="00502E51">
        <w:t>, verba que deverá se</w:t>
      </w:r>
      <w:r w:rsidR="00B205D0">
        <w:t>r</w:t>
      </w:r>
      <w:r w:rsidR="00502E51">
        <w:t xml:space="preserve"> atualizada monetariamente</w:t>
      </w:r>
      <w:r w:rsidR="00B205D0">
        <w:t>, com a incidência de juros legais, se for o caso, até a data do efetivo pagamento</w:t>
      </w:r>
      <w:r>
        <w:t xml:space="preserve"> por parte do executado</w:t>
      </w:r>
      <w:r w:rsidR="00B205D0">
        <w:t>.</w:t>
      </w:r>
    </w:p>
    <w:p w14:paraId="13B1DCAB" w14:textId="77777777" w:rsidR="000169F1" w:rsidRDefault="000169F1" w:rsidP="00CC08C7">
      <w:pPr>
        <w:pStyle w:val="SemEspaamento"/>
        <w:numPr>
          <w:ilvl w:val="0"/>
          <w:numId w:val="0"/>
        </w:numPr>
        <w:ind w:left="1701"/>
      </w:pPr>
    </w:p>
    <w:p w14:paraId="14AF9237" w14:textId="08ACD402" w:rsidR="00210656" w:rsidRDefault="000169F1" w:rsidP="00D07217">
      <w:pPr>
        <w:pStyle w:val="Ttulo"/>
      </w:pPr>
      <w:r>
        <w:t xml:space="preserve">III – </w:t>
      </w:r>
      <w:r w:rsidR="00210656">
        <w:t xml:space="preserve">DA </w:t>
      </w:r>
      <w:r w:rsidR="00181CBB">
        <w:t>NECESSIDADE DE</w:t>
      </w:r>
      <w:r w:rsidR="00E56257">
        <w:t xml:space="preserve"> PENHORA DO IMÓVEL </w:t>
      </w:r>
      <w:r w:rsidR="00210656">
        <w:t>DE PROPRIEDADE DO EXECUTADO</w:t>
      </w:r>
    </w:p>
    <w:p w14:paraId="5AE0E99E" w14:textId="77777777" w:rsidR="00210656" w:rsidRDefault="00210656" w:rsidP="00CC08C7">
      <w:pPr>
        <w:pStyle w:val="SemEspaamento"/>
        <w:numPr>
          <w:ilvl w:val="0"/>
          <w:numId w:val="0"/>
        </w:numPr>
        <w:ind w:left="1701"/>
      </w:pPr>
    </w:p>
    <w:p w14:paraId="7E312CB7" w14:textId="23897C1A" w:rsidR="00124C83" w:rsidRDefault="005A187F" w:rsidP="0066677E">
      <w:pPr>
        <w:pStyle w:val="SemEspaamento"/>
      </w:pPr>
      <w:r>
        <w:t>C</w:t>
      </w:r>
      <w:r w:rsidR="00FC19EA">
        <w:t>omo forma de assegurar o recebimento da verba alimentar devida</w:t>
      </w:r>
      <w:r w:rsidR="0043230B">
        <w:t xml:space="preserve"> pelo executado, </w:t>
      </w:r>
      <w:r>
        <w:t xml:space="preserve">Excelência, </w:t>
      </w:r>
      <w:r w:rsidR="0043230B">
        <w:t xml:space="preserve">a exequente requer, desde já, que seja </w:t>
      </w:r>
      <w:r w:rsidR="00396C90">
        <w:t xml:space="preserve">penhorado </w:t>
      </w:r>
      <w:r w:rsidR="00D37990">
        <w:t>o imóvel de</w:t>
      </w:r>
      <w:r w:rsidR="0043230B">
        <w:t xml:space="preserve"> matrícula n. </w:t>
      </w:r>
      <w:r w:rsidR="00C650AE">
        <w:t>39.258 do</w:t>
      </w:r>
      <w:r w:rsidR="00D023FC">
        <w:t xml:space="preserve"> Registro de Imóveis de Palhoça/SC, de propriedade de Lincoln </w:t>
      </w:r>
      <w:proofErr w:type="spellStart"/>
      <w:r w:rsidR="00D023FC">
        <w:t>Zaghi</w:t>
      </w:r>
      <w:proofErr w:type="spellEnd"/>
      <w:r w:rsidR="00D023FC">
        <w:t xml:space="preserve"> Júnior, conforme demonstra a </w:t>
      </w:r>
      <w:r w:rsidR="00D50C57">
        <w:t xml:space="preserve">documentação anexa </w:t>
      </w:r>
      <w:r w:rsidR="00D023FC" w:rsidRPr="00124C83">
        <w:rPr>
          <w:sz w:val="20"/>
          <w:szCs w:val="18"/>
        </w:rPr>
        <w:t>(</w:t>
      </w:r>
      <w:r w:rsidR="00D023FC" w:rsidRPr="00124C83">
        <w:rPr>
          <w:b/>
          <w:bCs/>
          <w:sz w:val="20"/>
          <w:szCs w:val="18"/>
        </w:rPr>
        <w:t>doc. 5</w:t>
      </w:r>
      <w:r w:rsidR="00D023FC" w:rsidRPr="00124C83">
        <w:rPr>
          <w:sz w:val="20"/>
          <w:szCs w:val="18"/>
        </w:rPr>
        <w:t>)</w:t>
      </w:r>
      <w:r w:rsidR="00396C90">
        <w:t>, com a averbação d</w:t>
      </w:r>
      <w:r w:rsidR="00D839D9">
        <w:t>esta</w:t>
      </w:r>
      <w:r w:rsidR="00396C90">
        <w:t xml:space="preserve"> </w:t>
      </w:r>
      <w:r w:rsidR="00D839D9">
        <w:t xml:space="preserve">providência </w:t>
      </w:r>
      <w:r w:rsidR="00396C90">
        <w:t xml:space="preserve">na </w:t>
      </w:r>
      <w:r w:rsidR="001C0E97">
        <w:t xml:space="preserve">respectiva </w:t>
      </w:r>
      <w:r w:rsidR="00396C90">
        <w:t>matrícula.</w:t>
      </w:r>
    </w:p>
    <w:p w14:paraId="66262F5F" w14:textId="77777777" w:rsidR="001F2DCD" w:rsidRDefault="001F2DCD" w:rsidP="00D07217">
      <w:pPr>
        <w:pStyle w:val="Ttulo"/>
      </w:pPr>
    </w:p>
    <w:p w14:paraId="296B406C" w14:textId="72E21400" w:rsidR="000169F1" w:rsidRPr="00136102" w:rsidRDefault="00210656" w:rsidP="00D07217">
      <w:pPr>
        <w:pStyle w:val="Ttulo"/>
      </w:pPr>
      <w:r>
        <w:t xml:space="preserve">IV – </w:t>
      </w:r>
      <w:r w:rsidR="000169F1">
        <w:t xml:space="preserve">REQUERIMENTOS </w:t>
      </w:r>
    </w:p>
    <w:p w14:paraId="129340D6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62AFDCD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2A5773D2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030AAA" w14:textId="54AA95C8" w:rsidR="000169F1" w:rsidRDefault="000169F1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</w:t>
      </w:r>
      <w:r w:rsidR="00880CF8">
        <w:t>citação</w:t>
      </w:r>
      <w:r>
        <w:t xml:space="preserve"> do </w:t>
      </w:r>
      <w:r w:rsidR="00880CF8">
        <w:t>executado</w:t>
      </w:r>
      <w:r w:rsidR="00F81F6D">
        <w:t>,</w:t>
      </w:r>
      <w:r w:rsidR="00880CF8">
        <w:t xml:space="preserve"> </w:t>
      </w:r>
      <w:r w:rsidR="003D2EC0">
        <w:t xml:space="preserve">no endereço indicado </w:t>
      </w:r>
      <w:r w:rsidR="00F81F6D">
        <w:t xml:space="preserve">em sua qualificação </w:t>
      </w:r>
      <w:r w:rsidR="00F81F6D" w:rsidRPr="00F81F6D">
        <w:rPr>
          <w:sz w:val="20"/>
          <w:szCs w:val="18"/>
        </w:rPr>
        <w:t>(Penitenciária de Florianópolis/SC)</w:t>
      </w:r>
      <w:r w:rsidR="00F81F6D">
        <w:t xml:space="preserve">, </w:t>
      </w:r>
      <w:r>
        <w:t>para</w:t>
      </w:r>
      <w:r w:rsidR="00880CF8">
        <w:t xml:space="preserve"> que</w:t>
      </w:r>
      <w:r>
        <w:t xml:space="preserve">, </w:t>
      </w:r>
      <w:r w:rsidR="007E77FF">
        <w:t xml:space="preserve">no prazo de 3 </w:t>
      </w:r>
      <w:r w:rsidR="007E77FF" w:rsidRPr="001B527D">
        <w:rPr>
          <w:sz w:val="20"/>
          <w:szCs w:val="18"/>
        </w:rPr>
        <w:t>(três)</w:t>
      </w:r>
      <w:r w:rsidR="007E77FF">
        <w:t xml:space="preserve"> dias</w:t>
      </w:r>
      <w:r>
        <w:t xml:space="preserve">, </w:t>
      </w:r>
      <w:r w:rsidR="007E77FF">
        <w:t>pague a dívida</w:t>
      </w:r>
      <w:r w:rsidR="00B26DB2">
        <w:t xml:space="preserve"> de R$ 145.000,00 </w:t>
      </w:r>
      <w:r w:rsidR="00B26DB2" w:rsidRPr="00B26DB2">
        <w:rPr>
          <w:sz w:val="20"/>
          <w:szCs w:val="18"/>
        </w:rPr>
        <w:t>(cento e quarenta e cinco mil reais)</w:t>
      </w:r>
      <w:r w:rsidR="00B863E8">
        <w:t xml:space="preserve"> </w:t>
      </w:r>
      <w:r w:rsidR="005D4D2D">
        <w:t xml:space="preserve">que </w:t>
      </w:r>
      <w:r w:rsidR="00397C67">
        <w:t>possui</w:t>
      </w:r>
      <w:r w:rsidR="005D4D2D">
        <w:t xml:space="preserve"> </w:t>
      </w:r>
      <w:r w:rsidR="00B863E8">
        <w:t>com a exequente</w:t>
      </w:r>
      <w:r w:rsidR="007E77FF">
        <w:t xml:space="preserve">, </w:t>
      </w:r>
      <w:r w:rsidR="00D45108">
        <w:t xml:space="preserve">nos termos do </w:t>
      </w:r>
      <w:r w:rsidR="007E77FF">
        <w:t>art. 829 do CPC</w:t>
      </w:r>
      <w:r>
        <w:t>;</w:t>
      </w:r>
    </w:p>
    <w:p w14:paraId="1BC40020" w14:textId="07BF62CE" w:rsidR="002573C7" w:rsidRDefault="00557242" w:rsidP="002573C7">
      <w:pPr>
        <w:pStyle w:val="SemEspaamento"/>
        <w:numPr>
          <w:ilvl w:val="0"/>
          <w:numId w:val="2"/>
        </w:numPr>
        <w:ind w:left="0" w:firstLine="1418"/>
      </w:pPr>
      <w:r>
        <w:t xml:space="preserve">o deferimento da penhora </w:t>
      </w:r>
      <w:r w:rsidR="00C512B1">
        <w:t xml:space="preserve">do imóvel de </w:t>
      </w:r>
      <w:r w:rsidR="00491E6C">
        <w:t>matrícula</w:t>
      </w:r>
      <w:r w:rsidR="005D4D2D">
        <w:t xml:space="preserve"> </w:t>
      </w:r>
      <w:r w:rsidR="00491E6C">
        <w:t>n. 39.258, de propriedade do executado</w:t>
      </w:r>
      <w:r w:rsidR="00C512B1">
        <w:t xml:space="preserve">, </w:t>
      </w:r>
      <w:r>
        <w:t>com a expedição de ofício ao Registro de Imóveis de Palhoça/SC, para que proceda à averbação des</w:t>
      </w:r>
      <w:r w:rsidR="00935F98">
        <w:t xml:space="preserve">ta providência, </w:t>
      </w:r>
      <w:r w:rsidR="00C512B1">
        <w:t xml:space="preserve">como </w:t>
      </w:r>
      <w:r w:rsidR="00586836">
        <w:t xml:space="preserve">forma de </w:t>
      </w:r>
      <w:r w:rsidR="00E56257">
        <w:t>assegurar</w:t>
      </w:r>
      <w:r w:rsidR="00586836">
        <w:t xml:space="preserve"> a </w:t>
      </w:r>
      <w:r w:rsidR="00935F98">
        <w:t xml:space="preserve">satisfatividade da </w:t>
      </w:r>
      <w:r w:rsidR="00586836">
        <w:t>presente ação executiva</w:t>
      </w:r>
      <w:r w:rsidR="000169F1">
        <w:t>;</w:t>
      </w:r>
    </w:p>
    <w:p w14:paraId="3339B7CC" w14:textId="319CCEBB" w:rsidR="00491E6C" w:rsidRDefault="0089517C" w:rsidP="002573C7">
      <w:pPr>
        <w:pStyle w:val="SemEspaamento"/>
        <w:numPr>
          <w:ilvl w:val="0"/>
          <w:numId w:val="2"/>
        </w:numPr>
        <w:ind w:left="0" w:firstLine="1418"/>
      </w:pPr>
      <w:r>
        <w:t xml:space="preserve">na hipótese de não localização </w:t>
      </w:r>
      <w:r w:rsidR="002573C7">
        <w:t xml:space="preserve">do devedor </w:t>
      </w:r>
      <w:r>
        <w:t>ou não pagamento</w:t>
      </w:r>
      <w:r w:rsidR="002573C7">
        <w:t xml:space="preserve"> do débito</w:t>
      </w:r>
      <w:r>
        <w:t xml:space="preserve"> no prazo legal, que</w:t>
      </w:r>
      <w:r w:rsidR="005B4D77">
        <w:t xml:space="preserve"> se proceda</w:t>
      </w:r>
      <w:r>
        <w:t xml:space="preserve"> </w:t>
      </w:r>
      <w:r w:rsidR="005B4D77">
        <w:t>ao arresto d</w:t>
      </w:r>
      <w:r w:rsidR="005C627C">
        <w:t>e outr</w:t>
      </w:r>
      <w:r w:rsidR="005B4D77">
        <w:t xml:space="preserve">os bens do executado, por meio da realização de pesquisas nos sistemas SISBAJUD, RENAJUD e INFOJUD, </w:t>
      </w:r>
      <w:r w:rsidR="007D24B5">
        <w:t xml:space="preserve">conforme </w:t>
      </w:r>
      <w:r w:rsidR="009559FE">
        <w:t>estabelecido</w:t>
      </w:r>
      <w:r w:rsidR="007D24B5">
        <w:t xml:space="preserve"> pelo</w:t>
      </w:r>
      <w:r w:rsidR="005B4D77">
        <w:t xml:space="preserve"> </w:t>
      </w:r>
      <w:r w:rsidR="00CC16AB">
        <w:t>art.</w:t>
      </w:r>
      <w:r w:rsidR="005B4D77">
        <w:t xml:space="preserve"> 830 do </w:t>
      </w:r>
      <w:r w:rsidR="00CC16AB">
        <w:t>CPC</w:t>
      </w:r>
      <w:r w:rsidR="00D20948">
        <w:t>;</w:t>
      </w:r>
    </w:p>
    <w:p w14:paraId="2D0F133F" w14:textId="0A57D5FB" w:rsidR="00D20948" w:rsidRDefault="00D20948" w:rsidP="002573C7">
      <w:pPr>
        <w:pStyle w:val="SemEspaamento"/>
        <w:numPr>
          <w:ilvl w:val="0"/>
          <w:numId w:val="2"/>
        </w:numPr>
        <w:ind w:left="0" w:firstLine="1418"/>
      </w:pPr>
      <w:r>
        <w:t xml:space="preserve">a condenação do executado ao pagamento das </w:t>
      </w:r>
      <w:r w:rsidR="00CC16AB">
        <w:t>custas</w:t>
      </w:r>
      <w:r>
        <w:t xml:space="preserve"> processuais e dos honorários </w:t>
      </w:r>
      <w:r w:rsidR="00A44A00">
        <w:t>sucumbenciais</w:t>
      </w:r>
      <w:r w:rsidR="00462FAB">
        <w:t xml:space="preserve"> a serem fixados ao despachar esta inicial</w:t>
      </w:r>
      <w:r w:rsidR="004261A6">
        <w:t xml:space="preserve">, em </w:t>
      </w:r>
      <w:r w:rsidR="00462FAB">
        <w:t xml:space="preserve">cumprimento </w:t>
      </w:r>
      <w:r w:rsidR="004261A6">
        <w:t>ao disposto no</w:t>
      </w:r>
      <w:r w:rsidR="00277781">
        <w:t>s</w:t>
      </w:r>
      <w:r w:rsidR="004261A6">
        <w:t xml:space="preserve"> art</w:t>
      </w:r>
      <w:r w:rsidR="00277781">
        <w:t>s</w:t>
      </w:r>
      <w:r w:rsidR="004261A6">
        <w:t xml:space="preserve">. </w:t>
      </w:r>
      <w:r w:rsidR="00277781">
        <w:t xml:space="preserve">85, §1º, e </w:t>
      </w:r>
      <w:r w:rsidR="004261A6">
        <w:t>827 do CPC</w:t>
      </w:r>
      <w:r w:rsidR="00161625">
        <w:t>;</w:t>
      </w:r>
    </w:p>
    <w:p w14:paraId="5F8BE9FB" w14:textId="77777777" w:rsidR="000169F1" w:rsidRDefault="000169F1" w:rsidP="00557242">
      <w:pPr>
        <w:pStyle w:val="Ttulo2"/>
      </w:pPr>
    </w:p>
    <w:p w14:paraId="225053D1" w14:textId="77777777" w:rsidR="0090226D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6F92D1A8" w14:textId="77777777" w:rsidR="00557242" w:rsidRPr="00557242" w:rsidRDefault="00557242" w:rsidP="00557242">
      <w:pPr>
        <w:pStyle w:val="Ttulo2"/>
        <w:rPr>
          <w:sz w:val="18"/>
          <w:szCs w:val="18"/>
        </w:rPr>
      </w:pPr>
    </w:p>
    <w:p w14:paraId="6F9E553C" w14:textId="77777777" w:rsidR="002525FC" w:rsidRPr="00C93597" w:rsidRDefault="002525FC" w:rsidP="002525FC">
      <w:pPr>
        <w:pStyle w:val="SemEspaamento"/>
      </w:pPr>
      <w:r>
        <w:t xml:space="preserve">Dá-se à causa, para efeitos fiscais, o valor de R$ 145.000,00 </w:t>
      </w:r>
      <w:r w:rsidRPr="002525FC">
        <w:rPr>
          <w:sz w:val="20"/>
          <w:szCs w:val="18"/>
        </w:rPr>
        <w:t>(cento e quarenta e cinco mil reais)</w:t>
      </w:r>
      <w:r>
        <w:t>.</w:t>
      </w:r>
    </w:p>
    <w:p w14:paraId="320750DD" w14:textId="77777777" w:rsidR="000169F1" w:rsidRDefault="000169F1" w:rsidP="002525F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B5EB5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712B6F6" w14:textId="0080D83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B3CF5">
        <w:rPr>
          <w:rFonts w:ascii="Arial" w:eastAsia="Calibri" w:hAnsi="Arial" w:cs="Times New Roman"/>
          <w:noProof/>
          <w:sz w:val="24"/>
          <w:szCs w:val="24"/>
        </w:rPr>
        <w:t>8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401B7F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0FC165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1F2C32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9349E8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2B39810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EDD6C90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F9AA67B" w14:textId="77777777" w:rsidR="000169F1" w:rsidRDefault="000169F1" w:rsidP="000169F1"/>
    <w:p w14:paraId="2880DE6F" w14:textId="77777777" w:rsidR="001F2DCD" w:rsidRDefault="001F2DCD" w:rsidP="000169F1"/>
    <w:p w14:paraId="7081ABDA" w14:textId="65F3F1ED" w:rsidR="000169F1" w:rsidRPr="00B2672B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7034A9">
        <w:rPr>
          <w:rFonts w:cs="Arial"/>
          <w:u w:val="single"/>
        </w:rPr>
        <w:t>EXECUÇÃO:</w:t>
      </w:r>
      <w:r w:rsidRPr="00B2672B">
        <w:rPr>
          <w:rFonts w:cs="Arial"/>
          <w:u w:val="single"/>
        </w:rPr>
        <w:t xml:space="preserve"> </w:t>
      </w:r>
    </w:p>
    <w:p w14:paraId="39AAAC6D" w14:textId="4459282D" w:rsidR="000169F1" w:rsidRPr="00167F26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Procuração</w:t>
      </w:r>
      <w:r w:rsidR="002B3CF5">
        <w:rPr>
          <w:rFonts w:ascii="Arial" w:hAnsi="Arial" w:cs="Arial"/>
        </w:rPr>
        <w:t xml:space="preserve"> e alterações sociais da exequente</w:t>
      </w:r>
      <w:r>
        <w:rPr>
          <w:rFonts w:ascii="Arial" w:hAnsi="Arial" w:cs="Arial"/>
        </w:rPr>
        <w:t>;</w:t>
      </w:r>
    </w:p>
    <w:p w14:paraId="63A5B088" w14:textId="1DF0B412" w:rsidR="000169F1" w:rsidRDefault="000169F1" w:rsidP="000169F1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D37A46">
        <w:rPr>
          <w:rFonts w:ascii="Arial" w:hAnsi="Arial" w:cs="Arial"/>
        </w:rPr>
        <w:t>Título executivo extrajudicial executado;</w:t>
      </w:r>
    </w:p>
    <w:p w14:paraId="3FDC813F" w14:textId="55DDC444" w:rsidR="00D37A46" w:rsidRDefault="00D37A46" w:rsidP="00D37A46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Principais peças elaboradas pela exequente para realizar a defesa do executado;</w:t>
      </w:r>
    </w:p>
    <w:p w14:paraId="6FEC589E" w14:textId="0C48BD21" w:rsidR="00D37A46" w:rsidRDefault="00D37A46" w:rsidP="00D37A46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Comprovante de depósito da entrada realizada</w:t>
      </w:r>
      <w:r w:rsidR="005558BB">
        <w:rPr>
          <w:rFonts w:ascii="Arial" w:hAnsi="Arial" w:cs="Arial"/>
        </w:rPr>
        <w:t xml:space="preserve"> pela companheira do</w:t>
      </w:r>
      <w:r>
        <w:rPr>
          <w:rFonts w:ascii="Arial" w:hAnsi="Arial" w:cs="Arial"/>
        </w:rPr>
        <w:t xml:space="preserve"> executado;</w:t>
      </w:r>
    </w:p>
    <w:p w14:paraId="181A0F79" w14:textId="55F841A7" w:rsidR="00D37A46" w:rsidRDefault="00D37A46" w:rsidP="00D37A46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Matrícula atualizada </w:t>
      </w:r>
      <w:r w:rsidR="00397C67">
        <w:rPr>
          <w:rFonts w:ascii="Arial" w:hAnsi="Arial" w:cs="Arial"/>
        </w:rPr>
        <w:t xml:space="preserve">do imóvel </w:t>
      </w:r>
      <w:r w:rsidR="001F063E">
        <w:rPr>
          <w:rFonts w:ascii="Arial" w:hAnsi="Arial" w:cs="Arial"/>
        </w:rPr>
        <w:t>n. 39.258 do RI da Palhoça/SC, de propriedade do executado</w:t>
      </w:r>
      <w:r w:rsidR="00F60B42">
        <w:rPr>
          <w:rFonts w:ascii="Arial" w:hAnsi="Arial" w:cs="Arial"/>
        </w:rPr>
        <w:t>.</w:t>
      </w:r>
    </w:p>
    <w:p w14:paraId="66723090" w14:textId="77777777" w:rsidR="000169F1" w:rsidRDefault="000169F1" w:rsidP="000169F1"/>
    <w:p w14:paraId="45BDF860" w14:textId="77777777" w:rsidR="000169F1" w:rsidRDefault="000169F1" w:rsidP="000169F1"/>
    <w:p w14:paraId="23EE6294" w14:textId="77777777" w:rsidR="000169F1" w:rsidRPr="00377A2E" w:rsidRDefault="000169F1" w:rsidP="000169F1"/>
    <w:p w14:paraId="0B488A3B" w14:textId="77777777" w:rsidR="00131BEB" w:rsidRPr="000169F1" w:rsidRDefault="00131BEB" w:rsidP="000169F1"/>
    <w:sectPr w:rsidR="00131BEB" w:rsidRPr="000169F1" w:rsidSect="001F2DCD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A49D4" w14:textId="77777777" w:rsidR="002F2FBC" w:rsidRDefault="002F2FBC" w:rsidP="00943258">
      <w:pPr>
        <w:spacing w:after="0" w:line="240" w:lineRule="auto"/>
      </w:pPr>
      <w:r>
        <w:separator/>
      </w:r>
    </w:p>
  </w:endnote>
  <w:endnote w:type="continuationSeparator" w:id="0">
    <w:p w14:paraId="5E307232" w14:textId="77777777" w:rsidR="002F2FBC" w:rsidRDefault="002F2FB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20BD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971235B" wp14:editId="246612C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323259241" name="Imagem 13232592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B9D58B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16F1C" w14:textId="77777777" w:rsidR="002F2FBC" w:rsidRDefault="002F2FBC" w:rsidP="00943258">
      <w:pPr>
        <w:spacing w:after="0" w:line="240" w:lineRule="auto"/>
      </w:pPr>
      <w:r>
        <w:separator/>
      </w:r>
    </w:p>
  </w:footnote>
  <w:footnote w:type="continuationSeparator" w:id="0">
    <w:p w14:paraId="4C60B02C" w14:textId="77777777" w:rsidR="002F2FBC" w:rsidRDefault="002F2FB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9788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D9EEC95" wp14:editId="34E6E87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076787884" name="Imagem 1076787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A41D89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B1E006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9014A9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703284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AF"/>
    <w:rsid w:val="00003F31"/>
    <w:rsid w:val="000132A4"/>
    <w:rsid w:val="000169F1"/>
    <w:rsid w:val="0004298B"/>
    <w:rsid w:val="0004330A"/>
    <w:rsid w:val="00062E0F"/>
    <w:rsid w:val="00065061"/>
    <w:rsid w:val="00085789"/>
    <w:rsid w:val="00097661"/>
    <w:rsid w:val="000C6E1B"/>
    <w:rsid w:val="000D228C"/>
    <w:rsid w:val="000D692B"/>
    <w:rsid w:val="000D764C"/>
    <w:rsid w:val="000F5B32"/>
    <w:rsid w:val="00124C83"/>
    <w:rsid w:val="00131BEB"/>
    <w:rsid w:val="001434C7"/>
    <w:rsid w:val="00161625"/>
    <w:rsid w:val="001667B0"/>
    <w:rsid w:val="00173D6F"/>
    <w:rsid w:val="001761C0"/>
    <w:rsid w:val="00181CBB"/>
    <w:rsid w:val="00183BE2"/>
    <w:rsid w:val="00197951"/>
    <w:rsid w:val="001B2B98"/>
    <w:rsid w:val="001B2E75"/>
    <w:rsid w:val="001B524A"/>
    <w:rsid w:val="001B527D"/>
    <w:rsid w:val="001C0E97"/>
    <w:rsid w:val="001F063E"/>
    <w:rsid w:val="001F2DCD"/>
    <w:rsid w:val="001F2E0F"/>
    <w:rsid w:val="00201F45"/>
    <w:rsid w:val="0020735A"/>
    <w:rsid w:val="00207BE4"/>
    <w:rsid w:val="002103EF"/>
    <w:rsid w:val="00210656"/>
    <w:rsid w:val="00212D44"/>
    <w:rsid w:val="00214E09"/>
    <w:rsid w:val="00241198"/>
    <w:rsid w:val="00247552"/>
    <w:rsid w:val="00250B9E"/>
    <w:rsid w:val="002525FC"/>
    <w:rsid w:val="002573C7"/>
    <w:rsid w:val="00261699"/>
    <w:rsid w:val="002673A2"/>
    <w:rsid w:val="00267970"/>
    <w:rsid w:val="00272BFB"/>
    <w:rsid w:val="00277781"/>
    <w:rsid w:val="00291F6C"/>
    <w:rsid w:val="002A60DC"/>
    <w:rsid w:val="002B3CF5"/>
    <w:rsid w:val="002E711D"/>
    <w:rsid w:val="002E7308"/>
    <w:rsid w:val="002E7A7F"/>
    <w:rsid w:val="002F2FBC"/>
    <w:rsid w:val="00301C67"/>
    <w:rsid w:val="00334A20"/>
    <w:rsid w:val="00336D6C"/>
    <w:rsid w:val="00374FEC"/>
    <w:rsid w:val="00377A2E"/>
    <w:rsid w:val="003801CD"/>
    <w:rsid w:val="0039408E"/>
    <w:rsid w:val="00396C90"/>
    <w:rsid w:val="00397C67"/>
    <w:rsid w:val="003A0E0F"/>
    <w:rsid w:val="003A183E"/>
    <w:rsid w:val="003A4E1A"/>
    <w:rsid w:val="003C02D2"/>
    <w:rsid w:val="003C6574"/>
    <w:rsid w:val="003D2EC0"/>
    <w:rsid w:val="003E31BE"/>
    <w:rsid w:val="003E46B9"/>
    <w:rsid w:val="003E79B6"/>
    <w:rsid w:val="003E79DC"/>
    <w:rsid w:val="00401804"/>
    <w:rsid w:val="004261A6"/>
    <w:rsid w:val="0043230B"/>
    <w:rsid w:val="00440049"/>
    <w:rsid w:val="004455D6"/>
    <w:rsid w:val="0045419A"/>
    <w:rsid w:val="00462FAB"/>
    <w:rsid w:val="004732D3"/>
    <w:rsid w:val="00483241"/>
    <w:rsid w:val="00491E6C"/>
    <w:rsid w:val="004949AD"/>
    <w:rsid w:val="004D4676"/>
    <w:rsid w:val="004F276C"/>
    <w:rsid w:val="004F2B78"/>
    <w:rsid w:val="004F384D"/>
    <w:rsid w:val="00501A18"/>
    <w:rsid w:val="00502E51"/>
    <w:rsid w:val="00531C0F"/>
    <w:rsid w:val="005321DA"/>
    <w:rsid w:val="00550579"/>
    <w:rsid w:val="005558BB"/>
    <w:rsid w:val="00557242"/>
    <w:rsid w:val="00586836"/>
    <w:rsid w:val="00587E16"/>
    <w:rsid w:val="005A187F"/>
    <w:rsid w:val="005B4427"/>
    <w:rsid w:val="005B4D77"/>
    <w:rsid w:val="005B67EA"/>
    <w:rsid w:val="005C627C"/>
    <w:rsid w:val="005D42FB"/>
    <w:rsid w:val="005D4D2D"/>
    <w:rsid w:val="005E58E2"/>
    <w:rsid w:val="005F453E"/>
    <w:rsid w:val="00606223"/>
    <w:rsid w:val="00633AE6"/>
    <w:rsid w:val="00635D54"/>
    <w:rsid w:val="006368D0"/>
    <w:rsid w:val="006531DD"/>
    <w:rsid w:val="0065445A"/>
    <w:rsid w:val="0066500D"/>
    <w:rsid w:val="0066556D"/>
    <w:rsid w:val="00673228"/>
    <w:rsid w:val="006777B4"/>
    <w:rsid w:val="00693F8B"/>
    <w:rsid w:val="00696295"/>
    <w:rsid w:val="006C0DFC"/>
    <w:rsid w:val="006C23AD"/>
    <w:rsid w:val="006F086F"/>
    <w:rsid w:val="006F4005"/>
    <w:rsid w:val="007034A9"/>
    <w:rsid w:val="00722DF5"/>
    <w:rsid w:val="00741486"/>
    <w:rsid w:val="007414AF"/>
    <w:rsid w:val="00795616"/>
    <w:rsid w:val="00797900"/>
    <w:rsid w:val="007B3A69"/>
    <w:rsid w:val="007C36DB"/>
    <w:rsid w:val="007D24B5"/>
    <w:rsid w:val="007E51B1"/>
    <w:rsid w:val="007E77FF"/>
    <w:rsid w:val="00810D34"/>
    <w:rsid w:val="00822856"/>
    <w:rsid w:val="00832676"/>
    <w:rsid w:val="00845EA8"/>
    <w:rsid w:val="0085421D"/>
    <w:rsid w:val="00880CF8"/>
    <w:rsid w:val="0089517C"/>
    <w:rsid w:val="008A0012"/>
    <w:rsid w:val="008A0250"/>
    <w:rsid w:val="008A7954"/>
    <w:rsid w:val="008B3AB7"/>
    <w:rsid w:val="008E1B90"/>
    <w:rsid w:val="008E31FF"/>
    <w:rsid w:val="008E377D"/>
    <w:rsid w:val="008F2218"/>
    <w:rsid w:val="008F53CE"/>
    <w:rsid w:val="008F5E72"/>
    <w:rsid w:val="008F7B29"/>
    <w:rsid w:val="00901927"/>
    <w:rsid w:val="0090226D"/>
    <w:rsid w:val="00924163"/>
    <w:rsid w:val="00935E80"/>
    <w:rsid w:val="00935F98"/>
    <w:rsid w:val="00943258"/>
    <w:rsid w:val="00947D13"/>
    <w:rsid w:val="0095287D"/>
    <w:rsid w:val="009559FE"/>
    <w:rsid w:val="00962164"/>
    <w:rsid w:val="009659F0"/>
    <w:rsid w:val="00970BC6"/>
    <w:rsid w:val="009813E3"/>
    <w:rsid w:val="009868F3"/>
    <w:rsid w:val="009A04BC"/>
    <w:rsid w:val="009B2943"/>
    <w:rsid w:val="009B42C0"/>
    <w:rsid w:val="009C0DBF"/>
    <w:rsid w:val="009C714E"/>
    <w:rsid w:val="00A049FC"/>
    <w:rsid w:val="00A245AE"/>
    <w:rsid w:val="00A27904"/>
    <w:rsid w:val="00A3454F"/>
    <w:rsid w:val="00A44A00"/>
    <w:rsid w:val="00A44E25"/>
    <w:rsid w:val="00A96C99"/>
    <w:rsid w:val="00AA036B"/>
    <w:rsid w:val="00AA0BB9"/>
    <w:rsid w:val="00AA34C8"/>
    <w:rsid w:val="00AB0014"/>
    <w:rsid w:val="00AC58E4"/>
    <w:rsid w:val="00AC6FAA"/>
    <w:rsid w:val="00AD1BD1"/>
    <w:rsid w:val="00AD6DF6"/>
    <w:rsid w:val="00AF01E3"/>
    <w:rsid w:val="00B11B74"/>
    <w:rsid w:val="00B14A81"/>
    <w:rsid w:val="00B205D0"/>
    <w:rsid w:val="00B26DB2"/>
    <w:rsid w:val="00B27E76"/>
    <w:rsid w:val="00B32669"/>
    <w:rsid w:val="00B53D04"/>
    <w:rsid w:val="00B6363E"/>
    <w:rsid w:val="00B665EF"/>
    <w:rsid w:val="00B739E6"/>
    <w:rsid w:val="00B811AC"/>
    <w:rsid w:val="00B863E8"/>
    <w:rsid w:val="00BA2544"/>
    <w:rsid w:val="00BC46EA"/>
    <w:rsid w:val="00C03B4C"/>
    <w:rsid w:val="00C0456B"/>
    <w:rsid w:val="00C1026A"/>
    <w:rsid w:val="00C238DC"/>
    <w:rsid w:val="00C30353"/>
    <w:rsid w:val="00C30CC0"/>
    <w:rsid w:val="00C512B1"/>
    <w:rsid w:val="00C646EA"/>
    <w:rsid w:val="00C650AE"/>
    <w:rsid w:val="00C80123"/>
    <w:rsid w:val="00CB5FC5"/>
    <w:rsid w:val="00CC08C7"/>
    <w:rsid w:val="00CC16AB"/>
    <w:rsid w:val="00CC454A"/>
    <w:rsid w:val="00D023FC"/>
    <w:rsid w:val="00D07217"/>
    <w:rsid w:val="00D20948"/>
    <w:rsid w:val="00D32740"/>
    <w:rsid w:val="00D37990"/>
    <w:rsid w:val="00D37A46"/>
    <w:rsid w:val="00D45108"/>
    <w:rsid w:val="00D50C57"/>
    <w:rsid w:val="00D53E8D"/>
    <w:rsid w:val="00D577F7"/>
    <w:rsid w:val="00D81ABF"/>
    <w:rsid w:val="00D839D9"/>
    <w:rsid w:val="00DD0D3B"/>
    <w:rsid w:val="00DE0162"/>
    <w:rsid w:val="00DE0552"/>
    <w:rsid w:val="00DF1EC5"/>
    <w:rsid w:val="00DF34CD"/>
    <w:rsid w:val="00DF5478"/>
    <w:rsid w:val="00E04012"/>
    <w:rsid w:val="00E04046"/>
    <w:rsid w:val="00E05790"/>
    <w:rsid w:val="00E26CF2"/>
    <w:rsid w:val="00E430D8"/>
    <w:rsid w:val="00E5551E"/>
    <w:rsid w:val="00E56257"/>
    <w:rsid w:val="00E90F3C"/>
    <w:rsid w:val="00E968BB"/>
    <w:rsid w:val="00EB4346"/>
    <w:rsid w:val="00EB4AF4"/>
    <w:rsid w:val="00EE3903"/>
    <w:rsid w:val="00EF4C91"/>
    <w:rsid w:val="00F05291"/>
    <w:rsid w:val="00F10185"/>
    <w:rsid w:val="00F11B2C"/>
    <w:rsid w:val="00F22B73"/>
    <w:rsid w:val="00F30CC2"/>
    <w:rsid w:val="00F60B42"/>
    <w:rsid w:val="00F62BE6"/>
    <w:rsid w:val="00F638F2"/>
    <w:rsid w:val="00F81F6D"/>
    <w:rsid w:val="00F95933"/>
    <w:rsid w:val="00FB3A3F"/>
    <w:rsid w:val="00FB60EC"/>
    <w:rsid w:val="00FC19EA"/>
    <w:rsid w:val="00FC63CA"/>
    <w:rsid w:val="00FD5744"/>
    <w:rsid w:val="00FE5730"/>
    <w:rsid w:val="00FE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6B46CA"/>
  <w15:chartTrackingRefBased/>
  <w15:docId w15:val="{4ED69384-468E-474F-B908-7E07A003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D0721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D0721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7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18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79</TotalTime>
  <Pages>5</Pages>
  <Words>1328</Words>
  <Characters>7071</Characters>
  <Application>Microsoft Office Word</Application>
  <DocSecurity>0</DocSecurity>
  <Lines>153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</cp:revision>
  <cp:lastPrinted>2023-09-08T18:03:00Z</cp:lastPrinted>
  <dcterms:created xsi:type="dcterms:W3CDTF">2023-09-04T14:51:00Z</dcterms:created>
  <dcterms:modified xsi:type="dcterms:W3CDTF">2023-09-08T18:47:00Z</dcterms:modified>
</cp:coreProperties>
</file>