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63AA" w14:textId="77777777" w:rsidR="000C31D6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DOUTOR JUIZ DE DIREITO DA 3ª VARA DE CUMPRIMENTOS DE SENTENÇA CÍVEIS E EXECUÇÕES EXTRAJUDICIAIS DA COMARCA DA CAPITAL/SC</w:t>
      </w:r>
    </w:p>
    <w:p w14:paraId="4C514607" w14:textId="77777777" w:rsidR="000C31D6" w:rsidRPr="00980061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F84924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1AD8AD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F71C38" w14:textId="77777777" w:rsidR="000C31D6" w:rsidRPr="00E964A8" w:rsidRDefault="000C31D6" w:rsidP="000C31D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964A8">
        <w:rPr>
          <w:rFonts w:ascii="Arial" w:eastAsia="Calibri" w:hAnsi="Arial" w:cs="Times New Roman"/>
        </w:rPr>
        <w:t>Autos n. 5081594-33.2023.8.24.0023</w:t>
      </w:r>
    </w:p>
    <w:p w14:paraId="0702731A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066F5C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EAD7C5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39DE9D" w14:textId="12C57E4B" w:rsidR="001D56F0" w:rsidRDefault="000C31D6" w:rsidP="000C31D6">
      <w:pPr>
        <w:pStyle w:val="Qualificaodaspartes"/>
        <w:spacing w:line="360" w:lineRule="auto"/>
      </w:pPr>
      <w:r>
        <w:rPr>
          <w:b/>
        </w:rPr>
        <w:t>GASTÃO DA ROSA E MOUKARZEL ADVOGADOS ASSOCIADOS</w:t>
      </w:r>
      <w:r w:rsidRPr="00A814BD">
        <w:t xml:space="preserve">, </w:t>
      </w:r>
      <w:r>
        <w:t xml:space="preserve">devidamente qualificada nos autos da execução de título extrajudicial n. </w:t>
      </w:r>
      <w:r w:rsidRPr="00E964A8">
        <w:t>5081594-33.2023.8.24.0023</w:t>
      </w:r>
      <w:r>
        <w:t xml:space="preserve">, em que é executado </w:t>
      </w:r>
      <w:r w:rsidRPr="0082491D">
        <w:rPr>
          <w:b/>
          <w:bCs w:val="0"/>
        </w:rPr>
        <w:t>LINCOLN ZAGHI JÚNIOR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>
        <w:t xml:space="preserve"> </w:t>
      </w:r>
      <w:r w:rsidR="004D1F49">
        <w:t xml:space="preserve">em atenção à intimação do evento </w:t>
      </w:r>
      <w:r w:rsidR="009F1CF7">
        <w:t>34</w:t>
      </w:r>
      <w:r w:rsidR="00931E41">
        <w:t xml:space="preserve"> e a</w:t>
      </w:r>
      <w:r w:rsidR="00322726">
        <w:t>o resultado da</w:t>
      </w:r>
      <w:r w:rsidR="00931E41">
        <w:t xml:space="preserve"> </w:t>
      </w:r>
      <w:r w:rsidR="009F1CF7">
        <w:t xml:space="preserve">pesquisa </w:t>
      </w:r>
      <w:r w:rsidR="007841D0">
        <w:t>juntado ao evento 32</w:t>
      </w:r>
      <w:r w:rsidR="004D1F49">
        <w:t xml:space="preserve">, </w:t>
      </w:r>
      <w:r w:rsidR="009F1CF7">
        <w:t xml:space="preserve">que não incluiu os parentes de 1º e 2º grau do executado, conforme determinado pela decisão do evento </w:t>
      </w:r>
      <w:r w:rsidR="00186DF5">
        <w:t xml:space="preserve">31, </w:t>
      </w:r>
      <w:r w:rsidR="00186DF5" w:rsidRPr="007146CC">
        <w:rPr>
          <w:u w:val="single"/>
        </w:rPr>
        <w:t>reiterar</w:t>
      </w:r>
      <w:r w:rsidR="00186DF5">
        <w:t xml:space="preserve"> que </w:t>
      </w:r>
      <w:r w:rsidR="004D1F49">
        <w:t xml:space="preserve">seja </w:t>
      </w:r>
      <w:r w:rsidR="004D1F49" w:rsidRPr="007146CC">
        <w:rPr>
          <w:u w:val="single"/>
        </w:rPr>
        <w:t>realizada</w:t>
      </w:r>
      <w:r w:rsidR="004D1F49">
        <w:t xml:space="preserve"> a </w:t>
      </w:r>
      <w:r w:rsidR="004D1F49" w:rsidRPr="007146CC">
        <w:rPr>
          <w:u w:val="single"/>
        </w:rPr>
        <w:t>pesquisa</w:t>
      </w:r>
      <w:r w:rsidR="004D1F49">
        <w:t xml:space="preserve"> </w:t>
      </w:r>
      <w:r w:rsidR="00931E41" w:rsidRPr="007146CC">
        <w:rPr>
          <w:u w:val="single"/>
        </w:rPr>
        <w:t>do</w:t>
      </w:r>
      <w:r w:rsidR="00931E41">
        <w:t xml:space="preserve"> </w:t>
      </w:r>
      <w:r w:rsidR="00931E41" w:rsidRPr="007146CC">
        <w:rPr>
          <w:u w:val="single"/>
        </w:rPr>
        <w:t>executado</w:t>
      </w:r>
      <w:r w:rsidR="00931E41">
        <w:t xml:space="preserve"> </w:t>
      </w:r>
      <w:r w:rsidR="00B077C1" w:rsidRPr="007146CC">
        <w:rPr>
          <w:u w:val="single"/>
        </w:rPr>
        <w:t>no</w:t>
      </w:r>
      <w:r w:rsidR="00B077C1">
        <w:t xml:space="preserve"> </w:t>
      </w:r>
      <w:r w:rsidR="00B077C1" w:rsidRPr="007146CC">
        <w:rPr>
          <w:u w:val="single"/>
        </w:rPr>
        <w:t>Sistema</w:t>
      </w:r>
      <w:r w:rsidR="00B077C1" w:rsidRPr="00B077C1">
        <w:t xml:space="preserve"> </w:t>
      </w:r>
      <w:r w:rsidR="00B077C1" w:rsidRPr="007146CC">
        <w:rPr>
          <w:u w:val="single"/>
        </w:rPr>
        <w:t>Nacional</w:t>
      </w:r>
      <w:r w:rsidR="00B077C1" w:rsidRPr="00B077C1">
        <w:t xml:space="preserve"> </w:t>
      </w:r>
      <w:r w:rsidR="00B077C1" w:rsidRPr="007146CC">
        <w:rPr>
          <w:u w:val="single"/>
        </w:rPr>
        <w:t>de</w:t>
      </w:r>
      <w:r w:rsidR="00B077C1" w:rsidRPr="00B077C1">
        <w:t xml:space="preserve"> </w:t>
      </w:r>
      <w:r w:rsidR="00B077C1" w:rsidRPr="007146CC">
        <w:rPr>
          <w:u w:val="single"/>
        </w:rPr>
        <w:t>Investigação</w:t>
      </w:r>
      <w:r w:rsidR="00B077C1" w:rsidRPr="00B077C1">
        <w:t xml:space="preserve"> </w:t>
      </w:r>
      <w:r w:rsidR="00B077C1" w:rsidRPr="007146CC">
        <w:rPr>
          <w:u w:val="single"/>
        </w:rPr>
        <w:t>Patrimonial</w:t>
      </w:r>
      <w:r w:rsidR="00B077C1" w:rsidRPr="00B077C1">
        <w:t xml:space="preserve"> </w:t>
      </w:r>
      <w:r w:rsidR="00B077C1" w:rsidRPr="007146CC">
        <w:rPr>
          <w:u w:val="single"/>
        </w:rPr>
        <w:t>e</w:t>
      </w:r>
      <w:r w:rsidR="00B077C1" w:rsidRPr="00B077C1">
        <w:t xml:space="preserve"> </w:t>
      </w:r>
      <w:r w:rsidR="00B077C1" w:rsidRPr="007146CC">
        <w:rPr>
          <w:u w:val="single"/>
        </w:rPr>
        <w:t>Recuperação</w:t>
      </w:r>
      <w:r w:rsidR="00B077C1" w:rsidRPr="00B077C1">
        <w:t xml:space="preserve"> </w:t>
      </w:r>
      <w:r w:rsidR="00B077C1" w:rsidRPr="007146CC">
        <w:rPr>
          <w:u w:val="single"/>
        </w:rPr>
        <w:t>de</w:t>
      </w:r>
      <w:r w:rsidR="00B077C1" w:rsidRPr="00B077C1">
        <w:t xml:space="preserve"> </w:t>
      </w:r>
      <w:r w:rsidR="00B077C1" w:rsidRPr="007146CC">
        <w:rPr>
          <w:u w:val="single"/>
        </w:rPr>
        <w:t>Ativos</w:t>
      </w:r>
      <w:r w:rsidR="00B077C1">
        <w:t xml:space="preserve"> – </w:t>
      </w:r>
      <w:r w:rsidR="00B077C1" w:rsidRPr="007146CC">
        <w:rPr>
          <w:u w:val="single"/>
        </w:rPr>
        <w:t>SNIPER</w:t>
      </w:r>
      <w:r w:rsidR="00B077C1">
        <w:t xml:space="preserve">, </w:t>
      </w:r>
      <w:r w:rsidR="00186DF5" w:rsidRPr="007146CC">
        <w:rPr>
          <w:u w:val="single"/>
        </w:rPr>
        <w:t>dessa</w:t>
      </w:r>
      <w:r w:rsidR="00186DF5">
        <w:t xml:space="preserve"> </w:t>
      </w:r>
      <w:r w:rsidR="00186DF5" w:rsidRPr="007146CC">
        <w:rPr>
          <w:u w:val="single"/>
        </w:rPr>
        <w:t>vez</w:t>
      </w:r>
      <w:r w:rsidR="00186DF5">
        <w:t xml:space="preserve"> </w:t>
      </w:r>
      <w:r w:rsidR="00186DF5" w:rsidRPr="007146CC">
        <w:rPr>
          <w:u w:val="single"/>
        </w:rPr>
        <w:t>incluindo</w:t>
      </w:r>
      <w:r w:rsidR="00186DF5">
        <w:t>-</w:t>
      </w:r>
      <w:r w:rsidR="00186DF5" w:rsidRPr="007146CC">
        <w:rPr>
          <w:u w:val="single"/>
        </w:rPr>
        <w:t>se</w:t>
      </w:r>
      <w:r w:rsidR="00186DF5">
        <w:t xml:space="preserve"> </w:t>
      </w:r>
      <w:r w:rsidR="00186DF5" w:rsidRPr="007146CC">
        <w:rPr>
          <w:u w:val="single"/>
        </w:rPr>
        <w:t>os</w:t>
      </w:r>
      <w:r w:rsidR="00186DF5">
        <w:t xml:space="preserve"> </w:t>
      </w:r>
      <w:r w:rsidR="00186DF5" w:rsidRPr="007146CC">
        <w:rPr>
          <w:u w:val="single"/>
        </w:rPr>
        <w:t>parentes</w:t>
      </w:r>
      <w:r w:rsidR="00186DF5">
        <w:t xml:space="preserve"> </w:t>
      </w:r>
      <w:r w:rsidR="00186DF5" w:rsidRPr="007146CC">
        <w:rPr>
          <w:u w:val="single"/>
        </w:rPr>
        <w:t>ascendentes</w:t>
      </w:r>
      <w:r w:rsidR="00186DF5">
        <w:t xml:space="preserve"> </w:t>
      </w:r>
      <w:r w:rsidR="00186DF5" w:rsidRPr="007146CC">
        <w:rPr>
          <w:u w:val="single"/>
        </w:rPr>
        <w:t>e</w:t>
      </w:r>
      <w:r w:rsidR="00186DF5">
        <w:t xml:space="preserve"> </w:t>
      </w:r>
      <w:r w:rsidR="00186DF5" w:rsidRPr="007146CC">
        <w:rPr>
          <w:u w:val="single"/>
        </w:rPr>
        <w:t>colaterais</w:t>
      </w:r>
      <w:r w:rsidR="00186DF5">
        <w:t xml:space="preserve"> </w:t>
      </w:r>
      <w:r w:rsidR="00186DF5" w:rsidRPr="007146CC">
        <w:rPr>
          <w:u w:val="single"/>
        </w:rPr>
        <w:t>até</w:t>
      </w:r>
      <w:r w:rsidR="00186DF5">
        <w:t xml:space="preserve"> </w:t>
      </w:r>
      <w:r w:rsidR="00186DF5" w:rsidRPr="007146CC">
        <w:rPr>
          <w:u w:val="single"/>
        </w:rPr>
        <w:t>o</w:t>
      </w:r>
      <w:r w:rsidR="00186DF5">
        <w:t xml:space="preserve"> </w:t>
      </w:r>
      <w:r w:rsidR="00186DF5" w:rsidRPr="007146CC">
        <w:rPr>
          <w:u w:val="single"/>
        </w:rPr>
        <w:t>segundo</w:t>
      </w:r>
      <w:r w:rsidR="00186DF5">
        <w:t xml:space="preserve"> </w:t>
      </w:r>
      <w:r w:rsidR="00186DF5" w:rsidRPr="007146CC">
        <w:rPr>
          <w:u w:val="single"/>
        </w:rPr>
        <w:t>grau</w:t>
      </w:r>
      <w:r w:rsidR="00186DF5">
        <w:t xml:space="preserve">, </w:t>
      </w:r>
      <w:r w:rsidR="00B077C1">
        <w:t xml:space="preserve">sobretudo </w:t>
      </w:r>
      <w:r w:rsidR="007146CC">
        <w:t xml:space="preserve">para aferir eventual </w:t>
      </w:r>
      <w:r w:rsidR="00186DF5">
        <w:t xml:space="preserve">existência de </w:t>
      </w:r>
      <w:r w:rsidR="005058EF">
        <w:t xml:space="preserve">fraude à execução por meio da </w:t>
      </w:r>
      <w:r w:rsidR="005058EF" w:rsidRPr="00931E41">
        <w:rPr>
          <w:u w:val="single"/>
        </w:rPr>
        <w:t>transferência</w:t>
      </w:r>
      <w:r w:rsidR="005058EF">
        <w:t xml:space="preserve"> </w:t>
      </w:r>
      <w:r w:rsidR="005058EF" w:rsidRPr="00931E41">
        <w:rPr>
          <w:u w:val="single"/>
        </w:rPr>
        <w:t>de</w:t>
      </w:r>
      <w:r w:rsidR="005058EF">
        <w:t xml:space="preserve"> </w:t>
      </w:r>
      <w:r w:rsidR="005058EF" w:rsidRPr="00931E41">
        <w:rPr>
          <w:u w:val="single"/>
        </w:rPr>
        <w:t>bens</w:t>
      </w:r>
      <w:r w:rsidR="005058EF">
        <w:t xml:space="preserve"> </w:t>
      </w:r>
      <w:r w:rsidR="005058EF" w:rsidRPr="00186DF5">
        <w:rPr>
          <w:u w:val="single"/>
        </w:rPr>
        <w:t>para</w:t>
      </w:r>
      <w:r w:rsidR="005058EF">
        <w:t xml:space="preserve"> </w:t>
      </w:r>
      <w:r w:rsidR="005058EF" w:rsidRPr="00186DF5">
        <w:rPr>
          <w:u w:val="single"/>
        </w:rPr>
        <w:t>a</w:t>
      </w:r>
      <w:r w:rsidR="00981C90">
        <w:t xml:space="preserve"> </w:t>
      </w:r>
      <w:r w:rsidR="00931E41" w:rsidRPr="00186DF5">
        <w:rPr>
          <w:u w:val="single"/>
        </w:rPr>
        <w:t>sua</w:t>
      </w:r>
      <w:r w:rsidR="00931E41">
        <w:t xml:space="preserve"> </w:t>
      </w:r>
      <w:r w:rsidR="00981C90" w:rsidRPr="00186DF5">
        <w:rPr>
          <w:u w:val="single"/>
        </w:rPr>
        <w:t>esposa</w:t>
      </w:r>
      <w:r w:rsidR="00B077C1">
        <w:t xml:space="preserve">, </w:t>
      </w:r>
      <w:r w:rsidR="00F47078" w:rsidRPr="00F81AB5">
        <w:rPr>
          <w:u w:val="single"/>
        </w:rPr>
        <w:t>KEYTH</w:t>
      </w:r>
      <w:r w:rsidR="00F47078">
        <w:t xml:space="preserve"> </w:t>
      </w:r>
      <w:r w:rsidR="00F47078" w:rsidRPr="00F81AB5">
        <w:rPr>
          <w:u w:val="single"/>
        </w:rPr>
        <w:t>MACIEL</w:t>
      </w:r>
      <w:r w:rsidR="00F47078">
        <w:t xml:space="preserve"> </w:t>
      </w:r>
      <w:r w:rsidR="00F47078" w:rsidRPr="000714FA">
        <w:rPr>
          <w:sz w:val="20"/>
          <w:szCs w:val="18"/>
        </w:rPr>
        <w:t xml:space="preserve">(CPF n. </w:t>
      </w:r>
      <w:r w:rsidR="000714FA" w:rsidRPr="000714FA">
        <w:rPr>
          <w:sz w:val="20"/>
          <w:szCs w:val="18"/>
        </w:rPr>
        <w:t>064.756.969-86</w:t>
      </w:r>
      <w:r w:rsidR="00CB435A">
        <w:rPr>
          <w:sz w:val="20"/>
          <w:szCs w:val="18"/>
        </w:rPr>
        <w:t xml:space="preserve"> </w:t>
      </w:r>
      <w:r w:rsidR="00AE7099">
        <w:rPr>
          <w:sz w:val="20"/>
          <w:szCs w:val="18"/>
        </w:rPr>
        <w:t>–</w:t>
      </w:r>
      <w:r w:rsidR="00CB435A">
        <w:rPr>
          <w:sz w:val="20"/>
          <w:szCs w:val="18"/>
        </w:rPr>
        <w:t xml:space="preserve"> </w:t>
      </w:r>
      <w:r w:rsidR="00CB435A">
        <w:rPr>
          <w:b/>
          <w:bCs w:val="0"/>
          <w:sz w:val="20"/>
          <w:szCs w:val="18"/>
        </w:rPr>
        <w:t>do</w:t>
      </w:r>
      <w:r w:rsidR="00AE7099">
        <w:rPr>
          <w:b/>
          <w:bCs w:val="0"/>
          <w:sz w:val="20"/>
          <w:szCs w:val="18"/>
        </w:rPr>
        <w:t>c. 1</w:t>
      </w:r>
      <w:r w:rsidR="000714FA" w:rsidRPr="000714FA">
        <w:rPr>
          <w:sz w:val="20"/>
          <w:szCs w:val="18"/>
        </w:rPr>
        <w:t>)</w:t>
      </w:r>
      <w:r w:rsidR="000714FA">
        <w:t xml:space="preserve">, </w:t>
      </w:r>
      <w:r w:rsidR="007146CC">
        <w:t>ou seu pai, LINCOLN ZAGHI</w:t>
      </w:r>
      <w:r w:rsidR="004F2469">
        <w:t xml:space="preserve"> </w:t>
      </w:r>
      <w:r w:rsidR="004F2469" w:rsidRPr="003F1312">
        <w:rPr>
          <w:sz w:val="20"/>
          <w:szCs w:val="18"/>
        </w:rPr>
        <w:t xml:space="preserve">(CPF n. </w:t>
      </w:r>
      <w:r w:rsidR="00EC28CF" w:rsidRPr="00EC28CF">
        <w:rPr>
          <w:sz w:val="20"/>
          <w:szCs w:val="18"/>
        </w:rPr>
        <w:t>406.513.471-49</w:t>
      </w:r>
      <w:r w:rsidR="003F1312" w:rsidRPr="003F1312">
        <w:rPr>
          <w:sz w:val="20"/>
          <w:szCs w:val="18"/>
        </w:rPr>
        <w:t>)</w:t>
      </w:r>
      <w:r w:rsidR="00712CDB">
        <w:t xml:space="preserve">, </w:t>
      </w:r>
      <w:r w:rsidR="00ED0C81">
        <w:t xml:space="preserve">como forma de </w:t>
      </w:r>
      <w:r w:rsidR="00C91ED1">
        <w:t xml:space="preserve">garantir a satisfação da dívida, até então frustrada, e </w:t>
      </w:r>
      <w:r w:rsidR="00ED0C81">
        <w:t>averiguar</w:t>
      </w:r>
      <w:r w:rsidR="00C404CD">
        <w:t>, com maior profundidade,</w:t>
      </w:r>
      <w:r w:rsidR="00ED0C81">
        <w:t xml:space="preserve"> se </w:t>
      </w:r>
      <w:r w:rsidR="00C404CD">
        <w:t>será necessári</w:t>
      </w:r>
      <w:r w:rsidR="009B5229">
        <w:t xml:space="preserve">o o </w:t>
      </w:r>
      <w:r w:rsidR="00C91ED1">
        <w:t>redirecionamento</w:t>
      </w:r>
      <w:r w:rsidR="0047170D">
        <w:t xml:space="preserve"> </w:t>
      </w:r>
      <w:r w:rsidR="00C404CD">
        <w:t>d</w:t>
      </w:r>
      <w:r w:rsidR="00C91ED1">
        <w:t xml:space="preserve">a </w:t>
      </w:r>
      <w:r w:rsidR="00C404CD">
        <w:t xml:space="preserve">presente ação executiva no que diz respeito à </w:t>
      </w:r>
      <w:r w:rsidR="0047170D">
        <w:t>devedora solidária</w:t>
      </w:r>
      <w:r w:rsidR="00D901BE">
        <w:t xml:space="preserve"> e/ou a eventuais empresas de sua titularidade</w:t>
      </w:r>
      <w:r w:rsidR="0047170D">
        <w:t>.</w:t>
      </w:r>
    </w:p>
    <w:p w14:paraId="2BFD9EB3" w14:textId="77777777" w:rsidR="000169F1" w:rsidRPr="000C31D6" w:rsidRDefault="000169F1" w:rsidP="00592296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BDFF1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304100B" w14:textId="0E89A7A8" w:rsidR="000169F1" w:rsidRPr="00592296" w:rsidRDefault="000169F1" w:rsidP="005922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04447">
        <w:rPr>
          <w:rFonts w:ascii="Arial" w:eastAsia="Calibri" w:hAnsi="Arial" w:cs="Times New Roman"/>
          <w:noProof/>
          <w:sz w:val="24"/>
          <w:szCs w:val="24"/>
        </w:rPr>
        <w:t>28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DE8546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FB058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0FED8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A1DB1FD" w14:textId="3A0A58D6" w:rsidR="00131BEB" w:rsidRPr="000169F1" w:rsidRDefault="000169F1" w:rsidP="00592296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592296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38E2D" w14:textId="77777777" w:rsidR="00C10886" w:rsidRDefault="00C10886" w:rsidP="00943258">
      <w:pPr>
        <w:spacing w:after="0" w:line="240" w:lineRule="auto"/>
      </w:pPr>
      <w:r>
        <w:separator/>
      </w:r>
    </w:p>
  </w:endnote>
  <w:endnote w:type="continuationSeparator" w:id="0">
    <w:p w14:paraId="41F35CBF" w14:textId="77777777" w:rsidR="00C10886" w:rsidRDefault="00C1088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E09480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367C954" wp14:editId="5FA355A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77255787" name="Imagem 167725578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51C18D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1292" w14:textId="77777777" w:rsidR="00C10886" w:rsidRDefault="00C10886" w:rsidP="00943258">
      <w:pPr>
        <w:spacing w:after="0" w:line="240" w:lineRule="auto"/>
      </w:pPr>
      <w:r>
        <w:separator/>
      </w:r>
    </w:p>
  </w:footnote>
  <w:footnote w:type="continuationSeparator" w:id="0">
    <w:p w14:paraId="022E9AA4" w14:textId="77777777" w:rsidR="00C10886" w:rsidRDefault="00C1088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195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DE26B0D" wp14:editId="6231968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93060591" name="Imagem 169306059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47723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9A80DF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2D4C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D6"/>
    <w:rsid w:val="00003F31"/>
    <w:rsid w:val="000169F1"/>
    <w:rsid w:val="0004298B"/>
    <w:rsid w:val="000714FA"/>
    <w:rsid w:val="0008580A"/>
    <w:rsid w:val="00097661"/>
    <w:rsid w:val="000C31D6"/>
    <w:rsid w:val="000D228C"/>
    <w:rsid w:val="00131BEB"/>
    <w:rsid w:val="001667B0"/>
    <w:rsid w:val="001761C0"/>
    <w:rsid w:val="00183BE2"/>
    <w:rsid w:val="00186DF5"/>
    <w:rsid w:val="001B2B98"/>
    <w:rsid w:val="001B2E75"/>
    <w:rsid w:val="001B79A8"/>
    <w:rsid w:val="001C7635"/>
    <w:rsid w:val="001D56F0"/>
    <w:rsid w:val="001E7282"/>
    <w:rsid w:val="00201F45"/>
    <w:rsid w:val="00207BE4"/>
    <w:rsid w:val="00214E09"/>
    <w:rsid w:val="00217174"/>
    <w:rsid w:val="00217A16"/>
    <w:rsid w:val="00261238"/>
    <w:rsid w:val="00272BFB"/>
    <w:rsid w:val="00291F6C"/>
    <w:rsid w:val="002C0B5F"/>
    <w:rsid w:val="00322726"/>
    <w:rsid w:val="00377A2E"/>
    <w:rsid w:val="003801CD"/>
    <w:rsid w:val="003E46B9"/>
    <w:rsid w:val="003F1312"/>
    <w:rsid w:val="00464598"/>
    <w:rsid w:val="0047170D"/>
    <w:rsid w:val="004949AD"/>
    <w:rsid w:val="004D1F49"/>
    <w:rsid w:val="004D3DDF"/>
    <w:rsid w:val="004F2469"/>
    <w:rsid w:val="004F2B78"/>
    <w:rsid w:val="004F384D"/>
    <w:rsid w:val="00501A18"/>
    <w:rsid w:val="005058EF"/>
    <w:rsid w:val="005321DA"/>
    <w:rsid w:val="00537438"/>
    <w:rsid w:val="00543AF3"/>
    <w:rsid w:val="00592296"/>
    <w:rsid w:val="005A1549"/>
    <w:rsid w:val="005B67EA"/>
    <w:rsid w:val="005C52F2"/>
    <w:rsid w:val="005E58E2"/>
    <w:rsid w:val="00673228"/>
    <w:rsid w:val="00693F8B"/>
    <w:rsid w:val="00696295"/>
    <w:rsid w:val="006C0DFC"/>
    <w:rsid w:val="00712CDB"/>
    <w:rsid w:val="007146CC"/>
    <w:rsid w:val="00722DF5"/>
    <w:rsid w:val="00747001"/>
    <w:rsid w:val="007709EC"/>
    <w:rsid w:val="007841D0"/>
    <w:rsid w:val="00795616"/>
    <w:rsid w:val="0079718D"/>
    <w:rsid w:val="00797900"/>
    <w:rsid w:val="007C36DB"/>
    <w:rsid w:val="00810D34"/>
    <w:rsid w:val="0082491D"/>
    <w:rsid w:val="00872C91"/>
    <w:rsid w:val="008A0012"/>
    <w:rsid w:val="008E31FF"/>
    <w:rsid w:val="008E377D"/>
    <w:rsid w:val="008F2218"/>
    <w:rsid w:val="008F53CE"/>
    <w:rsid w:val="008F7B29"/>
    <w:rsid w:val="0090226D"/>
    <w:rsid w:val="00924163"/>
    <w:rsid w:val="00931E41"/>
    <w:rsid w:val="0093597F"/>
    <w:rsid w:val="00943258"/>
    <w:rsid w:val="00981C90"/>
    <w:rsid w:val="00994C0B"/>
    <w:rsid w:val="009B5229"/>
    <w:rsid w:val="009F1CF7"/>
    <w:rsid w:val="00A049FC"/>
    <w:rsid w:val="00A577F5"/>
    <w:rsid w:val="00AE7099"/>
    <w:rsid w:val="00B077C1"/>
    <w:rsid w:val="00B14A81"/>
    <w:rsid w:val="00B6363E"/>
    <w:rsid w:val="00B80B5B"/>
    <w:rsid w:val="00BA2544"/>
    <w:rsid w:val="00C03B4C"/>
    <w:rsid w:val="00C0456B"/>
    <w:rsid w:val="00C10886"/>
    <w:rsid w:val="00C404CD"/>
    <w:rsid w:val="00C70D35"/>
    <w:rsid w:val="00C87EAA"/>
    <w:rsid w:val="00C91ED1"/>
    <w:rsid w:val="00CB435A"/>
    <w:rsid w:val="00CB5FC5"/>
    <w:rsid w:val="00D01593"/>
    <w:rsid w:val="00D04160"/>
    <w:rsid w:val="00D04447"/>
    <w:rsid w:val="00D32740"/>
    <w:rsid w:val="00D64975"/>
    <w:rsid w:val="00D901BE"/>
    <w:rsid w:val="00D97BA6"/>
    <w:rsid w:val="00DE0162"/>
    <w:rsid w:val="00DE0552"/>
    <w:rsid w:val="00DF5478"/>
    <w:rsid w:val="00E05790"/>
    <w:rsid w:val="00E90F3C"/>
    <w:rsid w:val="00E968BB"/>
    <w:rsid w:val="00EB4346"/>
    <w:rsid w:val="00EC28CF"/>
    <w:rsid w:val="00ED0C81"/>
    <w:rsid w:val="00EE3903"/>
    <w:rsid w:val="00EE47AD"/>
    <w:rsid w:val="00F11B2C"/>
    <w:rsid w:val="00F16B72"/>
    <w:rsid w:val="00F22B73"/>
    <w:rsid w:val="00F47078"/>
    <w:rsid w:val="00F81AB5"/>
    <w:rsid w:val="00FB3A3F"/>
    <w:rsid w:val="00FC63CA"/>
    <w:rsid w:val="00FE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BE893"/>
  <w15:chartTrackingRefBased/>
  <w15:docId w15:val="{F8E2AD9D-A5B0-49D4-9F49-9C66AAE6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22</TotalTime>
  <Pages>1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14</cp:revision>
  <cp:lastPrinted>2022-07-18T22:35:00Z</cp:lastPrinted>
  <dcterms:created xsi:type="dcterms:W3CDTF">2025-02-11T17:46:00Z</dcterms:created>
  <dcterms:modified xsi:type="dcterms:W3CDTF">2025-08-28T15:10:00Z</dcterms:modified>
</cp:coreProperties>
</file>