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5963AA" w14:textId="77777777" w:rsidR="000C31D6" w:rsidRDefault="000C31D6" w:rsidP="000C31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EXCELENTÍSSIMO SENHOR DOUTOR JUIZ DE DIREITO DA 3ª VARA DE CUMPRIMENTOS DE SENTENÇA CÍVEIS E EXECUÇÕES EXTRAJUDICIAIS DA COMARCA DA CAPITAL/SC</w:t>
      </w:r>
    </w:p>
    <w:p w14:paraId="4C514607" w14:textId="77777777" w:rsidR="000C31D6" w:rsidRPr="00980061" w:rsidRDefault="000C31D6" w:rsidP="000C31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4F84924" w14:textId="77777777" w:rsidR="000C31D6" w:rsidRPr="00136102" w:rsidRDefault="000C31D6" w:rsidP="000C31D6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41AD8AD" w14:textId="77777777" w:rsidR="000C31D6" w:rsidRPr="00136102" w:rsidRDefault="000C31D6" w:rsidP="000C31D6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4F71C38" w14:textId="77777777" w:rsidR="000C31D6" w:rsidRPr="00E964A8" w:rsidRDefault="000C31D6" w:rsidP="000C31D6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E964A8">
        <w:rPr>
          <w:rFonts w:ascii="Arial" w:eastAsia="Calibri" w:hAnsi="Arial" w:cs="Times New Roman"/>
        </w:rPr>
        <w:t>Autos n. 5081594-33.2023.8.24.0023</w:t>
      </w:r>
    </w:p>
    <w:p w14:paraId="0702731A" w14:textId="77777777" w:rsidR="000C31D6" w:rsidRPr="00136102" w:rsidRDefault="000C31D6" w:rsidP="000C31D6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4066F5C" w14:textId="77777777" w:rsidR="000C31D6" w:rsidRPr="00136102" w:rsidRDefault="000C31D6" w:rsidP="000C31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5EAD7C5" w14:textId="77777777" w:rsidR="000C31D6" w:rsidRPr="00136102" w:rsidRDefault="000C31D6" w:rsidP="000C31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139DE9D" w14:textId="10592015" w:rsidR="001D56F0" w:rsidRDefault="000C31D6" w:rsidP="000C31D6">
      <w:pPr>
        <w:pStyle w:val="Qualificaodaspartes"/>
        <w:spacing w:line="360" w:lineRule="auto"/>
      </w:pPr>
      <w:r>
        <w:rPr>
          <w:b/>
        </w:rPr>
        <w:t>GASTÃO DA ROSA E MOUKARZEL ADVOGADOS ASSOCIADOS</w:t>
      </w:r>
      <w:r w:rsidRPr="00A814BD">
        <w:t xml:space="preserve">, </w:t>
      </w:r>
      <w:r>
        <w:t xml:space="preserve">devidamente qualificada nos autos da execução de título extrajudicial n. </w:t>
      </w:r>
      <w:r w:rsidRPr="00E964A8">
        <w:t>5081594-33.2023.8.24.0023</w:t>
      </w:r>
      <w:r>
        <w:t xml:space="preserve">, em que é executado </w:t>
      </w:r>
      <w:r w:rsidRPr="0082491D">
        <w:rPr>
          <w:b/>
          <w:bCs w:val="0"/>
        </w:rPr>
        <w:t>LINCOLN ZAGHI JÚNIOR</w:t>
      </w:r>
      <w:r>
        <w:t>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>,</w:t>
      </w:r>
      <w:r>
        <w:t xml:space="preserve"> </w:t>
      </w:r>
      <w:r w:rsidR="004D1F49">
        <w:t>em atenção à intimação do evento 27</w:t>
      </w:r>
      <w:r w:rsidR="00931E41">
        <w:t xml:space="preserve"> e a notícia de que a penhora via SISBAJUD restou frustrada</w:t>
      </w:r>
      <w:r w:rsidR="004D1F49">
        <w:t xml:space="preserve">, requerer seja realizada a pesquisa </w:t>
      </w:r>
      <w:r w:rsidR="00931E41">
        <w:t xml:space="preserve">do executado </w:t>
      </w:r>
      <w:r w:rsidR="00B077C1">
        <w:t xml:space="preserve">no </w:t>
      </w:r>
      <w:r w:rsidR="00B077C1" w:rsidRPr="00B077C1">
        <w:t>Sistema Nacional de Investigação Patrimonial e Recuperação de Ativos</w:t>
      </w:r>
      <w:r w:rsidR="00B077C1">
        <w:t xml:space="preserve"> – SNIPER, sobretudo em relação à</w:t>
      </w:r>
      <w:r w:rsidR="005058EF">
        <w:t xml:space="preserve"> possível fraude à execução por meio da </w:t>
      </w:r>
      <w:r w:rsidR="005058EF" w:rsidRPr="00931E41">
        <w:rPr>
          <w:u w:val="single"/>
        </w:rPr>
        <w:t>transferência</w:t>
      </w:r>
      <w:r w:rsidR="005058EF">
        <w:t xml:space="preserve"> </w:t>
      </w:r>
      <w:r w:rsidR="005058EF" w:rsidRPr="00931E41">
        <w:rPr>
          <w:u w:val="single"/>
        </w:rPr>
        <w:t>de</w:t>
      </w:r>
      <w:r w:rsidR="005058EF">
        <w:t xml:space="preserve"> </w:t>
      </w:r>
      <w:r w:rsidR="005058EF" w:rsidRPr="00931E41">
        <w:rPr>
          <w:u w:val="single"/>
        </w:rPr>
        <w:t>bens</w:t>
      </w:r>
      <w:r w:rsidR="005058EF">
        <w:t xml:space="preserve"> para a</w:t>
      </w:r>
      <w:r w:rsidR="00981C90">
        <w:t xml:space="preserve"> </w:t>
      </w:r>
      <w:r w:rsidR="00931E41">
        <w:t xml:space="preserve">sua </w:t>
      </w:r>
      <w:r w:rsidR="00981C90">
        <w:t>esposa</w:t>
      </w:r>
      <w:r w:rsidR="00B077C1">
        <w:t xml:space="preserve">, </w:t>
      </w:r>
      <w:r w:rsidR="00F47078" w:rsidRPr="00F81AB5">
        <w:rPr>
          <w:u w:val="single"/>
        </w:rPr>
        <w:t>KEYTH</w:t>
      </w:r>
      <w:r w:rsidR="00F47078">
        <w:t xml:space="preserve"> </w:t>
      </w:r>
      <w:r w:rsidR="00F47078" w:rsidRPr="00F81AB5">
        <w:rPr>
          <w:u w:val="single"/>
        </w:rPr>
        <w:t>MACIEL</w:t>
      </w:r>
      <w:r w:rsidR="00F47078">
        <w:t xml:space="preserve"> </w:t>
      </w:r>
      <w:r w:rsidR="00F47078" w:rsidRPr="000714FA">
        <w:rPr>
          <w:sz w:val="20"/>
          <w:szCs w:val="18"/>
        </w:rPr>
        <w:t xml:space="preserve">(CPF n. </w:t>
      </w:r>
      <w:r w:rsidR="000714FA" w:rsidRPr="000714FA">
        <w:rPr>
          <w:sz w:val="20"/>
          <w:szCs w:val="18"/>
        </w:rPr>
        <w:t>064.756.969-86</w:t>
      </w:r>
      <w:r w:rsidR="00CB435A">
        <w:rPr>
          <w:sz w:val="20"/>
          <w:szCs w:val="18"/>
        </w:rPr>
        <w:t xml:space="preserve"> </w:t>
      </w:r>
      <w:r w:rsidR="00AE7099">
        <w:rPr>
          <w:sz w:val="20"/>
          <w:szCs w:val="18"/>
        </w:rPr>
        <w:t>–</w:t>
      </w:r>
      <w:r w:rsidR="00CB435A">
        <w:rPr>
          <w:sz w:val="20"/>
          <w:szCs w:val="18"/>
        </w:rPr>
        <w:t xml:space="preserve"> </w:t>
      </w:r>
      <w:r w:rsidR="00CB435A">
        <w:rPr>
          <w:b/>
          <w:bCs w:val="0"/>
          <w:sz w:val="20"/>
          <w:szCs w:val="18"/>
        </w:rPr>
        <w:t>do</w:t>
      </w:r>
      <w:r w:rsidR="00AE7099">
        <w:rPr>
          <w:b/>
          <w:bCs w:val="0"/>
          <w:sz w:val="20"/>
          <w:szCs w:val="18"/>
        </w:rPr>
        <w:t>c. 1</w:t>
      </w:r>
      <w:r w:rsidR="000714FA" w:rsidRPr="000714FA">
        <w:rPr>
          <w:sz w:val="20"/>
          <w:szCs w:val="18"/>
        </w:rPr>
        <w:t>)</w:t>
      </w:r>
      <w:r w:rsidR="000714FA">
        <w:t xml:space="preserve">, </w:t>
      </w:r>
      <w:r w:rsidR="00ED0C81">
        <w:t xml:space="preserve">como forma de </w:t>
      </w:r>
      <w:r w:rsidR="00C91ED1">
        <w:t xml:space="preserve">garantir a satisfação da dívida, até então frustrada, e </w:t>
      </w:r>
      <w:r w:rsidR="00ED0C81">
        <w:t>averiguar</w:t>
      </w:r>
      <w:r w:rsidR="00C404CD">
        <w:t>, com maior profundidade,</w:t>
      </w:r>
      <w:r w:rsidR="00ED0C81">
        <w:t xml:space="preserve"> se </w:t>
      </w:r>
      <w:r w:rsidR="00C404CD">
        <w:t>será necessári</w:t>
      </w:r>
      <w:r w:rsidR="009B5229">
        <w:t xml:space="preserve">o o </w:t>
      </w:r>
      <w:r w:rsidR="00C91ED1">
        <w:t>redirecionamento</w:t>
      </w:r>
      <w:r w:rsidR="0047170D">
        <w:t xml:space="preserve"> </w:t>
      </w:r>
      <w:r w:rsidR="00C404CD">
        <w:t>d</w:t>
      </w:r>
      <w:r w:rsidR="00C91ED1">
        <w:t xml:space="preserve">a </w:t>
      </w:r>
      <w:r w:rsidR="00C404CD">
        <w:t xml:space="preserve">presente ação executiva no que diz respeito à </w:t>
      </w:r>
      <w:r w:rsidR="0047170D">
        <w:t>devedora solidária.</w:t>
      </w:r>
    </w:p>
    <w:p w14:paraId="2BFD9EB3" w14:textId="77777777" w:rsidR="000169F1" w:rsidRPr="000C31D6" w:rsidRDefault="000169F1" w:rsidP="00592296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3BBDFF1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304100B" w14:textId="148D89B9" w:rsidR="000169F1" w:rsidRPr="00592296" w:rsidRDefault="000169F1" w:rsidP="00592296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D64975">
        <w:rPr>
          <w:rFonts w:ascii="Arial" w:eastAsia="Calibri" w:hAnsi="Arial" w:cs="Times New Roman"/>
          <w:noProof/>
          <w:sz w:val="24"/>
          <w:szCs w:val="24"/>
        </w:rPr>
        <w:t>5 de setembro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DE8546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4FB058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D0FED86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2A1DB1FD" w14:textId="3A0A58D6" w:rsidR="00131BEB" w:rsidRPr="000169F1" w:rsidRDefault="000169F1" w:rsidP="00592296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169F1" w:rsidSect="00592296">
      <w:headerReference w:type="default" r:id="rId8"/>
      <w:footerReference w:type="default" r:id="rId9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E77ED9" w14:textId="77777777" w:rsidR="000C31D6" w:rsidRDefault="000C31D6" w:rsidP="00943258">
      <w:pPr>
        <w:spacing w:after="0" w:line="240" w:lineRule="auto"/>
      </w:pPr>
      <w:r>
        <w:separator/>
      </w:r>
    </w:p>
  </w:endnote>
  <w:endnote w:type="continuationSeparator" w:id="0">
    <w:p w14:paraId="72840F88" w14:textId="77777777" w:rsidR="000C31D6" w:rsidRDefault="000C31D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E094801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367C954" wp14:editId="5FA355A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677255787" name="Imagem 167725578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51C18D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41EF1B" w14:textId="77777777" w:rsidR="000C31D6" w:rsidRDefault="000C31D6" w:rsidP="00943258">
      <w:pPr>
        <w:spacing w:after="0" w:line="240" w:lineRule="auto"/>
      </w:pPr>
      <w:r>
        <w:separator/>
      </w:r>
    </w:p>
  </w:footnote>
  <w:footnote w:type="continuationSeparator" w:id="0">
    <w:p w14:paraId="75D1BAB7" w14:textId="77777777" w:rsidR="000C31D6" w:rsidRDefault="000C31D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2B195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DE26B0D" wp14:editId="62319681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693060591" name="Imagem 169306059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047723E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9A80DF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F2D4C9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1D6"/>
    <w:rsid w:val="00003F31"/>
    <w:rsid w:val="000169F1"/>
    <w:rsid w:val="0004298B"/>
    <w:rsid w:val="000714FA"/>
    <w:rsid w:val="0008580A"/>
    <w:rsid w:val="00097661"/>
    <w:rsid w:val="000C31D6"/>
    <w:rsid w:val="000D228C"/>
    <w:rsid w:val="00131BEB"/>
    <w:rsid w:val="001667B0"/>
    <w:rsid w:val="001761C0"/>
    <w:rsid w:val="00183BE2"/>
    <w:rsid w:val="001B2B98"/>
    <w:rsid w:val="001B2E75"/>
    <w:rsid w:val="001B79A8"/>
    <w:rsid w:val="001C7635"/>
    <w:rsid w:val="001D56F0"/>
    <w:rsid w:val="00201F45"/>
    <w:rsid w:val="00207BE4"/>
    <w:rsid w:val="00214E09"/>
    <w:rsid w:val="00217174"/>
    <w:rsid w:val="00217A16"/>
    <w:rsid w:val="00261238"/>
    <w:rsid w:val="00272BFB"/>
    <w:rsid w:val="00291F6C"/>
    <w:rsid w:val="002C0B5F"/>
    <w:rsid w:val="00377A2E"/>
    <w:rsid w:val="003801CD"/>
    <w:rsid w:val="003E46B9"/>
    <w:rsid w:val="00464598"/>
    <w:rsid w:val="0047170D"/>
    <w:rsid w:val="004949AD"/>
    <w:rsid w:val="004D1F49"/>
    <w:rsid w:val="004D3DDF"/>
    <w:rsid w:val="004F2B78"/>
    <w:rsid w:val="004F384D"/>
    <w:rsid w:val="00501A18"/>
    <w:rsid w:val="005058EF"/>
    <w:rsid w:val="005321DA"/>
    <w:rsid w:val="00537438"/>
    <w:rsid w:val="00592296"/>
    <w:rsid w:val="005A1549"/>
    <w:rsid w:val="005B67EA"/>
    <w:rsid w:val="005C52F2"/>
    <w:rsid w:val="005E58E2"/>
    <w:rsid w:val="00673228"/>
    <w:rsid w:val="00693F8B"/>
    <w:rsid w:val="00696295"/>
    <w:rsid w:val="006C0DFC"/>
    <w:rsid w:val="00722DF5"/>
    <w:rsid w:val="00747001"/>
    <w:rsid w:val="007709EC"/>
    <w:rsid w:val="00795616"/>
    <w:rsid w:val="0079718D"/>
    <w:rsid w:val="00797900"/>
    <w:rsid w:val="007C36DB"/>
    <w:rsid w:val="00810D34"/>
    <w:rsid w:val="0082491D"/>
    <w:rsid w:val="008A0012"/>
    <w:rsid w:val="008E31FF"/>
    <w:rsid w:val="008E377D"/>
    <w:rsid w:val="008F2218"/>
    <w:rsid w:val="008F53CE"/>
    <w:rsid w:val="008F7B29"/>
    <w:rsid w:val="0090226D"/>
    <w:rsid w:val="00924163"/>
    <w:rsid w:val="00931E41"/>
    <w:rsid w:val="0093597F"/>
    <w:rsid w:val="00943258"/>
    <w:rsid w:val="00981C90"/>
    <w:rsid w:val="00994C0B"/>
    <w:rsid w:val="009B5229"/>
    <w:rsid w:val="00A049FC"/>
    <w:rsid w:val="00A577F5"/>
    <w:rsid w:val="00AE7099"/>
    <w:rsid w:val="00B077C1"/>
    <w:rsid w:val="00B14A81"/>
    <w:rsid w:val="00B6363E"/>
    <w:rsid w:val="00B80B5B"/>
    <w:rsid w:val="00BA2544"/>
    <w:rsid w:val="00C03B4C"/>
    <w:rsid w:val="00C0456B"/>
    <w:rsid w:val="00C404CD"/>
    <w:rsid w:val="00C70D35"/>
    <w:rsid w:val="00C87EAA"/>
    <w:rsid w:val="00C91ED1"/>
    <w:rsid w:val="00CB435A"/>
    <w:rsid w:val="00CB5FC5"/>
    <w:rsid w:val="00D04160"/>
    <w:rsid w:val="00D32740"/>
    <w:rsid w:val="00D64975"/>
    <w:rsid w:val="00D97BA6"/>
    <w:rsid w:val="00DE0162"/>
    <w:rsid w:val="00DE0552"/>
    <w:rsid w:val="00DF5478"/>
    <w:rsid w:val="00E05790"/>
    <w:rsid w:val="00E90F3C"/>
    <w:rsid w:val="00E968BB"/>
    <w:rsid w:val="00EB4346"/>
    <w:rsid w:val="00ED0C81"/>
    <w:rsid w:val="00EE3903"/>
    <w:rsid w:val="00F11B2C"/>
    <w:rsid w:val="00F16B72"/>
    <w:rsid w:val="00F22B73"/>
    <w:rsid w:val="00F47078"/>
    <w:rsid w:val="00F81AB5"/>
    <w:rsid w:val="00FB3A3F"/>
    <w:rsid w:val="00FC63CA"/>
    <w:rsid w:val="00FE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5BE893"/>
  <w15:chartTrackingRefBased/>
  <w15:docId w15:val="{F8E2AD9D-A5B0-49D4-9F49-9C66AAE6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26</TotalTime>
  <Pages>1</Pages>
  <Words>187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20</cp:revision>
  <cp:lastPrinted>2022-07-18T22:35:00Z</cp:lastPrinted>
  <dcterms:created xsi:type="dcterms:W3CDTF">2024-09-05T18:02:00Z</dcterms:created>
  <dcterms:modified xsi:type="dcterms:W3CDTF">2024-09-05T18:38:00Z</dcterms:modified>
</cp:coreProperties>
</file>