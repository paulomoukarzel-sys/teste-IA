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930C" w14:textId="481BBE6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EXCELENTÍSSIMO(A) SENHOR(A) DOUTOR(A) </w:t>
      </w:r>
      <w:r w:rsidR="00924206">
        <w:rPr>
          <w:rFonts w:ascii="Arial" w:eastAsia="Calibri" w:hAnsi="Arial" w:cs="Times New Roman"/>
          <w:sz w:val="24"/>
          <w:szCs w:val="24"/>
        </w:rPr>
        <w:t xml:space="preserve">PROMOTOR(A) DE JUSTIÇA DA </w:t>
      </w:r>
      <w:r w:rsidR="002449AC">
        <w:rPr>
          <w:rFonts w:ascii="Arial" w:eastAsia="Calibri" w:hAnsi="Arial" w:cs="Times New Roman"/>
          <w:sz w:val="24"/>
          <w:szCs w:val="24"/>
        </w:rPr>
        <w:t>PROMOTORIA DE JUSTIÇA</w:t>
      </w:r>
      <w:r w:rsidR="00924206">
        <w:rPr>
          <w:rFonts w:ascii="Arial" w:eastAsia="Calibri" w:hAnsi="Arial" w:cs="Times New Roman"/>
          <w:sz w:val="24"/>
          <w:szCs w:val="24"/>
        </w:rPr>
        <w:t xml:space="preserve"> DO RIO GRANDE/RS</w:t>
      </w:r>
    </w:p>
    <w:p w14:paraId="4DC0092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2BF62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2CAF79" w14:textId="77777777" w:rsidR="00924206" w:rsidRDefault="00924206" w:rsidP="0092420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40903AD2" w14:textId="743E0402" w:rsidR="000169F1" w:rsidRPr="00924206" w:rsidRDefault="00924206" w:rsidP="0092420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24206">
        <w:rPr>
          <w:rFonts w:ascii="Arial" w:eastAsia="Calibri" w:hAnsi="Arial" w:cs="Times New Roman"/>
        </w:rPr>
        <w:t>IP n. 5007510-74.2025.8.21.0023</w:t>
      </w:r>
    </w:p>
    <w:p w14:paraId="01612C6A" w14:textId="6F547A6A" w:rsidR="000169F1" w:rsidRPr="00136102" w:rsidRDefault="000169F1" w:rsidP="00924206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76F19C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3BFB22" w14:textId="0ACB46E9" w:rsidR="000169F1" w:rsidRDefault="00924206" w:rsidP="00924206">
      <w:pPr>
        <w:pStyle w:val="Qualificaodaspartes"/>
        <w:spacing w:line="360" w:lineRule="auto"/>
      </w:pPr>
      <w:r>
        <w:rPr>
          <w:b/>
        </w:rPr>
        <w:t>VAGNER SILVA DE BORBA</w:t>
      </w:r>
      <w:r w:rsidRPr="00A814BD">
        <w:t xml:space="preserve">, </w:t>
      </w:r>
      <w:r>
        <w:t xml:space="preserve">já qualificado nos autos do inquérito policial n. </w:t>
      </w:r>
      <w:r w:rsidRPr="00924206">
        <w:t>5007510-74.2025.8.21.0023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924206">
        <w:rPr>
          <w:sz w:val="20"/>
          <w:szCs w:val="18"/>
        </w:rPr>
        <w:t>(</w:t>
      </w:r>
      <w:r w:rsidRPr="00924206">
        <w:rPr>
          <w:b/>
          <w:bCs w:val="0"/>
          <w:sz w:val="20"/>
          <w:szCs w:val="18"/>
        </w:rPr>
        <w:t>doc. 1</w:t>
      </w:r>
      <w:r w:rsidRPr="00924206">
        <w:rPr>
          <w:sz w:val="20"/>
          <w:szCs w:val="18"/>
        </w:rPr>
        <w:t>)</w:t>
      </w:r>
      <w:r w:rsidR="000169F1" w:rsidRPr="00A814BD">
        <w:t xml:space="preserve">, </w:t>
      </w:r>
      <w:r>
        <w:t>em atenção ao mandado de notificação n. 00854.000.378/2025-0001, manifestar interesse na celebração do acordo de não persecução penal, em relação à infração penal de porte ilegal de arma de fogo, como forma de permitir o ajuste das condições entre as partes para a sua efetivação, colocando-se à disposição</w:t>
      </w:r>
      <w:r w:rsidR="003749F4">
        <w:t>, também,</w:t>
      </w:r>
      <w:r>
        <w:t xml:space="preserve"> para eventuais tratativas necessárias.</w:t>
      </w:r>
    </w:p>
    <w:p w14:paraId="6885FBE0" w14:textId="77777777" w:rsidR="000169F1" w:rsidRPr="00C93597" w:rsidRDefault="000169F1" w:rsidP="00924206">
      <w:pPr>
        <w:pStyle w:val="SemEspaamento"/>
        <w:numPr>
          <w:ilvl w:val="0"/>
          <w:numId w:val="0"/>
        </w:numPr>
      </w:pPr>
    </w:p>
    <w:p w14:paraId="771CBDBA" w14:textId="1045BEB1" w:rsidR="0090226D" w:rsidRPr="00EC1F20" w:rsidRDefault="0090226D" w:rsidP="00924206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 xml:space="preserve">Pleiteia, por fim, </w:t>
      </w:r>
      <w:r w:rsidRPr="00416D9D">
        <w:t xml:space="preserve">todas as intimações </w:t>
      </w:r>
      <w:r w:rsidR="00924206">
        <w:t xml:space="preserve">também sejam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 xml:space="preserve">36.591,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98D4D3B" w14:textId="77777777" w:rsidR="000169F1" w:rsidRDefault="000169F1" w:rsidP="0092420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CD8B6C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E91B81" w14:textId="12624D8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449AC">
        <w:rPr>
          <w:rFonts w:ascii="Arial" w:eastAsia="Calibri" w:hAnsi="Arial" w:cs="Times New Roman"/>
          <w:noProof/>
          <w:sz w:val="24"/>
          <w:szCs w:val="24"/>
        </w:rPr>
        <w:t>30 de abril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9D0FF9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E990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865FA8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49850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E824CC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7C7DD8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47AF88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12EB" w14:textId="77777777" w:rsidR="003F53B4" w:rsidRDefault="003F53B4" w:rsidP="00943258">
      <w:pPr>
        <w:spacing w:after="0" w:line="240" w:lineRule="auto"/>
      </w:pPr>
      <w:r>
        <w:separator/>
      </w:r>
    </w:p>
  </w:endnote>
  <w:endnote w:type="continuationSeparator" w:id="0">
    <w:p w14:paraId="3A5A1B52" w14:textId="77777777" w:rsidR="003F53B4" w:rsidRDefault="003F53B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25B90A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18E61E5" wp14:editId="4E4E41B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C874B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DF9D" w14:textId="77777777" w:rsidR="003F53B4" w:rsidRDefault="003F53B4" w:rsidP="00943258">
      <w:pPr>
        <w:spacing w:after="0" w:line="240" w:lineRule="auto"/>
      </w:pPr>
      <w:r>
        <w:separator/>
      </w:r>
    </w:p>
  </w:footnote>
  <w:footnote w:type="continuationSeparator" w:id="0">
    <w:p w14:paraId="2381ED3F" w14:textId="77777777" w:rsidR="003F53B4" w:rsidRDefault="003F53B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687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31DA201" wp14:editId="52DCF42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385C87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E692C8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3DE8EC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06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449AC"/>
    <w:rsid w:val="00272BFB"/>
    <w:rsid w:val="00291F6C"/>
    <w:rsid w:val="003749F4"/>
    <w:rsid w:val="00377A2E"/>
    <w:rsid w:val="003801CD"/>
    <w:rsid w:val="003E46B9"/>
    <w:rsid w:val="003F53B4"/>
    <w:rsid w:val="004949AD"/>
    <w:rsid w:val="004F2B78"/>
    <w:rsid w:val="004F384D"/>
    <w:rsid w:val="00501A18"/>
    <w:rsid w:val="005321DA"/>
    <w:rsid w:val="00551439"/>
    <w:rsid w:val="005B67EA"/>
    <w:rsid w:val="005E58E2"/>
    <w:rsid w:val="00673228"/>
    <w:rsid w:val="006871FE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24206"/>
    <w:rsid w:val="00943258"/>
    <w:rsid w:val="00A049FC"/>
    <w:rsid w:val="00A8029F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6796E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7385C"/>
  <w15:chartTrackingRefBased/>
  <w15:docId w15:val="{DEB6F034-C8FF-4A5C-A11B-763AC4C3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</TotalTime>
  <Pages>1</Pages>
  <Words>152</Words>
  <Characters>885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2025-04-30T18:44:00Z</dcterms:created>
  <dcterms:modified xsi:type="dcterms:W3CDTF">2025-04-30T18:58:00Z</dcterms:modified>
</cp:coreProperties>
</file>