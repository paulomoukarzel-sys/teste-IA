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BDA8" w14:textId="4D36BA49" w:rsidR="000169F1" w:rsidRPr="00400EAD" w:rsidRDefault="00400EA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400EAD">
        <w:rPr>
          <w:rFonts w:ascii="Arial" w:eastAsia="Calibri" w:hAnsi="Arial" w:cs="Times New Roman"/>
          <w:sz w:val="24"/>
          <w:szCs w:val="24"/>
        </w:rPr>
        <w:t>EXCELENTÍSSIMO SENHOR DOUTOR JUIZ DE DIREITO DA 3ª VARA CRIMINAL DA COMARCA DE RIO GRANDE/RS</w:t>
      </w:r>
    </w:p>
    <w:p w14:paraId="2B9BBCA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0A25992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530144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6E6475A0" w14:textId="36932F0E" w:rsidR="000169F1" w:rsidRPr="00400EAD" w:rsidRDefault="00400EAD" w:rsidP="00400EAD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00EAD">
        <w:rPr>
          <w:rFonts w:ascii="Arial" w:eastAsia="Calibri" w:hAnsi="Arial" w:cs="Times New Roman"/>
        </w:rPr>
        <w:t>Autos n. 5007510-74.2025.8.21.0023</w:t>
      </w:r>
    </w:p>
    <w:p w14:paraId="16863B9C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A2E4EF5" w14:textId="77777777" w:rsidR="00400EAD" w:rsidRDefault="00400EA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CD8628" w14:textId="77777777" w:rsidR="00400EAD" w:rsidRPr="00136102" w:rsidRDefault="00400EA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F80C155" w14:textId="378B16BF" w:rsidR="000169F1" w:rsidRDefault="00400EAD" w:rsidP="00400EAD">
      <w:pPr>
        <w:pStyle w:val="Qualificaodaspartes"/>
        <w:spacing w:line="360" w:lineRule="auto"/>
        <w:rPr>
          <w:rFonts w:eastAsia="Calibri" w:cs="Times New Roman"/>
          <w:b/>
          <w:i/>
          <w:szCs w:val="24"/>
        </w:rPr>
      </w:pPr>
      <w:r>
        <w:rPr>
          <w:b/>
        </w:rPr>
        <w:t>VAGNER SILVA DE BORBA</w:t>
      </w:r>
      <w:r w:rsidR="000169F1" w:rsidRPr="00A814BD">
        <w:t xml:space="preserve">, </w:t>
      </w:r>
      <w:r>
        <w:t xml:space="preserve">já qualificado nos autos do inquérito policial n. </w:t>
      </w:r>
      <w:r w:rsidRPr="00400EAD">
        <w:t>5007510-74.2025.8.21.0023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>juntar aos autos a procuração em anexo</w:t>
      </w:r>
      <w:r w:rsidR="007B3B73">
        <w:t xml:space="preserve"> e requerer a habilitação do seu defensor</w:t>
      </w:r>
      <w:r>
        <w:t xml:space="preserve"> </w:t>
      </w:r>
      <w:r w:rsidRPr="00400EAD">
        <w:rPr>
          <w:sz w:val="20"/>
          <w:szCs w:val="18"/>
        </w:rPr>
        <w:t>(</w:t>
      </w:r>
      <w:r w:rsidRPr="00400EAD">
        <w:rPr>
          <w:b/>
          <w:bCs w:val="0"/>
          <w:sz w:val="20"/>
          <w:szCs w:val="18"/>
        </w:rPr>
        <w:t>doc. 1</w:t>
      </w:r>
      <w:r w:rsidRPr="00400EAD">
        <w:rPr>
          <w:sz w:val="20"/>
          <w:szCs w:val="18"/>
        </w:rPr>
        <w:t>)</w:t>
      </w:r>
      <w:r w:rsidR="0078481D">
        <w:t xml:space="preserve">, para todos os fins de direito, assim como </w:t>
      </w:r>
      <w:r w:rsidR="00033638">
        <w:t>apresentar</w:t>
      </w:r>
      <w:r w:rsidR="004F6A58">
        <w:t xml:space="preserve"> </w:t>
      </w:r>
      <w:r>
        <w:t xml:space="preserve">o comprovante de </w:t>
      </w:r>
      <w:r w:rsidRPr="00400EAD">
        <w:t>depósito de R$ 2 mil para o CONSEPRO</w:t>
      </w:r>
      <w:r>
        <w:t xml:space="preserve"> </w:t>
      </w:r>
      <w:r w:rsidRPr="00400EAD">
        <w:rPr>
          <w:sz w:val="20"/>
          <w:szCs w:val="18"/>
        </w:rPr>
        <w:t>(</w:t>
      </w:r>
      <w:r w:rsidRPr="00400EAD">
        <w:rPr>
          <w:b/>
          <w:bCs w:val="0"/>
          <w:sz w:val="20"/>
          <w:szCs w:val="18"/>
        </w:rPr>
        <w:t xml:space="preserve">doc. </w:t>
      </w:r>
      <w:r>
        <w:rPr>
          <w:b/>
          <w:bCs w:val="0"/>
          <w:sz w:val="20"/>
          <w:szCs w:val="18"/>
        </w:rPr>
        <w:t>2</w:t>
      </w:r>
      <w:r w:rsidRPr="00400EAD">
        <w:rPr>
          <w:sz w:val="20"/>
          <w:szCs w:val="18"/>
        </w:rPr>
        <w:t>)</w:t>
      </w:r>
      <w:r w:rsidRPr="00400EAD">
        <w:t xml:space="preserve">, em cumprimento à cláusula 3, item II, do </w:t>
      </w:r>
      <w:r>
        <w:t xml:space="preserve">acordo de não persecução penal </w:t>
      </w:r>
      <w:r w:rsidRPr="00400EAD">
        <w:t>firmado</w:t>
      </w:r>
      <w:r>
        <w:t xml:space="preserve"> entre o investigado e o ilustre representante do Ministério Público do Estado do Rio Grande do Sul</w:t>
      </w:r>
      <w:r w:rsidRPr="00400EAD">
        <w:t>.</w:t>
      </w:r>
    </w:p>
    <w:p w14:paraId="679C4FBA" w14:textId="77777777" w:rsidR="000169F1" w:rsidRDefault="000169F1" w:rsidP="00400EAD">
      <w:pPr>
        <w:pStyle w:val="SemEspaamento"/>
        <w:numPr>
          <w:ilvl w:val="0"/>
          <w:numId w:val="0"/>
        </w:numPr>
      </w:pPr>
    </w:p>
    <w:p w14:paraId="3E0A1153" w14:textId="77777777" w:rsidR="00400EAD" w:rsidRPr="00C93597" w:rsidRDefault="00400EAD" w:rsidP="00442D84">
      <w:pPr>
        <w:pStyle w:val="Ttulo2"/>
      </w:pPr>
    </w:p>
    <w:p w14:paraId="72AB7EB0" w14:textId="22A47BE1" w:rsidR="0090226D" w:rsidRPr="00EC1F20" w:rsidRDefault="0090226D" w:rsidP="00400EAD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7EA1DC9" w14:textId="77777777" w:rsidR="000169F1" w:rsidRDefault="000169F1" w:rsidP="00400EA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B8592DD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E602962" w14:textId="1C80C24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B3B73">
        <w:rPr>
          <w:rFonts w:ascii="Arial" w:eastAsia="Calibri" w:hAnsi="Arial" w:cs="Times New Roman"/>
          <w:noProof/>
          <w:sz w:val="24"/>
          <w:szCs w:val="24"/>
        </w:rPr>
        <w:t>6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A20939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ECB76A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93BA3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45C7A4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ACB872E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D0DA894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0375F76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CC67F" w14:textId="77777777" w:rsidR="00400EAD" w:rsidRDefault="00400EAD" w:rsidP="00943258">
      <w:pPr>
        <w:spacing w:after="0" w:line="240" w:lineRule="auto"/>
      </w:pPr>
      <w:r>
        <w:separator/>
      </w:r>
    </w:p>
  </w:endnote>
  <w:endnote w:type="continuationSeparator" w:id="0">
    <w:p w14:paraId="78786097" w14:textId="77777777" w:rsidR="00400EAD" w:rsidRDefault="00400EA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51A798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8C4C952" wp14:editId="506BFF0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3B434C9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10436" w14:textId="77777777" w:rsidR="00400EAD" w:rsidRDefault="00400EAD" w:rsidP="00943258">
      <w:pPr>
        <w:spacing w:after="0" w:line="240" w:lineRule="auto"/>
      </w:pPr>
      <w:r>
        <w:separator/>
      </w:r>
    </w:p>
  </w:footnote>
  <w:footnote w:type="continuationSeparator" w:id="0">
    <w:p w14:paraId="105DD959" w14:textId="77777777" w:rsidR="00400EAD" w:rsidRDefault="00400EA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EC5B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1E9FC5A" wp14:editId="0882B0C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7348C6D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5FBDDE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A7BE7F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AD"/>
    <w:rsid w:val="00003F31"/>
    <w:rsid w:val="000169F1"/>
    <w:rsid w:val="00033638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1F6FA2"/>
    <w:rsid w:val="00201F45"/>
    <w:rsid w:val="00207BE4"/>
    <w:rsid w:val="00214E09"/>
    <w:rsid w:val="00272BFB"/>
    <w:rsid w:val="00291F6C"/>
    <w:rsid w:val="00377A2E"/>
    <w:rsid w:val="003801CD"/>
    <w:rsid w:val="003E46B9"/>
    <w:rsid w:val="00400EAD"/>
    <w:rsid w:val="00442D84"/>
    <w:rsid w:val="004949AD"/>
    <w:rsid w:val="004F2B78"/>
    <w:rsid w:val="004F384D"/>
    <w:rsid w:val="004F6A5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8481D"/>
    <w:rsid w:val="00795616"/>
    <w:rsid w:val="00797900"/>
    <w:rsid w:val="007B3B73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6363E"/>
    <w:rsid w:val="00BA2544"/>
    <w:rsid w:val="00C03B4C"/>
    <w:rsid w:val="00C0456B"/>
    <w:rsid w:val="00CB5FC5"/>
    <w:rsid w:val="00CD6D09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99182"/>
  <w15:chartTrackingRefBased/>
  <w15:docId w15:val="{B97D05BB-F7FB-4A40-841F-C5EC3EEC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7</TotalTime>
  <Pages>1</Pages>
  <Words>167</Words>
  <Characters>892</Characters>
  <Application>Microsoft Office Word</Application>
  <DocSecurity>0</DocSecurity>
  <Lines>33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2025-10-06T17:52:00Z</dcterms:created>
  <dcterms:modified xsi:type="dcterms:W3CDTF">2025-10-06T17:59:00Z</dcterms:modified>
</cp:coreProperties>
</file>