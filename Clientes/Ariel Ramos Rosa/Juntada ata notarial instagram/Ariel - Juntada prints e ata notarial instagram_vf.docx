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48B4" w14:textId="7A161F3D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760BB">
        <w:rPr>
          <w:rFonts w:ascii="Arial" w:eastAsia="Calibri" w:hAnsi="Arial" w:cs="Times New Roman"/>
          <w:sz w:val="24"/>
          <w:szCs w:val="24"/>
        </w:rPr>
        <w:t xml:space="preserve"> SENHOR DESEMBARGADOR NORIVAL ACÁCIO ENGEL, DIGNÍSSIMO RELATOR D</w:t>
      </w:r>
      <w:r w:rsidR="007C38CD">
        <w:rPr>
          <w:rFonts w:ascii="Arial" w:eastAsia="Calibri" w:hAnsi="Arial" w:cs="Times New Roman"/>
          <w:sz w:val="24"/>
          <w:szCs w:val="24"/>
        </w:rPr>
        <w:t>OS EMBARGOS DE DECLARAÇÃO NA</w:t>
      </w:r>
      <w:r w:rsidR="000760BB">
        <w:rPr>
          <w:rFonts w:ascii="Arial" w:eastAsia="Calibri" w:hAnsi="Arial" w:cs="Times New Roman"/>
          <w:sz w:val="24"/>
          <w:szCs w:val="24"/>
        </w:rPr>
        <w:t xml:space="preserve"> APELAÇÃO CRIMINAL N. </w:t>
      </w:r>
      <w:r w:rsidR="00DC0C71" w:rsidRPr="00DC0C71">
        <w:rPr>
          <w:rFonts w:ascii="Arial" w:eastAsia="Calibri" w:hAnsi="Arial" w:cs="Times New Roman"/>
          <w:sz w:val="24"/>
          <w:szCs w:val="24"/>
        </w:rPr>
        <w:t>5024557-68.2021.8.24.0039</w:t>
      </w:r>
    </w:p>
    <w:p w14:paraId="6B69D23E" w14:textId="26DD8910" w:rsidR="000169F1" w:rsidRPr="00980061" w:rsidRDefault="000169F1" w:rsidP="007A37B3">
      <w:pPr>
        <w:tabs>
          <w:tab w:val="left" w:pos="2913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B37ED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2161B14" w14:textId="1F40E969" w:rsidR="000169F1" w:rsidRPr="00DC0C71" w:rsidRDefault="00DC0C71" w:rsidP="00DC0C7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C0C71">
        <w:rPr>
          <w:rFonts w:ascii="Arial" w:eastAsia="Calibri" w:hAnsi="Arial" w:cs="Times New Roman"/>
        </w:rPr>
        <w:t>Autos n. 5024557-68.2021.8.24.0039</w:t>
      </w:r>
    </w:p>
    <w:p w14:paraId="3B33119B" w14:textId="77777777" w:rsidR="006A2E5F" w:rsidRDefault="006A2E5F" w:rsidP="009F51DB"/>
    <w:p w14:paraId="583DC3E3" w14:textId="58873D67" w:rsidR="000169F1" w:rsidRPr="00136102" w:rsidRDefault="000169F1" w:rsidP="009F51DB">
      <w:r>
        <w:tab/>
      </w:r>
    </w:p>
    <w:p w14:paraId="3CFB1899" w14:textId="14D7700B" w:rsidR="000169F1" w:rsidRDefault="00FB14F5" w:rsidP="00EF2039">
      <w:pPr>
        <w:pStyle w:val="Qualificaodaspartes"/>
        <w:spacing w:line="360" w:lineRule="auto"/>
      </w:pPr>
      <w:r>
        <w:rPr>
          <w:b/>
        </w:rPr>
        <w:t>ARIEL RAMOS ROSA FARIAS</w:t>
      </w:r>
      <w:r w:rsidR="000169F1" w:rsidRPr="00A814BD">
        <w:t xml:space="preserve">, </w:t>
      </w:r>
      <w:r>
        <w:t>já qualificado nos autos d</w:t>
      </w:r>
      <w:r w:rsidR="004E46A7">
        <w:t>os embargos de declaração na</w:t>
      </w:r>
      <w:r>
        <w:t xml:space="preserve"> apelação criminal n. </w:t>
      </w:r>
      <w:r w:rsidRPr="00FB14F5">
        <w:t>5024557-68.2021.8.24.0039</w:t>
      </w:r>
      <w:r w:rsidR="000169F1">
        <w:t>,</w:t>
      </w:r>
      <w:r>
        <w:t xml:space="preserve"> em que </w:t>
      </w:r>
      <w:r w:rsidR="004E46A7">
        <w:t>são</w:t>
      </w:r>
      <w:r>
        <w:t xml:space="preserve"> </w:t>
      </w:r>
      <w:r w:rsidR="004E46A7">
        <w:t>embargados</w:t>
      </w:r>
      <w:r>
        <w:t xml:space="preserve"> o MINIST</w:t>
      </w:r>
      <w:r w:rsidR="00595838">
        <w:t>ÉRIO PÚBLICO DE SANTA CATARINA e OUTRA,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7C38CD">
        <w:t xml:space="preserve">informar que encontrou </w:t>
      </w:r>
      <w:r w:rsidR="008341A4">
        <w:t xml:space="preserve">a documentação requerida e indeferida a título de diligências finais </w:t>
      </w:r>
      <w:r w:rsidR="008341A4" w:rsidRPr="00E31505">
        <w:rPr>
          <w:sz w:val="20"/>
          <w:szCs w:val="18"/>
        </w:rPr>
        <w:t>(art. 402 do CPP)</w:t>
      </w:r>
      <w:r w:rsidR="008341A4">
        <w:t>,</w:t>
      </w:r>
      <w:r w:rsidR="000E050C">
        <w:t xml:space="preserve"> que</w:t>
      </w:r>
      <w:r w:rsidR="000C31C2">
        <w:t>, como será detalhado abaixo,</w:t>
      </w:r>
      <w:r w:rsidR="000E050C">
        <w:t xml:space="preserve"> diz respeito </w:t>
      </w:r>
      <w:r w:rsidR="00D45524">
        <w:t>ao</w:t>
      </w:r>
      <w:r w:rsidR="000E050C">
        <w:t xml:space="preserve"> vídeo e </w:t>
      </w:r>
      <w:r w:rsidR="009A59F4">
        <w:t xml:space="preserve">às </w:t>
      </w:r>
      <w:r w:rsidR="000E050C">
        <w:t xml:space="preserve">imagens do </w:t>
      </w:r>
      <w:r w:rsidR="000E050C">
        <w:rPr>
          <w:i/>
          <w:iCs/>
        </w:rPr>
        <w:t xml:space="preserve">instagram </w:t>
      </w:r>
      <w:r w:rsidR="000E050C">
        <w:t>do recorrente</w:t>
      </w:r>
      <w:r w:rsidR="000C31C2">
        <w:t>,</w:t>
      </w:r>
      <w:r w:rsidR="000E050C">
        <w:t xml:space="preserve"> </w:t>
      </w:r>
      <w:r w:rsidR="000C31C2">
        <w:t xml:space="preserve">em que, após os fatos, a </w:t>
      </w:r>
      <w:r w:rsidR="00C21BBF">
        <w:t>supo</w:t>
      </w:r>
      <w:r w:rsidR="004251D9">
        <w:t>s</w:t>
      </w:r>
      <w:r w:rsidR="00C21BBF">
        <w:t>ta ofendida</w:t>
      </w:r>
      <w:r w:rsidR="000C31C2">
        <w:t xml:space="preserve"> comentou em um dos seus trabalhos, </w:t>
      </w:r>
      <w:r w:rsidR="000E050C">
        <w:t>razão pela qual</w:t>
      </w:r>
      <w:r w:rsidR="000C31C2">
        <w:t xml:space="preserve">, consoante autorizado pelo art. </w:t>
      </w:r>
      <w:r w:rsidR="00E31505">
        <w:t>231</w:t>
      </w:r>
      <w:r w:rsidR="000C31C2">
        <w:t xml:space="preserve"> do CPP,</w:t>
      </w:r>
      <w:r w:rsidR="000E050C">
        <w:t xml:space="preserve"> </w:t>
      </w:r>
      <w:r w:rsidR="000C31C2">
        <w:t xml:space="preserve">junta esses documentos </w:t>
      </w:r>
      <w:r w:rsidR="007C38CD">
        <w:t>aos autos</w:t>
      </w:r>
      <w:r w:rsidR="00B40536">
        <w:t xml:space="preserve"> </w:t>
      </w:r>
      <w:r w:rsidR="00B40536" w:rsidRPr="00B40536">
        <w:rPr>
          <w:sz w:val="20"/>
          <w:szCs w:val="18"/>
        </w:rPr>
        <w:t>(</w:t>
      </w:r>
      <w:r w:rsidR="00B40536" w:rsidRPr="00B40536">
        <w:rPr>
          <w:b/>
          <w:bCs w:val="0"/>
          <w:sz w:val="20"/>
          <w:szCs w:val="18"/>
        </w:rPr>
        <w:t>docs. 1 e 2</w:t>
      </w:r>
      <w:r w:rsidR="00B40536" w:rsidRPr="00B40536">
        <w:rPr>
          <w:sz w:val="20"/>
          <w:szCs w:val="18"/>
        </w:rPr>
        <w:t>)</w:t>
      </w:r>
      <w:r w:rsidR="000C31C2">
        <w:t xml:space="preserve">, que reforçam a insubsistência da acusação </w:t>
      </w:r>
      <w:r w:rsidR="00C21BBF">
        <w:t>criminosa que lhe foi imputada</w:t>
      </w:r>
      <w:r w:rsidR="00B40536">
        <w:t xml:space="preserve"> e a necessidade de restabelecer a sua absolvição</w:t>
      </w:r>
      <w:r w:rsidR="00C21BBF">
        <w:t>,</w:t>
      </w:r>
      <w:r w:rsidR="00B40536">
        <w:t xml:space="preserve"> pelos motivos expostos</w:t>
      </w:r>
      <w:r w:rsidR="00C540CC">
        <w:t xml:space="preserve"> a seguir</w:t>
      </w:r>
      <w:r w:rsidR="004E46A7">
        <w:t>.</w:t>
      </w:r>
    </w:p>
    <w:p w14:paraId="6B316F32" w14:textId="77777777" w:rsidR="00C21BBF" w:rsidRDefault="00C21BBF" w:rsidP="009F51DB"/>
    <w:p w14:paraId="7F23E010" w14:textId="4BDBFEAF" w:rsidR="004251D9" w:rsidRDefault="00C540CC" w:rsidP="00EF2039">
      <w:pPr>
        <w:pStyle w:val="SemEspaamento"/>
      </w:pPr>
      <w:r>
        <w:t xml:space="preserve">Como </w:t>
      </w:r>
      <w:r w:rsidR="003F2467">
        <w:t>exposto pelo</w:t>
      </w:r>
      <w:r>
        <w:t xml:space="preserve"> </w:t>
      </w:r>
      <w:r w:rsidR="0058149C">
        <w:t>embargante em seu interrogatório</w:t>
      </w:r>
      <w:r w:rsidR="006347BB">
        <w:t>,</w:t>
      </w:r>
      <w:r w:rsidR="004251D9">
        <w:t xml:space="preserve"> as inconsistências da narrativa acusatória são gritantes. </w:t>
      </w:r>
    </w:p>
    <w:p w14:paraId="67F32909" w14:textId="56448D86" w:rsidR="00134E91" w:rsidRDefault="004251D9" w:rsidP="00EF2039">
      <w:pPr>
        <w:pStyle w:val="SemEspaamento"/>
      </w:pPr>
      <w:r>
        <w:t>Cita-se, por exemplo, o fato de que</w:t>
      </w:r>
      <w:r w:rsidR="006347BB">
        <w:t xml:space="preserve"> </w:t>
      </w:r>
      <w:r>
        <w:t xml:space="preserve">PRISCILA, </w:t>
      </w:r>
      <w:r w:rsidR="00CF07E8">
        <w:t xml:space="preserve">pouco tempo </w:t>
      </w:r>
      <w:r w:rsidR="00D05333">
        <w:t>após o suposto fato</w:t>
      </w:r>
      <w:r>
        <w:t xml:space="preserve"> criminoso</w:t>
      </w:r>
      <w:r w:rsidR="00724A88">
        <w:t>,</w:t>
      </w:r>
      <w:r w:rsidR="00A87516">
        <w:t xml:space="preserve"> </w:t>
      </w:r>
      <w:r>
        <w:t xml:space="preserve">foi </w:t>
      </w:r>
      <w:r w:rsidR="00D05333">
        <w:t>a uma festa do</w:t>
      </w:r>
      <w:r>
        <w:t xml:space="preserve"> réu/</w:t>
      </w:r>
      <w:r w:rsidR="00D05333">
        <w:t>recorrente</w:t>
      </w:r>
      <w:r>
        <w:t xml:space="preserve"> no início de 2021</w:t>
      </w:r>
      <w:r w:rsidR="009E02FF">
        <w:t>,</w:t>
      </w:r>
      <w:r w:rsidR="00D05333">
        <w:t xml:space="preserve"> realizada </w:t>
      </w:r>
      <w:r w:rsidR="0001511C">
        <w:t>na AABB</w:t>
      </w:r>
      <w:r w:rsidR="009E02FF">
        <w:t>,</w:t>
      </w:r>
      <w:r w:rsidR="0014516C">
        <w:t xml:space="preserve"> </w:t>
      </w:r>
      <w:r>
        <w:t xml:space="preserve">e </w:t>
      </w:r>
      <w:r w:rsidR="0014516C">
        <w:t>fico</w:t>
      </w:r>
      <w:r>
        <w:t>u</w:t>
      </w:r>
      <w:r w:rsidR="0014516C">
        <w:t xml:space="preserve"> até o final da confraternização</w:t>
      </w:r>
      <w:r w:rsidR="00CF07E8">
        <w:t xml:space="preserve">, sem qualquer receio de estar na presença dele. </w:t>
      </w:r>
    </w:p>
    <w:p w14:paraId="4217BF49" w14:textId="7A494F93" w:rsidR="004251D9" w:rsidRPr="004251D9" w:rsidRDefault="00CF07E8" w:rsidP="00EF2039">
      <w:pPr>
        <w:pStyle w:val="SemEspaamento"/>
      </w:pPr>
      <w:r>
        <w:t>Isso</w:t>
      </w:r>
      <w:r w:rsidR="004251D9">
        <w:rPr>
          <w:szCs w:val="24"/>
        </w:rPr>
        <w:t>, com todas as vênias, seria impensável se ela estivesse traumatizada e se considerasse o réu culpado de algum crime contra ela. Ou seja, n</w:t>
      </w:r>
      <w:r w:rsidR="0017073D" w:rsidRPr="004251D9">
        <w:rPr>
          <w:szCs w:val="24"/>
        </w:rPr>
        <w:t xml:space="preserve">ão </w:t>
      </w:r>
      <w:r>
        <w:rPr>
          <w:szCs w:val="24"/>
        </w:rPr>
        <w:t>seria</w:t>
      </w:r>
      <w:r w:rsidR="004251D9">
        <w:rPr>
          <w:szCs w:val="24"/>
        </w:rPr>
        <w:t xml:space="preserve"> uma situação</w:t>
      </w:r>
      <w:r>
        <w:rPr>
          <w:szCs w:val="24"/>
        </w:rPr>
        <w:t xml:space="preserve"> ou uma conduta</w:t>
      </w:r>
      <w:r w:rsidR="0017073D" w:rsidRPr="004251D9">
        <w:rPr>
          <w:szCs w:val="24"/>
        </w:rPr>
        <w:t xml:space="preserve"> </w:t>
      </w:r>
      <w:r w:rsidR="009605E4" w:rsidRPr="004251D9">
        <w:rPr>
          <w:szCs w:val="24"/>
        </w:rPr>
        <w:t xml:space="preserve">natural </w:t>
      </w:r>
      <w:r>
        <w:rPr>
          <w:szCs w:val="24"/>
        </w:rPr>
        <w:t>ou</w:t>
      </w:r>
      <w:r w:rsidR="009605E4" w:rsidRPr="004251D9">
        <w:rPr>
          <w:szCs w:val="24"/>
        </w:rPr>
        <w:t xml:space="preserve"> </w:t>
      </w:r>
      <w:r w:rsidR="0017073D" w:rsidRPr="004251D9">
        <w:rPr>
          <w:szCs w:val="24"/>
        </w:rPr>
        <w:t>razoável</w:t>
      </w:r>
      <w:r>
        <w:rPr>
          <w:szCs w:val="24"/>
        </w:rPr>
        <w:t xml:space="preserve"> </w:t>
      </w:r>
      <w:r w:rsidR="003814BA">
        <w:rPr>
          <w:szCs w:val="24"/>
        </w:rPr>
        <w:t xml:space="preserve">por </w:t>
      </w:r>
      <w:r>
        <w:rPr>
          <w:szCs w:val="24"/>
        </w:rPr>
        <w:t xml:space="preserve">parte </w:t>
      </w:r>
      <w:r w:rsidR="003814BA">
        <w:rPr>
          <w:szCs w:val="24"/>
        </w:rPr>
        <w:t>de PRISCILA</w:t>
      </w:r>
      <w:r w:rsidR="0017073D" w:rsidRPr="004251D9">
        <w:rPr>
          <w:szCs w:val="24"/>
        </w:rPr>
        <w:t xml:space="preserve">, caso a </w:t>
      </w:r>
      <w:r w:rsidR="003A5F47" w:rsidRPr="004251D9">
        <w:rPr>
          <w:szCs w:val="24"/>
        </w:rPr>
        <w:t>imputação fosse verdadeira</w:t>
      </w:r>
      <w:r w:rsidR="004251D9">
        <w:rPr>
          <w:szCs w:val="24"/>
        </w:rPr>
        <w:t>.</w:t>
      </w:r>
      <w:r w:rsidR="003A5F47" w:rsidRPr="004251D9">
        <w:rPr>
          <w:szCs w:val="24"/>
        </w:rPr>
        <w:t xml:space="preserve"> </w:t>
      </w:r>
    </w:p>
    <w:p w14:paraId="10D29D3B" w14:textId="726CE7E7" w:rsidR="009A1734" w:rsidRDefault="004251D9" w:rsidP="00EF2039">
      <w:pPr>
        <w:pStyle w:val="SemEspaamento"/>
      </w:pPr>
      <w:r>
        <w:rPr>
          <w:szCs w:val="24"/>
        </w:rPr>
        <w:t>Além disso</w:t>
      </w:r>
      <w:r w:rsidR="003A5F47" w:rsidRPr="004251D9">
        <w:rPr>
          <w:szCs w:val="24"/>
        </w:rPr>
        <w:t>,</w:t>
      </w:r>
      <w:r w:rsidR="00CF07E8">
        <w:rPr>
          <w:szCs w:val="24"/>
        </w:rPr>
        <w:t xml:space="preserve"> chamou a atenção</w:t>
      </w:r>
      <w:r>
        <w:rPr>
          <w:szCs w:val="24"/>
        </w:rPr>
        <w:t xml:space="preserve"> </w:t>
      </w:r>
      <w:r w:rsidR="00CF07E8">
        <w:rPr>
          <w:szCs w:val="24"/>
        </w:rPr>
        <w:t xml:space="preserve">a postura </w:t>
      </w:r>
      <w:r>
        <w:rPr>
          <w:szCs w:val="24"/>
        </w:rPr>
        <w:t xml:space="preserve">incompatível da própria PRISCILA quando, em 18.3.2023, </w:t>
      </w:r>
      <w:r>
        <w:t xml:space="preserve">acabou </w:t>
      </w:r>
      <w:r w:rsidR="00117EF3">
        <w:t>curti</w:t>
      </w:r>
      <w:r>
        <w:t>ndo</w:t>
      </w:r>
      <w:r w:rsidR="00117EF3">
        <w:t xml:space="preserve"> e coment</w:t>
      </w:r>
      <w:r>
        <w:t>and</w:t>
      </w:r>
      <w:r w:rsidR="00117EF3">
        <w:t xml:space="preserve">o </w:t>
      </w:r>
      <w:r>
        <w:t xml:space="preserve">postagem </w:t>
      </w:r>
      <w:r w:rsidR="00117EF3">
        <w:t>na rede social “</w:t>
      </w:r>
      <w:r w:rsidR="00117EF3" w:rsidRPr="00AD1BFC">
        <w:rPr>
          <w:i/>
          <w:iCs/>
        </w:rPr>
        <w:t>instagram</w:t>
      </w:r>
      <w:r w:rsidR="00117EF3">
        <w:t>”</w:t>
      </w:r>
      <w:r w:rsidR="00F90D5B">
        <w:t xml:space="preserve"> </w:t>
      </w:r>
      <w:r w:rsidR="00660083">
        <w:t>do embargante</w:t>
      </w:r>
      <w:r w:rsidR="00F657E6">
        <w:t>,</w:t>
      </w:r>
      <w:r>
        <w:t xml:space="preserve"> chegando, inclusive, a</w:t>
      </w:r>
      <w:r w:rsidR="00F657E6">
        <w:t xml:space="preserve"> elogia</w:t>
      </w:r>
      <w:r>
        <w:t xml:space="preserve">r </w:t>
      </w:r>
      <w:r w:rsidR="00F657E6">
        <w:t>um de seus trabalhos</w:t>
      </w:r>
      <w:r w:rsidR="00CF07E8">
        <w:t xml:space="preserve"> </w:t>
      </w:r>
      <w:r w:rsidR="00CF07E8" w:rsidRPr="00CF07E8">
        <w:rPr>
          <w:sz w:val="22"/>
        </w:rPr>
        <w:lastRenderedPageBreak/>
        <w:t>(cirurgia plástica)</w:t>
      </w:r>
      <w:r>
        <w:t>,</w:t>
      </w:r>
      <w:r w:rsidR="00CF07E8">
        <w:t xml:space="preserve"> realizado em uma amiga em comum,</w:t>
      </w:r>
      <w:r>
        <w:t xml:space="preserve"> conforme </w:t>
      </w:r>
      <w:r>
        <w:rPr>
          <w:szCs w:val="24"/>
        </w:rPr>
        <w:t>demonstram</w:t>
      </w:r>
      <w:r>
        <w:t xml:space="preserve"> os </w:t>
      </w:r>
      <w:r>
        <w:rPr>
          <w:i/>
          <w:iCs/>
        </w:rPr>
        <w:t xml:space="preserve">prints </w:t>
      </w:r>
      <w:r>
        <w:t>e vídeo que ora se junta</w:t>
      </w:r>
      <w:r w:rsidR="00AE7F8A">
        <w:t xml:space="preserve"> </w:t>
      </w:r>
      <w:r w:rsidR="00AE7F8A" w:rsidRPr="00AE7F8A">
        <w:rPr>
          <w:sz w:val="20"/>
          <w:szCs w:val="18"/>
        </w:rPr>
        <w:t>(</w:t>
      </w:r>
      <w:r w:rsidR="00AE7F8A" w:rsidRPr="00AE7F8A">
        <w:rPr>
          <w:b/>
          <w:bCs/>
          <w:sz w:val="20"/>
          <w:szCs w:val="18"/>
        </w:rPr>
        <w:t>doc. 1</w:t>
      </w:r>
      <w:r w:rsidR="00AE7F8A" w:rsidRPr="00AE7F8A">
        <w:rPr>
          <w:sz w:val="20"/>
          <w:szCs w:val="18"/>
        </w:rPr>
        <w:t>)</w:t>
      </w:r>
      <w:r w:rsidR="005F11DD">
        <w:t>.</w:t>
      </w:r>
      <w:r w:rsidR="00660083">
        <w:t xml:space="preserve"> </w:t>
      </w:r>
      <w:r w:rsidR="00511C02">
        <w:t xml:space="preserve"> </w:t>
      </w:r>
    </w:p>
    <w:p w14:paraId="107E55B8" w14:textId="57D34E32" w:rsidR="00CF07E8" w:rsidRDefault="009B6606" w:rsidP="00134E91">
      <w:pPr>
        <w:pStyle w:val="SemEspaamento"/>
      </w:pPr>
      <w:r>
        <w:t xml:space="preserve">Vale colacionar o elogio </w:t>
      </w:r>
      <w:r w:rsidR="00422494">
        <w:t>feit</w:t>
      </w:r>
      <w:r>
        <w:t>o</w:t>
      </w:r>
      <w:r w:rsidR="00422494">
        <w:t xml:space="preserve"> por PRISCILA na p</w:t>
      </w:r>
      <w:r>
        <w:t xml:space="preserve">ostagem </w:t>
      </w:r>
      <w:r w:rsidR="003814BA">
        <w:t xml:space="preserve">em que é divulgado </w:t>
      </w:r>
      <w:r>
        <w:t xml:space="preserve">o trabalho profissional </w:t>
      </w:r>
      <w:r w:rsidR="003814BA">
        <w:t xml:space="preserve">do embargante </w:t>
      </w:r>
      <w:r>
        <w:t xml:space="preserve">no instagram </w:t>
      </w:r>
      <w:r w:rsidR="00422494" w:rsidRPr="00AE7F8A">
        <w:rPr>
          <w:sz w:val="20"/>
          <w:szCs w:val="18"/>
        </w:rPr>
        <w:t>(</w:t>
      </w:r>
      <w:r w:rsidR="00422494" w:rsidRPr="00AE7F8A">
        <w:rPr>
          <w:b/>
          <w:bCs/>
          <w:sz w:val="20"/>
          <w:szCs w:val="18"/>
        </w:rPr>
        <w:t>doc. 1</w:t>
      </w:r>
      <w:r w:rsidR="00422494" w:rsidRPr="00AE7F8A">
        <w:rPr>
          <w:sz w:val="20"/>
          <w:szCs w:val="18"/>
        </w:rPr>
        <w:t>)</w:t>
      </w:r>
      <w:r w:rsidR="00511C02">
        <w:t>:</w:t>
      </w:r>
    </w:p>
    <w:p w14:paraId="2265B761" w14:textId="77777777" w:rsidR="00CF07E8" w:rsidRDefault="00CF07E8" w:rsidP="00CF07E8">
      <w:pPr>
        <w:pStyle w:val="SemEspaamento"/>
        <w:numPr>
          <w:ilvl w:val="0"/>
          <w:numId w:val="0"/>
        </w:numPr>
        <w:ind w:left="1701"/>
      </w:pPr>
    </w:p>
    <w:p w14:paraId="6D9E6453" w14:textId="0F42A72D" w:rsidR="00511C02" w:rsidRDefault="009F51DB" w:rsidP="00134E91">
      <w:pPr>
        <w:pStyle w:val="SemEspaamento"/>
        <w:numPr>
          <w:ilvl w:val="0"/>
          <w:numId w:val="0"/>
        </w:numPr>
        <w:ind w:right="-426"/>
        <w:jc w:val="center"/>
      </w:pPr>
      <w:r>
        <w:rPr>
          <w:noProof/>
        </w:rPr>
        <w:drawing>
          <wp:inline distT="0" distB="0" distL="0" distR="0" wp14:anchorId="1D2D38BA" wp14:editId="75F12CBA">
            <wp:extent cx="5588599" cy="2802576"/>
            <wp:effectExtent l="0" t="0" r="0" b="0"/>
            <wp:docPr id="912313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175" cy="281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3E98" w14:textId="77777777" w:rsidR="00CF07E8" w:rsidRDefault="00CF07E8" w:rsidP="00CF07E8"/>
    <w:p w14:paraId="626E3BBA" w14:textId="77777777" w:rsidR="00CF07E8" w:rsidRDefault="00CF07E8" w:rsidP="00134E91">
      <w:pPr>
        <w:pStyle w:val="SemEspaamento"/>
        <w:numPr>
          <w:ilvl w:val="0"/>
          <w:numId w:val="0"/>
        </w:numPr>
        <w:ind w:firstLine="1701"/>
      </w:pPr>
    </w:p>
    <w:p w14:paraId="3681FC01" w14:textId="10DBFC64" w:rsidR="00C21BBF" w:rsidRDefault="005F11DD" w:rsidP="00EF2039">
      <w:pPr>
        <w:pStyle w:val="SemEspaamento"/>
      </w:pPr>
      <w:r>
        <w:t xml:space="preserve">Portanto, Excelência, essa é mais </w:t>
      </w:r>
      <w:r w:rsidR="00660083">
        <w:t xml:space="preserve">uma conduta </w:t>
      </w:r>
      <w:r w:rsidR="002569E1">
        <w:t xml:space="preserve">de PRISCILA </w:t>
      </w:r>
      <w:r w:rsidR="00660083">
        <w:t>totalmente</w:t>
      </w:r>
      <w:r w:rsidR="006B70A7">
        <w:t xml:space="preserve"> contraditória e inexplicável se </w:t>
      </w:r>
      <w:r w:rsidR="00392381">
        <w:t xml:space="preserve">estivéssemos </w:t>
      </w:r>
      <w:r w:rsidR="009F51DB">
        <w:t>diante de</w:t>
      </w:r>
      <w:r w:rsidR="00392381">
        <w:t xml:space="preserve"> </w:t>
      </w:r>
      <w:r w:rsidR="006B70A7">
        <w:t xml:space="preserve">caso </w:t>
      </w:r>
      <w:r w:rsidR="00392381">
        <w:t xml:space="preserve">em que </w:t>
      </w:r>
      <w:r w:rsidR="006B70A7">
        <w:t xml:space="preserve">Ariel realmente </w:t>
      </w:r>
      <w:r w:rsidR="00392381">
        <w:t xml:space="preserve">tivesse </w:t>
      </w:r>
      <w:r w:rsidR="006B70A7">
        <w:t xml:space="preserve">praticado </w:t>
      </w:r>
      <w:r w:rsidR="00E35D84">
        <w:t xml:space="preserve">o </w:t>
      </w:r>
      <w:r w:rsidR="006B70A7">
        <w:t>delito</w:t>
      </w:r>
      <w:r w:rsidR="00E35D84">
        <w:t xml:space="preserve"> pelo qual foi condenado</w:t>
      </w:r>
      <w:r w:rsidR="006B70A7">
        <w:t xml:space="preserve">, sobretudo porque foge </w:t>
      </w:r>
      <w:r w:rsidR="00E35D84">
        <w:t xml:space="preserve">totalmente do comportamento que uma </w:t>
      </w:r>
      <w:r w:rsidR="006B70A7">
        <w:t xml:space="preserve">vítima </w:t>
      </w:r>
      <w:r w:rsidR="00392381">
        <w:t xml:space="preserve">teria </w:t>
      </w:r>
      <w:r w:rsidR="006B70A7">
        <w:t>com o seu agressor</w:t>
      </w:r>
      <w:r w:rsidR="00AE7F8A">
        <w:t xml:space="preserve">, </w:t>
      </w:r>
      <w:r w:rsidR="00392381">
        <w:t xml:space="preserve">ainda mais em </w:t>
      </w:r>
      <w:r w:rsidR="00F56315">
        <w:t xml:space="preserve">casos </w:t>
      </w:r>
      <w:r w:rsidR="009F51DB">
        <w:t>graves</w:t>
      </w:r>
      <w:r w:rsidR="009E304F">
        <w:t xml:space="preserve"> como </w:t>
      </w:r>
      <w:r w:rsidR="009F51DB">
        <w:t xml:space="preserve">são os </w:t>
      </w:r>
      <w:r w:rsidR="00F56315">
        <w:t>de delitos sexuais</w:t>
      </w:r>
      <w:r w:rsidR="006B70A7">
        <w:t>.</w:t>
      </w:r>
    </w:p>
    <w:p w14:paraId="485AB61D" w14:textId="1B38D68B" w:rsidR="00AE7F8A" w:rsidRDefault="00F56315" w:rsidP="00EF2039">
      <w:pPr>
        <w:pStyle w:val="SemEspaamento"/>
      </w:pPr>
      <w:r>
        <w:t xml:space="preserve">E, ao que tudo indica, como </w:t>
      </w:r>
      <w:r w:rsidR="00AE7F8A">
        <w:t>ess</w:t>
      </w:r>
      <w:r w:rsidR="006D6081">
        <w:t xml:space="preserve">a </w:t>
      </w:r>
      <w:r w:rsidR="00511C02">
        <w:t>conduta paradoxal</w:t>
      </w:r>
      <w:r w:rsidR="006D6081">
        <w:t xml:space="preserve"> </w:t>
      </w:r>
      <w:r w:rsidR="00511C02">
        <w:t xml:space="preserve">de PRISCILA </w:t>
      </w:r>
      <w:r w:rsidR="00AE7F8A">
        <w:t xml:space="preserve">foi </w:t>
      </w:r>
      <w:r>
        <w:t>relatada</w:t>
      </w:r>
      <w:r w:rsidR="00AE7F8A">
        <w:t xml:space="preserve"> </w:t>
      </w:r>
      <w:r w:rsidR="00121453">
        <w:t xml:space="preserve">durante o interrogatório </w:t>
      </w:r>
      <w:r w:rsidR="003152B2">
        <w:t>em audiência</w:t>
      </w:r>
      <w:r w:rsidR="003152B2" w:rsidRPr="00AD1BFC">
        <w:rPr>
          <w:sz w:val="20"/>
          <w:szCs w:val="18"/>
        </w:rPr>
        <w:t xml:space="preserve"> </w:t>
      </w:r>
      <w:r w:rsidR="00121453" w:rsidRPr="00AD1BFC">
        <w:rPr>
          <w:sz w:val="20"/>
          <w:szCs w:val="18"/>
        </w:rPr>
        <w:t>(evento 55, VIDEO6, 9m10s-9m46s</w:t>
      </w:r>
      <w:r w:rsidR="00121453">
        <w:rPr>
          <w:sz w:val="20"/>
          <w:szCs w:val="18"/>
        </w:rPr>
        <w:t xml:space="preserve"> – 1º grau</w:t>
      </w:r>
      <w:r w:rsidR="00121453" w:rsidRPr="00AD1BFC">
        <w:rPr>
          <w:sz w:val="20"/>
          <w:szCs w:val="18"/>
        </w:rPr>
        <w:t>)</w:t>
      </w:r>
      <w:r w:rsidR="00121453">
        <w:t xml:space="preserve">, </w:t>
      </w:r>
      <w:r w:rsidR="009F51DB">
        <w:t>quando foi elaborar ata notarial para registrar esse fato</w:t>
      </w:r>
      <w:r w:rsidR="00F14B43">
        <w:t xml:space="preserve"> </w:t>
      </w:r>
      <w:r w:rsidR="00F14B43" w:rsidRPr="00F14B43">
        <w:rPr>
          <w:sz w:val="20"/>
          <w:szCs w:val="18"/>
        </w:rPr>
        <w:t>(</w:t>
      </w:r>
      <w:r w:rsidR="00F14B43" w:rsidRPr="00F14B43">
        <w:rPr>
          <w:b/>
          <w:bCs/>
          <w:sz w:val="20"/>
          <w:szCs w:val="18"/>
        </w:rPr>
        <w:t>doc. 2</w:t>
      </w:r>
      <w:r w:rsidR="00F14B43" w:rsidRPr="00F14B43">
        <w:rPr>
          <w:sz w:val="20"/>
          <w:szCs w:val="18"/>
        </w:rPr>
        <w:t>)</w:t>
      </w:r>
      <w:r w:rsidR="009F51DB">
        <w:t xml:space="preserve">, </w:t>
      </w:r>
      <w:r>
        <w:t xml:space="preserve">o embargante constatou que PRISCILA acabou bloqueando o seu perfil do </w:t>
      </w:r>
      <w:r>
        <w:rPr>
          <w:i/>
          <w:iCs/>
        </w:rPr>
        <w:t>instagram</w:t>
      </w:r>
      <w:r>
        <w:t>,</w:t>
      </w:r>
      <w:r w:rsidR="009F51DB">
        <w:t xml:space="preserve"> </w:t>
      </w:r>
      <w:r w:rsidR="00511C02">
        <w:t xml:space="preserve">circunstância </w:t>
      </w:r>
      <w:r>
        <w:t xml:space="preserve">que, </w:t>
      </w:r>
      <w:r w:rsidR="00511C02">
        <w:t xml:space="preserve">no entanto, não </w:t>
      </w:r>
      <w:r w:rsidR="006667F7">
        <w:t xml:space="preserve">foi o suficiente para apagar </w:t>
      </w:r>
      <w:r w:rsidR="00FD0735">
        <w:t>a public</w:t>
      </w:r>
      <w:r w:rsidR="00CF07E8">
        <w:t>idade</w:t>
      </w:r>
      <w:r w:rsidR="00511C02">
        <w:t xml:space="preserve"> </w:t>
      </w:r>
      <w:r w:rsidR="00FD0735">
        <w:t xml:space="preserve">da postagem, tendo apenas ocultado o remetente </w:t>
      </w:r>
      <w:r w:rsidR="00FD0735" w:rsidRPr="00FD0735">
        <w:rPr>
          <w:sz w:val="20"/>
          <w:szCs w:val="18"/>
        </w:rPr>
        <w:t xml:space="preserve">(que é confirmado pelos prints apresentados anteriormente – </w:t>
      </w:r>
      <w:r w:rsidR="00FD0735" w:rsidRPr="00FD0735">
        <w:rPr>
          <w:b/>
          <w:bCs/>
          <w:sz w:val="20"/>
          <w:szCs w:val="18"/>
        </w:rPr>
        <w:t>doc. 1</w:t>
      </w:r>
      <w:r w:rsidR="00FD0735" w:rsidRPr="00FD0735">
        <w:rPr>
          <w:sz w:val="20"/>
          <w:szCs w:val="18"/>
        </w:rPr>
        <w:t>)</w:t>
      </w:r>
      <w:r w:rsidR="00FD0735">
        <w:t>.</w:t>
      </w:r>
      <w:r w:rsidR="00F14B43">
        <w:t xml:space="preserve"> Vejamos o teor registrado na ata notarial </w:t>
      </w:r>
      <w:r w:rsidR="00F14B43" w:rsidRPr="00F14B43">
        <w:rPr>
          <w:sz w:val="20"/>
          <w:szCs w:val="18"/>
        </w:rPr>
        <w:t>(</w:t>
      </w:r>
      <w:r w:rsidR="00F14B43" w:rsidRPr="00F14B43">
        <w:rPr>
          <w:b/>
          <w:bCs/>
          <w:sz w:val="20"/>
          <w:szCs w:val="18"/>
        </w:rPr>
        <w:t>doc. 2</w:t>
      </w:r>
      <w:r w:rsidR="00F14B43" w:rsidRPr="00F14B43">
        <w:rPr>
          <w:sz w:val="20"/>
          <w:szCs w:val="18"/>
        </w:rPr>
        <w:t>)</w:t>
      </w:r>
      <w:r w:rsidR="00F14B43">
        <w:t>:</w:t>
      </w:r>
    </w:p>
    <w:p w14:paraId="1438DBAC" w14:textId="70149568" w:rsidR="00CF07E8" w:rsidRDefault="00F14B43" w:rsidP="000D134E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D8AC6" wp14:editId="49128C2F">
                <wp:simplePos x="0" y="0"/>
                <wp:positionH relativeFrom="column">
                  <wp:posOffset>76018</wp:posOffset>
                </wp:positionH>
                <wp:positionV relativeFrom="paragraph">
                  <wp:posOffset>3360807</wp:posOffset>
                </wp:positionV>
                <wp:extent cx="985083" cy="527215"/>
                <wp:effectExtent l="0" t="19050" r="43815" b="44450"/>
                <wp:wrapNone/>
                <wp:docPr id="13083083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083" cy="527215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B1C7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6pt;margin-top:264.65pt;width:77.55pt;height: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" adj="15820" fillcolor="#e00" strokecolor="black [3213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EE0DF8F" wp14:editId="66A25051">
            <wp:extent cx="3800104" cy="4053972"/>
            <wp:effectExtent l="0" t="0" r="0" b="3810"/>
            <wp:docPr id="17209082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20" cy="408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FAEF2" w14:textId="77777777" w:rsidR="00CF07E8" w:rsidRDefault="00CF07E8" w:rsidP="00CF07E8">
      <w:pPr>
        <w:pStyle w:val="SemEspaamento"/>
        <w:numPr>
          <w:ilvl w:val="0"/>
          <w:numId w:val="0"/>
        </w:numPr>
        <w:ind w:left="1701"/>
      </w:pPr>
    </w:p>
    <w:p w14:paraId="479E316B" w14:textId="4CF60674" w:rsidR="0088727E" w:rsidRDefault="00422494" w:rsidP="00EF2039">
      <w:pPr>
        <w:pStyle w:val="SemEspaamento"/>
      </w:pPr>
      <w:r>
        <w:t>Como visto, Excelência</w:t>
      </w:r>
      <w:r w:rsidR="00F14B43">
        <w:t>, não há dúvida de que ess</w:t>
      </w:r>
      <w:r w:rsidR="00D31AAA">
        <w:t>a</w:t>
      </w:r>
      <w:r w:rsidR="00F14B43">
        <w:t xml:space="preserve"> é mais um</w:t>
      </w:r>
      <w:r w:rsidR="00393D1D">
        <w:t>a conduta incompreensível</w:t>
      </w:r>
      <w:r w:rsidR="00CF07E8">
        <w:t xml:space="preserve">, contraditória e, no caso de </w:t>
      </w:r>
      <w:r w:rsidR="0034314E">
        <w:t xml:space="preserve">tentativa de ocultação </w:t>
      </w:r>
      <w:r w:rsidR="00CF07E8">
        <w:t>da</w:t>
      </w:r>
      <w:r w:rsidR="0088727E">
        <w:t xml:space="preserve"> identificação d</w:t>
      </w:r>
      <w:r w:rsidR="0034314E">
        <w:t>a</w:t>
      </w:r>
      <w:r w:rsidR="00CF07E8">
        <w:t xml:space="preserve"> postagem</w:t>
      </w:r>
      <w:r w:rsidR="00D31AAA">
        <w:t>,</w:t>
      </w:r>
      <w:r w:rsidR="00393D1D">
        <w:t xml:space="preserve"> </w:t>
      </w:r>
      <w:r w:rsidR="00146191">
        <w:t xml:space="preserve">reprovável de PRISCILA, </w:t>
      </w:r>
      <w:r w:rsidR="00CF07E8">
        <w:t xml:space="preserve">mas de absoluta </w:t>
      </w:r>
      <w:r w:rsidR="00F14B43">
        <w:t>relev</w:t>
      </w:r>
      <w:r w:rsidR="00CF07E8">
        <w:t>ância</w:t>
      </w:r>
      <w:r w:rsidR="00F14B43">
        <w:t xml:space="preserve"> para o </w:t>
      </w:r>
      <w:r w:rsidR="00B46BB8">
        <w:t xml:space="preserve">correto </w:t>
      </w:r>
      <w:r w:rsidR="00CF07E8">
        <w:t>julgamento da ação penal</w:t>
      </w:r>
      <w:r w:rsidR="00F14B43">
        <w:t xml:space="preserve">, </w:t>
      </w:r>
      <w:r w:rsidR="00B46BB8">
        <w:t xml:space="preserve">sobretudo </w:t>
      </w:r>
      <w:r w:rsidR="00DA550F">
        <w:t>quando</w:t>
      </w:r>
      <w:r w:rsidR="003319C3">
        <w:t xml:space="preserve"> considerad</w:t>
      </w:r>
      <w:r w:rsidR="00A9148C">
        <w:t>a</w:t>
      </w:r>
      <w:r w:rsidR="003319C3">
        <w:t xml:space="preserve"> </w:t>
      </w:r>
      <w:r w:rsidR="00A9148C">
        <w:t xml:space="preserve">a incompatibilidade </w:t>
      </w:r>
      <w:r w:rsidR="00B51F45">
        <w:t xml:space="preserve">dessa atitude </w:t>
      </w:r>
      <w:r w:rsidR="00A9148C">
        <w:t xml:space="preserve">com </w:t>
      </w:r>
      <w:r w:rsidR="003319C3">
        <w:t xml:space="preserve">o </w:t>
      </w:r>
      <w:r w:rsidR="0088727E">
        <w:t xml:space="preserve">pressuposto acusatório </w:t>
      </w:r>
      <w:r w:rsidR="003319C3">
        <w:t xml:space="preserve">de que </w:t>
      </w:r>
      <w:r w:rsidR="00A9148C">
        <w:t>ela seria vítima</w:t>
      </w:r>
      <w:r w:rsidR="0088727E">
        <w:t xml:space="preserve"> um crime. </w:t>
      </w:r>
    </w:p>
    <w:p w14:paraId="6CB61E14" w14:textId="12A09E57" w:rsidR="009F51DB" w:rsidRDefault="0088727E" w:rsidP="00EF2039">
      <w:pPr>
        <w:pStyle w:val="SemEspaamento"/>
      </w:pPr>
      <w:r>
        <w:t>No mínimo, Excelência</w:t>
      </w:r>
      <w:r w:rsidR="002D1493">
        <w:t xml:space="preserve">, </w:t>
      </w:r>
      <w:r>
        <w:t xml:space="preserve">esses contundentes fatos </w:t>
      </w:r>
      <w:r w:rsidR="00F14B43">
        <w:t>reforça</w:t>
      </w:r>
      <w:r>
        <w:t>m</w:t>
      </w:r>
      <w:r w:rsidR="009E2490">
        <w:t xml:space="preserve"> </w:t>
      </w:r>
      <w:r w:rsidR="00F14B43">
        <w:t xml:space="preserve">a </w:t>
      </w:r>
      <w:r w:rsidR="00837FAA">
        <w:t>ausência d</w:t>
      </w:r>
      <w:r>
        <w:t>a</w:t>
      </w:r>
      <w:r w:rsidR="00837FAA">
        <w:t xml:space="preserve"> certeza necessária </w:t>
      </w:r>
      <w:r w:rsidR="00B46BB8">
        <w:t>para a manutenção do édito condenatório</w:t>
      </w:r>
      <w:r>
        <w:t>,</w:t>
      </w:r>
      <w:r w:rsidR="0026369B">
        <w:t xml:space="preserve"> </w:t>
      </w:r>
      <w:r w:rsidR="00914973">
        <w:t>intensificando</w:t>
      </w:r>
      <w:r w:rsidR="009E2490">
        <w:t>,</w:t>
      </w:r>
      <w:r w:rsidR="00914973">
        <w:t xml:space="preserve"> </w:t>
      </w:r>
      <w:r w:rsidR="009E2490">
        <w:t xml:space="preserve">ainda mais, </w:t>
      </w:r>
      <w:r w:rsidR="00914973">
        <w:t>a</w:t>
      </w:r>
      <w:r w:rsidR="0026369B">
        <w:t xml:space="preserve"> </w:t>
      </w:r>
      <w:r>
        <w:t>clara</w:t>
      </w:r>
      <w:r w:rsidR="00B46BB8">
        <w:t xml:space="preserve"> </w:t>
      </w:r>
      <w:r w:rsidR="0026369B">
        <w:t xml:space="preserve">dúvida </w:t>
      </w:r>
      <w:r w:rsidR="00837FAA">
        <w:t xml:space="preserve">quanto à existência do </w:t>
      </w:r>
      <w:r w:rsidR="0026369B">
        <w:t xml:space="preserve">crime </w:t>
      </w:r>
      <w:r w:rsidR="00837FAA">
        <w:t xml:space="preserve">pelo qual o embargante foi </w:t>
      </w:r>
      <w:r w:rsidR="00B51F45">
        <w:t xml:space="preserve">– indevidamente – </w:t>
      </w:r>
      <w:r>
        <w:t xml:space="preserve">acusado </w:t>
      </w:r>
      <w:r w:rsidR="00837FAA">
        <w:t>por PRISCILA</w:t>
      </w:r>
      <w:r w:rsidR="008D0BFE">
        <w:t xml:space="preserve">, </w:t>
      </w:r>
      <w:r w:rsidR="00B51F45">
        <w:t xml:space="preserve">o </w:t>
      </w:r>
      <w:r w:rsidR="008D0BFE">
        <w:t>que deve ser devidamente sopesado por ocasião do julgamento dos aclaratórios opostos</w:t>
      </w:r>
      <w:r w:rsidR="009003E2">
        <w:t xml:space="preserve"> e conduz à absolvição de Ariel</w:t>
      </w:r>
      <w:r w:rsidR="00422494">
        <w:t>.</w:t>
      </w:r>
      <w:r w:rsidR="00837FAA">
        <w:t xml:space="preserve"> </w:t>
      </w:r>
    </w:p>
    <w:p w14:paraId="512BCA45" w14:textId="7ED57523" w:rsidR="009003E2" w:rsidRDefault="009003E2" w:rsidP="00EF2039">
      <w:pPr>
        <w:pStyle w:val="SemEspaamento"/>
      </w:pPr>
      <w:r>
        <w:t>Ante o exposto, o embargante requer a juntada d</w:t>
      </w:r>
      <w:r w:rsidR="00444748">
        <w:t>os documentos que acompanham esta petição</w:t>
      </w:r>
      <w:r>
        <w:t xml:space="preserve"> aos autos </w:t>
      </w:r>
      <w:r w:rsidRPr="00B340DB">
        <w:rPr>
          <w:sz w:val="20"/>
          <w:szCs w:val="18"/>
        </w:rPr>
        <w:t>(</w:t>
      </w:r>
      <w:r w:rsidRPr="00B340DB">
        <w:rPr>
          <w:b/>
          <w:bCs/>
          <w:sz w:val="20"/>
          <w:szCs w:val="18"/>
        </w:rPr>
        <w:t>docs. 1 e 2</w:t>
      </w:r>
      <w:r w:rsidRPr="00B340DB">
        <w:rPr>
          <w:sz w:val="20"/>
          <w:szCs w:val="18"/>
        </w:rPr>
        <w:t>)</w:t>
      </w:r>
      <w:r w:rsidR="00444748">
        <w:t xml:space="preserve">, </w:t>
      </w:r>
      <w:r w:rsidR="0088727E">
        <w:t>porque espelham fato relevante para a prestação jurisdicional, devendo ser</w:t>
      </w:r>
      <w:r w:rsidR="00444748">
        <w:t xml:space="preserve"> considerados</w:t>
      </w:r>
      <w:r>
        <w:t xml:space="preserve"> </w:t>
      </w:r>
      <w:r w:rsidR="00444748">
        <w:t xml:space="preserve">por ocasião do julgamento dos embargos de declaração opostos, </w:t>
      </w:r>
      <w:r>
        <w:t xml:space="preserve">e reitera o pleito de </w:t>
      </w:r>
      <w:r w:rsidR="00B51F45">
        <w:t xml:space="preserve">absolvição deduzido </w:t>
      </w:r>
      <w:r w:rsidR="00444748">
        <w:t>no recurso integrativo</w:t>
      </w:r>
      <w:r w:rsidR="00BF4171">
        <w:t xml:space="preserve">, </w:t>
      </w:r>
      <w:r w:rsidR="00444748">
        <w:t>sobretudo pel</w:t>
      </w:r>
      <w:r w:rsidR="007F7CE3">
        <w:t xml:space="preserve">a constatação de </w:t>
      </w:r>
      <w:r w:rsidR="00444748">
        <w:t xml:space="preserve">que não se está diante de </w:t>
      </w:r>
      <w:r w:rsidR="00585933">
        <w:t xml:space="preserve">acusação de </w:t>
      </w:r>
      <w:r w:rsidR="00444748">
        <w:t xml:space="preserve">crime </w:t>
      </w:r>
      <w:r w:rsidR="007F7CE3">
        <w:t xml:space="preserve">sexual </w:t>
      </w:r>
      <w:r w:rsidR="00444748">
        <w:t>praticado na clandestinidade, mas</w:t>
      </w:r>
      <w:r w:rsidR="00A330CA">
        <w:t>, segundo a própria ofendida,</w:t>
      </w:r>
      <w:r w:rsidR="00444748">
        <w:t xml:space="preserve"> </w:t>
      </w:r>
      <w:r w:rsidR="00585933">
        <w:t xml:space="preserve">de conduta que teria </w:t>
      </w:r>
      <w:r w:rsidR="007F7CE3">
        <w:t xml:space="preserve">sido praticada </w:t>
      </w:r>
      <w:r w:rsidR="00585933">
        <w:t xml:space="preserve">em ambiente ao lado de diversas testemunhas, que </w:t>
      </w:r>
      <w:r w:rsidR="007F7CE3">
        <w:t xml:space="preserve">foram ouvidas e </w:t>
      </w:r>
      <w:r w:rsidR="00585933">
        <w:t xml:space="preserve">não corroboraram </w:t>
      </w:r>
      <w:r w:rsidR="00B340DB">
        <w:t>o relato de PRISCILA, em especial quanto ao</w:t>
      </w:r>
      <w:r w:rsidR="007F7CE3">
        <w:t>s</w:t>
      </w:r>
      <w:r w:rsidR="00B340DB">
        <w:t xml:space="preserve"> grito</w:t>
      </w:r>
      <w:r w:rsidR="007F7CE3">
        <w:t>s</w:t>
      </w:r>
      <w:r w:rsidR="00B340DB">
        <w:t xml:space="preserve"> e ao </w:t>
      </w:r>
      <w:r w:rsidR="007F7CE3">
        <w:t xml:space="preserve">som </w:t>
      </w:r>
      <w:r w:rsidR="00B340DB">
        <w:t>de batida na porta do banheiro.</w:t>
      </w:r>
    </w:p>
    <w:p w14:paraId="25050BC3" w14:textId="77777777" w:rsidR="00C21BBF" w:rsidRPr="00EF2039" w:rsidRDefault="00C21BBF" w:rsidP="007F7CE3">
      <w:pPr>
        <w:pStyle w:val="Ttulo2"/>
      </w:pPr>
    </w:p>
    <w:p w14:paraId="4451345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A52B411" w14:textId="652E96A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5102C5">
        <w:rPr>
          <w:rFonts w:ascii="Arial" w:eastAsia="Calibri" w:hAnsi="Arial" w:cs="Times New Roman"/>
          <w:noProof/>
          <w:sz w:val="24"/>
          <w:szCs w:val="24"/>
        </w:rPr>
        <w:t>12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1D2D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F291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B7C80E" w14:textId="77777777" w:rsidR="000169F1" w:rsidRPr="004251D9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  <w:lang w:val="en-US"/>
        </w:rPr>
      </w:pPr>
      <w:r w:rsidRPr="004251D9">
        <w:rPr>
          <w:rFonts w:ascii="Arial" w:eastAsia="Times New Roman" w:hAnsi="Arial" w:cs="Times New Roman"/>
          <w:b/>
          <w:sz w:val="24"/>
          <w:szCs w:val="24"/>
          <w:lang w:val="en-US"/>
        </w:rPr>
        <w:t>Paulo Ekke Moukarzel Junior</w:t>
      </w:r>
    </w:p>
    <w:p w14:paraId="0BEA6B74" w14:textId="56E8817A" w:rsidR="00131BEB" w:rsidRPr="004251D9" w:rsidRDefault="000169F1" w:rsidP="00292B17">
      <w:pPr>
        <w:spacing w:after="0" w:line="240" w:lineRule="auto"/>
        <w:ind w:right="-2"/>
        <w:jc w:val="center"/>
        <w:rPr>
          <w:lang w:val="en-US"/>
        </w:rPr>
      </w:pPr>
      <w:r w:rsidRPr="004251D9">
        <w:rPr>
          <w:rFonts w:ascii="Arial" w:eastAsia="Times New Roman" w:hAnsi="Arial" w:cs="Times New Roman"/>
          <w:sz w:val="24"/>
          <w:szCs w:val="24"/>
          <w:lang w:val="en-US"/>
        </w:rPr>
        <w:t>OAB/SC 36.591</w:t>
      </w:r>
    </w:p>
    <w:sectPr w:rsidR="00131BEB" w:rsidRPr="004251D9" w:rsidSect="00AA5C5F">
      <w:headerReference w:type="default" r:id="rId10"/>
      <w:footerReference w:type="default" r:id="rId11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059AF" w14:textId="77777777" w:rsidR="008E5A32" w:rsidRDefault="008E5A32" w:rsidP="00943258">
      <w:pPr>
        <w:spacing w:after="0" w:line="240" w:lineRule="auto"/>
      </w:pPr>
      <w:r>
        <w:separator/>
      </w:r>
    </w:p>
  </w:endnote>
  <w:endnote w:type="continuationSeparator" w:id="0">
    <w:p w14:paraId="1885EE1A" w14:textId="77777777" w:rsidR="008E5A32" w:rsidRDefault="008E5A3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0092C8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F76A6B8" wp14:editId="45E6B37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22987636" name="Imagem 202298763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FCF02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1A555" w14:textId="77777777" w:rsidR="008E5A32" w:rsidRDefault="008E5A32" w:rsidP="00943258">
      <w:pPr>
        <w:spacing w:after="0" w:line="240" w:lineRule="auto"/>
      </w:pPr>
      <w:r>
        <w:separator/>
      </w:r>
    </w:p>
  </w:footnote>
  <w:footnote w:type="continuationSeparator" w:id="0">
    <w:p w14:paraId="1E106EB1" w14:textId="77777777" w:rsidR="008E5A32" w:rsidRDefault="008E5A3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60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90702C1" wp14:editId="7D018C7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101297700" name="Imagem 210129770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808C5E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39D988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F1F3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4"/>
    <w:rsid w:val="00001B41"/>
    <w:rsid w:val="00003F31"/>
    <w:rsid w:val="00006BBA"/>
    <w:rsid w:val="00010CC4"/>
    <w:rsid w:val="0001511C"/>
    <w:rsid w:val="000169F1"/>
    <w:rsid w:val="000274B2"/>
    <w:rsid w:val="000364B7"/>
    <w:rsid w:val="00037A2C"/>
    <w:rsid w:val="00040A6B"/>
    <w:rsid w:val="000411F2"/>
    <w:rsid w:val="0004298B"/>
    <w:rsid w:val="00043C1B"/>
    <w:rsid w:val="0004645E"/>
    <w:rsid w:val="00051788"/>
    <w:rsid w:val="00051A24"/>
    <w:rsid w:val="00055741"/>
    <w:rsid w:val="00056591"/>
    <w:rsid w:val="00071DBE"/>
    <w:rsid w:val="000760BB"/>
    <w:rsid w:val="0009179B"/>
    <w:rsid w:val="00091954"/>
    <w:rsid w:val="000931F5"/>
    <w:rsid w:val="0009380B"/>
    <w:rsid w:val="00097661"/>
    <w:rsid w:val="000A1CD8"/>
    <w:rsid w:val="000B0FF1"/>
    <w:rsid w:val="000B2A75"/>
    <w:rsid w:val="000B55A0"/>
    <w:rsid w:val="000C31C2"/>
    <w:rsid w:val="000D010D"/>
    <w:rsid w:val="000D134E"/>
    <w:rsid w:val="000D228C"/>
    <w:rsid w:val="000E050C"/>
    <w:rsid w:val="000E25A2"/>
    <w:rsid w:val="000E6DF2"/>
    <w:rsid w:val="000E779D"/>
    <w:rsid w:val="000F29DB"/>
    <w:rsid w:val="000F2EB6"/>
    <w:rsid w:val="000F32F4"/>
    <w:rsid w:val="000F41EF"/>
    <w:rsid w:val="001055C0"/>
    <w:rsid w:val="00106F6F"/>
    <w:rsid w:val="001078AB"/>
    <w:rsid w:val="00111B75"/>
    <w:rsid w:val="001137C0"/>
    <w:rsid w:val="001138AD"/>
    <w:rsid w:val="00117E31"/>
    <w:rsid w:val="00117EF3"/>
    <w:rsid w:val="00121453"/>
    <w:rsid w:val="00130FF3"/>
    <w:rsid w:val="0013150F"/>
    <w:rsid w:val="00131BEB"/>
    <w:rsid w:val="001341C0"/>
    <w:rsid w:val="00134E91"/>
    <w:rsid w:val="00136383"/>
    <w:rsid w:val="0014135A"/>
    <w:rsid w:val="001434AA"/>
    <w:rsid w:val="0014516C"/>
    <w:rsid w:val="00146191"/>
    <w:rsid w:val="00146E30"/>
    <w:rsid w:val="001516B0"/>
    <w:rsid w:val="0015659C"/>
    <w:rsid w:val="001661BA"/>
    <w:rsid w:val="001667B0"/>
    <w:rsid w:val="0017073D"/>
    <w:rsid w:val="001761C0"/>
    <w:rsid w:val="00183926"/>
    <w:rsid w:val="00183BE2"/>
    <w:rsid w:val="001844CE"/>
    <w:rsid w:val="0018456A"/>
    <w:rsid w:val="00194902"/>
    <w:rsid w:val="001A0FD9"/>
    <w:rsid w:val="001A3204"/>
    <w:rsid w:val="001B2B98"/>
    <w:rsid w:val="001B2E75"/>
    <w:rsid w:val="001B4AE9"/>
    <w:rsid w:val="001B6BBE"/>
    <w:rsid w:val="001C2712"/>
    <w:rsid w:val="001C4401"/>
    <w:rsid w:val="001C443A"/>
    <w:rsid w:val="001C5A45"/>
    <w:rsid w:val="001D3925"/>
    <w:rsid w:val="001D60A2"/>
    <w:rsid w:val="001E097B"/>
    <w:rsid w:val="001E0EBD"/>
    <w:rsid w:val="001E66CF"/>
    <w:rsid w:val="001F13C6"/>
    <w:rsid w:val="001F1D2F"/>
    <w:rsid w:val="001F4559"/>
    <w:rsid w:val="001F5208"/>
    <w:rsid w:val="001F53C1"/>
    <w:rsid w:val="001F7311"/>
    <w:rsid w:val="001F7ABB"/>
    <w:rsid w:val="00201F45"/>
    <w:rsid w:val="0020558D"/>
    <w:rsid w:val="00207BE4"/>
    <w:rsid w:val="002108AF"/>
    <w:rsid w:val="00214E09"/>
    <w:rsid w:val="00215110"/>
    <w:rsid w:val="00222871"/>
    <w:rsid w:val="00223B81"/>
    <w:rsid w:val="00223DE5"/>
    <w:rsid w:val="00233A95"/>
    <w:rsid w:val="002515E3"/>
    <w:rsid w:val="00251B19"/>
    <w:rsid w:val="00256943"/>
    <w:rsid w:val="002569E1"/>
    <w:rsid w:val="0026306D"/>
    <w:rsid w:val="0026369B"/>
    <w:rsid w:val="00271096"/>
    <w:rsid w:val="002717F7"/>
    <w:rsid w:val="0027245D"/>
    <w:rsid w:val="00272BFB"/>
    <w:rsid w:val="00276921"/>
    <w:rsid w:val="00277899"/>
    <w:rsid w:val="00287690"/>
    <w:rsid w:val="00291F6C"/>
    <w:rsid w:val="00292B17"/>
    <w:rsid w:val="002A0473"/>
    <w:rsid w:val="002A11E1"/>
    <w:rsid w:val="002A3BEB"/>
    <w:rsid w:val="002C0074"/>
    <w:rsid w:val="002D0237"/>
    <w:rsid w:val="002D1493"/>
    <w:rsid w:val="002D5D2C"/>
    <w:rsid w:val="002D67BE"/>
    <w:rsid w:val="002D7CDA"/>
    <w:rsid w:val="002D7F9F"/>
    <w:rsid w:val="002F0E36"/>
    <w:rsid w:val="002F1590"/>
    <w:rsid w:val="002F6FB7"/>
    <w:rsid w:val="00305B0B"/>
    <w:rsid w:val="00307B02"/>
    <w:rsid w:val="003139F7"/>
    <w:rsid w:val="003152B2"/>
    <w:rsid w:val="00320D10"/>
    <w:rsid w:val="0032308C"/>
    <w:rsid w:val="00325558"/>
    <w:rsid w:val="00326E64"/>
    <w:rsid w:val="00327C7A"/>
    <w:rsid w:val="00330E31"/>
    <w:rsid w:val="003319C3"/>
    <w:rsid w:val="0033332D"/>
    <w:rsid w:val="0033610C"/>
    <w:rsid w:val="0033672A"/>
    <w:rsid w:val="00341BB8"/>
    <w:rsid w:val="0034314E"/>
    <w:rsid w:val="00350AD0"/>
    <w:rsid w:val="003534AF"/>
    <w:rsid w:val="00357319"/>
    <w:rsid w:val="0037757A"/>
    <w:rsid w:val="00377A2E"/>
    <w:rsid w:val="003801CD"/>
    <w:rsid w:val="003814BA"/>
    <w:rsid w:val="00384E79"/>
    <w:rsid w:val="00392381"/>
    <w:rsid w:val="003935D5"/>
    <w:rsid w:val="00393D1D"/>
    <w:rsid w:val="00393F4F"/>
    <w:rsid w:val="003A5F47"/>
    <w:rsid w:val="003B741C"/>
    <w:rsid w:val="003C7958"/>
    <w:rsid w:val="003D747B"/>
    <w:rsid w:val="003E07AC"/>
    <w:rsid w:val="003E46B9"/>
    <w:rsid w:val="003F2467"/>
    <w:rsid w:val="00411745"/>
    <w:rsid w:val="00422494"/>
    <w:rsid w:val="004251D9"/>
    <w:rsid w:val="0042583B"/>
    <w:rsid w:val="00444748"/>
    <w:rsid w:val="00452A5E"/>
    <w:rsid w:val="00466B92"/>
    <w:rsid w:val="00475945"/>
    <w:rsid w:val="0047684A"/>
    <w:rsid w:val="004949AD"/>
    <w:rsid w:val="00496AF8"/>
    <w:rsid w:val="004A3567"/>
    <w:rsid w:val="004A3C27"/>
    <w:rsid w:val="004A422F"/>
    <w:rsid w:val="004B41B2"/>
    <w:rsid w:val="004C1262"/>
    <w:rsid w:val="004C1A17"/>
    <w:rsid w:val="004C479F"/>
    <w:rsid w:val="004C5DD2"/>
    <w:rsid w:val="004C6C50"/>
    <w:rsid w:val="004D686F"/>
    <w:rsid w:val="004E0065"/>
    <w:rsid w:val="004E46A7"/>
    <w:rsid w:val="004E59BE"/>
    <w:rsid w:val="004F2B78"/>
    <w:rsid w:val="004F384D"/>
    <w:rsid w:val="004F3CB5"/>
    <w:rsid w:val="004F4D3E"/>
    <w:rsid w:val="00501A18"/>
    <w:rsid w:val="005040EF"/>
    <w:rsid w:val="0050417C"/>
    <w:rsid w:val="00504BEC"/>
    <w:rsid w:val="005102C5"/>
    <w:rsid w:val="00511C02"/>
    <w:rsid w:val="00512635"/>
    <w:rsid w:val="00512D0F"/>
    <w:rsid w:val="00513148"/>
    <w:rsid w:val="0051579B"/>
    <w:rsid w:val="00530EE3"/>
    <w:rsid w:val="0053109F"/>
    <w:rsid w:val="005321DA"/>
    <w:rsid w:val="005325AA"/>
    <w:rsid w:val="0053422D"/>
    <w:rsid w:val="00540542"/>
    <w:rsid w:val="00541780"/>
    <w:rsid w:val="00543105"/>
    <w:rsid w:val="00553231"/>
    <w:rsid w:val="005548C6"/>
    <w:rsid w:val="0057003D"/>
    <w:rsid w:val="0058149C"/>
    <w:rsid w:val="005829FA"/>
    <w:rsid w:val="00583F5D"/>
    <w:rsid w:val="0058590D"/>
    <w:rsid w:val="00585933"/>
    <w:rsid w:val="005925F3"/>
    <w:rsid w:val="00592D2D"/>
    <w:rsid w:val="00595838"/>
    <w:rsid w:val="00597D7D"/>
    <w:rsid w:val="005A2A8C"/>
    <w:rsid w:val="005B1B03"/>
    <w:rsid w:val="005B3B52"/>
    <w:rsid w:val="005B412A"/>
    <w:rsid w:val="005B67EA"/>
    <w:rsid w:val="005C0EDC"/>
    <w:rsid w:val="005C5B4B"/>
    <w:rsid w:val="005D1619"/>
    <w:rsid w:val="005D1A8E"/>
    <w:rsid w:val="005D30CC"/>
    <w:rsid w:val="005D423C"/>
    <w:rsid w:val="005E36E3"/>
    <w:rsid w:val="005E4A65"/>
    <w:rsid w:val="005E58E2"/>
    <w:rsid w:val="005E7D37"/>
    <w:rsid w:val="005F11DD"/>
    <w:rsid w:val="005F2C02"/>
    <w:rsid w:val="005F4756"/>
    <w:rsid w:val="00603920"/>
    <w:rsid w:val="006114EF"/>
    <w:rsid w:val="006168AC"/>
    <w:rsid w:val="006347BB"/>
    <w:rsid w:val="00640027"/>
    <w:rsid w:val="00647207"/>
    <w:rsid w:val="00660083"/>
    <w:rsid w:val="00663512"/>
    <w:rsid w:val="00665E61"/>
    <w:rsid w:val="006667F7"/>
    <w:rsid w:val="00666F98"/>
    <w:rsid w:val="006700D5"/>
    <w:rsid w:val="006708C8"/>
    <w:rsid w:val="00673228"/>
    <w:rsid w:val="0067444A"/>
    <w:rsid w:val="00675FF7"/>
    <w:rsid w:val="0068057B"/>
    <w:rsid w:val="006815DC"/>
    <w:rsid w:val="00693F8B"/>
    <w:rsid w:val="00696295"/>
    <w:rsid w:val="00697BC0"/>
    <w:rsid w:val="006A094C"/>
    <w:rsid w:val="006A23D5"/>
    <w:rsid w:val="006A2E5F"/>
    <w:rsid w:val="006B70A7"/>
    <w:rsid w:val="006C0DFC"/>
    <w:rsid w:val="006C4B88"/>
    <w:rsid w:val="006C5477"/>
    <w:rsid w:val="006C6DBF"/>
    <w:rsid w:val="006D6081"/>
    <w:rsid w:val="006E0C82"/>
    <w:rsid w:val="006E2190"/>
    <w:rsid w:val="006F3B85"/>
    <w:rsid w:val="006F5C69"/>
    <w:rsid w:val="007071D8"/>
    <w:rsid w:val="007129FC"/>
    <w:rsid w:val="00716F1D"/>
    <w:rsid w:val="00720D5F"/>
    <w:rsid w:val="00722DF5"/>
    <w:rsid w:val="00724A88"/>
    <w:rsid w:val="00724F33"/>
    <w:rsid w:val="00730053"/>
    <w:rsid w:val="00731AD7"/>
    <w:rsid w:val="007379F9"/>
    <w:rsid w:val="007433A0"/>
    <w:rsid w:val="00747417"/>
    <w:rsid w:val="00752E3C"/>
    <w:rsid w:val="0075542D"/>
    <w:rsid w:val="00755FAF"/>
    <w:rsid w:val="007609E8"/>
    <w:rsid w:val="00761A73"/>
    <w:rsid w:val="007620B8"/>
    <w:rsid w:val="00762DBA"/>
    <w:rsid w:val="00762EE2"/>
    <w:rsid w:val="00763D73"/>
    <w:rsid w:val="00770E52"/>
    <w:rsid w:val="007753C4"/>
    <w:rsid w:val="00775B7F"/>
    <w:rsid w:val="007761D5"/>
    <w:rsid w:val="007778D4"/>
    <w:rsid w:val="007805A6"/>
    <w:rsid w:val="00781500"/>
    <w:rsid w:val="00786016"/>
    <w:rsid w:val="0079088E"/>
    <w:rsid w:val="00791368"/>
    <w:rsid w:val="00791649"/>
    <w:rsid w:val="007940C2"/>
    <w:rsid w:val="00795616"/>
    <w:rsid w:val="0079732B"/>
    <w:rsid w:val="00797900"/>
    <w:rsid w:val="007A2044"/>
    <w:rsid w:val="007A37B3"/>
    <w:rsid w:val="007B07DA"/>
    <w:rsid w:val="007C0834"/>
    <w:rsid w:val="007C36DB"/>
    <w:rsid w:val="007C38CD"/>
    <w:rsid w:val="007C7B61"/>
    <w:rsid w:val="007D173A"/>
    <w:rsid w:val="007D70C4"/>
    <w:rsid w:val="007D7332"/>
    <w:rsid w:val="007E7D87"/>
    <w:rsid w:val="007F7CE3"/>
    <w:rsid w:val="00802901"/>
    <w:rsid w:val="0080509B"/>
    <w:rsid w:val="008050EC"/>
    <w:rsid w:val="00810D34"/>
    <w:rsid w:val="0081556F"/>
    <w:rsid w:val="00821397"/>
    <w:rsid w:val="00821B7A"/>
    <w:rsid w:val="008341A4"/>
    <w:rsid w:val="00837FAA"/>
    <w:rsid w:val="008433C6"/>
    <w:rsid w:val="0084461B"/>
    <w:rsid w:val="00847200"/>
    <w:rsid w:val="00847859"/>
    <w:rsid w:val="00857B0C"/>
    <w:rsid w:val="008731B3"/>
    <w:rsid w:val="00875C23"/>
    <w:rsid w:val="008808B0"/>
    <w:rsid w:val="00884C21"/>
    <w:rsid w:val="0088657E"/>
    <w:rsid w:val="0088727E"/>
    <w:rsid w:val="008A0012"/>
    <w:rsid w:val="008A2371"/>
    <w:rsid w:val="008A3B97"/>
    <w:rsid w:val="008A44C0"/>
    <w:rsid w:val="008C31D6"/>
    <w:rsid w:val="008C43C8"/>
    <w:rsid w:val="008C657D"/>
    <w:rsid w:val="008C6D1E"/>
    <w:rsid w:val="008D0BFE"/>
    <w:rsid w:val="008D3551"/>
    <w:rsid w:val="008E16A8"/>
    <w:rsid w:val="008E31FF"/>
    <w:rsid w:val="008E377D"/>
    <w:rsid w:val="008E5A32"/>
    <w:rsid w:val="008F2218"/>
    <w:rsid w:val="008F53CE"/>
    <w:rsid w:val="008F730E"/>
    <w:rsid w:val="008F7B29"/>
    <w:rsid w:val="009003E2"/>
    <w:rsid w:val="009014C8"/>
    <w:rsid w:val="0090226D"/>
    <w:rsid w:val="009025DD"/>
    <w:rsid w:val="00903B34"/>
    <w:rsid w:val="00903E82"/>
    <w:rsid w:val="00904271"/>
    <w:rsid w:val="00907973"/>
    <w:rsid w:val="00914973"/>
    <w:rsid w:val="00914A88"/>
    <w:rsid w:val="00917441"/>
    <w:rsid w:val="00924163"/>
    <w:rsid w:val="00924ED4"/>
    <w:rsid w:val="00937AC4"/>
    <w:rsid w:val="00940301"/>
    <w:rsid w:val="009412F1"/>
    <w:rsid w:val="00943258"/>
    <w:rsid w:val="00945A60"/>
    <w:rsid w:val="00945C1B"/>
    <w:rsid w:val="00946205"/>
    <w:rsid w:val="009505D7"/>
    <w:rsid w:val="009548FE"/>
    <w:rsid w:val="00955BC1"/>
    <w:rsid w:val="009605E4"/>
    <w:rsid w:val="00966D06"/>
    <w:rsid w:val="00973587"/>
    <w:rsid w:val="009854B5"/>
    <w:rsid w:val="00986731"/>
    <w:rsid w:val="00986B7D"/>
    <w:rsid w:val="00987C51"/>
    <w:rsid w:val="00997127"/>
    <w:rsid w:val="00997913"/>
    <w:rsid w:val="009A1734"/>
    <w:rsid w:val="009A1E8A"/>
    <w:rsid w:val="009A36D3"/>
    <w:rsid w:val="009A59F4"/>
    <w:rsid w:val="009B19A2"/>
    <w:rsid w:val="009B32DB"/>
    <w:rsid w:val="009B6606"/>
    <w:rsid w:val="009C0DBE"/>
    <w:rsid w:val="009C4BBD"/>
    <w:rsid w:val="009D2C8E"/>
    <w:rsid w:val="009D370A"/>
    <w:rsid w:val="009D6731"/>
    <w:rsid w:val="009D7CB2"/>
    <w:rsid w:val="009E02FF"/>
    <w:rsid w:val="009E2490"/>
    <w:rsid w:val="009E304F"/>
    <w:rsid w:val="009F51DB"/>
    <w:rsid w:val="00A03110"/>
    <w:rsid w:val="00A049FC"/>
    <w:rsid w:val="00A13F4B"/>
    <w:rsid w:val="00A16584"/>
    <w:rsid w:val="00A21C1B"/>
    <w:rsid w:val="00A24D9C"/>
    <w:rsid w:val="00A26CBC"/>
    <w:rsid w:val="00A330CA"/>
    <w:rsid w:val="00A40FC0"/>
    <w:rsid w:val="00A47BA2"/>
    <w:rsid w:val="00A53520"/>
    <w:rsid w:val="00A63CFD"/>
    <w:rsid w:val="00A6554E"/>
    <w:rsid w:val="00A71AC9"/>
    <w:rsid w:val="00A77595"/>
    <w:rsid w:val="00A84787"/>
    <w:rsid w:val="00A87516"/>
    <w:rsid w:val="00A9148C"/>
    <w:rsid w:val="00AA0B04"/>
    <w:rsid w:val="00AA192C"/>
    <w:rsid w:val="00AA267C"/>
    <w:rsid w:val="00AA36F1"/>
    <w:rsid w:val="00AA466A"/>
    <w:rsid w:val="00AA4F31"/>
    <w:rsid w:val="00AA5C5F"/>
    <w:rsid w:val="00AB05C0"/>
    <w:rsid w:val="00AB2EEC"/>
    <w:rsid w:val="00AC14E3"/>
    <w:rsid w:val="00AC4D05"/>
    <w:rsid w:val="00AD1BFC"/>
    <w:rsid w:val="00AD6E91"/>
    <w:rsid w:val="00AE6BC5"/>
    <w:rsid w:val="00AE6C8E"/>
    <w:rsid w:val="00AE713E"/>
    <w:rsid w:val="00AE7C1F"/>
    <w:rsid w:val="00AE7F8A"/>
    <w:rsid w:val="00AF17DF"/>
    <w:rsid w:val="00AF329F"/>
    <w:rsid w:val="00AF6824"/>
    <w:rsid w:val="00B0137F"/>
    <w:rsid w:val="00B026BD"/>
    <w:rsid w:val="00B03C73"/>
    <w:rsid w:val="00B04572"/>
    <w:rsid w:val="00B0684D"/>
    <w:rsid w:val="00B10301"/>
    <w:rsid w:val="00B137F4"/>
    <w:rsid w:val="00B14A81"/>
    <w:rsid w:val="00B160A5"/>
    <w:rsid w:val="00B17D49"/>
    <w:rsid w:val="00B25D83"/>
    <w:rsid w:val="00B26373"/>
    <w:rsid w:val="00B340DB"/>
    <w:rsid w:val="00B37623"/>
    <w:rsid w:val="00B37DB7"/>
    <w:rsid w:val="00B40536"/>
    <w:rsid w:val="00B4544D"/>
    <w:rsid w:val="00B46BB8"/>
    <w:rsid w:val="00B47E4A"/>
    <w:rsid w:val="00B51F45"/>
    <w:rsid w:val="00B542CE"/>
    <w:rsid w:val="00B568D8"/>
    <w:rsid w:val="00B573AD"/>
    <w:rsid w:val="00B6363E"/>
    <w:rsid w:val="00B6749E"/>
    <w:rsid w:val="00B754C7"/>
    <w:rsid w:val="00B85DC9"/>
    <w:rsid w:val="00B87C36"/>
    <w:rsid w:val="00B91941"/>
    <w:rsid w:val="00B96BE2"/>
    <w:rsid w:val="00B9761E"/>
    <w:rsid w:val="00BA2544"/>
    <w:rsid w:val="00BA54E9"/>
    <w:rsid w:val="00BB2589"/>
    <w:rsid w:val="00BB4B75"/>
    <w:rsid w:val="00BB5BDE"/>
    <w:rsid w:val="00BC22EE"/>
    <w:rsid w:val="00BC4157"/>
    <w:rsid w:val="00BC74D5"/>
    <w:rsid w:val="00BD2D81"/>
    <w:rsid w:val="00BE157D"/>
    <w:rsid w:val="00BF2428"/>
    <w:rsid w:val="00BF4171"/>
    <w:rsid w:val="00BF4698"/>
    <w:rsid w:val="00BF5821"/>
    <w:rsid w:val="00BF5D97"/>
    <w:rsid w:val="00BF6C2E"/>
    <w:rsid w:val="00C01A90"/>
    <w:rsid w:val="00C03B4C"/>
    <w:rsid w:val="00C0456B"/>
    <w:rsid w:val="00C06DF9"/>
    <w:rsid w:val="00C14F48"/>
    <w:rsid w:val="00C160DF"/>
    <w:rsid w:val="00C16F9D"/>
    <w:rsid w:val="00C21BBF"/>
    <w:rsid w:val="00C23923"/>
    <w:rsid w:val="00C31536"/>
    <w:rsid w:val="00C4034C"/>
    <w:rsid w:val="00C540CC"/>
    <w:rsid w:val="00C71FBD"/>
    <w:rsid w:val="00C730D1"/>
    <w:rsid w:val="00C73F7F"/>
    <w:rsid w:val="00C74F83"/>
    <w:rsid w:val="00C91151"/>
    <w:rsid w:val="00CA2BAA"/>
    <w:rsid w:val="00CA2E46"/>
    <w:rsid w:val="00CA5595"/>
    <w:rsid w:val="00CA642C"/>
    <w:rsid w:val="00CB5FC5"/>
    <w:rsid w:val="00CC3D59"/>
    <w:rsid w:val="00CC4849"/>
    <w:rsid w:val="00CD0BF9"/>
    <w:rsid w:val="00CD230F"/>
    <w:rsid w:val="00CE71A5"/>
    <w:rsid w:val="00CF07E8"/>
    <w:rsid w:val="00CF0871"/>
    <w:rsid w:val="00D01E35"/>
    <w:rsid w:val="00D04E56"/>
    <w:rsid w:val="00D0506C"/>
    <w:rsid w:val="00D05333"/>
    <w:rsid w:val="00D1052D"/>
    <w:rsid w:val="00D1184A"/>
    <w:rsid w:val="00D171E2"/>
    <w:rsid w:val="00D20928"/>
    <w:rsid w:val="00D25180"/>
    <w:rsid w:val="00D25AEB"/>
    <w:rsid w:val="00D31AAA"/>
    <w:rsid w:val="00D31C76"/>
    <w:rsid w:val="00D32740"/>
    <w:rsid w:val="00D36E4A"/>
    <w:rsid w:val="00D3763C"/>
    <w:rsid w:val="00D37FCD"/>
    <w:rsid w:val="00D4082A"/>
    <w:rsid w:val="00D410EE"/>
    <w:rsid w:val="00D45524"/>
    <w:rsid w:val="00D47E9E"/>
    <w:rsid w:val="00D55671"/>
    <w:rsid w:val="00D77223"/>
    <w:rsid w:val="00D80AF9"/>
    <w:rsid w:val="00D80C6E"/>
    <w:rsid w:val="00D87269"/>
    <w:rsid w:val="00D91873"/>
    <w:rsid w:val="00DA4B56"/>
    <w:rsid w:val="00DA550F"/>
    <w:rsid w:val="00DA61CE"/>
    <w:rsid w:val="00DB3125"/>
    <w:rsid w:val="00DB3577"/>
    <w:rsid w:val="00DB40D5"/>
    <w:rsid w:val="00DB4B0F"/>
    <w:rsid w:val="00DC0C71"/>
    <w:rsid w:val="00DC5485"/>
    <w:rsid w:val="00DC6ACD"/>
    <w:rsid w:val="00DD126B"/>
    <w:rsid w:val="00DE0162"/>
    <w:rsid w:val="00DE0552"/>
    <w:rsid w:val="00DF5478"/>
    <w:rsid w:val="00E03486"/>
    <w:rsid w:val="00E054B1"/>
    <w:rsid w:val="00E05790"/>
    <w:rsid w:val="00E31505"/>
    <w:rsid w:val="00E325C9"/>
    <w:rsid w:val="00E35D84"/>
    <w:rsid w:val="00E36819"/>
    <w:rsid w:val="00E40A09"/>
    <w:rsid w:val="00E41323"/>
    <w:rsid w:val="00E47B8B"/>
    <w:rsid w:val="00E47FC2"/>
    <w:rsid w:val="00E52FD5"/>
    <w:rsid w:val="00E530F5"/>
    <w:rsid w:val="00E631A9"/>
    <w:rsid w:val="00E70F10"/>
    <w:rsid w:val="00E82EAF"/>
    <w:rsid w:val="00E90F3C"/>
    <w:rsid w:val="00E90F6F"/>
    <w:rsid w:val="00E94ED1"/>
    <w:rsid w:val="00E9637C"/>
    <w:rsid w:val="00E968BB"/>
    <w:rsid w:val="00E975A9"/>
    <w:rsid w:val="00EA012F"/>
    <w:rsid w:val="00EA1D10"/>
    <w:rsid w:val="00EA356A"/>
    <w:rsid w:val="00EA3C22"/>
    <w:rsid w:val="00EA69C0"/>
    <w:rsid w:val="00EB4309"/>
    <w:rsid w:val="00EB4346"/>
    <w:rsid w:val="00EB484A"/>
    <w:rsid w:val="00EC130F"/>
    <w:rsid w:val="00EC4B1A"/>
    <w:rsid w:val="00ED6643"/>
    <w:rsid w:val="00EE3903"/>
    <w:rsid w:val="00EF2039"/>
    <w:rsid w:val="00EF373C"/>
    <w:rsid w:val="00F0329A"/>
    <w:rsid w:val="00F034FA"/>
    <w:rsid w:val="00F07EC9"/>
    <w:rsid w:val="00F102AF"/>
    <w:rsid w:val="00F11B2C"/>
    <w:rsid w:val="00F14B43"/>
    <w:rsid w:val="00F17EFD"/>
    <w:rsid w:val="00F22B73"/>
    <w:rsid w:val="00F26367"/>
    <w:rsid w:val="00F33EE5"/>
    <w:rsid w:val="00F350E7"/>
    <w:rsid w:val="00F424EF"/>
    <w:rsid w:val="00F45914"/>
    <w:rsid w:val="00F4677F"/>
    <w:rsid w:val="00F509C3"/>
    <w:rsid w:val="00F56315"/>
    <w:rsid w:val="00F573BC"/>
    <w:rsid w:val="00F64806"/>
    <w:rsid w:val="00F657E6"/>
    <w:rsid w:val="00F72912"/>
    <w:rsid w:val="00F73C81"/>
    <w:rsid w:val="00F73D27"/>
    <w:rsid w:val="00F80EA0"/>
    <w:rsid w:val="00F849E9"/>
    <w:rsid w:val="00F86DB5"/>
    <w:rsid w:val="00F90D5B"/>
    <w:rsid w:val="00F97324"/>
    <w:rsid w:val="00FA4A2E"/>
    <w:rsid w:val="00FB14F5"/>
    <w:rsid w:val="00FB3A3F"/>
    <w:rsid w:val="00FB4789"/>
    <w:rsid w:val="00FB5EFC"/>
    <w:rsid w:val="00FB7F4D"/>
    <w:rsid w:val="00FC63CA"/>
    <w:rsid w:val="00FD0735"/>
    <w:rsid w:val="00FD0779"/>
    <w:rsid w:val="00FD0CE4"/>
    <w:rsid w:val="00FD0DB4"/>
    <w:rsid w:val="00FE0535"/>
    <w:rsid w:val="00FE3995"/>
    <w:rsid w:val="00FE4320"/>
    <w:rsid w:val="00FE4BB8"/>
    <w:rsid w:val="00FF377A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E5D26"/>
  <w15:chartTrackingRefBased/>
  <w15:docId w15:val="{17FDBDCF-9815-4AA4-B6D4-B7EF341D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358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358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19</TotalTime>
  <Pages>4</Pages>
  <Words>714</Words>
  <Characters>3909</Characters>
  <Application>Microsoft Office Word</Application>
  <DocSecurity>0</DocSecurity>
  <Lines>83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22</cp:revision>
  <cp:lastPrinted>2022-07-18T22:35:00Z</cp:lastPrinted>
  <dcterms:created xsi:type="dcterms:W3CDTF">2025-12-11T17:41:00Z</dcterms:created>
  <dcterms:modified xsi:type="dcterms:W3CDTF">2025-12-12T17:54:00Z</dcterms:modified>
</cp:coreProperties>
</file>