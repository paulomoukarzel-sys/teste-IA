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848B4" w14:textId="5302FAF4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0760BB">
        <w:rPr>
          <w:rFonts w:ascii="Arial" w:eastAsia="Calibri" w:hAnsi="Arial" w:cs="Times New Roman"/>
          <w:sz w:val="24"/>
          <w:szCs w:val="24"/>
        </w:rPr>
        <w:t xml:space="preserve"> SENHOR DESEMBARGADOR NORIVAL ACÁCIO ENGEL, DIGNÍSSIMO RELATOR DA APELAÇÃO CRIMINAL N. </w:t>
      </w:r>
      <w:r w:rsidR="00DC0C71" w:rsidRPr="00DC0C71">
        <w:rPr>
          <w:rFonts w:ascii="Arial" w:eastAsia="Calibri" w:hAnsi="Arial" w:cs="Times New Roman"/>
          <w:sz w:val="24"/>
          <w:szCs w:val="24"/>
        </w:rPr>
        <w:t>5024557-68.2021.8.24.0039</w:t>
      </w:r>
    </w:p>
    <w:p w14:paraId="6B69D23E" w14:textId="26DD8910" w:rsidR="000169F1" w:rsidRPr="00980061" w:rsidRDefault="000169F1" w:rsidP="007A37B3">
      <w:pPr>
        <w:tabs>
          <w:tab w:val="left" w:pos="2913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5B37ED8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2161B14" w14:textId="1F40E969" w:rsidR="000169F1" w:rsidRPr="00DC0C71" w:rsidRDefault="00DC0C71" w:rsidP="00DC0C71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DC0C71">
        <w:rPr>
          <w:rFonts w:ascii="Arial" w:eastAsia="Calibri" w:hAnsi="Arial" w:cs="Times New Roman"/>
        </w:rPr>
        <w:t>Autos n. 5024557-68.2021.8.24.0039</w:t>
      </w:r>
    </w:p>
    <w:p w14:paraId="0519BCB7" w14:textId="77777777" w:rsidR="000169F1" w:rsidRPr="00136102" w:rsidRDefault="000169F1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583DC3E3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CFB1899" w14:textId="33A8CD70" w:rsidR="000169F1" w:rsidRPr="00EF2039" w:rsidRDefault="00FB14F5" w:rsidP="00EF2039">
      <w:pPr>
        <w:pStyle w:val="Qualificaodaspartes"/>
        <w:spacing w:line="360" w:lineRule="auto"/>
      </w:pPr>
      <w:r>
        <w:rPr>
          <w:b/>
        </w:rPr>
        <w:t>ARIEL RAMOS ROSA FARIAS</w:t>
      </w:r>
      <w:r w:rsidR="000169F1" w:rsidRPr="00A814BD">
        <w:t xml:space="preserve">, </w:t>
      </w:r>
      <w:r>
        <w:t>já qualificado nos autos d</w:t>
      </w:r>
      <w:r w:rsidR="004E46A7">
        <w:t>os embargos de declaração na</w:t>
      </w:r>
      <w:r>
        <w:t xml:space="preserve"> apelação criminal n. </w:t>
      </w:r>
      <w:r w:rsidRPr="00FB14F5">
        <w:t>5024557-68.2021.8.24.0039</w:t>
      </w:r>
      <w:r w:rsidR="000169F1">
        <w:t>,</w:t>
      </w:r>
      <w:r>
        <w:t xml:space="preserve"> em que </w:t>
      </w:r>
      <w:r w:rsidR="004E46A7">
        <w:t>são</w:t>
      </w:r>
      <w:r>
        <w:t xml:space="preserve"> </w:t>
      </w:r>
      <w:r w:rsidR="004E46A7">
        <w:t>embargados</w:t>
      </w:r>
      <w:r>
        <w:t xml:space="preserve"> o MINIST</w:t>
      </w:r>
      <w:r w:rsidR="00595838">
        <w:t>ÉRIO PÚBLICO DE SANTA CATARINA e OUTRA,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 w:rsidR="00AF6824">
        <w:t xml:space="preserve">em atenção ao evento 28, que incluiu, hoje, o feito para julgamento em mesa na sessão ordinária de amanhã </w:t>
      </w:r>
      <w:r w:rsidR="00AF6824" w:rsidRPr="00AF6824">
        <w:rPr>
          <w:sz w:val="20"/>
          <w:szCs w:val="18"/>
        </w:rPr>
        <w:t>(2.12.2025)</w:t>
      </w:r>
      <w:r w:rsidR="00AF6824">
        <w:t xml:space="preserve">, às 9h, o que </w:t>
      </w:r>
      <w:r w:rsidR="004E46A7">
        <w:t>foi feito</w:t>
      </w:r>
      <w:r w:rsidR="00AF6824">
        <w:t xml:space="preserve"> </w:t>
      </w:r>
      <w:r w:rsidR="004E46A7">
        <w:t xml:space="preserve">1 </w:t>
      </w:r>
      <w:r w:rsidR="004E46A7" w:rsidRPr="004E46A7">
        <w:rPr>
          <w:sz w:val="20"/>
          <w:szCs w:val="18"/>
        </w:rPr>
        <w:t>(um)</w:t>
      </w:r>
      <w:r w:rsidR="004E46A7">
        <w:t xml:space="preserve"> dia antes da sessão</w:t>
      </w:r>
      <w:r w:rsidR="00C01A90">
        <w:t xml:space="preserve"> de julgamento</w:t>
      </w:r>
      <w:r w:rsidR="004E46A7">
        <w:t xml:space="preserve"> e somente </w:t>
      </w:r>
      <w:r w:rsidR="00AF6824">
        <w:t xml:space="preserve">5 </w:t>
      </w:r>
      <w:r w:rsidR="00AF6824" w:rsidRPr="00AF6824">
        <w:rPr>
          <w:sz w:val="20"/>
          <w:szCs w:val="18"/>
        </w:rPr>
        <w:t>(cinco)</w:t>
      </w:r>
      <w:r w:rsidR="00AF6824">
        <w:t xml:space="preserve"> dias após oposição dos embargos de declaração, sem nem sequer intimar a parte contrária para contrarrazoar, </w:t>
      </w:r>
      <w:r w:rsidR="00AF6824" w:rsidRPr="00C01A90">
        <w:rPr>
          <w:b/>
          <w:bCs w:val="0"/>
        </w:rPr>
        <w:t xml:space="preserve">requerer a retirada de pauta do julgamento dos aclaratórios, para inclusão </w:t>
      </w:r>
      <w:r w:rsidR="0075542D">
        <w:rPr>
          <w:b/>
          <w:bCs w:val="0"/>
        </w:rPr>
        <w:t xml:space="preserve">na </w:t>
      </w:r>
      <w:r w:rsidR="00AF6824" w:rsidRPr="00C01A90">
        <w:rPr>
          <w:b/>
          <w:bCs w:val="0"/>
        </w:rPr>
        <w:t>sessão presencial subsequente</w:t>
      </w:r>
      <w:r w:rsidR="00AF6824">
        <w:t>, sobretudo para permitir tempo hábil para a elaboração e entrega de memoriais</w:t>
      </w:r>
      <w:r w:rsidR="004E46A7">
        <w:t xml:space="preserve"> presencialmente aos eminentes Desembargadores integrantes dessa Colenda 2ª Câmara Criminal</w:t>
      </w:r>
      <w:r w:rsidR="00AF6824">
        <w:t xml:space="preserve">, como forma de assegurar, com plenitude, o direito ao contraditório e a ampla defesa </w:t>
      </w:r>
      <w:r w:rsidR="00E325C9">
        <w:t>d</w:t>
      </w:r>
      <w:r w:rsidR="00AF6824">
        <w:t xml:space="preserve">o embargante </w:t>
      </w:r>
      <w:r w:rsidR="00AF6824" w:rsidRPr="00AF6824">
        <w:rPr>
          <w:sz w:val="20"/>
          <w:szCs w:val="18"/>
        </w:rPr>
        <w:t>(art. 5º, LV, da CF)</w:t>
      </w:r>
      <w:r w:rsidR="00AF6824">
        <w:t xml:space="preserve">, e </w:t>
      </w:r>
      <w:r w:rsidR="00C01A90">
        <w:t>pelo fato de que</w:t>
      </w:r>
      <w:r w:rsidR="00AF6824">
        <w:t xml:space="preserve"> o advogado subscritor, que possui escritório em Florianópolis/SC e entregará presencialmente os memoriais e acompanhará o julgamento na sessão ordinária,</w:t>
      </w:r>
      <w:r w:rsidR="00AF6824" w:rsidRPr="00AF6824">
        <w:t xml:space="preserve"> </w:t>
      </w:r>
      <w:r w:rsidR="004E46A7">
        <w:t>retorna</w:t>
      </w:r>
      <w:r w:rsidR="004C479F">
        <w:t>rá</w:t>
      </w:r>
      <w:r w:rsidR="00AF6824">
        <w:t xml:space="preserve"> de viagem internacional</w:t>
      </w:r>
      <w:r w:rsidR="004E46A7">
        <w:t xml:space="preserve"> apenas amanhã, após o início da sessão de julgamento</w:t>
      </w:r>
      <w:r w:rsidR="00C01A90">
        <w:t>, como se extrai do comprovante de compra da passagem aérea em anexo</w:t>
      </w:r>
      <w:r w:rsidR="004E46A7">
        <w:t xml:space="preserve"> </w:t>
      </w:r>
      <w:r w:rsidR="004E46A7" w:rsidRPr="004E46A7">
        <w:rPr>
          <w:sz w:val="20"/>
          <w:szCs w:val="18"/>
        </w:rPr>
        <w:t>(</w:t>
      </w:r>
      <w:r w:rsidR="004E46A7" w:rsidRPr="004E46A7">
        <w:rPr>
          <w:b/>
          <w:bCs w:val="0"/>
          <w:sz w:val="20"/>
          <w:szCs w:val="18"/>
        </w:rPr>
        <w:t>doc. 1</w:t>
      </w:r>
      <w:r w:rsidR="004E46A7" w:rsidRPr="004E46A7">
        <w:rPr>
          <w:sz w:val="20"/>
          <w:szCs w:val="18"/>
        </w:rPr>
        <w:t>)</w:t>
      </w:r>
      <w:r w:rsidR="004E46A7">
        <w:t>.</w:t>
      </w:r>
    </w:p>
    <w:p w14:paraId="4451345D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7A52B411" w14:textId="53784B3E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AA4F31">
        <w:rPr>
          <w:rFonts w:ascii="Arial" w:eastAsia="Calibri" w:hAnsi="Arial" w:cs="Times New Roman"/>
          <w:noProof/>
          <w:sz w:val="24"/>
          <w:szCs w:val="24"/>
        </w:rPr>
        <w:t>1 de dezembro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1D2D9A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07F2912B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FB7C80E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0BEA6B74" w14:textId="56E8817A" w:rsidR="00131BEB" w:rsidRPr="000169F1" w:rsidRDefault="000169F1" w:rsidP="00292B17">
      <w:pPr>
        <w:spacing w:after="0" w:line="240" w:lineRule="auto"/>
        <w:ind w:right="-2"/>
        <w:jc w:val="center"/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sectPr w:rsidR="00131BEB" w:rsidRPr="000169F1" w:rsidSect="00292B17">
      <w:headerReference w:type="default" r:id="rId8"/>
      <w:footerReference w:type="default" r:id="rId9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323BA" w14:textId="77777777" w:rsidR="002515E3" w:rsidRDefault="002515E3" w:rsidP="00943258">
      <w:pPr>
        <w:spacing w:after="0" w:line="240" w:lineRule="auto"/>
      </w:pPr>
      <w:r>
        <w:separator/>
      </w:r>
    </w:p>
  </w:endnote>
  <w:endnote w:type="continuationSeparator" w:id="0">
    <w:p w14:paraId="43E7CCC3" w14:textId="77777777" w:rsidR="002515E3" w:rsidRDefault="002515E3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40092C80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F76A6B8" wp14:editId="45E6B37D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561866934" name="Imagem 56186693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AFCF02F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AB53A" w14:textId="77777777" w:rsidR="002515E3" w:rsidRDefault="002515E3" w:rsidP="00943258">
      <w:pPr>
        <w:spacing w:after="0" w:line="240" w:lineRule="auto"/>
      </w:pPr>
      <w:r>
        <w:separator/>
      </w:r>
    </w:p>
  </w:footnote>
  <w:footnote w:type="continuationSeparator" w:id="0">
    <w:p w14:paraId="797D6409" w14:textId="77777777" w:rsidR="002515E3" w:rsidRDefault="002515E3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36078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90702C1" wp14:editId="7D018C77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141551545" name="Imagem 114155154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808C5EB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239D988C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6FF1F3F8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ED4"/>
    <w:rsid w:val="00001B41"/>
    <w:rsid w:val="00003F31"/>
    <w:rsid w:val="00006BBA"/>
    <w:rsid w:val="00010CC4"/>
    <w:rsid w:val="000169F1"/>
    <w:rsid w:val="000274B2"/>
    <w:rsid w:val="000364B7"/>
    <w:rsid w:val="00037A2C"/>
    <w:rsid w:val="00040A6B"/>
    <w:rsid w:val="000411F2"/>
    <w:rsid w:val="0004298B"/>
    <w:rsid w:val="00043C1B"/>
    <w:rsid w:val="0004645E"/>
    <w:rsid w:val="00051788"/>
    <w:rsid w:val="00051A24"/>
    <w:rsid w:val="00055741"/>
    <w:rsid w:val="00056591"/>
    <w:rsid w:val="00071DBE"/>
    <w:rsid w:val="000760BB"/>
    <w:rsid w:val="0009179B"/>
    <w:rsid w:val="00091954"/>
    <w:rsid w:val="000931F5"/>
    <w:rsid w:val="0009380B"/>
    <w:rsid w:val="00097661"/>
    <w:rsid w:val="000A1CD8"/>
    <w:rsid w:val="000B0FF1"/>
    <w:rsid w:val="000B2A75"/>
    <w:rsid w:val="000B55A0"/>
    <w:rsid w:val="000D010D"/>
    <w:rsid w:val="000D228C"/>
    <w:rsid w:val="000E25A2"/>
    <w:rsid w:val="000E6DF2"/>
    <w:rsid w:val="000E779D"/>
    <w:rsid w:val="000F29DB"/>
    <w:rsid w:val="000F32F4"/>
    <w:rsid w:val="000F41EF"/>
    <w:rsid w:val="001055C0"/>
    <w:rsid w:val="00106F6F"/>
    <w:rsid w:val="001078AB"/>
    <w:rsid w:val="00111B75"/>
    <w:rsid w:val="001137C0"/>
    <w:rsid w:val="001138AD"/>
    <w:rsid w:val="00117E31"/>
    <w:rsid w:val="00130FF3"/>
    <w:rsid w:val="0013150F"/>
    <w:rsid w:val="00131BEB"/>
    <w:rsid w:val="001341C0"/>
    <w:rsid w:val="00136383"/>
    <w:rsid w:val="0014135A"/>
    <w:rsid w:val="001434AA"/>
    <w:rsid w:val="00146E30"/>
    <w:rsid w:val="0015659C"/>
    <w:rsid w:val="001661BA"/>
    <w:rsid w:val="001667B0"/>
    <w:rsid w:val="001761C0"/>
    <w:rsid w:val="00183926"/>
    <w:rsid w:val="00183BE2"/>
    <w:rsid w:val="001844CE"/>
    <w:rsid w:val="0018456A"/>
    <w:rsid w:val="00194902"/>
    <w:rsid w:val="001A0FD9"/>
    <w:rsid w:val="001A3204"/>
    <w:rsid w:val="001B2B98"/>
    <w:rsid w:val="001B2E75"/>
    <w:rsid w:val="001B4AE9"/>
    <w:rsid w:val="001B6BBE"/>
    <w:rsid w:val="001C2712"/>
    <w:rsid w:val="001C4401"/>
    <w:rsid w:val="001C443A"/>
    <w:rsid w:val="001C5A45"/>
    <w:rsid w:val="001D3925"/>
    <w:rsid w:val="001E0EBD"/>
    <w:rsid w:val="001F1D2F"/>
    <w:rsid w:val="001F4559"/>
    <w:rsid w:val="001F5208"/>
    <w:rsid w:val="001F53C1"/>
    <w:rsid w:val="001F7311"/>
    <w:rsid w:val="001F7ABB"/>
    <w:rsid w:val="00201F45"/>
    <w:rsid w:val="0020558D"/>
    <w:rsid w:val="00207BE4"/>
    <w:rsid w:val="00214E09"/>
    <w:rsid w:val="00215110"/>
    <w:rsid w:val="00222871"/>
    <w:rsid w:val="00223B81"/>
    <w:rsid w:val="00223DE5"/>
    <w:rsid w:val="00233A95"/>
    <w:rsid w:val="002515E3"/>
    <w:rsid w:val="00251B19"/>
    <w:rsid w:val="00256943"/>
    <w:rsid w:val="0026306D"/>
    <w:rsid w:val="00271096"/>
    <w:rsid w:val="002717F7"/>
    <w:rsid w:val="0027245D"/>
    <w:rsid w:val="00272BFB"/>
    <w:rsid w:val="00276921"/>
    <w:rsid w:val="00277899"/>
    <w:rsid w:val="00287690"/>
    <w:rsid w:val="00291F6C"/>
    <w:rsid w:val="00292B17"/>
    <w:rsid w:val="002A0473"/>
    <w:rsid w:val="002A11E1"/>
    <w:rsid w:val="002A3BEB"/>
    <w:rsid w:val="002D0237"/>
    <w:rsid w:val="002D5D2C"/>
    <w:rsid w:val="002D67BE"/>
    <w:rsid w:val="002D7CDA"/>
    <w:rsid w:val="002D7F9F"/>
    <w:rsid w:val="002F1590"/>
    <w:rsid w:val="002F6FB7"/>
    <w:rsid w:val="00305B0B"/>
    <w:rsid w:val="00307B02"/>
    <w:rsid w:val="003139F7"/>
    <w:rsid w:val="0032308C"/>
    <w:rsid w:val="00325558"/>
    <w:rsid w:val="00326E64"/>
    <w:rsid w:val="00327C7A"/>
    <w:rsid w:val="0033332D"/>
    <w:rsid w:val="0033610C"/>
    <w:rsid w:val="0033672A"/>
    <w:rsid w:val="00341BB8"/>
    <w:rsid w:val="00350AD0"/>
    <w:rsid w:val="003534AF"/>
    <w:rsid w:val="00357319"/>
    <w:rsid w:val="0037757A"/>
    <w:rsid w:val="00377A2E"/>
    <w:rsid w:val="003801CD"/>
    <w:rsid w:val="00384E79"/>
    <w:rsid w:val="003935D5"/>
    <w:rsid w:val="00393F4F"/>
    <w:rsid w:val="003B741C"/>
    <w:rsid w:val="003C7958"/>
    <w:rsid w:val="003D747B"/>
    <w:rsid w:val="003E07AC"/>
    <w:rsid w:val="003E46B9"/>
    <w:rsid w:val="00411745"/>
    <w:rsid w:val="00452A5E"/>
    <w:rsid w:val="004949AD"/>
    <w:rsid w:val="00496AF8"/>
    <w:rsid w:val="004A3567"/>
    <w:rsid w:val="004A3C27"/>
    <w:rsid w:val="004A422F"/>
    <w:rsid w:val="004B41B2"/>
    <w:rsid w:val="004C1262"/>
    <w:rsid w:val="004C1A17"/>
    <w:rsid w:val="004C479F"/>
    <w:rsid w:val="004C5DD2"/>
    <w:rsid w:val="004C6C50"/>
    <w:rsid w:val="004D686F"/>
    <w:rsid w:val="004E0065"/>
    <w:rsid w:val="004E46A7"/>
    <w:rsid w:val="004E59BE"/>
    <w:rsid w:val="004F2B78"/>
    <w:rsid w:val="004F384D"/>
    <w:rsid w:val="004F3CB5"/>
    <w:rsid w:val="004F4D3E"/>
    <w:rsid w:val="00501A18"/>
    <w:rsid w:val="005040EF"/>
    <w:rsid w:val="0050417C"/>
    <w:rsid w:val="00504BEC"/>
    <w:rsid w:val="00512D0F"/>
    <w:rsid w:val="00513148"/>
    <w:rsid w:val="0051579B"/>
    <w:rsid w:val="00530EE3"/>
    <w:rsid w:val="0053109F"/>
    <w:rsid w:val="005321DA"/>
    <w:rsid w:val="005325AA"/>
    <w:rsid w:val="0053422D"/>
    <w:rsid w:val="00540542"/>
    <w:rsid w:val="00541780"/>
    <w:rsid w:val="00543105"/>
    <w:rsid w:val="00553231"/>
    <w:rsid w:val="0057003D"/>
    <w:rsid w:val="005829FA"/>
    <w:rsid w:val="00583F5D"/>
    <w:rsid w:val="0058590D"/>
    <w:rsid w:val="005925F3"/>
    <w:rsid w:val="00592D2D"/>
    <w:rsid w:val="00595838"/>
    <w:rsid w:val="00597D7D"/>
    <w:rsid w:val="005A2A8C"/>
    <w:rsid w:val="005B1B03"/>
    <w:rsid w:val="005B3B52"/>
    <w:rsid w:val="005B412A"/>
    <w:rsid w:val="005B67EA"/>
    <w:rsid w:val="005C0EDC"/>
    <w:rsid w:val="005C5B4B"/>
    <w:rsid w:val="005D1619"/>
    <w:rsid w:val="005D1A8E"/>
    <w:rsid w:val="005D30CC"/>
    <w:rsid w:val="005D423C"/>
    <w:rsid w:val="005E36E3"/>
    <w:rsid w:val="005E4A65"/>
    <w:rsid w:val="005E58E2"/>
    <w:rsid w:val="005E7D37"/>
    <w:rsid w:val="005F2C02"/>
    <w:rsid w:val="005F4756"/>
    <w:rsid w:val="00603920"/>
    <w:rsid w:val="006114EF"/>
    <w:rsid w:val="006168AC"/>
    <w:rsid w:val="00640027"/>
    <w:rsid w:val="00647207"/>
    <w:rsid w:val="00663512"/>
    <w:rsid w:val="00665E61"/>
    <w:rsid w:val="00666F98"/>
    <w:rsid w:val="006700D5"/>
    <w:rsid w:val="006708C8"/>
    <w:rsid w:val="00673228"/>
    <w:rsid w:val="0067444A"/>
    <w:rsid w:val="00675FF7"/>
    <w:rsid w:val="0068057B"/>
    <w:rsid w:val="006815DC"/>
    <w:rsid w:val="00693F8B"/>
    <w:rsid w:val="00696295"/>
    <w:rsid w:val="00697BC0"/>
    <w:rsid w:val="006A094C"/>
    <w:rsid w:val="006A23D5"/>
    <w:rsid w:val="006C0DFC"/>
    <w:rsid w:val="006C4B88"/>
    <w:rsid w:val="006C5477"/>
    <w:rsid w:val="006C6DBF"/>
    <w:rsid w:val="006E0C82"/>
    <w:rsid w:val="006E2190"/>
    <w:rsid w:val="006F3B85"/>
    <w:rsid w:val="006F5C69"/>
    <w:rsid w:val="007071D8"/>
    <w:rsid w:val="00716F1D"/>
    <w:rsid w:val="00720D5F"/>
    <w:rsid w:val="00722DF5"/>
    <w:rsid w:val="00730053"/>
    <w:rsid w:val="00731AD7"/>
    <w:rsid w:val="007379F9"/>
    <w:rsid w:val="007433A0"/>
    <w:rsid w:val="00747417"/>
    <w:rsid w:val="00752E3C"/>
    <w:rsid w:val="0075542D"/>
    <w:rsid w:val="00755FAF"/>
    <w:rsid w:val="007609E8"/>
    <w:rsid w:val="00761A73"/>
    <w:rsid w:val="007620B8"/>
    <w:rsid w:val="00762DBA"/>
    <w:rsid w:val="00762EE2"/>
    <w:rsid w:val="00763D73"/>
    <w:rsid w:val="00770E52"/>
    <w:rsid w:val="007753C4"/>
    <w:rsid w:val="00775B7F"/>
    <w:rsid w:val="007778D4"/>
    <w:rsid w:val="007805A6"/>
    <w:rsid w:val="00781500"/>
    <w:rsid w:val="00786016"/>
    <w:rsid w:val="0079088E"/>
    <w:rsid w:val="00791368"/>
    <w:rsid w:val="00791649"/>
    <w:rsid w:val="007940C2"/>
    <w:rsid w:val="00795616"/>
    <w:rsid w:val="0079732B"/>
    <w:rsid w:val="00797900"/>
    <w:rsid w:val="007A2044"/>
    <w:rsid w:val="007A37B3"/>
    <w:rsid w:val="007B07DA"/>
    <w:rsid w:val="007C0834"/>
    <w:rsid w:val="007C36DB"/>
    <w:rsid w:val="007C7B61"/>
    <w:rsid w:val="007D173A"/>
    <w:rsid w:val="007D70C4"/>
    <w:rsid w:val="007E7D87"/>
    <w:rsid w:val="00802901"/>
    <w:rsid w:val="0080509B"/>
    <w:rsid w:val="008050EC"/>
    <w:rsid w:val="00810D34"/>
    <w:rsid w:val="0081556F"/>
    <w:rsid w:val="00821397"/>
    <w:rsid w:val="00821B7A"/>
    <w:rsid w:val="008433C6"/>
    <w:rsid w:val="0084461B"/>
    <w:rsid w:val="00847200"/>
    <w:rsid w:val="008731B3"/>
    <w:rsid w:val="00875C23"/>
    <w:rsid w:val="008808B0"/>
    <w:rsid w:val="00884C21"/>
    <w:rsid w:val="0088657E"/>
    <w:rsid w:val="008A0012"/>
    <w:rsid w:val="008A2371"/>
    <w:rsid w:val="008A3B97"/>
    <w:rsid w:val="008A44C0"/>
    <w:rsid w:val="008C31D6"/>
    <w:rsid w:val="008C43C8"/>
    <w:rsid w:val="008C657D"/>
    <w:rsid w:val="008D3551"/>
    <w:rsid w:val="008E16A8"/>
    <w:rsid w:val="008E31FF"/>
    <w:rsid w:val="008E377D"/>
    <w:rsid w:val="008F2218"/>
    <w:rsid w:val="008F53CE"/>
    <w:rsid w:val="008F730E"/>
    <w:rsid w:val="008F7B29"/>
    <w:rsid w:val="009014C8"/>
    <w:rsid w:val="0090226D"/>
    <w:rsid w:val="009025DD"/>
    <w:rsid w:val="00903B34"/>
    <w:rsid w:val="00903E82"/>
    <w:rsid w:val="00904271"/>
    <w:rsid w:val="00907973"/>
    <w:rsid w:val="00914A88"/>
    <w:rsid w:val="00917441"/>
    <w:rsid w:val="00924163"/>
    <w:rsid w:val="00924ED4"/>
    <w:rsid w:val="00937AC4"/>
    <w:rsid w:val="00940301"/>
    <w:rsid w:val="009412F1"/>
    <w:rsid w:val="00943258"/>
    <w:rsid w:val="00945A60"/>
    <w:rsid w:val="00945C1B"/>
    <w:rsid w:val="00946205"/>
    <w:rsid w:val="009505D7"/>
    <w:rsid w:val="009548FE"/>
    <w:rsid w:val="00955BC1"/>
    <w:rsid w:val="00966D06"/>
    <w:rsid w:val="00973587"/>
    <w:rsid w:val="009854B5"/>
    <w:rsid w:val="00986B7D"/>
    <w:rsid w:val="00987C51"/>
    <w:rsid w:val="00997127"/>
    <w:rsid w:val="00997913"/>
    <w:rsid w:val="009A1E8A"/>
    <w:rsid w:val="009A36D3"/>
    <w:rsid w:val="009B19A2"/>
    <w:rsid w:val="009C0DBE"/>
    <w:rsid w:val="009C4BBD"/>
    <w:rsid w:val="009D2C8E"/>
    <w:rsid w:val="009D370A"/>
    <w:rsid w:val="009D6731"/>
    <w:rsid w:val="009D7CB2"/>
    <w:rsid w:val="00A03110"/>
    <w:rsid w:val="00A049FC"/>
    <w:rsid w:val="00A16584"/>
    <w:rsid w:val="00A21C1B"/>
    <w:rsid w:val="00A24D9C"/>
    <w:rsid w:val="00A26CBC"/>
    <w:rsid w:val="00A40FC0"/>
    <w:rsid w:val="00A47BA2"/>
    <w:rsid w:val="00A53520"/>
    <w:rsid w:val="00A63CFD"/>
    <w:rsid w:val="00A6554E"/>
    <w:rsid w:val="00A71AC9"/>
    <w:rsid w:val="00AA0B04"/>
    <w:rsid w:val="00AA192C"/>
    <w:rsid w:val="00AA267C"/>
    <w:rsid w:val="00AA36F1"/>
    <w:rsid w:val="00AA466A"/>
    <w:rsid w:val="00AA4F31"/>
    <w:rsid w:val="00AB05C0"/>
    <w:rsid w:val="00AB2EEC"/>
    <w:rsid w:val="00AC14E3"/>
    <w:rsid w:val="00AD6E91"/>
    <w:rsid w:val="00AE6BC5"/>
    <w:rsid w:val="00AE6C8E"/>
    <w:rsid w:val="00AE713E"/>
    <w:rsid w:val="00AE7C1F"/>
    <w:rsid w:val="00AF17DF"/>
    <w:rsid w:val="00AF329F"/>
    <w:rsid w:val="00AF6824"/>
    <w:rsid w:val="00B0137F"/>
    <w:rsid w:val="00B026BD"/>
    <w:rsid w:val="00B03C73"/>
    <w:rsid w:val="00B04572"/>
    <w:rsid w:val="00B0684D"/>
    <w:rsid w:val="00B10301"/>
    <w:rsid w:val="00B137F4"/>
    <w:rsid w:val="00B14A81"/>
    <w:rsid w:val="00B17D49"/>
    <w:rsid w:val="00B25D83"/>
    <w:rsid w:val="00B26373"/>
    <w:rsid w:val="00B37623"/>
    <w:rsid w:val="00B37DB7"/>
    <w:rsid w:val="00B4544D"/>
    <w:rsid w:val="00B47E4A"/>
    <w:rsid w:val="00B568D8"/>
    <w:rsid w:val="00B573AD"/>
    <w:rsid w:val="00B6363E"/>
    <w:rsid w:val="00B6749E"/>
    <w:rsid w:val="00B754C7"/>
    <w:rsid w:val="00B85DC9"/>
    <w:rsid w:val="00B87C36"/>
    <w:rsid w:val="00B91941"/>
    <w:rsid w:val="00B96BE2"/>
    <w:rsid w:val="00B9761E"/>
    <w:rsid w:val="00BA2544"/>
    <w:rsid w:val="00BA54E9"/>
    <w:rsid w:val="00BB2589"/>
    <w:rsid w:val="00BB4B75"/>
    <w:rsid w:val="00BB5BDE"/>
    <w:rsid w:val="00BC22EE"/>
    <w:rsid w:val="00BC4157"/>
    <w:rsid w:val="00BC74D5"/>
    <w:rsid w:val="00BD2D81"/>
    <w:rsid w:val="00BE157D"/>
    <w:rsid w:val="00BF2428"/>
    <w:rsid w:val="00BF4698"/>
    <w:rsid w:val="00BF5821"/>
    <w:rsid w:val="00BF5D97"/>
    <w:rsid w:val="00BF6C2E"/>
    <w:rsid w:val="00C01A90"/>
    <w:rsid w:val="00C03B4C"/>
    <w:rsid w:val="00C0456B"/>
    <w:rsid w:val="00C06DF9"/>
    <w:rsid w:val="00C14F48"/>
    <w:rsid w:val="00C160DF"/>
    <w:rsid w:val="00C16F9D"/>
    <w:rsid w:val="00C23923"/>
    <w:rsid w:val="00C31536"/>
    <w:rsid w:val="00C4034C"/>
    <w:rsid w:val="00C71FBD"/>
    <w:rsid w:val="00C73F7F"/>
    <w:rsid w:val="00C74F83"/>
    <w:rsid w:val="00C91151"/>
    <w:rsid w:val="00CA2BAA"/>
    <w:rsid w:val="00CA2E46"/>
    <w:rsid w:val="00CA5595"/>
    <w:rsid w:val="00CA642C"/>
    <w:rsid w:val="00CB5FC5"/>
    <w:rsid w:val="00CC3D59"/>
    <w:rsid w:val="00CC4849"/>
    <w:rsid w:val="00CD0BF9"/>
    <w:rsid w:val="00CD230F"/>
    <w:rsid w:val="00CE71A5"/>
    <w:rsid w:val="00CF0871"/>
    <w:rsid w:val="00D01E35"/>
    <w:rsid w:val="00D04E56"/>
    <w:rsid w:val="00D1052D"/>
    <w:rsid w:val="00D1184A"/>
    <w:rsid w:val="00D171E2"/>
    <w:rsid w:val="00D25180"/>
    <w:rsid w:val="00D25AEB"/>
    <w:rsid w:val="00D31C76"/>
    <w:rsid w:val="00D32740"/>
    <w:rsid w:val="00D36E4A"/>
    <w:rsid w:val="00D3763C"/>
    <w:rsid w:val="00D37FCD"/>
    <w:rsid w:val="00D4082A"/>
    <w:rsid w:val="00D410EE"/>
    <w:rsid w:val="00D47E9E"/>
    <w:rsid w:val="00D55671"/>
    <w:rsid w:val="00D77223"/>
    <w:rsid w:val="00D80AF9"/>
    <w:rsid w:val="00D80C6E"/>
    <w:rsid w:val="00D87269"/>
    <w:rsid w:val="00D91873"/>
    <w:rsid w:val="00DA4B56"/>
    <w:rsid w:val="00DA61CE"/>
    <w:rsid w:val="00DB3125"/>
    <w:rsid w:val="00DB3577"/>
    <w:rsid w:val="00DB40D5"/>
    <w:rsid w:val="00DB4B0F"/>
    <w:rsid w:val="00DC0C71"/>
    <w:rsid w:val="00DC5485"/>
    <w:rsid w:val="00DC6ACD"/>
    <w:rsid w:val="00DD126B"/>
    <w:rsid w:val="00DE0162"/>
    <w:rsid w:val="00DE0552"/>
    <w:rsid w:val="00DF5478"/>
    <w:rsid w:val="00E054B1"/>
    <w:rsid w:val="00E05790"/>
    <w:rsid w:val="00E325C9"/>
    <w:rsid w:val="00E36819"/>
    <w:rsid w:val="00E40A09"/>
    <w:rsid w:val="00E47B8B"/>
    <w:rsid w:val="00E47FC2"/>
    <w:rsid w:val="00E52FD5"/>
    <w:rsid w:val="00E530F5"/>
    <w:rsid w:val="00E631A9"/>
    <w:rsid w:val="00E70F10"/>
    <w:rsid w:val="00E82EAF"/>
    <w:rsid w:val="00E90F3C"/>
    <w:rsid w:val="00E90F6F"/>
    <w:rsid w:val="00E94ED1"/>
    <w:rsid w:val="00E9637C"/>
    <w:rsid w:val="00E968BB"/>
    <w:rsid w:val="00E975A9"/>
    <w:rsid w:val="00EA012F"/>
    <w:rsid w:val="00EA1D10"/>
    <w:rsid w:val="00EA356A"/>
    <w:rsid w:val="00EA3C22"/>
    <w:rsid w:val="00EA69C0"/>
    <w:rsid w:val="00EB4309"/>
    <w:rsid w:val="00EB4346"/>
    <w:rsid w:val="00EB484A"/>
    <w:rsid w:val="00EC130F"/>
    <w:rsid w:val="00EC4B1A"/>
    <w:rsid w:val="00ED6643"/>
    <w:rsid w:val="00EE3903"/>
    <w:rsid w:val="00EF2039"/>
    <w:rsid w:val="00F0329A"/>
    <w:rsid w:val="00F034FA"/>
    <w:rsid w:val="00F07EC9"/>
    <w:rsid w:val="00F102AF"/>
    <w:rsid w:val="00F11B2C"/>
    <w:rsid w:val="00F17EFD"/>
    <w:rsid w:val="00F22B73"/>
    <w:rsid w:val="00F26367"/>
    <w:rsid w:val="00F33EE5"/>
    <w:rsid w:val="00F350E7"/>
    <w:rsid w:val="00F45914"/>
    <w:rsid w:val="00F4677F"/>
    <w:rsid w:val="00F509C3"/>
    <w:rsid w:val="00F573BC"/>
    <w:rsid w:val="00F64806"/>
    <w:rsid w:val="00F72912"/>
    <w:rsid w:val="00F73C81"/>
    <w:rsid w:val="00F73D27"/>
    <w:rsid w:val="00F80EA0"/>
    <w:rsid w:val="00F849E9"/>
    <w:rsid w:val="00F86DB5"/>
    <w:rsid w:val="00F97324"/>
    <w:rsid w:val="00FA4A2E"/>
    <w:rsid w:val="00FB14F5"/>
    <w:rsid w:val="00FB3A3F"/>
    <w:rsid w:val="00FB4789"/>
    <w:rsid w:val="00FB5EFC"/>
    <w:rsid w:val="00FB7F4D"/>
    <w:rsid w:val="00FC63CA"/>
    <w:rsid w:val="00FD0779"/>
    <w:rsid w:val="00FD0CE4"/>
    <w:rsid w:val="00FD0DB4"/>
    <w:rsid w:val="00FE0535"/>
    <w:rsid w:val="00FE3995"/>
    <w:rsid w:val="00FE4320"/>
    <w:rsid w:val="00FE4BB8"/>
    <w:rsid w:val="00FF377A"/>
    <w:rsid w:val="00FF4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FDE5D26"/>
  <w15:chartTrackingRefBased/>
  <w15:docId w15:val="{17FDBDCF-9815-4AA4-B6D4-B7EF341D0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973587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973587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18</TotalTime>
  <Pages>1</Pages>
  <Words>242</Words>
  <Characters>1405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15</cp:revision>
  <cp:lastPrinted>2022-07-18T22:35:00Z</cp:lastPrinted>
  <dcterms:created xsi:type="dcterms:W3CDTF">2025-12-01T19:19:00Z</dcterms:created>
  <dcterms:modified xsi:type="dcterms:W3CDTF">2025-12-01T19:53:00Z</dcterms:modified>
</cp:coreProperties>
</file>