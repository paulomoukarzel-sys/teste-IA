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5662" w14:textId="2DA88435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E9E8" wp14:editId="2FB3394E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38481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34807" id="Retângulo: Cantos Diagonais Arredondados 1" o:spid="_x0000_s1026" style="position:absolute;margin-left:-4.9pt;margin-top:-2.15pt;width:3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" path="m150816,l3848100,r,l3848100,754059v,83293,-67523,150816,-150816,150816l,904875r,l,150816c,67523,67523,,150816,xe" filled="f" strokecolor="#5b9bd5 [3208]" strokeweight="1pt">
                <v:stroke joinstyle="miter"/>
                <v:path arrowok="t" o:connecttype="custom" o:connectlocs="150816,0;3848100,0;3848100,0;3848100,754059;3697284,904875;0,904875;0,904875;0,150816;150816,0" o:connectangles="0,0,0,0,0,0,0,0,0"/>
              </v:shape>
            </w:pict>
          </mc:Fallback>
        </mc:AlternateContent>
      </w:r>
      <w:r w:rsidR="00D81AB2">
        <w:rPr>
          <w:rFonts w:ascii="Arial" w:eastAsia="Calibri" w:hAnsi="Arial" w:cs="Times New Roman"/>
        </w:rPr>
        <w:t xml:space="preserve">EDs na ACrim n. </w:t>
      </w:r>
      <w:r w:rsidR="00342CDD" w:rsidRPr="00342CDD">
        <w:rPr>
          <w:rFonts w:ascii="Arial" w:eastAsia="Calibri" w:hAnsi="Arial" w:cs="Times New Roman"/>
        </w:rPr>
        <w:t>5024557-68.2021.8.24.0039</w:t>
      </w:r>
    </w:p>
    <w:p w14:paraId="32119C35" w14:textId="0973788E" w:rsidR="00304E64" w:rsidRDefault="00342CDD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Embargante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Ariel Ramos Rosa Farias</w:t>
      </w:r>
    </w:p>
    <w:p w14:paraId="68A27657" w14:textId="5B1179B1" w:rsidR="00304E64" w:rsidRDefault="00342CDD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Embargados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Ministério Público de Santa Catarina e Outra</w:t>
      </w:r>
      <w:r w:rsidR="00304E64">
        <w:rPr>
          <w:rFonts w:ascii="Arial" w:eastAsia="Calibri" w:hAnsi="Arial" w:cs="Times New Roman"/>
        </w:rPr>
        <w:t xml:space="preserve"> </w:t>
      </w:r>
    </w:p>
    <w:p w14:paraId="3BA2E6AF" w14:textId="2C059AA1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342CDD">
        <w:rPr>
          <w:rFonts w:ascii="Arial" w:eastAsia="Calibri" w:hAnsi="Arial" w:cs="Times New Roman"/>
          <w:b/>
          <w:bCs/>
        </w:rPr>
        <w:t>Norival Acácio Engel</w:t>
      </w:r>
      <w:r>
        <w:rPr>
          <w:rFonts w:ascii="Arial" w:eastAsia="Calibri" w:hAnsi="Arial" w:cs="Times New Roman"/>
        </w:rPr>
        <w:t>.</w:t>
      </w:r>
    </w:p>
    <w:p w14:paraId="7378A3CF" w14:textId="4386D9B1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342CDD">
        <w:rPr>
          <w:rFonts w:ascii="Arial" w:eastAsia="Calibri" w:hAnsi="Arial" w:cs="Times New Roman"/>
        </w:rPr>
        <w:t>16.12.2025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BE1E16">
        <w:rPr>
          <w:rFonts w:ascii="Arial" w:eastAsia="Calibri" w:hAnsi="Arial" w:cs="Times New Roman"/>
        </w:rPr>
        <w:t>4</w:t>
      </w:r>
    </w:p>
    <w:p w14:paraId="76312D0A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5799C7C0" w14:textId="77777777" w:rsidR="00304E64" w:rsidRPr="00E638E0" w:rsidRDefault="00304E64" w:rsidP="00304E64">
      <w:pPr>
        <w:pStyle w:val="Ttulo2"/>
        <w:rPr>
          <w:rFonts w:eastAsia="Calibri"/>
          <w:sz w:val="4"/>
          <w:szCs w:val="4"/>
        </w:rPr>
      </w:pPr>
    </w:p>
    <w:p w14:paraId="4190F8FA" w14:textId="60D78DCB" w:rsidR="00304E64" w:rsidRPr="00385759" w:rsidRDefault="00304E64" w:rsidP="00BE1E16">
      <w:pPr>
        <w:pStyle w:val="Qualificao"/>
        <w:ind w:left="0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BE1E16">
        <w:rPr>
          <w:b/>
          <w:sz w:val="22"/>
        </w:rPr>
        <w:t>EMBARGANTE</w:t>
      </w:r>
    </w:p>
    <w:p w14:paraId="71AC5BB2" w14:textId="77777777" w:rsidR="00304E64" w:rsidRPr="00385759" w:rsidRDefault="00304E64" w:rsidP="00BE1E16">
      <w:pPr>
        <w:pStyle w:val="Qualificaodaspartes"/>
        <w:ind w:firstLine="0"/>
        <w:jc w:val="center"/>
      </w:pPr>
    </w:p>
    <w:p w14:paraId="7C46A370" w14:textId="14889F1B" w:rsidR="00304E64" w:rsidRPr="00385759" w:rsidRDefault="00304E64" w:rsidP="00BE1E16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021DD4">
        <w:rPr>
          <w:rFonts w:ascii="Arial" w:eastAsia="Calibri" w:hAnsi="Arial" w:cs="Arial"/>
          <w:b/>
        </w:rPr>
        <w:t>RELATOR</w:t>
      </w:r>
    </w:p>
    <w:p w14:paraId="3CF8EF8E" w14:textId="77777777" w:rsidR="00304E64" w:rsidRPr="009D6648" w:rsidRDefault="00304E64" w:rsidP="00BE1E16">
      <w:pPr>
        <w:pStyle w:val="Qualificao"/>
        <w:spacing w:before="0"/>
        <w:ind w:left="0"/>
        <w:jc w:val="center"/>
        <w:rPr>
          <w:rFonts w:eastAsia="Calibri"/>
          <w:b/>
          <w:sz w:val="16"/>
          <w:szCs w:val="16"/>
        </w:rPr>
      </w:pPr>
    </w:p>
    <w:p w14:paraId="01697E9A" w14:textId="0BFC9AA4" w:rsidR="000169F1" w:rsidRPr="00E638E0" w:rsidRDefault="00304E64" w:rsidP="00E638E0">
      <w:pPr>
        <w:pStyle w:val="Qualificao"/>
        <w:spacing w:before="0"/>
        <w:ind w:left="0"/>
        <w:jc w:val="center"/>
        <w:rPr>
          <w:b/>
          <w:sz w:val="22"/>
        </w:rPr>
      </w:pPr>
      <w:r w:rsidRPr="00BE1E16">
        <w:rPr>
          <w:b/>
          <w:sz w:val="22"/>
        </w:rPr>
        <w:t xml:space="preserve">COLENDA </w:t>
      </w:r>
      <w:r w:rsidR="00BE1E16" w:rsidRPr="00BE1E16">
        <w:rPr>
          <w:b/>
          <w:sz w:val="22"/>
        </w:rPr>
        <w:t>SEGUNDA</w:t>
      </w:r>
      <w:r w:rsidRPr="00BE1E16">
        <w:rPr>
          <w:b/>
          <w:sz w:val="22"/>
        </w:rPr>
        <w:t xml:space="preserve"> CÂMARA </w:t>
      </w:r>
      <w:r w:rsidR="00BE1E16" w:rsidRPr="00BE1E16">
        <w:rPr>
          <w:b/>
          <w:sz w:val="22"/>
        </w:rPr>
        <w:t>CRIMINAL</w:t>
      </w:r>
    </w:p>
    <w:p w14:paraId="472A78BE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C23362" w14:textId="4638F183" w:rsidR="00435FC7" w:rsidRPr="00435FC7" w:rsidRDefault="00435FC7" w:rsidP="00435FC7">
      <w:pPr>
        <w:pStyle w:val="Ttulo"/>
        <w:spacing w:line="276" w:lineRule="auto"/>
      </w:pPr>
      <w:r w:rsidRPr="00136102">
        <w:t>I</w:t>
      </w:r>
      <w:r w:rsidR="00F90DC7">
        <w:t xml:space="preserve"> </w:t>
      </w:r>
      <w:r w:rsidRPr="00136102">
        <w:t>–</w:t>
      </w:r>
      <w:r>
        <w:t xml:space="preserve"> Omissões </w:t>
      </w:r>
      <w:r w:rsidR="00F90DC7">
        <w:t xml:space="preserve">sobre as </w:t>
      </w:r>
      <w:r>
        <w:t>versões apresentadas pela vítima, que evidenciam, no mínimo, dúvida</w:t>
      </w:r>
      <w:r w:rsidR="00EA5651">
        <w:t xml:space="preserve"> razoável</w:t>
      </w:r>
      <w:r>
        <w:t xml:space="preserve"> quanto à existência do fato</w:t>
      </w:r>
    </w:p>
    <w:p w14:paraId="2BA958CD" w14:textId="77777777" w:rsidR="00435FC7" w:rsidRDefault="00435FC7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05427B" w14:textId="316E02A7" w:rsidR="003E34BC" w:rsidRDefault="007F2C36" w:rsidP="00304E64">
      <w:pPr>
        <w:pStyle w:val="SemEspaamento"/>
      </w:pPr>
      <w:r>
        <w:t>A</w:t>
      </w:r>
      <w:r w:rsidR="00161811">
        <w:t xml:space="preserve">pós </w:t>
      </w:r>
      <w:r w:rsidR="00C6340B">
        <w:t xml:space="preserve">ser condenado </w:t>
      </w:r>
      <w:r w:rsidR="00D6451F">
        <w:t xml:space="preserve">pelo delito </w:t>
      </w:r>
      <w:r w:rsidR="00547FEF">
        <w:t>previsto no art. 213 do CP</w:t>
      </w:r>
      <w:r w:rsidR="00700DFB">
        <w:t xml:space="preserve"> </w:t>
      </w:r>
      <w:r w:rsidR="00700DFB" w:rsidRPr="00700DFB">
        <w:rPr>
          <w:sz w:val="20"/>
          <w:szCs w:val="18"/>
        </w:rPr>
        <w:t>(evento 17)</w:t>
      </w:r>
      <w:r w:rsidR="00547FEF">
        <w:t>,</w:t>
      </w:r>
      <w:r w:rsidR="00161811">
        <w:t xml:space="preserve"> </w:t>
      </w:r>
      <w:r>
        <w:t xml:space="preserve">Excelência, </w:t>
      </w:r>
      <w:r w:rsidR="00161811">
        <w:t>o embargante identificou omissões no acórdão condenatório,</w:t>
      </w:r>
      <w:r w:rsidR="00375301">
        <w:t xml:space="preserve"> o que </w:t>
      </w:r>
      <w:r w:rsidR="00CD57B6">
        <w:t xml:space="preserve">motivou </w:t>
      </w:r>
      <w:r w:rsidR="00375301">
        <w:t xml:space="preserve">a oposição </w:t>
      </w:r>
      <w:r w:rsidR="00CD57B6">
        <w:t xml:space="preserve">dos </w:t>
      </w:r>
      <w:r w:rsidR="00375301">
        <w:t>aclaratórios</w:t>
      </w:r>
      <w:r w:rsidR="00CD57B6">
        <w:t xml:space="preserve"> </w:t>
      </w:r>
      <w:r w:rsidR="00CD57B6" w:rsidRPr="00700DFB">
        <w:rPr>
          <w:sz w:val="20"/>
          <w:szCs w:val="18"/>
        </w:rPr>
        <w:t>(evento</w:t>
      </w:r>
      <w:r w:rsidR="00700DFB" w:rsidRPr="00700DFB">
        <w:rPr>
          <w:sz w:val="20"/>
          <w:szCs w:val="18"/>
        </w:rPr>
        <w:t xml:space="preserve"> 25)</w:t>
      </w:r>
      <w:r w:rsidR="00375301">
        <w:t>,</w:t>
      </w:r>
      <w:r w:rsidR="00161811">
        <w:t xml:space="preserve"> </w:t>
      </w:r>
      <w:r w:rsidR="0017753A">
        <w:t>sobretudo porq</w:t>
      </w:r>
      <w:r w:rsidR="00700DFB">
        <w:t xml:space="preserve">ue </w:t>
      </w:r>
      <w:r w:rsidR="00B605E0">
        <w:t xml:space="preserve">o </w:t>
      </w:r>
      <w:r w:rsidR="00B605E0">
        <w:rPr>
          <w:i/>
          <w:iCs/>
        </w:rPr>
        <w:t xml:space="preserve">decisum </w:t>
      </w:r>
      <w:r w:rsidR="00B3314D">
        <w:t xml:space="preserve">não </w:t>
      </w:r>
      <w:r w:rsidR="00A54176">
        <w:t>considerou</w:t>
      </w:r>
      <w:r w:rsidR="00B3314D">
        <w:t xml:space="preserve"> </w:t>
      </w:r>
      <w:r w:rsidR="00B3314D" w:rsidRPr="00B3314D">
        <w:rPr>
          <w:sz w:val="20"/>
          <w:szCs w:val="18"/>
        </w:rPr>
        <w:t>(</w:t>
      </w:r>
      <w:r w:rsidR="00B3314D" w:rsidRPr="00A54176">
        <w:rPr>
          <w:b/>
          <w:bCs/>
          <w:sz w:val="20"/>
          <w:szCs w:val="18"/>
        </w:rPr>
        <w:t>omissão</w:t>
      </w:r>
      <w:r w:rsidR="00B3314D" w:rsidRPr="00B3314D">
        <w:rPr>
          <w:sz w:val="20"/>
          <w:szCs w:val="18"/>
        </w:rPr>
        <w:t>)</w:t>
      </w:r>
      <w:r w:rsidR="00B3314D">
        <w:t xml:space="preserve"> o </w:t>
      </w:r>
      <w:r w:rsidR="00161811">
        <w:t>fato de que</w:t>
      </w:r>
      <w:r w:rsidR="00415044">
        <w:t xml:space="preserve"> </w:t>
      </w:r>
      <w:r w:rsidR="00375301">
        <w:t xml:space="preserve">a suposta ofendida, Priscila, </w:t>
      </w:r>
      <w:r w:rsidR="00842CF2">
        <w:t xml:space="preserve">narrou </w:t>
      </w:r>
      <w:r w:rsidR="00860B8F">
        <w:t>versões divergentes</w:t>
      </w:r>
      <w:r w:rsidR="00842CF2">
        <w:t xml:space="preserve"> </w:t>
      </w:r>
      <w:r w:rsidR="00B3314D">
        <w:t>n</w:t>
      </w:r>
      <w:r w:rsidR="00842CF2">
        <w:t>o boletim de ocorrência</w:t>
      </w:r>
      <w:r w:rsidR="00C52363">
        <w:t xml:space="preserve"> </w:t>
      </w:r>
      <w:r w:rsidR="00B3314D">
        <w:t>e nos depoimentos subsequentes</w:t>
      </w:r>
      <w:r w:rsidR="00A54176">
        <w:t xml:space="preserve">, </w:t>
      </w:r>
      <w:r w:rsidR="002F4792">
        <w:t>demonstrando a ausência de certeza necessária sobre a existência do fato para fundamentar o édito condenatório</w:t>
      </w:r>
      <w:r w:rsidR="00B3314D">
        <w:t xml:space="preserve">. </w:t>
      </w:r>
    </w:p>
    <w:p w14:paraId="1171ECF3" w14:textId="2E80850E" w:rsidR="00C52363" w:rsidRDefault="00C52363" w:rsidP="00304E64">
      <w:pPr>
        <w:pStyle w:val="SemEspaamento"/>
      </w:pPr>
      <w:r>
        <w:t>Isso porque, no boletim de ocorrência, Priscila disse que</w:t>
      </w:r>
      <w:r w:rsidR="004334CF">
        <w:t xml:space="preserve"> </w:t>
      </w:r>
      <w:r w:rsidR="004334CF" w:rsidRPr="00A45866">
        <w:rPr>
          <w:b/>
          <w:bCs/>
        </w:rPr>
        <w:t>Ariel teria se levantado</w:t>
      </w:r>
      <w:r w:rsidR="00B05C3D">
        <w:t xml:space="preserve"> </w:t>
      </w:r>
      <w:r w:rsidR="00B05C3D" w:rsidRPr="00B05C3D">
        <w:rPr>
          <w:sz w:val="20"/>
          <w:szCs w:val="18"/>
        </w:rPr>
        <w:t xml:space="preserve">(na frente das demais pessoas que estavam no </w:t>
      </w:r>
      <w:r w:rsidR="00B05C3D" w:rsidRPr="00B05C3D">
        <w:rPr>
          <w:i/>
          <w:iCs/>
          <w:sz w:val="20"/>
          <w:szCs w:val="18"/>
        </w:rPr>
        <w:t>after</w:t>
      </w:r>
      <w:r w:rsidR="00B05C3D" w:rsidRPr="00B05C3D">
        <w:rPr>
          <w:sz w:val="20"/>
          <w:szCs w:val="18"/>
        </w:rPr>
        <w:t>)</w:t>
      </w:r>
      <w:r w:rsidR="004334CF">
        <w:t xml:space="preserve"> e a </w:t>
      </w:r>
      <w:r>
        <w:t>levad</w:t>
      </w:r>
      <w:r w:rsidR="004334CF">
        <w:t>o</w:t>
      </w:r>
      <w:r>
        <w:t xml:space="preserve"> pelo braço e cabelo ao banheiro</w:t>
      </w:r>
      <w:r w:rsidR="003E34BC">
        <w:t xml:space="preserve">, </w:t>
      </w:r>
      <w:r w:rsidR="00E638E0">
        <w:t xml:space="preserve">além de </w:t>
      </w:r>
      <w:r w:rsidR="00B05C3D">
        <w:t xml:space="preserve">obrigá-la </w:t>
      </w:r>
      <w:r w:rsidR="003E34BC">
        <w:t>a sentar no vaso</w:t>
      </w:r>
      <w:r w:rsidR="00E638E0">
        <w:t>,</w:t>
      </w:r>
      <w:r w:rsidR="003E34BC">
        <w:t xml:space="preserve"> e </w:t>
      </w:r>
      <w:r w:rsidR="00E638E0">
        <w:t xml:space="preserve">que </w:t>
      </w:r>
      <w:r w:rsidR="00D53E09">
        <w:t xml:space="preserve">o embargante teria forçado sexo oral, </w:t>
      </w:r>
      <w:r w:rsidR="00D53E09" w:rsidRPr="00B05C3D">
        <w:rPr>
          <w:b/>
          <w:bCs/>
        </w:rPr>
        <w:t>com penetração</w:t>
      </w:r>
      <w:r w:rsidR="00D53E09">
        <w:t xml:space="preserve"> na boca da vítima</w:t>
      </w:r>
      <w:r w:rsidR="00657FBE">
        <w:t xml:space="preserve">, o que a motivou </w:t>
      </w:r>
      <w:r w:rsidR="00657FBE" w:rsidRPr="00E638E0">
        <w:rPr>
          <w:b/>
          <w:bCs/>
        </w:rPr>
        <w:t>a pedir socorro e</w:t>
      </w:r>
      <w:r w:rsidR="00657FBE">
        <w:t xml:space="preserve"> </w:t>
      </w:r>
      <w:r w:rsidR="00657FBE">
        <w:rPr>
          <w:b/>
          <w:bCs/>
        </w:rPr>
        <w:t>bater na porta</w:t>
      </w:r>
      <w:r w:rsidR="00657FBE">
        <w:t xml:space="preserve"> </w:t>
      </w:r>
      <w:r w:rsidR="00657FBE" w:rsidRPr="003F176F">
        <w:rPr>
          <w:b/>
          <w:bCs/>
        </w:rPr>
        <w:t>do banheiro</w:t>
      </w:r>
      <w:r w:rsidR="0052321B">
        <w:t xml:space="preserve">, afirmando que </w:t>
      </w:r>
      <w:r w:rsidR="0052321B" w:rsidRPr="0052321B">
        <w:rPr>
          <w:b/>
          <w:bCs/>
        </w:rPr>
        <w:t>o embargant</w:t>
      </w:r>
      <w:r w:rsidR="003F176F">
        <w:rPr>
          <w:b/>
          <w:bCs/>
        </w:rPr>
        <w:t>e</w:t>
      </w:r>
      <w:r w:rsidR="00521B54">
        <w:t xml:space="preserve"> </w:t>
      </w:r>
      <w:r w:rsidR="00521B54" w:rsidRPr="00521B54">
        <w:rPr>
          <w:b/>
          <w:bCs/>
        </w:rPr>
        <w:t>teria ficado com medo e</w:t>
      </w:r>
      <w:r w:rsidR="00521B54">
        <w:t xml:space="preserve"> </w:t>
      </w:r>
      <w:r w:rsidR="0052321B" w:rsidRPr="0052321B">
        <w:rPr>
          <w:b/>
          <w:bCs/>
        </w:rPr>
        <w:t>aberto a porta e permitido a sua saída</w:t>
      </w:r>
      <w:r w:rsidR="00657FBE">
        <w:t xml:space="preserve"> </w:t>
      </w:r>
      <w:r w:rsidR="00657FBE" w:rsidRPr="00657FBE">
        <w:rPr>
          <w:sz w:val="20"/>
          <w:szCs w:val="18"/>
        </w:rPr>
        <w:t>(evento 1, INQ1, p. 3)</w:t>
      </w:r>
      <w:r w:rsidR="00657FBE">
        <w:t>.</w:t>
      </w:r>
      <w:r w:rsidR="003E34BC">
        <w:t xml:space="preserve"> </w:t>
      </w:r>
    </w:p>
    <w:p w14:paraId="0A351BC7" w14:textId="34029FCB" w:rsidR="00297DCF" w:rsidRDefault="00ED66DD" w:rsidP="00304E64">
      <w:pPr>
        <w:pStyle w:val="SemEspaamento"/>
      </w:pPr>
      <w:r>
        <w:t>Contudo</w:t>
      </w:r>
      <w:r w:rsidR="00B3314D">
        <w:t>,</w:t>
      </w:r>
      <w:r w:rsidR="00892E36">
        <w:t xml:space="preserve"> </w:t>
      </w:r>
      <w:r w:rsidR="00305357">
        <w:t>em seus</w:t>
      </w:r>
      <w:r>
        <w:t xml:space="preserve"> depoimentos subsequentes, tanto no inquérito policial quanto na fase judicial</w:t>
      </w:r>
      <w:r w:rsidR="00B462AD">
        <w:t xml:space="preserve"> </w:t>
      </w:r>
      <w:r w:rsidR="00B462AD" w:rsidRPr="00B462AD">
        <w:rPr>
          <w:sz w:val="20"/>
          <w:szCs w:val="18"/>
        </w:rPr>
        <w:t>(evento 1, INQ1, p. 6, do IP e evento 55, VIDEO3</w:t>
      </w:r>
      <w:r w:rsidRPr="00B462AD">
        <w:rPr>
          <w:sz w:val="20"/>
          <w:szCs w:val="18"/>
        </w:rPr>
        <w:t>,</w:t>
      </w:r>
      <w:r w:rsidR="00B462AD" w:rsidRPr="00B462AD">
        <w:rPr>
          <w:sz w:val="20"/>
          <w:szCs w:val="18"/>
        </w:rPr>
        <w:t xml:space="preserve"> do 1º grau)</w:t>
      </w:r>
      <w:r w:rsidR="00305357">
        <w:t xml:space="preserve"> Priscila</w:t>
      </w:r>
      <w:r>
        <w:t xml:space="preserve"> </w:t>
      </w:r>
      <w:r w:rsidR="00A45866">
        <w:t xml:space="preserve">alterou significativamente o relato, </w:t>
      </w:r>
      <w:r w:rsidR="001873C4">
        <w:t>sustentando que, quando estava subindo as escadas, foi surpreendida por Ariel, que a empurrou para dentro do banheiro</w:t>
      </w:r>
      <w:r w:rsidR="009E0C02">
        <w:t>,</w:t>
      </w:r>
      <w:r w:rsidR="001873C4">
        <w:t xml:space="preserve"> e </w:t>
      </w:r>
      <w:r w:rsidR="009E0C02">
        <w:t xml:space="preserve">que o recorrente </w:t>
      </w:r>
      <w:r w:rsidR="009E0C02" w:rsidRPr="009E0C02">
        <w:rPr>
          <w:b/>
          <w:bCs/>
        </w:rPr>
        <w:t>teria tentado</w:t>
      </w:r>
      <w:r w:rsidR="009E0C02">
        <w:t xml:space="preserve"> </w:t>
      </w:r>
      <w:r w:rsidR="009E0C02" w:rsidRPr="00182D40">
        <w:rPr>
          <w:b/>
          <w:bCs/>
        </w:rPr>
        <w:t>colocar</w:t>
      </w:r>
      <w:r w:rsidR="009E0C02">
        <w:t xml:space="preserve"> o pênis em sua boca, </w:t>
      </w:r>
      <w:r w:rsidR="009E0C02" w:rsidRPr="0052321B">
        <w:rPr>
          <w:b/>
          <w:bCs/>
        </w:rPr>
        <w:t>mas não conseguiu porque ela acabou virando o rosto e conseguiu gritar</w:t>
      </w:r>
      <w:r w:rsidR="009E0C02">
        <w:t xml:space="preserve">, além de chutá-lo para se desvencilhar </w:t>
      </w:r>
      <w:r w:rsidR="009E0C02" w:rsidRPr="00182D40">
        <w:rPr>
          <w:b/>
          <w:bCs/>
        </w:rPr>
        <w:t>e sair, por conta própria, do banheiro</w:t>
      </w:r>
      <w:r w:rsidR="0052321B">
        <w:t>.</w:t>
      </w:r>
      <w:r w:rsidR="00297DCF">
        <w:t xml:space="preserve"> </w:t>
      </w:r>
    </w:p>
    <w:p w14:paraId="5CA61F37" w14:textId="33530AD0" w:rsidR="00297DCF" w:rsidRDefault="00371822" w:rsidP="00304E64">
      <w:pPr>
        <w:pStyle w:val="SemEspaamento"/>
      </w:pPr>
      <w:r>
        <w:t xml:space="preserve">Como visto, </w:t>
      </w:r>
      <w:r w:rsidR="00BE4C7C">
        <w:t xml:space="preserve">essas incongruências </w:t>
      </w:r>
      <w:r>
        <w:t xml:space="preserve">encontradas nas </w:t>
      </w:r>
      <w:r w:rsidR="00BE4C7C">
        <w:t>narrativas de Priscila</w:t>
      </w:r>
      <w:r w:rsidR="00F06C84">
        <w:t>,</w:t>
      </w:r>
      <w:r w:rsidR="00F06C84" w:rsidRPr="00F06C84">
        <w:t xml:space="preserve"> </w:t>
      </w:r>
      <w:r w:rsidR="00F06C84">
        <w:t xml:space="preserve">que não foram levadas em consideração </w:t>
      </w:r>
      <w:r w:rsidR="00F06C84" w:rsidRPr="00BE4B9A">
        <w:rPr>
          <w:sz w:val="20"/>
          <w:szCs w:val="18"/>
        </w:rPr>
        <w:t>(</w:t>
      </w:r>
      <w:r w:rsidR="00F06C84" w:rsidRPr="00F06C84">
        <w:rPr>
          <w:b/>
          <w:bCs/>
          <w:sz w:val="20"/>
          <w:szCs w:val="18"/>
        </w:rPr>
        <w:t>omissão</w:t>
      </w:r>
      <w:r w:rsidR="00F06C84" w:rsidRPr="00BE4B9A">
        <w:rPr>
          <w:sz w:val="20"/>
          <w:szCs w:val="18"/>
        </w:rPr>
        <w:t>)</w:t>
      </w:r>
      <w:r w:rsidR="00F06C84">
        <w:t xml:space="preserve"> pelo </w:t>
      </w:r>
      <w:r w:rsidR="00F06C84">
        <w:rPr>
          <w:i/>
          <w:iCs/>
        </w:rPr>
        <w:t xml:space="preserve">decisum </w:t>
      </w:r>
      <w:r w:rsidR="00F06C84">
        <w:t>embargado,</w:t>
      </w:r>
      <w:r w:rsidR="00F06C84" w:rsidRPr="00F06C84">
        <w:t xml:space="preserve"> </w:t>
      </w:r>
      <w:r w:rsidR="00F06C84">
        <w:lastRenderedPageBreak/>
        <w:t>são muito graves e</w:t>
      </w:r>
      <w:r w:rsidR="00BE4C7C">
        <w:t xml:space="preserve"> </w:t>
      </w:r>
      <w:r>
        <w:t>já indicam a alta probabilidade de se estar diante de acusação inverídica</w:t>
      </w:r>
      <w:r w:rsidR="00084993">
        <w:t xml:space="preserve"> feita contra o embargante</w:t>
      </w:r>
      <w:r>
        <w:t>.</w:t>
      </w:r>
    </w:p>
    <w:p w14:paraId="74F0EE04" w14:textId="5499862F" w:rsidR="00084993" w:rsidRDefault="00084993" w:rsidP="00304E64">
      <w:pPr>
        <w:pStyle w:val="SemEspaamento"/>
      </w:pPr>
      <w:r>
        <w:t>Mas não é só.</w:t>
      </w:r>
    </w:p>
    <w:p w14:paraId="299EF09C" w14:textId="30E2C38B" w:rsidR="00860B8F" w:rsidRDefault="00521B54" w:rsidP="00304E64">
      <w:pPr>
        <w:pStyle w:val="SemEspaamento"/>
      </w:pPr>
      <w:r>
        <w:t>O</w:t>
      </w:r>
      <w:r w:rsidR="00297DCF">
        <w:t xml:space="preserve"> aresto embargado também </w:t>
      </w:r>
      <w:r w:rsidR="00084993">
        <w:t>não considerou</w:t>
      </w:r>
      <w:r w:rsidR="00F06C84">
        <w:t xml:space="preserve"> </w:t>
      </w:r>
      <w:r w:rsidR="00F06C84" w:rsidRPr="00BE4B9A">
        <w:rPr>
          <w:sz w:val="20"/>
          <w:szCs w:val="18"/>
        </w:rPr>
        <w:t>(</w:t>
      </w:r>
      <w:r w:rsidR="00F06C84" w:rsidRPr="00F06C84">
        <w:rPr>
          <w:b/>
          <w:bCs/>
          <w:sz w:val="20"/>
          <w:szCs w:val="18"/>
        </w:rPr>
        <w:t>omissão</w:t>
      </w:r>
      <w:r w:rsidR="00F06C84" w:rsidRPr="00BE4B9A">
        <w:rPr>
          <w:sz w:val="20"/>
          <w:szCs w:val="18"/>
        </w:rPr>
        <w:t>)</w:t>
      </w:r>
      <w:r w:rsidR="00084993">
        <w:t xml:space="preserve"> o fato de que</w:t>
      </w:r>
      <w:r w:rsidR="00FB7A58">
        <w:t xml:space="preserve">, em juízo </w:t>
      </w:r>
      <w:r w:rsidR="00FB7A58" w:rsidRPr="00B22B25">
        <w:rPr>
          <w:sz w:val="20"/>
          <w:szCs w:val="18"/>
        </w:rPr>
        <w:t xml:space="preserve">(evento 55, VIDEO2 </w:t>
      </w:r>
      <w:r w:rsidR="00B22B25" w:rsidRPr="00B22B25">
        <w:rPr>
          <w:sz w:val="20"/>
          <w:szCs w:val="18"/>
        </w:rPr>
        <w:t>–</w:t>
      </w:r>
      <w:r w:rsidR="00FB7A58" w:rsidRPr="00B22B25">
        <w:rPr>
          <w:sz w:val="20"/>
          <w:szCs w:val="18"/>
        </w:rPr>
        <w:t xml:space="preserve"> 1</w:t>
      </w:r>
      <w:r w:rsidR="00B22B25" w:rsidRPr="00B22B25">
        <w:rPr>
          <w:sz w:val="20"/>
          <w:szCs w:val="18"/>
        </w:rPr>
        <w:t>º grau</w:t>
      </w:r>
      <w:r w:rsidR="00FB7A58" w:rsidRPr="00B22B25">
        <w:rPr>
          <w:sz w:val="20"/>
          <w:szCs w:val="18"/>
        </w:rPr>
        <w:t>)</w:t>
      </w:r>
      <w:r w:rsidR="00FB7A58">
        <w:t>,</w:t>
      </w:r>
      <w:r w:rsidR="00084993">
        <w:t xml:space="preserve"> </w:t>
      </w:r>
      <w:r w:rsidR="00892E36">
        <w:t xml:space="preserve">a testemunha Plácida, que encontrou </w:t>
      </w:r>
      <w:r w:rsidR="0011655C">
        <w:t xml:space="preserve">a suposta ofendida </w:t>
      </w:r>
      <w:r w:rsidR="00892E36">
        <w:t xml:space="preserve">no sofá, </w:t>
      </w:r>
      <w:r w:rsidR="00FB7A58">
        <w:t>explicou</w:t>
      </w:r>
      <w:r w:rsidR="00ED66DD">
        <w:t xml:space="preserve"> que </w:t>
      </w:r>
      <w:r w:rsidR="00ED66DD" w:rsidRPr="002179C7">
        <w:rPr>
          <w:b/>
          <w:bCs/>
        </w:rPr>
        <w:t>Priscila relatou, inicialmente, que</w:t>
      </w:r>
      <w:r w:rsidR="00ED66DD">
        <w:t xml:space="preserve"> </w:t>
      </w:r>
      <w:r w:rsidR="00ED66DD" w:rsidRPr="00B605E0">
        <w:rPr>
          <w:b/>
          <w:bCs/>
        </w:rPr>
        <w:t>teria ocorrido</w:t>
      </w:r>
      <w:r w:rsidR="00ED66DD">
        <w:t xml:space="preserve"> </w:t>
      </w:r>
      <w:r w:rsidR="002A1A0D" w:rsidRPr="00216FD9">
        <w:rPr>
          <w:b/>
          <w:bCs/>
        </w:rPr>
        <w:t>penetração</w:t>
      </w:r>
      <w:r w:rsidR="002A1A0D">
        <w:t xml:space="preserve"> </w:t>
      </w:r>
      <w:r w:rsidR="002A1A0D" w:rsidRPr="002A1A0D">
        <w:rPr>
          <w:sz w:val="20"/>
          <w:szCs w:val="18"/>
        </w:rPr>
        <w:t>(</w:t>
      </w:r>
      <w:r w:rsidR="002A1A0D" w:rsidRPr="00B605E0">
        <w:rPr>
          <w:b/>
          <w:bCs/>
          <w:sz w:val="20"/>
          <w:szCs w:val="18"/>
        </w:rPr>
        <w:t>conjunção carnal</w:t>
      </w:r>
      <w:r w:rsidR="00ED66DD" w:rsidRPr="002A1A0D">
        <w:rPr>
          <w:sz w:val="20"/>
          <w:szCs w:val="18"/>
        </w:rPr>
        <w:t>)</w:t>
      </w:r>
      <w:r w:rsidR="00ED66DD">
        <w:t>, mas</w:t>
      </w:r>
      <w:r w:rsidR="005639BB">
        <w:t xml:space="preserve"> </w:t>
      </w:r>
      <w:r w:rsidR="00ED66DD">
        <w:t xml:space="preserve">acabou alterando essa versão quando foi registrar o boletim de ocorrência, o que </w:t>
      </w:r>
      <w:r w:rsidR="00202D0F">
        <w:t xml:space="preserve">acaba </w:t>
      </w:r>
      <w:r w:rsidR="00FC50EA">
        <w:t>gera</w:t>
      </w:r>
      <w:r w:rsidR="00202D0F">
        <w:t>ndo</w:t>
      </w:r>
      <w:r w:rsidR="00FC50EA">
        <w:t xml:space="preserve"> dúvida quanto </w:t>
      </w:r>
      <w:r w:rsidR="00202D0F">
        <w:t xml:space="preserve">à </w:t>
      </w:r>
      <w:r w:rsidR="0028427B">
        <w:t xml:space="preserve">própria </w:t>
      </w:r>
      <w:r w:rsidR="00202D0F">
        <w:t xml:space="preserve">existência de fato delituoso e </w:t>
      </w:r>
      <w:r w:rsidR="00ED66DD">
        <w:t xml:space="preserve">reforça a </w:t>
      </w:r>
      <w:r w:rsidR="00216FD9">
        <w:t xml:space="preserve">insubsistência </w:t>
      </w:r>
      <w:r w:rsidR="0028427B">
        <w:t>da</w:t>
      </w:r>
      <w:r w:rsidR="00216FD9">
        <w:t xml:space="preserve"> acusação feita contra Ariel.</w:t>
      </w:r>
    </w:p>
    <w:p w14:paraId="4366DD9A" w14:textId="2CE9C5CD" w:rsidR="00304E64" w:rsidRDefault="00B605E0" w:rsidP="00304E64">
      <w:pPr>
        <w:pStyle w:val="SemEspaamento"/>
      </w:pPr>
      <w:r>
        <w:t xml:space="preserve">E </w:t>
      </w:r>
      <w:r w:rsidR="000537A0">
        <w:t xml:space="preserve">o acórdão </w:t>
      </w:r>
      <w:r w:rsidR="00216FD9">
        <w:t xml:space="preserve">também não </w:t>
      </w:r>
      <w:r w:rsidR="000537A0">
        <w:t xml:space="preserve">levou </w:t>
      </w:r>
      <w:r w:rsidR="00216FD9">
        <w:t>em consideração</w:t>
      </w:r>
      <w:r w:rsidR="00FE0323">
        <w:t xml:space="preserve"> </w:t>
      </w:r>
      <w:r w:rsidR="00FE0323" w:rsidRPr="00BE4B9A">
        <w:rPr>
          <w:sz w:val="20"/>
          <w:szCs w:val="18"/>
        </w:rPr>
        <w:t>(</w:t>
      </w:r>
      <w:r w:rsidR="00FE0323" w:rsidRPr="00F06C84">
        <w:rPr>
          <w:b/>
          <w:bCs/>
          <w:sz w:val="20"/>
          <w:szCs w:val="18"/>
        </w:rPr>
        <w:t>omissão</w:t>
      </w:r>
      <w:r w:rsidR="00FE0323" w:rsidRPr="00BE4B9A">
        <w:rPr>
          <w:sz w:val="20"/>
          <w:szCs w:val="18"/>
        </w:rPr>
        <w:t>)</w:t>
      </w:r>
      <w:r w:rsidR="00216FD9">
        <w:t xml:space="preserve"> </w:t>
      </w:r>
      <w:r w:rsidR="000537A0">
        <w:t xml:space="preserve">que as versões apresentadas por Priscila </w:t>
      </w:r>
      <w:r w:rsidR="00CD43AE">
        <w:t>não encontra</w:t>
      </w:r>
      <w:r w:rsidR="000537A0">
        <w:t>m</w:t>
      </w:r>
      <w:r w:rsidR="00CD43AE">
        <w:t xml:space="preserve"> </w:t>
      </w:r>
      <w:r w:rsidR="001C0267">
        <w:t xml:space="preserve">nenhum </w:t>
      </w:r>
      <w:r w:rsidR="00CD43AE">
        <w:t>respaldo nas provas testemunhais</w:t>
      </w:r>
      <w:r>
        <w:t>,</w:t>
      </w:r>
      <w:r w:rsidR="001C0267">
        <w:t xml:space="preserve"> </w:t>
      </w:r>
      <w:r w:rsidR="00CD43AE">
        <w:t xml:space="preserve">que se encontravam no ambiente </w:t>
      </w:r>
      <w:r w:rsidR="00C56DC3">
        <w:t xml:space="preserve">logo </w:t>
      </w:r>
      <w:r w:rsidR="00CD43AE">
        <w:t xml:space="preserve">ao </w:t>
      </w:r>
      <w:r w:rsidR="00860B8F">
        <w:t xml:space="preserve">lado do banheiro e </w:t>
      </w:r>
      <w:r w:rsidR="00860B8F" w:rsidRPr="00AC5E6F">
        <w:rPr>
          <w:b/>
          <w:bCs/>
        </w:rPr>
        <w:t>não escutaram nenhum grito ou berro, nem barulho</w:t>
      </w:r>
      <w:r w:rsidR="00C56DC3" w:rsidRPr="00AC5E6F">
        <w:rPr>
          <w:b/>
          <w:bCs/>
        </w:rPr>
        <w:t xml:space="preserve"> de batidas na porta</w:t>
      </w:r>
      <w:r w:rsidR="001C0267" w:rsidRPr="00AC5E6F">
        <w:rPr>
          <w:b/>
          <w:bCs/>
        </w:rPr>
        <w:t xml:space="preserve"> do banheiro</w:t>
      </w:r>
      <w:r w:rsidR="00C56DC3">
        <w:t>, circunstância que indica</w:t>
      </w:r>
      <w:r w:rsidR="00A0532F">
        <w:t xml:space="preserve">, mais uma vez, </w:t>
      </w:r>
      <w:r w:rsidR="00C41271">
        <w:t xml:space="preserve">a alta probabilidade de </w:t>
      </w:r>
      <w:r w:rsidR="00FE0323">
        <w:t xml:space="preserve">se estar diante de </w:t>
      </w:r>
      <w:r w:rsidR="00C41271" w:rsidRPr="00C41271">
        <w:t xml:space="preserve">acusação contra o embargante </w:t>
      </w:r>
      <w:r w:rsidR="001C0267">
        <w:t xml:space="preserve">sobre </w:t>
      </w:r>
      <w:r w:rsidR="00FE0323">
        <w:t xml:space="preserve">um delito </w:t>
      </w:r>
      <w:r w:rsidR="00C41271" w:rsidRPr="00C41271">
        <w:t>que, em verdade, nunca existiu</w:t>
      </w:r>
      <w:r w:rsidR="00FE0323">
        <w:t>.</w:t>
      </w:r>
    </w:p>
    <w:p w14:paraId="38B684BC" w14:textId="6196499B" w:rsidR="00C03B17" w:rsidRDefault="00B605E0" w:rsidP="00304E64">
      <w:pPr>
        <w:pStyle w:val="SemEspaamento"/>
      </w:pPr>
      <w:r>
        <w:t>Vale registrar, por</w:t>
      </w:r>
      <w:r w:rsidR="005E3A22">
        <w:t xml:space="preserve"> oportuno</w:t>
      </w:r>
      <w:r>
        <w:t>, que não está diante de crime sexual praticado na clandestinidade</w:t>
      </w:r>
      <w:r w:rsidR="005E3A22">
        <w:t xml:space="preserve">, </w:t>
      </w:r>
      <w:r>
        <w:t>mas</w:t>
      </w:r>
      <w:r w:rsidR="00924E7D">
        <w:t xml:space="preserve">, segundo a </w:t>
      </w:r>
      <w:r w:rsidR="001C0267">
        <w:t xml:space="preserve">própria </w:t>
      </w:r>
      <w:r w:rsidR="00924E7D">
        <w:t>narrativa acusatória,</w:t>
      </w:r>
      <w:r>
        <w:t xml:space="preserve"> </w:t>
      </w:r>
      <w:r w:rsidR="000F5CCE">
        <w:t xml:space="preserve">de crime que teria sido cometido </w:t>
      </w:r>
      <w:r w:rsidR="00FA1510">
        <w:t xml:space="preserve">durante um </w:t>
      </w:r>
      <w:r w:rsidR="00FA1510">
        <w:rPr>
          <w:i/>
          <w:iCs/>
        </w:rPr>
        <w:t>after</w:t>
      </w:r>
      <w:r w:rsidR="00FA1510">
        <w:t xml:space="preserve">, </w:t>
      </w:r>
      <w:r>
        <w:t xml:space="preserve">em </w:t>
      </w:r>
      <w:r w:rsidR="00FA1510">
        <w:t xml:space="preserve">um banheiro </w:t>
      </w:r>
      <w:r w:rsidR="00616D64">
        <w:t xml:space="preserve">contíguo </w:t>
      </w:r>
      <w:r w:rsidR="000F5CCE">
        <w:t xml:space="preserve">a </w:t>
      </w:r>
      <w:r w:rsidR="001C0267">
        <w:t xml:space="preserve">um </w:t>
      </w:r>
      <w:r w:rsidR="00616D64">
        <w:t xml:space="preserve">ambiente </w:t>
      </w:r>
      <w:r>
        <w:t xml:space="preserve">com diversas </w:t>
      </w:r>
      <w:r w:rsidR="00616D64">
        <w:t>pessoas</w:t>
      </w:r>
      <w:r w:rsidR="00016719">
        <w:t xml:space="preserve">, fato que é de extrema relevância </w:t>
      </w:r>
      <w:r w:rsidR="00AC5E6F">
        <w:t xml:space="preserve">para o deslinde da causa </w:t>
      </w:r>
      <w:r w:rsidR="00016719">
        <w:t>e deve ser considerad</w:t>
      </w:r>
      <w:r w:rsidR="00AC5E6F">
        <w:t>o</w:t>
      </w:r>
      <w:r w:rsidR="00016719">
        <w:t xml:space="preserve"> pelo aresto embargado</w:t>
      </w:r>
      <w:r w:rsidR="000911D8">
        <w:t xml:space="preserve">. </w:t>
      </w:r>
    </w:p>
    <w:p w14:paraId="0697A5D1" w14:textId="7154F9FB" w:rsidR="006344DF" w:rsidRDefault="00016719" w:rsidP="00304E64">
      <w:pPr>
        <w:pStyle w:val="SemEspaamento"/>
      </w:pPr>
      <w:r>
        <w:t>Ora</w:t>
      </w:r>
      <w:r w:rsidR="000911D8">
        <w:t>, se fosse verdadeira a imputação</w:t>
      </w:r>
      <w:r w:rsidR="0061778A">
        <w:t xml:space="preserve"> criminosa</w:t>
      </w:r>
      <w:r w:rsidR="000911D8">
        <w:t xml:space="preserve"> feita contra o embargante, as testemunhas que estavam presentes no local </w:t>
      </w:r>
      <w:r w:rsidR="00FA1510">
        <w:t>certamente teriam ouvido grito, berro, batida na porta</w:t>
      </w:r>
      <w:r w:rsidR="00924E7D">
        <w:t xml:space="preserve"> banheiro </w:t>
      </w:r>
      <w:r w:rsidR="00FA1510">
        <w:t>ou outras circunstâncias</w:t>
      </w:r>
      <w:r w:rsidR="0061778A">
        <w:t xml:space="preserve"> que poderiam indicar a existência de delito sexual</w:t>
      </w:r>
      <w:r w:rsidR="00C03B17">
        <w:t>, o que não ocorreu no caso</w:t>
      </w:r>
      <w:r w:rsidR="00924E7D">
        <w:t xml:space="preserve"> </w:t>
      </w:r>
      <w:r w:rsidR="00924E7D" w:rsidRPr="00A74AC3">
        <w:t>– isolando a palavra da vítima no</w:t>
      </w:r>
      <w:r w:rsidR="006E21F8" w:rsidRPr="00A74AC3">
        <w:t xml:space="preserve"> contexto probatório</w:t>
      </w:r>
      <w:r w:rsidR="0061778A">
        <w:t>.</w:t>
      </w:r>
      <w:r w:rsidR="006344DF">
        <w:t xml:space="preserve"> </w:t>
      </w:r>
    </w:p>
    <w:p w14:paraId="39D2F852" w14:textId="6EC3C28D" w:rsidR="001E16F1" w:rsidRDefault="001E16F1" w:rsidP="00304E64">
      <w:pPr>
        <w:pStyle w:val="SemEspaamento"/>
      </w:pPr>
      <w:r>
        <w:t>Sobre o assunto, aliás, o Superior Tribunal de Justiça</w:t>
      </w:r>
      <w:r w:rsidR="003F14FE">
        <w:t>,</w:t>
      </w:r>
      <w:r w:rsidR="003F14FE" w:rsidRPr="003F14FE">
        <w:t xml:space="preserve"> </w:t>
      </w:r>
      <w:r w:rsidR="009B2359">
        <w:t>em recentíssimo acórdão proferido em outubro deste ano</w:t>
      </w:r>
      <w:r w:rsidR="003F14FE">
        <w:t>, reafirmou o posicionamento de que “</w:t>
      </w:r>
      <w:r w:rsidR="003F14FE" w:rsidRPr="003F14FE">
        <w:rPr>
          <w:i/>
          <w:iCs/>
        </w:rPr>
        <w:t xml:space="preserve">A palavra da vítima em crimes contra a dignidade sexual tem valor probante diferenciado, </w:t>
      </w:r>
      <w:r w:rsidR="003F14FE" w:rsidRPr="003F14FE">
        <w:rPr>
          <w:b/>
          <w:bCs/>
          <w:i/>
          <w:iCs/>
        </w:rPr>
        <w:t>desde que corroborada por outros elementos probatórios</w:t>
      </w:r>
      <w:r w:rsidR="003F14FE">
        <w:t xml:space="preserve">” </w:t>
      </w:r>
      <w:r w:rsidR="003F14FE" w:rsidRPr="003F14FE">
        <w:rPr>
          <w:sz w:val="20"/>
          <w:szCs w:val="18"/>
        </w:rPr>
        <w:t>(AgRg no AREsp n. 2.354.304/GO, rel. Min. Messod Azulay Neto, 5ªTurma, j. em 21.10.2025)</w:t>
      </w:r>
      <w:r w:rsidR="003F14FE" w:rsidRPr="003F14FE">
        <w:t>.</w:t>
      </w:r>
      <w:r>
        <w:t xml:space="preserve"> </w:t>
      </w:r>
    </w:p>
    <w:p w14:paraId="045B3A77" w14:textId="2DB039D8" w:rsidR="00FE0323" w:rsidRDefault="003F14FE" w:rsidP="00B755CF">
      <w:pPr>
        <w:pStyle w:val="SemEspaamento"/>
      </w:pPr>
      <w:r>
        <w:t>No mais</w:t>
      </w:r>
      <w:r w:rsidR="00B755CF">
        <w:t xml:space="preserve">, o </w:t>
      </w:r>
      <w:r w:rsidR="00B755CF">
        <w:rPr>
          <w:i/>
          <w:iCs/>
        </w:rPr>
        <w:t xml:space="preserve">decisum </w:t>
      </w:r>
      <w:r w:rsidR="00B755CF">
        <w:t xml:space="preserve">objeto de complementação também desconsiderou </w:t>
      </w:r>
      <w:r w:rsidR="00B755CF" w:rsidRPr="008808B0">
        <w:rPr>
          <w:sz w:val="20"/>
          <w:szCs w:val="18"/>
        </w:rPr>
        <w:t>(</w:t>
      </w:r>
      <w:r w:rsidR="00B755CF" w:rsidRPr="008808B0">
        <w:rPr>
          <w:b/>
          <w:bCs/>
          <w:sz w:val="20"/>
          <w:szCs w:val="18"/>
        </w:rPr>
        <w:t>omissão</w:t>
      </w:r>
      <w:r w:rsidR="00B755CF" w:rsidRPr="008808B0">
        <w:rPr>
          <w:sz w:val="20"/>
          <w:szCs w:val="18"/>
        </w:rPr>
        <w:t>)</w:t>
      </w:r>
      <w:r w:rsidR="00B755CF">
        <w:t xml:space="preserve"> que a própria Priscila, por escolha exclusivamente sua, </w:t>
      </w:r>
      <w:r w:rsidR="00B755CF" w:rsidRPr="009854B5">
        <w:rPr>
          <w:b/>
          <w:bCs/>
        </w:rPr>
        <w:t>optou por não fazer o exame de corpo de delito</w:t>
      </w:r>
      <w:r w:rsidR="00362244">
        <w:t xml:space="preserve"> </w:t>
      </w:r>
      <w:r w:rsidR="00362244" w:rsidRPr="00A74AC3">
        <w:rPr>
          <w:b/>
          <w:bCs/>
        </w:rPr>
        <w:t xml:space="preserve">e não apresentou nenhum registro de </w:t>
      </w:r>
      <w:r w:rsidR="002B527F" w:rsidRPr="00A74AC3">
        <w:rPr>
          <w:b/>
          <w:bCs/>
        </w:rPr>
        <w:t>existência</w:t>
      </w:r>
      <w:r w:rsidR="00A74AC3">
        <w:rPr>
          <w:b/>
          <w:bCs/>
        </w:rPr>
        <w:t xml:space="preserve"> de</w:t>
      </w:r>
      <w:r w:rsidR="002B527F" w:rsidRPr="00A74AC3">
        <w:rPr>
          <w:b/>
          <w:bCs/>
        </w:rPr>
        <w:t xml:space="preserve"> </w:t>
      </w:r>
      <w:r w:rsidR="00362244" w:rsidRPr="00A74AC3">
        <w:rPr>
          <w:b/>
          <w:bCs/>
        </w:rPr>
        <w:t>lesão</w:t>
      </w:r>
      <w:r w:rsidR="00D23DAD">
        <w:t>,</w:t>
      </w:r>
      <w:r w:rsidR="00B755CF">
        <w:t xml:space="preserve"> mesmo relatando que teria havido violência e que poderia ter deixado lesões em seu corpo </w:t>
      </w:r>
      <w:r w:rsidR="00B755CF" w:rsidRPr="005E4A65">
        <w:rPr>
          <w:sz w:val="20"/>
          <w:szCs w:val="18"/>
        </w:rPr>
        <w:t>(braço)</w:t>
      </w:r>
      <w:r w:rsidR="00AC71E2">
        <w:t xml:space="preserve">, o que </w:t>
      </w:r>
      <w:r w:rsidR="00A74AC3">
        <w:t>afasta</w:t>
      </w:r>
      <w:r w:rsidR="00D23DAD">
        <w:t xml:space="preserve"> a conclusão sobre </w:t>
      </w:r>
      <w:r w:rsidR="00072F3B">
        <w:t xml:space="preserve">a </w:t>
      </w:r>
      <w:r w:rsidR="00D23DAD">
        <w:t xml:space="preserve">prática de crime mediante violência e </w:t>
      </w:r>
      <w:r w:rsidR="00AC71E2">
        <w:t xml:space="preserve">enfraquece, novamente, a </w:t>
      </w:r>
      <w:r w:rsidR="003B77BD">
        <w:t xml:space="preserve">narrativa acusatória </w:t>
      </w:r>
      <w:r w:rsidR="003B77BD" w:rsidRPr="003B77BD">
        <w:rPr>
          <w:sz w:val="22"/>
          <w:szCs w:val="20"/>
        </w:rPr>
        <w:t>– inverídica –</w:t>
      </w:r>
      <w:r w:rsidR="003B77BD">
        <w:t xml:space="preserve"> feita para prejudicar o embargante.</w:t>
      </w:r>
    </w:p>
    <w:p w14:paraId="710BBF39" w14:textId="5FB835B0" w:rsidR="00D23DAD" w:rsidRDefault="000A0F52" w:rsidP="00B755CF">
      <w:pPr>
        <w:pStyle w:val="SemEspaamento"/>
      </w:pPr>
      <w:r>
        <w:t xml:space="preserve">Não fosse tudo isso o suficiente, Excelência, </w:t>
      </w:r>
      <w:r w:rsidR="007A5BA7">
        <w:t xml:space="preserve">o aresto infelizmente </w:t>
      </w:r>
      <w:r w:rsidR="001D4E4A">
        <w:t xml:space="preserve">não </w:t>
      </w:r>
      <w:r w:rsidR="007A5BA7">
        <w:t xml:space="preserve">considerou </w:t>
      </w:r>
      <w:r w:rsidR="00E625E6" w:rsidRPr="00067E07">
        <w:rPr>
          <w:sz w:val="20"/>
          <w:szCs w:val="18"/>
        </w:rPr>
        <w:t>(</w:t>
      </w:r>
      <w:r w:rsidR="00E625E6" w:rsidRPr="00067E07">
        <w:rPr>
          <w:b/>
          <w:bCs/>
          <w:sz w:val="20"/>
          <w:szCs w:val="18"/>
        </w:rPr>
        <w:t>omissão</w:t>
      </w:r>
      <w:r w:rsidR="00E625E6" w:rsidRPr="00067E07">
        <w:rPr>
          <w:sz w:val="20"/>
          <w:szCs w:val="18"/>
        </w:rPr>
        <w:t>)</w:t>
      </w:r>
      <w:r w:rsidR="001D4E4A">
        <w:t xml:space="preserve"> que </w:t>
      </w:r>
      <w:r w:rsidR="00187C54">
        <w:t>o comportamento de Priscila, após o al</w:t>
      </w:r>
      <w:r w:rsidR="006D677C">
        <w:t xml:space="preserve">egado </w:t>
      </w:r>
      <w:r w:rsidR="00B9099E">
        <w:t>crime</w:t>
      </w:r>
      <w:r w:rsidR="006D677C">
        <w:t xml:space="preserve">, </w:t>
      </w:r>
      <w:r w:rsidR="00E95197">
        <w:t>de comparecer à festa do embargante, realizada na AABB, e ficar até o final da confraternização</w:t>
      </w:r>
      <w:r w:rsidR="00A569FE">
        <w:t xml:space="preserve"> </w:t>
      </w:r>
      <w:r w:rsidR="00A569FE" w:rsidRPr="00A569FE">
        <w:rPr>
          <w:sz w:val="20"/>
          <w:szCs w:val="18"/>
        </w:rPr>
        <w:t>(</w:t>
      </w:r>
      <w:r w:rsidR="00A569FE" w:rsidRPr="00A569FE">
        <w:rPr>
          <w:b/>
          <w:bCs/>
          <w:sz w:val="20"/>
          <w:szCs w:val="18"/>
        </w:rPr>
        <w:t>1º</w:t>
      </w:r>
      <w:r w:rsidR="00A569FE">
        <w:rPr>
          <w:b/>
          <w:bCs/>
          <w:sz w:val="20"/>
          <w:szCs w:val="18"/>
        </w:rPr>
        <w:t xml:space="preserve"> fato</w:t>
      </w:r>
      <w:r w:rsidR="00A569FE" w:rsidRPr="00A569FE">
        <w:rPr>
          <w:sz w:val="20"/>
          <w:szCs w:val="18"/>
        </w:rPr>
        <w:t>)</w:t>
      </w:r>
      <w:r w:rsidR="00E95197">
        <w:t xml:space="preserve">, bem como de </w:t>
      </w:r>
      <w:r w:rsidR="007321B4">
        <w:t>curtir e comentar postagem</w:t>
      </w:r>
      <w:r w:rsidR="007321B4" w:rsidRPr="007321B4">
        <w:t xml:space="preserve"> </w:t>
      </w:r>
      <w:r w:rsidR="007321B4">
        <w:t xml:space="preserve">de Ariel no </w:t>
      </w:r>
      <w:r w:rsidR="007321B4" w:rsidRPr="00E625E6">
        <w:rPr>
          <w:i/>
          <w:iCs/>
        </w:rPr>
        <w:t>instagram</w:t>
      </w:r>
      <w:r w:rsidR="007321B4">
        <w:t xml:space="preserve">, elogiando o seu trabalho profissional </w:t>
      </w:r>
      <w:r w:rsidR="007321B4" w:rsidRPr="00E625E6">
        <w:rPr>
          <w:sz w:val="20"/>
          <w:szCs w:val="18"/>
        </w:rPr>
        <w:t>(</w:t>
      </w:r>
      <w:r w:rsidR="007321B4" w:rsidRPr="00E625E6">
        <w:rPr>
          <w:i/>
          <w:iCs/>
          <w:sz w:val="20"/>
          <w:szCs w:val="18"/>
        </w:rPr>
        <w:t xml:space="preserve">vide </w:t>
      </w:r>
      <w:r w:rsidR="007321B4" w:rsidRPr="00E625E6">
        <w:rPr>
          <w:sz w:val="20"/>
          <w:szCs w:val="18"/>
        </w:rPr>
        <w:t>evento</w:t>
      </w:r>
      <w:r w:rsidR="002B65C8" w:rsidRPr="00E625E6">
        <w:rPr>
          <w:sz w:val="20"/>
          <w:szCs w:val="18"/>
        </w:rPr>
        <w:t xml:space="preserve"> 38 – 2º grau</w:t>
      </w:r>
      <w:r w:rsidR="00A569FE">
        <w:rPr>
          <w:sz w:val="20"/>
          <w:szCs w:val="18"/>
        </w:rPr>
        <w:t xml:space="preserve"> – </w:t>
      </w:r>
      <w:r w:rsidR="00A569FE">
        <w:rPr>
          <w:b/>
          <w:bCs/>
          <w:sz w:val="20"/>
          <w:szCs w:val="18"/>
        </w:rPr>
        <w:t>2</w:t>
      </w:r>
      <w:r w:rsidR="00A569FE" w:rsidRPr="00A569FE">
        <w:rPr>
          <w:b/>
          <w:bCs/>
          <w:sz w:val="20"/>
          <w:szCs w:val="18"/>
        </w:rPr>
        <w:t>º</w:t>
      </w:r>
      <w:r w:rsidR="00A569FE">
        <w:rPr>
          <w:b/>
          <w:bCs/>
          <w:sz w:val="20"/>
          <w:szCs w:val="18"/>
        </w:rPr>
        <w:t xml:space="preserve"> fato</w:t>
      </w:r>
      <w:r w:rsidR="002B65C8" w:rsidRPr="00E625E6">
        <w:rPr>
          <w:sz w:val="20"/>
          <w:szCs w:val="18"/>
        </w:rPr>
        <w:t>)</w:t>
      </w:r>
      <w:r w:rsidR="007321B4">
        <w:t xml:space="preserve">, </w:t>
      </w:r>
      <w:r w:rsidR="006D677C">
        <w:t xml:space="preserve">também </w:t>
      </w:r>
      <w:r w:rsidR="00E625E6">
        <w:t>evidencia a alta probabilidade de</w:t>
      </w:r>
      <w:r w:rsidR="00B9099E">
        <w:t xml:space="preserve"> que</w:t>
      </w:r>
      <w:r w:rsidR="00E625E6">
        <w:t xml:space="preserve"> a acusação feita contra o réu </w:t>
      </w:r>
      <w:r w:rsidR="00A569FE">
        <w:t>é</w:t>
      </w:r>
      <w:r w:rsidR="00E625E6">
        <w:t xml:space="preserve"> inverídica.</w:t>
      </w:r>
    </w:p>
    <w:p w14:paraId="2E731B5A" w14:textId="46F272F9" w:rsidR="004236BF" w:rsidRDefault="004236BF" w:rsidP="004236BF">
      <w:pPr>
        <w:pStyle w:val="SemEspaamento"/>
      </w:pPr>
      <w:r>
        <w:t xml:space="preserve">Assim, uma vez sanados esses vícios e consideradas as questões apontadas, de altíssima relevância para a solução da causa, não há como manter o decreto condenatório, </w:t>
      </w:r>
      <w:r w:rsidR="003B6C13">
        <w:t xml:space="preserve">o que conduz ao acolhimento dos aclaratórios, com efeitos infringentes, para restabelecer </w:t>
      </w:r>
      <w:r w:rsidR="002F1E87">
        <w:t xml:space="preserve">a absolvição </w:t>
      </w:r>
      <w:r w:rsidR="003B6C13">
        <w:t xml:space="preserve">em favor do embargante, em </w:t>
      </w:r>
      <w:r>
        <w:t xml:space="preserve">especial porque as testemunhas presentes no local não confirmam nenhuma das circunstâncias narradas por Priscila, ficando isolada a palavra da ofendida diante do contexto probatório, somando-se a isso o fato de que há graves inconsistências nas versões apresentadas por ela, </w:t>
      </w:r>
      <w:r w:rsidR="003B6C13">
        <w:t>o que inviabiliza</w:t>
      </w:r>
      <w:r>
        <w:t xml:space="preserve"> a tese acusatória acolhida</w:t>
      </w:r>
      <w:r w:rsidR="002F1E87">
        <w:t>, até o momento,</w:t>
      </w:r>
      <w:r>
        <w:t xml:space="preserve"> pelo acórdão embargado. </w:t>
      </w:r>
    </w:p>
    <w:p w14:paraId="1A7C0B2E" w14:textId="71BE1625" w:rsidR="004236BF" w:rsidRPr="000B3680" w:rsidRDefault="004236BF" w:rsidP="004236BF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6BB696B3" w14:textId="2F43CDF9" w:rsidR="00C37D5F" w:rsidRPr="00136102" w:rsidRDefault="00C37D5F" w:rsidP="00C37D5F">
      <w:pPr>
        <w:pStyle w:val="Ttulo"/>
      </w:pPr>
      <w:r>
        <w:t xml:space="preserve">II – Subsidiariamente: omissão em relação à adequação do tipo penal aplicável ao caso </w:t>
      </w:r>
    </w:p>
    <w:p w14:paraId="7F434AF3" w14:textId="77777777" w:rsidR="003B6C13" w:rsidRPr="000B3680" w:rsidRDefault="003B6C13" w:rsidP="004236BF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4E140A4C" w14:textId="6FEED2A3" w:rsidR="00A068C9" w:rsidRDefault="00A068C9" w:rsidP="00A068C9">
      <w:pPr>
        <w:pStyle w:val="SemEspaamento"/>
      </w:pPr>
      <w:r>
        <w:t xml:space="preserve">Em um segundo momento, já se viu que o </w:t>
      </w:r>
      <w:r w:rsidRPr="00A068C9">
        <w:rPr>
          <w:i/>
          <w:iCs/>
        </w:rPr>
        <w:t xml:space="preserve">decisum </w:t>
      </w:r>
      <w:r>
        <w:t xml:space="preserve">embargado se mostra </w:t>
      </w:r>
      <w:r w:rsidRPr="00A068C9">
        <w:rPr>
          <w:b/>
          <w:bCs/>
        </w:rPr>
        <w:t xml:space="preserve">omisso </w:t>
      </w:r>
      <w:r>
        <w:t xml:space="preserve">em relação à </w:t>
      </w:r>
      <w:r w:rsidR="00A245EE">
        <w:t xml:space="preserve">falta </w:t>
      </w:r>
      <w:r w:rsidRPr="00A245EE">
        <w:t>de</w:t>
      </w:r>
      <w:r w:rsidR="009A0C92" w:rsidRPr="00A245EE">
        <w:t xml:space="preserve"> </w:t>
      </w:r>
      <w:r w:rsidRPr="00A245EE">
        <w:t>exame de corpo de delito</w:t>
      </w:r>
      <w:r w:rsidR="00A245EE">
        <w:t xml:space="preserve">, por opção única e exclusiva de Priscila, mesmo tendo sido orientada a fazê-lo na Delegacia </w:t>
      </w:r>
      <w:r w:rsidR="00A245EE" w:rsidRPr="00A068C9">
        <w:rPr>
          <w:sz w:val="20"/>
          <w:szCs w:val="18"/>
        </w:rPr>
        <w:t>(o que é praxe)</w:t>
      </w:r>
      <w:r w:rsidR="00A245EE">
        <w:t>,</w:t>
      </w:r>
      <w:r w:rsidR="009A0C92">
        <w:t xml:space="preserve"> ou </w:t>
      </w:r>
      <w:r w:rsidR="00A245EE">
        <w:t xml:space="preserve">de </w:t>
      </w:r>
      <w:r w:rsidR="009A0C92">
        <w:t>outro registro que comprove a existência de lesão.</w:t>
      </w:r>
    </w:p>
    <w:p w14:paraId="18029CEE" w14:textId="3813A0B7" w:rsidR="009A0C92" w:rsidRDefault="00A068C9" w:rsidP="009A0C92">
      <w:pPr>
        <w:pStyle w:val="SemEspaamento"/>
      </w:pPr>
      <w:r>
        <w:t xml:space="preserve">Como esse exame é requisito essencial exigido pelo art. 158 do CPP para comprovar a materialidade de crimes que deixam vestígios e, </w:t>
      </w:r>
      <w:r w:rsidRPr="00C91151">
        <w:rPr>
          <w:i/>
          <w:iCs/>
        </w:rPr>
        <w:t>in casu</w:t>
      </w:r>
      <w:r>
        <w:t xml:space="preserve">, é indispensável para constatar a existência de violência, </w:t>
      </w:r>
      <w:r w:rsidR="009A0C92">
        <w:t xml:space="preserve">o acórdão recorrido, em </w:t>
      </w:r>
      <w:r w:rsidR="009A0C92">
        <w:rPr>
          <w:b/>
          <w:bCs/>
        </w:rPr>
        <w:t>nova omissão</w:t>
      </w:r>
      <w:r w:rsidR="009A0C92">
        <w:t>, desconsiderou que o art. 213 do CP exige a comprovação cabal da violência para amoldar a conduta ao tipo penal, que não está presente no caso sob exame.</w:t>
      </w:r>
    </w:p>
    <w:p w14:paraId="101EF7C6" w14:textId="4650B384" w:rsidR="00DD0563" w:rsidRDefault="00DD0563" w:rsidP="00DD0563">
      <w:pPr>
        <w:pStyle w:val="SemEspaamento"/>
      </w:pPr>
      <w:r>
        <w:t xml:space="preserve">Assim, o aresto embargado </w:t>
      </w:r>
      <w:r w:rsidR="00C25CD4">
        <w:t xml:space="preserve">acabou sendo </w:t>
      </w:r>
      <w:r>
        <w:rPr>
          <w:b/>
          <w:bCs/>
        </w:rPr>
        <w:t>omisso</w:t>
      </w:r>
      <w:r>
        <w:t xml:space="preserve"> a respeito do fato de que o art. 215-A do CP </w:t>
      </w:r>
      <w:r w:rsidRPr="00EC4B1A">
        <w:rPr>
          <w:sz w:val="20"/>
          <w:szCs w:val="18"/>
        </w:rPr>
        <w:t>(importunação sexual)</w:t>
      </w:r>
      <w:r>
        <w:t xml:space="preserve"> é o tipo penal que a conduta, sem prova de violência,</w:t>
      </w:r>
      <w:r w:rsidRPr="00E36819">
        <w:t xml:space="preserve"> </w:t>
      </w:r>
      <w:r>
        <w:t>imputada ao embargante se enquadraria, de modo que,</w:t>
      </w:r>
      <w:r w:rsidRPr="001661BA">
        <w:t xml:space="preserve"> </w:t>
      </w:r>
      <w:r>
        <w:t>na remota hipótese de manutenção da condenação, os aclaratórios devem ser acolhidos para</w:t>
      </w:r>
      <w:r w:rsidR="00AB2C5A">
        <w:t xml:space="preserve"> esclarecer as omissões apontadas e</w:t>
      </w:r>
      <w:r>
        <w:t xml:space="preserve"> readequar a condenação do embargante ao delito previsto no art. 215-A do CP, com o ajuste da reprimenda imposta.</w:t>
      </w:r>
    </w:p>
    <w:p w14:paraId="0BB30ABC" w14:textId="77777777" w:rsidR="00021DD4" w:rsidRDefault="00021DD4" w:rsidP="00234B8A">
      <w:pPr>
        <w:pStyle w:val="Ttulo"/>
        <w:spacing w:line="276" w:lineRule="auto"/>
      </w:pPr>
    </w:p>
    <w:p w14:paraId="0998C983" w14:textId="584C8C66" w:rsidR="00DD0563" w:rsidRDefault="00DD0563" w:rsidP="00234B8A">
      <w:pPr>
        <w:pStyle w:val="Ttulo"/>
        <w:spacing w:line="276" w:lineRule="auto"/>
      </w:pPr>
      <w:r>
        <w:t xml:space="preserve">III – Subsidiariamente: omissão </w:t>
      </w:r>
      <w:r w:rsidR="00234B8A">
        <w:t>quanto à inaplicabilidade da agravante genérica do art. 61, II, ‘f’, do CP a casos sem violência contra a mulher, na forma da lei específica</w:t>
      </w:r>
    </w:p>
    <w:p w14:paraId="374B12A1" w14:textId="77777777" w:rsidR="009A0C92" w:rsidRDefault="009A0C92" w:rsidP="009A0C92">
      <w:pPr>
        <w:pStyle w:val="SemEspaamento"/>
        <w:numPr>
          <w:ilvl w:val="0"/>
          <w:numId w:val="0"/>
        </w:numPr>
      </w:pPr>
    </w:p>
    <w:p w14:paraId="225D7607" w14:textId="747FD468" w:rsidR="003B6C13" w:rsidRDefault="00D41C9B" w:rsidP="009A0C92">
      <w:pPr>
        <w:pStyle w:val="SemEspaamento"/>
      </w:pPr>
      <w:r>
        <w:t xml:space="preserve">Por fim, Excelência, </w:t>
      </w:r>
      <w:r w:rsidR="00B71B40">
        <w:t xml:space="preserve">já se viu que </w:t>
      </w:r>
      <w:r w:rsidR="003B274D">
        <w:t xml:space="preserve">o </w:t>
      </w:r>
      <w:r w:rsidR="003B274D">
        <w:rPr>
          <w:i/>
          <w:iCs/>
        </w:rPr>
        <w:t xml:space="preserve">decisum </w:t>
      </w:r>
      <w:r w:rsidR="003B274D">
        <w:t xml:space="preserve">objeto de complementação não </w:t>
      </w:r>
      <w:r w:rsidR="00517A58">
        <w:t xml:space="preserve">levou em consideração </w:t>
      </w:r>
      <w:r w:rsidR="00517A58" w:rsidRPr="00517A58">
        <w:rPr>
          <w:sz w:val="20"/>
          <w:szCs w:val="18"/>
        </w:rPr>
        <w:t>(</w:t>
      </w:r>
      <w:r w:rsidR="00517A58" w:rsidRPr="00517A58">
        <w:rPr>
          <w:b/>
          <w:bCs/>
          <w:sz w:val="20"/>
          <w:szCs w:val="18"/>
        </w:rPr>
        <w:t>omissão</w:t>
      </w:r>
      <w:r w:rsidR="00517A58" w:rsidRPr="00517A58">
        <w:rPr>
          <w:sz w:val="20"/>
          <w:szCs w:val="18"/>
        </w:rPr>
        <w:t>)</w:t>
      </w:r>
      <w:r w:rsidR="006A562E">
        <w:t xml:space="preserve"> que </w:t>
      </w:r>
      <w:r w:rsidR="00517A58">
        <w:t>não há prova da prática de crime mediante violência, pois o acórdão embargado não considerou que Priscila não quis realizar o exame de corpo de delito</w:t>
      </w:r>
      <w:r w:rsidR="00DE70CC">
        <w:t>,</w:t>
      </w:r>
      <w:r w:rsidR="00517A58">
        <w:t xml:space="preserve"> nem que ela não apresentou qualquer registro de marca de lesão</w:t>
      </w:r>
      <w:r w:rsidR="002134CF">
        <w:t>. Essa constatação, por si só,</w:t>
      </w:r>
      <w:r w:rsidR="00517A58">
        <w:t xml:space="preserve"> já afasta a incidência a agravante prevista no art. 61, II, ‘f’, do CP</w:t>
      </w:r>
      <w:r w:rsidR="00DE70CC">
        <w:t>, que</w:t>
      </w:r>
      <w:r w:rsidR="00787C90">
        <w:t xml:space="preserve">, </w:t>
      </w:r>
      <w:r w:rsidR="00787C90">
        <w:rPr>
          <w:i/>
          <w:iCs/>
        </w:rPr>
        <w:t>in casu</w:t>
      </w:r>
      <w:r w:rsidR="00787C90">
        <w:t>, requer a comprovação</w:t>
      </w:r>
      <w:r w:rsidR="00DE70CC">
        <w:t xml:space="preserve"> de violência para a sua </w:t>
      </w:r>
      <w:r w:rsidR="00DA719E">
        <w:t>aplicabilidade</w:t>
      </w:r>
      <w:r w:rsidR="00517A58">
        <w:t>.</w:t>
      </w:r>
    </w:p>
    <w:p w14:paraId="6138F10C" w14:textId="7CA9E38D" w:rsidR="00517A58" w:rsidRDefault="00517A58" w:rsidP="009A0C92">
      <w:pPr>
        <w:pStyle w:val="SemEspaamento"/>
      </w:pPr>
      <w:r>
        <w:t>E</w:t>
      </w:r>
      <w:r w:rsidR="00542703">
        <w:t xml:space="preserve"> acórdão embargado também desconsiderou </w:t>
      </w:r>
      <w:r w:rsidR="00542703" w:rsidRPr="00DC3A36">
        <w:rPr>
          <w:sz w:val="20"/>
          <w:szCs w:val="18"/>
        </w:rPr>
        <w:t>(</w:t>
      </w:r>
      <w:r w:rsidR="00542703" w:rsidRPr="00DC3A36">
        <w:rPr>
          <w:b/>
          <w:bCs/>
          <w:sz w:val="20"/>
          <w:szCs w:val="18"/>
        </w:rPr>
        <w:t>omissão</w:t>
      </w:r>
      <w:r w:rsidR="00542703" w:rsidRPr="00DC3A36">
        <w:rPr>
          <w:sz w:val="20"/>
          <w:szCs w:val="18"/>
        </w:rPr>
        <w:t>)</w:t>
      </w:r>
      <w:r w:rsidR="00542703">
        <w:t xml:space="preserve"> que a violência contra mulher que ocasiona o recrudescimento da pena é </w:t>
      </w:r>
      <w:r w:rsidR="00542703" w:rsidRPr="00DC3A36">
        <w:rPr>
          <w:b/>
          <w:bCs/>
        </w:rPr>
        <w:t>exclusivamente aquela</w:t>
      </w:r>
      <w:r w:rsidR="00542703">
        <w:t xml:space="preserve"> </w:t>
      </w:r>
      <w:r w:rsidR="00542703" w:rsidRPr="00DC3A36">
        <w:rPr>
          <w:b/>
          <w:bCs/>
        </w:rPr>
        <w:t>regida na forma da lei específica</w:t>
      </w:r>
      <w:r w:rsidR="00542703">
        <w:t xml:space="preserve">, ou seja, </w:t>
      </w:r>
      <w:r w:rsidR="00542703" w:rsidRPr="00DC3A36">
        <w:rPr>
          <w:b/>
          <w:bCs/>
        </w:rPr>
        <w:t>em situação prevista pela Lei n. 11.340/2006</w:t>
      </w:r>
      <w:r w:rsidR="00542703">
        <w:t xml:space="preserve"> </w:t>
      </w:r>
      <w:r w:rsidR="00542703" w:rsidRPr="00DC3A36">
        <w:rPr>
          <w:sz w:val="20"/>
          <w:szCs w:val="18"/>
        </w:rPr>
        <w:t>(Lei Maria da Penha)</w:t>
      </w:r>
      <w:r w:rsidR="00542703">
        <w:t>, não bastando a assertiva de que a violência ocorra contra a mulher, como concluiu o acórdão condenatório, mas sim que se enquadre nas hipóteses da lei Maria da Penha, o que indubitavelmente não ocorreu no caso vertente.</w:t>
      </w:r>
      <w:r w:rsidR="00DC3A36">
        <w:t xml:space="preserve"> </w:t>
      </w:r>
      <w:r w:rsidR="00542703">
        <w:t xml:space="preserve">Desse modo, esclarecidos esses pontos omissos, </w:t>
      </w:r>
      <w:r w:rsidR="002D7BBD">
        <w:t xml:space="preserve">devem ser acolhidos os </w:t>
      </w:r>
      <w:r w:rsidR="00C25CD4">
        <w:t xml:space="preserve">embargos de declaração, com a concessão de efeitos infringentes, para reconhecer a inexistência de </w:t>
      </w:r>
      <w:r w:rsidR="001B6A36">
        <w:t>situação que envolva violência contra a mulher no contexto da Lei n. 11.340/2006</w:t>
      </w:r>
      <w:r w:rsidR="002D7BBD">
        <w:t xml:space="preserve"> e afastar </w:t>
      </w:r>
      <w:r w:rsidR="00DA719E">
        <w:t>incidência d</w:t>
      </w:r>
      <w:r w:rsidR="002D7BBD">
        <w:t>a agravante genérica no caso.</w:t>
      </w:r>
    </w:p>
    <w:p w14:paraId="64042F86" w14:textId="77777777" w:rsidR="003B6C13" w:rsidRDefault="003B6C13" w:rsidP="004236BF">
      <w:pPr>
        <w:pStyle w:val="SemEspaamento"/>
        <w:numPr>
          <w:ilvl w:val="0"/>
          <w:numId w:val="0"/>
        </w:numPr>
      </w:pPr>
    </w:p>
    <w:p w14:paraId="755FFED5" w14:textId="5145B4C7" w:rsidR="00304E64" w:rsidRPr="0062644D" w:rsidRDefault="00312430" w:rsidP="0062644D">
      <w:pPr>
        <w:pStyle w:val="SemEspaamento"/>
      </w:pPr>
      <w:r>
        <w:t xml:space="preserve">Assim, Excelência, feita </w:t>
      </w:r>
      <w:r w:rsidR="003B5416">
        <w:t xml:space="preserve">essa síntese dos </w:t>
      </w:r>
      <w:r w:rsidR="00BA69D8">
        <w:t>pontos mais relevantes das teses recursais</w:t>
      </w:r>
      <w:r w:rsidR="00304E64">
        <w:t xml:space="preserve">, o que se </w:t>
      </w:r>
      <w:r w:rsidR="00BA69D8">
        <w:t xml:space="preserve">constata </w:t>
      </w:r>
      <w:r w:rsidR="00304E64">
        <w:t xml:space="preserve">é que </w:t>
      </w:r>
      <w:r w:rsidR="00BA69D8">
        <w:t xml:space="preserve">o decreto absolutório </w:t>
      </w:r>
      <w:r w:rsidR="00086E8A">
        <w:t xml:space="preserve">deve ser restabelecido, </w:t>
      </w:r>
      <w:r w:rsidR="00304E64">
        <w:t xml:space="preserve">razão pela qual </w:t>
      </w:r>
      <w:r w:rsidR="0062644D">
        <w:t xml:space="preserve">o embargante </w:t>
      </w:r>
      <w:r w:rsidR="00304E64">
        <w:t xml:space="preserve">reitera e confia no </w:t>
      </w:r>
      <w:r w:rsidR="0062644D">
        <w:t xml:space="preserve">acolhimento </w:t>
      </w:r>
      <w:r w:rsidR="00304E64">
        <w:t>d</w:t>
      </w:r>
      <w:r w:rsidR="0062644D">
        <w:t>os</w:t>
      </w:r>
      <w:r w:rsidR="00304E64">
        <w:t xml:space="preserve"> </w:t>
      </w:r>
      <w:r w:rsidR="0062644D">
        <w:t>embargos de declaração opostos</w:t>
      </w:r>
      <w:r w:rsidR="00304E64">
        <w:t>, nos termos requeridos nas razões recursais.</w:t>
      </w:r>
    </w:p>
    <w:p w14:paraId="7F174086" w14:textId="77777777" w:rsidR="0062644D" w:rsidRDefault="0062644D" w:rsidP="00B2545A">
      <w:pPr>
        <w:pStyle w:val="Ttulo2"/>
        <w:rPr>
          <w:rFonts w:eastAsia="Calibri"/>
        </w:rPr>
      </w:pPr>
    </w:p>
    <w:p w14:paraId="2C49A953" w14:textId="5FD6423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A4019">
        <w:rPr>
          <w:rFonts w:ascii="Arial" w:eastAsia="Calibri" w:hAnsi="Arial" w:cs="Times New Roman"/>
          <w:noProof/>
          <w:sz w:val="24"/>
          <w:szCs w:val="24"/>
        </w:rPr>
        <w:t>3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0F1AC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771C1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7D3BC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56C1027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DB45221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E638E0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BE762" w14:textId="77777777" w:rsidR="00EF510F" w:rsidRDefault="00EF510F" w:rsidP="00943258">
      <w:pPr>
        <w:spacing w:after="0" w:line="240" w:lineRule="auto"/>
      </w:pPr>
      <w:r>
        <w:separator/>
      </w:r>
    </w:p>
  </w:endnote>
  <w:endnote w:type="continuationSeparator" w:id="0">
    <w:p w14:paraId="72F21ED4" w14:textId="77777777" w:rsidR="00EF510F" w:rsidRDefault="00EF51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75AD3E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C9A658F" wp14:editId="3A36E65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65441634" name="Imagem 8654416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2803C6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B14B" w14:textId="77777777" w:rsidR="00EF510F" w:rsidRDefault="00EF510F" w:rsidP="00943258">
      <w:pPr>
        <w:spacing w:after="0" w:line="240" w:lineRule="auto"/>
      </w:pPr>
      <w:r>
        <w:separator/>
      </w:r>
    </w:p>
  </w:footnote>
  <w:footnote w:type="continuationSeparator" w:id="0">
    <w:p w14:paraId="31552E5C" w14:textId="77777777" w:rsidR="00EF510F" w:rsidRDefault="00EF51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8744" w14:textId="6ACDFB75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4BA7369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E5EE2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7ED7FC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81915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E9"/>
    <w:rsid w:val="00000CD0"/>
    <w:rsid w:val="00003F31"/>
    <w:rsid w:val="00016719"/>
    <w:rsid w:val="000169F1"/>
    <w:rsid w:val="00021DD4"/>
    <w:rsid w:val="000313FC"/>
    <w:rsid w:val="0004298B"/>
    <w:rsid w:val="000470B3"/>
    <w:rsid w:val="000537A0"/>
    <w:rsid w:val="00067E07"/>
    <w:rsid w:val="00072F3B"/>
    <w:rsid w:val="00084993"/>
    <w:rsid w:val="00086E8A"/>
    <w:rsid w:val="000911D8"/>
    <w:rsid w:val="00097661"/>
    <w:rsid w:val="000A0F52"/>
    <w:rsid w:val="000B3680"/>
    <w:rsid w:val="000B7567"/>
    <w:rsid w:val="000C5839"/>
    <w:rsid w:val="000D228C"/>
    <w:rsid w:val="000F5CCE"/>
    <w:rsid w:val="0011655C"/>
    <w:rsid w:val="00131BEB"/>
    <w:rsid w:val="00161811"/>
    <w:rsid w:val="001667B0"/>
    <w:rsid w:val="0017215E"/>
    <w:rsid w:val="001761C0"/>
    <w:rsid w:val="0017753A"/>
    <w:rsid w:val="00182D40"/>
    <w:rsid w:val="00183BE2"/>
    <w:rsid w:val="001873C4"/>
    <w:rsid w:val="00187C54"/>
    <w:rsid w:val="001B2B98"/>
    <w:rsid w:val="001B2E75"/>
    <w:rsid w:val="001B6A36"/>
    <w:rsid w:val="001C0267"/>
    <w:rsid w:val="001D4E4A"/>
    <w:rsid w:val="001E16F1"/>
    <w:rsid w:val="001F791F"/>
    <w:rsid w:val="00201F45"/>
    <w:rsid w:val="00202D0F"/>
    <w:rsid w:val="00207BE4"/>
    <w:rsid w:val="002134CF"/>
    <w:rsid w:val="00214E09"/>
    <w:rsid w:val="00216FD9"/>
    <w:rsid w:val="002179C7"/>
    <w:rsid w:val="00234B8A"/>
    <w:rsid w:val="00244E28"/>
    <w:rsid w:val="00247E04"/>
    <w:rsid w:val="00272BFB"/>
    <w:rsid w:val="0028427B"/>
    <w:rsid w:val="00291F6C"/>
    <w:rsid w:val="00297DCF"/>
    <w:rsid w:val="002A1A0D"/>
    <w:rsid w:val="002B527F"/>
    <w:rsid w:val="002B65C8"/>
    <w:rsid w:val="002D7BBD"/>
    <w:rsid w:val="002F1E87"/>
    <w:rsid w:val="002F4792"/>
    <w:rsid w:val="00304E64"/>
    <w:rsid w:val="00305357"/>
    <w:rsid w:val="00312430"/>
    <w:rsid w:val="00320D10"/>
    <w:rsid w:val="00342CDD"/>
    <w:rsid w:val="00362244"/>
    <w:rsid w:val="00371822"/>
    <w:rsid w:val="00375301"/>
    <w:rsid w:val="00377A2E"/>
    <w:rsid w:val="003801CD"/>
    <w:rsid w:val="00384440"/>
    <w:rsid w:val="00391E25"/>
    <w:rsid w:val="003B274D"/>
    <w:rsid w:val="003B5416"/>
    <w:rsid w:val="003B6C13"/>
    <w:rsid w:val="003B77BD"/>
    <w:rsid w:val="003E34BC"/>
    <w:rsid w:val="003E46B9"/>
    <w:rsid w:val="003F14FE"/>
    <w:rsid w:val="003F176F"/>
    <w:rsid w:val="00415044"/>
    <w:rsid w:val="004236BF"/>
    <w:rsid w:val="0043180E"/>
    <w:rsid w:val="004334CF"/>
    <w:rsid w:val="00435FC7"/>
    <w:rsid w:val="004949AD"/>
    <w:rsid w:val="004A4019"/>
    <w:rsid w:val="004C34C5"/>
    <w:rsid w:val="004E4D7C"/>
    <w:rsid w:val="004F2B78"/>
    <w:rsid w:val="004F384D"/>
    <w:rsid w:val="00501A18"/>
    <w:rsid w:val="00517A58"/>
    <w:rsid w:val="00521B54"/>
    <w:rsid w:val="0052321B"/>
    <w:rsid w:val="005321DA"/>
    <w:rsid w:val="00542703"/>
    <w:rsid w:val="00547FEF"/>
    <w:rsid w:val="005639BB"/>
    <w:rsid w:val="0058543E"/>
    <w:rsid w:val="005B67EA"/>
    <w:rsid w:val="005C1C52"/>
    <w:rsid w:val="005C33A3"/>
    <w:rsid w:val="005E3A22"/>
    <w:rsid w:val="005E58E2"/>
    <w:rsid w:val="00616D64"/>
    <w:rsid w:val="0061778A"/>
    <w:rsid w:val="0062644D"/>
    <w:rsid w:val="006344DF"/>
    <w:rsid w:val="00657FBE"/>
    <w:rsid w:val="00673228"/>
    <w:rsid w:val="00693F8B"/>
    <w:rsid w:val="00696295"/>
    <w:rsid w:val="006A562E"/>
    <w:rsid w:val="006B0E58"/>
    <w:rsid w:val="006C0DFC"/>
    <w:rsid w:val="006D677C"/>
    <w:rsid w:val="006E21F8"/>
    <w:rsid w:val="00700DFB"/>
    <w:rsid w:val="00722DF5"/>
    <w:rsid w:val="007321B4"/>
    <w:rsid w:val="00777C2B"/>
    <w:rsid w:val="00787C90"/>
    <w:rsid w:val="007902D3"/>
    <w:rsid w:val="00795616"/>
    <w:rsid w:val="00797900"/>
    <w:rsid w:val="007A5BA7"/>
    <w:rsid w:val="007C36DB"/>
    <w:rsid w:val="007D480B"/>
    <w:rsid w:val="007F2C36"/>
    <w:rsid w:val="00810D34"/>
    <w:rsid w:val="00824BE6"/>
    <w:rsid w:val="00842CF2"/>
    <w:rsid w:val="00860B8F"/>
    <w:rsid w:val="00883F5D"/>
    <w:rsid w:val="00892E36"/>
    <w:rsid w:val="008A0012"/>
    <w:rsid w:val="008A5B2D"/>
    <w:rsid w:val="008B1C55"/>
    <w:rsid w:val="008D74DD"/>
    <w:rsid w:val="008E124A"/>
    <w:rsid w:val="008E31FF"/>
    <w:rsid w:val="008E377D"/>
    <w:rsid w:val="008E55A8"/>
    <w:rsid w:val="008F2218"/>
    <w:rsid w:val="008F53CE"/>
    <w:rsid w:val="008F7B29"/>
    <w:rsid w:val="0090226D"/>
    <w:rsid w:val="00924163"/>
    <w:rsid w:val="00924E7D"/>
    <w:rsid w:val="0093013A"/>
    <w:rsid w:val="00943258"/>
    <w:rsid w:val="009803ED"/>
    <w:rsid w:val="009A0C92"/>
    <w:rsid w:val="009B2359"/>
    <w:rsid w:val="009C0943"/>
    <w:rsid w:val="009C52A4"/>
    <w:rsid w:val="009E0C02"/>
    <w:rsid w:val="00A049FC"/>
    <w:rsid w:val="00A0532F"/>
    <w:rsid w:val="00A068C9"/>
    <w:rsid w:val="00A245EE"/>
    <w:rsid w:val="00A35100"/>
    <w:rsid w:val="00A45866"/>
    <w:rsid w:val="00A54176"/>
    <w:rsid w:val="00A569FE"/>
    <w:rsid w:val="00A74AC3"/>
    <w:rsid w:val="00AB2C5A"/>
    <w:rsid w:val="00AB3513"/>
    <w:rsid w:val="00AC5E6F"/>
    <w:rsid w:val="00AC71E2"/>
    <w:rsid w:val="00B05C3D"/>
    <w:rsid w:val="00B14A81"/>
    <w:rsid w:val="00B22B25"/>
    <w:rsid w:val="00B2545A"/>
    <w:rsid w:val="00B3314D"/>
    <w:rsid w:val="00B462AD"/>
    <w:rsid w:val="00B56B83"/>
    <w:rsid w:val="00B605E0"/>
    <w:rsid w:val="00B6363E"/>
    <w:rsid w:val="00B71B40"/>
    <w:rsid w:val="00B755CF"/>
    <w:rsid w:val="00B9099E"/>
    <w:rsid w:val="00BA2544"/>
    <w:rsid w:val="00BA69D8"/>
    <w:rsid w:val="00BB7BE2"/>
    <w:rsid w:val="00BE1E16"/>
    <w:rsid w:val="00BE4B9A"/>
    <w:rsid w:val="00BE4C7C"/>
    <w:rsid w:val="00BF634C"/>
    <w:rsid w:val="00C03B17"/>
    <w:rsid w:val="00C03B4C"/>
    <w:rsid w:val="00C0456B"/>
    <w:rsid w:val="00C14AD5"/>
    <w:rsid w:val="00C25CD4"/>
    <w:rsid w:val="00C37D5F"/>
    <w:rsid w:val="00C41271"/>
    <w:rsid w:val="00C52363"/>
    <w:rsid w:val="00C56DC3"/>
    <w:rsid w:val="00C6340B"/>
    <w:rsid w:val="00C71C96"/>
    <w:rsid w:val="00CB5FC5"/>
    <w:rsid w:val="00CB6C29"/>
    <w:rsid w:val="00CD43AE"/>
    <w:rsid w:val="00CD57B6"/>
    <w:rsid w:val="00D23DAD"/>
    <w:rsid w:val="00D32740"/>
    <w:rsid w:val="00D41C9B"/>
    <w:rsid w:val="00D46830"/>
    <w:rsid w:val="00D53E09"/>
    <w:rsid w:val="00D629E9"/>
    <w:rsid w:val="00D6451F"/>
    <w:rsid w:val="00D81AB2"/>
    <w:rsid w:val="00D92BA9"/>
    <w:rsid w:val="00DA719E"/>
    <w:rsid w:val="00DC3A36"/>
    <w:rsid w:val="00DD0563"/>
    <w:rsid w:val="00DE0162"/>
    <w:rsid w:val="00DE0552"/>
    <w:rsid w:val="00DE43AD"/>
    <w:rsid w:val="00DE70CC"/>
    <w:rsid w:val="00DF5478"/>
    <w:rsid w:val="00E03486"/>
    <w:rsid w:val="00E05790"/>
    <w:rsid w:val="00E625E6"/>
    <w:rsid w:val="00E62D00"/>
    <w:rsid w:val="00E638E0"/>
    <w:rsid w:val="00E90F3C"/>
    <w:rsid w:val="00E95197"/>
    <w:rsid w:val="00E968BB"/>
    <w:rsid w:val="00EA5651"/>
    <w:rsid w:val="00EB0ECB"/>
    <w:rsid w:val="00EB4346"/>
    <w:rsid w:val="00ED66DD"/>
    <w:rsid w:val="00EE3903"/>
    <w:rsid w:val="00EF510F"/>
    <w:rsid w:val="00F02D16"/>
    <w:rsid w:val="00F06C84"/>
    <w:rsid w:val="00F11B2C"/>
    <w:rsid w:val="00F21D0E"/>
    <w:rsid w:val="00F22B73"/>
    <w:rsid w:val="00F34A6B"/>
    <w:rsid w:val="00F579E6"/>
    <w:rsid w:val="00F90DC7"/>
    <w:rsid w:val="00F96DE0"/>
    <w:rsid w:val="00FA1510"/>
    <w:rsid w:val="00FB3A3F"/>
    <w:rsid w:val="00FB7A58"/>
    <w:rsid w:val="00FC0828"/>
    <w:rsid w:val="00FC50EA"/>
    <w:rsid w:val="00FC63CA"/>
    <w:rsid w:val="00FD2436"/>
    <w:rsid w:val="00F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FFBCD7"/>
  <w15:chartTrackingRefBased/>
  <w15:docId w15:val="{C7875778-0919-4E23-9439-ABFBE789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6</TotalTime>
  <Pages>4</Pages>
  <Words>1432</Words>
  <Characters>7534</Characters>
  <Application>Microsoft Office Word</Application>
  <DocSecurity>0</DocSecurity>
  <Lines>141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19</cp:revision>
  <cp:lastPrinted>2025-12-16T03:40:00Z</cp:lastPrinted>
  <dcterms:created xsi:type="dcterms:W3CDTF">2025-12-12T23:38:00Z</dcterms:created>
  <dcterms:modified xsi:type="dcterms:W3CDTF">2026-02-03T03:07:00Z</dcterms:modified>
</cp:coreProperties>
</file>