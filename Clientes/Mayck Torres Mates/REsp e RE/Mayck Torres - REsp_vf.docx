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FADAB" w14:textId="2CB09EF0" w:rsidR="000169F1" w:rsidRDefault="005F6C35" w:rsidP="000169F1">
      <w:pPr>
        <w:spacing w:after="0" w:line="360" w:lineRule="auto"/>
        <w:contextualSpacing/>
        <w:jc w:val="both"/>
        <w:rPr>
          <w:rFonts w:ascii="Arial" w:eastAsia="Calibri" w:hAnsi="Arial" w:cs="Times New Roman"/>
          <w:sz w:val="24"/>
          <w:szCs w:val="24"/>
        </w:rPr>
      </w:pPr>
      <w:r>
        <w:rPr>
          <w:rFonts w:ascii="Arial" w:eastAsia="Calibri" w:hAnsi="Arial" w:cs="Times New Roman"/>
          <w:sz w:val="24"/>
          <w:szCs w:val="24"/>
        </w:rPr>
        <w:t xml:space="preserve">EXCELENTÍSSIMO SENHOR </w:t>
      </w:r>
      <w:r w:rsidR="003A0500">
        <w:rPr>
          <w:rFonts w:ascii="Arial" w:eastAsia="Calibri" w:hAnsi="Arial" w:cs="Times New Roman"/>
          <w:sz w:val="24"/>
          <w:szCs w:val="24"/>
        </w:rPr>
        <w:t xml:space="preserve">DESEMBARGADOR </w:t>
      </w:r>
      <w:r w:rsidR="003F22F7">
        <w:rPr>
          <w:rFonts w:ascii="Arial" w:eastAsia="Calibri" w:hAnsi="Arial" w:cs="Times New Roman"/>
          <w:sz w:val="24"/>
          <w:szCs w:val="24"/>
        </w:rPr>
        <w:t>PRESIDENTE DO TRIBUNAL DE JUSTIÇA DO ESTADO DE SANTA CATARINA</w:t>
      </w:r>
    </w:p>
    <w:p w14:paraId="79661D62" w14:textId="77777777" w:rsidR="000169F1" w:rsidRPr="00980061" w:rsidRDefault="000169F1" w:rsidP="000169F1">
      <w:pPr>
        <w:spacing w:after="0" w:line="360" w:lineRule="auto"/>
        <w:contextualSpacing/>
        <w:jc w:val="both"/>
        <w:rPr>
          <w:rFonts w:ascii="Arial" w:eastAsia="Calibri" w:hAnsi="Arial" w:cs="Times New Roman"/>
          <w:sz w:val="24"/>
          <w:szCs w:val="24"/>
        </w:rPr>
      </w:pPr>
    </w:p>
    <w:p w14:paraId="5D823581" w14:textId="77777777" w:rsidR="000169F1" w:rsidRPr="00136102" w:rsidRDefault="000169F1" w:rsidP="000169F1">
      <w:pPr>
        <w:spacing w:after="0" w:line="360" w:lineRule="auto"/>
        <w:ind w:left="1418"/>
        <w:contextualSpacing/>
        <w:jc w:val="both"/>
        <w:rPr>
          <w:rFonts w:ascii="Arial" w:eastAsia="Calibri" w:hAnsi="Arial" w:cs="Times New Roman"/>
          <w:sz w:val="24"/>
          <w:szCs w:val="24"/>
        </w:rPr>
      </w:pPr>
    </w:p>
    <w:p w14:paraId="674B8E45" w14:textId="77777777" w:rsidR="000169F1" w:rsidRPr="00136102" w:rsidRDefault="000169F1" w:rsidP="005F6C35">
      <w:pPr>
        <w:spacing w:after="0" w:line="360" w:lineRule="auto"/>
        <w:contextualSpacing/>
        <w:jc w:val="both"/>
        <w:rPr>
          <w:rFonts w:ascii="Arial" w:eastAsia="Calibri" w:hAnsi="Arial" w:cs="Times New Roman"/>
          <w:sz w:val="24"/>
          <w:szCs w:val="24"/>
        </w:rPr>
      </w:pPr>
    </w:p>
    <w:p w14:paraId="589DE94C" w14:textId="77777777" w:rsidR="000169F1" w:rsidRPr="005F6C35" w:rsidRDefault="005F6C35" w:rsidP="005F6C35">
      <w:pPr>
        <w:tabs>
          <w:tab w:val="left" w:pos="3944"/>
        </w:tabs>
        <w:spacing w:after="0" w:line="360" w:lineRule="auto"/>
        <w:contextualSpacing/>
        <w:jc w:val="both"/>
        <w:rPr>
          <w:rFonts w:ascii="Arial" w:eastAsia="Calibri" w:hAnsi="Arial" w:cs="Times New Roman"/>
        </w:rPr>
      </w:pPr>
      <w:r w:rsidRPr="005F6C35">
        <w:rPr>
          <w:rFonts w:ascii="Arial" w:eastAsia="Calibri" w:hAnsi="Arial" w:cs="Times New Roman"/>
        </w:rPr>
        <w:t>Autos n. 5003557-38.2023.8.24.0040</w:t>
      </w:r>
      <w:r w:rsidR="000169F1" w:rsidRPr="005F6C35">
        <w:rPr>
          <w:rFonts w:ascii="Arial" w:eastAsia="Calibri" w:hAnsi="Arial" w:cs="Times New Roman"/>
        </w:rPr>
        <w:tab/>
      </w:r>
    </w:p>
    <w:p w14:paraId="3D0BE898" w14:textId="77777777" w:rsidR="000169F1" w:rsidRPr="00136102" w:rsidRDefault="000169F1" w:rsidP="000169F1">
      <w:pPr>
        <w:spacing w:after="0" w:line="360" w:lineRule="auto"/>
        <w:ind w:left="1418"/>
        <w:contextualSpacing/>
        <w:jc w:val="both"/>
        <w:rPr>
          <w:rFonts w:ascii="Arial" w:eastAsia="Calibri" w:hAnsi="Arial" w:cs="Times New Roman"/>
          <w:sz w:val="24"/>
          <w:szCs w:val="24"/>
        </w:rPr>
      </w:pPr>
    </w:p>
    <w:p w14:paraId="0CE6DCD9"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0FB32B34"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678D3079" w14:textId="33447D70" w:rsidR="000169F1" w:rsidRPr="005F6C35" w:rsidRDefault="005F6C35" w:rsidP="000169F1">
      <w:pPr>
        <w:pStyle w:val="Qualificaodaspartes"/>
      </w:pPr>
      <w:r>
        <w:rPr>
          <w:b/>
        </w:rPr>
        <w:t>MAYCK TORRES MATES</w:t>
      </w:r>
      <w:r w:rsidR="000169F1" w:rsidRPr="00A814BD">
        <w:t xml:space="preserve">, </w:t>
      </w:r>
      <w:r>
        <w:t>já qualificado nos autos d</w:t>
      </w:r>
      <w:r w:rsidR="003F22F7">
        <w:t xml:space="preserve">os embargos de declaração na </w:t>
      </w:r>
      <w:r w:rsidR="00FD2F81">
        <w:t>apelação criminal</w:t>
      </w:r>
      <w:r>
        <w:t xml:space="preserve"> n. </w:t>
      </w:r>
      <w:r w:rsidRPr="005F6C35">
        <w:t>5003557-38.2023.8.24.0040</w:t>
      </w:r>
      <w:r>
        <w:t xml:space="preserve">, </w:t>
      </w:r>
      <w:r w:rsidR="00FD2F81">
        <w:t xml:space="preserve">em que é </w:t>
      </w:r>
      <w:r w:rsidR="003F22F7">
        <w:t>embargado</w:t>
      </w:r>
      <w:r w:rsidR="00FD2F81">
        <w:t xml:space="preserve"> o </w:t>
      </w:r>
      <w:r>
        <w:t>MINISTÉRIO PÚBLICO DE SANTA CATARINA</w:t>
      </w:r>
      <w:r w:rsidR="000169F1">
        <w:t>,</w:t>
      </w:r>
      <w:r w:rsidR="000169F1" w:rsidRPr="00A814BD">
        <w:t xml:space="preserve"> vem, respeitosamente, </w:t>
      </w:r>
      <w:r w:rsidR="000169F1">
        <w:t xml:space="preserve">à elevada presença de </w:t>
      </w:r>
      <w:r w:rsidR="000169F1" w:rsidRPr="00A814BD">
        <w:t xml:space="preserve">Vossa Excelência, </w:t>
      </w:r>
      <w:r w:rsidR="000169F1">
        <w:t>por seu</w:t>
      </w:r>
      <w:r>
        <w:t>s</w:t>
      </w:r>
      <w:r w:rsidR="000169F1">
        <w:t xml:space="preserve"> advogado</w:t>
      </w:r>
      <w:r>
        <w:t>s</w:t>
      </w:r>
      <w:r w:rsidR="000169F1">
        <w:t xml:space="preserve"> abaixo signatário</w:t>
      </w:r>
      <w:r>
        <w:t>s</w:t>
      </w:r>
      <w:r w:rsidR="000169F1" w:rsidRPr="00A814BD">
        <w:t xml:space="preserve">, </w:t>
      </w:r>
      <w:r>
        <w:t xml:space="preserve">em atenção </w:t>
      </w:r>
      <w:r w:rsidR="008F3FF9">
        <w:t xml:space="preserve">à intimação do evento </w:t>
      </w:r>
      <w:r w:rsidR="005B1ADA">
        <w:t>79</w:t>
      </w:r>
      <w:r>
        <w:t xml:space="preserve">, </w:t>
      </w:r>
      <w:r w:rsidR="005B1ADA">
        <w:t xml:space="preserve">interpor, a tempo e modo, </w:t>
      </w:r>
      <w:r w:rsidR="005B1ADA">
        <w:rPr>
          <w:b/>
          <w:bCs w:val="0"/>
          <w:i/>
          <w:iCs/>
        </w:rPr>
        <w:t>RECURSO ESPECIAL</w:t>
      </w:r>
      <w:r w:rsidR="005B1ADA">
        <w:t xml:space="preserve"> contra os acórdãos dos eventos 56 e 77</w:t>
      </w:r>
      <w:r>
        <w:t xml:space="preserve">, </w:t>
      </w:r>
      <w:r w:rsidR="005B1ADA">
        <w:t>pelas ra</w:t>
      </w:r>
      <w:r w:rsidR="006D5DDF">
        <w:t>zões de fato e de direito expostas na peça anexa</w:t>
      </w:r>
      <w:r>
        <w:t>.</w:t>
      </w:r>
    </w:p>
    <w:p w14:paraId="2E896FD8" w14:textId="77777777" w:rsidR="000169F1" w:rsidRDefault="000169F1" w:rsidP="000169F1">
      <w:pPr>
        <w:spacing w:after="0" w:line="360" w:lineRule="auto"/>
        <w:ind w:firstLine="2126"/>
        <w:contextualSpacing/>
        <w:jc w:val="both"/>
        <w:rPr>
          <w:rFonts w:ascii="Arial" w:eastAsia="Calibri" w:hAnsi="Arial" w:cs="Times New Roman"/>
          <w:b/>
          <w:i/>
          <w:sz w:val="24"/>
          <w:szCs w:val="24"/>
        </w:rPr>
      </w:pPr>
    </w:p>
    <w:p w14:paraId="27AAE564" w14:textId="77777777" w:rsidR="000F0FC7" w:rsidRDefault="000F0FC7" w:rsidP="00EB251D">
      <w:pPr>
        <w:tabs>
          <w:tab w:val="left" w:pos="8504"/>
        </w:tabs>
        <w:spacing w:after="0" w:line="276" w:lineRule="auto"/>
        <w:ind w:right="142"/>
        <w:contextualSpacing/>
        <w:rPr>
          <w:rFonts w:ascii="Arial" w:eastAsia="Times New Roman" w:hAnsi="Arial" w:cs="Times New Roman"/>
          <w:i/>
          <w:iCs/>
          <w:sz w:val="26"/>
          <w:szCs w:val="26"/>
          <w:lang w:eastAsia="pt-BR"/>
        </w:rPr>
      </w:pPr>
    </w:p>
    <w:p w14:paraId="5EA7E2E9" w14:textId="535C8246" w:rsidR="000F0FC7" w:rsidRPr="00136102" w:rsidRDefault="00D55647" w:rsidP="00D55647">
      <w:pPr>
        <w:pStyle w:val="SemEspaamento"/>
        <w:numPr>
          <w:ilvl w:val="0"/>
          <w:numId w:val="0"/>
        </w:numPr>
        <w:ind w:firstLine="1985"/>
      </w:pPr>
      <w:r w:rsidRPr="00D55647">
        <w:rPr>
          <w:rFonts w:eastAsia="Calibri" w:cs="Times New Roman"/>
        </w:rPr>
        <w:t>Requer, regularmente processado, seja o recurso admitido por Vossa Excelência, com a consequente remessa ao Egrégio Superior Tribunal de Justiça.</w:t>
      </w:r>
    </w:p>
    <w:p w14:paraId="69B8EE4B" w14:textId="77777777" w:rsidR="000F0FC7" w:rsidRDefault="000F0FC7" w:rsidP="000F0FC7">
      <w:pPr>
        <w:spacing w:after="0" w:line="360" w:lineRule="auto"/>
        <w:ind w:left="1418"/>
        <w:contextualSpacing/>
        <w:jc w:val="both"/>
        <w:rPr>
          <w:rFonts w:ascii="Arial" w:eastAsia="Calibri" w:hAnsi="Arial" w:cs="Times New Roman"/>
          <w:sz w:val="24"/>
          <w:szCs w:val="24"/>
        </w:rPr>
      </w:pPr>
    </w:p>
    <w:p w14:paraId="769A916E" w14:textId="77777777" w:rsidR="000F0FC7" w:rsidRPr="00136102" w:rsidRDefault="000F0FC7" w:rsidP="000F0FC7">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22CA0F2A" w14:textId="45FF18E1" w:rsidR="000F0FC7" w:rsidRPr="00136102" w:rsidRDefault="000F0FC7" w:rsidP="000F0FC7">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685720">
        <w:rPr>
          <w:rFonts w:ascii="Arial" w:eastAsia="Calibri" w:hAnsi="Arial" w:cs="Times New Roman"/>
          <w:noProof/>
          <w:sz w:val="24"/>
          <w:szCs w:val="24"/>
        </w:rPr>
        <w:t>18 de novembro de 2025</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3CB48ECE" w14:textId="77777777" w:rsidR="000F0FC7" w:rsidRDefault="000F0FC7" w:rsidP="000F0FC7">
      <w:pPr>
        <w:autoSpaceDE w:val="0"/>
        <w:autoSpaceDN w:val="0"/>
        <w:adjustRightInd w:val="0"/>
        <w:spacing w:after="0" w:line="240" w:lineRule="auto"/>
        <w:rPr>
          <w:rFonts w:ascii="Arial" w:hAnsi="Arial" w:cs="Arial"/>
          <w:b/>
          <w:bCs/>
          <w:sz w:val="24"/>
          <w:szCs w:val="24"/>
          <w:lang w:val="pt"/>
        </w:rPr>
      </w:pPr>
    </w:p>
    <w:p w14:paraId="75D758CA" w14:textId="77777777" w:rsidR="000F0FC7" w:rsidRDefault="000F0FC7" w:rsidP="000F0FC7">
      <w:pPr>
        <w:autoSpaceDE w:val="0"/>
        <w:autoSpaceDN w:val="0"/>
        <w:adjustRightInd w:val="0"/>
        <w:spacing w:after="0" w:line="240" w:lineRule="auto"/>
        <w:rPr>
          <w:rFonts w:ascii="Arial" w:hAnsi="Arial" w:cs="Arial"/>
          <w:b/>
          <w:bCs/>
          <w:sz w:val="24"/>
          <w:szCs w:val="24"/>
          <w:lang w:val="pt"/>
        </w:rPr>
      </w:pPr>
    </w:p>
    <w:p w14:paraId="6176230F" w14:textId="77777777" w:rsidR="000F0FC7" w:rsidRDefault="000F0FC7" w:rsidP="000F0FC7">
      <w:pPr>
        <w:autoSpaceDE w:val="0"/>
        <w:autoSpaceDN w:val="0"/>
        <w:adjustRightInd w:val="0"/>
        <w:spacing w:after="0" w:line="240" w:lineRule="auto"/>
        <w:rPr>
          <w:rFonts w:ascii="Arial" w:hAnsi="Arial" w:cs="Arial"/>
          <w:b/>
          <w:bCs/>
          <w:sz w:val="24"/>
          <w:szCs w:val="24"/>
          <w:lang w:val="pt"/>
        </w:rPr>
      </w:pPr>
    </w:p>
    <w:p w14:paraId="0C2BE306" w14:textId="77777777" w:rsidR="000F0FC7" w:rsidRPr="00D576AF" w:rsidRDefault="000F0FC7" w:rsidP="000F0FC7">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0AB1183A" w14:textId="77777777" w:rsidR="000F0FC7" w:rsidRPr="005C5F96" w:rsidRDefault="000F0FC7" w:rsidP="000F0FC7">
      <w:pPr>
        <w:spacing w:after="0" w:line="240" w:lineRule="auto"/>
        <w:ind w:right="-2"/>
        <w:jc w:val="center"/>
        <w:rPr>
          <w:lang w:val="en-US"/>
        </w:rPr>
      </w:pPr>
      <w:r w:rsidRPr="00B3282E">
        <w:rPr>
          <w:rFonts w:ascii="Arial" w:eastAsia="Times New Roman" w:hAnsi="Arial" w:cs="Times New Roman"/>
          <w:sz w:val="24"/>
          <w:szCs w:val="24"/>
        </w:rPr>
        <w:t xml:space="preserve">    </w:t>
      </w:r>
      <w:r w:rsidRPr="005C5F96">
        <w:rPr>
          <w:rFonts w:ascii="Arial" w:eastAsia="Times New Roman" w:hAnsi="Arial" w:cs="Times New Roman"/>
          <w:sz w:val="24"/>
          <w:szCs w:val="24"/>
          <w:lang w:val="en-US"/>
        </w:rPr>
        <w:t>OAB/SC 36.591</w:t>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t>OAB/SC 47.774</w:t>
      </w:r>
    </w:p>
    <w:p w14:paraId="3FA06066" w14:textId="77777777" w:rsidR="000F0FC7" w:rsidRPr="005C5F96" w:rsidRDefault="000F0FC7" w:rsidP="00EB251D">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1D671B0E" w14:textId="77777777" w:rsidR="000F0FC7" w:rsidRPr="005C5F96" w:rsidRDefault="000F0FC7" w:rsidP="00EB251D">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7E7694E8" w14:textId="77777777" w:rsidR="000F0FC7" w:rsidRPr="005C5F96" w:rsidRDefault="000F0FC7" w:rsidP="00EB251D">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56EF77C6" w14:textId="77777777" w:rsidR="000F0FC7" w:rsidRPr="005C5F96" w:rsidRDefault="000F0FC7" w:rsidP="00EB251D">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1F81F402" w14:textId="77777777" w:rsidR="000F0FC7" w:rsidRPr="005C5F96" w:rsidRDefault="000F0FC7" w:rsidP="00EB251D">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18B7BC85" w14:textId="77777777" w:rsidR="000F0FC7" w:rsidRPr="005C5F96" w:rsidRDefault="000F0FC7" w:rsidP="00EB251D">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185CC549" w14:textId="77777777" w:rsidR="00342BB3" w:rsidRPr="005C5F96" w:rsidRDefault="00342BB3" w:rsidP="00E80AA2">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0964162C" w14:textId="77777777" w:rsidR="00D55647" w:rsidRPr="005C5F96" w:rsidRDefault="00D55647" w:rsidP="00E80AA2">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7C1EA526" w14:textId="77777777" w:rsidR="00D55647" w:rsidRPr="005C5F96" w:rsidRDefault="00D55647" w:rsidP="00E80AA2">
      <w:pPr>
        <w:tabs>
          <w:tab w:val="left" w:pos="8504"/>
        </w:tabs>
        <w:spacing w:after="0" w:line="276" w:lineRule="auto"/>
        <w:ind w:right="142"/>
        <w:contextualSpacing/>
        <w:rPr>
          <w:rFonts w:ascii="Arial" w:eastAsia="Times New Roman" w:hAnsi="Arial" w:cs="Times New Roman"/>
          <w:i/>
          <w:iCs/>
          <w:sz w:val="26"/>
          <w:szCs w:val="26"/>
          <w:lang w:val="en-US" w:eastAsia="pt-BR"/>
        </w:rPr>
      </w:pPr>
    </w:p>
    <w:p w14:paraId="7DD2F3DA" w14:textId="77777777" w:rsidR="007655F2" w:rsidRPr="005C5F96" w:rsidRDefault="007655F2" w:rsidP="00DB0464">
      <w:pPr>
        <w:pStyle w:val="Ttulo"/>
        <w:rPr>
          <w:lang w:val="en-US" w:eastAsia="pt-BR"/>
        </w:rPr>
      </w:pPr>
    </w:p>
    <w:p w14:paraId="1653606E" w14:textId="77777777" w:rsidR="005C5F96" w:rsidRPr="005C5F96" w:rsidRDefault="005C5F96" w:rsidP="00E80AA2">
      <w:pPr>
        <w:tabs>
          <w:tab w:val="left" w:pos="8504"/>
        </w:tabs>
        <w:spacing w:after="0" w:line="276" w:lineRule="auto"/>
        <w:ind w:right="142"/>
        <w:contextualSpacing/>
        <w:rPr>
          <w:rFonts w:ascii="Arial" w:eastAsia="Times New Roman" w:hAnsi="Arial" w:cs="Times New Roman"/>
          <w:sz w:val="6"/>
          <w:szCs w:val="6"/>
          <w:lang w:val="en-US" w:eastAsia="pt-BR"/>
        </w:rPr>
      </w:pPr>
    </w:p>
    <w:p w14:paraId="01B9EE53" w14:textId="77777777" w:rsidR="005C5F96" w:rsidRDefault="005C5F96" w:rsidP="00E80AA2">
      <w:pPr>
        <w:tabs>
          <w:tab w:val="left" w:pos="8504"/>
        </w:tabs>
        <w:spacing w:after="0" w:line="276" w:lineRule="auto"/>
        <w:ind w:right="142"/>
        <w:contextualSpacing/>
        <w:rPr>
          <w:rFonts w:ascii="Arial" w:eastAsia="Times New Roman" w:hAnsi="Arial" w:cs="Times New Roman"/>
          <w:sz w:val="6"/>
          <w:szCs w:val="6"/>
          <w:lang w:val="en-US" w:eastAsia="pt-BR"/>
        </w:rPr>
      </w:pPr>
    </w:p>
    <w:p w14:paraId="07B63BF9" w14:textId="17A7216C" w:rsidR="00E80AA2" w:rsidRPr="005C5F96" w:rsidRDefault="00E80AA2" w:rsidP="00E80AA2">
      <w:pPr>
        <w:tabs>
          <w:tab w:val="left" w:pos="8504"/>
        </w:tabs>
        <w:spacing w:after="0" w:line="276" w:lineRule="auto"/>
        <w:ind w:right="142"/>
        <w:contextualSpacing/>
        <w:rPr>
          <w:rFonts w:ascii="Arial" w:eastAsia="Times New Roman" w:hAnsi="Arial" w:cs="Times New Roman"/>
          <w:sz w:val="6"/>
          <w:szCs w:val="6"/>
          <w:lang w:val="en-US" w:eastAsia="pt-BR"/>
        </w:rPr>
      </w:pPr>
      <w:r>
        <w:rPr>
          <w:rFonts w:ascii="Arial" w:eastAsia="Times New Roman" w:hAnsi="Arial" w:cs="Times New Roman"/>
          <w:noProof/>
          <w:sz w:val="24"/>
          <w:szCs w:val="24"/>
          <w:lang w:eastAsia="pt-BR"/>
        </w:rPr>
        <mc:AlternateContent>
          <mc:Choice Requires="wps">
            <w:drawing>
              <wp:anchor distT="0" distB="0" distL="114300" distR="114300" simplePos="0" relativeHeight="251658752" behindDoc="0" locked="0" layoutInCell="1" allowOverlap="1" wp14:anchorId="7E41E5BA" wp14:editId="1B7F5722">
                <wp:simplePos x="0" y="0"/>
                <wp:positionH relativeFrom="column">
                  <wp:posOffset>-81723</wp:posOffset>
                </wp:positionH>
                <wp:positionV relativeFrom="paragraph">
                  <wp:posOffset>55437</wp:posOffset>
                </wp:positionV>
                <wp:extent cx="3104707" cy="628650"/>
                <wp:effectExtent l="0" t="0" r="19685" b="19050"/>
                <wp:wrapNone/>
                <wp:docPr id="392339084" name="Retângulo: Cantos Diagonais Arredondados 1" descr="P33#y1"/>
                <wp:cNvGraphicFramePr/>
                <a:graphic xmlns:a="http://schemas.openxmlformats.org/drawingml/2006/main">
                  <a:graphicData uri="http://schemas.microsoft.com/office/word/2010/wordprocessingShape">
                    <wps:wsp>
                      <wps:cNvSpPr/>
                      <wps:spPr>
                        <a:xfrm>
                          <a:off x="0" y="0"/>
                          <a:ext cx="3104707" cy="628650"/>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C24E5" id="Retângulo: Cantos Diagonais Arredondados 1" o:spid="_x0000_s1026" alt="P33#y1" style="position:absolute;margin-left:-6.45pt;margin-top:4.35pt;width:244.45pt;height:4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04707,628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" path="m104777,l3104707,r,l3104707,523873v,57867,-46910,104777,-104777,104777l,628650r,l,104777c,46910,46910,,104777,xe" filled="f" strokecolor="#5b9bd5 [3208]" strokeweight="1pt">
                <v:stroke joinstyle="miter"/>
                <v:path arrowok="t" o:connecttype="custom" o:connectlocs="104777,0;3104707,0;3104707,0;3104707,523873;2999930,628650;0,628650;0,628650;0,104777;104777,0" o:connectangles="0,0,0,0,0,0,0,0,0"/>
              </v:shape>
            </w:pict>
          </mc:Fallback>
        </mc:AlternateContent>
      </w:r>
    </w:p>
    <w:p w14:paraId="60D67D81" w14:textId="77777777" w:rsidR="00E80AA2" w:rsidRPr="005C5F96" w:rsidRDefault="00E80AA2" w:rsidP="00E80AA2">
      <w:pPr>
        <w:tabs>
          <w:tab w:val="left" w:pos="8504"/>
        </w:tabs>
        <w:spacing w:after="0" w:line="276" w:lineRule="auto"/>
        <w:ind w:right="142"/>
        <w:contextualSpacing/>
        <w:rPr>
          <w:rFonts w:ascii="Arial" w:eastAsia="Times New Roman" w:hAnsi="Arial" w:cs="Times New Roman"/>
          <w:sz w:val="6"/>
          <w:szCs w:val="6"/>
          <w:lang w:val="en-US" w:eastAsia="pt-BR"/>
        </w:rPr>
      </w:pPr>
    </w:p>
    <w:p w14:paraId="1441A4B8" w14:textId="3DBC34A4" w:rsidR="00D55647" w:rsidRPr="005C5F96" w:rsidRDefault="00D55647" w:rsidP="00D55647">
      <w:pPr>
        <w:tabs>
          <w:tab w:val="left" w:pos="8504"/>
        </w:tabs>
        <w:spacing w:before="120" w:after="120" w:line="276" w:lineRule="auto"/>
        <w:contextualSpacing/>
        <w:jc w:val="both"/>
        <w:rPr>
          <w:rFonts w:ascii="Arial" w:eastAsia="Calibri" w:hAnsi="Arial" w:cs="Arial"/>
          <w:bCs/>
          <w:lang w:val="en-US"/>
        </w:rPr>
      </w:pPr>
      <w:r w:rsidRPr="005C5F96">
        <w:rPr>
          <w:rFonts w:ascii="Arial" w:eastAsia="Calibri" w:hAnsi="Arial" w:cs="Arial"/>
          <w:bCs/>
          <w:lang w:val="en-US"/>
        </w:rPr>
        <w:t>REsp n. 5003557-38.2023.8.24.0040.</w:t>
      </w:r>
    </w:p>
    <w:p w14:paraId="07776BE7" w14:textId="5769F804" w:rsidR="007D7C81" w:rsidRDefault="00D55647" w:rsidP="00E80AA2">
      <w:pPr>
        <w:tabs>
          <w:tab w:val="left" w:pos="8504"/>
        </w:tabs>
        <w:spacing w:after="0" w:line="276" w:lineRule="auto"/>
        <w:ind w:right="142"/>
        <w:contextualSpacing/>
        <w:rPr>
          <w:rFonts w:ascii="Arial" w:eastAsia="Times New Roman" w:hAnsi="Arial" w:cs="Times New Roman"/>
          <w:lang w:eastAsia="pt-BR"/>
        </w:rPr>
      </w:pPr>
      <w:r>
        <w:rPr>
          <w:rFonts w:ascii="Arial" w:eastAsia="Times New Roman" w:hAnsi="Arial" w:cs="Times New Roman"/>
          <w:lang w:eastAsia="pt-BR"/>
        </w:rPr>
        <w:t>Recorrente</w:t>
      </w:r>
      <w:r w:rsidR="00E80AA2" w:rsidRPr="00D12C67">
        <w:rPr>
          <w:rFonts w:ascii="Arial" w:eastAsia="Times New Roman" w:hAnsi="Arial" w:cs="Times New Roman"/>
          <w:lang w:eastAsia="pt-BR"/>
        </w:rPr>
        <w:t xml:space="preserve">: </w:t>
      </w:r>
      <w:proofErr w:type="spellStart"/>
      <w:r w:rsidR="007D7C81">
        <w:rPr>
          <w:rFonts w:ascii="Arial" w:eastAsia="Times New Roman" w:hAnsi="Arial" w:cs="Times New Roman"/>
          <w:lang w:eastAsia="pt-BR"/>
        </w:rPr>
        <w:t>Mayck</w:t>
      </w:r>
      <w:proofErr w:type="spellEnd"/>
      <w:r w:rsidR="007D7C81">
        <w:rPr>
          <w:rFonts w:ascii="Arial" w:eastAsia="Times New Roman" w:hAnsi="Arial" w:cs="Times New Roman"/>
          <w:lang w:eastAsia="pt-BR"/>
        </w:rPr>
        <w:t xml:space="preserve"> Torres Mates</w:t>
      </w:r>
      <w:r w:rsidR="008D2C3D">
        <w:rPr>
          <w:rFonts w:ascii="Arial" w:eastAsia="Times New Roman" w:hAnsi="Arial" w:cs="Times New Roman"/>
          <w:lang w:eastAsia="pt-BR"/>
        </w:rPr>
        <w:t>.</w:t>
      </w:r>
    </w:p>
    <w:p w14:paraId="15D4AAE1" w14:textId="6199C5D6" w:rsidR="00E80AA2" w:rsidRPr="00D12C67" w:rsidRDefault="00D55647" w:rsidP="00E80AA2">
      <w:pPr>
        <w:tabs>
          <w:tab w:val="left" w:pos="8504"/>
        </w:tabs>
        <w:spacing w:after="0" w:line="276" w:lineRule="auto"/>
        <w:ind w:right="142"/>
        <w:contextualSpacing/>
        <w:rPr>
          <w:rFonts w:ascii="Arial" w:eastAsia="Times New Roman" w:hAnsi="Arial" w:cs="Times New Roman"/>
          <w:lang w:eastAsia="pt-BR"/>
        </w:rPr>
      </w:pPr>
      <w:r>
        <w:rPr>
          <w:rFonts w:ascii="Arial" w:eastAsia="Times New Roman" w:hAnsi="Arial" w:cs="Times New Roman"/>
          <w:lang w:eastAsia="pt-BR"/>
        </w:rPr>
        <w:t>Recorrido</w:t>
      </w:r>
      <w:r w:rsidR="007D7C81">
        <w:rPr>
          <w:rFonts w:ascii="Arial" w:eastAsia="Times New Roman" w:hAnsi="Arial" w:cs="Times New Roman"/>
          <w:lang w:eastAsia="pt-BR"/>
        </w:rPr>
        <w:t xml:space="preserve">: </w:t>
      </w:r>
      <w:r w:rsidR="00E80AA2">
        <w:rPr>
          <w:rFonts w:ascii="Arial" w:eastAsia="Times New Roman" w:hAnsi="Arial" w:cs="Times New Roman"/>
          <w:lang w:eastAsia="pt-BR"/>
        </w:rPr>
        <w:t>Ministério Público de Santa Catarina</w:t>
      </w:r>
      <w:r w:rsidR="008D2C3D">
        <w:rPr>
          <w:rFonts w:ascii="Arial" w:eastAsia="Times New Roman" w:hAnsi="Arial" w:cs="Times New Roman"/>
          <w:lang w:eastAsia="pt-BR"/>
        </w:rPr>
        <w:t>.</w:t>
      </w:r>
    </w:p>
    <w:p w14:paraId="5A580843" w14:textId="77777777" w:rsidR="00E80AA2" w:rsidRDefault="00E80AA2" w:rsidP="00E80AA2">
      <w:pPr>
        <w:spacing w:after="0"/>
      </w:pPr>
    </w:p>
    <w:p w14:paraId="19821768" w14:textId="77777777" w:rsidR="009D01B8" w:rsidRPr="0027451F" w:rsidRDefault="009D01B8" w:rsidP="009D01B8">
      <w:pPr>
        <w:tabs>
          <w:tab w:val="left" w:pos="8504"/>
        </w:tabs>
        <w:spacing w:after="0" w:line="276" w:lineRule="auto"/>
        <w:ind w:right="142"/>
        <w:contextualSpacing/>
        <w:jc w:val="center"/>
        <w:rPr>
          <w:rFonts w:ascii="Arial" w:eastAsia="Times New Roman" w:hAnsi="Arial" w:cs="Times New Roman"/>
          <w:i/>
          <w:iCs/>
          <w:sz w:val="8"/>
          <w:szCs w:val="8"/>
          <w:lang w:eastAsia="pt-BR"/>
        </w:rPr>
      </w:pPr>
    </w:p>
    <w:p w14:paraId="43A5833D" w14:textId="16B8F022" w:rsidR="009D01B8" w:rsidRPr="00053B75" w:rsidRDefault="007D7C81" w:rsidP="009D01B8">
      <w:pPr>
        <w:tabs>
          <w:tab w:val="left" w:pos="8504"/>
        </w:tabs>
        <w:spacing w:after="0" w:line="276" w:lineRule="auto"/>
        <w:ind w:right="142"/>
        <w:contextualSpacing/>
        <w:jc w:val="center"/>
        <w:rPr>
          <w:rFonts w:ascii="Arial" w:eastAsia="Times New Roman" w:hAnsi="Arial" w:cs="Times New Roman"/>
          <w:i/>
          <w:iCs/>
          <w:sz w:val="26"/>
          <w:szCs w:val="26"/>
          <w:lang w:eastAsia="pt-BR"/>
        </w:rPr>
      </w:pPr>
      <w:r>
        <w:rPr>
          <w:rFonts w:ascii="Arial" w:eastAsia="Times New Roman" w:hAnsi="Arial" w:cs="Times New Roman"/>
          <w:i/>
          <w:iCs/>
          <w:sz w:val="26"/>
          <w:szCs w:val="26"/>
          <w:lang w:eastAsia="pt-BR"/>
        </w:rPr>
        <w:t xml:space="preserve">RAZÕES </w:t>
      </w:r>
      <w:r w:rsidR="00D55647">
        <w:rPr>
          <w:rFonts w:ascii="Arial" w:eastAsia="Times New Roman" w:hAnsi="Arial" w:cs="Times New Roman"/>
          <w:i/>
          <w:iCs/>
          <w:sz w:val="26"/>
          <w:szCs w:val="26"/>
          <w:lang w:eastAsia="pt-BR"/>
        </w:rPr>
        <w:t>RECURSAIS</w:t>
      </w:r>
    </w:p>
    <w:p w14:paraId="72986680" w14:textId="270ED9E1" w:rsidR="00BC47EB" w:rsidRPr="0027451F" w:rsidRDefault="00CA3D55" w:rsidP="00BB638C">
      <w:pPr>
        <w:pStyle w:val="Ttulo2"/>
        <w:rPr>
          <w:sz w:val="4"/>
          <w:szCs w:val="4"/>
        </w:rPr>
      </w:pPr>
      <w:r>
        <w:t xml:space="preserve">  </w:t>
      </w:r>
    </w:p>
    <w:p w14:paraId="3FA88411" w14:textId="51DDE985" w:rsidR="009D01B8" w:rsidRDefault="009D01B8" w:rsidP="00BB638C">
      <w:pPr>
        <w:pStyle w:val="Ttulo2"/>
      </w:pPr>
    </w:p>
    <w:p w14:paraId="3EDF4FE6" w14:textId="49548522" w:rsidR="009D01B8" w:rsidRDefault="0027451F" w:rsidP="009D01B8">
      <w:pPr>
        <w:spacing w:after="0"/>
      </w:pPr>
      <w:r>
        <w:rPr>
          <w:noProof/>
          <w:lang w:eastAsia="pt-BR"/>
        </w:rPr>
        <mc:AlternateContent>
          <mc:Choice Requires="wps">
            <w:drawing>
              <wp:anchor distT="0" distB="0" distL="114300" distR="114300" simplePos="0" relativeHeight="251657728" behindDoc="0" locked="0" layoutInCell="1" allowOverlap="1" wp14:anchorId="54E8BDDC" wp14:editId="52BF99E2">
                <wp:simplePos x="0" y="0"/>
                <wp:positionH relativeFrom="column">
                  <wp:posOffset>226621</wp:posOffset>
                </wp:positionH>
                <wp:positionV relativeFrom="paragraph">
                  <wp:posOffset>16895</wp:posOffset>
                </wp:positionV>
                <wp:extent cx="5118100" cy="1754372"/>
                <wp:effectExtent l="0" t="0" r="25400" b="17780"/>
                <wp:wrapNone/>
                <wp:docPr id="1095846490" name="Retângulo: Cantos Diagonais Arredondados 1" descr="P43#y1"/>
                <wp:cNvGraphicFramePr/>
                <a:graphic xmlns:a="http://schemas.openxmlformats.org/drawingml/2006/main">
                  <a:graphicData uri="http://schemas.microsoft.com/office/word/2010/wordprocessingShape">
                    <wps:wsp>
                      <wps:cNvSpPr/>
                      <wps:spPr>
                        <a:xfrm>
                          <a:off x="0" y="0"/>
                          <a:ext cx="5118100" cy="1754372"/>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9ADA0" id="Retângulo: Cantos Diagonais Arredondados 1" o:spid="_x0000_s1026" alt="P43#y1" style="position:absolute;margin-left:17.85pt;margin-top:1.35pt;width:403pt;height:138.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18100,1754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" path="m292401,l5118100,r,l5118100,1461971v,161489,-130912,292401,-292401,292401l,1754372r,l,292401c,130912,130912,,292401,xe" filled="f" strokecolor="#5b9bd5 [3208]" strokeweight="1pt">
                <v:stroke joinstyle="miter"/>
                <v:path arrowok="t" o:connecttype="custom" o:connectlocs="292401,0;5118100,0;5118100,0;5118100,1461971;4825699,1754372;0,1754372;0,1754372;0,292401;292401,0" o:connectangles="0,0,0,0,0,0,0,0,0"/>
              </v:shape>
            </w:pict>
          </mc:Fallback>
        </mc:AlternateContent>
      </w:r>
    </w:p>
    <w:p w14:paraId="18090E96" w14:textId="18FE6658" w:rsidR="009D01B8" w:rsidRPr="001676D1" w:rsidRDefault="009D01B8" w:rsidP="009D01B8">
      <w:pPr>
        <w:tabs>
          <w:tab w:val="left" w:pos="8504"/>
        </w:tabs>
        <w:spacing w:before="120" w:after="120" w:line="480" w:lineRule="auto"/>
        <w:ind w:right="142"/>
        <w:contextualSpacing/>
        <w:jc w:val="center"/>
        <w:rPr>
          <w:rFonts w:ascii="Arial" w:eastAsia="Times New Roman" w:hAnsi="Arial" w:cs="Times New Roman"/>
          <w:b/>
          <w:bCs/>
          <w:sz w:val="26"/>
          <w:szCs w:val="26"/>
          <w:lang w:eastAsia="pt-BR"/>
        </w:rPr>
      </w:pPr>
      <w:r w:rsidRPr="001676D1">
        <w:rPr>
          <w:rFonts w:ascii="Arial" w:eastAsia="Times New Roman" w:hAnsi="Arial" w:cs="Times New Roman"/>
          <w:b/>
          <w:bCs/>
          <w:sz w:val="26"/>
          <w:szCs w:val="26"/>
          <w:lang w:eastAsia="pt-BR"/>
        </w:rPr>
        <w:t xml:space="preserve">EGRÉGIO </w:t>
      </w:r>
      <w:r w:rsidR="00D55647">
        <w:rPr>
          <w:rFonts w:ascii="Arial" w:eastAsia="Times New Roman" w:hAnsi="Arial" w:cs="Times New Roman"/>
          <w:b/>
          <w:bCs/>
          <w:sz w:val="26"/>
          <w:szCs w:val="26"/>
          <w:lang w:eastAsia="pt-BR"/>
        </w:rPr>
        <w:t xml:space="preserve">SUPERIOR </w:t>
      </w:r>
      <w:r w:rsidRPr="001676D1">
        <w:rPr>
          <w:rFonts w:ascii="Arial" w:eastAsia="Times New Roman" w:hAnsi="Arial" w:cs="Times New Roman"/>
          <w:b/>
          <w:bCs/>
          <w:sz w:val="26"/>
          <w:szCs w:val="26"/>
          <w:lang w:eastAsia="pt-BR"/>
        </w:rPr>
        <w:t>TRIBUNAL DE JUSTIÇA</w:t>
      </w:r>
    </w:p>
    <w:p w14:paraId="2E8156C7" w14:textId="77777777" w:rsidR="009D01B8" w:rsidRPr="0027451F" w:rsidRDefault="009D01B8" w:rsidP="009D01B8">
      <w:pPr>
        <w:tabs>
          <w:tab w:val="left" w:pos="8504"/>
        </w:tabs>
        <w:spacing w:after="0" w:line="480" w:lineRule="auto"/>
        <w:ind w:right="142"/>
        <w:contextualSpacing/>
        <w:jc w:val="center"/>
        <w:rPr>
          <w:rFonts w:ascii="Arial" w:eastAsia="Times New Roman" w:hAnsi="Arial" w:cs="Times New Roman"/>
          <w:b/>
          <w:bCs/>
          <w:sz w:val="14"/>
          <w:szCs w:val="14"/>
          <w:lang w:eastAsia="pt-BR"/>
        </w:rPr>
      </w:pPr>
    </w:p>
    <w:p w14:paraId="32EAD24E" w14:textId="7E69C447" w:rsidR="009D01B8" w:rsidRPr="001676D1" w:rsidRDefault="009D01B8" w:rsidP="009D01B8">
      <w:pPr>
        <w:tabs>
          <w:tab w:val="left" w:pos="8504"/>
        </w:tabs>
        <w:spacing w:before="120" w:after="120" w:line="480" w:lineRule="auto"/>
        <w:ind w:right="142"/>
        <w:contextualSpacing/>
        <w:jc w:val="center"/>
        <w:rPr>
          <w:rFonts w:ascii="Arial" w:eastAsia="Times New Roman" w:hAnsi="Arial" w:cs="Times New Roman"/>
          <w:b/>
          <w:bCs/>
          <w:sz w:val="26"/>
          <w:szCs w:val="26"/>
          <w:lang w:eastAsia="pt-BR"/>
        </w:rPr>
      </w:pPr>
      <w:r w:rsidRPr="001676D1">
        <w:rPr>
          <w:rFonts w:ascii="Arial" w:eastAsia="Times New Roman" w:hAnsi="Arial" w:cs="Times New Roman"/>
          <w:b/>
          <w:bCs/>
          <w:sz w:val="26"/>
          <w:szCs w:val="26"/>
          <w:lang w:eastAsia="pt-BR"/>
        </w:rPr>
        <w:t xml:space="preserve">COLENDA </w:t>
      </w:r>
      <w:r w:rsidR="00D55647">
        <w:rPr>
          <w:rFonts w:ascii="Arial" w:eastAsia="Times New Roman" w:hAnsi="Arial" w:cs="Times New Roman"/>
          <w:b/>
          <w:bCs/>
          <w:sz w:val="26"/>
          <w:szCs w:val="26"/>
          <w:lang w:eastAsia="pt-BR"/>
        </w:rPr>
        <w:t>TURMA</w:t>
      </w:r>
    </w:p>
    <w:p w14:paraId="7592D525" w14:textId="77777777" w:rsidR="009D01B8" w:rsidRPr="0027451F" w:rsidRDefault="009D01B8" w:rsidP="009D01B8">
      <w:pPr>
        <w:tabs>
          <w:tab w:val="left" w:pos="8504"/>
        </w:tabs>
        <w:spacing w:after="0" w:line="480" w:lineRule="auto"/>
        <w:ind w:right="142"/>
        <w:contextualSpacing/>
        <w:rPr>
          <w:rFonts w:ascii="Arial" w:eastAsia="Times New Roman" w:hAnsi="Arial" w:cs="Times New Roman"/>
          <w:b/>
          <w:bCs/>
          <w:sz w:val="14"/>
          <w:szCs w:val="14"/>
          <w:lang w:eastAsia="pt-BR"/>
        </w:rPr>
      </w:pPr>
    </w:p>
    <w:p w14:paraId="1D07F257" w14:textId="7BF843B1" w:rsidR="009D01B8" w:rsidRPr="006E3695" w:rsidRDefault="009D01B8" w:rsidP="009D01B8">
      <w:pPr>
        <w:tabs>
          <w:tab w:val="left" w:pos="8504"/>
        </w:tabs>
        <w:spacing w:before="120" w:after="120" w:line="480" w:lineRule="auto"/>
        <w:ind w:right="142"/>
        <w:contextualSpacing/>
        <w:jc w:val="center"/>
        <w:rPr>
          <w:rFonts w:ascii="Arial" w:eastAsia="Times New Roman" w:hAnsi="Arial" w:cs="Times New Roman"/>
          <w:b/>
          <w:bCs/>
          <w:sz w:val="28"/>
          <w:szCs w:val="28"/>
          <w:lang w:eastAsia="pt-BR"/>
        </w:rPr>
      </w:pPr>
      <w:r>
        <w:rPr>
          <w:rFonts w:ascii="Arial" w:eastAsia="Times New Roman" w:hAnsi="Arial" w:cs="Times New Roman"/>
          <w:b/>
          <w:bCs/>
          <w:sz w:val="26"/>
          <w:szCs w:val="26"/>
          <w:lang w:eastAsia="pt-BR"/>
        </w:rPr>
        <w:t xml:space="preserve">EMÉRITOS </w:t>
      </w:r>
      <w:r w:rsidR="00D55647">
        <w:rPr>
          <w:rFonts w:ascii="Arial" w:eastAsia="Times New Roman" w:hAnsi="Arial" w:cs="Times New Roman"/>
          <w:b/>
          <w:bCs/>
          <w:sz w:val="26"/>
          <w:szCs w:val="26"/>
          <w:lang w:eastAsia="pt-BR"/>
        </w:rPr>
        <w:t xml:space="preserve">MINISTROS </w:t>
      </w:r>
      <w:r>
        <w:rPr>
          <w:rFonts w:ascii="Arial" w:eastAsia="Times New Roman" w:hAnsi="Arial" w:cs="Times New Roman"/>
          <w:b/>
          <w:bCs/>
          <w:sz w:val="26"/>
          <w:szCs w:val="26"/>
          <w:lang w:eastAsia="pt-BR"/>
        </w:rPr>
        <w:t>JULGADORES</w:t>
      </w:r>
    </w:p>
    <w:p w14:paraId="1A904224" w14:textId="77777777" w:rsidR="001436D1" w:rsidRPr="00487BD8" w:rsidRDefault="001436D1" w:rsidP="001436D1">
      <w:pPr>
        <w:rPr>
          <w:sz w:val="24"/>
          <w:szCs w:val="24"/>
        </w:rPr>
      </w:pPr>
    </w:p>
    <w:p w14:paraId="37640FA3" w14:textId="4B0265E6" w:rsidR="000F0FC7" w:rsidRPr="005C4689" w:rsidRDefault="000F0FC7" w:rsidP="00DB0464">
      <w:pPr>
        <w:pStyle w:val="Ttulo"/>
      </w:pPr>
      <w:r w:rsidRPr="005C4689">
        <w:t>I –</w:t>
      </w:r>
      <w:r>
        <w:t xml:space="preserve"> </w:t>
      </w:r>
      <w:r w:rsidR="007D7C81">
        <w:t>SÍNTESE DA DEMANDA</w:t>
      </w:r>
    </w:p>
    <w:p w14:paraId="36A36683" w14:textId="77777777" w:rsidR="000F0FC7" w:rsidRPr="00487BD8" w:rsidRDefault="000F0FC7" w:rsidP="000F0FC7">
      <w:pPr>
        <w:pStyle w:val="SemEspaamento"/>
        <w:numPr>
          <w:ilvl w:val="0"/>
          <w:numId w:val="0"/>
        </w:numPr>
        <w:ind w:left="1418"/>
      </w:pPr>
    </w:p>
    <w:p w14:paraId="1AB263FC" w14:textId="4BC407D4" w:rsidR="00153081" w:rsidRDefault="007D7C81" w:rsidP="00950920">
      <w:pPr>
        <w:pStyle w:val="SemEspaamento"/>
      </w:pPr>
      <w:r>
        <w:t xml:space="preserve">O </w:t>
      </w:r>
      <w:r w:rsidR="00BF7C99">
        <w:t xml:space="preserve">Ministério Público denunciou o </w:t>
      </w:r>
      <w:r w:rsidR="007F4425">
        <w:t>recorrente</w:t>
      </w:r>
      <w:r>
        <w:t xml:space="preserve"> </w:t>
      </w:r>
      <w:r w:rsidR="00153081">
        <w:t>pela suposta prática dos delitos</w:t>
      </w:r>
      <w:r w:rsidR="003D36BD">
        <w:t xml:space="preserve"> de tráfico de drogas</w:t>
      </w:r>
      <w:r w:rsidR="00A86AFF">
        <w:t xml:space="preserve"> </w:t>
      </w:r>
      <w:r w:rsidR="00A86AFF" w:rsidRPr="00A86AFF">
        <w:rPr>
          <w:sz w:val="20"/>
          <w:szCs w:val="18"/>
        </w:rPr>
        <w:t>(art. 33 da Lei 11.343/06)</w:t>
      </w:r>
      <w:r w:rsidR="003D36BD">
        <w:t>, trafegar em velocidade incompatível em determinados locai</w:t>
      </w:r>
      <w:r w:rsidR="00A86AFF">
        <w:t xml:space="preserve">s </w:t>
      </w:r>
      <w:r w:rsidR="00A86AFF" w:rsidRPr="00A86AFF">
        <w:rPr>
          <w:sz w:val="20"/>
          <w:szCs w:val="18"/>
        </w:rPr>
        <w:t>(</w:t>
      </w:r>
      <w:r w:rsidR="00C2389B" w:rsidRPr="00A86AFF">
        <w:rPr>
          <w:sz w:val="20"/>
          <w:szCs w:val="18"/>
        </w:rPr>
        <w:t xml:space="preserve">art. </w:t>
      </w:r>
      <w:r w:rsidR="00F81D88" w:rsidRPr="00A86AFF">
        <w:rPr>
          <w:sz w:val="20"/>
          <w:szCs w:val="18"/>
        </w:rPr>
        <w:t>311 d</w:t>
      </w:r>
      <w:r w:rsidR="00A86AFF">
        <w:rPr>
          <w:sz w:val="20"/>
          <w:szCs w:val="18"/>
        </w:rPr>
        <w:t>o CTB</w:t>
      </w:r>
      <w:r w:rsidR="00A86AFF" w:rsidRPr="00A86AFF">
        <w:rPr>
          <w:sz w:val="20"/>
          <w:szCs w:val="18"/>
        </w:rPr>
        <w:t>)</w:t>
      </w:r>
      <w:r w:rsidR="00A86AFF">
        <w:t xml:space="preserve">, ameaça </w:t>
      </w:r>
      <w:r w:rsidR="00A86AFF" w:rsidRPr="00A86AFF">
        <w:rPr>
          <w:sz w:val="20"/>
          <w:szCs w:val="18"/>
        </w:rPr>
        <w:t>(</w:t>
      </w:r>
      <w:r w:rsidR="00C2389B" w:rsidRPr="00A86AFF">
        <w:rPr>
          <w:sz w:val="20"/>
          <w:szCs w:val="18"/>
        </w:rPr>
        <w:t xml:space="preserve">art. </w:t>
      </w:r>
      <w:r w:rsidR="00F81D88" w:rsidRPr="00A86AFF">
        <w:rPr>
          <w:sz w:val="20"/>
          <w:szCs w:val="18"/>
        </w:rPr>
        <w:t>147 do C</w:t>
      </w:r>
      <w:r w:rsidR="00A86AFF" w:rsidRPr="00A86AFF">
        <w:rPr>
          <w:sz w:val="20"/>
          <w:szCs w:val="18"/>
        </w:rPr>
        <w:t>P)</w:t>
      </w:r>
      <w:r w:rsidR="00960A08">
        <w:t>,</w:t>
      </w:r>
      <w:r w:rsidR="00F81D88">
        <w:t xml:space="preserve"> </w:t>
      </w:r>
      <w:r w:rsidR="00960A08">
        <w:t xml:space="preserve">além de posse irregular de arma de fogo de uso permitido e disparo de arma de fogo </w:t>
      </w:r>
      <w:r w:rsidR="00960A08" w:rsidRPr="00960A08">
        <w:rPr>
          <w:sz w:val="20"/>
          <w:szCs w:val="18"/>
        </w:rPr>
        <w:t xml:space="preserve">(arts. </w:t>
      </w:r>
      <w:r w:rsidR="00F81D88" w:rsidRPr="00960A08">
        <w:rPr>
          <w:sz w:val="20"/>
          <w:szCs w:val="18"/>
        </w:rPr>
        <w:t>12</w:t>
      </w:r>
      <w:r w:rsidR="00C2389B" w:rsidRPr="00960A08">
        <w:rPr>
          <w:sz w:val="20"/>
          <w:szCs w:val="18"/>
        </w:rPr>
        <w:t xml:space="preserve"> e </w:t>
      </w:r>
      <w:r w:rsidR="00F81D88" w:rsidRPr="00960A08">
        <w:rPr>
          <w:sz w:val="20"/>
          <w:szCs w:val="18"/>
        </w:rPr>
        <w:t>15</w:t>
      </w:r>
      <w:r w:rsidR="00C2389B" w:rsidRPr="00960A08">
        <w:rPr>
          <w:sz w:val="20"/>
          <w:szCs w:val="18"/>
        </w:rPr>
        <w:t xml:space="preserve"> </w:t>
      </w:r>
      <w:r w:rsidR="00F81D88" w:rsidRPr="00960A08">
        <w:rPr>
          <w:sz w:val="20"/>
          <w:szCs w:val="18"/>
        </w:rPr>
        <w:t>da Lei n. 10.826/03</w:t>
      </w:r>
      <w:r w:rsidR="00960A08" w:rsidRPr="00960A08">
        <w:rPr>
          <w:sz w:val="20"/>
          <w:szCs w:val="18"/>
        </w:rPr>
        <w:t>)</w:t>
      </w:r>
      <w:r w:rsidR="00F81D88">
        <w:t xml:space="preserve">, </w:t>
      </w:r>
      <w:r w:rsidR="00BF7C99">
        <w:t xml:space="preserve">em concurso material </w:t>
      </w:r>
      <w:r w:rsidR="00BF7C99" w:rsidRPr="00BF7C99">
        <w:rPr>
          <w:sz w:val="20"/>
          <w:szCs w:val="18"/>
        </w:rPr>
        <w:t>(</w:t>
      </w:r>
      <w:r w:rsidR="00F81D88" w:rsidRPr="00BF7C99">
        <w:rPr>
          <w:sz w:val="20"/>
          <w:szCs w:val="18"/>
        </w:rPr>
        <w:t xml:space="preserve">art. 69 do </w:t>
      </w:r>
      <w:r w:rsidR="00BF7C99" w:rsidRPr="00BF7C99">
        <w:rPr>
          <w:sz w:val="20"/>
          <w:szCs w:val="18"/>
        </w:rPr>
        <w:t>CP – evento 1, DENÚNCIA1, p. 1/4)</w:t>
      </w:r>
      <w:r w:rsidR="00BF7C99">
        <w:t>.</w:t>
      </w:r>
    </w:p>
    <w:p w14:paraId="529D3629" w14:textId="7AE46896" w:rsidR="00CF3A89" w:rsidRDefault="00D55647" w:rsidP="00CF3A89">
      <w:pPr>
        <w:pStyle w:val="SemEspaamento"/>
      </w:pPr>
      <w:r>
        <w:t xml:space="preserve">Instruído o feito, </w:t>
      </w:r>
      <w:r w:rsidR="00D76C6C">
        <w:t xml:space="preserve">sobreveio sentença </w:t>
      </w:r>
      <w:r w:rsidR="00CF3A89">
        <w:t>que condenou o recorrente à pena de 6 anos e 3 meses de reclusão e 750 dias-multa, pel</w:t>
      </w:r>
      <w:r w:rsidR="00960A08">
        <w:t>os</w:t>
      </w:r>
      <w:r w:rsidR="00CF3A89">
        <w:t xml:space="preserve"> </w:t>
      </w:r>
      <w:r w:rsidR="00960A08">
        <w:t xml:space="preserve">crimes </w:t>
      </w:r>
      <w:r w:rsidR="00CF3A89">
        <w:t>previsto</w:t>
      </w:r>
      <w:r w:rsidR="00960A08">
        <w:t>s</w:t>
      </w:r>
      <w:r w:rsidR="00CF3A89">
        <w:t xml:space="preserve"> no art. 33 c/c</w:t>
      </w:r>
      <w:r w:rsidR="00CF3A89" w:rsidRPr="00B34856">
        <w:t xml:space="preserve"> </w:t>
      </w:r>
      <w:r w:rsidR="00CF3A89">
        <w:t xml:space="preserve">o art. 42 da Lei 11.343/06, além de 2 anos e 4 meses de reclusão e ao pagamento de 10 dias-multa pelo delito previsto no art. 15 da Lei n. 10.826/03 e 8 meses de detenção em regime ao pagamento de 10 </w:t>
      </w:r>
      <w:r w:rsidR="00CF3A89" w:rsidRPr="00B0469A">
        <w:rPr>
          <w:sz w:val="20"/>
          <w:szCs w:val="18"/>
        </w:rPr>
        <w:t>(dez)</w:t>
      </w:r>
      <w:r w:rsidR="00CF3A89">
        <w:t xml:space="preserve"> dias-multa por conta dos crimes previstos no art. 311 do Código Trânsito Brasileiro, no art. 1</w:t>
      </w:r>
      <w:r w:rsidR="009C578E">
        <w:t>5</w:t>
      </w:r>
      <w:r w:rsidR="00CF3A89">
        <w:t xml:space="preserve"> da Lei n. 10.826/03 e no art. 147 do CP </w:t>
      </w:r>
      <w:r w:rsidR="00CF3A89" w:rsidRPr="00CC253D">
        <w:rPr>
          <w:sz w:val="20"/>
          <w:szCs w:val="18"/>
        </w:rPr>
        <w:t>(evento 164)</w:t>
      </w:r>
      <w:r w:rsidR="00CF3A89">
        <w:t>.</w:t>
      </w:r>
    </w:p>
    <w:p w14:paraId="7433B4DC" w14:textId="77777777" w:rsidR="00CF3A89" w:rsidRDefault="00CF3A89" w:rsidP="00CF3A89">
      <w:pPr>
        <w:pStyle w:val="SemEspaamento"/>
      </w:pPr>
      <w:r>
        <w:t xml:space="preserve">Irresignadas, ambas as partes interpuseram recurso de apelação </w:t>
      </w:r>
      <w:r w:rsidRPr="005415A0">
        <w:rPr>
          <w:sz w:val="20"/>
          <w:szCs w:val="18"/>
        </w:rPr>
        <w:t>(eventos 170 e 181)</w:t>
      </w:r>
      <w:r>
        <w:t xml:space="preserve">, o que motivou a juntada de contrarrazões às razões recursais do Ministério Público </w:t>
      </w:r>
      <w:r w:rsidRPr="005415A0">
        <w:rPr>
          <w:sz w:val="20"/>
          <w:szCs w:val="18"/>
        </w:rPr>
        <w:t>(evento 189)</w:t>
      </w:r>
      <w:r>
        <w:t>.</w:t>
      </w:r>
    </w:p>
    <w:p w14:paraId="30D8CE28" w14:textId="21EEEBB5" w:rsidR="004F1882" w:rsidRDefault="009F203B" w:rsidP="004F1882">
      <w:pPr>
        <w:pStyle w:val="SemEspaamento"/>
      </w:pPr>
      <w:r>
        <w:t>E</w:t>
      </w:r>
      <w:r w:rsidR="00394164">
        <w:t>, e</w:t>
      </w:r>
      <w:r>
        <w:t>m suas razões recursais</w:t>
      </w:r>
      <w:r w:rsidR="00394164">
        <w:t xml:space="preserve"> </w:t>
      </w:r>
      <w:r w:rsidR="00394164" w:rsidRPr="00394164">
        <w:rPr>
          <w:sz w:val="20"/>
          <w:szCs w:val="18"/>
        </w:rPr>
        <w:t>(evento 13 – 2º grau)</w:t>
      </w:r>
      <w:r>
        <w:t>, o recorrente apresentou preliminar da ilegalidade da busca e apreensão</w:t>
      </w:r>
      <w:r w:rsidR="003A4834">
        <w:t xml:space="preserve"> feita em sua residência, pois realizada sem justa causa ou mandado judicial, </w:t>
      </w:r>
      <w:r w:rsidR="00D03CF3">
        <w:t>sobretudo porque, após atendido o pleito da defesa de juntada dos vídeos da ação policial</w:t>
      </w:r>
      <w:r w:rsidR="004F1882">
        <w:t xml:space="preserve"> </w:t>
      </w:r>
      <w:r w:rsidR="004F1882" w:rsidRPr="00D34C87">
        <w:rPr>
          <w:sz w:val="20"/>
          <w:szCs w:val="18"/>
        </w:rPr>
        <w:t>(evento 150, VIDEO2 e VIDEO3)</w:t>
      </w:r>
      <w:r w:rsidR="00D03CF3">
        <w:t xml:space="preserve">, restou constatado que </w:t>
      </w:r>
      <w:r w:rsidR="004F1882">
        <w:t xml:space="preserve">as câmeras </w:t>
      </w:r>
      <w:r w:rsidR="004F1882" w:rsidRPr="004F1882">
        <w:t xml:space="preserve">foram ligadas </w:t>
      </w:r>
      <w:r w:rsidR="004F1882" w:rsidRPr="004F1882">
        <w:rPr>
          <w:b/>
          <w:bCs/>
        </w:rPr>
        <w:t>somente</w:t>
      </w:r>
      <w:r w:rsidR="004F1882" w:rsidRPr="004F1882">
        <w:t xml:space="preserve"> </w:t>
      </w:r>
      <w:r w:rsidR="004F1882" w:rsidRPr="004F1882">
        <w:rPr>
          <w:b/>
          <w:bCs/>
        </w:rPr>
        <w:t>após</w:t>
      </w:r>
      <w:r w:rsidR="004F1882" w:rsidRPr="004F1882">
        <w:t xml:space="preserve"> a alegada perseguição, abordagem e prisão do </w:t>
      </w:r>
      <w:r w:rsidR="007F4425">
        <w:t xml:space="preserve">recorrente </w:t>
      </w:r>
      <w:r w:rsidR="004F1882">
        <w:t>em um matagal</w:t>
      </w:r>
      <w:r w:rsidR="004F1882" w:rsidRPr="004F1882">
        <w:t xml:space="preserve">, </w:t>
      </w:r>
      <w:r w:rsidR="004F1882">
        <w:t>ou seja, longe de sua residência, não havendo justa causa nem flagrância para autorizar a entrada em sua residência.</w:t>
      </w:r>
    </w:p>
    <w:p w14:paraId="71F40D7C" w14:textId="6E16FCEF" w:rsidR="00D76C6C" w:rsidRDefault="00A03971" w:rsidP="00413737">
      <w:pPr>
        <w:pStyle w:val="SemEspaamento"/>
      </w:pPr>
      <w:r>
        <w:t>Além disso, o recorrente pleiteou pel</w:t>
      </w:r>
      <w:r w:rsidR="004A1088">
        <w:t xml:space="preserve">o </w:t>
      </w:r>
      <w:r w:rsidR="003F71BC">
        <w:t>reconhecimento do tráfico privilegiado</w:t>
      </w:r>
      <w:r w:rsidR="004A1088">
        <w:t xml:space="preserve"> </w:t>
      </w:r>
      <w:r w:rsidR="004A1088" w:rsidRPr="00A03971">
        <w:rPr>
          <w:sz w:val="20"/>
          <w:szCs w:val="18"/>
        </w:rPr>
        <w:t xml:space="preserve">(art. 33, §4º, da Lei </w:t>
      </w:r>
      <w:r w:rsidRPr="00A03971">
        <w:rPr>
          <w:sz w:val="20"/>
          <w:szCs w:val="18"/>
        </w:rPr>
        <w:t>11.343/06)</w:t>
      </w:r>
      <w:r>
        <w:t xml:space="preserve">, assim como </w:t>
      </w:r>
      <w:r w:rsidR="008414AF">
        <w:t>absolvição</w:t>
      </w:r>
      <w:r w:rsidR="00136B4F">
        <w:t xml:space="preserve"> pelos crimes de trafegar em local incompatível em determinados locais </w:t>
      </w:r>
      <w:r w:rsidR="00136B4F" w:rsidRPr="009403DC">
        <w:rPr>
          <w:sz w:val="20"/>
          <w:szCs w:val="18"/>
        </w:rPr>
        <w:t>(art. 311 do CTB)</w:t>
      </w:r>
      <w:r w:rsidR="00136B4F">
        <w:t xml:space="preserve">, ameaça </w:t>
      </w:r>
      <w:r w:rsidR="00136B4F" w:rsidRPr="009403DC">
        <w:rPr>
          <w:sz w:val="20"/>
          <w:szCs w:val="18"/>
        </w:rPr>
        <w:t>(art. 147 do CP)</w:t>
      </w:r>
      <w:r w:rsidR="00D760B1">
        <w:t xml:space="preserve"> e de disparo de arma de fogo </w:t>
      </w:r>
      <w:r w:rsidR="00D760B1" w:rsidRPr="009403DC">
        <w:rPr>
          <w:sz w:val="20"/>
          <w:szCs w:val="18"/>
        </w:rPr>
        <w:t>(art. 1</w:t>
      </w:r>
      <w:r w:rsidR="009C578E">
        <w:rPr>
          <w:sz w:val="20"/>
          <w:szCs w:val="18"/>
        </w:rPr>
        <w:t>5</w:t>
      </w:r>
      <w:r w:rsidR="00D760B1" w:rsidRPr="009403DC">
        <w:rPr>
          <w:sz w:val="20"/>
          <w:szCs w:val="18"/>
        </w:rPr>
        <w:t xml:space="preserve"> da Lei n. 10.836/03)</w:t>
      </w:r>
      <w:r w:rsidR="00D760B1">
        <w:t xml:space="preserve">, na medida em que foram pautados exclusivamente nos depoimentos dos policiais, que </w:t>
      </w:r>
      <w:r w:rsidR="00D760B1">
        <w:rPr>
          <w:b/>
          <w:bCs/>
        </w:rPr>
        <w:t xml:space="preserve">optaram por não gravar a ocorrência pelo meio audiovisual à sua disposição </w:t>
      </w:r>
      <w:r w:rsidR="00D760B1" w:rsidRPr="009403DC">
        <w:rPr>
          <w:sz w:val="20"/>
          <w:szCs w:val="18"/>
        </w:rPr>
        <w:t>(câmera corporal)</w:t>
      </w:r>
      <w:r w:rsidR="00EE7F21">
        <w:t>, o que impossibilita conferir a certeza necessária para a condenação do recorrente</w:t>
      </w:r>
      <w:r w:rsidR="00655CEB">
        <w:t>, e, subsidiariamente, pela correção da dosimetria da pena</w:t>
      </w:r>
      <w:r w:rsidR="00EE7F21">
        <w:t>.</w:t>
      </w:r>
    </w:p>
    <w:p w14:paraId="2E5D5AE6" w14:textId="2992E97C" w:rsidR="00EE7F21" w:rsidRDefault="00EE7F21" w:rsidP="00413737">
      <w:pPr>
        <w:pStyle w:val="SemEspaamento"/>
      </w:pPr>
      <w:r>
        <w:t xml:space="preserve">Aliás, com relação ao crime de disparo de arma de fogo, o recorrente ainda </w:t>
      </w:r>
      <w:r w:rsidRPr="00321E10">
        <w:rPr>
          <w:b/>
          <w:bCs/>
        </w:rPr>
        <w:t>requereu a realização de exame</w:t>
      </w:r>
      <w:r w:rsidRPr="00557A96">
        <w:rPr>
          <w:b/>
          <w:bCs/>
        </w:rPr>
        <w:t xml:space="preserve"> residuográfico</w:t>
      </w:r>
      <w:r>
        <w:t xml:space="preserve"> para provar que não tinha realizado o disparo, o que </w:t>
      </w:r>
      <w:r w:rsidR="009403DC">
        <w:t xml:space="preserve">foi deferido, mas </w:t>
      </w:r>
      <w:r>
        <w:t xml:space="preserve">não foi </w:t>
      </w:r>
      <w:r w:rsidR="009403DC">
        <w:t xml:space="preserve">realizado </w:t>
      </w:r>
      <w:r>
        <w:t>por conta d</w:t>
      </w:r>
      <w:r w:rsidR="009403DC">
        <w:t xml:space="preserve">a Polícia Científica de Santa Catarina </w:t>
      </w:r>
      <w:r w:rsidR="009403DC" w:rsidRPr="009403DC">
        <w:rPr>
          <w:sz w:val="20"/>
          <w:szCs w:val="18"/>
        </w:rPr>
        <w:t>(Ordem de Serviço n. 1/23/PCI/IAF/DIR – evento 42 do IP)</w:t>
      </w:r>
      <w:r w:rsidR="00557A96">
        <w:t xml:space="preserve">, de modo que </w:t>
      </w:r>
      <w:r w:rsidR="00F9399F">
        <w:t>se mostra</w:t>
      </w:r>
      <w:r w:rsidR="00557A96">
        <w:t xml:space="preserve"> manifestamente ilegal a sua condenação com base somente na palavra de policial que desligou a câmera corporal no início da ocorrência.</w:t>
      </w:r>
    </w:p>
    <w:p w14:paraId="54FC3057" w14:textId="2DCC2B70" w:rsidR="00F9399F" w:rsidRDefault="00655CEB" w:rsidP="00413737">
      <w:pPr>
        <w:pStyle w:val="SemEspaamento"/>
      </w:pPr>
      <w:r>
        <w:t xml:space="preserve">Contudo, após pedido de revista pelo Desembargador Relator </w:t>
      </w:r>
      <w:r w:rsidRPr="00DA6039">
        <w:rPr>
          <w:sz w:val="20"/>
          <w:szCs w:val="18"/>
        </w:rPr>
        <w:t xml:space="preserve">(evento </w:t>
      </w:r>
      <w:r w:rsidR="00DA6039" w:rsidRPr="00DA6039">
        <w:rPr>
          <w:sz w:val="20"/>
          <w:szCs w:val="18"/>
        </w:rPr>
        <w:t>31 – 2º grau)</w:t>
      </w:r>
      <w:r w:rsidR="00DA6039">
        <w:t xml:space="preserve">, sobrevieram os acórdãos recorridos </w:t>
      </w:r>
      <w:r w:rsidR="00DA6039" w:rsidRPr="00BB638C">
        <w:rPr>
          <w:sz w:val="20"/>
          <w:szCs w:val="18"/>
        </w:rPr>
        <w:t>(eventos 56 e 77)</w:t>
      </w:r>
      <w:r w:rsidR="00DA6039">
        <w:t xml:space="preserve">, que </w:t>
      </w:r>
      <w:r w:rsidR="00BB638C">
        <w:t xml:space="preserve">desproveram a apelação </w:t>
      </w:r>
      <w:r w:rsidR="005C3675">
        <w:t xml:space="preserve">e os aclaratórios </w:t>
      </w:r>
      <w:r w:rsidR="00BB638C">
        <w:t>do ora recorrente</w:t>
      </w:r>
      <w:r w:rsidR="005C3675">
        <w:t xml:space="preserve"> </w:t>
      </w:r>
      <w:r w:rsidR="005C3675" w:rsidRPr="004012DC">
        <w:rPr>
          <w:sz w:val="20"/>
          <w:szCs w:val="18"/>
        </w:rPr>
        <w:t>(eventos 13 e 62)</w:t>
      </w:r>
      <w:r w:rsidR="00BB638C">
        <w:t xml:space="preserve"> e deram parcial provimento ao recurso ministerial, para recrudescer a já elevada pena imposta.</w:t>
      </w:r>
    </w:p>
    <w:p w14:paraId="78C5E05F" w14:textId="030276BA" w:rsidR="00BB638C" w:rsidRDefault="00BB638C" w:rsidP="00413737">
      <w:pPr>
        <w:pStyle w:val="SemEspaamento"/>
      </w:pPr>
      <w:r>
        <w:t>Diante desse contexto</w:t>
      </w:r>
      <w:r w:rsidR="00487BD8">
        <w:t xml:space="preserve">, não resta outra alternativa ao recorrente a </w:t>
      </w:r>
      <w:r w:rsidR="00B8537D">
        <w:t xml:space="preserve">senão </w:t>
      </w:r>
      <w:r w:rsidR="00487BD8">
        <w:t xml:space="preserve">se socorrer a essa Colenda Corte da Cidadania, por ser o seu último escudo contra as flagrantes ilegalidades que foram cometidas </w:t>
      </w:r>
      <w:r w:rsidR="00B50C24">
        <w:t xml:space="preserve">contra si </w:t>
      </w:r>
      <w:r w:rsidR="000A0A5D">
        <w:t xml:space="preserve">e </w:t>
      </w:r>
      <w:r w:rsidR="00B50C24">
        <w:t xml:space="preserve">que </w:t>
      </w:r>
      <w:r w:rsidR="000A0A5D">
        <w:t>se perpetuam até hoje</w:t>
      </w:r>
      <w:r w:rsidR="00487BD8">
        <w:t>.</w:t>
      </w:r>
    </w:p>
    <w:p w14:paraId="2DCD198A" w14:textId="77777777" w:rsidR="00FB75F8" w:rsidRDefault="00FB75F8" w:rsidP="00FB75F8">
      <w:pPr>
        <w:pStyle w:val="SemEspaamento"/>
        <w:numPr>
          <w:ilvl w:val="0"/>
          <w:numId w:val="0"/>
        </w:numPr>
        <w:ind w:left="1701"/>
      </w:pPr>
    </w:p>
    <w:p w14:paraId="64AF4159" w14:textId="77777777" w:rsidR="00397E67" w:rsidRPr="007039F9" w:rsidRDefault="00397E67" w:rsidP="00DB0464">
      <w:pPr>
        <w:pStyle w:val="Ttulo"/>
      </w:pPr>
      <w:r w:rsidRPr="007039F9">
        <w:t>I</w:t>
      </w:r>
      <w:r>
        <w:t>I</w:t>
      </w:r>
      <w:r w:rsidRPr="007039F9">
        <w:t xml:space="preserve"> – </w:t>
      </w:r>
      <w:r>
        <w:t xml:space="preserve">DO </w:t>
      </w:r>
      <w:r w:rsidRPr="007039F9">
        <w:t>CABIMENTO DO RECURSO ESPECIAL</w:t>
      </w:r>
    </w:p>
    <w:p w14:paraId="326ADBEF" w14:textId="77777777" w:rsidR="00397E67" w:rsidRPr="00F927E7" w:rsidRDefault="00397E67" w:rsidP="00397E67">
      <w:pPr>
        <w:pStyle w:val="SemEspaamento"/>
        <w:numPr>
          <w:ilvl w:val="0"/>
          <w:numId w:val="0"/>
        </w:numPr>
        <w:ind w:left="1701"/>
      </w:pPr>
    </w:p>
    <w:p w14:paraId="4884292E" w14:textId="5AE47ADA" w:rsidR="00397E67" w:rsidRDefault="00397E67" w:rsidP="00397E67">
      <w:pPr>
        <w:pStyle w:val="SemEspaamento"/>
      </w:pPr>
      <w:r>
        <w:rPr>
          <w:i/>
          <w:iCs/>
        </w:rPr>
        <w:t xml:space="preserve">In </w:t>
      </w:r>
      <w:proofErr w:type="spellStart"/>
      <w:r>
        <w:rPr>
          <w:i/>
          <w:iCs/>
        </w:rPr>
        <w:t>casu</w:t>
      </w:r>
      <w:proofErr w:type="spellEnd"/>
      <w:r>
        <w:t xml:space="preserve">, o </w:t>
      </w:r>
      <w:r w:rsidRPr="007039F9">
        <w:t>recurso especial encontra amparo no art. 105, III, alínea ‘a’, da Constituição Federal, uma vez que</w:t>
      </w:r>
      <w:r w:rsidR="00B8537D">
        <w:t>, como se verá a seguir,</w:t>
      </w:r>
      <w:r w:rsidR="00D528B5">
        <w:t xml:space="preserve"> </w:t>
      </w:r>
      <w:r w:rsidRPr="007039F9">
        <w:t xml:space="preserve">é manifesta a </w:t>
      </w:r>
      <w:r>
        <w:t>infringência</w:t>
      </w:r>
      <w:r w:rsidRPr="007039F9">
        <w:t xml:space="preserve"> aos </w:t>
      </w:r>
      <w:r w:rsidR="00B8537D">
        <w:t>arts. 386, II, V e VII, 619 do CPP,</w:t>
      </w:r>
      <w:r w:rsidR="00B8537D" w:rsidRPr="005420DD">
        <w:t xml:space="preserve"> </w:t>
      </w:r>
      <w:r w:rsidR="00757ACA">
        <w:t xml:space="preserve">além dos </w:t>
      </w:r>
      <w:r w:rsidR="00B8537D">
        <w:t xml:space="preserve">arts. 311 do CTB, </w:t>
      </w:r>
      <w:r w:rsidR="00757ACA">
        <w:t xml:space="preserve">12 e </w:t>
      </w:r>
      <w:r w:rsidR="00B8537D">
        <w:t>15 da Lei n. 10.826/03 e 147 do CP</w:t>
      </w:r>
      <w:r w:rsidRPr="007039F9">
        <w:t>.</w:t>
      </w:r>
    </w:p>
    <w:p w14:paraId="112C9CE2" w14:textId="61772E60" w:rsidR="00397E67" w:rsidRPr="009A1B3B" w:rsidRDefault="00397E67" w:rsidP="00397E67">
      <w:pPr>
        <w:pStyle w:val="SemEspaamento"/>
      </w:pPr>
      <w:r>
        <w:t>O recorrente ressalta</w:t>
      </w:r>
      <w:r w:rsidRPr="00DC736D">
        <w:t xml:space="preserve">, desde já, que os dispositivos legais </w:t>
      </w:r>
      <w:r>
        <w:t>violados</w:t>
      </w:r>
      <w:r w:rsidRPr="00DC736D">
        <w:t xml:space="preserve"> foram prequestionados </w:t>
      </w:r>
      <w:r w:rsidRPr="006E6ACE">
        <w:t>nos r. acórdãos recorridos</w:t>
      </w:r>
      <w:r>
        <w:t xml:space="preserve"> e</w:t>
      </w:r>
      <w:r w:rsidRPr="006E6ACE">
        <w:t xml:space="preserve">, </w:t>
      </w:r>
      <w:r>
        <w:t>vale registrar</w:t>
      </w:r>
      <w:r w:rsidRPr="006E6ACE">
        <w:t xml:space="preserve">, que </w:t>
      </w:r>
      <w:r>
        <w:t xml:space="preserve">o art. 1.025 do CPC </w:t>
      </w:r>
      <w:r w:rsidRPr="006E6ACE">
        <w:t>passou a admitir o prequestionamento implícit</w:t>
      </w:r>
      <w:r>
        <w:t>o,</w:t>
      </w:r>
      <w:r w:rsidRPr="006E6ACE">
        <w:t xml:space="preserve"> </w:t>
      </w:r>
      <w:r>
        <w:t xml:space="preserve">sendo suficiente que as decisões do Tribunal de origem apreciem e </w:t>
      </w:r>
      <w:r w:rsidRPr="009A1B3B">
        <w:t>demonstre</w:t>
      </w:r>
      <w:r>
        <w:t>m</w:t>
      </w:r>
      <w:r w:rsidRPr="009A1B3B">
        <w:t xml:space="preserve"> os argumentos da rejeição ou </w:t>
      </w:r>
      <w:r>
        <w:t xml:space="preserve">do </w:t>
      </w:r>
      <w:r w:rsidRPr="009A1B3B">
        <w:t>acolhimento das teses recursais.</w:t>
      </w:r>
    </w:p>
    <w:p w14:paraId="778B5567" w14:textId="4A79BA8F" w:rsidR="00397E67" w:rsidRPr="0069390A" w:rsidRDefault="00B8537D" w:rsidP="00397E67">
      <w:pPr>
        <w:pStyle w:val="SemEspaamento"/>
      </w:pPr>
      <w:r>
        <w:t>No mais, a</w:t>
      </w:r>
      <w:r w:rsidR="00397E67">
        <w:t>s questões trazidas neste recurso</w:t>
      </w:r>
      <w:r>
        <w:t xml:space="preserve"> </w:t>
      </w:r>
      <w:r w:rsidR="00397E67">
        <w:t xml:space="preserve">estão </w:t>
      </w:r>
      <w:r w:rsidR="00931435">
        <w:t>amparadas nos elementos utilizados pel</w:t>
      </w:r>
      <w:r w:rsidR="00397E67">
        <w:t xml:space="preserve">os acórdãos hostilizados </w:t>
      </w:r>
      <w:r w:rsidR="00931435">
        <w:t xml:space="preserve">para concluir pela condenação, </w:t>
      </w:r>
      <w:r w:rsidR="00397E67">
        <w:t>e</w:t>
      </w:r>
      <w:r w:rsidR="00146C68">
        <w:t xml:space="preserve"> foram destacados</w:t>
      </w:r>
      <w:r w:rsidR="00397E67">
        <w:t xml:space="preserve"> nas razões dos embargos de declaração opostos, </w:t>
      </w:r>
      <w:r w:rsidR="00146C68">
        <w:t xml:space="preserve">o que dispensa a necessidade </w:t>
      </w:r>
      <w:r w:rsidR="00397E67">
        <w:t xml:space="preserve">de revolvimento </w:t>
      </w:r>
      <w:r w:rsidR="00146C68">
        <w:t xml:space="preserve">de material </w:t>
      </w:r>
      <w:r w:rsidR="00397E67">
        <w:t xml:space="preserve">fático-probatório, porquanto trata-se de mera </w:t>
      </w:r>
      <w:r w:rsidR="00397E67" w:rsidRPr="00146C68">
        <w:rPr>
          <w:b/>
          <w:bCs/>
          <w:u w:val="single"/>
        </w:rPr>
        <w:t>revaloração</w:t>
      </w:r>
      <w:r w:rsidR="00397E67" w:rsidRPr="00146C68">
        <w:rPr>
          <w:b/>
          <w:bCs/>
        </w:rPr>
        <w:t xml:space="preserve"> </w:t>
      </w:r>
      <w:r w:rsidR="00397E67" w:rsidRPr="00146C68">
        <w:rPr>
          <w:b/>
          <w:bCs/>
          <w:u w:val="single"/>
        </w:rPr>
        <w:t>jurídica</w:t>
      </w:r>
      <w:r w:rsidR="00397E67">
        <w:t xml:space="preserve"> </w:t>
      </w:r>
      <w:r w:rsidR="00397E67" w:rsidRPr="00C363C0">
        <w:rPr>
          <w:u w:val="single"/>
        </w:rPr>
        <w:t>quanto</w:t>
      </w:r>
      <w:r w:rsidR="00397E67">
        <w:t xml:space="preserve"> </w:t>
      </w:r>
      <w:r w:rsidR="00397E67" w:rsidRPr="00C363C0">
        <w:rPr>
          <w:u w:val="single"/>
        </w:rPr>
        <w:t>à</w:t>
      </w:r>
      <w:r w:rsidR="00397E67">
        <w:t xml:space="preserve"> </w:t>
      </w:r>
      <w:r w:rsidR="00397E67" w:rsidRPr="00F376EE">
        <w:rPr>
          <w:u w:val="single"/>
        </w:rPr>
        <w:t>situação</w:t>
      </w:r>
      <w:r w:rsidR="00397E67" w:rsidRPr="0016131C">
        <w:t xml:space="preserve"> </w:t>
      </w:r>
      <w:r w:rsidR="00397E67" w:rsidRPr="00F376EE">
        <w:rPr>
          <w:u w:val="single"/>
        </w:rPr>
        <w:t>fática</w:t>
      </w:r>
      <w:r w:rsidR="00397E67" w:rsidRPr="00F376EE">
        <w:t xml:space="preserve"> </w:t>
      </w:r>
      <w:r w:rsidR="0016131C" w:rsidRPr="0016131C">
        <w:rPr>
          <w:u w:val="single"/>
        </w:rPr>
        <w:t>já</w:t>
      </w:r>
      <w:r w:rsidR="0016131C">
        <w:t xml:space="preserve"> </w:t>
      </w:r>
      <w:r w:rsidR="00397E67" w:rsidRPr="00F376EE">
        <w:rPr>
          <w:u w:val="single"/>
        </w:rPr>
        <w:t>delimitada</w:t>
      </w:r>
      <w:r w:rsidR="00397E67">
        <w:t xml:space="preserve"> e </w:t>
      </w:r>
      <w:r w:rsidR="00397E67" w:rsidRPr="00144932">
        <w:rPr>
          <w:u w:val="single"/>
        </w:rPr>
        <w:t>quanto</w:t>
      </w:r>
      <w:r w:rsidR="00397E67">
        <w:t xml:space="preserve"> </w:t>
      </w:r>
      <w:r w:rsidR="00397E67" w:rsidRPr="00144932">
        <w:rPr>
          <w:u w:val="single"/>
        </w:rPr>
        <w:t>às</w:t>
      </w:r>
      <w:r w:rsidR="00397E67">
        <w:t xml:space="preserve"> </w:t>
      </w:r>
      <w:r w:rsidR="00397E67" w:rsidRPr="00144932">
        <w:rPr>
          <w:u w:val="single"/>
        </w:rPr>
        <w:t>provas</w:t>
      </w:r>
      <w:r w:rsidR="00397E67">
        <w:t xml:space="preserve"> </w:t>
      </w:r>
      <w:r w:rsidR="00397E67" w:rsidRPr="00144932">
        <w:rPr>
          <w:u w:val="single"/>
        </w:rPr>
        <w:t>utilizadas</w:t>
      </w:r>
      <w:r w:rsidR="00397E67">
        <w:t xml:space="preserve"> </w:t>
      </w:r>
      <w:r w:rsidR="00397E67" w:rsidRPr="00144932">
        <w:rPr>
          <w:u w:val="single"/>
        </w:rPr>
        <w:t>pelos</w:t>
      </w:r>
      <w:r w:rsidR="00397E67">
        <w:t xml:space="preserve"> </w:t>
      </w:r>
      <w:r w:rsidR="00397E67" w:rsidRPr="00F376EE">
        <w:rPr>
          <w:u w:val="single"/>
        </w:rPr>
        <w:t>arestos</w:t>
      </w:r>
      <w:r w:rsidR="00397E67" w:rsidRPr="00A305B4">
        <w:t xml:space="preserve"> </w:t>
      </w:r>
      <w:r w:rsidR="00397E67" w:rsidRPr="00F376EE">
        <w:rPr>
          <w:u w:val="single"/>
        </w:rPr>
        <w:t>recorridos</w:t>
      </w:r>
      <w:r w:rsidR="00397E67">
        <w:rPr>
          <w:sz w:val="20"/>
          <w:szCs w:val="20"/>
        </w:rPr>
        <w:t>.</w:t>
      </w:r>
    </w:p>
    <w:p w14:paraId="37583F50" w14:textId="77777777" w:rsidR="00397E67" w:rsidRPr="0069390A" w:rsidRDefault="00397E67" w:rsidP="00397E67">
      <w:pPr>
        <w:pStyle w:val="SemEspaamento"/>
      </w:pPr>
      <w:r>
        <w:t>Registra-se, ainda, que o requisito de relevância das matérias de direito infraconstitucional debatidas está presente no caso vertente, pelo fato de se tratar de recurso interposto em processo criminal, por força do art. 105, §3º, I, da CF.</w:t>
      </w:r>
    </w:p>
    <w:p w14:paraId="4F81B34F" w14:textId="77777777" w:rsidR="00397E67" w:rsidRPr="004A3F4E" w:rsidRDefault="00397E67" w:rsidP="00397E67">
      <w:pPr>
        <w:pStyle w:val="SemEspaamento"/>
      </w:pPr>
      <w:r w:rsidRPr="007039F9">
        <w:t xml:space="preserve">Desse modo, </w:t>
      </w:r>
      <w:r>
        <w:t>uma vez preenchidos os requisitos legais autorizadores, é de ser conhecido e admitido o presente recurso</w:t>
      </w:r>
      <w:r w:rsidRPr="007039F9">
        <w:t>.</w:t>
      </w:r>
    </w:p>
    <w:p w14:paraId="79076CB4" w14:textId="77777777" w:rsidR="00FB75F8" w:rsidRDefault="00FB75F8" w:rsidP="00FB75F8">
      <w:pPr>
        <w:pStyle w:val="SemEspaamento"/>
        <w:numPr>
          <w:ilvl w:val="0"/>
          <w:numId w:val="0"/>
        </w:numPr>
        <w:ind w:left="1701"/>
      </w:pPr>
    </w:p>
    <w:p w14:paraId="1F2FCAAE" w14:textId="77777777" w:rsidR="00DB0464" w:rsidRDefault="00DB0464" w:rsidP="00DB0464">
      <w:pPr>
        <w:pStyle w:val="Ttulo"/>
      </w:pPr>
      <w:r w:rsidRPr="007039F9">
        <w:t>I</w:t>
      </w:r>
      <w:r>
        <w:t>II</w:t>
      </w:r>
      <w:r w:rsidRPr="007039F9">
        <w:t xml:space="preserve"> –</w:t>
      </w:r>
      <w:r>
        <w:t xml:space="preserve"> RAZÕES</w:t>
      </w:r>
      <w:r w:rsidRPr="00136102">
        <w:t xml:space="preserve"> JURÍDIC</w:t>
      </w:r>
      <w:r>
        <w:t>A</w:t>
      </w:r>
      <w:r w:rsidRPr="00136102">
        <w:t>S</w:t>
      </w:r>
      <w:r>
        <w:t xml:space="preserve"> DO RECURSO FUNDAMENTADO NO ART. 105, III, “A”, DA CF</w:t>
      </w:r>
    </w:p>
    <w:p w14:paraId="077F3341" w14:textId="2361E9E1" w:rsidR="00DB0464" w:rsidRDefault="00DB0464" w:rsidP="00DB0464">
      <w:pPr>
        <w:pStyle w:val="Ttulo"/>
      </w:pPr>
      <w:r w:rsidRPr="00136102">
        <w:t>I</w:t>
      </w:r>
      <w:r>
        <w:t>I</w:t>
      </w:r>
      <w:r w:rsidRPr="00136102">
        <w:t>I</w:t>
      </w:r>
      <w:r>
        <w:t>.1</w:t>
      </w:r>
      <w:r w:rsidRPr="00136102">
        <w:t xml:space="preserve"> –</w:t>
      </w:r>
      <w:r>
        <w:t xml:space="preserve"> Infringência ao art. </w:t>
      </w:r>
      <w:r w:rsidR="00820FD0">
        <w:t>619</w:t>
      </w:r>
      <w:r w:rsidR="00DE1C8B">
        <w:t xml:space="preserve"> </w:t>
      </w:r>
      <w:r>
        <w:t>do CPP, ante insuficiência de enfrentamento dos vícios apontados nos aclaratórios.</w:t>
      </w:r>
    </w:p>
    <w:p w14:paraId="6C7426EA" w14:textId="77777777" w:rsidR="00FB75F8" w:rsidRDefault="00FB75F8" w:rsidP="00CF7B2A">
      <w:pPr>
        <w:pStyle w:val="SemEspaamento"/>
        <w:numPr>
          <w:ilvl w:val="0"/>
          <w:numId w:val="0"/>
        </w:numPr>
      </w:pPr>
    </w:p>
    <w:p w14:paraId="1D9BBEEF" w14:textId="0E9D4F40" w:rsidR="00DB2BCF" w:rsidRDefault="00AC6B02" w:rsidP="00DB2BCF">
      <w:pPr>
        <w:pStyle w:val="SemEspaamento"/>
      </w:pPr>
      <w:r>
        <w:t>Inicialmente, Excelência, ao afastar a preliminar de ilegalidade da busca e apreensão realizada na residência</w:t>
      </w:r>
      <w:r w:rsidR="0075056D">
        <w:t xml:space="preserve"> </w:t>
      </w:r>
      <w:r>
        <w:t>do recorrente</w:t>
      </w:r>
      <w:r w:rsidR="006C48D7">
        <w:t xml:space="preserve"> </w:t>
      </w:r>
      <w:r w:rsidR="006C48D7" w:rsidRPr="00F5791A">
        <w:rPr>
          <w:sz w:val="20"/>
          <w:szCs w:val="18"/>
        </w:rPr>
        <w:t>(violação ilegal de domicílio)</w:t>
      </w:r>
      <w:r w:rsidR="00FB1F82">
        <w:t xml:space="preserve"> e </w:t>
      </w:r>
      <w:r w:rsidR="009100EC">
        <w:t xml:space="preserve">manter a sua condenação pelos </w:t>
      </w:r>
      <w:r w:rsidR="00FB1F82">
        <w:t xml:space="preserve">crimes previstos nos art. 311 do CTB, 147 do CP e 12 da Lei n. </w:t>
      </w:r>
      <w:r w:rsidR="00084760">
        <w:t>10.836/03</w:t>
      </w:r>
      <w:r>
        <w:t xml:space="preserve">, </w:t>
      </w:r>
      <w:r w:rsidR="00D55647">
        <w:t>o</w:t>
      </w:r>
      <w:r w:rsidR="001A11F0">
        <w:t xml:space="preserve"> acórdão que julgou as apelações </w:t>
      </w:r>
      <w:r w:rsidR="0068399C" w:rsidRPr="00DB2BCF">
        <w:rPr>
          <w:b/>
          <w:bCs/>
        </w:rPr>
        <w:t>pautou-se essencialmente na palavra d</w:t>
      </w:r>
      <w:r w:rsidR="00084760" w:rsidRPr="00DB2BCF">
        <w:rPr>
          <w:b/>
          <w:bCs/>
        </w:rPr>
        <w:t>as autoridades que desligaram as câmeras corporais</w:t>
      </w:r>
      <w:r w:rsidR="0068399C">
        <w:t>, argumentando</w:t>
      </w:r>
      <w:r w:rsidR="0077023A">
        <w:t>, inicialmente,</w:t>
      </w:r>
      <w:r w:rsidR="0068399C">
        <w:t xml:space="preserve"> que </w:t>
      </w:r>
      <w:r w:rsidR="00DB2BCF">
        <w:t>“</w:t>
      </w:r>
      <w:r w:rsidR="00DB2BCF" w:rsidRPr="00DB2BCF">
        <w:rPr>
          <w:i/>
          <w:iCs/>
        </w:rPr>
        <w:t>as declarações dos policiais perante o juízo são coesas e concordantes entre si, circunstanciando a dinâmica delitiva com elementos suficientes que evidenciam ter o acusado incorrido no delito de direção perigosa, revestindo-se de seguro valor probatório</w:t>
      </w:r>
      <w:r w:rsidR="00DB2BCF">
        <w:t xml:space="preserve">” </w:t>
      </w:r>
      <w:r w:rsidR="00DB2BCF" w:rsidRPr="00DB2BCF">
        <w:rPr>
          <w:sz w:val="20"/>
          <w:szCs w:val="18"/>
        </w:rPr>
        <w:t>(evento 56)</w:t>
      </w:r>
      <w:r w:rsidR="00DB2BCF" w:rsidRPr="00A757CE">
        <w:t>.</w:t>
      </w:r>
    </w:p>
    <w:p w14:paraId="7AF89131" w14:textId="6CA515CE" w:rsidR="00DB2BCF" w:rsidRDefault="00DB2BCF" w:rsidP="00DB2BCF">
      <w:pPr>
        <w:pStyle w:val="SemEspaamento"/>
      </w:pPr>
      <w:r>
        <w:t xml:space="preserve">O </w:t>
      </w:r>
      <w:r w:rsidRPr="00FC52BA">
        <w:rPr>
          <w:i/>
          <w:iCs/>
        </w:rPr>
        <w:t xml:space="preserve">decisum </w:t>
      </w:r>
      <w:r>
        <w:t>também sustentou que “</w:t>
      </w:r>
      <w:r w:rsidRPr="00FC52BA">
        <w:rPr>
          <w:i/>
          <w:iCs/>
        </w:rPr>
        <w:t>os vídeos constantes dos eventos 1.3 e 6.4 revelam que o acusado,</w:t>
      </w:r>
      <w:r>
        <w:rPr>
          <w:i/>
          <w:iCs/>
        </w:rPr>
        <w:t xml:space="preserve"> </w:t>
      </w:r>
      <w:r w:rsidRPr="00FC52BA">
        <w:rPr>
          <w:i/>
          <w:iCs/>
        </w:rPr>
        <w:t>na direção de seu veículo, empreendeu velocidade incompatível com a segurança viária e em local onde havia movimentação de pessoas, gerando perigo de dano, uma vez que transitou pela marginal da BR 101 e também no perímetro urbano do Município de Pescaria Brava, transitando, inclusive, pela rua/estrada de acesso principal à referida cidade. Além de desobedecer a ordem de parada dos policiais que estavam em perseguição, o acusado empregou manobra totalmente perigosa furando o bloqueio efetuado pelos policiais na rua principal do Município de Pescaria Brava, conforme vídeo acostado no evento 1.2</w:t>
      </w:r>
      <w:r>
        <w:t>”.</w:t>
      </w:r>
    </w:p>
    <w:p w14:paraId="0D896EA8" w14:textId="77777777" w:rsidR="0077023A" w:rsidRDefault="0077023A" w:rsidP="00C2639B">
      <w:pPr>
        <w:pStyle w:val="SemEspaamento"/>
        <w:numPr>
          <w:ilvl w:val="0"/>
          <w:numId w:val="0"/>
        </w:numPr>
        <w:ind w:left="1701"/>
      </w:pPr>
    </w:p>
    <w:p w14:paraId="2CE6F1BF" w14:textId="2879B903" w:rsidR="00DB2BCF" w:rsidRDefault="0077023A" w:rsidP="00DB2BCF">
      <w:pPr>
        <w:pStyle w:val="SemEspaamento"/>
      </w:pPr>
      <w:r>
        <w:rPr>
          <w:b/>
          <w:bCs/>
        </w:rPr>
        <w:t>Omiss</w:t>
      </w:r>
      <w:r w:rsidR="00B85056">
        <w:rPr>
          <w:b/>
          <w:bCs/>
        </w:rPr>
        <w:t>ões</w:t>
      </w:r>
      <w:r w:rsidR="00AE0BCA">
        <w:rPr>
          <w:b/>
          <w:bCs/>
        </w:rPr>
        <w:t xml:space="preserve"> não esclarecida</w:t>
      </w:r>
      <w:r w:rsidR="00B85056">
        <w:rPr>
          <w:b/>
          <w:bCs/>
        </w:rPr>
        <w:t>s</w:t>
      </w:r>
      <w:r w:rsidR="00AE0BCA">
        <w:rPr>
          <w:b/>
          <w:bCs/>
        </w:rPr>
        <w:t xml:space="preserve"> – </w:t>
      </w:r>
      <w:r>
        <w:rPr>
          <w:b/>
          <w:bCs/>
        </w:rPr>
        <w:t>art. 311 do CTB</w:t>
      </w:r>
      <w:r>
        <w:t xml:space="preserve">: </w:t>
      </w:r>
      <w:r w:rsidR="00DB2BCF">
        <w:t xml:space="preserve">Contudo, essa decisão foi </w:t>
      </w:r>
      <w:r w:rsidR="00DB2BCF" w:rsidRPr="003B79C0">
        <w:rPr>
          <w:b/>
          <w:bCs/>
        </w:rPr>
        <w:t>omi</w:t>
      </w:r>
      <w:r w:rsidR="00DB2BCF">
        <w:rPr>
          <w:b/>
          <w:bCs/>
        </w:rPr>
        <w:t>ssa</w:t>
      </w:r>
      <w:r w:rsidR="00DB2BCF">
        <w:t xml:space="preserve"> em relação ao argumento recursal de que </w:t>
      </w:r>
      <w:r w:rsidR="00DB2BCF" w:rsidRPr="001D75D0">
        <w:rPr>
          <w:b/>
          <w:bCs/>
        </w:rPr>
        <w:t xml:space="preserve">as filmagens </w:t>
      </w:r>
      <w:r w:rsidR="00DB2BCF">
        <w:rPr>
          <w:b/>
          <w:bCs/>
        </w:rPr>
        <w:t>evidenciam</w:t>
      </w:r>
      <w:r w:rsidR="00DB2BCF" w:rsidRPr="001D75D0">
        <w:rPr>
          <w:b/>
          <w:bCs/>
        </w:rPr>
        <w:t xml:space="preserve"> que não</w:t>
      </w:r>
      <w:r w:rsidR="00DB2BCF" w:rsidRPr="00F155E0">
        <w:rPr>
          <w:b/>
          <w:bCs/>
        </w:rPr>
        <w:t xml:space="preserve"> havia </w:t>
      </w:r>
      <w:r w:rsidR="00DB2BCF">
        <w:rPr>
          <w:b/>
          <w:bCs/>
        </w:rPr>
        <w:t xml:space="preserve">grande </w:t>
      </w:r>
      <w:r w:rsidR="00DB2BCF" w:rsidRPr="00F155E0">
        <w:rPr>
          <w:b/>
          <w:bCs/>
        </w:rPr>
        <w:t>movimentação de pessoas</w:t>
      </w:r>
      <w:r w:rsidR="00DB2BCF">
        <w:t xml:space="preserve"> no local em que o </w:t>
      </w:r>
      <w:r w:rsidR="002D7438">
        <w:t>recorrente</w:t>
      </w:r>
      <w:r w:rsidR="00DB2BCF">
        <w:t xml:space="preserve"> transitou, o que é exigido para a tipificação do crime previsto art. 311 do CTB. </w:t>
      </w:r>
    </w:p>
    <w:p w14:paraId="32D50A6C" w14:textId="77777777" w:rsidR="00DB2BCF" w:rsidRDefault="00DB2BCF" w:rsidP="00DB2BCF">
      <w:pPr>
        <w:pStyle w:val="SemEspaamento"/>
      </w:pPr>
      <w:r>
        <w:t>Como se sabe, apenas o tráfego com veículo em alta velocidade não caracteriza o tipo penal mencionado, exige-se, também, que isso seja feito “</w:t>
      </w:r>
      <w:r w:rsidRPr="000C1ED5">
        <w:rPr>
          <w:i/>
          <w:iCs/>
        </w:rPr>
        <w:t>nas proximidades de escolas, hospitais, estações de embarque e desembarque de passageiros, logradouros estreitos, ou onde haja grande movimentação ou concentração de pessoas, gerando perigo de dano</w:t>
      </w:r>
      <w:r>
        <w:t>”.</w:t>
      </w:r>
    </w:p>
    <w:p w14:paraId="31FDA980" w14:textId="52B78F4E" w:rsidR="00DB2BCF" w:rsidRDefault="00DB2BCF" w:rsidP="00DB2BCF">
      <w:pPr>
        <w:pStyle w:val="SemEspaamento"/>
      </w:pPr>
      <w:r>
        <w:t xml:space="preserve">E o aresto </w:t>
      </w:r>
      <w:r w:rsidR="00951BD3">
        <w:t>condenatório</w:t>
      </w:r>
      <w:r w:rsidR="009A1407">
        <w:t xml:space="preserve"> </w:t>
      </w:r>
      <w:r w:rsidR="009A1407" w:rsidRPr="009A1407">
        <w:rPr>
          <w:sz w:val="20"/>
          <w:szCs w:val="18"/>
        </w:rPr>
        <w:t>(evento 56)</w:t>
      </w:r>
      <w:r w:rsidR="00951BD3">
        <w:t xml:space="preserve"> </w:t>
      </w:r>
      <w:r>
        <w:t xml:space="preserve">também desconsiderou </w:t>
      </w:r>
      <w:r w:rsidRPr="008756B6">
        <w:rPr>
          <w:sz w:val="20"/>
          <w:szCs w:val="18"/>
        </w:rPr>
        <w:t>(</w:t>
      </w:r>
      <w:r w:rsidRPr="008756B6">
        <w:rPr>
          <w:b/>
          <w:bCs/>
          <w:sz w:val="20"/>
          <w:szCs w:val="18"/>
        </w:rPr>
        <w:t>omissão</w:t>
      </w:r>
      <w:r w:rsidRPr="008756B6">
        <w:rPr>
          <w:sz w:val="20"/>
          <w:szCs w:val="18"/>
        </w:rPr>
        <w:t>)</w:t>
      </w:r>
      <w:r>
        <w:t xml:space="preserve"> a argumentação recursal de que, “</w:t>
      </w:r>
      <w:r w:rsidRPr="008756B6">
        <w:rPr>
          <w:i/>
          <w:iCs/>
        </w:rPr>
        <w:t xml:space="preserve">além das câmeras de segurança espalhadas pelas cidades, os integrantes da sociedade possuem celular que capturam imagens e, quando estão diante de uma situação diferente do cotidiano, utilizam o recurso de vídeo para documentá-la, facilitando </w:t>
      </w:r>
      <w:r w:rsidRPr="008756B6">
        <w:rPr>
          <w:i/>
          <w:iCs/>
          <w:sz w:val="22"/>
          <w:szCs w:val="20"/>
        </w:rPr>
        <w:t>– e muito –</w:t>
      </w:r>
      <w:r w:rsidRPr="008756B6">
        <w:rPr>
          <w:i/>
          <w:iCs/>
        </w:rPr>
        <w:t xml:space="preserve"> a colheita de provas pela autoridade policial. Logo, </w:t>
      </w:r>
      <w:r w:rsidRPr="00982116">
        <w:rPr>
          <w:b/>
          <w:bCs/>
          <w:i/>
          <w:iCs/>
        </w:rPr>
        <w:t>não é crível que a investigação afirme que o recorrente transitou em local muito movimentado, com grande concentração de pessoas, mas, ao mesmo tempo, não tenha conseguido nenhum registro visual desse fato</w:t>
      </w:r>
      <w:r>
        <w:t>”.</w:t>
      </w:r>
    </w:p>
    <w:p w14:paraId="1BE2868C" w14:textId="787EF879" w:rsidR="0068399C" w:rsidRDefault="00951BD3" w:rsidP="00DB2BCF">
      <w:pPr>
        <w:pStyle w:val="SemEspaamento"/>
      </w:pPr>
      <w:r>
        <w:t xml:space="preserve">E, instado a esclarecer esses vícios apontados nos aclaratórios </w:t>
      </w:r>
      <w:r w:rsidRPr="006F748C">
        <w:rPr>
          <w:sz w:val="20"/>
          <w:szCs w:val="18"/>
        </w:rPr>
        <w:t xml:space="preserve">(evento </w:t>
      </w:r>
      <w:r w:rsidR="006F748C" w:rsidRPr="006F748C">
        <w:rPr>
          <w:sz w:val="20"/>
          <w:szCs w:val="18"/>
        </w:rPr>
        <w:t>62)</w:t>
      </w:r>
      <w:r>
        <w:t xml:space="preserve">, </w:t>
      </w:r>
      <w:r w:rsidR="006F748C">
        <w:t>o acórdão que julgou os embargos de declaração</w:t>
      </w:r>
      <w:r w:rsidR="002D7438">
        <w:t xml:space="preserve"> </w:t>
      </w:r>
      <w:r w:rsidR="002D7438" w:rsidRPr="002D7438">
        <w:rPr>
          <w:sz w:val="20"/>
          <w:szCs w:val="18"/>
        </w:rPr>
        <w:t>(evento 77)</w:t>
      </w:r>
      <w:r w:rsidR="006F748C">
        <w:t xml:space="preserve"> simplesmente se limitou a afirmar que </w:t>
      </w:r>
      <w:r w:rsidR="009F7AA4">
        <w:t xml:space="preserve">seria </w:t>
      </w:r>
      <w:r w:rsidR="006F748C">
        <w:t>“</w:t>
      </w:r>
      <w:r w:rsidR="007359D0" w:rsidRPr="009F7AA4">
        <w:rPr>
          <w:i/>
          <w:iCs/>
        </w:rPr>
        <w:t>existente a fundamentação, mesmo que a parte não a repute adequada ou completa, sobre a existência de provas suficientes das imputações descritas no art. 311 do Código de Trânsito Brasileiro, art. 12 da Lei n. 10.826/03 e art. 147 Código Penal, citando-se no voto hostilizado que não havia razões para a desvalorização dos testemunhos dos policias, sendo as suas declarações suficientes para a manutenção do decreto condenatório, já que aliadas às demais provas coligidas aos autos</w:t>
      </w:r>
      <w:r w:rsidR="007359D0">
        <w:t xml:space="preserve">” </w:t>
      </w:r>
      <w:r w:rsidR="007359D0" w:rsidRPr="007359D0">
        <w:rPr>
          <w:sz w:val="20"/>
          <w:szCs w:val="18"/>
        </w:rPr>
        <w:t>(evento 77)</w:t>
      </w:r>
      <w:r w:rsidR="007359D0" w:rsidRPr="007359D0">
        <w:t>.</w:t>
      </w:r>
    </w:p>
    <w:p w14:paraId="70365570" w14:textId="53525B8F" w:rsidR="004A0960" w:rsidRDefault="004A0960" w:rsidP="0077023A">
      <w:pPr>
        <w:pStyle w:val="SemEspaamento"/>
      </w:pPr>
      <w:r>
        <w:t xml:space="preserve">Assim, como os acórdãos não trataram do argumento apontado, capaz de infirmar a conclusão adotada e conduzir à absolvição do recorrente em relação </w:t>
      </w:r>
      <w:r w:rsidR="0077023A">
        <w:t xml:space="preserve">ao delito de </w:t>
      </w:r>
      <w:r>
        <w:t>trafegar em velocidade incompatível em determinados locais, resta comprovada a infringência frontal ao art. 619 do CPP, o que conduz ao provimento do presente reclamo.</w:t>
      </w:r>
    </w:p>
    <w:p w14:paraId="24BE5C19" w14:textId="77777777" w:rsidR="006C1E74" w:rsidRDefault="006C1E74" w:rsidP="006C1E74">
      <w:pPr>
        <w:pStyle w:val="SemEspaamento"/>
      </w:pPr>
      <w:r>
        <w:t>Mas não é só.</w:t>
      </w:r>
    </w:p>
    <w:p w14:paraId="32107ED3" w14:textId="77777777" w:rsidR="0077023A" w:rsidRDefault="0077023A" w:rsidP="00C2639B">
      <w:pPr>
        <w:pStyle w:val="SemEspaamento"/>
        <w:numPr>
          <w:ilvl w:val="0"/>
          <w:numId w:val="0"/>
        </w:numPr>
        <w:ind w:left="1701"/>
      </w:pPr>
    </w:p>
    <w:p w14:paraId="3BC77FFF" w14:textId="16920593" w:rsidR="004A0960" w:rsidRDefault="0077023A" w:rsidP="00F53561">
      <w:pPr>
        <w:pStyle w:val="SemEspaamento"/>
      </w:pPr>
      <w:r w:rsidRPr="0077023A">
        <w:rPr>
          <w:b/>
          <w:bCs/>
        </w:rPr>
        <w:t>Omiss</w:t>
      </w:r>
      <w:r w:rsidR="00B85056">
        <w:rPr>
          <w:b/>
          <w:bCs/>
        </w:rPr>
        <w:t>ões</w:t>
      </w:r>
      <w:r w:rsidRPr="0077023A">
        <w:rPr>
          <w:b/>
          <w:bCs/>
        </w:rPr>
        <w:t xml:space="preserve"> e contradição interna </w:t>
      </w:r>
      <w:r w:rsidR="00AE0BCA">
        <w:rPr>
          <w:b/>
          <w:bCs/>
        </w:rPr>
        <w:t xml:space="preserve">não saneadas </w:t>
      </w:r>
      <w:r w:rsidRPr="0077023A">
        <w:rPr>
          <w:b/>
          <w:bCs/>
        </w:rPr>
        <w:t>– art. 15 da Lei 10.826/03</w:t>
      </w:r>
      <w:r>
        <w:t xml:space="preserve">: </w:t>
      </w:r>
      <w:r w:rsidR="004A0960">
        <w:t>Ao condenar o recorrente ao crime de disparo de arma de fogo</w:t>
      </w:r>
      <w:r>
        <w:t>, o</w:t>
      </w:r>
      <w:r w:rsidR="006C1E74">
        <w:t xml:space="preserve"> </w:t>
      </w:r>
      <w:r w:rsidR="006C1E74" w:rsidRPr="0077023A">
        <w:rPr>
          <w:i/>
          <w:iCs/>
        </w:rPr>
        <w:t xml:space="preserve">decisum </w:t>
      </w:r>
      <w:r w:rsidR="006C1E74">
        <w:t>condenatório</w:t>
      </w:r>
      <w:r w:rsidR="009A1407">
        <w:t xml:space="preserve"> </w:t>
      </w:r>
      <w:r w:rsidR="009A1407" w:rsidRPr="009A1407">
        <w:rPr>
          <w:sz w:val="20"/>
          <w:szCs w:val="18"/>
        </w:rPr>
        <w:t>(evento 56)</w:t>
      </w:r>
      <w:r w:rsidR="006C1E74">
        <w:t xml:space="preserve"> também incorreu em </w:t>
      </w:r>
      <w:r w:rsidR="00750E6D">
        <w:t>omissões</w:t>
      </w:r>
      <w:r w:rsidR="006C1E74">
        <w:t xml:space="preserve"> e contradição interna, </w:t>
      </w:r>
      <w:r w:rsidR="000864D7">
        <w:t xml:space="preserve">pois </w:t>
      </w:r>
      <w:r w:rsidR="004A0960">
        <w:t>registrou que “</w:t>
      </w:r>
      <w:r w:rsidR="004A0960" w:rsidRPr="0077023A">
        <w:rPr>
          <w:i/>
          <w:iCs/>
        </w:rPr>
        <w:t>A materialidade do delito ficou evidenciada pelo auto de exibição e apreensão do evento 1.1, fl. 19</w:t>
      </w:r>
      <w:r w:rsidR="004A0960">
        <w:t>”.</w:t>
      </w:r>
    </w:p>
    <w:p w14:paraId="6F863C04" w14:textId="3D5EFC95" w:rsidR="004A0960" w:rsidRDefault="004A0960" w:rsidP="004A0960">
      <w:pPr>
        <w:pStyle w:val="SemEspaamento"/>
      </w:pPr>
      <w:r>
        <w:t>Ocorre que, em sentido diametralmente oposto,</w:t>
      </w:r>
      <w:r w:rsidR="000864D7">
        <w:t xml:space="preserve"> de forma surpreendente e inexplicável, esse mesmo </w:t>
      </w:r>
      <w:r>
        <w:t xml:space="preserve">acórdão afirmou que, </w:t>
      </w:r>
      <w:r w:rsidRPr="00C74C56">
        <w:rPr>
          <w:b/>
          <w:bCs/>
        </w:rPr>
        <w:t>após a apreensão do recorrente</w:t>
      </w:r>
      <w:r>
        <w:t xml:space="preserve">, os policiais foram até a casa do </w:t>
      </w:r>
      <w:r w:rsidR="002D7438">
        <w:t>recorrente</w:t>
      </w:r>
      <w:r>
        <w:t>, “</w:t>
      </w:r>
      <w:r w:rsidRPr="00C74C56">
        <w:rPr>
          <w:b/>
          <w:bCs/>
          <w:i/>
          <w:iCs/>
        </w:rPr>
        <w:t>adentraram na residência e lograram êxito em apreender a arma de fogo, cuja posse era ilegal</w:t>
      </w:r>
      <w:r>
        <w:t xml:space="preserve">” </w:t>
      </w:r>
      <w:r w:rsidRPr="00C74C56">
        <w:rPr>
          <w:sz w:val="20"/>
          <w:szCs w:val="18"/>
        </w:rPr>
        <w:t>(evento 56, p. 3)</w:t>
      </w:r>
      <w:r>
        <w:t>.</w:t>
      </w:r>
    </w:p>
    <w:p w14:paraId="0BB95241" w14:textId="77E31E52" w:rsidR="004A0960" w:rsidRPr="00EF0097" w:rsidRDefault="004A0960" w:rsidP="004A0960">
      <w:pPr>
        <w:pStyle w:val="SemEspaamento"/>
      </w:pPr>
      <w:r w:rsidRPr="00EF0097">
        <w:t xml:space="preserve">Portanto, Excelência, a </w:t>
      </w:r>
      <w:r w:rsidRPr="00EF0097">
        <w:rPr>
          <w:b/>
          <w:bCs/>
        </w:rPr>
        <w:t>contradição interna</w:t>
      </w:r>
      <w:r w:rsidRPr="00EF0097">
        <w:t xml:space="preserve"> reside no fato de o aresto </w:t>
      </w:r>
      <w:r w:rsidR="009A1407">
        <w:t xml:space="preserve">condenatório </w:t>
      </w:r>
      <w:r w:rsidR="009A1407" w:rsidRPr="009A1407">
        <w:rPr>
          <w:sz w:val="20"/>
          <w:szCs w:val="18"/>
        </w:rPr>
        <w:t>(evento 56)</w:t>
      </w:r>
      <w:r w:rsidRPr="00EF0097">
        <w:t xml:space="preserve"> ter firmado a premissa de que a arma apreendida estava </w:t>
      </w:r>
      <w:r w:rsidRPr="0020738B">
        <w:rPr>
          <w:u w:val="single"/>
        </w:rPr>
        <w:t>guardada</w:t>
      </w:r>
      <w:r w:rsidRPr="00EF0097">
        <w:t xml:space="preserve"> </w:t>
      </w:r>
      <w:r w:rsidRPr="0020738B">
        <w:rPr>
          <w:u w:val="single"/>
        </w:rPr>
        <w:t>na</w:t>
      </w:r>
      <w:r w:rsidRPr="00EF0097">
        <w:t xml:space="preserve"> </w:t>
      </w:r>
      <w:r w:rsidRPr="0020738B">
        <w:rPr>
          <w:u w:val="single"/>
        </w:rPr>
        <w:t>casa</w:t>
      </w:r>
      <w:r w:rsidRPr="00EF0097">
        <w:t xml:space="preserve"> </w:t>
      </w:r>
      <w:r w:rsidRPr="0020738B">
        <w:rPr>
          <w:u w:val="single"/>
        </w:rPr>
        <w:t>do</w:t>
      </w:r>
      <w:r w:rsidRPr="00EF0097">
        <w:t xml:space="preserve"> </w:t>
      </w:r>
      <w:r w:rsidR="0020738B">
        <w:t>recorrente</w:t>
      </w:r>
      <w:r w:rsidRPr="00EF0097">
        <w:t xml:space="preserve">, mas, na sequência, </w:t>
      </w:r>
      <w:r w:rsidRPr="0020738B">
        <w:rPr>
          <w:u w:val="single"/>
        </w:rPr>
        <w:t>conclui</w:t>
      </w:r>
      <w:r w:rsidRPr="00EF0097">
        <w:t xml:space="preserve">, de forma </w:t>
      </w:r>
      <w:r w:rsidRPr="0020738B">
        <w:rPr>
          <w:u w:val="single"/>
        </w:rPr>
        <w:t>contraditória</w:t>
      </w:r>
      <w:r w:rsidRPr="00EF0097">
        <w:t xml:space="preserve">, que essa </w:t>
      </w:r>
      <w:r w:rsidRPr="0020738B">
        <w:rPr>
          <w:u w:val="single"/>
        </w:rPr>
        <w:t>arma</w:t>
      </w:r>
      <w:r w:rsidRPr="00EF0097">
        <w:t xml:space="preserve"> </w:t>
      </w:r>
      <w:r w:rsidRPr="0020738B">
        <w:rPr>
          <w:u w:val="single"/>
        </w:rPr>
        <w:t>teria</w:t>
      </w:r>
      <w:r w:rsidRPr="00EF0097">
        <w:t xml:space="preserve"> </w:t>
      </w:r>
      <w:r w:rsidRPr="0020738B">
        <w:rPr>
          <w:u w:val="single"/>
        </w:rPr>
        <w:t>sido</w:t>
      </w:r>
      <w:r w:rsidRPr="00EF0097">
        <w:t xml:space="preserve"> </w:t>
      </w:r>
      <w:r w:rsidRPr="0020738B">
        <w:rPr>
          <w:u w:val="single"/>
        </w:rPr>
        <w:t>disparada</w:t>
      </w:r>
      <w:r w:rsidRPr="00EF0097">
        <w:t xml:space="preserve"> </w:t>
      </w:r>
      <w:r w:rsidRPr="0020738B">
        <w:rPr>
          <w:u w:val="single"/>
        </w:rPr>
        <w:t>em</w:t>
      </w:r>
      <w:r w:rsidRPr="00EF0097">
        <w:t xml:space="preserve"> </w:t>
      </w:r>
      <w:r w:rsidRPr="0020738B">
        <w:rPr>
          <w:u w:val="single"/>
        </w:rPr>
        <w:t>momento</w:t>
      </w:r>
      <w:r w:rsidRPr="00EF0097">
        <w:t xml:space="preserve"> </w:t>
      </w:r>
      <w:r w:rsidRPr="0020738B">
        <w:rPr>
          <w:u w:val="single"/>
        </w:rPr>
        <w:t>anterior</w:t>
      </w:r>
      <w:r w:rsidRPr="00EF0097">
        <w:t xml:space="preserve">, durante a fuga do recorrente </w:t>
      </w:r>
      <w:r w:rsidRPr="00EF0097">
        <w:rPr>
          <w:sz w:val="20"/>
          <w:szCs w:val="18"/>
        </w:rPr>
        <w:t>(</w:t>
      </w:r>
      <w:r w:rsidRPr="00EF0097">
        <w:rPr>
          <w:b/>
          <w:bCs/>
          <w:sz w:val="20"/>
          <w:szCs w:val="18"/>
        </w:rPr>
        <w:t>erro de premissa</w:t>
      </w:r>
      <w:r w:rsidRPr="00EF0097">
        <w:rPr>
          <w:sz w:val="20"/>
          <w:szCs w:val="18"/>
        </w:rPr>
        <w:t>)</w:t>
      </w:r>
      <w:r w:rsidRPr="00EF0097">
        <w:t>, ou seja, quando os policiais ainda não tinham adentrado na residência</w:t>
      </w:r>
      <w:r w:rsidR="00E15BDD">
        <w:t>,</w:t>
      </w:r>
      <w:r w:rsidR="0074395E">
        <w:t xml:space="preserve"> de modo que não há prova da materialidade do delito de disparo de arma de fogo</w:t>
      </w:r>
      <w:r w:rsidRPr="00EF0097">
        <w:t xml:space="preserve">. </w:t>
      </w:r>
    </w:p>
    <w:p w14:paraId="5F953132" w14:textId="62806E29" w:rsidR="004A0960" w:rsidRPr="0020738B" w:rsidRDefault="0074395E" w:rsidP="004A0960">
      <w:pPr>
        <w:pStyle w:val="SemEspaamento"/>
      </w:pPr>
      <w:r w:rsidRPr="0020738B">
        <w:t xml:space="preserve">Além disso, o </w:t>
      </w:r>
      <w:r w:rsidR="00E15BDD" w:rsidRPr="0020738B">
        <w:t xml:space="preserve">aresto </w:t>
      </w:r>
      <w:r w:rsidRPr="0020738B">
        <w:t xml:space="preserve">condenatório </w:t>
      </w:r>
      <w:r w:rsidR="009A1407" w:rsidRPr="009A1407">
        <w:rPr>
          <w:sz w:val="20"/>
          <w:szCs w:val="18"/>
        </w:rPr>
        <w:t>(evento 56)</w:t>
      </w:r>
      <w:r w:rsidR="009A1407">
        <w:rPr>
          <w:sz w:val="20"/>
          <w:szCs w:val="18"/>
        </w:rPr>
        <w:t xml:space="preserve"> </w:t>
      </w:r>
      <w:r w:rsidR="00E15BDD" w:rsidRPr="0020738B">
        <w:t xml:space="preserve">também </w:t>
      </w:r>
      <w:r w:rsidR="00E15BDD" w:rsidRPr="0020738B">
        <w:rPr>
          <w:b/>
          <w:bCs/>
        </w:rPr>
        <w:t>se omitiu</w:t>
      </w:r>
      <w:r w:rsidRPr="0020738B">
        <w:t xml:space="preserve"> e</w:t>
      </w:r>
      <w:r w:rsidR="004A0960" w:rsidRPr="0020738B">
        <w:t xml:space="preserve"> não levou em consideração o principal argumento recursal de que “</w:t>
      </w:r>
      <w:r w:rsidR="004A0960" w:rsidRPr="0020738B">
        <w:rPr>
          <w:i/>
          <w:iCs/>
        </w:rPr>
        <w:t>a arma que supostamente teria sido utilizada para realizar o disparo quanto eventual cápsula ou o projétil dele decorrente não foram encontrados, mesmo após a ampla realização de busca com o suporte canino no local em que o apelante foi preso e próximo ao seu veículo. Assim sendo, Excelência, do exame dos autos conclui-se que não há sequer prova da materialidade delitiva, ficando isolada a narrativa dos policiais de que o apelante teria atirado com arma de fogo</w:t>
      </w:r>
      <w:r w:rsidR="004A0960" w:rsidRPr="0020738B">
        <w:t>”.</w:t>
      </w:r>
    </w:p>
    <w:p w14:paraId="798D4418" w14:textId="345293AC" w:rsidR="004A0960" w:rsidRDefault="0020738B" w:rsidP="004A0960">
      <w:pPr>
        <w:pStyle w:val="SemEspaamento"/>
      </w:pPr>
      <w:r>
        <w:t>Vale registrar, Excelência, esse</w:t>
      </w:r>
      <w:r w:rsidR="004A0960">
        <w:t xml:space="preserve"> </w:t>
      </w:r>
      <w:r>
        <w:t xml:space="preserve">inegável </w:t>
      </w:r>
      <w:r w:rsidR="004A0960">
        <w:t xml:space="preserve">erro de premissa fática </w:t>
      </w:r>
      <w:r w:rsidR="00B57D1C">
        <w:t xml:space="preserve">demanda </w:t>
      </w:r>
      <w:r w:rsidR="004A0960">
        <w:t>o acolhimento dos aclaratórios</w:t>
      </w:r>
      <w:r w:rsidR="009C3B35">
        <w:t xml:space="preserve"> ou, pelo menos, o exame das questões apresentadas</w:t>
      </w:r>
      <w:r w:rsidR="00B57D1C">
        <w:t xml:space="preserve">, </w:t>
      </w:r>
      <w:r w:rsidR="009C3B35">
        <w:t>o que não ocorreu, em afronta ao art. 619 do CPP. A</w:t>
      </w:r>
      <w:r w:rsidR="00B57D1C">
        <w:t xml:space="preserve">té porque, </w:t>
      </w:r>
      <w:r w:rsidR="004A0960">
        <w:t>uma sanado o</w:t>
      </w:r>
      <w:r w:rsidR="009C3B35">
        <w:t>s</w:t>
      </w:r>
      <w:r w:rsidR="004A0960">
        <w:t xml:space="preserve"> vício</w:t>
      </w:r>
      <w:r w:rsidR="000978AE">
        <w:t>s</w:t>
      </w:r>
      <w:r w:rsidR="004A0960">
        <w:t xml:space="preserve"> indicado</w:t>
      </w:r>
      <w:r w:rsidR="000978AE">
        <w:t>s</w:t>
      </w:r>
      <w:r w:rsidR="004A0960">
        <w:t xml:space="preserve">, </w:t>
      </w:r>
      <w:r w:rsidR="006E44B6">
        <w:t>fica</w:t>
      </w:r>
      <w:r w:rsidR="00B57D1C">
        <w:t xml:space="preserve"> </w:t>
      </w:r>
      <w:r>
        <w:t>comprova</w:t>
      </w:r>
      <w:r w:rsidR="00B57D1C">
        <w:t>da</w:t>
      </w:r>
      <w:r>
        <w:t xml:space="preserve"> a total </w:t>
      </w:r>
      <w:r w:rsidR="004A0960">
        <w:t>falta de materialidade relacionada ao delito de disparo de arma de fogo</w:t>
      </w:r>
      <w:r>
        <w:t xml:space="preserve">, cuja condenação, repita-se, está baseada </w:t>
      </w:r>
      <w:r w:rsidRPr="006E44B6">
        <w:rPr>
          <w:u w:val="single"/>
        </w:rPr>
        <w:t>somente</w:t>
      </w:r>
      <w:r>
        <w:t xml:space="preserve"> na palavra dos policiais, sem qualquer arma, munição, projétil</w:t>
      </w:r>
      <w:r w:rsidR="00E14EEE">
        <w:t xml:space="preserve">, cartucho </w:t>
      </w:r>
      <w:r>
        <w:t>encontra</w:t>
      </w:r>
      <w:r w:rsidR="00E14EEE">
        <w:t>do ou marca de tiro em parede/outro local</w:t>
      </w:r>
      <w:r w:rsidR="00101A72">
        <w:t xml:space="preserve">, </w:t>
      </w:r>
      <w:r w:rsidR="00E14EEE">
        <w:t xml:space="preserve">o </w:t>
      </w:r>
      <w:r w:rsidR="00101A72">
        <w:t xml:space="preserve">que </w:t>
      </w:r>
      <w:r w:rsidR="00E14EEE">
        <w:t xml:space="preserve">comprova </w:t>
      </w:r>
      <w:r w:rsidR="00101A72">
        <w:t>a inocência do recorrente</w:t>
      </w:r>
      <w:r w:rsidR="004A0960">
        <w:t>.</w:t>
      </w:r>
    </w:p>
    <w:p w14:paraId="3F970684" w14:textId="25451181" w:rsidR="006D3EED" w:rsidRDefault="006D3EED" w:rsidP="006D3EED">
      <w:pPr>
        <w:pStyle w:val="SemEspaamento"/>
      </w:pPr>
      <w:r>
        <w:t>No mais, os arestos rec</w:t>
      </w:r>
      <w:r w:rsidR="00DC550F">
        <w:t xml:space="preserve">orridos </w:t>
      </w:r>
      <w:r>
        <w:t xml:space="preserve">também não </w:t>
      </w:r>
      <w:r w:rsidR="00DC550F">
        <w:t xml:space="preserve">levaram </w:t>
      </w:r>
      <w:r>
        <w:t xml:space="preserve">em conta </w:t>
      </w:r>
      <w:r w:rsidRPr="00F548CB">
        <w:rPr>
          <w:sz w:val="20"/>
          <w:szCs w:val="18"/>
        </w:rPr>
        <w:t>(</w:t>
      </w:r>
      <w:r w:rsidRPr="00F548CB">
        <w:rPr>
          <w:b/>
          <w:bCs/>
          <w:sz w:val="20"/>
          <w:szCs w:val="18"/>
        </w:rPr>
        <w:t>omissão</w:t>
      </w:r>
      <w:r w:rsidRPr="00F548CB">
        <w:rPr>
          <w:sz w:val="20"/>
          <w:szCs w:val="18"/>
        </w:rPr>
        <w:t>)</w:t>
      </w:r>
      <w:r w:rsidR="00E14EEE">
        <w:t xml:space="preserve">, afrontando novamente o art. 619 do CPP, </w:t>
      </w:r>
      <w:r>
        <w:t xml:space="preserve">a tese recursal de que </w:t>
      </w:r>
      <w:r w:rsidRPr="0070497F">
        <w:rPr>
          <w:b/>
          <w:bCs/>
        </w:rPr>
        <w:t xml:space="preserve">o próprio </w:t>
      </w:r>
      <w:r w:rsidR="002D7438">
        <w:rPr>
          <w:b/>
          <w:bCs/>
        </w:rPr>
        <w:t>recorrente</w:t>
      </w:r>
      <w:r w:rsidRPr="0070497F">
        <w:rPr>
          <w:b/>
          <w:bCs/>
        </w:rPr>
        <w:t xml:space="preserve"> pediu a realização de exame</w:t>
      </w:r>
      <w:r>
        <w:rPr>
          <w:b/>
          <w:bCs/>
        </w:rPr>
        <w:t xml:space="preserve"> residuográfico</w:t>
      </w:r>
      <w:r w:rsidRPr="00541E26">
        <w:t xml:space="preserve">, </w:t>
      </w:r>
      <w:r>
        <w:t xml:space="preserve">que seria a única forma de provar a sua inocência em relação ao crime de disparo de arma de fogo, </w:t>
      </w:r>
      <w:r w:rsidRPr="00DC550F">
        <w:rPr>
          <w:b/>
          <w:bCs/>
        </w:rPr>
        <w:t>mas o exame não foi realizado por culpa exclusiva da Polícia Científica</w:t>
      </w:r>
      <w:r>
        <w:t>, em razão da Ordem de Serviço n. 1/23/PCI/IAF/DIR.</w:t>
      </w:r>
    </w:p>
    <w:p w14:paraId="3809F4C8" w14:textId="4B4068AD" w:rsidR="008C50B3" w:rsidRDefault="008C50B3" w:rsidP="008C50B3">
      <w:pPr>
        <w:pStyle w:val="SemEspaamento"/>
      </w:pPr>
      <w:r>
        <w:t>E, ao afirmar que “</w:t>
      </w:r>
      <w:r w:rsidRPr="00B57CB8">
        <w:rPr>
          <w:i/>
          <w:iCs/>
        </w:rPr>
        <w:t>o crime de disparo de arma de fogo, classificado como de mera conduta e perigo abstrato, independe da ocorrência de efetivo prejuízo e não se exige para sua configuração a comprovação do dano, bastando que o agente a possua ou a mantenha no interior de sua residência</w:t>
      </w:r>
      <w:r>
        <w:t xml:space="preserve">”, </w:t>
      </w:r>
      <w:r w:rsidRPr="00FC4D87">
        <w:rPr>
          <w:b/>
          <w:bCs/>
        </w:rPr>
        <w:t xml:space="preserve">o aresto </w:t>
      </w:r>
      <w:r>
        <w:rPr>
          <w:b/>
          <w:bCs/>
        </w:rPr>
        <w:t xml:space="preserve">condenatório </w:t>
      </w:r>
      <w:r w:rsidRPr="009A1407">
        <w:rPr>
          <w:sz w:val="20"/>
          <w:szCs w:val="18"/>
        </w:rPr>
        <w:t xml:space="preserve">(evento </w:t>
      </w:r>
      <w:r w:rsidR="009A1407" w:rsidRPr="009A1407">
        <w:rPr>
          <w:sz w:val="20"/>
          <w:szCs w:val="18"/>
        </w:rPr>
        <w:t>56)</w:t>
      </w:r>
      <w:r>
        <w:rPr>
          <w:b/>
          <w:bCs/>
        </w:rPr>
        <w:t xml:space="preserve"> </w:t>
      </w:r>
      <w:r w:rsidRPr="00FC4D87">
        <w:rPr>
          <w:b/>
          <w:bCs/>
        </w:rPr>
        <w:t>confund</w:t>
      </w:r>
      <w:r w:rsidR="009A1407">
        <w:rPr>
          <w:b/>
          <w:bCs/>
        </w:rPr>
        <w:t>iu</w:t>
      </w:r>
      <w:r w:rsidRPr="00FC4D87">
        <w:rPr>
          <w:b/>
          <w:bCs/>
        </w:rPr>
        <w:t xml:space="preserve"> esse crime com o delito de posse ilegal de arma de fogo e se omite na correta aplicação do art. 15 da Lei n. 10.826/2003</w:t>
      </w:r>
      <w:r>
        <w:t>, sobretudo porque o tipo penal exige a conduta de “</w:t>
      </w:r>
      <w:r w:rsidRPr="00FC4D87">
        <w:rPr>
          <w:i/>
          <w:iCs/>
        </w:rPr>
        <w:t>Disparar arma de fogo ou acionar munição em lugar habitado ou em suas adjacências</w:t>
      </w:r>
      <w:r>
        <w:t xml:space="preserve">”, o que </w:t>
      </w:r>
      <w:r w:rsidR="001A508F">
        <w:t>não foi esclarecido</w:t>
      </w:r>
      <w:r w:rsidRPr="00B57CB8">
        <w:t>.</w:t>
      </w:r>
    </w:p>
    <w:p w14:paraId="16C26C75" w14:textId="4FBB3AD3" w:rsidR="004A0960" w:rsidRDefault="00426DD6" w:rsidP="006C1E74">
      <w:pPr>
        <w:pStyle w:val="SemEspaamento"/>
      </w:pPr>
      <w:r>
        <w:t xml:space="preserve">Assim, </w:t>
      </w:r>
      <w:r w:rsidR="00B57D1C">
        <w:t xml:space="preserve">como todas as omissões e contradição interna apontadas não foram </w:t>
      </w:r>
      <w:r w:rsidR="00330A74">
        <w:t>apreciadas</w:t>
      </w:r>
      <w:r w:rsidR="00B57D1C">
        <w:t xml:space="preserve"> pelo aresto que julgou os embargos de declaração opostos</w:t>
      </w:r>
      <w:r w:rsidR="009A1407">
        <w:t xml:space="preserve"> </w:t>
      </w:r>
      <w:r w:rsidR="009A1407" w:rsidRPr="009A1407">
        <w:rPr>
          <w:sz w:val="20"/>
          <w:szCs w:val="18"/>
        </w:rPr>
        <w:t xml:space="preserve">(evento </w:t>
      </w:r>
      <w:r w:rsidR="009A1407">
        <w:rPr>
          <w:sz w:val="20"/>
          <w:szCs w:val="18"/>
        </w:rPr>
        <w:t>77</w:t>
      </w:r>
      <w:r w:rsidR="009A1407" w:rsidRPr="009A1407">
        <w:rPr>
          <w:sz w:val="20"/>
          <w:szCs w:val="18"/>
        </w:rPr>
        <w:t>)</w:t>
      </w:r>
      <w:r w:rsidR="00B57D1C">
        <w:t>, que são capazes</w:t>
      </w:r>
      <w:r w:rsidR="00DC550F">
        <w:t xml:space="preserve"> </w:t>
      </w:r>
      <w:r w:rsidR="00B57D1C">
        <w:t>de derruir a conclusão condenatória a que cheg</w:t>
      </w:r>
      <w:r w:rsidR="00D461DB">
        <w:t>aram os arestos recorridos</w:t>
      </w:r>
      <w:r w:rsidR="00B57D1C">
        <w:t xml:space="preserve">, resta </w:t>
      </w:r>
      <w:r w:rsidR="002B0B80">
        <w:t>violando</w:t>
      </w:r>
      <w:r w:rsidR="00B57D1C">
        <w:t xml:space="preserve"> frontalmente o art. 619 do CPP, razão pela qual o provimento do presente reclamo é medida de Justiça.</w:t>
      </w:r>
    </w:p>
    <w:p w14:paraId="5853DFD2" w14:textId="77777777" w:rsidR="006C1E74" w:rsidRDefault="006C1E74" w:rsidP="00D461DB">
      <w:pPr>
        <w:pStyle w:val="SemEspaamento"/>
        <w:numPr>
          <w:ilvl w:val="0"/>
          <w:numId w:val="0"/>
        </w:numPr>
      </w:pPr>
    </w:p>
    <w:p w14:paraId="797A42CA" w14:textId="5AE13C3C" w:rsidR="001A369B" w:rsidRDefault="001A369B" w:rsidP="001A369B">
      <w:pPr>
        <w:pStyle w:val="Ttulo"/>
      </w:pPr>
      <w:r w:rsidRPr="00136102">
        <w:t>I</w:t>
      </w:r>
      <w:r>
        <w:t>I</w:t>
      </w:r>
      <w:r w:rsidRPr="00136102">
        <w:t>I</w:t>
      </w:r>
      <w:r>
        <w:t>.2</w:t>
      </w:r>
      <w:r w:rsidRPr="00136102">
        <w:t xml:space="preserve"> –</w:t>
      </w:r>
      <w:r>
        <w:t xml:space="preserve"> Infringência ao art. </w:t>
      </w:r>
      <w:r w:rsidR="007C6B25">
        <w:t>386, II, V e VII,</w:t>
      </w:r>
      <w:r>
        <w:t xml:space="preserve"> do CPP</w:t>
      </w:r>
      <w:r w:rsidR="00314DDD">
        <w:t xml:space="preserve"> e </w:t>
      </w:r>
      <w:r w:rsidR="00704BD9">
        <w:t xml:space="preserve">aos </w:t>
      </w:r>
      <w:r w:rsidR="00314DDD">
        <w:t>arts.</w:t>
      </w:r>
      <w:r w:rsidR="00FF052C">
        <w:t xml:space="preserve"> </w:t>
      </w:r>
      <w:r w:rsidR="006C36A9">
        <w:t xml:space="preserve">12 e </w:t>
      </w:r>
      <w:r w:rsidR="00FF052C">
        <w:t>15 da Lei 10.826/03, 147</w:t>
      </w:r>
      <w:r w:rsidR="00704BD9">
        <w:t xml:space="preserve"> do CP e 311 do CTB</w:t>
      </w:r>
      <w:r>
        <w:t xml:space="preserve">, </w:t>
      </w:r>
      <w:r w:rsidR="00961248">
        <w:t>diante</w:t>
      </w:r>
      <w:r>
        <w:t xml:space="preserve"> </w:t>
      </w:r>
      <w:r w:rsidR="00961248">
        <w:t>d</w:t>
      </w:r>
      <w:r w:rsidR="007C6B25">
        <w:t>a condenação com base em</w:t>
      </w:r>
      <w:r w:rsidR="00747B09">
        <w:t xml:space="preserve"> busca e apreensão ilegal</w:t>
      </w:r>
      <w:r w:rsidR="00F84E9F">
        <w:t xml:space="preserve">, </w:t>
      </w:r>
      <w:r w:rsidR="006E44B6">
        <w:t>no</w:t>
      </w:r>
      <w:r w:rsidR="00F84E9F">
        <w:t xml:space="preserve"> relato dos policiais que desligaram as câmeras corporais</w:t>
      </w:r>
      <w:r w:rsidR="00747B09">
        <w:t xml:space="preserve"> e </w:t>
      </w:r>
      <w:r w:rsidR="00F636AF">
        <w:t>pel</w:t>
      </w:r>
      <w:r w:rsidR="00961248">
        <w:t xml:space="preserve">a </w:t>
      </w:r>
      <w:r w:rsidR="00704BD9">
        <w:t>assertiva</w:t>
      </w:r>
      <w:r w:rsidR="00961248">
        <w:t xml:space="preserve"> </w:t>
      </w:r>
      <w:r w:rsidR="00F84E9F">
        <w:t xml:space="preserve">incorreta que fundamenta </w:t>
      </w:r>
      <w:r w:rsidR="00961248">
        <w:t xml:space="preserve">disparo de </w:t>
      </w:r>
      <w:r w:rsidR="00F636AF">
        <w:t xml:space="preserve">arma </w:t>
      </w:r>
      <w:r w:rsidR="00961248">
        <w:t>de fogo</w:t>
      </w:r>
      <w:r w:rsidR="001A5010">
        <w:t xml:space="preserve">, que estava </w:t>
      </w:r>
      <w:r w:rsidR="00F636AF">
        <w:t xml:space="preserve">guardada </w:t>
      </w:r>
      <w:r w:rsidR="001A5010">
        <w:t>na residência do recorrente</w:t>
      </w:r>
    </w:p>
    <w:p w14:paraId="14F57E42" w14:textId="77777777" w:rsidR="0068399C" w:rsidRDefault="0068399C" w:rsidP="0068399C">
      <w:pPr>
        <w:pStyle w:val="SemEspaamento"/>
        <w:numPr>
          <w:ilvl w:val="0"/>
          <w:numId w:val="0"/>
        </w:numPr>
        <w:ind w:left="1701"/>
      </w:pPr>
    </w:p>
    <w:p w14:paraId="435DFC4E" w14:textId="2906F392" w:rsidR="000B4E40" w:rsidRDefault="001A5010" w:rsidP="001A5010">
      <w:pPr>
        <w:pStyle w:val="SemEspaamento"/>
      </w:pPr>
      <w:r>
        <w:t xml:space="preserve">Em um segundo momento, Excelência, os arestos recorridos afrontaram diretamente o art. 386, II, V e VII, do CPP, na medida em que, embora tenham reconhecido </w:t>
      </w:r>
      <w:r w:rsidR="00526232">
        <w:t xml:space="preserve">que os policiais optaram por desligar as </w:t>
      </w:r>
      <w:r>
        <w:t>câmera</w:t>
      </w:r>
      <w:r w:rsidR="00526232">
        <w:t>s</w:t>
      </w:r>
      <w:r>
        <w:t xml:space="preserve"> corpora</w:t>
      </w:r>
      <w:r w:rsidR="00526232">
        <w:t>is</w:t>
      </w:r>
      <w:r>
        <w:t xml:space="preserve"> antes da ocorrência, </w:t>
      </w:r>
      <w:r w:rsidR="005C3289">
        <w:t xml:space="preserve">consideraram que </w:t>
      </w:r>
      <w:r w:rsidR="000B4E40">
        <w:t xml:space="preserve">o relato dessas autoridades era o suficiente para a condenação dos crimes previstos nos </w:t>
      </w:r>
      <w:r w:rsidR="001003DB">
        <w:t xml:space="preserve">arts. 311 do CTB </w:t>
      </w:r>
      <w:r w:rsidR="001003DB" w:rsidRPr="007E60CD">
        <w:rPr>
          <w:sz w:val="20"/>
          <w:szCs w:val="18"/>
        </w:rPr>
        <w:t>(direção perigosa em veículo automotor)</w:t>
      </w:r>
      <w:r w:rsidR="001003DB">
        <w:t xml:space="preserve">, </w:t>
      </w:r>
      <w:r w:rsidR="00526232">
        <w:t xml:space="preserve">12 e </w:t>
      </w:r>
      <w:r w:rsidR="001003DB">
        <w:t xml:space="preserve">15 da Lei n. 10.826/03 </w:t>
      </w:r>
      <w:r w:rsidR="001003DB" w:rsidRPr="00B715CD">
        <w:rPr>
          <w:sz w:val="20"/>
          <w:szCs w:val="18"/>
        </w:rPr>
        <w:t>(disparo de arma de fogo)</w:t>
      </w:r>
      <w:r w:rsidR="001003DB">
        <w:t xml:space="preserve"> e 147 do CP </w:t>
      </w:r>
      <w:r w:rsidR="001003DB" w:rsidRPr="00B715CD">
        <w:rPr>
          <w:sz w:val="20"/>
          <w:szCs w:val="18"/>
        </w:rPr>
        <w:t>(ameaça)</w:t>
      </w:r>
      <w:r w:rsidR="001003DB">
        <w:t>.</w:t>
      </w:r>
    </w:p>
    <w:p w14:paraId="0578361B" w14:textId="77777777" w:rsidR="0008357C" w:rsidRDefault="0008357C" w:rsidP="0008357C">
      <w:pPr>
        <w:pStyle w:val="SemEspaamento"/>
        <w:numPr>
          <w:ilvl w:val="0"/>
          <w:numId w:val="0"/>
        </w:numPr>
        <w:ind w:left="1701"/>
      </w:pPr>
    </w:p>
    <w:p w14:paraId="02A82FA0" w14:textId="6663D94E" w:rsidR="0068399C" w:rsidRDefault="0008357C" w:rsidP="001A5010">
      <w:pPr>
        <w:pStyle w:val="SemEspaamento"/>
      </w:pPr>
      <w:r>
        <w:rPr>
          <w:b/>
          <w:bCs/>
        </w:rPr>
        <w:t>Violação ao art. 12 da Lei 10.826/03</w:t>
      </w:r>
      <w:r>
        <w:t xml:space="preserve">: </w:t>
      </w:r>
      <w:r w:rsidR="001003DB">
        <w:t xml:space="preserve">Assim, </w:t>
      </w:r>
      <w:r w:rsidR="00174E1D">
        <w:t xml:space="preserve">ao firmarem essas premissas, os arestos recorridos contrariaram </w:t>
      </w:r>
      <w:r w:rsidR="001003DB">
        <w:t>posicionamento dessa ilustre Corte</w:t>
      </w:r>
      <w:r w:rsidR="008D36EB">
        <w:t xml:space="preserve"> </w:t>
      </w:r>
      <w:r w:rsidR="007B31E7" w:rsidRPr="00E02A68">
        <w:rPr>
          <w:sz w:val="20"/>
          <w:szCs w:val="20"/>
        </w:rPr>
        <w:t>(AgRg no HC n. 711.985/PR, rela. para acórdão Mina. Laurita Vaz, 6ª Turma, j. em 9</w:t>
      </w:r>
      <w:r w:rsidR="00E02A68" w:rsidRPr="00E02A68">
        <w:rPr>
          <w:sz w:val="20"/>
          <w:szCs w:val="20"/>
        </w:rPr>
        <w:t>.</w:t>
      </w:r>
      <w:r w:rsidR="007B31E7" w:rsidRPr="00E02A68">
        <w:rPr>
          <w:sz w:val="20"/>
          <w:szCs w:val="20"/>
        </w:rPr>
        <w:t>8</w:t>
      </w:r>
      <w:r w:rsidR="00E02A68" w:rsidRPr="00E02A68">
        <w:rPr>
          <w:sz w:val="20"/>
          <w:szCs w:val="20"/>
        </w:rPr>
        <w:t>.</w:t>
      </w:r>
      <w:r w:rsidR="007B31E7" w:rsidRPr="00E02A68">
        <w:rPr>
          <w:sz w:val="20"/>
          <w:szCs w:val="20"/>
        </w:rPr>
        <w:t>2022</w:t>
      </w:r>
      <w:r w:rsidR="00E02A68" w:rsidRPr="00E02A68">
        <w:rPr>
          <w:sz w:val="20"/>
          <w:szCs w:val="20"/>
        </w:rPr>
        <w:t xml:space="preserve">; </w:t>
      </w:r>
      <w:r w:rsidR="007B31E7" w:rsidRPr="00E02A68">
        <w:rPr>
          <w:sz w:val="20"/>
          <w:szCs w:val="18"/>
        </w:rPr>
        <w:t xml:space="preserve">STJ, HC n. 841.939/MG, rel. Min. Jesuíno </w:t>
      </w:r>
      <w:proofErr w:type="spellStart"/>
      <w:r w:rsidR="007B31E7" w:rsidRPr="00E02A68">
        <w:rPr>
          <w:sz w:val="20"/>
          <w:szCs w:val="18"/>
        </w:rPr>
        <w:t>Rissato</w:t>
      </w:r>
      <w:proofErr w:type="spellEnd"/>
      <w:r w:rsidR="00E02A68">
        <w:rPr>
          <w:sz w:val="20"/>
          <w:szCs w:val="18"/>
        </w:rPr>
        <w:t xml:space="preserve"> – </w:t>
      </w:r>
      <w:r w:rsidR="007B31E7" w:rsidRPr="00E02A68">
        <w:rPr>
          <w:sz w:val="20"/>
          <w:szCs w:val="18"/>
        </w:rPr>
        <w:t xml:space="preserve">Desembargador Convocado do TJDFT, </w:t>
      </w:r>
      <w:r w:rsidR="00E02A68">
        <w:rPr>
          <w:sz w:val="20"/>
          <w:szCs w:val="18"/>
        </w:rPr>
        <w:t xml:space="preserve">6ª </w:t>
      </w:r>
      <w:r w:rsidR="007B31E7" w:rsidRPr="00E02A68">
        <w:rPr>
          <w:sz w:val="20"/>
          <w:szCs w:val="18"/>
        </w:rPr>
        <w:t>Turma, j. em 12.9.2023)</w:t>
      </w:r>
      <w:r w:rsidR="00526232">
        <w:t xml:space="preserve">, </w:t>
      </w:r>
      <w:r w:rsidR="00B55733">
        <w:t xml:space="preserve">pois </w:t>
      </w:r>
      <w:r w:rsidR="00B170A8">
        <w:t xml:space="preserve">desconsideraram a questão preliminar de violação ilegal de domicílio e </w:t>
      </w:r>
      <w:r w:rsidR="00B55733">
        <w:t xml:space="preserve">sustentaram </w:t>
      </w:r>
      <w:r w:rsidR="008D36EB">
        <w:t xml:space="preserve">que </w:t>
      </w:r>
      <w:r w:rsidR="005C3289">
        <w:t>havia justa causa para ingresso na residência do recorrente</w:t>
      </w:r>
      <w:r w:rsidR="008D36EB">
        <w:t>,</w:t>
      </w:r>
      <w:r w:rsidR="005C3289">
        <w:t xml:space="preserve"> </w:t>
      </w:r>
      <w:r w:rsidR="00174E1D">
        <w:t xml:space="preserve">somente </w:t>
      </w:r>
      <w:r w:rsidR="005C3289">
        <w:t>por conta do relato dos policiais de que teria havido confissão informal sobre a existência de arma no local</w:t>
      </w:r>
      <w:r w:rsidR="008D36EB">
        <w:t xml:space="preserve">, </w:t>
      </w:r>
      <w:r w:rsidR="00B55733">
        <w:t>mesmo quando ess</w:t>
      </w:r>
      <w:r w:rsidR="00174E1D">
        <w:t xml:space="preserve">as autoridades </w:t>
      </w:r>
      <w:r w:rsidR="008D36EB">
        <w:t>tenham optado por desligar as câmeras corporais antes do início da ocorrência, o que não pode ser admitido</w:t>
      </w:r>
      <w:r w:rsidR="005C3289">
        <w:t>.</w:t>
      </w:r>
    </w:p>
    <w:p w14:paraId="1D8FD48E" w14:textId="4E78972A" w:rsidR="009B57B7" w:rsidRDefault="009B57B7" w:rsidP="001A5010">
      <w:pPr>
        <w:pStyle w:val="SemEspaamento"/>
      </w:pPr>
      <w:r>
        <w:t xml:space="preserve">Ao </w:t>
      </w:r>
      <w:r w:rsidR="008B75E4">
        <w:t>chancelarem</w:t>
      </w:r>
      <w:r>
        <w:t xml:space="preserve"> essa busca e apreensão ilegal</w:t>
      </w:r>
      <w:r w:rsidR="001716AE">
        <w:t xml:space="preserve"> e </w:t>
      </w:r>
      <w:r w:rsidR="0054340B">
        <w:t>manterem a condenação</w:t>
      </w:r>
      <w:r w:rsidR="001716AE">
        <w:t xml:space="preserve"> </w:t>
      </w:r>
      <w:r w:rsidR="0054340B">
        <w:t>d</w:t>
      </w:r>
      <w:r w:rsidR="001716AE">
        <w:t>o réu por posse irregular de arma de fogo de uso permitido</w:t>
      </w:r>
      <w:r>
        <w:t>, os arestos recorridos afrontaram</w:t>
      </w:r>
      <w:r w:rsidR="00DE0DB4">
        <w:t>, de forma direta,</w:t>
      </w:r>
      <w:r>
        <w:t xml:space="preserve"> o art. 12 da Lei n. 10.826/03</w:t>
      </w:r>
      <w:r w:rsidR="00DE0DB4">
        <w:t>, assim como o art. 386, II, V e VII, do CPP.</w:t>
      </w:r>
    </w:p>
    <w:p w14:paraId="7DAE4C55" w14:textId="77777777" w:rsidR="0008357C" w:rsidRDefault="0008357C" w:rsidP="0008357C">
      <w:pPr>
        <w:pStyle w:val="SemEspaamento"/>
        <w:numPr>
          <w:ilvl w:val="0"/>
          <w:numId w:val="0"/>
        </w:numPr>
        <w:ind w:left="1701"/>
      </w:pPr>
    </w:p>
    <w:p w14:paraId="3EF94B42" w14:textId="3F9BF2FB" w:rsidR="005C3289" w:rsidRDefault="000B39BA" w:rsidP="001A5010">
      <w:pPr>
        <w:pStyle w:val="SemEspaamento"/>
      </w:pPr>
      <w:r>
        <w:rPr>
          <w:b/>
          <w:bCs/>
        </w:rPr>
        <w:t>Afronta</w:t>
      </w:r>
      <w:r w:rsidR="0008357C">
        <w:rPr>
          <w:b/>
          <w:bCs/>
        </w:rPr>
        <w:t xml:space="preserve"> ao art. 15 da Lei 10.826/03</w:t>
      </w:r>
      <w:r w:rsidR="0008357C">
        <w:t xml:space="preserve">: </w:t>
      </w:r>
      <w:r w:rsidR="005C3289">
        <w:t>Além disso</w:t>
      </w:r>
      <w:r w:rsidR="00382D59">
        <w:t xml:space="preserve">, segundo </w:t>
      </w:r>
      <w:r w:rsidR="00922D0D">
        <w:t xml:space="preserve">os </w:t>
      </w:r>
      <w:r w:rsidR="00382D59">
        <w:t xml:space="preserve">acórdãos recorridos, </w:t>
      </w:r>
      <w:r w:rsidR="00F448B3">
        <w:t>a arma apreendida na residência do recorrente</w:t>
      </w:r>
      <w:r w:rsidR="007B784D" w:rsidRPr="007B784D">
        <w:t xml:space="preserve"> </w:t>
      </w:r>
      <w:r w:rsidR="007B784D">
        <w:t>constituiria a materialidade do delito de disparo de arma de fogo. No entanto</w:t>
      </w:r>
      <w:r w:rsidR="00F448B3">
        <w:t>,</w:t>
      </w:r>
      <w:r w:rsidR="00922D0D">
        <w:t xml:space="preserve"> </w:t>
      </w:r>
      <w:r w:rsidR="007B784D">
        <w:t xml:space="preserve">essa apreensão foi feita apenas </w:t>
      </w:r>
      <w:r w:rsidR="00922D0D">
        <w:t>após o fim da ocorrência</w:t>
      </w:r>
      <w:r w:rsidR="00940665">
        <w:t>,</w:t>
      </w:r>
      <w:r w:rsidR="00F448B3">
        <w:t xml:space="preserve"> </w:t>
      </w:r>
      <w:r w:rsidR="00922D0D">
        <w:t xml:space="preserve">em </w:t>
      </w:r>
      <w:r w:rsidR="00F448B3">
        <w:t xml:space="preserve">busca e apreensão </w:t>
      </w:r>
      <w:r w:rsidR="00EB54E6">
        <w:t xml:space="preserve">realizada de forma </w:t>
      </w:r>
      <w:r w:rsidR="00F448B3">
        <w:t>ilegal</w:t>
      </w:r>
      <w:r w:rsidR="002D56D2">
        <w:t>.</w:t>
      </w:r>
    </w:p>
    <w:p w14:paraId="16AC586D" w14:textId="4D0E10B3" w:rsidR="00743541" w:rsidRDefault="002D56D2" w:rsidP="001A5010">
      <w:pPr>
        <w:pStyle w:val="SemEspaamento"/>
      </w:pPr>
      <w:r>
        <w:t xml:space="preserve">Ou seja, </w:t>
      </w:r>
      <w:r w:rsidR="00743541">
        <w:t xml:space="preserve">os acórdãos recorridos confirmam que </w:t>
      </w:r>
      <w:r>
        <w:t>o recorrente não foi preso com nenhuma arma</w:t>
      </w:r>
      <w:r w:rsidR="00E36C88">
        <w:t xml:space="preserve"> e</w:t>
      </w:r>
      <w:r w:rsidR="00940665">
        <w:t xml:space="preserve">, embora </w:t>
      </w:r>
      <w:r w:rsidR="007B784D">
        <w:t xml:space="preserve">afirmem que </w:t>
      </w:r>
      <w:r w:rsidR="00940665">
        <w:t xml:space="preserve">os policiais tenham dito que ele atirou enquanto empreendia fuga, </w:t>
      </w:r>
      <w:r w:rsidR="00743541">
        <w:t xml:space="preserve">também registram que </w:t>
      </w:r>
      <w:r w:rsidR="00940665">
        <w:t>não foi encontrado nenhum</w:t>
      </w:r>
      <w:r w:rsidR="00486E47">
        <w:t xml:space="preserve"> cartucho, munição ou marca de tiro. </w:t>
      </w:r>
    </w:p>
    <w:p w14:paraId="50B2E9B2" w14:textId="0466C9AE" w:rsidR="002D56D2" w:rsidRDefault="00486E47" w:rsidP="001A5010">
      <w:pPr>
        <w:pStyle w:val="SemEspaamento"/>
      </w:pPr>
      <w:r>
        <w:t>E</w:t>
      </w:r>
      <w:r w:rsidR="00743541">
        <w:t xml:space="preserve">, </w:t>
      </w:r>
      <w:r w:rsidR="00CF5290">
        <w:t xml:space="preserve">vale repetir, ainda </w:t>
      </w:r>
      <w:r w:rsidR="00743541">
        <w:t xml:space="preserve">conforme os arestos impugnados, </w:t>
      </w:r>
      <w:r w:rsidR="00E36C88">
        <w:t xml:space="preserve">a </w:t>
      </w:r>
      <w:r w:rsidR="00EB54E6">
        <w:t xml:space="preserve">dita </w:t>
      </w:r>
      <w:r w:rsidR="00E36C88">
        <w:t xml:space="preserve">arma apreendida, </w:t>
      </w:r>
      <w:r w:rsidR="006C36A9">
        <w:t xml:space="preserve">utilizada para demonstrar </w:t>
      </w:r>
      <w:r w:rsidR="00E36C88">
        <w:t xml:space="preserve">a </w:t>
      </w:r>
      <w:r w:rsidR="00B55733">
        <w:t xml:space="preserve">alegada </w:t>
      </w:r>
      <w:r w:rsidR="00E36C88">
        <w:t>materialidade do crime de disparo de arma de fogo</w:t>
      </w:r>
      <w:r w:rsidR="00EB54E6">
        <w:t xml:space="preserve">, </w:t>
      </w:r>
      <w:r w:rsidR="00E36C88">
        <w:t xml:space="preserve">foi encontrada </w:t>
      </w:r>
      <w:r w:rsidR="00B55918">
        <w:rPr>
          <w:b/>
          <w:bCs/>
        </w:rPr>
        <w:t xml:space="preserve">muito </w:t>
      </w:r>
      <w:r w:rsidR="00E36C88" w:rsidRPr="00486E47">
        <w:rPr>
          <w:b/>
          <w:bCs/>
        </w:rPr>
        <w:t>após a sua prisão</w:t>
      </w:r>
      <w:r w:rsidR="00E36C88">
        <w:t xml:space="preserve">, quando </w:t>
      </w:r>
      <w:r w:rsidR="00EB54E6">
        <w:t xml:space="preserve">as autoridades entraram </w:t>
      </w:r>
      <w:r w:rsidR="00E36C88">
        <w:t>em sua residência</w:t>
      </w:r>
      <w:r w:rsidR="002D56D2">
        <w:t xml:space="preserve"> </w:t>
      </w:r>
      <w:r w:rsidR="00EB54E6">
        <w:t>e acharam arma guardada</w:t>
      </w:r>
      <w:r w:rsidR="006C36A9">
        <w:t>, o que acaba por violar manifestamente o art. 15 da Lei n. 10.826/03</w:t>
      </w:r>
      <w:r w:rsidR="0008357C">
        <w:t>,</w:t>
      </w:r>
      <w:r w:rsidR="0008357C" w:rsidRPr="0008357C">
        <w:t xml:space="preserve"> </w:t>
      </w:r>
      <w:r w:rsidR="0008357C">
        <w:t>além de robustecer a afronta ao art. 386, II, V e VII, do CPP</w:t>
      </w:r>
      <w:r w:rsidR="00EB54E6">
        <w:t>.</w:t>
      </w:r>
    </w:p>
    <w:p w14:paraId="29A25F4B" w14:textId="30821CD5" w:rsidR="00B55918" w:rsidRDefault="00486E47" w:rsidP="00B55918">
      <w:pPr>
        <w:pStyle w:val="SemEspaamento"/>
      </w:pPr>
      <w:r>
        <w:t>Não custa frisar</w:t>
      </w:r>
      <w:r w:rsidR="00EB54E6">
        <w:t xml:space="preserve">, Excelência, o recorrente teve </w:t>
      </w:r>
      <w:r w:rsidR="00EB54E6" w:rsidRPr="00E5490C">
        <w:rPr>
          <w:b/>
          <w:bCs/>
        </w:rPr>
        <w:t xml:space="preserve">deferido o pleito de exame </w:t>
      </w:r>
      <w:r w:rsidR="00E5490C">
        <w:rPr>
          <w:b/>
          <w:bCs/>
        </w:rPr>
        <w:t>residuográfico</w:t>
      </w:r>
      <w:r w:rsidR="00EB54E6">
        <w:t xml:space="preserve">, que </w:t>
      </w:r>
      <w:r w:rsidR="00830D1B">
        <w:t xml:space="preserve">seria a única alternativa para comprovar a sua inocência, mas </w:t>
      </w:r>
      <w:r w:rsidR="00E1225F">
        <w:t xml:space="preserve">o exame </w:t>
      </w:r>
      <w:r w:rsidR="00830D1B">
        <w:t xml:space="preserve">acabou não sendo </w:t>
      </w:r>
      <w:r w:rsidR="00EB54E6">
        <w:t>realizado por culpa exclusiva do aparato estatal (</w:t>
      </w:r>
      <w:r w:rsidR="00830D1B" w:rsidRPr="00830D1B">
        <w:rPr>
          <w:sz w:val="20"/>
          <w:szCs w:val="20"/>
        </w:rPr>
        <w:t>Polícia Científica de Santa Catarina</w:t>
      </w:r>
      <w:r w:rsidR="00E1225F">
        <w:rPr>
          <w:sz w:val="20"/>
          <w:szCs w:val="20"/>
        </w:rPr>
        <w:t xml:space="preserve"> – </w:t>
      </w:r>
      <w:r w:rsidR="00830D1B" w:rsidRPr="00830D1B">
        <w:rPr>
          <w:sz w:val="20"/>
          <w:szCs w:val="20"/>
        </w:rPr>
        <w:t>Ordem de Serviço n. 1/23/PCI/IAF/DIR – evento 42 do IP</w:t>
      </w:r>
      <w:r w:rsidR="00830D1B" w:rsidRPr="009403DC">
        <w:rPr>
          <w:sz w:val="20"/>
          <w:szCs w:val="18"/>
        </w:rPr>
        <w:t>)</w:t>
      </w:r>
      <w:r w:rsidR="00B55918">
        <w:t>, de modo que</w:t>
      </w:r>
      <w:r w:rsidR="00E75B21">
        <w:t xml:space="preserve"> o recorrente</w:t>
      </w:r>
      <w:r w:rsidR="00B55918">
        <w:t xml:space="preserve"> não pode ser, agora, prejudicado com a condenação sem qualquer elemento mínimo que indique a existência de disparo de arma de fogo, à exceção do relato dos policiais que não quiseram gravar a ocorrência e, por consectário, impossibilitam a conferência da veracidade de suas versões.</w:t>
      </w:r>
    </w:p>
    <w:p w14:paraId="76C8F29A" w14:textId="01661164" w:rsidR="003770A5" w:rsidRDefault="003770A5" w:rsidP="001A5010">
      <w:pPr>
        <w:pStyle w:val="SemEspaamento"/>
      </w:pPr>
      <w:r>
        <w:t xml:space="preserve">Portanto, </w:t>
      </w:r>
      <w:r w:rsidR="00AF5C69">
        <w:t>devidamente demonstrada a infringência direta aos art</w:t>
      </w:r>
      <w:r w:rsidR="002C587F">
        <w:t>s</w:t>
      </w:r>
      <w:r w:rsidR="00AF5C69">
        <w:t>. 15 da Lei n. 10.826/03 e 386, II, V e VII, do CPP</w:t>
      </w:r>
      <w:r w:rsidR="002C587F">
        <w:t>, diante da</w:t>
      </w:r>
      <w:r w:rsidR="00BE640D">
        <w:t xml:space="preserve"> condenação indevida do recorrente ao crime de disparo de arma de fogo</w:t>
      </w:r>
      <w:r w:rsidR="00AF5C69">
        <w:t>.</w:t>
      </w:r>
    </w:p>
    <w:p w14:paraId="22B97D39" w14:textId="77777777" w:rsidR="0008357C" w:rsidRDefault="0008357C" w:rsidP="0008357C">
      <w:pPr>
        <w:pStyle w:val="SemEspaamento"/>
        <w:numPr>
          <w:ilvl w:val="0"/>
          <w:numId w:val="0"/>
        </w:numPr>
        <w:ind w:firstLine="1701"/>
      </w:pPr>
    </w:p>
    <w:p w14:paraId="2D994E73" w14:textId="5C2F7801" w:rsidR="006A3EB1" w:rsidRDefault="0008357C" w:rsidP="006A3EB1">
      <w:pPr>
        <w:pStyle w:val="SemEspaamento"/>
      </w:pPr>
      <w:r w:rsidRPr="00A1481C">
        <w:rPr>
          <w:b/>
          <w:bCs/>
        </w:rPr>
        <w:t xml:space="preserve">Violação ao art. </w:t>
      </w:r>
      <w:r w:rsidR="00A1481C" w:rsidRPr="00A1481C">
        <w:rPr>
          <w:b/>
          <w:bCs/>
        </w:rPr>
        <w:t>147 do CP e 311 do CTB</w:t>
      </w:r>
      <w:r w:rsidR="00A1481C">
        <w:t>:</w:t>
      </w:r>
      <w:r>
        <w:t xml:space="preserve"> </w:t>
      </w:r>
      <w:r w:rsidR="00A1481C">
        <w:t xml:space="preserve">Não fosse isso tudo o suficiente, Excelência, </w:t>
      </w:r>
      <w:r w:rsidR="00BE0FE3">
        <w:t xml:space="preserve">ao </w:t>
      </w:r>
      <w:r w:rsidR="006A3EB1">
        <w:t>manterem a condenação d</w:t>
      </w:r>
      <w:r w:rsidR="00BE0FE3">
        <w:t xml:space="preserve">o recorrente pelos crimes de ameaça e transitar em velocidade incompatível em determinados locais, </w:t>
      </w:r>
      <w:r w:rsidR="00A1481C">
        <w:t>os arestos recorridos</w:t>
      </w:r>
      <w:r w:rsidR="008B1793">
        <w:t xml:space="preserve"> também desrespeitaram, de forma direta, o art. 147</w:t>
      </w:r>
      <w:r w:rsidR="00351515">
        <w:t xml:space="preserve"> do CP e 311 do CTB</w:t>
      </w:r>
      <w:r w:rsidR="00BE0FE3">
        <w:t xml:space="preserve"> e reforça</w:t>
      </w:r>
      <w:r w:rsidR="00DC4326">
        <w:t>ra</w:t>
      </w:r>
      <w:r w:rsidR="00BE0FE3">
        <w:t xml:space="preserve">m, também, a violação ao art. 386, II, V e VII, do CPP, sobretudo porque a condenação está fundamentada </w:t>
      </w:r>
      <w:r w:rsidR="00A1481C">
        <w:t>com base no relato dos policiais</w:t>
      </w:r>
      <w:r w:rsidR="00223245">
        <w:t xml:space="preserve">, </w:t>
      </w:r>
      <w:r w:rsidR="006B4F82">
        <w:t xml:space="preserve">mesmo </w:t>
      </w:r>
      <w:r w:rsidR="00BE0FE3">
        <w:t xml:space="preserve">quando os próprios arestos reconhecem </w:t>
      </w:r>
      <w:r w:rsidR="006B4F82">
        <w:t xml:space="preserve">que </w:t>
      </w:r>
      <w:r w:rsidR="00BE0FE3">
        <w:t xml:space="preserve">essas autoridades </w:t>
      </w:r>
      <w:r w:rsidR="006B4F82">
        <w:t>desligaram as câmeras corporais antes do início da ocorrência e só as ligaram quando iriam ingressar, de forma ilegal, na residência</w:t>
      </w:r>
      <w:r w:rsidR="008B1793">
        <w:t xml:space="preserve"> do recorrente</w:t>
      </w:r>
      <w:r w:rsidR="00BE0FE3">
        <w:t>.</w:t>
      </w:r>
    </w:p>
    <w:p w14:paraId="6AE6D6B1" w14:textId="49BF7E37" w:rsidR="006A3EB1" w:rsidRDefault="006A3EB1" w:rsidP="006A3EB1">
      <w:pPr>
        <w:pStyle w:val="SemEspaamento"/>
      </w:pPr>
      <w:r>
        <w:t>Vale registrar que o aresto condenatório manteve a condenação, quanto ao crime de ameaça, pelo argumento de que “</w:t>
      </w:r>
      <w:r w:rsidRPr="00117969">
        <w:rPr>
          <w:i/>
          <w:iCs/>
        </w:rPr>
        <w:t>Os Policiais Civis Edson e Carlos Roberto foram uníssonos ao afirmarem que foram ameaçados pelo acusado após o sucesso da abordagem, dizendo-lhes que "iriam pagar", que tinha arma de fogo e que "a minha mãe não vai chorar, mas a tua vai", esta direcionada à vítima Edson, ameaçando-lhe de morte</w:t>
      </w:r>
      <w:r>
        <w:t xml:space="preserve">” </w:t>
      </w:r>
      <w:r w:rsidRPr="006A3EB1">
        <w:rPr>
          <w:sz w:val="20"/>
          <w:szCs w:val="18"/>
        </w:rPr>
        <w:t>(evento 56)</w:t>
      </w:r>
      <w:r w:rsidRPr="00117969">
        <w:t>.</w:t>
      </w:r>
    </w:p>
    <w:p w14:paraId="279F840A" w14:textId="4271883C" w:rsidR="006A3EB1" w:rsidRDefault="006F40C8" w:rsidP="00BE0FE3">
      <w:pPr>
        <w:pStyle w:val="SemEspaamento"/>
      </w:pPr>
      <w:r>
        <w:t xml:space="preserve">No entanto, essa conclusão desconsidera </w:t>
      </w:r>
      <w:r w:rsidRPr="006F40C8">
        <w:t>o fato</w:t>
      </w:r>
      <w:r>
        <w:t>, exaustivamente exposto,</w:t>
      </w:r>
      <w:r w:rsidRPr="006F40C8">
        <w:t xml:space="preserve"> de os policiais terem optado por não gravar a ocorrência pelo meio audiovisual que estavam à sua disposição </w:t>
      </w:r>
      <w:r w:rsidRPr="002D7438">
        <w:rPr>
          <w:sz w:val="20"/>
          <w:szCs w:val="18"/>
        </w:rPr>
        <w:t>(câmera corporal)</w:t>
      </w:r>
      <w:r w:rsidRPr="006F40C8">
        <w:t xml:space="preserve"> impossibilita que se confira a certeza necessária para a condenação do </w:t>
      </w:r>
      <w:r w:rsidR="002D7438">
        <w:t>recorrente</w:t>
      </w:r>
      <w:r w:rsidRPr="006F40C8">
        <w:t>. Além disso, em seu interrogatório judicial o recorrente negou ter ameaçado os policiais, o que contrasta com a versão apresentada pelas autoridades de segurança e reforça a dúvida em relação à existência desse delito</w:t>
      </w:r>
      <w:r>
        <w:t>.</w:t>
      </w:r>
    </w:p>
    <w:p w14:paraId="08442A04" w14:textId="6BEA59DB" w:rsidR="00851F25" w:rsidRDefault="00851F25" w:rsidP="00851F25">
      <w:pPr>
        <w:pStyle w:val="SemEspaamento"/>
      </w:pPr>
      <w:r>
        <w:t xml:space="preserve">E, quanto ao crime do art. 311 do CTB, os acórdãos recorridos ignoraram que </w:t>
      </w:r>
      <w:r w:rsidRPr="001D75D0">
        <w:rPr>
          <w:b/>
          <w:bCs/>
        </w:rPr>
        <w:t xml:space="preserve">as filmagens </w:t>
      </w:r>
      <w:r>
        <w:rPr>
          <w:b/>
          <w:bCs/>
        </w:rPr>
        <w:t xml:space="preserve">demonstram que </w:t>
      </w:r>
      <w:r w:rsidRPr="001D75D0">
        <w:rPr>
          <w:b/>
          <w:bCs/>
        </w:rPr>
        <w:t>não</w:t>
      </w:r>
      <w:r w:rsidRPr="00F155E0">
        <w:rPr>
          <w:b/>
          <w:bCs/>
        </w:rPr>
        <w:t xml:space="preserve"> havia </w:t>
      </w:r>
      <w:r>
        <w:rPr>
          <w:b/>
          <w:bCs/>
        </w:rPr>
        <w:t xml:space="preserve">grande </w:t>
      </w:r>
      <w:r w:rsidRPr="00F155E0">
        <w:rPr>
          <w:b/>
          <w:bCs/>
        </w:rPr>
        <w:t>movimentação de pessoas</w:t>
      </w:r>
      <w:r>
        <w:t xml:space="preserve"> </w:t>
      </w:r>
      <w:r w:rsidRPr="00180E4A">
        <w:rPr>
          <w:b/>
          <w:bCs/>
        </w:rPr>
        <w:t>no local em que o recorrente transitou</w:t>
      </w:r>
      <w:r>
        <w:t xml:space="preserve">, </w:t>
      </w:r>
      <w:r w:rsidRPr="00851F25">
        <w:rPr>
          <w:b/>
          <w:bCs/>
        </w:rPr>
        <w:t>o que é exigido para a configuração do crime previsto art. 311 do CTB</w:t>
      </w:r>
      <w:r>
        <w:t xml:space="preserve">, evidenciando a afronta a esse dispositivo. </w:t>
      </w:r>
    </w:p>
    <w:p w14:paraId="07FD62F9" w14:textId="7080FADE" w:rsidR="00BE0FE3" w:rsidRDefault="00BE0FE3" w:rsidP="0008357C">
      <w:pPr>
        <w:pStyle w:val="SemEspaamento"/>
      </w:pPr>
      <w:r>
        <w:t xml:space="preserve">Assim, </w:t>
      </w:r>
      <w:r w:rsidR="00BE640D">
        <w:t xml:space="preserve">bem examinado o </w:t>
      </w:r>
      <w:r>
        <w:t xml:space="preserve">quadro fático delineado pelos arestos recorridos, </w:t>
      </w:r>
      <w:r w:rsidR="008074DE">
        <w:t xml:space="preserve">como </w:t>
      </w:r>
      <w:r w:rsidR="00E20870">
        <w:t>a palavra da autoridade policial não é o suficiente para a comprovação dos delitos pelos quais o recorrente foi condenado,</w:t>
      </w:r>
      <w:r w:rsidR="00D321EA">
        <w:t xml:space="preserve"> </w:t>
      </w:r>
      <w:r w:rsidR="002D451A">
        <w:t xml:space="preserve">além de inexistir justa causa para a violação do seu domicílio, </w:t>
      </w:r>
      <w:r w:rsidR="008074DE">
        <w:t xml:space="preserve">não há dúvida de que há </w:t>
      </w:r>
      <w:r w:rsidR="00E24E77">
        <w:t xml:space="preserve">afronta </w:t>
      </w:r>
      <w:r w:rsidR="00C77DFE">
        <w:t xml:space="preserve">direta </w:t>
      </w:r>
      <w:r w:rsidR="00E24E77">
        <w:t xml:space="preserve">aos arts. 12 e 15 da Lei n. 10.826/03, além dos arts. </w:t>
      </w:r>
      <w:r w:rsidR="0095018F">
        <w:t>147 do CP, 311 do CTB e 386, II, V e VII, do CPP, diante do não enquadramento aos tipos penais destacados e pel</w:t>
      </w:r>
      <w:r w:rsidR="00C77DFE">
        <w:t>a falta de reconhecimento da absolvição nos casos acima indicados</w:t>
      </w:r>
      <w:r w:rsidR="0095018F">
        <w:t>.</w:t>
      </w:r>
    </w:p>
    <w:p w14:paraId="5BA28426" w14:textId="77777777" w:rsidR="0068399C" w:rsidRPr="0027451F" w:rsidRDefault="0068399C" w:rsidP="000978AE">
      <w:pPr>
        <w:pStyle w:val="SemEspaamento"/>
        <w:numPr>
          <w:ilvl w:val="0"/>
          <w:numId w:val="0"/>
        </w:numPr>
        <w:ind w:left="1701"/>
      </w:pPr>
    </w:p>
    <w:p w14:paraId="3D64D327" w14:textId="3A6A9C36" w:rsidR="000169F1" w:rsidRPr="00136102" w:rsidRDefault="00C77DFE" w:rsidP="00DB0464">
      <w:pPr>
        <w:pStyle w:val="Ttulo"/>
      </w:pPr>
      <w:r>
        <w:t>I</w:t>
      </w:r>
      <w:r w:rsidR="00C5211D" w:rsidRPr="00623FD1">
        <w:t xml:space="preserve">V – </w:t>
      </w:r>
      <w:r w:rsidR="000169F1" w:rsidRPr="00623FD1">
        <w:t>REQUERIMENTOS</w:t>
      </w:r>
    </w:p>
    <w:p w14:paraId="60056106" w14:textId="77777777" w:rsidR="000169F1" w:rsidRPr="0027451F" w:rsidRDefault="000169F1" w:rsidP="000978AE">
      <w:pPr>
        <w:pStyle w:val="SemEspaamento"/>
        <w:numPr>
          <w:ilvl w:val="0"/>
          <w:numId w:val="0"/>
        </w:numPr>
        <w:ind w:left="1701"/>
      </w:pPr>
    </w:p>
    <w:p w14:paraId="626FD2BD" w14:textId="121076DF" w:rsidR="00103CFF" w:rsidRDefault="000169F1" w:rsidP="000169F1">
      <w:pPr>
        <w:pStyle w:val="SemEspaamento"/>
      </w:pPr>
      <w:r>
        <w:t>A</w:t>
      </w:r>
      <w:r w:rsidRPr="00136102">
        <w:t xml:space="preserve">nte o exposto, </w:t>
      </w:r>
      <w:r w:rsidR="009A506E">
        <w:t xml:space="preserve">o </w:t>
      </w:r>
      <w:r w:rsidR="00A81BC2">
        <w:t>recorrente</w:t>
      </w:r>
      <w:r w:rsidR="009A506E">
        <w:t xml:space="preserve"> requer o conhecimento e </w:t>
      </w:r>
      <w:r w:rsidR="009F70A5">
        <w:t xml:space="preserve">provimento </w:t>
      </w:r>
      <w:r w:rsidR="009A506E">
        <w:t>d</w:t>
      </w:r>
      <w:r w:rsidR="00A81BC2">
        <w:t>o presente</w:t>
      </w:r>
      <w:r w:rsidR="009A506E">
        <w:t xml:space="preserve"> </w:t>
      </w:r>
      <w:r w:rsidR="00A81BC2">
        <w:t xml:space="preserve">recurso especial </w:t>
      </w:r>
      <w:r w:rsidR="00103CFF">
        <w:t>para:</w:t>
      </w:r>
    </w:p>
    <w:p w14:paraId="741EBC10" w14:textId="77777777" w:rsidR="00A52A0A" w:rsidRPr="0027451F" w:rsidRDefault="00A52A0A" w:rsidP="000978AE">
      <w:pPr>
        <w:pStyle w:val="SemEspaamento"/>
        <w:numPr>
          <w:ilvl w:val="0"/>
          <w:numId w:val="0"/>
        </w:numPr>
        <w:ind w:left="1701"/>
      </w:pPr>
    </w:p>
    <w:p w14:paraId="2A1A7513" w14:textId="2CC19DD7" w:rsidR="00B2434C" w:rsidRDefault="00295E81" w:rsidP="00302F2A">
      <w:pPr>
        <w:pStyle w:val="SemEspaamento"/>
        <w:numPr>
          <w:ilvl w:val="0"/>
          <w:numId w:val="6"/>
        </w:numPr>
        <w:ind w:left="0" w:firstLine="1701"/>
      </w:pPr>
      <w:r>
        <w:t xml:space="preserve">reconhecer a </w:t>
      </w:r>
      <w:r w:rsidR="0066116C">
        <w:t xml:space="preserve">afronta </w:t>
      </w:r>
      <w:r w:rsidR="00B2434C">
        <w:t xml:space="preserve">direta </w:t>
      </w:r>
      <w:r w:rsidR="0066116C">
        <w:t xml:space="preserve">ao art. 619 do CPP, </w:t>
      </w:r>
      <w:r w:rsidR="00B2434C">
        <w:t xml:space="preserve">nos termos do tópico III.1, </w:t>
      </w:r>
      <w:r w:rsidR="0066116C">
        <w:t xml:space="preserve">porquanto </w:t>
      </w:r>
      <w:r w:rsidR="00B2434C">
        <w:t>as omissões e</w:t>
      </w:r>
      <w:r w:rsidR="0049238F">
        <w:t>, sobretudo, a</w:t>
      </w:r>
      <w:r w:rsidR="00B2434C">
        <w:t xml:space="preserve"> contradição interna apontadas não foram </w:t>
      </w:r>
      <w:r w:rsidR="0049238F">
        <w:t xml:space="preserve">devidamente </w:t>
      </w:r>
      <w:r w:rsidR="00B2434C">
        <w:t xml:space="preserve">apreciadas pelo aresto que julgou os embargos de declaração opostos </w:t>
      </w:r>
      <w:r w:rsidR="00B2434C" w:rsidRPr="009A1407">
        <w:rPr>
          <w:sz w:val="20"/>
          <w:szCs w:val="18"/>
        </w:rPr>
        <w:t xml:space="preserve">(evento </w:t>
      </w:r>
      <w:r w:rsidR="00B2434C">
        <w:rPr>
          <w:sz w:val="20"/>
          <w:szCs w:val="18"/>
        </w:rPr>
        <w:t>77</w:t>
      </w:r>
      <w:r w:rsidR="00B2434C" w:rsidRPr="009A1407">
        <w:rPr>
          <w:sz w:val="20"/>
          <w:szCs w:val="18"/>
        </w:rPr>
        <w:t>)</w:t>
      </w:r>
      <w:r w:rsidR="00CC750A">
        <w:t>, para que outro pronunciamento seja realizado pela douta Câmara, dessa vez considerando os vícios apontados;</w:t>
      </w:r>
    </w:p>
    <w:p w14:paraId="14CEB5D7" w14:textId="2471A049" w:rsidR="00A52A0A" w:rsidRDefault="0027404A" w:rsidP="00302F2A">
      <w:pPr>
        <w:pStyle w:val="SemEspaamento"/>
        <w:numPr>
          <w:ilvl w:val="0"/>
          <w:numId w:val="6"/>
        </w:numPr>
        <w:ind w:left="0" w:firstLine="1701"/>
      </w:pPr>
      <w:r>
        <w:t xml:space="preserve">reconhecer a </w:t>
      </w:r>
      <w:r w:rsidR="00B2434C">
        <w:t xml:space="preserve">infringência direta ao art. 386, II, V e VII, do CPP e aos arts. 12 e 15 da Lei 10.826/03, 147 do CP e 311 do CTB, </w:t>
      </w:r>
      <w:r w:rsidR="000273BD">
        <w:t xml:space="preserve">decretando-se a absolvição do recorrente em relação a esses delitos, </w:t>
      </w:r>
      <w:r w:rsidR="00B2434C">
        <w:t>sobretudo porque as condenações estão pautadas no relato dos policiais, que optaram por deixar as câmeras corporais desligadas no momento de toda a ocorrência</w:t>
      </w:r>
      <w:r w:rsidR="00364F3B">
        <w:t>, inviabilizando a conferência da versão apresenta</w:t>
      </w:r>
      <w:r w:rsidR="009F4A6F">
        <w:t>da, além da violação ilegal de domicílio, por conta do depoimento informal nessas condições, como exposto no tópico III.2</w:t>
      </w:r>
      <w:r w:rsidR="00D6524B">
        <w:t>;</w:t>
      </w:r>
    </w:p>
    <w:p w14:paraId="6B0A9FDC" w14:textId="77777777" w:rsidR="000978AE" w:rsidRDefault="000978AE" w:rsidP="000978AE">
      <w:pPr>
        <w:pStyle w:val="SemEspaamento"/>
        <w:numPr>
          <w:ilvl w:val="0"/>
          <w:numId w:val="0"/>
        </w:numPr>
        <w:ind w:left="1701"/>
      </w:pPr>
    </w:p>
    <w:p w14:paraId="36AA2BBF" w14:textId="77777777" w:rsidR="000169F1" w:rsidRPr="0027451F" w:rsidRDefault="000169F1" w:rsidP="000169F1">
      <w:pPr>
        <w:spacing w:after="0" w:line="360" w:lineRule="auto"/>
        <w:ind w:left="1418"/>
        <w:contextualSpacing/>
        <w:jc w:val="both"/>
        <w:rPr>
          <w:rFonts w:ascii="Arial" w:eastAsia="Calibri" w:hAnsi="Arial" w:cs="Times New Roman"/>
          <w:sz w:val="2"/>
          <w:szCs w:val="2"/>
        </w:rPr>
      </w:pPr>
    </w:p>
    <w:p w14:paraId="41087186" w14:textId="3769398F" w:rsidR="000169F1" w:rsidRDefault="0050774D" w:rsidP="0050774D">
      <w:pPr>
        <w:pStyle w:val="SemEspaamento"/>
      </w:pPr>
      <w:r>
        <w:rPr>
          <w:rFonts w:eastAsia="Calibri" w:cs="Times New Roman"/>
        </w:rPr>
        <w:t>Reitera</w:t>
      </w:r>
      <w:r w:rsidR="0090226D" w:rsidRPr="0090226D">
        <w:rPr>
          <w:rFonts w:eastAsia="Calibri" w:cs="Times New Roman"/>
        </w:rPr>
        <w:t>, por fim, sejam</w:t>
      </w:r>
      <w:r w:rsidR="0090226D" w:rsidRPr="00416D9D">
        <w:t xml:space="preserve"> todas as intimações realizadas em nome d</w:t>
      </w:r>
      <w:r w:rsidR="0090226D">
        <w:t>os</w:t>
      </w:r>
      <w:r w:rsidR="0090226D" w:rsidRPr="00416D9D">
        <w:t xml:space="preserve"> advogad</w:t>
      </w:r>
      <w:r w:rsidR="0090226D">
        <w:t>os</w:t>
      </w:r>
      <w:r w:rsidR="0090226D" w:rsidRPr="00416D9D">
        <w:t xml:space="preserve"> </w:t>
      </w:r>
      <w:r w:rsidR="0090226D">
        <w:t>Paulo Ekke Moukarzel Junior</w:t>
      </w:r>
      <w:r w:rsidR="0090226D" w:rsidRPr="00416D9D">
        <w:t>, inscrit</w:t>
      </w:r>
      <w:r w:rsidR="0090226D">
        <w:t>o</w:t>
      </w:r>
      <w:r w:rsidR="0090226D" w:rsidRPr="00416D9D">
        <w:t xml:space="preserve"> na OAB/SC sob o nº </w:t>
      </w:r>
      <w:r w:rsidR="0090226D">
        <w:t>36.591</w:t>
      </w:r>
      <w:r w:rsidR="0090226D" w:rsidRPr="00416D9D">
        <w:t xml:space="preserve">, </w:t>
      </w:r>
      <w:r w:rsidR="0090226D">
        <w:t xml:space="preserve">e Bruno Gastão da Rosa, inscrito na OAB/SC sob o n° 47.774, </w:t>
      </w:r>
      <w:r w:rsidR="0090226D" w:rsidRPr="00416D9D">
        <w:t>sob pena de nulidade</w:t>
      </w:r>
      <w:r w:rsidR="0090226D" w:rsidRPr="00A51EDB">
        <w:t xml:space="preserve"> </w:t>
      </w:r>
      <w:r w:rsidR="0090226D" w:rsidRPr="0090226D">
        <w:rPr>
          <w:sz w:val="20"/>
        </w:rPr>
        <w:t>(art. 272, §5º, do CPC)</w:t>
      </w:r>
      <w:r w:rsidR="0090226D" w:rsidRPr="00416D9D">
        <w:t>.</w:t>
      </w:r>
    </w:p>
    <w:p w14:paraId="4D82F815" w14:textId="77777777" w:rsidR="000978AE" w:rsidRPr="00136102" w:rsidRDefault="000978AE" w:rsidP="000978AE">
      <w:pPr>
        <w:pStyle w:val="SemEspaamento"/>
        <w:numPr>
          <w:ilvl w:val="0"/>
          <w:numId w:val="0"/>
        </w:numPr>
        <w:ind w:left="1701"/>
      </w:pPr>
    </w:p>
    <w:p w14:paraId="7BF7E650" w14:textId="77777777" w:rsidR="000169F1" w:rsidRPr="0027451F" w:rsidRDefault="000169F1" w:rsidP="002F4F1F">
      <w:pPr>
        <w:pStyle w:val="SemEspaamento"/>
        <w:numPr>
          <w:ilvl w:val="0"/>
          <w:numId w:val="0"/>
        </w:numPr>
        <w:ind w:left="1701"/>
        <w:rPr>
          <w:sz w:val="8"/>
          <w:szCs w:val="6"/>
        </w:rPr>
      </w:pPr>
    </w:p>
    <w:p w14:paraId="704B7396"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1965D9D" w14:textId="24491CB7" w:rsidR="000169F1" w:rsidRPr="00951BA8" w:rsidRDefault="000169F1" w:rsidP="00951BA8">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685720">
        <w:rPr>
          <w:rFonts w:ascii="Arial" w:eastAsia="Calibri" w:hAnsi="Arial" w:cs="Times New Roman"/>
          <w:noProof/>
          <w:sz w:val="24"/>
          <w:szCs w:val="24"/>
        </w:rPr>
        <w:t>18 de novembro de 2025</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60923EB4" w14:textId="77777777" w:rsidR="000169F1" w:rsidRPr="0027451F" w:rsidRDefault="000169F1" w:rsidP="002F4F1F">
      <w:pPr>
        <w:pStyle w:val="SemEspaamento"/>
        <w:numPr>
          <w:ilvl w:val="0"/>
          <w:numId w:val="0"/>
        </w:numPr>
        <w:ind w:left="1701"/>
        <w:rPr>
          <w:sz w:val="10"/>
          <w:szCs w:val="8"/>
          <w:lang w:val="pt"/>
        </w:rPr>
      </w:pPr>
    </w:p>
    <w:p w14:paraId="38D5D72D" w14:textId="77777777" w:rsidR="002F4F1F" w:rsidRPr="00951BA8" w:rsidRDefault="002F4F1F" w:rsidP="002F4F1F">
      <w:pPr>
        <w:pStyle w:val="SemEspaamento"/>
        <w:numPr>
          <w:ilvl w:val="0"/>
          <w:numId w:val="0"/>
        </w:numPr>
        <w:ind w:left="1701"/>
        <w:rPr>
          <w:lang w:val="pt"/>
        </w:rPr>
      </w:pPr>
    </w:p>
    <w:p w14:paraId="657C6418" w14:textId="77777777" w:rsidR="00EE029A" w:rsidRPr="00D576AF" w:rsidRDefault="00EE029A" w:rsidP="00EE029A">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10BFA11E" w14:textId="012021FE" w:rsidR="00131BEB" w:rsidRPr="000169F1" w:rsidRDefault="00EE029A" w:rsidP="00DF245B">
      <w:pPr>
        <w:spacing w:after="0" w:line="240" w:lineRule="auto"/>
        <w:ind w:right="-2"/>
        <w:jc w:val="center"/>
      </w:pPr>
      <w:r w:rsidRPr="00B3282E">
        <w:rPr>
          <w:rFonts w:ascii="Arial" w:eastAsia="Times New Roman" w:hAnsi="Arial" w:cs="Times New Roman"/>
          <w:sz w:val="24"/>
          <w:szCs w:val="24"/>
        </w:rPr>
        <w:t xml:space="preserve">    </w:t>
      </w:r>
      <w:r w:rsidRPr="00EE029A">
        <w:rPr>
          <w:rFonts w:ascii="Arial" w:eastAsia="Times New Roman" w:hAnsi="Arial" w:cs="Times New Roman"/>
          <w:sz w:val="24"/>
          <w:szCs w:val="24"/>
        </w:rPr>
        <w:t>OAB/SC 36.591</w:t>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t>OAB/SC 47.774</w:t>
      </w:r>
    </w:p>
    <w:sectPr w:rsidR="00131BEB" w:rsidRPr="000169F1" w:rsidSect="00951BA8">
      <w:headerReference w:type="default" r:id="rId8"/>
      <w:footerReference w:type="default" r:id="rId9"/>
      <w:pgSz w:w="11906" w:h="16838"/>
      <w:pgMar w:top="1843" w:right="1416" w:bottom="851"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6D76D" w14:textId="77777777" w:rsidR="00277950" w:rsidRDefault="00277950" w:rsidP="00943258">
      <w:pPr>
        <w:spacing w:after="0" w:line="240" w:lineRule="auto"/>
      </w:pPr>
      <w:r>
        <w:separator/>
      </w:r>
    </w:p>
  </w:endnote>
  <w:endnote w:type="continuationSeparator" w:id="0">
    <w:p w14:paraId="4293EC36" w14:textId="77777777" w:rsidR="00277950" w:rsidRDefault="00277950"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4C063495"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78CA1FC3" wp14:editId="7D316A35">
              <wp:simplePos x="0" y="0"/>
              <wp:positionH relativeFrom="column">
                <wp:posOffset>1616528</wp:posOffset>
              </wp:positionH>
              <wp:positionV relativeFrom="paragraph">
                <wp:posOffset>34282</wp:posOffset>
              </wp:positionV>
              <wp:extent cx="2628900" cy="156648"/>
              <wp:effectExtent l="0" t="0" r="0" b="0"/>
              <wp:wrapNone/>
              <wp:docPr id="1884052686" name="Imagem 188405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251C21DB"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F52C4" w14:textId="77777777" w:rsidR="00277950" w:rsidRDefault="00277950" w:rsidP="00943258">
      <w:pPr>
        <w:spacing w:after="0" w:line="240" w:lineRule="auto"/>
      </w:pPr>
      <w:r>
        <w:separator/>
      </w:r>
    </w:p>
  </w:footnote>
  <w:footnote w:type="continuationSeparator" w:id="0">
    <w:p w14:paraId="4F256A58" w14:textId="77777777" w:rsidR="00277950" w:rsidRDefault="00277950"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BEA2"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285DC06F" wp14:editId="2FAC1C65">
          <wp:simplePos x="0" y="0"/>
          <wp:positionH relativeFrom="page">
            <wp:posOffset>-21361</wp:posOffset>
          </wp:positionH>
          <wp:positionV relativeFrom="page">
            <wp:posOffset>-71063</wp:posOffset>
          </wp:positionV>
          <wp:extent cx="7612446" cy="1100138"/>
          <wp:effectExtent l="0" t="0" r="0" b="0"/>
          <wp:wrapNone/>
          <wp:docPr id="1966775650" name="Imagem 1966775650"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6E0E221E" w14:textId="77777777" w:rsidR="007C36DB" w:rsidRDefault="007C36DB" w:rsidP="00131BEB">
    <w:pPr>
      <w:pStyle w:val="Cabealho"/>
      <w:tabs>
        <w:tab w:val="clear" w:pos="4252"/>
        <w:tab w:val="clear" w:pos="8504"/>
        <w:tab w:val="left" w:pos="2685"/>
      </w:tabs>
    </w:pPr>
  </w:p>
  <w:p w14:paraId="2F3FCDDD" w14:textId="77777777" w:rsidR="007C36DB" w:rsidRDefault="007C36DB" w:rsidP="007C36DB">
    <w:pPr>
      <w:pStyle w:val="Cabealho"/>
      <w:tabs>
        <w:tab w:val="clear" w:pos="4252"/>
        <w:tab w:val="clear" w:pos="8504"/>
        <w:tab w:val="left" w:pos="6555"/>
      </w:tabs>
    </w:pPr>
  </w:p>
  <w:p w14:paraId="3DC95F97"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A88B3C"/>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9F72673A"/>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C7E63FB0"/>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8E1C51AC"/>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4C386644"/>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FC0DF0E"/>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0A65704"/>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3ECF7E4"/>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FC8ACCC"/>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C70240AC"/>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0E9D60BB"/>
    <w:multiLevelType w:val="hybridMultilevel"/>
    <w:tmpl w:val="8E3AB56A"/>
    <w:lvl w:ilvl="0" w:tplc="206E6880">
      <w:start w:val="1"/>
      <w:numFmt w:val="lowerLetter"/>
      <w:lvlText w:val="%1)"/>
      <w:lvlJc w:val="left"/>
      <w:pPr>
        <w:ind w:left="2061" w:hanging="360"/>
      </w:pPr>
      <w:rPr>
        <w:rFonts w:hint="default"/>
        <w:b/>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1"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2"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11"/>
  </w:num>
  <w:num w:numId="2" w16cid:durableId="806433346">
    <w:abstractNumId w:val="12"/>
  </w:num>
  <w:num w:numId="3" w16cid:durableId="93594246">
    <w:abstractNumId w:val="11"/>
    <w:lvlOverride w:ilvl="0">
      <w:startOverride w:val="1"/>
    </w:lvlOverride>
  </w:num>
  <w:num w:numId="4" w16cid:durableId="2022312141">
    <w:abstractNumId w:val="11"/>
    <w:lvlOverride w:ilvl="0">
      <w:startOverride w:val="1"/>
    </w:lvlOverride>
  </w:num>
  <w:num w:numId="5" w16cid:durableId="573197449">
    <w:abstractNumId w:val="11"/>
    <w:lvlOverride w:ilvl="0">
      <w:startOverride w:val="1"/>
    </w:lvlOverride>
  </w:num>
  <w:num w:numId="6" w16cid:durableId="838934630">
    <w:abstractNumId w:val="10"/>
  </w:num>
  <w:num w:numId="7" w16cid:durableId="28337757">
    <w:abstractNumId w:val="11"/>
    <w:lvlOverride w:ilvl="0">
      <w:startOverride w:val="1"/>
    </w:lvlOverride>
  </w:num>
  <w:num w:numId="8" w16cid:durableId="434179748">
    <w:abstractNumId w:val="11"/>
    <w:lvlOverride w:ilvl="0">
      <w:startOverride w:val="1"/>
    </w:lvlOverride>
  </w:num>
  <w:num w:numId="9" w16cid:durableId="1402168479">
    <w:abstractNumId w:val="11"/>
    <w:lvlOverride w:ilvl="0">
      <w:startOverride w:val="1"/>
    </w:lvlOverride>
  </w:num>
  <w:num w:numId="10" w16cid:durableId="844247859">
    <w:abstractNumId w:val="9"/>
  </w:num>
  <w:num w:numId="11" w16cid:durableId="1359772093">
    <w:abstractNumId w:val="7"/>
  </w:num>
  <w:num w:numId="12" w16cid:durableId="1833567059">
    <w:abstractNumId w:val="6"/>
  </w:num>
  <w:num w:numId="13" w16cid:durableId="997227522">
    <w:abstractNumId w:val="5"/>
  </w:num>
  <w:num w:numId="14" w16cid:durableId="2022202174">
    <w:abstractNumId w:val="4"/>
  </w:num>
  <w:num w:numId="15" w16cid:durableId="1410079069">
    <w:abstractNumId w:val="8"/>
  </w:num>
  <w:num w:numId="16" w16cid:durableId="655958286">
    <w:abstractNumId w:val="3"/>
  </w:num>
  <w:num w:numId="17" w16cid:durableId="1027873815">
    <w:abstractNumId w:val="2"/>
  </w:num>
  <w:num w:numId="18" w16cid:durableId="2027058635">
    <w:abstractNumId w:val="1"/>
  </w:num>
  <w:num w:numId="19" w16cid:durableId="1288048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C35"/>
    <w:rsid w:val="00001497"/>
    <w:rsid w:val="00003F31"/>
    <w:rsid w:val="0000562F"/>
    <w:rsid w:val="00012C56"/>
    <w:rsid w:val="000149E0"/>
    <w:rsid w:val="00016536"/>
    <w:rsid w:val="000169F1"/>
    <w:rsid w:val="00016EA9"/>
    <w:rsid w:val="00020A26"/>
    <w:rsid w:val="00021561"/>
    <w:rsid w:val="0002369D"/>
    <w:rsid w:val="00023AE1"/>
    <w:rsid w:val="00026047"/>
    <w:rsid w:val="000273BD"/>
    <w:rsid w:val="00032655"/>
    <w:rsid w:val="0003548A"/>
    <w:rsid w:val="00036364"/>
    <w:rsid w:val="000377F9"/>
    <w:rsid w:val="00041FCF"/>
    <w:rsid w:val="0004298B"/>
    <w:rsid w:val="000528DE"/>
    <w:rsid w:val="00052C29"/>
    <w:rsid w:val="00055D19"/>
    <w:rsid w:val="00056674"/>
    <w:rsid w:val="00060E49"/>
    <w:rsid w:val="00061B2B"/>
    <w:rsid w:val="00061BC1"/>
    <w:rsid w:val="00063BD6"/>
    <w:rsid w:val="00064C23"/>
    <w:rsid w:val="00064E5A"/>
    <w:rsid w:val="000657D1"/>
    <w:rsid w:val="0006720C"/>
    <w:rsid w:val="000713D2"/>
    <w:rsid w:val="00072F98"/>
    <w:rsid w:val="00075D0B"/>
    <w:rsid w:val="00076496"/>
    <w:rsid w:val="0008357C"/>
    <w:rsid w:val="00084760"/>
    <w:rsid w:val="00084930"/>
    <w:rsid w:val="00085AB7"/>
    <w:rsid w:val="000864D7"/>
    <w:rsid w:val="00087442"/>
    <w:rsid w:val="00087AD8"/>
    <w:rsid w:val="00090F06"/>
    <w:rsid w:val="000918B2"/>
    <w:rsid w:val="00091E52"/>
    <w:rsid w:val="00093A6A"/>
    <w:rsid w:val="00094EF1"/>
    <w:rsid w:val="00097661"/>
    <w:rsid w:val="000978AE"/>
    <w:rsid w:val="00097FEA"/>
    <w:rsid w:val="000A023D"/>
    <w:rsid w:val="000A0A5D"/>
    <w:rsid w:val="000A51FF"/>
    <w:rsid w:val="000A53F3"/>
    <w:rsid w:val="000B039B"/>
    <w:rsid w:val="000B39BA"/>
    <w:rsid w:val="000B4E40"/>
    <w:rsid w:val="000B64A1"/>
    <w:rsid w:val="000B6594"/>
    <w:rsid w:val="000B696F"/>
    <w:rsid w:val="000B6C4C"/>
    <w:rsid w:val="000B6C9E"/>
    <w:rsid w:val="000D143B"/>
    <w:rsid w:val="000D228C"/>
    <w:rsid w:val="000D2430"/>
    <w:rsid w:val="000D3700"/>
    <w:rsid w:val="000D3E95"/>
    <w:rsid w:val="000D4875"/>
    <w:rsid w:val="000D560E"/>
    <w:rsid w:val="000D6F8E"/>
    <w:rsid w:val="000F0FC7"/>
    <w:rsid w:val="000F5E98"/>
    <w:rsid w:val="000F6B83"/>
    <w:rsid w:val="000F77F8"/>
    <w:rsid w:val="001003DB"/>
    <w:rsid w:val="00101A72"/>
    <w:rsid w:val="00102AEE"/>
    <w:rsid w:val="00103CFF"/>
    <w:rsid w:val="00104FB1"/>
    <w:rsid w:val="0010599E"/>
    <w:rsid w:val="001066E2"/>
    <w:rsid w:val="001109F2"/>
    <w:rsid w:val="00114442"/>
    <w:rsid w:val="00116C93"/>
    <w:rsid w:val="001216A4"/>
    <w:rsid w:val="00121AAD"/>
    <w:rsid w:val="00121B08"/>
    <w:rsid w:val="00127978"/>
    <w:rsid w:val="00130BE2"/>
    <w:rsid w:val="00131BEB"/>
    <w:rsid w:val="00131FBF"/>
    <w:rsid w:val="001341D5"/>
    <w:rsid w:val="0013557A"/>
    <w:rsid w:val="00136B4F"/>
    <w:rsid w:val="001403E4"/>
    <w:rsid w:val="00141CB9"/>
    <w:rsid w:val="001436D1"/>
    <w:rsid w:val="001454B7"/>
    <w:rsid w:val="00146C68"/>
    <w:rsid w:val="001473C2"/>
    <w:rsid w:val="00152D3E"/>
    <w:rsid w:val="00152E41"/>
    <w:rsid w:val="00153081"/>
    <w:rsid w:val="00153867"/>
    <w:rsid w:val="00154E82"/>
    <w:rsid w:val="00155FF2"/>
    <w:rsid w:val="00160A68"/>
    <w:rsid w:val="0016131C"/>
    <w:rsid w:val="00163913"/>
    <w:rsid w:val="00165B20"/>
    <w:rsid w:val="00165BF5"/>
    <w:rsid w:val="001667B0"/>
    <w:rsid w:val="001716AE"/>
    <w:rsid w:val="0017266F"/>
    <w:rsid w:val="00172D8F"/>
    <w:rsid w:val="00174E1D"/>
    <w:rsid w:val="001761C0"/>
    <w:rsid w:val="00180E4A"/>
    <w:rsid w:val="00181479"/>
    <w:rsid w:val="001823F1"/>
    <w:rsid w:val="0018305E"/>
    <w:rsid w:val="00183BE2"/>
    <w:rsid w:val="00183DBC"/>
    <w:rsid w:val="0018508A"/>
    <w:rsid w:val="00185948"/>
    <w:rsid w:val="00186198"/>
    <w:rsid w:val="00192474"/>
    <w:rsid w:val="001926B0"/>
    <w:rsid w:val="0019704B"/>
    <w:rsid w:val="00197257"/>
    <w:rsid w:val="0019752B"/>
    <w:rsid w:val="001A0C58"/>
    <w:rsid w:val="001A11F0"/>
    <w:rsid w:val="001A369B"/>
    <w:rsid w:val="001A36E6"/>
    <w:rsid w:val="001A3901"/>
    <w:rsid w:val="001A5010"/>
    <w:rsid w:val="001A508F"/>
    <w:rsid w:val="001A78E7"/>
    <w:rsid w:val="001A7E5B"/>
    <w:rsid w:val="001B1368"/>
    <w:rsid w:val="001B2497"/>
    <w:rsid w:val="001B2B98"/>
    <w:rsid w:val="001B2E75"/>
    <w:rsid w:val="001B3D97"/>
    <w:rsid w:val="001B7161"/>
    <w:rsid w:val="001B75E7"/>
    <w:rsid w:val="001C1718"/>
    <w:rsid w:val="001C2050"/>
    <w:rsid w:val="001C2839"/>
    <w:rsid w:val="001C432E"/>
    <w:rsid w:val="001C6DC5"/>
    <w:rsid w:val="001C7B83"/>
    <w:rsid w:val="001D2302"/>
    <w:rsid w:val="001D342B"/>
    <w:rsid w:val="001D365E"/>
    <w:rsid w:val="001D681C"/>
    <w:rsid w:val="001D6F86"/>
    <w:rsid w:val="001D704E"/>
    <w:rsid w:val="001E143C"/>
    <w:rsid w:val="001E297D"/>
    <w:rsid w:val="001E2C90"/>
    <w:rsid w:val="001E2DE5"/>
    <w:rsid w:val="001E452D"/>
    <w:rsid w:val="001E45A8"/>
    <w:rsid w:val="001E495B"/>
    <w:rsid w:val="001E79D6"/>
    <w:rsid w:val="001F2737"/>
    <w:rsid w:val="001F3147"/>
    <w:rsid w:val="001F37F2"/>
    <w:rsid w:val="00201F3E"/>
    <w:rsid w:val="00201F45"/>
    <w:rsid w:val="00203566"/>
    <w:rsid w:val="00205490"/>
    <w:rsid w:val="0020738B"/>
    <w:rsid w:val="0020748C"/>
    <w:rsid w:val="00207692"/>
    <w:rsid w:val="00207BE4"/>
    <w:rsid w:val="00210060"/>
    <w:rsid w:val="00212548"/>
    <w:rsid w:val="0021283A"/>
    <w:rsid w:val="00214E09"/>
    <w:rsid w:val="0021591B"/>
    <w:rsid w:val="002163CC"/>
    <w:rsid w:val="002164D3"/>
    <w:rsid w:val="00217104"/>
    <w:rsid w:val="002176D4"/>
    <w:rsid w:val="00217B32"/>
    <w:rsid w:val="00223245"/>
    <w:rsid w:val="00223A45"/>
    <w:rsid w:val="002349DC"/>
    <w:rsid w:val="00235D47"/>
    <w:rsid w:val="0023690B"/>
    <w:rsid w:val="00236929"/>
    <w:rsid w:val="00241E24"/>
    <w:rsid w:val="00242354"/>
    <w:rsid w:val="002423FE"/>
    <w:rsid w:val="0024586D"/>
    <w:rsid w:val="00245B25"/>
    <w:rsid w:val="00245F44"/>
    <w:rsid w:val="002554DD"/>
    <w:rsid w:val="0025778B"/>
    <w:rsid w:val="00260A99"/>
    <w:rsid w:val="00263450"/>
    <w:rsid w:val="00263880"/>
    <w:rsid w:val="00264123"/>
    <w:rsid w:val="002650E2"/>
    <w:rsid w:val="00265CC1"/>
    <w:rsid w:val="00271E69"/>
    <w:rsid w:val="00272BFB"/>
    <w:rsid w:val="0027404A"/>
    <w:rsid w:val="0027451F"/>
    <w:rsid w:val="00275E14"/>
    <w:rsid w:val="00277950"/>
    <w:rsid w:val="0028125C"/>
    <w:rsid w:val="00282F05"/>
    <w:rsid w:val="0028341C"/>
    <w:rsid w:val="00285CF2"/>
    <w:rsid w:val="00286722"/>
    <w:rsid w:val="002910E8"/>
    <w:rsid w:val="00291F6C"/>
    <w:rsid w:val="00294708"/>
    <w:rsid w:val="00295763"/>
    <w:rsid w:val="00295E81"/>
    <w:rsid w:val="00297B60"/>
    <w:rsid w:val="002A0C16"/>
    <w:rsid w:val="002A0D7F"/>
    <w:rsid w:val="002A17B0"/>
    <w:rsid w:val="002A445B"/>
    <w:rsid w:val="002B0B80"/>
    <w:rsid w:val="002B19C4"/>
    <w:rsid w:val="002B1BA4"/>
    <w:rsid w:val="002B1FD3"/>
    <w:rsid w:val="002B7B07"/>
    <w:rsid w:val="002C2DC9"/>
    <w:rsid w:val="002C2DF1"/>
    <w:rsid w:val="002C587F"/>
    <w:rsid w:val="002C6592"/>
    <w:rsid w:val="002D0AB2"/>
    <w:rsid w:val="002D2E67"/>
    <w:rsid w:val="002D43B7"/>
    <w:rsid w:val="002D451A"/>
    <w:rsid w:val="002D56D2"/>
    <w:rsid w:val="002D5FDE"/>
    <w:rsid w:val="002D7438"/>
    <w:rsid w:val="002D77F3"/>
    <w:rsid w:val="002E4A39"/>
    <w:rsid w:val="002E4B4A"/>
    <w:rsid w:val="002E7135"/>
    <w:rsid w:val="002E7A6F"/>
    <w:rsid w:val="002F4F1F"/>
    <w:rsid w:val="00301626"/>
    <w:rsid w:val="003109E4"/>
    <w:rsid w:val="00310E61"/>
    <w:rsid w:val="0031376E"/>
    <w:rsid w:val="00314DDD"/>
    <w:rsid w:val="0031640C"/>
    <w:rsid w:val="00316711"/>
    <w:rsid w:val="00317DF3"/>
    <w:rsid w:val="00321E10"/>
    <w:rsid w:val="003220F6"/>
    <w:rsid w:val="00330A74"/>
    <w:rsid w:val="00330B17"/>
    <w:rsid w:val="003319F0"/>
    <w:rsid w:val="00331BD3"/>
    <w:rsid w:val="00331EB5"/>
    <w:rsid w:val="003332BB"/>
    <w:rsid w:val="003337CB"/>
    <w:rsid w:val="003354C9"/>
    <w:rsid w:val="00342140"/>
    <w:rsid w:val="00342BB3"/>
    <w:rsid w:val="00344D6E"/>
    <w:rsid w:val="00347CDE"/>
    <w:rsid w:val="00347D5D"/>
    <w:rsid w:val="00350359"/>
    <w:rsid w:val="00351043"/>
    <w:rsid w:val="00351515"/>
    <w:rsid w:val="0035601A"/>
    <w:rsid w:val="00360D28"/>
    <w:rsid w:val="00362248"/>
    <w:rsid w:val="0036241F"/>
    <w:rsid w:val="00362969"/>
    <w:rsid w:val="00364F3B"/>
    <w:rsid w:val="00373030"/>
    <w:rsid w:val="003770A5"/>
    <w:rsid w:val="00377A2E"/>
    <w:rsid w:val="003801CD"/>
    <w:rsid w:val="00380348"/>
    <w:rsid w:val="00380657"/>
    <w:rsid w:val="00380729"/>
    <w:rsid w:val="00381370"/>
    <w:rsid w:val="003822CC"/>
    <w:rsid w:val="00382D59"/>
    <w:rsid w:val="00382DB8"/>
    <w:rsid w:val="0038504A"/>
    <w:rsid w:val="003907C8"/>
    <w:rsid w:val="0039141E"/>
    <w:rsid w:val="00392F0A"/>
    <w:rsid w:val="0039336C"/>
    <w:rsid w:val="00394164"/>
    <w:rsid w:val="003959A2"/>
    <w:rsid w:val="00395B0B"/>
    <w:rsid w:val="003978B0"/>
    <w:rsid w:val="00397E67"/>
    <w:rsid w:val="003A0500"/>
    <w:rsid w:val="003A198A"/>
    <w:rsid w:val="003A2034"/>
    <w:rsid w:val="003A4834"/>
    <w:rsid w:val="003A50AD"/>
    <w:rsid w:val="003B0631"/>
    <w:rsid w:val="003B3C56"/>
    <w:rsid w:val="003B511C"/>
    <w:rsid w:val="003B6758"/>
    <w:rsid w:val="003B6F15"/>
    <w:rsid w:val="003B7634"/>
    <w:rsid w:val="003C058D"/>
    <w:rsid w:val="003C262B"/>
    <w:rsid w:val="003C6375"/>
    <w:rsid w:val="003D332B"/>
    <w:rsid w:val="003D36BD"/>
    <w:rsid w:val="003D3F9D"/>
    <w:rsid w:val="003D555F"/>
    <w:rsid w:val="003E21CF"/>
    <w:rsid w:val="003E2EA4"/>
    <w:rsid w:val="003E3356"/>
    <w:rsid w:val="003E35F9"/>
    <w:rsid w:val="003E3DD2"/>
    <w:rsid w:val="003E40E7"/>
    <w:rsid w:val="003E46B9"/>
    <w:rsid w:val="003F22F7"/>
    <w:rsid w:val="003F3D5E"/>
    <w:rsid w:val="003F6E7B"/>
    <w:rsid w:val="003F71BC"/>
    <w:rsid w:val="003F74A2"/>
    <w:rsid w:val="00401B5D"/>
    <w:rsid w:val="004047A7"/>
    <w:rsid w:val="0040516B"/>
    <w:rsid w:val="00412C36"/>
    <w:rsid w:val="00415426"/>
    <w:rsid w:val="0041580D"/>
    <w:rsid w:val="00415810"/>
    <w:rsid w:val="00417249"/>
    <w:rsid w:val="00420505"/>
    <w:rsid w:val="00420B27"/>
    <w:rsid w:val="00420BE6"/>
    <w:rsid w:val="00421332"/>
    <w:rsid w:val="00421BFD"/>
    <w:rsid w:val="00422269"/>
    <w:rsid w:val="00423E6C"/>
    <w:rsid w:val="004259D2"/>
    <w:rsid w:val="00426DD6"/>
    <w:rsid w:val="0043022C"/>
    <w:rsid w:val="00430601"/>
    <w:rsid w:val="00432880"/>
    <w:rsid w:val="00435E89"/>
    <w:rsid w:val="00436118"/>
    <w:rsid w:val="00436E7F"/>
    <w:rsid w:val="00437047"/>
    <w:rsid w:val="004404B6"/>
    <w:rsid w:val="00440A30"/>
    <w:rsid w:val="004416D1"/>
    <w:rsid w:val="00441A39"/>
    <w:rsid w:val="00443212"/>
    <w:rsid w:val="004457D4"/>
    <w:rsid w:val="0044787B"/>
    <w:rsid w:val="00447EF0"/>
    <w:rsid w:val="00451AF7"/>
    <w:rsid w:val="00453D62"/>
    <w:rsid w:val="0045427C"/>
    <w:rsid w:val="00457FF3"/>
    <w:rsid w:val="0046256F"/>
    <w:rsid w:val="00465AAC"/>
    <w:rsid w:val="004679BA"/>
    <w:rsid w:val="00467D06"/>
    <w:rsid w:val="004710AA"/>
    <w:rsid w:val="004768C5"/>
    <w:rsid w:val="00482FE0"/>
    <w:rsid w:val="00483CAE"/>
    <w:rsid w:val="00486E47"/>
    <w:rsid w:val="00487381"/>
    <w:rsid w:val="00487BD8"/>
    <w:rsid w:val="00491229"/>
    <w:rsid w:val="0049238F"/>
    <w:rsid w:val="004933DF"/>
    <w:rsid w:val="00493B60"/>
    <w:rsid w:val="004949AD"/>
    <w:rsid w:val="00495924"/>
    <w:rsid w:val="004A01D4"/>
    <w:rsid w:val="004A05EE"/>
    <w:rsid w:val="004A0960"/>
    <w:rsid w:val="004A1088"/>
    <w:rsid w:val="004A4EE0"/>
    <w:rsid w:val="004A58E1"/>
    <w:rsid w:val="004A7EF4"/>
    <w:rsid w:val="004B0A4C"/>
    <w:rsid w:val="004B0CC0"/>
    <w:rsid w:val="004B6362"/>
    <w:rsid w:val="004B79F9"/>
    <w:rsid w:val="004B7EAD"/>
    <w:rsid w:val="004B7F06"/>
    <w:rsid w:val="004C1B69"/>
    <w:rsid w:val="004C2807"/>
    <w:rsid w:val="004C2870"/>
    <w:rsid w:val="004C489E"/>
    <w:rsid w:val="004C53C8"/>
    <w:rsid w:val="004C56A4"/>
    <w:rsid w:val="004C6ACB"/>
    <w:rsid w:val="004C7711"/>
    <w:rsid w:val="004D158E"/>
    <w:rsid w:val="004D477F"/>
    <w:rsid w:val="004E0848"/>
    <w:rsid w:val="004E21A6"/>
    <w:rsid w:val="004E48A9"/>
    <w:rsid w:val="004E5F56"/>
    <w:rsid w:val="004E6251"/>
    <w:rsid w:val="004E7162"/>
    <w:rsid w:val="004E782D"/>
    <w:rsid w:val="004F0910"/>
    <w:rsid w:val="004F1882"/>
    <w:rsid w:val="004F26AD"/>
    <w:rsid w:val="004F2B78"/>
    <w:rsid w:val="004F384D"/>
    <w:rsid w:val="004F41A9"/>
    <w:rsid w:val="004F4F53"/>
    <w:rsid w:val="004F5F51"/>
    <w:rsid w:val="004F68C3"/>
    <w:rsid w:val="00501A18"/>
    <w:rsid w:val="00504FFE"/>
    <w:rsid w:val="0050774D"/>
    <w:rsid w:val="00512693"/>
    <w:rsid w:val="005140ED"/>
    <w:rsid w:val="00514B85"/>
    <w:rsid w:val="005172C5"/>
    <w:rsid w:val="00520F4D"/>
    <w:rsid w:val="00521151"/>
    <w:rsid w:val="00521F5C"/>
    <w:rsid w:val="00523826"/>
    <w:rsid w:val="00524410"/>
    <w:rsid w:val="00526232"/>
    <w:rsid w:val="00527617"/>
    <w:rsid w:val="005279BE"/>
    <w:rsid w:val="005306DA"/>
    <w:rsid w:val="00530C42"/>
    <w:rsid w:val="00531F74"/>
    <w:rsid w:val="005321DA"/>
    <w:rsid w:val="005360E7"/>
    <w:rsid w:val="0053762A"/>
    <w:rsid w:val="00537D7F"/>
    <w:rsid w:val="00540494"/>
    <w:rsid w:val="00540DAD"/>
    <w:rsid w:val="005415A0"/>
    <w:rsid w:val="00541871"/>
    <w:rsid w:val="00541E6B"/>
    <w:rsid w:val="0054259B"/>
    <w:rsid w:val="0054340B"/>
    <w:rsid w:val="005439EF"/>
    <w:rsid w:val="00543AF3"/>
    <w:rsid w:val="0055057A"/>
    <w:rsid w:val="00550A0B"/>
    <w:rsid w:val="00551991"/>
    <w:rsid w:val="005533B0"/>
    <w:rsid w:val="005538E5"/>
    <w:rsid w:val="00554DF0"/>
    <w:rsid w:val="00556038"/>
    <w:rsid w:val="00557A96"/>
    <w:rsid w:val="005600A3"/>
    <w:rsid w:val="00560317"/>
    <w:rsid w:val="005626DA"/>
    <w:rsid w:val="00565F01"/>
    <w:rsid w:val="00566FA4"/>
    <w:rsid w:val="0057040D"/>
    <w:rsid w:val="00572333"/>
    <w:rsid w:val="00586AFA"/>
    <w:rsid w:val="00592A75"/>
    <w:rsid w:val="00595DFA"/>
    <w:rsid w:val="005A0847"/>
    <w:rsid w:val="005A1AD5"/>
    <w:rsid w:val="005A2885"/>
    <w:rsid w:val="005A5F47"/>
    <w:rsid w:val="005A751E"/>
    <w:rsid w:val="005A7E67"/>
    <w:rsid w:val="005B1ADA"/>
    <w:rsid w:val="005B44C9"/>
    <w:rsid w:val="005B47D5"/>
    <w:rsid w:val="005B63E1"/>
    <w:rsid w:val="005B67EA"/>
    <w:rsid w:val="005B6BE1"/>
    <w:rsid w:val="005B6BED"/>
    <w:rsid w:val="005B7C76"/>
    <w:rsid w:val="005C322C"/>
    <w:rsid w:val="005C3289"/>
    <w:rsid w:val="005C33D6"/>
    <w:rsid w:val="005C3675"/>
    <w:rsid w:val="005C38DC"/>
    <w:rsid w:val="005C484C"/>
    <w:rsid w:val="005C5F96"/>
    <w:rsid w:val="005C68EC"/>
    <w:rsid w:val="005D79EF"/>
    <w:rsid w:val="005E0C23"/>
    <w:rsid w:val="005E15DB"/>
    <w:rsid w:val="005E2CE0"/>
    <w:rsid w:val="005E5457"/>
    <w:rsid w:val="005E58E2"/>
    <w:rsid w:val="005F221C"/>
    <w:rsid w:val="005F27D6"/>
    <w:rsid w:val="005F29B3"/>
    <w:rsid w:val="005F3387"/>
    <w:rsid w:val="005F6631"/>
    <w:rsid w:val="005F6942"/>
    <w:rsid w:val="005F6A11"/>
    <w:rsid w:val="005F6C35"/>
    <w:rsid w:val="00601BEC"/>
    <w:rsid w:val="00602D99"/>
    <w:rsid w:val="0061015A"/>
    <w:rsid w:val="006109BF"/>
    <w:rsid w:val="00612F18"/>
    <w:rsid w:val="00614602"/>
    <w:rsid w:val="0061650B"/>
    <w:rsid w:val="00623FD1"/>
    <w:rsid w:val="00627873"/>
    <w:rsid w:val="00630557"/>
    <w:rsid w:val="00631763"/>
    <w:rsid w:val="00631DAA"/>
    <w:rsid w:val="006405F2"/>
    <w:rsid w:val="0064068A"/>
    <w:rsid w:val="00642514"/>
    <w:rsid w:val="006466A4"/>
    <w:rsid w:val="0065247E"/>
    <w:rsid w:val="006547C1"/>
    <w:rsid w:val="00654DED"/>
    <w:rsid w:val="00655CEB"/>
    <w:rsid w:val="00655F3C"/>
    <w:rsid w:val="00656B0F"/>
    <w:rsid w:val="006600BE"/>
    <w:rsid w:val="0066089F"/>
    <w:rsid w:val="00660BBE"/>
    <w:rsid w:val="0066116C"/>
    <w:rsid w:val="00661AF8"/>
    <w:rsid w:val="00662386"/>
    <w:rsid w:val="00662A4B"/>
    <w:rsid w:val="00670F02"/>
    <w:rsid w:val="006720D6"/>
    <w:rsid w:val="00673228"/>
    <w:rsid w:val="00675535"/>
    <w:rsid w:val="0068399C"/>
    <w:rsid w:val="00683B2C"/>
    <w:rsid w:val="00684844"/>
    <w:rsid w:val="00685720"/>
    <w:rsid w:val="006865CD"/>
    <w:rsid w:val="00687140"/>
    <w:rsid w:val="0068716F"/>
    <w:rsid w:val="006872A4"/>
    <w:rsid w:val="00690566"/>
    <w:rsid w:val="00692B0B"/>
    <w:rsid w:val="00693F8B"/>
    <w:rsid w:val="00694751"/>
    <w:rsid w:val="00696295"/>
    <w:rsid w:val="006A007C"/>
    <w:rsid w:val="006A1AC3"/>
    <w:rsid w:val="006A2272"/>
    <w:rsid w:val="006A3177"/>
    <w:rsid w:val="006A3EB1"/>
    <w:rsid w:val="006A5130"/>
    <w:rsid w:val="006A568A"/>
    <w:rsid w:val="006A60C5"/>
    <w:rsid w:val="006A73B9"/>
    <w:rsid w:val="006A793A"/>
    <w:rsid w:val="006A7D86"/>
    <w:rsid w:val="006B1A86"/>
    <w:rsid w:val="006B257F"/>
    <w:rsid w:val="006B39E6"/>
    <w:rsid w:val="006B3D15"/>
    <w:rsid w:val="006B4F82"/>
    <w:rsid w:val="006C0A10"/>
    <w:rsid w:val="006C0DFC"/>
    <w:rsid w:val="006C1E74"/>
    <w:rsid w:val="006C36A9"/>
    <w:rsid w:val="006C40AF"/>
    <w:rsid w:val="006C48D7"/>
    <w:rsid w:val="006C4EFC"/>
    <w:rsid w:val="006C5311"/>
    <w:rsid w:val="006C5BF8"/>
    <w:rsid w:val="006C70F5"/>
    <w:rsid w:val="006D3262"/>
    <w:rsid w:val="006D3EED"/>
    <w:rsid w:val="006D581E"/>
    <w:rsid w:val="006D5DDF"/>
    <w:rsid w:val="006D64C5"/>
    <w:rsid w:val="006D6538"/>
    <w:rsid w:val="006D7015"/>
    <w:rsid w:val="006E3EFE"/>
    <w:rsid w:val="006E44B6"/>
    <w:rsid w:val="006E5EBF"/>
    <w:rsid w:val="006F2A24"/>
    <w:rsid w:val="006F40C8"/>
    <w:rsid w:val="006F6D40"/>
    <w:rsid w:val="006F748C"/>
    <w:rsid w:val="007002F4"/>
    <w:rsid w:val="00701204"/>
    <w:rsid w:val="00702BC4"/>
    <w:rsid w:val="0070321D"/>
    <w:rsid w:val="00704BD9"/>
    <w:rsid w:val="00706212"/>
    <w:rsid w:val="0070624E"/>
    <w:rsid w:val="00706A1F"/>
    <w:rsid w:val="00706BC8"/>
    <w:rsid w:val="007074C8"/>
    <w:rsid w:val="007128B3"/>
    <w:rsid w:val="00717F26"/>
    <w:rsid w:val="0072038A"/>
    <w:rsid w:val="00721E05"/>
    <w:rsid w:val="00722DF5"/>
    <w:rsid w:val="007247E1"/>
    <w:rsid w:val="007271F3"/>
    <w:rsid w:val="0073008D"/>
    <w:rsid w:val="007349FD"/>
    <w:rsid w:val="007359D0"/>
    <w:rsid w:val="00736034"/>
    <w:rsid w:val="0074140A"/>
    <w:rsid w:val="00741770"/>
    <w:rsid w:val="007431AD"/>
    <w:rsid w:val="00743216"/>
    <w:rsid w:val="00743541"/>
    <w:rsid w:val="0074395E"/>
    <w:rsid w:val="00743A59"/>
    <w:rsid w:val="00747B09"/>
    <w:rsid w:val="0075056D"/>
    <w:rsid w:val="00750E6D"/>
    <w:rsid w:val="00752B1D"/>
    <w:rsid w:val="007546F4"/>
    <w:rsid w:val="00754DCD"/>
    <w:rsid w:val="00755F82"/>
    <w:rsid w:val="00757893"/>
    <w:rsid w:val="00757ACA"/>
    <w:rsid w:val="0076200F"/>
    <w:rsid w:val="00764E2D"/>
    <w:rsid w:val="007655F2"/>
    <w:rsid w:val="0076661E"/>
    <w:rsid w:val="00766E98"/>
    <w:rsid w:val="0077023A"/>
    <w:rsid w:val="007718BE"/>
    <w:rsid w:val="00772418"/>
    <w:rsid w:val="00773BEC"/>
    <w:rsid w:val="00773F22"/>
    <w:rsid w:val="00774A3F"/>
    <w:rsid w:val="00777A03"/>
    <w:rsid w:val="00781598"/>
    <w:rsid w:val="007842D3"/>
    <w:rsid w:val="00790997"/>
    <w:rsid w:val="00790D35"/>
    <w:rsid w:val="00790D74"/>
    <w:rsid w:val="00793DB2"/>
    <w:rsid w:val="00794E3C"/>
    <w:rsid w:val="00795616"/>
    <w:rsid w:val="0079771E"/>
    <w:rsid w:val="00797900"/>
    <w:rsid w:val="007A1A27"/>
    <w:rsid w:val="007A349E"/>
    <w:rsid w:val="007A646C"/>
    <w:rsid w:val="007A75C9"/>
    <w:rsid w:val="007A7873"/>
    <w:rsid w:val="007A7C17"/>
    <w:rsid w:val="007A7C6D"/>
    <w:rsid w:val="007B31E7"/>
    <w:rsid w:val="007B7023"/>
    <w:rsid w:val="007B784D"/>
    <w:rsid w:val="007B7D33"/>
    <w:rsid w:val="007C24F5"/>
    <w:rsid w:val="007C36DB"/>
    <w:rsid w:val="007C3D59"/>
    <w:rsid w:val="007C56E4"/>
    <w:rsid w:val="007C62C0"/>
    <w:rsid w:val="007C6B25"/>
    <w:rsid w:val="007C773F"/>
    <w:rsid w:val="007C7E1D"/>
    <w:rsid w:val="007D0A64"/>
    <w:rsid w:val="007D38F1"/>
    <w:rsid w:val="007D3D5F"/>
    <w:rsid w:val="007D41B2"/>
    <w:rsid w:val="007D7C81"/>
    <w:rsid w:val="007E1F8D"/>
    <w:rsid w:val="007E5E08"/>
    <w:rsid w:val="007E71FC"/>
    <w:rsid w:val="007F15A2"/>
    <w:rsid w:val="007F1E15"/>
    <w:rsid w:val="007F36BF"/>
    <w:rsid w:val="007F4425"/>
    <w:rsid w:val="007F4A92"/>
    <w:rsid w:val="007F611B"/>
    <w:rsid w:val="00802C47"/>
    <w:rsid w:val="00803BC9"/>
    <w:rsid w:val="00803C09"/>
    <w:rsid w:val="0080506A"/>
    <w:rsid w:val="008074DE"/>
    <w:rsid w:val="00810D34"/>
    <w:rsid w:val="00811930"/>
    <w:rsid w:val="00820380"/>
    <w:rsid w:val="00820FD0"/>
    <w:rsid w:val="00821091"/>
    <w:rsid w:val="00822569"/>
    <w:rsid w:val="008231A5"/>
    <w:rsid w:val="00830D1B"/>
    <w:rsid w:val="008335C6"/>
    <w:rsid w:val="00833941"/>
    <w:rsid w:val="008346F1"/>
    <w:rsid w:val="0083568A"/>
    <w:rsid w:val="008412C5"/>
    <w:rsid w:val="008414AF"/>
    <w:rsid w:val="00842C2A"/>
    <w:rsid w:val="00843B6D"/>
    <w:rsid w:val="008442EF"/>
    <w:rsid w:val="00844A8C"/>
    <w:rsid w:val="00851F25"/>
    <w:rsid w:val="0085292C"/>
    <w:rsid w:val="00853BB3"/>
    <w:rsid w:val="00856A2D"/>
    <w:rsid w:val="00857E90"/>
    <w:rsid w:val="00860AE0"/>
    <w:rsid w:val="0086136A"/>
    <w:rsid w:val="00861555"/>
    <w:rsid w:val="008624F8"/>
    <w:rsid w:val="0086289E"/>
    <w:rsid w:val="00863CB2"/>
    <w:rsid w:val="00867D51"/>
    <w:rsid w:val="008707EC"/>
    <w:rsid w:val="008713C7"/>
    <w:rsid w:val="00872374"/>
    <w:rsid w:val="00881465"/>
    <w:rsid w:val="0088149A"/>
    <w:rsid w:val="008848F9"/>
    <w:rsid w:val="00886D52"/>
    <w:rsid w:val="0089199D"/>
    <w:rsid w:val="00894548"/>
    <w:rsid w:val="00896289"/>
    <w:rsid w:val="008A0012"/>
    <w:rsid w:val="008A05FB"/>
    <w:rsid w:val="008A0DCF"/>
    <w:rsid w:val="008A30AC"/>
    <w:rsid w:val="008A313D"/>
    <w:rsid w:val="008A3BBB"/>
    <w:rsid w:val="008A421C"/>
    <w:rsid w:val="008A506B"/>
    <w:rsid w:val="008A785E"/>
    <w:rsid w:val="008A7E77"/>
    <w:rsid w:val="008B1793"/>
    <w:rsid w:val="008B41F3"/>
    <w:rsid w:val="008B477A"/>
    <w:rsid w:val="008B75E4"/>
    <w:rsid w:val="008C2C12"/>
    <w:rsid w:val="008C2E5F"/>
    <w:rsid w:val="008C50B3"/>
    <w:rsid w:val="008C6174"/>
    <w:rsid w:val="008C6E6E"/>
    <w:rsid w:val="008D0A31"/>
    <w:rsid w:val="008D155F"/>
    <w:rsid w:val="008D2C3D"/>
    <w:rsid w:val="008D36EB"/>
    <w:rsid w:val="008D5E49"/>
    <w:rsid w:val="008D6335"/>
    <w:rsid w:val="008D6760"/>
    <w:rsid w:val="008D68EA"/>
    <w:rsid w:val="008E0136"/>
    <w:rsid w:val="008E2101"/>
    <w:rsid w:val="008E31FF"/>
    <w:rsid w:val="008E377D"/>
    <w:rsid w:val="008F2218"/>
    <w:rsid w:val="008F3FF9"/>
    <w:rsid w:val="008F53CE"/>
    <w:rsid w:val="008F5B10"/>
    <w:rsid w:val="008F7B29"/>
    <w:rsid w:val="0090010F"/>
    <w:rsid w:val="009007CE"/>
    <w:rsid w:val="00900993"/>
    <w:rsid w:val="00900CD0"/>
    <w:rsid w:val="00901D99"/>
    <w:rsid w:val="0090226D"/>
    <w:rsid w:val="0090234B"/>
    <w:rsid w:val="0090254A"/>
    <w:rsid w:val="009100EC"/>
    <w:rsid w:val="00912395"/>
    <w:rsid w:val="00914718"/>
    <w:rsid w:val="00917DBD"/>
    <w:rsid w:val="00920CC3"/>
    <w:rsid w:val="00922797"/>
    <w:rsid w:val="00922A5A"/>
    <w:rsid w:val="00922D0D"/>
    <w:rsid w:val="00923AFE"/>
    <w:rsid w:val="00924163"/>
    <w:rsid w:val="00926153"/>
    <w:rsid w:val="00927E29"/>
    <w:rsid w:val="009301D7"/>
    <w:rsid w:val="0093053D"/>
    <w:rsid w:val="00931435"/>
    <w:rsid w:val="009317E2"/>
    <w:rsid w:val="00931956"/>
    <w:rsid w:val="00933347"/>
    <w:rsid w:val="009333B1"/>
    <w:rsid w:val="00936129"/>
    <w:rsid w:val="00936AA6"/>
    <w:rsid w:val="00936EEE"/>
    <w:rsid w:val="009403DC"/>
    <w:rsid w:val="00940665"/>
    <w:rsid w:val="00940A8B"/>
    <w:rsid w:val="00940CFD"/>
    <w:rsid w:val="00943258"/>
    <w:rsid w:val="0094366C"/>
    <w:rsid w:val="00946198"/>
    <w:rsid w:val="00946A03"/>
    <w:rsid w:val="0095018F"/>
    <w:rsid w:val="00950E3A"/>
    <w:rsid w:val="00950F39"/>
    <w:rsid w:val="00951BA8"/>
    <w:rsid w:val="00951BD3"/>
    <w:rsid w:val="009522B7"/>
    <w:rsid w:val="009533C5"/>
    <w:rsid w:val="00955475"/>
    <w:rsid w:val="009557C8"/>
    <w:rsid w:val="00956612"/>
    <w:rsid w:val="00960A08"/>
    <w:rsid w:val="00961248"/>
    <w:rsid w:val="00965E1E"/>
    <w:rsid w:val="00966F48"/>
    <w:rsid w:val="00973758"/>
    <w:rsid w:val="00975373"/>
    <w:rsid w:val="0098089D"/>
    <w:rsid w:val="00983C92"/>
    <w:rsid w:val="00984A56"/>
    <w:rsid w:val="00985830"/>
    <w:rsid w:val="00987535"/>
    <w:rsid w:val="0099366D"/>
    <w:rsid w:val="00993FC8"/>
    <w:rsid w:val="00994067"/>
    <w:rsid w:val="009A1407"/>
    <w:rsid w:val="009A506E"/>
    <w:rsid w:val="009A7ABA"/>
    <w:rsid w:val="009B0BED"/>
    <w:rsid w:val="009B4421"/>
    <w:rsid w:val="009B57B7"/>
    <w:rsid w:val="009B5B88"/>
    <w:rsid w:val="009B62C0"/>
    <w:rsid w:val="009B631D"/>
    <w:rsid w:val="009B659E"/>
    <w:rsid w:val="009C3B35"/>
    <w:rsid w:val="009C578E"/>
    <w:rsid w:val="009C589B"/>
    <w:rsid w:val="009D01B8"/>
    <w:rsid w:val="009D1071"/>
    <w:rsid w:val="009D3F6B"/>
    <w:rsid w:val="009D45E1"/>
    <w:rsid w:val="009D7207"/>
    <w:rsid w:val="009D7C00"/>
    <w:rsid w:val="009E0119"/>
    <w:rsid w:val="009E1C2B"/>
    <w:rsid w:val="009E3489"/>
    <w:rsid w:val="009E4491"/>
    <w:rsid w:val="009E45D0"/>
    <w:rsid w:val="009E79F0"/>
    <w:rsid w:val="009F08D9"/>
    <w:rsid w:val="009F10B0"/>
    <w:rsid w:val="009F203B"/>
    <w:rsid w:val="009F261D"/>
    <w:rsid w:val="009F4A6F"/>
    <w:rsid w:val="009F70A5"/>
    <w:rsid w:val="009F71B8"/>
    <w:rsid w:val="009F7785"/>
    <w:rsid w:val="009F7AA4"/>
    <w:rsid w:val="00A0143D"/>
    <w:rsid w:val="00A01B80"/>
    <w:rsid w:val="00A021EB"/>
    <w:rsid w:val="00A0264A"/>
    <w:rsid w:val="00A029F8"/>
    <w:rsid w:val="00A03971"/>
    <w:rsid w:val="00A049FC"/>
    <w:rsid w:val="00A06608"/>
    <w:rsid w:val="00A06A06"/>
    <w:rsid w:val="00A06D0B"/>
    <w:rsid w:val="00A10FEC"/>
    <w:rsid w:val="00A11792"/>
    <w:rsid w:val="00A12A8C"/>
    <w:rsid w:val="00A1408B"/>
    <w:rsid w:val="00A1481C"/>
    <w:rsid w:val="00A156C6"/>
    <w:rsid w:val="00A202A2"/>
    <w:rsid w:val="00A22281"/>
    <w:rsid w:val="00A237A7"/>
    <w:rsid w:val="00A2521A"/>
    <w:rsid w:val="00A2575E"/>
    <w:rsid w:val="00A27FDF"/>
    <w:rsid w:val="00A3361A"/>
    <w:rsid w:val="00A342DE"/>
    <w:rsid w:val="00A347C2"/>
    <w:rsid w:val="00A35151"/>
    <w:rsid w:val="00A4067F"/>
    <w:rsid w:val="00A43874"/>
    <w:rsid w:val="00A45107"/>
    <w:rsid w:val="00A50FB0"/>
    <w:rsid w:val="00A52874"/>
    <w:rsid w:val="00A52A0A"/>
    <w:rsid w:val="00A550DE"/>
    <w:rsid w:val="00A611E1"/>
    <w:rsid w:val="00A62B14"/>
    <w:rsid w:val="00A6605E"/>
    <w:rsid w:val="00A7497F"/>
    <w:rsid w:val="00A77BC6"/>
    <w:rsid w:val="00A80CD8"/>
    <w:rsid w:val="00A81BC2"/>
    <w:rsid w:val="00A82090"/>
    <w:rsid w:val="00A842DE"/>
    <w:rsid w:val="00A86AFF"/>
    <w:rsid w:val="00A914D9"/>
    <w:rsid w:val="00A96666"/>
    <w:rsid w:val="00AA2E94"/>
    <w:rsid w:val="00AA4071"/>
    <w:rsid w:val="00AA68F6"/>
    <w:rsid w:val="00AB78CC"/>
    <w:rsid w:val="00AC6B02"/>
    <w:rsid w:val="00AC6EB4"/>
    <w:rsid w:val="00AD643D"/>
    <w:rsid w:val="00AD6D3D"/>
    <w:rsid w:val="00AE0BCA"/>
    <w:rsid w:val="00AF1376"/>
    <w:rsid w:val="00AF24C0"/>
    <w:rsid w:val="00AF482E"/>
    <w:rsid w:val="00AF57DB"/>
    <w:rsid w:val="00AF5C69"/>
    <w:rsid w:val="00AF69C9"/>
    <w:rsid w:val="00B0154C"/>
    <w:rsid w:val="00B030B7"/>
    <w:rsid w:val="00B0469A"/>
    <w:rsid w:val="00B05301"/>
    <w:rsid w:val="00B060A3"/>
    <w:rsid w:val="00B07126"/>
    <w:rsid w:val="00B10853"/>
    <w:rsid w:val="00B11471"/>
    <w:rsid w:val="00B119E1"/>
    <w:rsid w:val="00B12A0A"/>
    <w:rsid w:val="00B12B91"/>
    <w:rsid w:val="00B12C6A"/>
    <w:rsid w:val="00B12EB6"/>
    <w:rsid w:val="00B1309D"/>
    <w:rsid w:val="00B14A81"/>
    <w:rsid w:val="00B14D84"/>
    <w:rsid w:val="00B170A8"/>
    <w:rsid w:val="00B176A7"/>
    <w:rsid w:val="00B17D1F"/>
    <w:rsid w:val="00B212BD"/>
    <w:rsid w:val="00B2434C"/>
    <w:rsid w:val="00B24538"/>
    <w:rsid w:val="00B246BA"/>
    <w:rsid w:val="00B25EC8"/>
    <w:rsid w:val="00B2769D"/>
    <w:rsid w:val="00B27D4D"/>
    <w:rsid w:val="00B33804"/>
    <w:rsid w:val="00B34856"/>
    <w:rsid w:val="00B358D9"/>
    <w:rsid w:val="00B3615A"/>
    <w:rsid w:val="00B3690C"/>
    <w:rsid w:val="00B40483"/>
    <w:rsid w:val="00B410B2"/>
    <w:rsid w:val="00B42807"/>
    <w:rsid w:val="00B4335F"/>
    <w:rsid w:val="00B4447A"/>
    <w:rsid w:val="00B448C8"/>
    <w:rsid w:val="00B44C1E"/>
    <w:rsid w:val="00B461D1"/>
    <w:rsid w:val="00B464DE"/>
    <w:rsid w:val="00B50C24"/>
    <w:rsid w:val="00B52897"/>
    <w:rsid w:val="00B55733"/>
    <w:rsid w:val="00B55918"/>
    <w:rsid w:val="00B561A3"/>
    <w:rsid w:val="00B57D1C"/>
    <w:rsid w:val="00B62A8B"/>
    <w:rsid w:val="00B634CD"/>
    <w:rsid w:val="00B6363E"/>
    <w:rsid w:val="00B669BB"/>
    <w:rsid w:val="00B66E6C"/>
    <w:rsid w:val="00B7186E"/>
    <w:rsid w:val="00B719CF"/>
    <w:rsid w:val="00B724F1"/>
    <w:rsid w:val="00B73FEC"/>
    <w:rsid w:val="00B81FF2"/>
    <w:rsid w:val="00B831F3"/>
    <w:rsid w:val="00B84DBF"/>
    <w:rsid w:val="00B85056"/>
    <w:rsid w:val="00B8537D"/>
    <w:rsid w:val="00B918A9"/>
    <w:rsid w:val="00B92106"/>
    <w:rsid w:val="00B9433B"/>
    <w:rsid w:val="00B94528"/>
    <w:rsid w:val="00BA2544"/>
    <w:rsid w:val="00BB1048"/>
    <w:rsid w:val="00BB4B22"/>
    <w:rsid w:val="00BB638C"/>
    <w:rsid w:val="00BB6B4A"/>
    <w:rsid w:val="00BB797E"/>
    <w:rsid w:val="00BC286D"/>
    <w:rsid w:val="00BC3E87"/>
    <w:rsid w:val="00BC47EB"/>
    <w:rsid w:val="00BC5123"/>
    <w:rsid w:val="00BC5F8C"/>
    <w:rsid w:val="00BD16EA"/>
    <w:rsid w:val="00BD1B62"/>
    <w:rsid w:val="00BD35F7"/>
    <w:rsid w:val="00BD4436"/>
    <w:rsid w:val="00BE0BCF"/>
    <w:rsid w:val="00BE0FE3"/>
    <w:rsid w:val="00BE11A3"/>
    <w:rsid w:val="00BE5C9B"/>
    <w:rsid w:val="00BE640D"/>
    <w:rsid w:val="00BE724F"/>
    <w:rsid w:val="00BE7FF9"/>
    <w:rsid w:val="00BF067D"/>
    <w:rsid w:val="00BF5889"/>
    <w:rsid w:val="00BF7C99"/>
    <w:rsid w:val="00C00C6A"/>
    <w:rsid w:val="00C02A1C"/>
    <w:rsid w:val="00C03B4C"/>
    <w:rsid w:val="00C0456B"/>
    <w:rsid w:val="00C076B2"/>
    <w:rsid w:val="00C079AA"/>
    <w:rsid w:val="00C10724"/>
    <w:rsid w:val="00C1202F"/>
    <w:rsid w:val="00C16836"/>
    <w:rsid w:val="00C16CB2"/>
    <w:rsid w:val="00C17A02"/>
    <w:rsid w:val="00C2006C"/>
    <w:rsid w:val="00C2281D"/>
    <w:rsid w:val="00C2389B"/>
    <w:rsid w:val="00C23AB8"/>
    <w:rsid w:val="00C24C2E"/>
    <w:rsid w:val="00C252FE"/>
    <w:rsid w:val="00C2624D"/>
    <w:rsid w:val="00C2639B"/>
    <w:rsid w:val="00C30F0D"/>
    <w:rsid w:val="00C31820"/>
    <w:rsid w:val="00C330DD"/>
    <w:rsid w:val="00C354E4"/>
    <w:rsid w:val="00C37934"/>
    <w:rsid w:val="00C43B08"/>
    <w:rsid w:val="00C4413D"/>
    <w:rsid w:val="00C46085"/>
    <w:rsid w:val="00C51853"/>
    <w:rsid w:val="00C5211D"/>
    <w:rsid w:val="00C53813"/>
    <w:rsid w:val="00C55CB6"/>
    <w:rsid w:val="00C56FD5"/>
    <w:rsid w:val="00C57216"/>
    <w:rsid w:val="00C607E6"/>
    <w:rsid w:val="00C62414"/>
    <w:rsid w:val="00C62CB9"/>
    <w:rsid w:val="00C63293"/>
    <w:rsid w:val="00C64AC4"/>
    <w:rsid w:val="00C650FE"/>
    <w:rsid w:val="00C67401"/>
    <w:rsid w:val="00C74D27"/>
    <w:rsid w:val="00C77DFE"/>
    <w:rsid w:val="00C80602"/>
    <w:rsid w:val="00C8586A"/>
    <w:rsid w:val="00C85E43"/>
    <w:rsid w:val="00C86563"/>
    <w:rsid w:val="00C865CE"/>
    <w:rsid w:val="00C868CE"/>
    <w:rsid w:val="00C86FE2"/>
    <w:rsid w:val="00C9213A"/>
    <w:rsid w:val="00C928A6"/>
    <w:rsid w:val="00C938BB"/>
    <w:rsid w:val="00CA3D55"/>
    <w:rsid w:val="00CA547D"/>
    <w:rsid w:val="00CB423F"/>
    <w:rsid w:val="00CB4823"/>
    <w:rsid w:val="00CB57A1"/>
    <w:rsid w:val="00CB5FC5"/>
    <w:rsid w:val="00CC253D"/>
    <w:rsid w:val="00CC294B"/>
    <w:rsid w:val="00CC62D2"/>
    <w:rsid w:val="00CC750A"/>
    <w:rsid w:val="00CD2239"/>
    <w:rsid w:val="00CD3714"/>
    <w:rsid w:val="00CD78A8"/>
    <w:rsid w:val="00CE218B"/>
    <w:rsid w:val="00CE40FF"/>
    <w:rsid w:val="00CE5A26"/>
    <w:rsid w:val="00CE61F2"/>
    <w:rsid w:val="00CE65C7"/>
    <w:rsid w:val="00CF22D5"/>
    <w:rsid w:val="00CF3A89"/>
    <w:rsid w:val="00CF5290"/>
    <w:rsid w:val="00CF5631"/>
    <w:rsid w:val="00CF7B2A"/>
    <w:rsid w:val="00D00A57"/>
    <w:rsid w:val="00D01CF1"/>
    <w:rsid w:val="00D0261F"/>
    <w:rsid w:val="00D035C2"/>
    <w:rsid w:val="00D03CF3"/>
    <w:rsid w:val="00D1038B"/>
    <w:rsid w:val="00D11667"/>
    <w:rsid w:val="00D11693"/>
    <w:rsid w:val="00D116AD"/>
    <w:rsid w:val="00D130D0"/>
    <w:rsid w:val="00D131E2"/>
    <w:rsid w:val="00D13BEB"/>
    <w:rsid w:val="00D156E0"/>
    <w:rsid w:val="00D2020B"/>
    <w:rsid w:val="00D2096F"/>
    <w:rsid w:val="00D220FC"/>
    <w:rsid w:val="00D22C22"/>
    <w:rsid w:val="00D266F1"/>
    <w:rsid w:val="00D2744C"/>
    <w:rsid w:val="00D30AC6"/>
    <w:rsid w:val="00D321EA"/>
    <w:rsid w:val="00D32739"/>
    <w:rsid w:val="00D32740"/>
    <w:rsid w:val="00D339AE"/>
    <w:rsid w:val="00D34654"/>
    <w:rsid w:val="00D34C87"/>
    <w:rsid w:val="00D362B6"/>
    <w:rsid w:val="00D365BB"/>
    <w:rsid w:val="00D40904"/>
    <w:rsid w:val="00D41630"/>
    <w:rsid w:val="00D428E7"/>
    <w:rsid w:val="00D42BD4"/>
    <w:rsid w:val="00D44F81"/>
    <w:rsid w:val="00D44FB0"/>
    <w:rsid w:val="00D455B0"/>
    <w:rsid w:val="00D461DB"/>
    <w:rsid w:val="00D510C4"/>
    <w:rsid w:val="00D528B5"/>
    <w:rsid w:val="00D530AA"/>
    <w:rsid w:val="00D53566"/>
    <w:rsid w:val="00D54D72"/>
    <w:rsid w:val="00D55647"/>
    <w:rsid w:val="00D561CF"/>
    <w:rsid w:val="00D57007"/>
    <w:rsid w:val="00D63AB2"/>
    <w:rsid w:val="00D6524B"/>
    <w:rsid w:val="00D725A9"/>
    <w:rsid w:val="00D731DD"/>
    <w:rsid w:val="00D73DCA"/>
    <w:rsid w:val="00D744C6"/>
    <w:rsid w:val="00D75CC3"/>
    <w:rsid w:val="00D760B1"/>
    <w:rsid w:val="00D76C6C"/>
    <w:rsid w:val="00D82016"/>
    <w:rsid w:val="00D82FA3"/>
    <w:rsid w:val="00D906F4"/>
    <w:rsid w:val="00D91856"/>
    <w:rsid w:val="00D924BB"/>
    <w:rsid w:val="00D93429"/>
    <w:rsid w:val="00D952DB"/>
    <w:rsid w:val="00D9571F"/>
    <w:rsid w:val="00D973AD"/>
    <w:rsid w:val="00DA3F04"/>
    <w:rsid w:val="00DA6039"/>
    <w:rsid w:val="00DB0464"/>
    <w:rsid w:val="00DB232A"/>
    <w:rsid w:val="00DB2BCF"/>
    <w:rsid w:val="00DB3EFA"/>
    <w:rsid w:val="00DB3FF5"/>
    <w:rsid w:val="00DB6D8B"/>
    <w:rsid w:val="00DC0464"/>
    <w:rsid w:val="00DC2DE3"/>
    <w:rsid w:val="00DC313E"/>
    <w:rsid w:val="00DC3766"/>
    <w:rsid w:val="00DC4326"/>
    <w:rsid w:val="00DC550F"/>
    <w:rsid w:val="00DC6CD3"/>
    <w:rsid w:val="00DD1F2E"/>
    <w:rsid w:val="00DD6665"/>
    <w:rsid w:val="00DD7845"/>
    <w:rsid w:val="00DD7A61"/>
    <w:rsid w:val="00DE0162"/>
    <w:rsid w:val="00DE0552"/>
    <w:rsid w:val="00DE0DB4"/>
    <w:rsid w:val="00DE1C8B"/>
    <w:rsid w:val="00DE233E"/>
    <w:rsid w:val="00DE2FDD"/>
    <w:rsid w:val="00DE3530"/>
    <w:rsid w:val="00DE68B6"/>
    <w:rsid w:val="00DE7C32"/>
    <w:rsid w:val="00DF11CC"/>
    <w:rsid w:val="00DF245B"/>
    <w:rsid w:val="00DF5478"/>
    <w:rsid w:val="00E01664"/>
    <w:rsid w:val="00E02A68"/>
    <w:rsid w:val="00E03335"/>
    <w:rsid w:val="00E05790"/>
    <w:rsid w:val="00E078C2"/>
    <w:rsid w:val="00E117E4"/>
    <w:rsid w:val="00E1225F"/>
    <w:rsid w:val="00E138BE"/>
    <w:rsid w:val="00E14531"/>
    <w:rsid w:val="00E14EEE"/>
    <w:rsid w:val="00E15BDD"/>
    <w:rsid w:val="00E175B3"/>
    <w:rsid w:val="00E17916"/>
    <w:rsid w:val="00E20870"/>
    <w:rsid w:val="00E21DAF"/>
    <w:rsid w:val="00E22415"/>
    <w:rsid w:val="00E239B4"/>
    <w:rsid w:val="00E24E77"/>
    <w:rsid w:val="00E32CB0"/>
    <w:rsid w:val="00E333B4"/>
    <w:rsid w:val="00E3451B"/>
    <w:rsid w:val="00E36C88"/>
    <w:rsid w:val="00E43DEC"/>
    <w:rsid w:val="00E45012"/>
    <w:rsid w:val="00E47E63"/>
    <w:rsid w:val="00E533AA"/>
    <w:rsid w:val="00E5490C"/>
    <w:rsid w:val="00E56FD3"/>
    <w:rsid w:val="00E5735E"/>
    <w:rsid w:val="00E714C6"/>
    <w:rsid w:val="00E73152"/>
    <w:rsid w:val="00E731EA"/>
    <w:rsid w:val="00E7476E"/>
    <w:rsid w:val="00E75B21"/>
    <w:rsid w:val="00E75D11"/>
    <w:rsid w:val="00E76962"/>
    <w:rsid w:val="00E77CA7"/>
    <w:rsid w:val="00E77F39"/>
    <w:rsid w:val="00E80AA2"/>
    <w:rsid w:val="00E821E7"/>
    <w:rsid w:val="00E822A2"/>
    <w:rsid w:val="00E87C51"/>
    <w:rsid w:val="00E87F2C"/>
    <w:rsid w:val="00E87F93"/>
    <w:rsid w:val="00E90F3C"/>
    <w:rsid w:val="00E968BB"/>
    <w:rsid w:val="00EA1500"/>
    <w:rsid w:val="00EA485A"/>
    <w:rsid w:val="00EA6E4A"/>
    <w:rsid w:val="00EA7833"/>
    <w:rsid w:val="00EB1327"/>
    <w:rsid w:val="00EB251D"/>
    <w:rsid w:val="00EB4346"/>
    <w:rsid w:val="00EB509F"/>
    <w:rsid w:val="00EB54E6"/>
    <w:rsid w:val="00EB5583"/>
    <w:rsid w:val="00EB78C7"/>
    <w:rsid w:val="00EC0816"/>
    <w:rsid w:val="00ED0481"/>
    <w:rsid w:val="00ED6878"/>
    <w:rsid w:val="00ED6DCB"/>
    <w:rsid w:val="00EE029A"/>
    <w:rsid w:val="00EE2402"/>
    <w:rsid w:val="00EE2F8C"/>
    <w:rsid w:val="00EE3903"/>
    <w:rsid w:val="00EE53A8"/>
    <w:rsid w:val="00EE5F79"/>
    <w:rsid w:val="00EE60C2"/>
    <w:rsid w:val="00EE7817"/>
    <w:rsid w:val="00EE78F7"/>
    <w:rsid w:val="00EE7F21"/>
    <w:rsid w:val="00EF0A10"/>
    <w:rsid w:val="00EF52B5"/>
    <w:rsid w:val="00EF5C98"/>
    <w:rsid w:val="00EF5F12"/>
    <w:rsid w:val="00F02938"/>
    <w:rsid w:val="00F02B4C"/>
    <w:rsid w:val="00F04871"/>
    <w:rsid w:val="00F06B6C"/>
    <w:rsid w:val="00F072C8"/>
    <w:rsid w:val="00F11B2C"/>
    <w:rsid w:val="00F122FC"/>
    <w:rsid w:val="00F125FD"/>
    <w:rsid w:val="00F14651"/>
    <w:rsid w:val="00F14B6D"/>
    <w:rsid w:val="00F14DD2"/>
    <w:rsid w:val="00F165C4"/>
    <w:rsid w:val="00F169E8"/>
    <w:rsid w:val="00F16BA2"/>
    <w:rsid w:val="00F20A4A"/>
    <w:rsid w:val="00F22B73"/>
    <w:rsid w:val="00F22BFB"/>
    <w:rsid w:val="00F2445F"/>
    <w:rsid w:val="00F31153"/>
    <w:rsid w:val="00F32280"/>
    <w:rsid w:val="00F35354"/>
    <w:rsid w:val="00F36716"/>
    <w:rsid w:val="00F40764"/>
    <w:rsid w:val="00F43E69"/>
    <w:rsid w:val="00F448B3"/>
    <w:rsid w:val="00F451ED"/>
    <w:rsid w:val="00F4550F"/>
    <w:rsid w:val="00F4697B"/>
    <w:rsid w:val="00F539D0"/>
    <w:rsid w:val="00F55019"/>
    <w:rsid w:val="00F55AF3"/>
    <w:rsid w:val="00F57F5C"/>
    <w:rsid w:val="00F601F3"/>
    <w:rsid w:val="00F636AF"/>
    <w:rsid w:val="00F640AE"/>
    <w:rsid w:val="00F64472"/>
    <w:rsid w:val="00F658E6"/>
    <w:rsid w:val="00F674B8"/>
    <w:rsid w:val="00F674BA"/>
    <w:rsid w:val="00F67D5C"/>
    <w:rsid w:val="00F718AF"/>
    <w:rsid w:val="00F73C37"/>
    <w:rsid w:val="00F742FA"/>
    <w:rsid w:val="00F748F6"/>
    <w:rsid w:val="00F74C40"/>
    <w:rsid w:val="00F8010A"/>
    <w:rsid w:val="00F805A3"/>
    <w:rsid w:val="00F80892"/>
    <w:rsid w:val="00F80B6D"/>
    <w:rsid w:val="00F81D88"/>
    <w:rsid w:val="00F84828"/>
    <w:rsid w:val="00F84E9F"/>
    <w:rsid w:val="00F84EC4"/>
    <w:rsid w:val="00F84ED5"/>
    <w:rsid w:val="00F851CE"/>
    <w:rsid w:val="00F85AD8"/>
    <w:rsid w:val="00F90301"/>
    <w:rsid w:val="00F92F4E"/>
    <w:rsid w:val="00F9399F"/>
    <w:rsid w:val="00FA0BB1"/>
    <w:rsid w:val="00FA238B"/>
    <w:rsid w:val="00FA4423"/>
    <w:rsid w:val="00FA50EC"/>
    <w:rsid w:val="00FA5646"/>
    <w:rsid w:val="00FB1F82"/>
    <w:rsid w:val="00FB36DA"/>
    <w:rsid w:val="00FB3A3F"/>
    <w:rsid w:val="00FB75F8"/>
    <w:rsid w:val="00FB7E5C"/>
    <w:rsid w:val="00FC0E21"/>
    <w:rsid w:val="00FC30FF"/>
    <w:rsid w:val="00FC4DF0"/>
    <w:rsid w:val="00FC63CA"/>
    <w:rsid w:val="00FD0654"/>
    <w:rsid w:val="00FD2F81"/>
    <w:rsid w:val="00FD5B7B"/>
    <w:rsid w:val="00FE7C12"/>
    <w:rsid w:val="00FF02C7"/>
    <w:rsid w:val="00FF052C"/>
    <w:rsid w:val="00FF26B6"/>
    <w:rsid w:val="00FF38F0"/>
    <w:rsid w:val="00FF50EC"/>
    <w:rsid w:val="00FF61D3"/>
    <w:rsid w:val="00FF6991"/>
    <w:rsid w:val="00FF7C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47E7A"/>
  <w15:chartTrackingRefBased/>
  <w15:docId w15:val="{410A2BC9-8232-4047-8C07-F19F616E4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1">
    <w:name w:val="heading 1"/>
    <w:basedOn w:val="Normal"/>
    <w:next w:val="Normal"/>
    <w:link w:val="Ttulo1Char"/>
    <w:uiPriority w:val="9"/>
    <w:qFormat/>
    <w:rsid w:val="005360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paragraph" w:styleId="Ttulo3">
    <w:name w:val="heading 3"/>
    <w:basedOn w:val="Normal"/>
    <w:next w:val="Normal"/>
    <w:link w:val="Ttulo3Char"/>
    <w:uiPriority w:val="9"/>
    <w:semiHidden/>
    <w:unhideWhenUsed/>
    <w:qFormat/>
    <w:rsid w:val="00586A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586AF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586AF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586AFA"/>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586AF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586A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86AF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DB0464"/>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DB0464"/>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styleId="PargrafodaLista">
    <w:name w:val="List Paragraph"/>
    <w:basedOn w:val="Normal"/>
    <w:uiPriority w:val="34"/>
    <w:qFormat/>
    <w:rsid w:val="00316711"/>
    <w:pPr>
      <w:ind w:left="720"/>
      <w:contextualSpacing/>
    </w:pPr>
  </w:style>
  <w:style w:type="character" w:customStyle="1" w:styleId="Ttulo1Char">
    <w:name w:val="Título 1 Char"/>
    <w:basedOn w:val="Fontepargpadro"/>
    <w:link w:val="Ttulo1"/>
    <w:uiPriority w:val="9"/>
    <w:rsid w:val="005360E7"/>
    <w:rPr>
      <w:rFonts w:asciiTheme="majorHAnsi" w:eastAsiaTheme="majorEastAsia" w:hAnsiTheme="majorHAnsi" w:cstheme="majorBidi"/>
      <w:color w:val="2F5496" w:themeColor="accent1" w:themeShade="BF"/>
      <w:sz w:val="32"/>
      <w:szCs w:val="32"/>
    </w:rPr>
  </w:style>
  <w:style w:type="paragraph" w:styleId="Assinatura">
    <w:name w:val="Signature"/>
    <w:basedOn w:val="Normal"/>
    <w:link w:val="AssinaturaChar"/>
    <w:uiPriority w:val="99"/>
    <w:semiHidden/>
    <w:unhideWhenUsed/>
    <w:rsid w:val="00586AFA"/>
    <w:pPr>
      <w:spacing w:after="0" w:line="240" w:lineRule="auto"/>
      <w:ind w:left="4252"/>
    </w:pPr>
  </w:style>
  <w:style w:type="character" w:customStyle="1" w:styleId="AssinaturaChar">
    <w:name w:val="Assinatura Char"/>
    <w:basedOn w:val="Fontepargpadro"/>
    <w:link w:val="Assinatura"/>
    <w:uiPriority w:val="99"/>
    <w:semiHidden/>
    <w:rsid w:val="00586AFA"/>
  </w:style>
  <w:style w:type="paragraph" w:styleId="AssinaturadeEmail">
    <w:name w:val="E-mail Signature"/>
    <w:basedOn w:val="Normal"/>
    <w:link w:val="AssinaturadeEmailChar"/>
    <w:uiPriority w:val="99"/>
    <w:semiHidden/>
    <w:unhideWhenUsed/>
    <w:rsid w:val="00586AFA"/>
    <w:pPr>
      <w:spacing w:after="0" w:line="240" w:lineRule="auto"/>
    </w:pPr>
  </w:style>
  <w:style w:type="character" w:customStyle="1" w:styleId="AssinaturadeEmailChar">
    <w:name w:val="Assinatura de Email Char"/>
    <w:basedOn w:val="Fontepargpadro"/>
    <w:link w:val="AssinaturadeEmail"/>
    <w:uiPriority w:val="99"/>
    <w:semiHidden/>
    <w:rsid w:val="00586AFA"/>
  </w:style>
  <w:style w:type="paragraph" w:styleId="Textodecomentrio">
    <w:name w:val="annotation text"/>
    <w:basedOn w:val="Normal"/>
    <w:link w:val="TextodecomentrioChar"/>
    <w:uiPriority w:val="99"/>
    <w:semiHidden/>
    <w:unhideWhenUsed/>
    <w:rsid w:val="00586AF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86AFA"/>
    <w:rPr>
      <w:sz w:val="20"/>
      <w:szCs w:val="20"/>
    </w:rPr>
  </w:style>
  <w:style w:type="paragraph" w:styleId="Assuntodocomentrio">
    <w:name w:val="annotation subject"/>
    <w:basedOn w:val="Textodecomentrio"/>
    <w:next w:val="Textodecomentrio"/>
    <w:link w:val="AssuntodocomentrioChar"/>
    <w:uiPriority w:val="99"/>
    <w:semiHidden/>
    <w:unhideWhenUsed/>
    <w:rsid w:val="00586AFA"/>
    <w:rPr>
      <w:b/>
      <w:bCs/>
    </w:rPr>
  </w:style>
  <w:style w:type="character" w:customStyle="1" w:styleId="AssuntodocomentrioChar">
    <w:name w:val="Assunto do comentário Char"/>
    <w:basedOn w:val="TextodecomentrioChar"/>
    <w:link w:val="Assuntodocomentrio"/>
    <w:uiPriority w:val="99"/>
    <w:semiHidden/>
    <w:rsid w:val="00586AFA"/>
    <w:rPr>
      <w:b/>
      <w:bCs/>
      <w:sz w:val="20"/>
      <w:szCs w:val="20"/>
    </w:rPr>
  </w:style>
  <w:style w:type="paragraph" w:styleId="Bibliografia">
    <w:name w:val="Bibliography"/>
    <w:basedOn w:val="Normal"/>
    <w:next w:val="Normal"/>
    <w:uiPriority w:val="37"/>
    <w:semiHidden/>
    <w:unhideWhenUsed/>
    <w:rsid w:val="00586AFA"/>
  </w:style>
  <w:style w:type="paragraph" w:styleId="Cabealhodamensagem">
    <w:name w:val="Message Header"/>
    <w:basedOn w:val="Normal"/>
    <w:link w:val="CabealhodamensagemChar"/>
    <w:uiPriority w:val="99"/>
    <w:semiHidden/>
    <w:unhideWhenUsed/>
    <w:rsid w:val="00586AF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586AFA"/>
    <w:rPr>
      <w:rFonts w:asciiTheme="majorHAnsi" w:eastAsiaTheme="majorEastAsia" w:hAnsiTheme="majorHAnsi" w:cstheme="majorBidi"/>
      <w:sz w:val="24"/>
      <w:szCs w:val="24"/>
      <w:shd w:val="pct20" w:color="auto" w:fill="auto"/>
    </w:rPr>
  </w:style>
  <w:style w:type="paragraph" w:styleId="CabealhodoSumrio">
    <w:name w:val="TOC Heading"/>
    <w:basedOn w:val="Ttulo1"/>
    <w:next w:val="Normal"/>
    <w:uiPriority w:val="39"/>
    <w:semiHidden/>
    <w:unhideWhenUsed/>
    <w:qFormat/>
    <w:rsid w:val="00586AFA"/>
    <w:pPr>
      <w:outlineLvl w:val="9"/>
    </w:pPr>
  </w:style>
  <w:style w:type="paragraph" w:styleId="Citao">
    <w:name w:val="Quote"/>
    <w:basedOn w:val="Normal"/>
    <w:next w:val="Normal"/>
    <w:link w:val="CitaoChar"/>
    <w:uiPriority w:val="29"/>
    <w:qFormat/>
    <w:rsid w:val="00586AFA"/>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586AFA"/>
    <w:rPr>
      <w:i/>
      <w:iCs/>
      <w:color w:val="404040" w:themeColor="text1" w:themeTint="BF"/>
    </w:rPr>
  </w:style>
  <w:style w:type="paragraph" w:styleId="CitaoIntensa">
    <w:name w:val="Intense Quote"/>
    <w:basedOn w:val="Normal"/>
    <w:next w:val="Normal"/>
    <w:link w:val="CitaoIntensaChar"/>
    <w:uiPriority w:val="30"/>
    <w:qFormat/>
    <w:rsid w:val="00586AF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har">
    <w:name w:val="Citação Intensa Char"/>
    <w:basedOn w:val="Fontepargpadro"/>
    <w:link w:val="CitaoIntensa"/>
    <w:uiPriority w:val="30"/>
    <w:rsid w:val="00586AFA"/>
    <w:rPr>
      <w:i/>
      <w:iCs/>
      <w:color w:val="4472C4" w:themeColor="accent1"/>
    </w:rPr>
  </w:style>
  <w:style w:type="paragraph" w:styleId="Commarcadores">
    <w:name w:val="List Bullet"/>
    <w:basedOn w:val="Normal"/>
    <w:uiPriority w:val="99"/>
    <w:semiHidden/>
    <w:unhideWhenUsed/>
    <w:rsid w:val="00586AFA"/>
    <w:pPr>
      <w:numPr>
        <w:numId w:val="10"/>
      </w:numPr>
      <w:contextualSpacing/>
    </w:pPr>
  </w:style>
  <w:style w:type="paragraph" w:styleId="Commarcadores2">
    <w:name w:val="List Bullet 2"/>
    <w:basedOn w:val="Normal"/>
    <w:uiPriority w:val="99"/>
    <w:semiHidden/>
    <w:unhideWhenUsed/>
    <w:rsid w:val="00586AFA"/>
    <w:pPr>
      <w:numPr>
        <w:numId w:val="11"/>
      </w:numPr>
      <w:contextualSpacing/>
    </w:pPr>
  </w:style>
  <w:style w:type="paragraph" w:styleId="Commarcadores3">
    <w:name w:val="List Bullet 3"/>
    <w:basedOn w:val="Normal"/>
    <w:uiPriority w:val="99"/>
    <w:semiHidden/>
    <w:unhideWhenUsed/>
    <w:rsid w:val="00586AFA"/>
    <w:pPr>
      <w:numPr>
        <w:numId w:val="12"/>
      </w:numPr>
      <w:contextualSpacing/>
    </w:pPr>
  </w:style>
  <w:style w:type="paragraph" w:styleId="Commarcadores4">
    <w:name w:val="List Bullet 4"/>
    <w:basedOn w:val="Normal"/>
    <w:uiPriority w:val="99"/>
    <w:semiHidden/>
    <w:unhideWhenUsed/>
    <w:rsid w:val="00586AFA"/>
    <w:pPr>
      <w:numPr>
        <w:numId w:val="13"/>
      </w:numPr>
      <w:contextualSpacing/>
    </w:pPr>
  </w:style>
  <w:style w:type="paragraph" w:styleId="Commarcadores5">
    <w:name w:val="List Bullet 5"/>
    <w:basedOn w:val="Normal"/>
    <w:uiPriority w:val="99"/>
    <w:semiHidden/>
    <w:unhideWhenUsed/>
    <w:rsid w:val="00586AFA"/>
    <w:pPr>
      <w:numPr>
        <w:numId w:val="14"/>
      </w:numPr>
      <w:contextualSpacing/>
    </w:pPr>
  </w:style>
  <w:style w:type="paragraph" w:styleId="Corpodetexto">
    <w:name w:val="Body Text"/>
    <w:basedOn w:val="Normal"/>
    <w:link w:val="CorpodetextoChar"/>
    <w:uiPriority w:val="99"/>
    <w:semiHidden/>
    <w:unhideWhenUsed/>
    <w:rsid w:val="00586AFA"/>
    <w:pPr>
      <w:spacing w:after="120"/>
    </w:pPr>
  </w:style>
  <w:style w:type="character" w:customStyle="1" w:styleId="CorpodetextoChar">
    <w:name w:val="Corpo de texto Char"/>
    <w:basedOn w:val="Fontepargpadro"/>
    <w:link w:val="Corpodetexto"/>
    <w:uiPriority w:val="99"/>
    <w:semiHidden/>
    <w:rsid w:val="00586AFA"/>
  </w:style>
  <w:style w:type="paragraph" w:styleId="Corpodetexto2">
    <w:name w:val="Body Text 2"/>
    <w:basedOn w:val="Normal"/>
    <w:link w:val="Corpodetexto2Char"/>
    <w:uiPriority w:val="99"/>
    <w:semiHidden/>
    <w:unhideWhenUsed/>
    <w:rsid w:val="00586AFA"/>
    <w:pPr>
      <w:spacing w:after="120" w:line="480" w:lineRule="auto"/>
    </w:pPr>
  </w:style>
  <w:style w:type="character" w:customStyle="1" w:styleId="Corpodetexto2Char">
    <w:name w:val="Corpo de texto 2 Char"/>
    <w:basedOn w:val="Fontepargpadro"/>
    <w:link w:val="Corpodetexto2"/>
    <w:uiPriority w:val="99"/>
    <w:semiHidden/>
    <w:rsid w:val="00586AFA"/>
  </w:style>
  <w:style w:type="paragraph" w:styleId="Corpodetexto3">
    <w:name w:val="Body Text 3"/>
    <w:basedOn w:val="Normal"/>
    <w:link w:val="Corpodetexto3Char"/>
    <w:uiPriority w:val="99"/>
    <w:semiHidden/>
    <w:unhideWhenUsed/>
    <w:rsid w:val="00586AFA"/>
    <w:pPr>
      <w:spacing w:after="120"/>
    </w:pPr>
    <w:rPr>
      <w:sz w:val="16"/>
      <w:szCs w:val="16"/>
    </w:rPr>
  </w:style>
  <w:style w:type="character" w:customStyle="1" w:styleId="Corpodetexto3Char">
    <w:name w:val="Corpo de texto 3 Char"/>
    <w:basedOn w:val="Fontepargpadro"/>
    <w:link w:val="Corpodetexto3"/>
    <w:uiPriority w:val="99"/>
    <w:semiHidden/>
    <w:rsid w:val="00586AFA"/>
    <w:rPr>
      <w:sz w:val="16"/>
      <w:szCs w:val="16"/>
    </w:rPr>
  </w:style>
  <w:style w:type="paragraph" w:styleId="Data">
    <w:name w:val="Date"/>
    <w:basedOn w:val="Normal"/>
    <w:next w:val="Normal"/>
    <w:link w:val="DataChar"/>
    <w:uiPriority w:val="99"/>
    <w:semiHidden/>
    <w:unhideWhenUsed/>
    <w:rsid w:val="00586AFA"/>
  </w:style>
  <w:style w:type="character" w:customStyle="1" w:styleId="DataChar">
    <w:name w:val="Data Char"/>
    <w:basedOn w:val="Fontepargpadro"/>
    <w:link w:val="Data"/>
    <w:uiPriority w:val="99"/>
    <w:semiHidden/>
    <w:rsid w:val="00586AFA"/>
  </w:style>
  <w:style w:type="paragraph" w:styleId="Destinatrio">
    <w:name w:val="envelope address"/>
    <w:basedOn w:val="Normal"/>
    <w:uiPriority w:val="99"/>
    <w:semiHidden/>
    <w:unhideWhenUsed/>
    <w:rsid w:val="00586AFA"/>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586AFA"/>
    <w:pPr>
      <w:spacing w:after="0" w:line="240" w:lineRule="auto"/>
      <w:ind w:left="4252"/>
    </w:pPr>
  </w:style>
  <w:style w:type="character" w:customStyle="1" w:styleId="EncerramentoChar">
    <w:name w:val="Encerramento Char"/>
    <w:basedOn w:val="Fontepargpadro"/>
    <w:link w:val="Encerramento"/>
    <w:uiPriority w:val="99"/>
    <w:semiHidden/>
    <w:rsid w:val="00586AFA"/>
  </w:style>
  <w:style w:type="paragraph" w:styleId="EndereoHTML">
    <w:name w:val="HTML Address"/>
    <w:basedOn w:val="Normal"/>
    <w:link w:val="EndereoHTMLChar"/>
    <w:uiPriority w:val="99"/>
    <w:semiHidden/>
    <w:unhideWhenUsed/>
    <w:rsid w:val="00586AFA"/>
    <w:pPr>
      <w:spacing w:after="0" w:line="240" w:lineRule="auto"/>
    </w:pPr>
    <w:rPr>
      <w:i/>
      <w:iCs/>
    </w:rPr>
  </w:style>
  <w:style w:type="character" w:customStyle="1" w:styleId="EndereoHTMLChar">
    <w:name w:val="Endereço HTML Char"/>
    <w:basedOn w:val="Fontepargpadro"/>
    <w:link w:val="EndereoHTML"/>
    <w:uiPriority w:val="99"/>
    <w:semiHidden/>
    <w:rsid w:val="00586AFA"/>
    <w:rPr>
      <w:i/>
      <w:iCs/>
    </w:rPr>
  </w:style>
  <w:style w:type="paragraph" w:styleId="ndicedeautoridades">
    <w:name w:val="table of authorities"/>
    <w:basedOn w:val="Normal"/>
    <w:next w:val="Normal"/>
    <w:uiPriority w:val="99"/>
    <w:semiHidden/>
    <w:unhideWhenUsed/>
    <w:rsid w:val="00586AFA"/>
    <w:pPr>
      <w:spacing w:after="0"/>
      <w:ind w:left="220" w:hanging="220"/>
    </w:pPr>
  </w:style>
  <w:style w:type="paragraph" w:styleId="ndicedeilustraes">
    <w:name w:val="table of figures"/>
    <w:basedOn w:val="Normal"/>
    <w:next w:val="Normal"/>
    <w:uiPriority w:val="99"/>
    <w:semiHidden/>
    <w:unhideWhenUsed/>
    <w:rsid w:val="00586AFA"/>
    <w:pPr>
      <w:spacing w:after="0"/>
    </w:pPr>
  </w:style>
  <w:style w:type="paragraph" w:styleId="Legenda">
    <w:name w:val="caption"/>
    <w:basedOn w:val="Normal"/>
    <w:next w:val="Normal"/>
    <w:uiPriority w:val="35"/>
    <w:semiHidden/>
    <w:unhideWhenUsed/>
    <w:qFormat/>
    <w:rsid w:val="00586AFA"/>
    <w:pPr>
      <w:spacing w:after="200" w:line="240" w:lineRule="auto"/>
    </w:pPr>
    <w:rPr>
      <w:i/>
      <w:iCs/>
      <w:color w:val="44546A" w:themeColor="text2"/>
      <w:sz w:val="18"/>
      <w:szCs w:val="18"/>
    </w:rPr>
  </w:style>
  <w:style w:type="paragraph" w:styleId="Lista">
    <w:name w:val="List"/>
    <w:basedOn w:val="Normal"/>
    <w:uiPriority w:val="99"/>
    <w:semiHidden/>
    <w:unhideWhenUsed/>
    <w:rsid w:val="00586AFA"/>
    <w:pPr>
      <w:ind w:left="283" w:hanging="283"/>
      <w:contextualSpacing/>
    </w:pPr>
  </w:style>
  <w:style w:type="paragraph" w:styleId="Lista2">
    <w:name w:val="List 2"/>
    <w:basedOn w:val="Normal"/>
    <w:uiPriority w:val="99"/>
    <w:semiHidden/>
    <w:unhideWhenUsed/>
    <w:rsid w:val="00586AFA"/>
    <w:pPr>
      <w:ind w:left="566" w:hanging="283"/>
      <w:contextualSpacing/>
    </w:pPr>
  </w:style>
  <w:style w:type="paragraph" w:styleId="Lista3">
    <w:name w:val="List 3"/>
    <w:basedOn w:val="Normal"/>
    <w:uiPriority w:val="99"/>
    <w:semiHidden/>
    <w:unhideWhenUsed/>
    <w:rsid w:val="00586AFA"/>
    <w:pPr>
      <w:ind w:left="849" w:hanging="283"/>
      <w:contextualSpacing/>
    </w:pPr>
  </w:style>
  <w:style w:type="paragraph" w:styleId="Lista4">
    <w:name w:val="List 4"/>
    <w:basedOn w:val="Normal"/>
    <w:uiPriority w:val="99"/>
    <w:semiHidden/>
    <w:unhideWhenUsed/>
    <w:rsid w:val="00586AFA"/>
    <w:pPr>
      <w:ind w:left="1132" w:hanging="283"/>
      <w:contextualSpacing/>
    </w:pPr>
  </w:style>
  <w:style w:type="paragraph" w:styleId="Lista5">
    <w:name w:val="List 5"/>
    <w:basedOn w:val="Normal"/>
    <w:uiPriority w:val="99"/>
    <w:semiHidden/>
    <w:unhideWhenUsed/>
    <w:rsid w:val="00586AFA"/>
    <w:pPr>
      <w:ind w:left="1415" w:hanging="283"/>
      <w:contextualSpacing/>
    </w:pPr>
  </w:style>
  <w:style w:type="paragraph" w:styleId="Listadecontinuao">
    <w:name w:val="List Continue"/>
    <w:basedOn w:val="Normal"/>
    <w:uiPriority w:val="99"/>
    <w:semiHidden/>
    <w:unhideWhenUsed/>
    <w:rsid w:val="00586AFA"/>
    <w:pPr>
      <w:spacing w:after="120"/>
      <w:ind w:left="283"/>
      <w:contextualSpacing/>
    </w:pPr>
  </w:style>
  <w:style w:type="paragraph" w:styleId="Listadecontinuao2">
    <w:name w:val="List Continue 2"/>
    <w:basedOn w:val="Normal"/>
    <w:uiPriority w:val="99"/>
    <w:semiHidden/>
    <w:unhideWhenUsed/>
    <w:rsid w:val="00586AFA"/>
    <w:pPr>
      <w:spacing w:after="120"/>
      <w:ind w:left="566"/>
      <w:contextualSpacing/>
    </w:pPr>
  </w:style>
  <w:style w:type="paragraph" w:styleId="Listadecontinuao3">
    <w:name w:val="List Continue 3"/>
    <w:basedOn w:val="Normal"/>
    <w:uiPriority w:val="99"/>
    <w:semiHidden/>
    <w:unhideWhenUsed/>
    <w:rsid w:val="00586AFA"/>
    <w:pPr>
      <w:spacing w:after="120"/>
      <w:ind w:left="849"/>
      <w:contextualSpacing/>
    </w:pPr>
  </w:style>
  <w:style w:type="paragraph" w:styleId="Listadecontinuao4">
    <w:name w:val="List Continue 4"/>
    <w:basedOn w:val="Normal"/>
    <w:uiPriority w:val="99"/>
    <w:semiHidden/>
    <w:unhideWhenUsed/>
    <w:rsid w:val="00586AFA"/>
    <w:pPr>
      <w:spacing w:after="120"/>
      <w:ind w:left="1132"/>
      <w:contextualSpacing/>
    </w:pPr>
  </w:style>
  <w:style w:type="paragraph" w:styleId="Listadecontinuao5">
    <w:name w:val="List Continue 5"/>
    <w:basedOn w:val="Normal"/>
    <w:uiPriority w:val="99"/>
    <w:semiHidden/>
    <w:unhideWhenUsed/>
    <w:rsid w:val="00586AFA"/>
    <w:pPr>
      <w:spacing w:after="120"/>
      <w:ind w:left="1415"/>
      <w:contextualSpacing/>
    </w:pPr>
  </w:style>
  <w:style w:type="paragraph" w:styleId="MapadoDocumento">
    <w:name w:val="Document Map"/>
    <w:basedOn w:val="Normal"/>
    <w:link w:val="MapadoDocumentoChar"/>
    <w:uiPriority w:val="99"/>
    <w:semiHidden/>
    <w:unhideWhenUsed/>
    <w:rsid w:val="00586AFA"/>
    <w:pPr>
      <w:spacing w:after="0" w:line="240" w:lineRule="auto"/>
    </w:pPr>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586AFA"/>
    <w:rPr>
      <w:rFonts w:ascii="Segoe UI" w:hAnsi="Segoe UI" w:cs="Segoe UI"/>
      <w:sz w:val="16"/>
      <w:szCs w:val="16"/>
    </w:rPr>
  </w:style>
  <w:style w:type="paragraph" w:styleId="NormalWeb">
    <w:name w:val="Normal (Web)"/>
    <w:basedOn w:val="Normal"/>
    <w:uiPriority w:val="99"/>
    <w:semiHidden/>
    <w:unhideWhenUsed/>
    <w:rsid w:val="00586AFA"/>
    <w:rPr>
      <w:rFonts w:ascii="Times New Roman" w:hAnsi="Times New Roman" w:cs="Times New Roman"/>
      <w:sz w:val="24"/>
      <w:szCs w:val="24"/>
    </w:rPr>
  </w:style>
  <w:style w:type="paragraph" w:styleId="Numerada">
    <w:name w:val="List Number"/>
    <w:basedOn w:val="Normal"/>
    <w:uiPriority w:val="99"/>
    <w:semiHidden/>
    <w:unhideWhenUsed/>
    <w:rsid w:val="00586AFA"/>
    <w:pPr>
      <w:numPr>
        <w:numId w:val="15"/>
      </w:numPr>
      <w:contextualSpacing/>
    </w:pPr>
  </w:style>
  <w:style w:type="paragraph" w:styleId="Numerada2">
    <w:name w:val="List Number 2"/>
    <w:basedOn w:val="Normal"/>
    <w:uiPriority w:val="99"/>
    <w:semiHidden/>
    <w:unhideWhenUsed/>
    <w:rsid w:val="00586AFA"/>
    <w:pPr>
      <w:numPr>
        <w:numId w:val="16"/>
      </w:numPr>
      <w:contextualSpacing/>
    </w:pPr>
  </w:style>
  <w:style w:type="paragraph" w:styleId="Numerada3">
    <w:name w:val="List Number 3"/>
    <w:basedOn w:val="Normal"/>
    <w:uiPriority w:val="99"/>
    <w:semiHidden/>
    <w:unhideWhenUsed/>
    <w:rsid w:val="00586AFA"/>
    <w:pPr>
      <w:numPr>
        <w:numId w:val="17"/>
      </w:numPr>
      <w:contextualSpacing/>
    </w:pPr>
  </w:style>
  <w:style w:type="paragraph" w:styleId="Numerada4">
    <w:name w:val="List Number 4"/>
    <w:basedOn w:val="Normal"/>
    <w:uiPriority w:val="99"/>
    <w:semiHidden/>
    <w:unhideWhenUsed/>
    <w:rsid w:val="00586AFA"/>
    <w:pPr>
      <w:numPr>
        <w:numId w:val="18"/>
      </w:numPr>
      <w:contextualSpacing/>
    </w:pPr>
  </w:style>
  <w:style w:type="paragraph" w:styleId="Numerada5">
    <w:name w:val="List Number 5"/>
    <w:basedOn w:val="Normal"/>
    <w:uiPriority w:val="99"/>
    <w:semiHidden/>
    <w:unhideWhenUsed/>
    <w:rsid w:val="00586AFA"/>
    <w:pPr>
      <w:numPr>
        <w:numId w:val="19"/>
      </w:numPr>
      <w:contextualSpacing/>
    </w:pPr>
  </w:style>
  <w:style w:type="paragraph" w:styleId="Pr-formataoHTML">
    <w:name w:val="HTML Preformatted"/>
    <w:basedOn w:val="Normal"/>
    <w:link w:val="Pr-formataoHTMLChar"/>
    <w:uiPriority w:val="99"/>
    <w:semiHidden/>
    <w:unhideWhenUsed/>
    <w:rsid w:val="00586AFA"/>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586AFA"/>
    <w:rPr>
      <w:rFonts w:ascii="Consolas" w:hAnsi="Consolas"/>
      <w:sz w:val="20"/>
      <w:szCs w:val="20"/>
    </w:rPr>
  </w:style>
  <w:style w:type="paragraph" w:styleId="Primeirorecuodecorpodetexto">
    <w:name w:val="Body Text First Indent"/>
    <w:basedOn w:val="Corpodetexto"/>
    <w:link w:val="PrimeirorecuodecorpodetextoChar"/>
    <w:uiPriority w:val="99"/>
    <w:semiHidden/>
    <w:unhideWhenUsed/>
    <w:rsid w:val="00586AFA"/>
    <w:pPr>
      <w:spacing w:after="160"/>
      <w:ind w:firstLine="360"/>
    </w:pPr>
  </w:style>
  <w:style w:type="character" w:customStyle="1" w:styleId="PrimeirorecuodecorpodetextoChar">
    <w:name w:val="Primeiro recuo de corpo de texto Char"/>
    <w:basedOn w:val="CorpodetextoChar"/>
    <w:link w:val="Primeirorecuodecorpodetexto"/>
    <w:uiPriority w:val="99"/>
    <w:semiHidden/>
    <w:rsid w:val="00586AFA"/>
  </w:style>
  <w:style w:type="paragraph" w:styleId="Recuodecorpodetexto">
    <w:name w:val="Body Text Indent"/>
    <w:basedOn w:val="Normal"/>
    <w:link w:val="RecuodecorpodetextoChar"/>
    <w:uiPriority w:val="99"/>
    <w:semiHidden/>
    <w:unhideWhenUsed/>
    <w:rsid w:val="00586AFA"/>
    <w:pPr>
      <w:spacing w:after="120"/>
      <w:ind w:left="283"/>
    </w:pPr>
  </w:style>
  <w:style w:type="character" w:customStyle="1" w:styleId="RecuodecorpodetextoChar">
    <w:name w:val="Recuo de corpo de texto Char"/>
    <w:basedOn w:val="Fontepargpadro"/>
    <w:link w:val="Recuodecorpodetexto"/>
    <w:uiPriority w:val="99"/>
    <w:semiHidden/>
    <w:rsid w:val="00586AFA"/>
  </w:style>
  <w:style w:type="paragraph" w:styleId="Primeirorecuodecorpodetexto2">
    <w:name w:val="Body Text First Indent 2"/>
    <w:basedOn w:val="Recuodecorpodetexto"/>
    <w:link w:val="Primeirorecuodecorpodetexto2Char"/>
    <w:uiPriority w:val="99"/>
    <w:semiHidden/>
    <w:unhideWhenUsed/>
    <w:rsid w:val="00586AFA"/>
    <w:pPr>
      <w:spacing w:after="16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586AFA"/>
  </w:style>
  <w:style w:type="paragraph" w:styleId="Recuodecorpodetexto2">
    <w:name w:val="Body Text Indent 2"/>
    <w:basedOn w:val="Normal"/>
    <w:link w:val="Recuodecorpodetexto2Char"/>
    <w:uiPriority w:val="99"/>
    <w:semiHidden/>
    <w:unhideWhenUsed/>
    <w:rsid w:val="00586AFA"/>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586AFA"/>
  </w:style>
  <w:style w:type="paragraph" w:styleId="Recuodecorpodetexto3">
    <w:name w:val="Body Text Indent 3"/>
    <w:basedOn w:val="Normal"/>
    <w:link w:val="Recuodecorpodetexto3Char"/>
    <w:uiPriority w:val="99"/>
    <w:semiHidden/>
    <w:unhideWhenUsed/>
    <w:rsid w:val="00586AFA"/>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586AFA"/>
    <w:rPr>
      <w:sz w:val="16"/>
      <w:szCs w:val="16"/>
    </w:rPr>
  </w:style>
  <w:style w:type="paragraph" w:styleId="Recuonormal">
    <w:name w:val="Normal Indent"/>
    <w:basedOn w:val="Normal"/>
    <w:uiPriority w:val="99"/>
    <w:semiHidden/>
    <w:unhideWhenUsed/>
    <w:rsid w:val="00586AFA"/>
    <w:pPr>
      <w:ind w:left="708"/>
    </w:pPr>
  </w:style>
  <w:style w:type="paragraph" w:styleId="Remetente">
    <w:name w:val="envelope return"/>
    <w:basedOn w:val="Normal"/>
    <w:uiPriority w:val="99"/>
    <w:semiHidden/>
    <w:unhideWhenUsed/>
    <w:rsid w:val="00586AFA"/>
    <w:pPr>
      <w:spacing w:after="0" w:line="240" w:lineRule="auto"/>
    </w:pPr>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586AFA"/>
    <w:pPr>
      <w:spacing w:after="0" w:line="240" w:lineRule="auto"/>
      <w:ind w:left="220" w:hanging="220"/>
    </w:pPr>
  </w:style>
  <w:style w:type="paragraph" w:styleId="Remissivo2">
    <w:name w:val="index 2"/>
    <w:basedOn w:val="Normal"/>
    <w:next w:val="Normal"/>
    <w:autoRedefine/>
    <w:uiPriority w:val="99"/>
    <w:semiHidden/>
    <w:unhideWhenUsed/>
    <w:rsid w:val="00586AFA"/>
    <w:pPr>
      <w:spacing w:after="0" w:line="240" w:lineRule="auto"/>
      <w:ind w:left="440" w:hanging="220"/>
    </w:pPr>
  </w:style>
  <w:style w:type="paragraph" w:styleId="Remissivo3">
    <w:name w:val="index 3"/>
    <w:basedOn w:val="Normal"/>
    <w:next w:val="Normal"/>
    <w:autoRedefine/>
    <w:uiPriority w:val="99"/>
    <w:semiHidden/>
    <w:unhideWhenUsed/>
    <w:rsid w:val="00586AFA"/>
    <w:pPr>
      <w:spacing w:after="0" w:line="240" w:lineRule="auto"/>
      <w:ind w:left="660" w:hanging="220"/>
    </w:pPr>
  </w:style>
  <w:style w:type="paragraph" w:styleId="Remissivo4">
    <w:name w:val="index 4"/>
    <w:basedOn w:val="Normal"/>
    <w:next w:val="Normal"/>
    <w:autoRedefine/>
    <w:uiPriority w:val="99"/>
    <w:semiHidden/>
    <w:unhideWhenUsed/>
    <w:rsid w:val="00586AFA"/>
    <w:pPr>
      <w:spacing w:after="0" w:line="240" w:lineRule="auto"/>
      <w:ind w:left="880" w:hanging="220"/>
    </w:pPr>
  </w:style>
  <w:style w:type="paragraph" w:styleId="Remissivo5">
    <w:name w:val="index 5"/>
    <w:basedOn w:val="Normal"/>
    <w:next w:val="Normal"/>
    <w:autoRedefine/>
    <w:uiPriority w:val="99"/>
    <w:semiHidden/>
    <w:unhideWhenUsed/>
    <w:rsid w:val="00586AFA"/>
    <w:pPr>
      <w:spacing w:after="0" w:line="240" w:lineRule="auto"/>
      <w:ind w:left="1100" w:hanging="220"/>
    </w:pPr>
  </w:style>
  <w:style w:type="paragraph" w:styleId="Remissivo6">
    <w:name w:val="index 6"/>
    <w:basedOn w:val="Normal"/>
    <w:next w:val="Normal"/>
    <w:autoRedefine/>
    <w:uiPriority w:val="99"/>
    <w:semiHidden/>
    <w:unhideWhenUsed/>
    <w:rsid w:val="00586AFA"/>
    <w:pPr>
      <w:spacing w:after="0" w:line="240" w:lineRule="auto"/>
      <w:ind w:left="1320" w:hanging="220"/>
    </w:pPr>
  </w:style>
  <w:style w:type="paragraph" w:styleId="Remissivo7">
    <w:name w:val="index 7"/>
    <w:basedOn w:val="Normal"/>
    <w:next w:val="Normal"/>
    <w:autoRedefine/>
    <w:uiPriority w:val="99"/>
    <w:semiHidden/>
    <w:unhideWhenUsed/>
    <w:rsid w:val="00586AFA"/>
    <w:pPr>
      <w:spacing w:after="0" w:line="240" w:lineRule="auto"/>
      <w:ind w:left="1540" w:hanging="220"/>
    </w:pPr>
  </w:style>
  <w:style w:type="paragraph" w:styleId="Remissivo8">
    <w:name w:val="index 8"/>
    <w:basedOn w:val="Normal"/>
    <w:next w:val="Normal"/>
    <w:autoRedefine/>
    <w:uiPriority w:val="99"/>
    <w:semiHidden/>
    <w:unhideWhenUsed/>
    <w:rsid w:val="00586AFA"/>
    <w:pPr>
      <w:spacing w:after="0" w:line="240" w:lineRule="auto"/>
      <w:ind w:left="1760" w:hanging="220"/>
    </w:pPr>
  </w:style>
  <w:style w:type="paragraph" w:styleId="Remissivo9">
    <w:name w:val="index 9"/>
    <w:basedOn w:val="Normal"/>
    <w:next w:val="Normal"/>
    <w:autoRedefine/>
    <w:uiPriority w:val="99"/>
    <w:semiHidden/>
    <w:unhideWhenUsed/>
    <w:rsid w:val="00586AFA"/>
    <w:pPr>
      <w:spacing w:after="0" w:line="240" w:lineRule="auto"/>
      <w:ind w:left="1980" w:hanging="220"/>
    </w:pPr>
  </w:style>
  <w:style w:type="paragraph" w:styleId="Saudao">
    <w:name w:val="Salutation"/>
    <w:basedOn w:val="Normal"/>
    <w:next w:val="Normal"/>
    <w:link w:val="SaudaoChar"/>
    <w:uiPriority w:val="99"/>
    <w:semiHidden/>
    <w:unhideWhenUsed/>
    <w:rsid w:val="00586AFA"/>
  </w:style>
  <w:style w:type="character" w:customStyle="1" w:styleId="SaudaoChar">
    <w:name w:val="Saudação Char"/>
    <w:basedOn w:val="Fontepargpadro"/>
    <w:link w:val="Saudao"/>
    <w:uiPriority w:val="99"/>
    <w:semiHidden/>
    <w:rsid w:val="00586AFA"/>
  </w:style>
  <w:style w:type="paragraph" w:styleId="Subttulo">
    <w:name w:val="Subtitle"/>
    <w:basedOn w:val="Normal"/>
    <w:next w:val="Normal"/>
    <w:link w:val="SubttuloChar"/>
    <w:uiPriority w:val="11"/>
    <w:qFormat/>
    <w:rsid w:val="00586AFA"/>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586AFA"/>
    <w:rPr>
      <w:rFonts w:eastAsiaTheme="minorEastAsia"/>
      <w:color w:val="5A5A5A" w:themeColor="text1" w:themeTint="A5"/>
      <w:spacing w:val="15"/>
    </w:rPr>
  </w:style>
  <w:style w:type="paragraph" w:styleId="Sumrio1">
    <w:name w:val="toc 1"/>
    <w:basedOn w:val="Normal"/>
    <w:next w:val="Normal"/>
    <w:autoRedefine/>
    <w:uiPriority w:val="39"/>
    <w:semiHidden/>
    <w:unhideWhenUsed/>
    <w:rsid w:val="00586AFA"/>
    <w:pPr>
      <w:spacing w:after="100"/>
    </w:pPr>
  </w:style>
  <w:style w:type="paragraph" w:styleId="Sumrio2">
    <w:name w:val="toc 2"/>
    <w:basedOn w:val="Normal"/>
    <w:next w:val="Normal"/>
    <w:autoRedefine/>
    <w:uiPriority w:val="39"/>
    <w:semiHidden/>
    <w:unhideWhenUsed/>
    <w:rsid w:val="00586AFA"/>
    <w:pPr>
      <w:spacing w:after="100"/>
      <w:ind w:left="220"/>
    </w:pPr>
  </w:style>
  <w:style w:type="paragraph" w:styleId="Sumrio3">
    <w:name w:val="toc 3"/>
    <w:basedOn w:val="Normal"/>
    <w:next w:val="Normal"/>
    <w:autoRedefine/>
    <w:uiPriority w:val="39"/>
    <w:semiHidden/>
    <w:unhideWhenUsed/>
    <w:rsid w:val="00586AFA"/>
    <w:pPr>
      <w:spacing w:after="100"/>
      <w:ind w:left="440"/>
    </w:pPr>
  </w:style>
  <w:style w:type="paragraph" w:styleId="Sumrio4">
    <w:name w:val="toc 4"/>
    <w:basedOn w:val="Normal"/>
    <w:next w:val="Normal"/>
    <w:autoRedefine/>
    <w:uiPriority w:val="39"/>
    <w:semiHidden/>
    <w:unhideWhenUsed/>
    <w:rsid w:val="00586AFA"/>
    <w:pPr>
      <w:spacing w:after="100"/>
      <w:ind w:left="660"/>
    </w:pPr>
  </w:style>
  <w:style w:type="paragraph" w:styleId="Sumrio5">
    <w:name w:val="toc 5"/>
    <w:basedOn w:val="Normal"/>
    <w:next w:val="Normal"/>
    <w:autoRedefine/>
    <w:uiPriority w:val="39"/>
    <w:semiHidden/>
    <w:unhideWhenUsed/>
    <w:rsid w:val="00586AFA"/>
    <w:pPr>
      <w:spacing w:after="100"/>
      <w:ind w:left="880"/>
    </w:pPr>
  </w:style>
  <w:style w:type="paragraph" w:styleId="Sumrio6">
    <w:name w:val="toc 6"/>
    <w:basedOn w:val="Normal"/>
    <w:next w:val="Normal"/>
    <w:autoRedefine/>
    <w:uiPriority w:val="39"/>
    <w:semiHidden/>
    <w:unhideWhenUsed/>
    <w:rsid w:val="00586AFA"/>
    <w:pPr>
      <w:spacing w:after="100"/>
      <w:ind w:left="1100"/>
    </w:pPr>
  </w:style>
  <w:style w:type="paragraph" w:styleId="Sumrio7">
    <w:name w:val="toc 7"/>
    <w:basedOn w:val="Normal"/>
    <w:next w:val="Normal"/>
    <w:autoRedefine/>
    <w:uiPriority w:val="39"/>
    <w:semiHidden/>
    <w:unhideWhenUsed/>
    <w:rsid w:val="00586AFA"/>
    <w:pPr>
      <w:spacing w:after="100"/>
      <w:ind w:left="1320"/>
    </w:pPr>
  </w:style>
  <w:style w:type="paragraph" w:styleId="Sumrio8">
    <w:name w:val="toc 8"/>
    <w:basedOn w:val="Normal"/>
    <w:next w:val="Normal"/>
    <w:autoRedefine/>
    <w:uiPriority w:val="39"/>
    <w:semiHidden/>
    <w:unhideWhenUsed/>
    <w:rsid w:val="00586AFA"/>
    <w:pPr>
      <w:spacing w:after="100"/>
      <w:ind w:left="1540"/>
    </w:pPr>
  </w:style>
  <w:style w:type="paragraph" w:styleId="Sumrio9">
    <w:name w:val="toc 9"/>
    <w:basedOn w:val="Normal"/>
    <w:next w:val="Normal"/>
    <w:autoRedefine/>
    <w:uiPriority w:val="39"/>
    <w:semiHidden/>
    <w:unhideWhenUsed/>
    <w:rsid w:val="00586AFA"/>
    <w:pPr>
      <w:spacing w:after="100"/>
      <w:ind w:left="1760"/>
    </w:pPr>
  </w:style>
  <w:style w:type="paragraph" w:styleId="Textodebalo">
    <w:name w:val="Balloon Text"/>
    <w:basedOn w:val="Normal"/>
    <w:link w:val="TextodebaloChar"/>
    <w:uiPriority w:val="99"/>
    <w:semiHidden/>
    <w:unhideWhenUsed/>
    <w:rsid w:val="00586AF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86AFA"/>
    <w:rPr>
      <w:rFonts w:ascii="Segoe UI" w:hAnsi="Segoe UI" w:cs="Segoe UI"/>
      <w:sz w:val="18"/>
      <w:szCs w:val="18"/>
    </w:rPr>
  </w:style>
  <w:style w:type="paragraph" w:styleId="Textodemacro">
    <w:name w:val="macro"/>
    <w:link w:val="TextodemacroChar"/>
    <w:uiPriority w:val="99"/>
    <w:semiHidden/>
    <w:unhideWhenUsed/>
    <w:rsid w:val="00586AF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demacroChar">
    <w:name w:val="Texto de macro Char"/>
    <w:basedOn w:val="Fontepargpadro"/>
    <w:link w:val="Textodemacro"/>
    <w:uiPriority w:val="99"/>
    <w:semiHidden/>
    <w:rsid w:val="00586AFA"/>
    <w:rPr>
      <w:rFonts w:ascii="Consolas" w:hAnsi="Consolas"/>
      <w:sz w:val="20"/>
      <w:szCs w:val="20"/>
    </w:rPr>
  </w:style>
  <w:style w:type="paragraph" w:styleId="Textodenotadefim">
    <w:name w:val="endnote text"/>
    <w:basedOn w:val="Normal"/>
    <w:link w:val="TextodenotadefimChar"/>
    <w:uiPriority w:val="99"/>
    <w:semiHidden/>
    <w:unhideWhenUsed/>
    <w:rsid w:val="00586AFA"/>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586AFA"/>
    <w:rPr>
      <w:sz w:val="20"/>
      <w:szCs w:val="20"/>
    </w:rPr>
  </w:style>
  <w:style w:type="paragraph" w:styleId="Textodenotaderodap">
    <w:name w:val="footnote text"/>
    <w:basedOn w:val="Normal"/>
    <w:link w:val="TextodenotaderodapChar"/>
    <w:uiPriority w:val="99"/>
    <w:semiHidden/>
    <w:unhideWhenUsed/>
    <w:rsid w:val="00586AF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86AFA"/>
    <w:rPr>
      <w:sz w:val="20"/>
      <w:szCs w:val="20"/>
    </w:rPr>
  </w:style>
  <w:style w:type="paragraph" w:styleId="Textoembloco">
    <w:name w:val="Block Text"/>
    <w:basedOn w:val="Normal"/>
    <w:uiPriority w:val="99"/>
    <w:semiHidden/>
    <w:unhideWhenUsed/>
    <w:rsid w:val="00586AFA"/>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semFormatao">
    <w:name w:val="Plain Text"/>
    <w:basedOn w:val="Normal"/>
    <w:link w:val="TextosemFormataoChar"/>
    <w:uiPriority w:val="99"/>
    <w:semiHidden/>
    <w:unhideWhenUsed/>
    <w:rsid w:val="00586AFA"/>
    <w:pPr>
      <w:spacing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586AFA"/>
    <w:rPr>
      <w:rFonts w:ascii="Consolas" w:hAnsi="Consolas"/>
      <w:sz w:val="21"/>
      <w:szCs w:val="21"/>
    </w:rPr>
  </w:style>
  <w:style w:type="character" w:customStyle="1" w:styleId="Ttulo3Char">
    <w:name w:val="Título 3 Char"/>
    <w:basedOn w:val="Fontepargpadro"/>
    <w:link w:val="Ttulo3"/>
    <w:uiPriority w:val="9"/>
    <w:semiHidden/>
    <w:rsid w:val="00586AFA"/>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semiHidden/>
    <w:rsid w:val="00586AFA"/>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586AFA"/>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586AFA"/>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586AFA"/>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586AF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86AFA"/>
    <w:rPr>
      <w:rFonts w:asciiTheme="majorHAnsi" w:eastAsiaTheme="majorEastAsia" w:hAnsiTheme="majorHAnsi" w:cstheme="majorBidi"/>
      <w:i/>
      <w:iCs/>
      <w:color w:val="272727" w:themeColor="text1" w:themeTint="D8"/>
      <w:sz w:val="21"/>
      <w:szCs w:val="21"/>
    </w:rPr>
  </w:style>
  <w:style w:type="paragraph" w:styleId="Ttulodanota">
    <w:name w:val="Note Heading"/>
    <w:basedOn w:val="Normal"/>
    <w:next w:val="Normal"/>
    <w:link w:val="TtulodanotaChar"/>
    <w:uiPriority w:val="99"/>
    <w:semiHidden/>
    <w:unhideWhenUsed/>
    <w:rsid w:val="00586AFA"/>
    <w:pPr>
      <w:spacing w:after="0" w:line="240" w:lineRule="auto"/>
    </w:pPr>
  </w:style>
  <w:style w:type="character" w:customStyle="1" w:styleId="TtulodanotaChar">
    <w:name w:val="Título da nota Char"/>
    <w:basedOn w:val="Fontepargpadro"/>
    <w:link w:val="Ttulodanota"/>
    <w:uiPriority w:val="99"/>
    <w:semiHidden/>
    <w:rsid w:val="00586AFA"/>
  </w:style>
  <w:style w:type="paragraph" w:styleId="Ttulodendicedeautoridades">
    <w:name w:val="toa heading"/>
    <w:basedOn w:val="Normal"/>
    <w:next w:val="Normal"/>
    <w:uiPriority w:val="99"/>
    <w:semiHidden/>
    <w:unhideWhenUsed/>
    <w:rsid w:val="00586AFA"/>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586AFA"/>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017276">
      <w:bodyDiv w:val="1"/>
      <w:marLeft w:val="0"/>
      <w:marRight w:val="0"/>
      <w:marTop w:val="0"/>
      <w:marBottom w:val="0"/>
      <w:divBdr>
        <w:top w:val="none" w:sz="0" w:space="0" w:color="auto"/>
        <w:left w:val="none" w:sz="0" w:space="0" w:color="auto"/>
        <w:bottom w:val="none" w:sz="0" w:space="0" w:color="auto"/>
        <w:right w:val="none" w:sz="0" w:space="0" w:color="auto"/>
      </w:divBdr>
    </w:div>
    <w:div w:id="182958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20e%20Brun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 e Bruno</Template>
  <TotalTime>1121</TotalTime>
  <Pages>11</Pages>
  <Words>3424</Words>
  <Characters>17639</Characters>
  <Application>Microsoft Office Word</Application>
  <DocSecurity>0</DocSecurity>
  <Lines>359</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151</cp:revision>
  <cp:lastPrinted>2025-08-28T21:47:00Z</cp:lastPrinted>
  <dcterms:created xsi:type="dcterms:W3CDTF">2025-08-27T20:39:00Z</dcterms:created>
  <dcterms:modified xsi:type="dcterms:W3CDTF">2025-11-18T13:05:00Z</dcterms:modified>
</cp:coreProperties>
</file>