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6FADAB" w14:textId="5F4DFFFB" w:rsidR="000169F1" w:rsidRDefault="005F6C35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>
        <w:rPr>
          <w:rFonts w:ascii="Arial" w:eastAsia="Calibri" w:hAnsi="Arial" w:cs="Times New Roman"/>
          <w:sz w:val="24"/>
          <w:szCs w:val="24"/>
        </w:rPr>
        <w:t xml:space="preserve">EXCELENTÍSSIMO SENHOR </w:t>
      </w:r>
      <w:r w:rsidR="008446F4">
        <w:rPr>
          <w:rFonts w:ascii="Arial" w:eastAsia="Calibri" w:hAnsi="Arial" w:cs="Times New Roman"/>
          <w:sz w:val="24"/>
          <w:szCs w:val="24"/>
        </w:rPr>
        <w:t>MINISTRO SEBASTIÃO REIS JÚNIOR</w:t>
      </w:r>
      <w:r w:rsidR="008D6335">
        <w:rPr>
          <w:rFonts w:ascii="Arial" w:eastAsia="Calibri" w:hAnsi="Arial" w:cs="Times New Roman"/>
          <w:sz w:val="24"/>
          <w:szCs w:val="24"/>
        </w:rPr>
        <w:t>, DIGNÍSSIMO RELATOR D</w:t>
      </w:r>
      <w:r w:rsidR="008446F4">
        <w:rPr>
          <w:rFonts w:ascii="Arial" w:eastAsia="Calibri" w:hAnsi="Arial" w:cs="Times New Roman"/>
          <w:sz w:val="24"/>
          <w:szCs w:val="24"/>
        </w:rPr>
        <w:t xml:space="preserve">O RECURSO EM </w:t>
      </w:r>
      <w:r w:rsidR="008446F4">
        <w:rPr>
          <w:rFonts w:ascii="Arial" w:eastAsia="Calibri" w:hAnsi="Arial" w:cs="Times New Roman"/>
          <w:i/>
          <w:iCs/>
          <w:sz w:val="24"/>
          <w:szCs w:val="24"/>
        </w:rPr>
        <w:t>HABEAS CORPUS</w:t>
      </w:r>
      <w:r w:rsidR="008D6335">
        <w:rPr>
          <w:rFonts w:ascii="Arial" w:eastAsia="Calibri" w:hAnsi="Arial" w:cs="Times New Roman"/>
          <w:sz w:val="24"/>
          <w:szCs w:val="24"/>
        </w:rPr>
        <w:t xml:space="preserve"> N. </w:t>
      </w:r>
      <w:r w:rsidR="008446F4">
        <w:rPr>
          <w:rFonts w:ascii="Arial" w:eastAsia="Calibri" w:hAnsi="Arial" w:cs="Times New Roman"/>
          <w:sz w:val="24"/>
          <w:szCs w:val="24"/>
        </w:rPr>
        <w:t>1.018.563/SC</w:t>
      </w:r>
    </w:p>
    <w:p w14:paraId="79661D62" w14:textId="77777777" w:rsidR="000169F1" w:rsidRPr="00980061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5D823581" w14:textId="77777777" w:rsidR="000169F1" w:rsidRPr="00136102" w:rsidRDefault="000169F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674B8E45" w14:textId="77777777" w:rsidR="000169F1" w:rsidRPr="00136102" w:rsidRDefault="000169F1" w:rsidP="005F6C35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589DE94C" w14:textId="5C84D127" w:rsidR="000169F1" w:rsidRPr="005F6C35" w:rsidRDefault="008446F4" w:rsidP="005F6C35">
      <w:pPr>
        <w:tabs>
          <w:tab w:val="left" w:pos="3944"/>
        </w:tabs>
        <w:spacing w:after="0" w:line="360" w:lineRule="auto"/>
        <w:contextualSpacing/>
        <w:jc w:val="both"/>
        <w:rPr>
          <w:rFonts w:ascii="Arial" w:eastAsia="Calibri" w:hAnsi="Arial" w:cs="Times New Roman"/>
        </w:rPr>
      </w:pPr>
      <w:r>
        <w:rPr>
          <w:rFonts w:ascii="Arial" w:eastAsia="Calibri" w:hAnsi="Arial" w:cs="Times New Roman"/>
        </w:rPr>
        <w:t>RHC n. 1.018.563/SC</w:t>
      </w:r>
    </w:p>
    <w:p w14:paraId="3D0BE898" w14:textId="77777777" w:rsidR="000169F1" w:rsidRPr="00136102" w:rsidRDefault="000169F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0CE6DCD9" w14:textId="77777777" w:rsidR="000169F1" w:rsidRPr="00136102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0FB32B34" w14:textId="77777777" w:rsidR="000169F1" w:rsidRPr="00136102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32D60F96" w14:textId="7B1C2783" w:rsidR="0016309C" w:rsidRPr="00416AA0" w:rsidRDefault="005F6C35" w:rsidP="0098094E">
      <w:pPr>
        <w:pStyle w:val="Qualificaodaspartes"/>
        <w:spacing w:line="360" w:lineRule="auto"/>
        <w:rPr>
          <w:b/>
          <w:bCs w:val="0"/>
          <w:i/>
          <w:iCs/>
        </w:rPr>
      </w:pPr>
      <w:r>
        <w:rPr>
          <w:b/>
        </w:rPr>
        <w:t>MAYCK TORRES MATES</w:t>
      </w:r>
      <w:r w:rsidR="000169F1" w:rsidRPr="00A814BD">
        <w:t xml:space="preserve">, </w:t>
      </w:r>
      <w:r>
        <w:t xml:space="preserve">já qualificado nos autos </w:t>
      </w:r>
      <w:r w:rsidR="008446F4">
        <w:t>em epígrafe</w:t>
      </w:r>
      <w:r w:rsidR="000169F1">
        <w:t>,</w:t>
      </w:r>
      <w:r w:rsidR="000169F1" w:rsidRPr="00A814BD">
        <w:t xml:space="preserve"> vem, respeitosamente, </w:t>
      </w:r>
      <w:r w:rsidR="000169F1">
        <w:t xml:space="preserve">à elevada presença de </w:t>
      </w:r>
      <w:r w:rsidR="000169F1" w:rsidRPr="00A814BD">
        <w:t xml:space="preserve">Vossa Excelência, </w:t>
      </w:r>
      <w:r w:rsidR="000169F1">
        <w:t>por seu</w:t>
      </w:r>
      <w:r>
        <w:t>s</w:t>
      </w:r>
      <w:r w:rsidR="000169F1">
        <w:t xml:space="preserve"> advogado</w:t>
      </w:r>
      <w:r>
        <w:t>s</w:t>
      </w:r>
      <w:r w:rsidR="000169F1">
        <w:t xml:space="preserve"> abaixo signatário</w:t>
      </w:r>
      <w:r>
        <w:t>s</w:t>
      </w:r>
      <w:r w:rsidR="000169F1" w:rsidRPr="00A814BD">
        <w:t>,</w:t>
      </w:r>
      <w:r w:rsidR="0016309C" w:rsidRPr="0016309C">
        <w:t xml:space="preserve"> </w:t>
      </w:r>
      <w:r w:rsidR="0016309C">
        <w:t xml:space="preserve">em atenção </w:t>
      </w:r>
      <w:r w:rsidR="003C6A55">
        <w:t>à intimação sobre a inclusão do presente feito para julgamento na modalidade virtual</w:t>
      </w:r>
      <w:r w:rsidR="0016309C">
        <w:t>,</w:t>
      </w:r>
      <w:r w:rsidR="0016309C" w:rsidRPr="00DB744D">
        <w:t xml:space="preserve"> </w:t>
      </w:r>
      <w:r w:rsidR="0016309C">
        <w:t>com fundamento no art. 166, I, do RIS</w:t>
      </w:r>
      <w:r w:rsidR="00123143">
        <w:t>TJ</w:t>
      </w:r>
      <w:r w:rsidR="0016309C">
        <w:t xml:space="preserve">, requerer a retirada do processo da pauta virtual, para que seja realizado posterior julgamento em sessão presencial, </w:t>
      </w:r>
      <w:r w:rsidR="009432B3">
        <w:t xml:space="preserve">como forma de permitir a </w:t>
      </w:r>
      <w:r w:rsidR="0016309C">
        <w:t>realização de sustentação oral</w:t>
      </w:r>
      <w:r w:rsidR="006723A5">
        <w:t>, por videoconferência</w:t>
      </w:r>
      <w:r w:rsidR="00B4364C">
        <w:t xml:space="preserve"> </w:t>
      </w:r>
      <w:r w:rsidR="0098094E">
        <w:t>no julgamento do presente recurso ordinário</w:t>
      </w:r>
      <w:r w:rsidR="00826BA0">
        <w:t>,</w:t>
      </w:r>
      <w:r w:rsidR="00B4364C">
        <w:t xml:space="preserve"> admitida regimentalmente, </w:t>
      </w:r>
      <w:r w:rsidR="00826BA0">
        <w:t xml:space="preserve">o que desde já </w:t>
      </w:r>
      <w:r w:rsidR="004A3E7D">
        <w:t xml:space="preserve">também </w:t>
      </w:r>
      <w:r w:rsidR="00826BA0">
        <w:t>se requer</w:t>
      </w:r>
      <w:r w:rsidR="008F7E9F">
        <w:t xml:space="preserve">, </w:t>
      </w:r>
      <w:r w:rsidR="00B4364C">
        <w:t>além d</w:t>
      </w:r>
      <w:r w:rsidR="008F7E9F">
        <w:t>o acompanhamento dos debates</w:t>
      </w:r>
      <w:r w:rsidR="000A38CB">
        <w:t xml:space="preserve"> entre os eminentes Ministros integrantes dessa Colenda Turma</w:t>
      </w:r>
      <w:r w:rsidR="00B4364C">
        <w:t xml:space="preserve"> e da formulação de eventuais questões de ordem que sejam pertinentes ao caso</w:t>
      </w:r>
      <w:r w:rsidR="0016309C">
        <w:t>.</w:t>
      </w:r>
    </w:p>
    <w:p w14:paraId="5EA7E2E9" w14:textId="77777777" w:rsidR="000F0FC7" w:rsidRPr="00136102" w:rsidRDefault="000F0FC7" w:rsidP="00B4364C">
      <w:pPr>
        <w:pStyle w:val="Ttulo2"/>
      </w:pPr>
    </w:p>
    <w:p w14:paraId="69B8EE4B" w14:textId="77777777" w:rsidR="000F0FC7" w:rsidRDefault="000F0FC7" w:rsidP="00B4364C">
      <w:pPr>
        <w:pStyle w:val="Ttulo2"/>
        <w:rPr>
          <w:rFonts w:eastAsia="Calibri"/>
        </w:rPr>
      </w:pPr>
    </w:p>
    <w:p w14:paraId="769A916E" w14:textId="77777777" w:rsidR="000F0FC7" w:rsidRPr="00136102" w:rsidRDefault="000F0FC7" w:rsidP="000F0FC7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Pede deferimento. </w:t>
      </w:r>
    </w:p>
    <w:p w14:paraId="22CA0F2A" w14:textId="163834E4" w:rsidR="000F0FC7" w:rsidRPr="00136102" w:rsidRDefault="000F0FC7" w:rsidP="000F0FC7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946FB5">
        <w:rPr>
          <w:rFonts w:ascii="Arial" w:eastAsia="Calibri" w:hAnsi="Arial" w:cs="Times New Roman"/>
          <w:noProof/>
          <w:sz w:val="24"/>
          <w:szCs w:val="24"/>
        </w:rPr>
        <w:t>4 de novembro de 2025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3CB48ECE" w14:textId="77777777" w:rsidR="000F0FC7" w:rsidRDefault="000F0FC7" w:rsidP="000F0FC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75D758CA" w14:textId="77777777" w:rsidR="000F0FC7" w:rsidRDefault="000F0FC7" w:rsidP="000F0FC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6176230F" w14:textId="77777777" w:rsidR="000F0FC7" w:rsidRDefault="000F0FC7" w:rsidP="000F0FC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0C2BE306" w14:textId="77777777" w:rsidR="000F0FC7" w:rsidRPr="00D576AF" w:rsidRDefault="000F0FC7" w:rsidP="000F0FC7">
      <w:pPr>
        <w:spacing w:after="0" w:line="240" w:lineRule="auto"/>
        <w:ind w:right="-2"/>
        <w:jc w:val="center"/>
        <w:rPr>
          <w:rFonts w:ascii="Arial" w:eastAsia="Times New Roman" w:hAnsi="Arial" w:cs="Times New Roman"/>
          <w:bCs/>
          <w:sz w:val="24"/>
          <w:szCs w:val="24"/>
        </w:rPr>
      </w:pPr>
      <w:r w:rsidRPr="00D576AF"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  <w:r w:rsidRPr="00D576AF">
        <w:rPr>
          <w:rFonts w:ascii="Arial" w:eastAsia="Times New Roman" w:hAnsi="Arial" w:cs="Times New Roman"/>
          <w:b/>
          <w:sz w:val="24"/>
          <w:szCs w:val="24"/>
        </w:rPr>
        <w:tab/>
      </w:r>
      <w:r w:rsidRPr="00D576AF">
        <w:rPr>
          <w:rFonts w:ascii="Arial" w:eastAsia="Times New Roman" w:hAnsi="Arial" w:cs="Times New Roman"/>
          <w:b/>
          <w:sz w:val="24"/>
          <w:szCs w:val="24"/>
        </w:rPr>
        <w:tab/>
      </w:r>
      <w:r>
        <w:rPr>
          <w:rFonts w:ascii="Arial" w:eastAsia="Times New Roman" w:hAnsi="Arial" w:cs="Times New Roman"/>
          <w:b/>
          <w:sz w:val="24"/>
          <w:szCs w:val="24"/>
        </w:rPr>
        <w:tab/>
      </w:r>
      <w:r w:rsidRPr="00D576AF">
        <w:rPr>
          <w:rFonts w:ascii="Arial" w:eastAsia="Times New Roman" w:hAnsi="Arial" w:cs="Times New Roman"/>
          <w:b/>
          <w:sz w:val="24"/>
          <w:szCs w:val="24"/>
        </w:rPr>
        <w:t xml:space="preserve">Bruno </w:t>
      </w:r>
      <w:r>
        <w:rPr>
          <w:rFonts w:ascii="Arial" w:eastAsia="Times New Roman" w:hAnsi="Arial" w:cs="Times New Roman"/>
          <w:b/>
          <w:sz w:val="24"/>
          <w:szCs w:val="24"/>
        </w:rPr>
        <w:t>Gastão da Rosa</w:t>
      </w:r>
    </w:p>
    <w:p w14:paraId="10BFA11E" w14:textId="2DB31071" w:rsidR="00131BEB" w:rsidRPr="000169F1" w:rsidRDefault="000F0FC7" w:rsidP="00E545A6">
      <w:pPr>
        <w:spacing w:after="0" w:line="240" w:lineRule="auto"/>
        <w:ind w:right="-2"/>
        <w:jc w:val="center"/>
      </w:pPr>
      <w:r w:rsidRPr="00B3282E">
        <w:rPr>
          <w:rFonts w:ascii="Arial" w:eastAsia="Times New Roman" w:hAnsi="Arial" w:cs="Times New Roman"/>
          <w:sz w:val="24"/>
          <w:szCs w:val="24"/>
        </w:rPr>
        <w:t xml:space="preserve">    </w:t>
      </w:r>
      <w:r w:rsidRPr="00EE029A">
        <w:rPr>
          <w:rFonts w:ascii="Arial" w:eastAsia="Times New Roman" w:hAnsi="Arial" w:cs="Times New Roman"/>
          <w:sz w:val="24"/>
          <w:szCs w:val="24"/>
        </w:rPr>
        <w:t>OAB/SC 36.591</w:t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  <w:t>OAB/SC 47.774</w:t>
      </w:r>
    </w:p>
    <w:sectPr w:rsidR="00131BEB" w:rsidRPr="000169F1" w:rsidSect="00951BA8">
      <w:headerReference w:type="default" r:id="rId8"/>
      <w:footerReference w:type="default" r:id="rId9"/>
      <w:pgSz w:w="11906" w:h="16838"/>
      <w:pgMar w:top="1843" w:right="1416" w:bottom="851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FD692F" w14:textId="77777777" w:rsidR="009073CF" w:rsidRDefault="009073CF" w:rsidP="00943258">
      <w:pPr>
        <w:spacing w:after="0" w:line="240" w:lineRule="auto"/>
      </w:pPr>
      <w:r>
        <w:separator/>
      </w:r>
    </w:p>
  </w:endnote>
  <w:endnote w:type="continuationSeparator" w:id="0">
    <w:p w14:paraId="6CFCB6CB" w14:textId="77777777" w:rsidR="009073CF" w:rsidRDefault="009073CF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EndPr/>
    <w:sdtContent>
      <w:p w14:paraId="4C063495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78CA1FC3" wp14:editId="7D316A35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1884052686" name="Imagem 1884052686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251C21DB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D07384" w14:textId="77777777" w:rsidR="009073CF" w:rsidRDefault="009073CF" w:rsidP="00943258">
      <w:pPr>
        <w:spacing w:after="0" w:line="240" w:lineRule="auto"/>
      </w:pPr>
      <w:r>
        <w:separator/>
      </w:r>
    </w:p>
  </w:footnote>
  <w:footnote w:type="continuationSeparator" w:id="0">
    <w:p w14:paraId="40B47C83" w14:textId="77777777" w:rsidR="009073CF" w:rsidRDefault="009073CF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30BEA2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285DC06F" wp14:editId="2FAC1C65">
          <wp:simplePos x="0" y="0"/>
          <wp:positionH relativeFrom="page">
            <wp:posOffset>-21361</wp:posOffset>
          </wp:positionH>
          <wp:positionV relativeFrom="page">
            <wp:posOffset>-71063</wp:posOffset>
          </wp:positionV>
          <wp:extent cx="7612446" cy="1100138"/>
          <wp:effectExtent l="0" t="0" r="0" b="0"/>
          <wp:wrapNone/>
          <wp:docPr id="1966775650" name="Imagem 1966775650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6E0E221E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2F3FCDDD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3DC95F97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D60BB"/>
    <w:multiLevelType w:val="hybridMultilevel"/>
    <w:tmpl w:val="8E3AB56A"/>
    <w:lvl w:ilvl="0" w:tplc="206E6880">
      <w:start w:val="1"/>
      <w:numFmt w:val="lowerLetter"/>
      <w:lvlText w:val="%1)"/>
      <w:lvlJc w:val="left"/>
      <w:pPr>
        <w:ind w:left="2061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781" w:hanging="360"/>
      </w:pPr>
    </w:lvl>
    <w:lvl w:ilvl="2" w:tplc="0416001B" w:tentative="1">
      <w:start w:val="1"/>
      <w:numFmt w:val="lowerRoman"/>
      <w:lvlText w:val="%3."/>
      <w:lvlJc w:val="right"/>
      <w:pPr>
        <w:ind w:left="3501" w:hanging="180"/>
      </w:pPr>
    </w:lvl>
    <w:lvl w:ilvl="3" w:tplc="0416000F" w:tentative="1">
      <w:start w:val="1"/>
      <w:numFmt w:val="decimal"/>
      <w:lvlText w:val="%4."/>
      <w:lvlJc w:val="left"/>
      <w:pPr>
        <w:ind w:left="4221" w:hanging="360"/>
      </w:pPr>
    </w:lvl>
    <w:lvl w:ilvl="4" w:tplc="04160019" w:tentative="1">
      <w:start w:val="1"/>
      <w:numFmt w:val="lowerLetter"/>
      <w:lvlText w:val="%5."/>
      <w:lvlJc w:val="left"/>
      <w:pPr>
        <w:ind w:left="4941" w:hanging="360"/>
      </w:pPr>
    </w:lvl>
    <w:lvl w:ilvl="5" w:tplc="0416001B" w:tentative="1">
      <w:start w:val="1"/>
      <w:numFmt w:val="lowerRoman"/>
      <w:lvlText w:val="%6."/>
      <w:lvlJc w:val="right"/>
      <w:pPr>
        <w:ind w:left="5661" w:hanging="180"/>
      </w:pPr>
    </w:lvl>
    <w:lvl w:ilvl="6" w:tplc="0416000F" w:tentative="1">
      <w:start w:val="1"/>
      <w:numFmt w:val="decimal"/>
      <w:lvlText w:val="%7."/>
      <w:lvlJc w:val="left"/>
      <w:pPr>
        <w:ind w:left="6381" w:hanging="360"/>
      </w:pPr>
    </w:lvl>
    <w:lvl w:ilvl="7" w:tplc="04160019" w:tentative="1">
      <w:start w:val="1"/>
      <w:numFmt w:val="lowerLetter"/>
      <w:lvlText w:val="%8."/>
      <w:lvlJc w:val="left"/>
      <w:pPr>
        <w:ind w:left="7101" w:hanging="360"/>
      </w:pPr>
    </w:lvl>
    <w:lvl w:ilvl="8" w:tplc="0416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1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2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1"/>
  </w:num>
  <w:num w:numId="2" w16cid:durableId="806433346">
    <w:abstractNumId w:val="2"/>
  </w:num>
  <w:num w:numId="3" w16cid:durableId="93594246">
    <w:abstractNumId w:val="1"/>
    <w:lvlOverride w:ilvl="0">
      <w:startOverride w:val="1"/>
    </w:lvlOverride>
  </w:num>
  <w:num w:numId="4" w16cid:durableId="2022312141">
    <w:abstractNumId w:val="1"/>
    <w:lvlOverride w:ilvl="0">
      <w:startOverride w:val="1"/>
    </w:lvlOverride>
  </w:num>
  <w:num w:numId="5" w16cid:durableId="573197449">
    <w:abstractNumId w:val="1"/>
    <w:lvlOverride w:ilvl="0">
      <w:startOverride w:val="1"/>
    </w:lvlOverride>
  </w:num>
  <w:num w:numId="6" w16cid:durableId="8389346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C35"/>
    <w:rsid w:val="00001497"/>
    <w:rsid w:val="00003F31"/>
    <w:rsid w:val="0000562F"/>
    <w:rsid w:val="00012C56"/>
    <w:rsid w:val="000149E0"/>
    <w:rsid w:val="000169F1"/>
    <w:rsid w:val="00016EA9"/>
    <w:rsid w:val="00020A26"/>
    <w:rsid w:val="00021561"/>
    <w:rsid w:val="0002369D"/>
    <w:rsid w:val="00023AE1"/>
    <w:rsid w:val="00026047"/>
    <w:rsid w:val="00032655"/>
    <w:rsid w:val="0003548A"/>
    <w:rsid w:val="00036364"/>
    <w:rsid w:val="000377F9"/>
    <w:rsid w:val="00041FCF"/>
    <w:rsid w:val="0004298B"/>
    <w:rsid w:val="000528DE"/>
    <w:rsid w:val="00052C29"/>
    <w:rsid w:val="00055D19"/>
    <w:rsid w:val="00056674"/>
    <w:rsid w:val="00061B2B"/>
    <w:rsid w:val="00063BD6"/>
    <w:rsid w:val="00064C23"/>
    <w:rsid w:val="00064E5A"/>
    <w:rsid w:val="000657D1"/>
    <w:rsid w:val="0006720C"/>
    <w:rsid w:val="000713D2"/>
    <w:rsid w:val="00072F98"/>
    <w:rsid w:val="00075D0B"/>
    <w:rsid w:val="00076496"/>
    <w:rsid w:val="00084930"/>
    <w:rsid w:val="00085AB7"/>
    <w:rsid w:val="00087442"/>
    <w:rsid w:val="00087AD8"/>
    <w:rsid w:val="00090F06"/>
    <w:rsid w:val="000918B2"/>
    <w:rsid w:val="00091E52"/>
    <w:rsid w:val="00093A6A"/>
    <w:rsid w:val="00094EF1"/>
    <w:rsid w:val="00097661"/>
    <w:rsid w:val="00097FEA"/>
    <w:rsid w:val="000A023D"/>
    <w:rsid w:val="000A38CB"/>
    <w:rsid w:val="000A51FF"/>
    <w:rsid w:val="000A53F3"/>
    <w:rsid w:val="000B039B"/>
    <w:rsid w:val="000B64A1"/>
    <w:rsid w:val="000B6594"/>
    <w:rsid w:val="000B696F"/>
    <w:rsid w:val="000B6C4C"/>
    <w:rsid w:val="000B6C9E"/>
    <w:rsid w:val="000D143B"/>
    <w:rsid w:val="000D228C"/>
    <w:rsid w:val="000D2430"/>
    <w:rsid w:val="000D3700"/>
    <w:rsid w:val="000D3E95"/>
    <w:rsid w:val="000D4875"/>
    <w:rsid w:val="000D560E"/>
    <w:rsid w:val="000D6F8E"/>
    <w:rsid w:val="000F0FC7"/>
    <w:rsid w:val="000F5E98"/>
    <w:rsid w:val="000F6B83"/>
    <w:rsid w:val="000F77F8"/>
    <w:rsid w:val="00102AEE"/>
    <w:rsid w:val="00103CFF"/>
    <w:rsid w:val="00104FB1"/>
    <w:rsid w:val="0010599E"/>
    <w:rsid w:val="001066E2"/>
    <w:rsid w:val="001109F2"/>
    <w:rsid w:val="00114442"/>
    <w:rsid w:val="00116C93"/>
    <w:rsid w:val="001216A4"/>
    <w:rsid w:val="00121AAD"/>
    <w:rsid w:val="00121B08"/>
    <w:rsid w:val="00123143"/>
    <w:rsid w:val="00130BE2"/>
    <w:rsid w:val="00131BEB"/>
    <w:rsid w:val="00131FBF"/>
    <w:rsid w:val="001341D5"/>
    <w:rsid w:val="0013557A"/>
    <w:rsid w:val="001403E4"/>
    <w:rsid w:val="00141CB9"/>
    <w:rsid w:val="001436D1"/>
    <w:rsid w:val="001473C2"/>
    <w:rsid w:val="00152D3E"/>
    <w:rsid w:val="00152E41"/>
    <w:rsid w:val="00153081"/>
    <w:rsid w:val="00153867"/>
    <w:rsid w:val="00154E82"/>
    <w:rsid w:val="00155FF2"/>
    <w:rsid w:val="00160A68"/>
    <w:rsid w:val="0016309C"/>
    <w:rsid w:val="00163913"/>
    <w:rsid w:val="00165B20"/>
    <w:rsid w:val="00165BF5"/>
    <w:rsid w:val="001667B0"/>
    <w:rsid w:val="0017266F"/>
    <w:rsid w:val="00172D8F"/>
    <w:rsid w:val="001761C0"/>
    <w:rsid w:val="00181479"/>
    <w:rsid w:val="0018305E"/>
    <w:rsid w:val="00183BE2"/>
    <w:rsid w:val="00183DBC"/>
    <w:rsid w:val="0018508A"/>
    <w:rsid w:val="00185948"/>
    <w:rsid w:val="00192474"/>
    <w:rsid w:val="001926B0"/>
    <w:rsid w:val="0019704B"/>
    <w:rsid w:val="00197257"/>
    <w:rsid w:val="0019752B"/>
    <w:rsid w:val="001A0C58"/>
    <w:rsid w:val="001A36E6"/>
    <w:rsid w:val="001A3901"/>
    <w:rsid w:val="001A78E7"/>
    <w:rsid w:val="001A7E5B"/>
    <w:rsid w:val="001B1368"/>
    <w:rsid w:val="001B2497"/>
    <w:rsid w:val="001B2B98"/>
    <w:rsid w:val="001B2E75"/>
    <w:rsid w:val="001B3D97"/>
    <w:rsid w:val="001B7161"/>
    <w:rsid w:val="001B75E7"/>
    <w:rsid w:val="001C1718"/>
    <w:rsid w:val="001C2050"/>
    <w:rsid w:val="001C2839"/>
    <w:rsid w:val="001C432E"/>
    <w:rsid w:val="001C6DC5"/>
    <w:rsid w:val="001C7B83"/>
    <w:rsid w:val="001D2302"/>
    <w:rsid w:val="001D342B"/>
    <w:rsid w:val="001D365E"/>
    <w:rsid w:val="001D681C"/>
    <w:rsid w:val="001D6F86"/>
    <w:rsid w:val="001D704E"/>
    <w:rsid w:val="001E143C"/>
    <w:rsid w:val="001E297D"/>
    <w:rsid w:val="001E2C90"/>
    <w:rsid w:val="001E2DE5"/>
    <w:rsid w:val="001E452D"/>
    <w:rsid w:val="001E495B"/>
    <w:rsid w:val="001E79D6"/>
    <w:rsid w:val="001F2737"/>
    <w:rsid w:val="001F3147"/>
    <w:rsid w:val="001F37F2"/>
    <w:rsid w:val="00201F45"/>
    <w:rsid w:val="00203566"/>
    <w:rsid w:val="00205490"/>
    <w:rsid w:val="0020748C"/>
    <w:rsid w:val="00207692"/>
    <w:rsid w:val="00207BE4"/>
    <w:rsid w:val="00210060"/>
    <w:rsid w:val="00212548"/>
    <w:rsid w:val="0021283A"/>
    <w:rsid w:val="00214E09"/>
    <w:rsid w:val="0021591B"/>
    <w:rsid w:val="002163CC"/>
    <w:rsid w:val="002164D3"/>
    <w:rsid w:val="00217104"/>
    <w:rsid w:val="002176D4"/>
    <w:rsid w:val="00217B32"/>
    <w:rsid w:val="00223A45"/>
    <w:rsid w:val="002349DC"/>
    <w:rsid w:val="00235D47"/>
    <w:rsid w:val="0023690B"/>
    <w:rsid w:val="00236929"/>
    <w:rsid w:val="00241E24"/>
    <w:rsid w:val="00242354"/>
    <w:rsid w:val="002423FE"/>
    <w:rsid w:val="0024586D"/>
    <w:rsid w:val="00245B25"/>
    <w:rsid w:val="00245F44"/>
    <w:rsid w:val="002554DD"/>
    <w:rsid w:val="0025778B"/>
    <w:rsid w:val="00260A99"/>
    <w:rsid w:val="00263880"/>
    <w:rsid w:val="002650E2"/>
    <w:rsid w:val="00265CC1"/>
    <w:rsid w:val="00271E69"/>
    <w:rsid w:val="00272BFB"/>
    <w:rsid w:val="0027404A"/>
    <w:rsid w:val="00275E14"/>
    <w:rsid w:val="0028125C"/>
    <w:rsid w:val="0028341C"/>
    <w:rsid w:val="00285CF2"/>
    <w:rsid w:val="00286722"/>
    <w:rsid w:val="002910E8"/>
    <w:rsid w:val="00291F6C"/>
    <w:rsid w:val="00294708"/>
    <w:rsid w:val="00295763"/>
    <w:rsid w:val="00295E81"/>
    <w:rsid w:val="00297B60"/>
    <w:rsid w:val="002A17B0"/>
    <w:rsid w:val="002A445B"/>
    <w:rsid w:val="002B1BA4"/>
    <w:rsid w:val="002B1FD3"/>
    <w:rsid w:val="002B7B07"/>
    <w:rsid w:val="002C2DC9"/>
    <w:rsid w:val="002C2DF1"/>
    <w:rsid w:val="002C6592"/>
    <w:rsid w:val="002D0AB2"/>
    <w:rsid w:val="002D2E67"/>
    <w:rsid w:val="002D43B7"/>
    <w:rsid w:val="002D5FDE"/>
    <w:rsid w:val="002D77F3"/>
    <w:rsid w:val="002E4A39"/>
    <w:rsid w:val="002E7135"/>
    <w:rsid w:val="002E7A6F"/>
    <w:rsid w:val="002F4F1F"/>
    <w:rsid w:val="00301626"/>
    <w:rsid w:val="003109E4"/>
    <w:rsid w:val="00310E61"/>
    <w:rsid w:val="0031376E"/>
    <w:rsid w:val="0031640C"/>
    <w:rsid w:val="00316711"/>
    <w:rsid w:val="00317DF3"/>
    <w:rsid w:val="003220F6"/>
    <w:rsid w:val="00330B17"/>
    <w:rsid w:val="00331BD3"/>
    <w:rsid w:val="00331EB5"/>
    <w:rsid w:val="003354C9"/>
    <w:rsid w:val="00342140"/>
    <w:rsid w:val="00342BB3"/>
    <w:rsid w:val="00344D6E"/>
    <w:rsid w:val="00347CDE"/>
    <w:rsid w:val="00347D5D"/>
    <w:rsid w:val="00350359"/>
    <w:rsid w:val="003503C5"/>
    <w:rsid w:val="00351043"/>
    <w:rsid w:val="0035601A"/>
    <w:rsid w:val="00360D28"/>
    <w:rsid w:val="00362248"/>
    <w:rsid w:val="0036241F"/>
    <w:rsid w:val="00362969"/>
    <w:rsid w:val="00373030"/>
    <w:rsid w:val="00377A2E"/>
    <w:rsid w:val="003801CD"/>
    <w:rsid w:val="00380348"/>
    <w:rsid w:val="00380657"/>
    <w:rsid w:val="00380729"/>
    <w:rsid w:val="00381370"/>
    <w:rsid w:val="003822CC"/>
    <w:rsid w:val="0038504A"/>
    <w:rsid w:val="003907C8"/>
    <w:rsid w:val="0039141E"/>
    <w:rsid w:val="00392F0A"/>
    <w:rsid w:val="0039336C"/>
    <w:rsid w:val="003959A2"/>
    <w:rsid w:val="00395B0B"/>
    <w:rsid w:val="003978B0"/>
    <w:rsid w:val="003A0500"/>
    <w:rsid w:val="003A198A"/>
    <w:rsid w:val="003A2034"/>
    <w:rsid w:val="003A50AD"/>
    <w:rsid w:val="003B0631"/>
    <w:rsid w:val="003B3C56"/>
    <w:rsid w:val="003B511C"/>
    <w:rsid w:val="003B6758"/>
    <w:rsid w:val="003B6F15"/>
    <w:rsid w:val="003B7634"/>
    <w:rsid w:val="003C058D"/>
    <w:rsid w:val="003C262B"/>
    <w:rsid w:val="003C6375"/>
    <w:rsid w:val="003C6A55"/>
    <w:rsid w:val="003D332B"/>
    <w:rsid w:val="003D3F9D"/>
    <w:rsid w:val="003D555F"/>
    <w:rsid w:val="003E21CF"/>
    <w:rsid w:val="003E2EA4"/>
    <w:rsid w:val="003E3356"/>
    <w:rsid w:val="003E35F9"/>
    <w:rsid w:val="003E3DD2"/>
    <w:rsid w:val="003E46B9"/>
    <w:rsid w:val="003F3D5E"/>
    <w:rsid w:val="003F6E7B"/>
    <w:rsid w:val="003F74A2"/>
    <w:rsid w:val="00401B5D"/>
    <w:rsid w:val="0040516B"/>
    <w:rsid w:val="00412C36"/>
    <w:rsid w:val="00415426"/>
    <w:rsid w:val="0041580D"/>
    <w:rsid w:val="00415810"/>
    <w:rsid w:val="00420505"/>
    <w:rsid w:val="00420B27"/>
    <w:rsid w:val="00420BE6"/>
    <w:rsid w:val="00421332"/>
    <w:rsid w:val="00421BFD"/>
    <w:rsid w:val="00422269"/>
    <w:rsid w:val="00423E6C"/>
    <w:rsid w:val="004259D2"/>
    <w:rsid w:val="0043022C"/>
    <w:rsid w:val="00430601"/>
    <w:rsid w:val="00432116"/>
    <w:rsid w:val="00432880"/>
    <w:rsid w:val="00435E89"/>
    <w:rsid w:val="00436118"/>
    <w:rsid w:val="00436E7F"/>
    <w:rsid w:val="00437047"/>
    <w:rsid w:val="004404B6"/>
    <w:rsid w:val="00440A30"/>
    <w:rsid w:val="004416D1"/>
    <w:rsid w:val="00441A39"/>
    <w:rsid w:val="00443212"/>
    <w:rsid w:val="004457D4"/>
    <w:rsid w:val="0044787B"/>
    <w:rsid w:val="00451AF7"/>
    <w:rsid w:val="00453D62"/>
    <w:rsid w:val="0045427C"/>
    <w:rsid w:val="0046256F"/>
    <w:rsid w:val="00465AAC"/>
    <w:rsid w:val="004679BA"/>
    <w:rsid w:val="00467D06"/>
    <w:rsid w:val="004710AA"/>
    <w:rsid w:val="004768C5"/>
    <w:rsid w:val="00482FE0"/>
    <w:rsid w:val="00483CAE"/>
    <w:rsid w:val="00487381"/>
    <w:rsid w:val="00491229"/>
    <w:rsid w:val="004949AD"/>
    <w:rsid w:val="00495924"/>
    <w:rsid w:val="004A01D4"/>
    <w:rsid w:val="004A05EE"/>
    <w:rsid w:val="004A3E7D"/>
    <w:rsid w:val="004A4EE0"/>
    <w:rsid w:val="004A58E1"/>
    <w:rsid w:val="004A7EF4"/>
    <w:rsid w:val="004B0A4C"/>
    <w:rsid w:val="004B0CC0"/>
    <w:rsid w:val="004B6362"/>
    <w:rsid w:val="004B79F9"/>
    <w:rsid w:val="004B7EAD"/>
    <w:rsid w:val="004C1B69"/>
    <w:rsid w:val="004C2807"/>
    <w:rsid w:val="004C2870"/>
    <w:rsid w:val="004C489E"/>
    <w:rsid w:val="004C53C8"/>
    <w:rsid w:val="004C56A4"/>
    <w:rsid w:val="004C6ACB"/>
    <w:rsid w:val="004C7711"/>
    <w:rsid w:val="004D158E"/>
    <w:rsid w:val="004D477F"/>
    <w:rsid w:val="004E0848"/>
    <w:rsid w:val="004E21A6"/>
    <w:rsid w:val="004E48A9"/>
    <w:rsid w:val="004E5F56"/>
    <w:rsid w:val="004E6251"/>
    <w:rsid w:val="004E7162"/>
    <w:rsid w:val="004E782D"/>
    <w:rsid w:val="004F0910"/>
    <w:rsid w:val="004F26AD"/>
    <w:rsid w:val="004F2B78"/>
    <w:rsid w:val="004F384D"/>
    <w:rsid w:val="004F41A9"/>
    <w:rsid w:val="004F4F53"/>
    <w:rsid w:val="004F5F51"/>
    <w:rsid w:val="004F68C3"/>
    <w:rsid w:val="00501A18"/>
    <w:rsid w:val="00504FFE"/>
    <w:rsid w:val="0050774D"/>
    <w:rsid w:val="00512693"/>
    <w:rsid w:val="005140ED"/>
    <w:rsid w:val="00514B85"/>
    <w:rsid w:val="005172C5"/>
    <w:rsid w:val="00520F4D"/>
    <w:rsid w:val="00521151"/>
    <w:rsid w:val="00521F5C"/>
    <w:rsid w:val="00523826"/>
    <w:rsid w:val="00524410"/>
    <w:rsid w:val="00527617"/>
    <w:rsid w:val="005279BE"/>
    <w:rsid w:val="005306DA"/>
    <w:rsid w:val="00531F74"/>
    <w:rsid w:val="005321DA"/>
    <w:rsid w:val="005360E7"/>
    <w:rsid w:val="005368DC"/>
    <w:rsid w:val="0053762A"/>
    <w:rsid w:val="00537D7F"/>
    <w:rsid w:val="00540494"/>
    <w:rsid w:val="00540DAD"/>
    <w:rsid w:val="005415A0"/>
    <w:rsid w:val="00541871"/>
    <w:rsid w:val="00541E6B"/>
    <w:rsid w:val="0054259B"/>
    <w:rsid w:val="005439EF"/>
    <w:rsid w:val="0055057A"/>
    <w:rsid w:val="00550A0B"/>
    <w:rsid w:val="00551991"/>
    <w:rsid w:val="005533B0"/>
    <w:rsid w:val="005538E5"/>
    <w:rsid w:val="00554DF0"/>
    <w:rsid w:val="00556038"/>
    <w:rsid w:val="005600A3"/>
    <w:rsid w:val="00560317"/>
    <w:rsid w:val="005626DA"/>
    <w:rsid w:val="00565F01"/>
    <w:rsid w:val="0057040D"/>
    <w:rsid w:val="00572333"/>
    <w:rsid w:val="00592A75"/>
    <w:rsid w:val="00595DFA"/>
    <w:rsid w:val="005A0847"/>
    <w:rsid w:val="005A1AD5"/>
    <w:rsid w:val="005A2885"/>
    <w:rsid w:val="005A751E"/>
    <w:rsid w:val="005A7E67"/>
    <w:rsid w:val="005B44C9"/>
    <w:rsid w:val="005B47D5"/>
    <w:rsid w:val="005B63E1"/>
    <w:rsid w:val="005B67EA"/>
    <w:rsid w:val="005B6BE1"/>
    <w:rsid w:val="005B6BED"/>
    <w:rsid w:val="005B7C76"/>
    <w:rsid w:val="005C322C"/>
    <w:rsid w:val="005C33D6"/>
    <w:rsid w:val="005C38DC"/>
    <w:rsid w:val="005C484C"/>
    <w:rsid w:val="005C68EC"/>
    <w:rsid w:val="005D79EF"/>
    <w:rsid w:val="005E0C23"/>
    <w:rsid w:val="005E15DB"/>
    <w:rsid w:val="005E5457"/>
    <w:rsid w:val="005E58E2"/>
    <w:rsid w:val="005F221C"/>
    <w:rsid w:val="005F27D6"/>
    <w:rsid w:val="005F29B3"/>
    <w:rsid w:val="005F3387"/>
    <w:rsid w:val="005F6631"/>
    <w:rsid w:val="005F6942"/>
    <w:rsid w:val="005F6A11"/>
    <w:rsid w:val="005F6C35"/>
    <w:rsid w:val="00601BEC"/>
    <w:rsid w:val="0061015A"/>
    <w:rsid w:val="006109BF"/>
    <w:rsid w:val="00612F18"/>
    <w:rsid w:val="00614602"/>
    <w:rsid w:val="0061650B"/>
    <w:rsid w:val="00623FD1"/>
    <w:rsid w:val="00627873"/>
    <w:rsid w:val="00630557"/>
    <w:rsid w:val="00631763"/>
    <w:rsid w:val="00631DAA"/>
    <w:rsid w:val="00637023"/>
    <w:rsid w:val="006405F2"/>
    <w:rsid w:val="0064068A"/>
    <w:rsid w:val="00642514"/>
    <w:rsid w:val="006466A4"/>
    <w:rsid w:val="0065247E"/>
    <w:rsid w:val="006547C1"/>
    <w:rsid w:val="00654DED"/>
    <w:rsid w:val="00655F3C"/>
    <w:rsid w:val="00656B0F"/>
    <w:rsid w:val="006600BE"/>
    <w:rsid w:val="0066089F"/>
    <w:rsid w:val="00660BBE"/>
    <w:rsid w:val="00661AF8"/>
    <w:rsid w:val="00662386"/>
    <w:rsid w:val="00662638"/>
    <w:rsid w:val="00662A4B"/>
    <w:rsid w:val="00670F02"/>
    <w:rsid w:val="006720D6"/>
    <w:rsid w:val="006723A5"/>
    <w:rsid w:val="00673228"/>
    <w:rsid w:val="00683B2C"/>
    <w:rsid w:val="00684844"/>
    <w:rsid w:val="006865CD"/>
    <w:rsid w:val="00687140"/>
    <w:rsid w:val="0068716F"/>
    <w:rsid w:val="006872A4"/>
    <w:rsid w:val="00690566"/>
    <w:rsid w:val="00692B0B"/>
    <w:rsid w:val="00693F8B"/>
    <w:rsid w:val="00694751"/>
    <w:rsid w:val="00696295"/>
    <w:rsid w:val="006A007C"/>
    <w:rsid w:val="006A1AC3"/>
    <w:rsid w:val="006A2272"/>
    <w:rsid w:val="006A3177"/>
    <w:rsid w:val="006A5130"/>
    <w:rsid w:val="006A568A"/>
    <w:rsid w:val="006A60C5"/>
    <w:rsid w:val="006A73B9"/>
    <w:rsid w:val="006A793A"/>
    <w:rsid w:val="006A7D86"/>
    <w:rsid w:val="006B1A86"/>
    <w:rsid w:val="006B257F"/>
    <w:rsid w:val="006B39E6"/>
    <w:rsid w:val="006C0A10"/>
    <w:rsid w:val="006C0DFC"/>
    <w:rsid w:val="006C40AF"/>
    <w:rsid w:val="006C4EFC"/>
    <w:rsid w:val="006C5311"/>
    <w:rsid w:val="006C5BF8"/>
    <w:rsid w:val="006C70F5"/>
    <w:rsid w:val="006D3262"/>
    <w:rsid w:val="006D581E"/>
    <w:rsid w:val="006D64C5"/>
    <w:rsid w:val="006D6538"/>
    <w:rsid w:val="006D7015"/>
    <w:rsid w:val="006E3EFE"/>
    <w:rsid w:val="006E5EBF"/>
    <w:rsid w:val="006F2A24"/>
    <w:rsid w:val="006F6D40"/>
    <w:rsid w:val="007002F4"/>
    <w:rsid w:val="00701204"/>
    <w:rsid w:val="00702BC4"/>
    <w:rsid w:val="0070321D"/>
    <w:rsid w:val="00706212"/>
    <w:rsid w:val="0070624E"/>
    <w:rsid w:val="00706A1F"/>
    <w:rsid w:val="00706BC8"/>
    <w:rsid w:val="007074C8"/>
    <w:rsid w:val="007128B3"/>
    <w:rsid w:val="00717F26"/>
    <w:rsid w:val="0072038A"/>
    <w:rsid w:val="00721E05"/>
    <w:rsid w:val="00722DF5"/>
    <w:rsid w:val="007271F3"/>
    <w:rsid w:val="0073008D"/>
    <w:rsid w:val="007349FD"/>
    <w:rsid w:val="00736034"/>
    <w:rsid w:val="0074140A"/>
    <w:rsid w:val="00741770"/>
    <w:rsid w:val="007431AD"/>
    <w:rsid w:val="00743216"/>
    <w:rsid w:val="00743A59"/>
    <w:rsid w:val="00752B1D"/>
    <w:rsid w:val="007546F4"/>
    <w:rsid w:val="00755F82"/>
    <w:rsid w:val="00757893"/>
    <w:rsid w:val="0076200F"/>
    <w:rsid w:val="00764E2D"/>
    <w:rsid w:val="007655F2"/>
    <w:rsid w:val="0076661E"/>
    <w:rsid w:val="00766E98"/>
    <w:rsid w:val="007718BE"/>
    <w:rsid w:val="00772418"/>
    <w:rsid w:val="00774A3F"/>
    <w:rsid w:val="00777A03"/>
    <w:rsid w:val="00781598"/>
    <w:rsid w:val="007842D3"/>
    <w:rsid w:val="00790997"/>
    <w:rsid w:val="00790D35"/>
    <w:rsid w:val="00790D74"/>
    <w:rsid w:val="00793DB2"/>
    <w:rsid w:val="00794E3C"/>
    <w:rsid w:val="00795616"/>
    <w:rsid w:val="0079771E"/>
    <w:rsid w:val="00797900"/>
    <w:rsid w:val="007A1A27"/>
    <w:rsid w:val="007A349E"/>
    <w:rsid w:val="007A646C"/>
    <w:rsid w:val="007A75C9"/>
    <w:rsid w:val="007A7873"/>
    <w:rsid w:val="007A7C6D"/>
    <w:rsid w:val="007B7D33"/>
    <w:rsid w:val="007C24F5"/>
    <w:rsid w:val="007C36DB"/>
    <w:rsid w:val="007C3D59"/>
    <w:rsid w:val="007C56E4"/>
    <w:rsid w:val="007C62C0"/>
    <w:rsid w:val="007C773F"/>
    <w:rsid w:val="007C7E1D"/>
    <w:rsid w:val="007D0A64"/>
    <w:rsid w:val="007D38F1"/>
    <w:rsid w:val="007D3D5F"/>
    <w:rsid w:val="007D41B2"/>
    <w:rsid w:val="007D7C81"/>
    <w:rsid w:val="007E1F8D"/>
    <w:rsid w:val="007E5E08"/>
    <w:rsid w:val="007E71FC"/>
    <w:rsid w:val="007F15A2"/>
    <w:rsid w:val="007F1E15"/>
    <w:rsid w:val="007F36BF"/>
    <w:rsid w:val="007F4A92"/>
    <w:rsid w:val="007F611B"/>
    <w:rsid w:val="00802C47"/>
    <w:rsid w:val="00803BC9"/>
    <w:rsid w:val="00803C09"/>
    <w:rsid w:val="0080506A"/>
    <w:rsid w:val="00810D34"/>
    <w:rsid w:val="00811930"/>
    <w:rsid w:val="00820380"/>
    <w:rsid w:val="00821091"/>
    <w:rsid w:val="00822569"/>
    <w:rsid w:val="008231A5"/>
    <w:rsid w:val="00826BA0"/>
    <w:rsid w:val="008335C6"/>
    <w:rsid w:val="00833941"/>
    <w:rsid w:val="008346F1"/>
    <w:rsid w:val="0083568A"/>
    <w:rsid w:val="008412C5"/>
    <w:rsid w:val="00842C2A"/>
    <w:rsid w:val="008442EF"/>
    <w:rsid w:val="008446F4"/>
    <w:rsid w:val="00844A8C"/>
    <w:rsid w:val="0085292C"/>
    <w:rsid w:val="00853BB3"/>
    <w:rsid w:val="00856A2D"/>
    <w:rsid w:val="00857E90"/>
    <w:rsid w:val="00860AE0"/>
    <w:rsid w:val="0086136A"/>
    <w:rsid w:val="00861555"/>
    <w:rsid w:val="008624F8"/>
    <w:rsid w:val="00863CB2"/>
    <w:rsid w:val="00867D51"/>
    <w:rsid w:val="008707EC"/>
    <w:rsid w:val="008713C7"/>
    <w:rsid w:val="00872374"/>
    <w:rsid w:val="00881465"/>
    <w:rsid w:val="0088149A"/>
    <w:rsid w:val="008848F9"/>
    <w:rsid w:val="00886D52"/>
    <w:rsid w:val="0089199D"/>
    <w:rsid w:val="00894548"/>
    <w:rsid w:val="00896289"/>
    <w:rsid w:val="008A0012"/>
    <w:rsid w:val="008A05FB"/>
    <w:rsid w:val="008A0DCF"/>
    <w:rsid w:val="008A30AC"/>
    <w:rsid w:val="008A313D"/>
    <w:rsid w:val="008A3BBB"/>
    <w:rsid w:val="008A421C"/>
    <w:rsid w:val="008A506B"/>
    <w:rsid w:val="008A785E"/>
    <w:rsid w:val="008B41F3"/>
    <w:rsid w:val="008B477A"/>
    <w:rsid w:val="008C6174"/>
    <w:rsid w:val="008C6E6E"/>
    <w:rsid w:val="008D0A31"/>
    <w:rsid w:val="008D155F"/>
    <w:rsid w:val="008D2C3D"/>
    <w:rsid w:val="008D5E49"/>
    <w:rsid w:val="008D6335"/>
    <w:rsid w:val="008D6760"/>
    <w:rsid w:val="008D68EA"/>
    <w:rsid w:val="008E0136"/>
    <w:rsid w:val="008E2101"/>
    <w:rsid w:val="008E31FF"/>
    <w:rsid w:val="008E377D"/>
    <w:rsid w:val="008F2218"/>
    <w:rsid w:val="008F53CE"/>
    <w:rsid w:val="008F5B10"/>
    <w:rsid w:val="008F7B29"/>
    <w:rsid w:val="008F7E9F"/>
    <w:rsid w:val="0090010F"/>
    <w:rsid w:val="009007CE"/>
    <w:rsid w:val="00900993"/>
    <w:rsid w:val="00900CD0"/>
    <w:rsid w:val="00901D99"/>
    <w:rsid w:val="0090226D"/>
    <w:rsid w:val="0090254A"/>
    <w:rsid w:val="009073CF"/>
    <w:rsid w:val="00912395"/>
    <w:rsid w:val="00914718"/>
    <w:rsid w:val="00917DBD"/>
    <w:rsid w:val="00920CC3"/>
    <w:rsid w:val="00922797"/>
    <w:rsid w:val="00922A5A"/>
    <w:rsid w:val="00923AFE"/>
    <w:rsid w:val="00924163"/>
    <w:rsid w:val="00926153"/>
    <w:rsid w:val="00927E29"/>
    <w:rsid w:val="0093053D"/>
    <w:rsid w:val="009317E2"/>
    <w:rsid w:val="00931956"/>
    <w:rsid w:val="00933347"/>
    <w:rsid w:val="009333B1"/>
    <w:rsid w:val="00936AA6"/>
    <w:rsid w:val="00936EEE"/>
    <w:rsid w:val="00940A8B"/>
    <w:rsid w:val="00940CFD"/>
    <w:rsid w:val="00943258"/>
    <w:rsid w:val="009432B3"/>
    <w:rsid w:val="0094366C"/>
    <w:rsid w:val="00946198"/>
    <w:rsid w:val="00946FB5"/>
    <w:rsid w:val="00950E3A"/>
    <w:rsid w:val="00950F39"/>
    <w:rsid w:val="00951BA8"/>
    <w:rsid w:val="009522B7"/>
    <w:rsid w:val="009533C5"/>
    <w:rsid w:val="00955475"/>
    <w:rsid w:val="009557C8"/>
    <w:rsid w:val="00956612"/>
    <w:rsid w:val="00965E1E"/>
    <w:rsid w:val="00966F48"/>
    <w:rsid w:val="00973758"/>
    <w:rsid w:val="0098089D"/>
    <w:rsid w:val="0098094E"/>
    <w:rsid w:val="00984A56"/>
    <w:rsid w:val="00985830"/>
    <w:rsid w:val="00987535"/>
    <w:rsid w:val="0099366D"/>
    <w:rsid w:val="00993FC8"/>
    <w:rsid w:val="00994067"/>
    <w:rsid w:val="009A506E"/>
    <w:rsid w:val="009A7ABA"/>
    <w:rsid w:val="009B0BED"/>
    <w:rsid w:val="009B4421"/>
    <w:rsid w:val="009B5B88"/>
    <w:rsid w:val="009B62C0"/>
    <w:rsid w:val="009B631D"/>
    <w:rsid w:val="009B659E"/>
    <w:rsid w:val="009C589B"/>
    <w:rsid w:val="009D01B8"/>
    <w:rsid w:val="009D1071"/>
    <w:rsid w:val="009D3F6B"/>
    <w:rsid w:val="009D45E1"/>
    <w:rsid w:val="009D7207"/>
    <w:rsid w:val="009D7C00"/>
    <w:rsid w:val="009E0119"/>
    <w:rsid w:val="009E1C2B"/>
    <w:rsid w:val="009E3489"/>
    <w:rsid w:val="009E4491"/>
    <w:rsid w:val="009E45D0"/>
    <w:rsid w:val="009E79F0"/>
    <w:rsid w:val="009F08D9"/>
    <w:rsid w:val="009F10B0"/>
    <w:rsid w:val="009F261D"/>
    <w:rsid w:val="009F70A5"/>
    <w:rsid w:val="009F71B8"/>
    <w:rsid w:val="00A0143D"/>
    <w:rsid w:val="00A021EB"/>
    <w:rsid w:val="00A0264A"/>
    <w:rsid w:val="00A029F8"/>
    <w:rsid w:val="00A049FC"/>
    <w:rsid w:val="00A06608"/>
    <w:rsid w:val="00A06A06"/>
    <w:rsid w:val="00A06D0B"/>
    <w:rsid w:val="00A10FEC"/>
    <w:rsid w:val="00A11792"/>
    <w:rsid w:val="00A12A8C"/>
    <w:rsid w:val="00A12F66"/>
    <w:rsid w:val="00A156C6"/>
    <w:rsid w:val="00A202A2"/>
    <w:rsid w:val="00A22281"/>
    <w:rsid w:val="00A237A7"/>
    <w:rsid w:val="00A2521A"/>
    <w:rsid w:val="00A2575E"/>
    <w:rsid w:val="00A27FDF"/>
    <w:rsid w:val="00A3361A"/>
    <w:rsid w:val="00A342DE"/>
    <w:rsid w:val="00A347C2"/>
    <w:rsid w:val="00A35151"/>
    <w:rsid w:val="00A4067F"/>
    <w:rsid w:val="00A43874"/>
    <w:rsid w:val="00A45107"/>
    <w:rsid w:val="00A50FB0"/>
    <w:rsid w:val="00A52874"/>
    <w:rsid w:val="00A52A0A"/>
    <w:rsid w:val="00A550DE"/>
    <w:rsid w:val="00A62B14"/>
    <w:rsid w:val="00A6605E"/>
    <w:rsid w:val="00A7497F"/>
    <w:rsid w:val="00A77BC6"/>
    <w:rsid w:val="00A82090"/>
    <w:rsid w:val="00A842DE"/>
    <w:rsid w:val="00A914D9"/>
    <w:rsid w:val="00A96666"/>
    <w:rsid w:val="00AA2E94"/>
    <w:rsid w:val="00AA4071"/>
    <w:rsid w:val="00AA68F6"/>
    <w:rsid w:val="00AB78CC"/>
    <w:rsid w:val="00AC6EB4"/>
    <w:rsid w:val="00AD643D"/>
    <w:rsid w:val="00AD6D3D"/>
    <w:rsid w:val="00AF1376"/>
    <w:rsid w:val="00AF24C0"/>
    <w:rsid w:val="00AF482E"/>
    <w:rsid w:val="00AF57DB"/>
    <w:rsid w:val="00AF69C9"/>
    <w:rsid w:val="00B0154C"/>
    <w:rsid w:val="00B01A03"/>
    <w:rsid w:val="00B030B7"/>
    <w:rsid w:val="00B0469A"/>
    <w:rsid w:val="00B05301"/>
    <w:rsid w:val="00B060A3"/>
    <w:rsid w:val="00B07126"/>
    <w:rsid w:val="00B10853"/>
    <w:rsid w:val="00B11471"/>
    <w:rsid w:val="00B119E1"/>
    <w:rsid w:val="00B12A0A"/>
    <w:rsid w:val="00B12B91"/>
    <w:rsid w:val="00B12C6A"/>
    <w:rsid w:val="00B1309D"/>
    <w:rsid w:val="00B14A81"/>
    <w:rsid w:val="00B14D84"/>
    <w:rsid w:val="00B17D1F"/>
    <w:rsid w:val="00B212BD"/>
    <w:rsid w:val="00B24538"/>
    <w:rsid w:val="00B246BA"/>
    <w:rsid w:val="00B25EC8"/>
    <w:rsid w:val="00B2769D"/>
    <w:rsid w:val="00B27D4D"/>
    <w:rsid w:val="00B33804"/>
    <w:rsid w:val="00B34856"/>
    <w:rsid w:val="00B358D9"/>
    <w:rsid w:val="00B3615A"/>
    <w:rsid w:val="00B3690C"/>
    <w:rsid w:val="00B40483"/>
    <w:rsid w:val="00B410B2"/>
    <w:rsid w:val="00B42807"/>
    <w:rsid w:val="00B4335F"/>
    <w:rsid w:val="00B4364C"/>
    <w:rsid w:val="00B4447A"/>
    <w:rsid w:val="00B448C8"/>
    <w:rsid w:val="00B44C1E"/>
    <w:rsid w:val="00B461D1"/>
    <w:rsid w:val="00B464DE"/>
    <w:rsid w:val="00B52897"/>
    <w:rsid w:val="00B561A3"/>
    <w:rsid w:val="00B62A8B"/>
    <w:rsid w:val="00B634CD"/>
    <w:rsid w:val="00B6363E"/>
    <w:rsid w:val="00B669BB"/>
    <w:rsid w:val="00B66E6C"/>
    <w:rsid w:val="00B7186E"/>
    <w:rsid w:val="00B719CF"/>
    <w:rsid w:val="00B73FEC"/>
    <w:rsid w:val="00B81FF2"/>
    <w:rsid w:val="00B831F3"/>
    <w:rsid w:val="00B84DBF"/>
    <w:rsid w:val="00B918A9"/>
    <w:rsid w:val="00B92106"/>
    <w:rsid w:val="00B9433B"/>
    <w:rsid w:val="00B94528"/>
    <w:rsid w:val="00BA2544"/>
    <w:rsid w:val="00BB1048"/>
    <w:rsid w:val="00BB6B4A"/>
    <w:rsid w:val="00BB797E"/>
    <w:rsid w:val="00BC286D"/>
    <w:rsid w:val="00BC3E87"/>
    <w:rsid w:val="00BC47EB"/>
    <w:rsid w:val="00BC5123"/>
    <w:rsid w:val="00BC5F8C"/>
    <w:rsid w:val="00BD16EA"/>
    <w:rsid w:val="00BD1B62"/>
    <w:rsid w:val="00BD35F7"/>
    <w:rsid w:val="00BD4436"/>
    <w:rsid w:val="00BE0BCF"/>
    <w:rsid w:val="00BE11A3"/>
    <w:rsid w:val="00BE5C9B"/>
    <w:rsid w:val="00BF067D"/>
    <w:rsid w:val="00BF5889"/>
    <w:rsid w:val="00BF7C99"/>
    <w:rsid w:val="00C00C6A"/>
    <w:rsid w:val="00C02A1C"/>
    <w:rsid w:val="00C03B4C"/>
    <w:rsid w:val="00C0456B"/>
    <w:rsid w:val="00C076B2"/>
    <w:rsid w:val="00C079AA"/>
    <w:rsid w:val="00C10724"/>
    <w:rsid w:val="00C10A03"/>
    <w:rsid w:val="00C1202F"/>
    <w:rsid w:val="00C16836"/>
    <w:rsid w:val="00C16CB2"/>
    <w:rsid w:val="00C17A02"/>
    <w:rsid w:val="00C2006C"/>
    <w:rsid w:val="00C2281D"/>
    <w:rsid w:val="00C2389B"/>
    <w:rsid w:val="00C23AB8"/>
    <w:rsid w:val="00C252FE"/>
    <w:rsid w:val="00C2624D"/>
    <w:rsid w:val="00C30F0D"/>
    <w:rsid w:val="00C31820"/>
    <w:rsid w:val="00C330DD"/>
    <w:rsid w:val="00C354E4"/>
    <w:rsid w:val="00C37934"/>
    <w:rsid w:val="00C43B08"/>
    <w:rsid w:val="00C4413D"/>
    <w:rsid w:val="00C46085"/>
    <w:rsid w:val="00C51853"/>
    <w:rsid w:val="00C5211D"/>
    <w:rsid w:val="00C53813"/>
    <w:rsid w:val="00C55CB6"/>
    <w:rsid w:val="00C56FD5"/>
    <w:rsid w:val="00C57216"/>
    <w:rsid w:val="00C607E6"/>
    <w:rsid w:val="00C62414"/>
    <w:rsid w:val="00C62CB9"/>
    <w:rsid w:val="00C63293"/>
    <w:rsid w:val="00C64AC4"/>
    <w:rsid w:val="00C650FE"/>
    <w:rsid w:val="00C67401"/>
    <w:rsid w:val="00C74D27"/>
    <w:rsid w:val="00C80329"/>
    <w:rsid w:val="00C80602"/>
    <w:rsid w:val="00C8586A"/>
    <w:rsid w:val="00C85E43"/>
    <w:rsid w:val="00C86563"/>
    <w:rsid w:val="00C868CE"/>
    <w:rsid w:val="00C86FE2"/>
    <w:rsid w:val="00C9213A"/>
    <w:rsid w:val="00C928A6"/>
    <w:rsid w:val="00C938BB"/>
    <w:rsid w:val="00CA3D55"/>
    <w:rsid w:val="00CA547D"/>
    <w:rsid w:val="00CB423F"/>
    <w:rsid w:val="00CB4823"/>
    <w:rsid w:val="00CB57A1"/>
    <w:rsid w:val="00CB5FC5"/>
    <w:rsid w:val="00CC253D"/>
    <w:rsid w:val="00CC294B"/>
    <w:rsid w:val="00CC62D2"/>
    <w:rsid w:val="00CD3714"/>
    <w:rsid w:val="00CD78A8"/>
    <w:rsid w:val="00CE218B"/>
    <w:rsid w:val="00CE40FF"/>
    <w:rsid w:val="00CE5A26"/>
    <w:rsid w:val="00CE61F2"/>
    <w:rsid w:val="00CE65C7"/>
    <w:rsid w:val="00CF22D5"/>
    <w:rsid w:val="00CF5631"/>
    <w:rsid w:val="00D00A57"/>
    <w:rsid w:val="00D0261F"/>
    <w:rsid w:val="00D035C2"/>
    <w:rsid w:val="00D1038B"/>
    <w:rsid w:val="00D11667"/>
    <w:rsid w:val="00D11693"/>
    <w:rsid w:val="00D116AD"/>
    <w:rsid w:val="00D130D0"/>
    <w:rsid w:val="00D131E2"/>
    <w:rsid w:val="00D13BEB"/>
    <w:rsid w:val="00D2020B"/>
    <w:rsid w:val="00D2096F"/>
    <w:rsid w:val="00D220FC"/>
    <w:rsid w:val="00D22C22"/>
    <w:rsid w:val="00D266F1"/>
    <w:rsid w:val="00D2744C"/>
    <w:rsid w:val="00D30AC6"/>
    <w:rsid w:val="00D32740"/>
    <w:rsid w:val="00D339AE"/>
    <w:rsid w:val="00D34654"/>
    <w:rsid w:val="00D34C87"/>
    <w:rsid w:val="00D362B6"/>
    <w:rsid w:val="00D40904"/>
    <w:rsid w:val="00D41630"/>
    <w:rsid w:val="00D428E7"/>
    <w:rsid w:val="00D42BD4"/>
    <w:rsid w:val="00D44F81"/>
    <w:rsid w:val="00D44FB0"/>
    <w:rsid w:val="00D455B0"/>
    <w:rsid w:val="00D510C4"/>
    <w:rsid w:val="00D530AA"/>
    <w:rsid w:val="00D54D72"/>
    <w:rsid w:val="00D561CF"/>
    <w:rsid w:val="00D57007"/>
    <w:rsid w:val="00D6524B"/>
    <w:rsid w:val="00D725A9"/>
    <w:rsid w:val="00D731DD"/>
    <w:rsid w:val="00D73DCA"/>
    <w:rsid w:val="00D744C6"/>
    <w:rsid w:val="00D75CC3"/>
    <w:rsid w:val="00D82016"/>
    <w:rsid w:val="00D82FA3"/>
    <w:rsid w:val="00D906F4"/>
    <w:rsid w:val="00D91856"/>
    <w:rsid w:val="00D924BB"/>
    <w:rsid w:val="00D93429"/>
    <w:rsid w:val="00D9571F"/>
    <w:rsid w:val="00D973AD"/>
    <w:rsid w:val="00DA3F04"/>
    <w:rsid w:val="00DB232A"/>
    <w:rsid w:val="00DB3EFA"/>
    <w:rsid w:val="00DB3FF5"/>
    <w:rsid w:val="00DB6D8B"/>
    <w:rsid w:val="00DC0464"/>
    <w:rsid w:val="00DC2DE3"/>
    <w:rsid w:val="00DC313E"/>
    <w:rsid w:val="00DC6CD3"/>
    <w:rsid w:val="00DD1F2E"/>
    <w:rsid w:val="00DD6665"/>
    <w:rsid w:val="00DD7845"/>
    <w:rsid w:val="00DD7A61"/>
    <w:rsid w:val="00DE0162"/>
    <w:rsid w:val="00DE0552"/>
    <w:rsid w:val="00DE233E"/>
    <w:rsid w:val="00DE2FDD"/>
    <w:rsid w:val="00DE3530"/>
    <w:rsid w:val="00DE68B6"/>
    <w:rsid w:val="00DE7C32"/>
    <w:rsid w:val="00DF11CC"/>
    <w:rsid w:val="00DF245B"/>
    <w:rsid w:val="00DF5478"/>
    <w:rsid w:val="00E01664"/>
    <w:rsid w:val="00E03335"/>
    <w:rsid w:val="00E05790"/>
    <w:rsid w:val="00E078C2"/>
    <w:rsid w:val="00E117E4"/>
    <w:rsid w:val="00E138BE"/>
    <w:rsid w:val="00E14531"/>
    <w:rsid w:val="00E175B3"/>
    <w:rsid w:val="00E17916"/>
    <w:rsid w:val="00E21DAF"/>
    <w:rsid w:val="00E239B4"/>
    <w:rsid w:val="00E32CB0"/>
    <w:rsid w:val="00E333B4"/>
    <w:rsid w:val="00E3451B"/>
    <w:rsid w:val="00E43DEC"/>
    <w:rsid w:val="00E45012"/>
    <w:rsid w:val="00E47E63"/>
    <w:rsid w:val="00E533AA"/>
    <w:rsid w:val="00E545A6"/>
    <w:rsid w:val="00E5735E"/>
    <w:rsid w:val="00E714C6"/>
    <w:rsid w:val="00E73152"/>
    <w:rsid w:val="00E731EA"/>
    <w:rsid w:val="00E7476E"/>
    <w:rsid w:val="00E76962"/>
    <w:rsid w:val="00E77CA7"/>
    <w:rsid w:val="00E77F39"/>
    <w:rsid w:val="00E80AA2"/>
    <w:rsid w:val="00E821E7"/>
    <w:rsid w:val="00E822A2"/>
    <w:rsid w:val="00E87C51"/>
    <w:rsid w:val="00E87F93"/>
    <w:rsid w:val="00E90F3C"/>
    <w:rsid w:val="00E968BB"/>
    <w:rsid w:val="00EA1500"/>
    <w:rsid w:val="00EA485A"/>
    <w:rsid w:val="00EA6E4A"/>
    <w:rsid w:val="00EA7833"/>
    <w:rsid w:val="00EB1327"/>
    <w:rsid w:val="00EB251D"/>
    <w:rsid w:val="00EB4346"/>
    <w:rsid w:val="00EB509F"/>
    <w:rsid w:val="00EB5583"/>
    <w:rsid w:val="00EB78C7"/>
    <w:rsid w:val="00EC0816"/>
    <w:rsid w:val="00ED0481"/>
    <w:rsid w:val="00ED6878"/>
    <w:rsid w:val="00ED6DCB"/>
    <w:rsid w:val="00EE029A"/>
    <w:rsid w:val="00EE2402"/>
    <w:rsid w:val="00EE2F8C"/>
    <w:rsid w:val="00EE3903"/>
    <w:rsid w:val="00EE53A8"/>
    <w:rsid w:val="00EE5F79"/>
    <w:rsid w:val="00EE60C2"/>
    <w:rsid w:val="00EE78F7"/>
    <w:rsid w:val="00EF0A10"/>
    <w:rsid w:val="00EF52B5"/>
    <w:rsid w:val="00EF5C98"/>
    <w:rsid w:val="00F02938"/>
    <w:rsid w:val="00F02B4C"/>
    <w:rsid w:val="00F04871"/>
    <w:rsid w:val="00F06B6C"/>
    <w:rsid w:val="00F072C8"/>
    <w:rsid w:val="00F11B2C"/>
    <w:rsid w:val="00F122FC"/>
    <w:rsid w:val="00F125FD"/>
    <w:rsid w:val="00F13F6E"/>
    <w:rsid w:val="00F14651"/>
    <w:rsid w:val="00F14B6D"/>
    <w:rsid w:val="00F14DD2"/>
    <w:rsid w:val="00F165C4"/>
    <w:rsid w:val="00F169E8"/>
    <w:rsid w:val="00F16BA2"/>
    <w:rsid w:val="00F22B73"/>
    <w:rsid w:val="00F22BFB"/>
    <w:rsid w:val="00F2445F"/>
    <w:rsid w:val="00F31153"/>
    <w:rsid w:val="00F32280"/>
    <w:rsid w:val="00F35354"/>
    <w:rsid w:val="00F36716"/>
    <w:rsid w:val="00F40764"/>
    <w:rsid w:val="00F43E69"/>
    <w:rsid w:val="00F451ED"/>
    <w:rsid w:val="00F4550F"/>
    <w:rsid w:val="00F4697B"/>
    <w:rsid w:val="00F539D0"/>
    <w:rsid w:val="00F55019"/>
    <w:rsid w:val="00F55AF3"/>
    <w:rsid w:val="00F57F5C"/>
    <w:rsid w:val="00F601F3"/>
    <w:rsid w:val="00F658E6"/>
    <w:rsid w:val="00F674B8"/>
    <w:rsid w:val="00F674BA"/>
    <w:rsid w:val="00F67D5C"/>
    <w:rsid w:val="00F718AF"/>
    <w:rsid w:val="00F73C37"/>
    <w:rsid w:val="00F742FA"/>
    <w:rsid w:val="00F748F6"/>
    <w:rsid w:val="00F74C40"/>
    <w:rsid w:val="00F8010A"/>
    <w:rsid w:val="00F805A3"/>
    <w:rsid w:val="00F80892"/>
    <w:rsid w:val="00F80B6D"/>
    <w:rsid w:val="00F81D88"/>
    <w:rsid w:val="00F84828"/>
    <w:rsid w:val="00F84EC4"/>
    <w:rsid w:val="00F84ED5"/>
    <w:rsid w:val="00F851CE"/>
    <w:rsid w:val="00F85AD8"/>
    <w:rsid w:val="00F90301"/>
    <w:rsid w:val="00F92F4E"/>
    <w:rsid w:val="00FA0BB1"/>
    <w:rsid w:val="00FA238B"/>
    <w:rsid w:val="00FA4423"/>
    <w:rsid w:val="00FA50EC"/>
    <w:rsid w:val="00FA5646"/>
    <w:rsid w:val="00FB36DA"/>
    <w:rsid w:val="00FB3A3F"/>
    <w:rsid w:val="00FB7E5C"/>
    <w:rsid w:val="00FC0E21"/>
    <w:rsid w:val="00FC30FF"/>
    <w:rsid w:val="00FC4DF0"/>
    <w:rsid w:val="00FC63CA"/>
    <w:rsid w:val="00FD0654"/>
    <w:rsid w:val="00FD2F81"/>
    <w:rsid w:val="00FD5B7B"/>
    <w:rsid w:val="00FE7C12"/>
    <w:rsid w:val="00FF02C7"/>
    <w:rsid w:val="00FF26B6"/>
    <w:rsid w:val="00FF38F0"/>
    <w:rsid w:val="00FF50EC"/>
    <w:rsid w:val="00FF61D3"/>
    <w:rsid w:val="00FF6991"/>
    <w:rsid w:val="00FF7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8047E7A"/>
  <w15:chartTrackingRefBased/>
  <w15:docId w15:val="{410A2BC9-8232-4047-8C07-F19F616E46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1">
    <w:name w:val="heading 1"/>
    <w:basedOn w:val="Normal"/>
    <w:next w:val="Normal"/>
    <w:link w:val="Ttulo1Char"/>
    <w:uiPriority w:val="9"/>
    <w:qFormat/>
    <w:rsid w:val="005360E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501A18"/>
    <w:pPr>
      <w:spacing w:after="0" w:line="360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501A18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  <w:style w:type="paragraph" w:styleId="PargrafodaLista">
    <w:name w:val="List Paragraph"/>
    <w:basedOn w:val="Normal"/>
    <w:uiPriority w:val="34"/>
    <w:qFormat/>
    <w:rsid w:val="00316711"/>
    <w:pPr>
      <w:ind w:left="720"/>
      <w:contextualSpacing/>
    </w:pPr>
  </w:style>
  <w:style w:type="character" w:customStyle="1" w:styleId="Ttulo1Char">
    <w:name w:val="Título 1 Char"/>
    <w:basedOn w:val="Fontepargpadro"/>
    <w:link w:val="Ttulo1"/>
    <w:uiPriority w:val="9"/>
    <w:rsid w:val="005360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301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8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%20Paulo%20e%20Brun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 Paulo e Bruno</Template>
  <TotalTime>8</TotalTime>
  <Pages>1</Pages>
  <Words>160</Words>
  <Characters>938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16</cp:revision>
  <cp:lastPrinted>2023-11-08T00:47:00Z</cp:lastPrinted>
  <dcterms:created xsi:type="dcterms:W3CDTF">2025-11-04T12:48:00Z</dcterms:created>
  <dcterms:modified xsi:type="dcterms:W3CDTF">2025-11-04T13:22:00Z</dcterms:modified>
</cp:coreProperties>
</file>