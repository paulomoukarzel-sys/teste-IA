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8A54" w14:textId="7459BD94" w:rsidR="00304E64" w:rsidRDefault="00304E64" w:rsidP="002D2DD0">
      <w:pPr>
        <w:tabs>
          <w:tab w:val="left" w:pos="3944"/>
        </w:tabs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F2D8D0" wp14:editId="3BEB6BAF">
                <wp:simplePos x="0" y="0"/>
                <wp:positionH relativeFrom="column">
                  <wp:posOffset>-62230</wp:posOffset>
                </wp:positionH>
                <wp:positionV relativeFrom="paragraph">
                  <wp:posOffset>-27305</wp:posOffset>
                </wp:positionV>
                <wp:extent cx="4191000" cy="904875"/>
                <wp:effectExtent l="0" t="0" r="1905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20ED8" id="Retângulo: Cantos Diagonais Arredondados 1" o:spid="_x0000_s1026" style="position:absolute;margin-left:-4.9pt;margin-top:-2.15pt;width:330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0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" path="m150816,l4191000,r,l4191000,754059v,83293,-67523,150816,-150816,150816l,904875r,l,150816c,67523,67523,,150816,xe" filled="f" strokecolor="#5b9bd5 [3208]" strokeweight="1pt">
                <v:stroke joinstyle="miter"/>
                <v:path arrowok="t" o:connecttype="custom" o:connectlocs="150816,0;4191000,0;4191000,0;4191000,754059;4040184,904875;0,904875;0,904875;0,150816;150816,0" o:connectangles="0,0,0,0,0,0,0,0,0"/>
              </v:shape>
            </w:pict>
          </mc:Fallback>
        </mc:AlternateContent>
      </w:r>
      <w:r w:rsidR="00EA3FC9">
        <w:rPr>
          <w:rFonts w:ascii="Arial" w:eastAsia="Calibri" w:hAnsi="Arial" w:cs="Times New Roman"/>
          <w:i/>
          <w:iCs/>
        </w:rPr>
        <w:t xml:space="preserve">Habeas corpus </w:t>
      </w:r>
      <w:r w:rsidRPr="00506D87">
        <w:rPr>
          <w:rFonts w:ascii="Arial" w:eastAsia="Calibri" w:hAnsi="Arial" w:cs="Times New Roman"/>
        </w:rPr>
        <w:t>n.</w:t>
      </w:r>
      <w:r>
        <w:rPr>
          <w:rFonts w:ascii="Arial" w:eastAsia="Calibri" w:hAnsi="Arial" w:cs="Times New Roman"/>
        </w:rPr>
        <w:t xml:space="preserve"> </w:t>
      </w:r>
      <w:r w:rsidR="00345192">
        <w:rPr>
          <w:rFonts w:ascii="Arial" w:eastAsia="Calibri" w:hAnsi="Arial" w:cs="Times New Roman"/>
        </w:rPr>
        <w:t>1.018.563/SC</w:t>
      </w:r>
      <w:r>
        <w:rPr>
          <w:rFonts w:ascii="Arial" w:eastAsia="Calibri" w:hAnsi="Arial" w:cs="Times New Roman"/>
        </w:rPr>
        <w:t>.</w:t>
      </w:r>
    </w:p>
    <w:p w14:paraId="75189533" w14:textId="2205B362" w:rsidR="00304E64" w:rsidRDefault="00345192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Paciente</w:t>
      </w:r>
      <w:r w:rsidR="00304E64">
        <w:rPr>
          <w:rFonts w:ascii="Arial" w:eastAsia="Calibri" w:hAnsi="Arial" w:cs="Times New Roman"/>
        </w:rPr>
        <w:t xml:space="preserve">: </w:t>
      </w:r>
      <w:proofErr w:type="spellStart"/>
      <w:r w:rsidR="002D2DD0">
        <w:rPr>
          <w:rFonts w:ascii="Arial" w:eastAsia="Calibri" w:hAnsi="Arial" w:cs="Times New Roman"/>
        </w:rPr>
        <w:t>Mayck</w:t>
      </w:r>
      <w:proofErr w:type="spellEnd"/>
      <w:r w:rsidR="002D2DD0">
        <w:rPr>
          <w:rFonts w:ascii="Arial" w:eastAsia="Calibri" w:hAnsi="Arial" w:cs="Times New Roman"/>
        </w:rPr>
        <w:t xml:space="preserve"> Torres Mates</w:t>
      </w:r>
    </w:p>
    <w:p w14:paraId="4B20B9D1" w14:textId="326A1374" w:rsidR="00304E64" w:rsidRDefault="00345192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Autoridade </w:t>
      </w:r>
      <w:r w:rsidR="005A4C60">
        <w:rPr>
          <w:rFonts w:ascii="Arial" w:eastAsia="Calibri" w:hAnsi="Arial" w:cs="Times New Roman"/>
        </w:rPr>
        <w:t>impetrada</w:t>
      </w:r>
      <w:r w:rsidR="00304E64">
        <w:rPr>
          <w:rFonts w:ascii="Arial" w:eastAsia="Calibri" w:hAnsi="Arial" w:cs="Times New Roman"/>
        </w:rPr>
        <w:t xml:space="preserve">: </w:t>
      </w:r>
      <w:r w:rsidR="005A4C60">
        <w:rPr>
          <w:rFonts w:ascii="Arial" w:eastAsia="Calibri" w:hAnsi="Arial" w:cs="Times New Roman"/>
        </w:rPr>
        <w:t>Tribunal de Justiça de Santa Catarina</w:t>
      </w:r>
    </w:p>
    <w:p w14:paraId="41855D2B" w14:textId="6B5230EB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 xml:space="preserve">Relator: </w:t>
      </w:r>
      <w:r w:rsidR="005A4C60">
        <w:rPr>
          <w:rFonts w:ascii="Arial" w:eastAsia="Calibri" w:hAnsi="Arial" w:cs="Times New Roman"/>
          <w:b/>
          <w:bCs/>
        </w:rPr>
        <w:t>Ministro Sebastião Reis Júnior</w:t>
      </w:r>
    </w:p>
    <w:p w14:paraId="19066004" w14:textId="70273308" w:rsidR="00304E64" w:rsidRPr="00B67238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3602D0">
        <w:rPr>
          <w:rFonts w:ascii="Arial" w:eastAsia="Calibri" w:hAnsi="Arial" w:cs="Times New Roman"/>
        </w:rPr>
        <w:t>19.11</w:t>
      </w:r>
      <w:r w:rsidR="007539A7">
        <w:rPr>
          <w:rFonts w:ascii="Arial" w:eastAsia="Calibri" w:hAnsi="Arial" w:cs="Times New Roman"/>
        </w:rPr>
        <w:t xml:space="preserve"> a 2</w:t>
      </w:r>
      <w:r w:rsidR="00F907E5">
        <w:rPr>
          <w:rFonts w:ascii="Arial" w:eastAsia="Calibri" w:hAnsi="Arial" w:cs="Times New Roman"/>
        </w:rPr>
        <w:t>3</w:t>
      </w:r>
      <w:r w:rsidR="007539A7">
        <w:rPr>
          <w:rFonts w:ascii="Arial" w:eastAsia="Calibri" w:hAnsi="Arial" w:cs="Times New Roman"/>
        </w:rPr>
        <w:t>.11.</w:t>
      </w:r>
      <w:r w:rsidR="002D2DD0">
        <w:rPr>
          <w:rFonts w:ascii="Arial" w:eastAsia="Calibri" w:hAnsi="Arial" w:cs="Times New Roman"/>
        </w:rPr>
        <w:t>202</w:t>
      </w:r>
      <w:r w:rsidR="00730126">
        <w:rPr>
          <w:rFonts w:ascii="Arial" w:eastAsia="Calibri" w:hAnsi="Arial" w:cs="Times New Roman"/>
        </w:rPr>
        <w:t>5</w:t>
      </w:r>
    </w:p>
    <w:p w14:paraId="249E35B3" w14:textId="77777777" w:rsidR="00304E64" w:rsidRPr="009A6A62" w:rsidRDefault="00304E64" w:rsidP="00304E64">
      <w:pPr>
        <w:pStyle w:val="Ttulo2"/>
        <w:rPr>
          <w:rFonts w:eastAsia="Calibri"/>
          <w:sz w:val="10"/>
          <w:szCs w:val="10"/>
        </w:rPr>
      </w:pPr>
    </w:p>
    <w:p w14:paraId="647EC900" w14:textId="104CEB30" w:rsidR="00304E64" w:rsidRPr="00385759" w:rsidRDefault="00304E64" w:rsidP="00B67238">
      <w:pPr>
        <w:pStyle w:val="Qualificao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</w:t>
      </w:r>
      <w:r w:rsidR="00EA3FC9">
        <w:rPr>
          <w:b/>
          <w:sz w:val="22"/>
        </w:rPr>
        <w:t>PACIENTE</w:t>
      </w:r>
    </w:p>
    <w:p w14:paraId="6EF1EEF2" w14:textId="77777777" w:rsidR="00304E64" w:rsidRPr="00B67238" w:rsidRDefault="00304E64" w:rsidP="00304E64">
      <w:pPr>
        <w:pStyle w:val="Qualificaodaspartes"/>
        <w:rPr>
          <w:sz w:val="20"/>
          <w:szCs w:val="18"/>
        </w:rPr>
      </w:pPr>
    </w:p>
    <w:p w14:paraId="5268B3F9" w14:textId="3B05C35F" w:rsidR="00304E64" w:rsidRPr="00385759" w:rsidRDefault="00304E64" w:rsidP="00304E64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>EMINENTE</w:t>
      </w:r>
      <w:r w:rsidR="00A31573">
        <w:rPr>
          <w:rFonts w:ascii="Arial" w:eastAsia="Calibri" w:hAnsi="Arial" w:cs="Arial"/>
          <w:b/>
        </w:rPr>
        <w:t xml:space="preserve"> MINISTRO</w:t>
      </w:r>
      <w:r w:rsidR="008B231B">
        <w:rPr>
          <w:rFonts w:ascii="Arial" w:eastAsia="Calibri" w:hAnsi="Arial" w:cs="Arial"/>
          <w:b/>
        </w:rPr>
        <w:t xml:space="preserve"> </w:t>
      </w:r>
      <w:r w:rsidR="0021125F">
        <w:rPr>
          <w:rFonts w:ascii="Arial" w:eastAsia="Calibri" w:hAnsi="Arial" w:cs="Arial"/>
          <w:b/>
        </w:rPr>
        <w:t>RELATOR</w:t>
      </w:r>
      <w:r w:rsidR="00FD5E02">
        <w:rPr>
          <w:rFonts w:ascii="Arial" w:eastAsia="Calibri" w:hAnsi="Arial" w:cs="Arial"/>
          <w:b/>
        </w:rPr>
        <w:t xml:space="preserve"> E DEMAIS INTEGRANTES DA</w:t>
      </w:r>
    </w:p>
    <w:p w14:paraId="15CD2D41" w14:textId="77777777" w:rsidR="00304E64" w:rsidRPr="00B67238" w:rsidRDefault="00304E64" w:rsidP="00304E64">
      <w:pPr>
        <w:pStyle w:val="Qualificao"/>
        <w:spacing w:before="0"/>
        <w:ind w:left="0" w:right="284"/>
        <w:rPr>
          <w:rFonts w:eastAsia="Calibri"/>
          <w:b/>
          <w:sz w:val="10"/>
          <w:szCs w:val="10"/>
        </w:rPr>
      </w:pPr>
    </w:p>
    <w:p w14:paraId="7B4DC943" w14:textId="2A66EF90" w:rsidR="00304E64" w:rsidRPr="00385759" w:rsidRDefault="00304E64" w:rsidP="00B67238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 w:rsidR="00460E43">
        <w:rPr>
          <w:b/>
          <w:sz w:val="22"/>
        </w:rPr>
        <w:t>SEXTA TURMA</w:t>
      </w:r>
      <w:r w:rsidR="002D2DD0">
        <w:rPr>
          <w:b/>
          <w:sz w:val="22"/>
        </w:rPr>
        <w:t xml:space="preserve"> </w:t>
      </w:r>
      <w:r w:rsidR="00460E43">
        <w:rPr>
          <w:b/>
          <w:sz w:val="22"/>
        </w:rPr>
        <w:t xml:space="preserve">DO SUPERIOR TRIBUNAL DE JUSTIÇA </w:t>
      </w:r>
    </w:p>
    <w:p w14:paraId="722F0772" w14:textId="77777777" w:rsidR="000169F1" w:rsidRPr="00B67238" w:rsidRDefault="000169F1" w:rsidP="000169F1">
      <w:pPr>
        <w:pStyle w:val="SemEspaamento"/>
        <w:numPr>
          <w:ilvl w:val="0"/>
          <w:numId w:val="0"/>
        </w:numPr>
        <w:rPr>
          <w:sz w:val="16"/>
          <w:szCs w:val="14"/>
        </w:rPr>
      </w:pPr>
    </w:p>
    <w:p w14:paraId="113DA737" w14:textId="77777777" w:rsidR="000169F1" w:rsidRPr="00B67238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46B9B8F3" w14:textId="77777777" w:rsidR="00B93EF9" w:rsidRDefault="002D2DD0" w:rsidP="002D2DD0">
      <w:pPr>
        <w:pStyle w:val="SemEspaamento"/>
      </w:pPr>
      <w:r>
        <w:t xml:space="preserve">O </w:t>
      </w:r>
      <w:r w:rsidR="00460E43">
        <w:t>paciente</w:t>
      </w:r>
      <w:r>
        <w:t xml:space="preserve"> foi condenado à pena de 6 anos e 3 meses de reclusão, pela prática do delito previsto no art. 33 c/c</w:t>
      </w:r>
      <w:r w:rsidRPr="00B34856">
        <w:t xml:space="preserve"> </w:t>
      </w:r>
      <w:r>
        <w:t>o art. 42 da Lei 11.343/06, além de 2 anos e 4 meses de reclusão pelo delito do art. 15 da Lei n. 10.826/03 e 8 meses de detenção por conta dos crimes previstos no art. 311 do Código Trânsito Brasileiro</w:t>
      </w:r>
      <w:r w:rsidR="00114532">
        <w:t>,</w:t>
      </w:r>
      <w:r>
        <w:t xml:space="preserve"> no art. 12 da Lei n. 10.826/03 e no art. 147 do CP</w:t>
      </w:r>
      <w:r w:rsidR="00B93EF9">
        <w:t xml:space="preserve">. </w:t>
      </w:r>
    </w:p>
    <w:p w14:paraId="48126D15" w14:textId="77777777" w:rsidR="000A29F6" w:rsidRDefault="000A29F6" w:rsidP="000A29F6">
      <w:pPr>
        <w:pStyle w:val="SemEspaamento"/>
      </w:pPr>
      <w:r>
        <w:t xml:space="preserve">Ao julgar as apelações interpostas, o ato coator desproveu o recurso defensivo e proveu o recurso ministerial, majorando o </w:t>
      </w:r>
      <w:r>
        <w:rPr>
          <w:i/>
          <w:iCs/>
        </w:rPr>
        <w:t xml:space="preserve">quantum </w:t>
      </w:r>
      <w:r>
        <w:t>do sancionamento que foi realizado pela sentença de primeiro grau.</w:t>
      </w:r>
    </w:p>
    <w:p w14:paraId="054493C5" w14:textId="09C42E83" w:rsidR="00304E64" w:rsidRDefault="002D2DD0" w:rsidP="00304E64">
      <w:pPr>
        <w:pStyle w:val="SemEspaamento"/>
      </w:pPr>
      <w:r>
        <w:t xml:space="preserve">Ocorre, </w:t>
      </w:r>
      <w:r w:rsidR="00B77105">
        <w:t>no entanto</w:t>
      </w:r>
      <w:r>
        <w:t xml:space="preserve">, que </w:t>
      </w:r>
      <w:r w:rsidR="00A86C6D">
        <w:t xml:space="preserve">esse ato coator perpetua o constrangimento ilegal a que está submetido o paciente, </w:t>
      </w:r>
      <w:r>
        <w:t>sobretudo porque</w:t>
      </w:r>
      <w:r w:rsidR="000203BC">
        <w:t xml:space="preserve"> ignorou </w:t>
      </w:r>
      <w:r>
        <w:t xml:space="preserve">relevantes </w:t>
      </w:r>
      <w:r w:rsidR="000203BC">
        <w:t xml:space="preserve">argumentos defensivos </w:t>
      </w:r>
      <w:r>
        <w:t xml:space="preserve">que afastam </w:t>
      </w:r>
      <w:r w:rsidR="000203BC">
        <w:t xml:space="preserve">a </w:t>
      </w:r>
      <w:r>
        <w:t xml:space="preserve">condenação do recorrente </w:t>
      </w:r>
      <w:r w:rsidR="000203BC">
        <w:t xml:space="preserve">por diversos dos </w:t>
      </w:r>
      <w:r>
        <w:t>crimes acima mencionados</w:t>
      </w:r>
      <w:r w:rsidR="000203BC">
        <w:t>, como se verá a seguir</w:t>
      </w:r>
      <w:r>
        <w:t>.</w:t>
      </w:r>
    </w:p>
    <w:p w14:paraId="37738552" w14:textId="77777777" w:rsidR="009837A2" w:rsidRDefault="009837A2" w:rsidP="00F15EC6"/>
    <w:p w14:paraId="0B5D7F24" w14:textId="633CDF31" w:rsidR="00663980" w:rsidRDefault="00F971C7" w:rsidP="00663980">
      <w:pPr>
        <w:pStyle w:val="SemEspaamento"/>
      </w:pPr>
      <w:r w:rsidRPr="0032732E">
        <w:rPr>
          <w:b/>
          <w:bCs/>
        </w:rPr>
        <w:t xml:space="preserve">VIOLAÇÃO ILEGAL DE DOMICÍLIO: </w:t>
      </w:r>
      <w:r w:rsidR="002D2DD0">
        <w:t>Em primeiro lugar,</w:t>
      </w:r>
      <w:r w:rsidR="0032732E" w:rsidRPr="0032732E">
        <w:t xml:space="preserve"> </w:t>
      </w:r>
      <w:r w:rsidR="0032732E">
        <w:t xml:space="preserve">Excelência, </w:t>
      </w:r>
      <w:r w:rsidR="00A57449">
        <w:t xml:space="preserve">ao manter a condenação do paciente </w:t>
      </w:r>
      <w:r w:rsidR="0032732E" w:rsidRPr="00692CB9">
        <w:rPr>
          <w:b/>
          <w:bCs/>
          <w:u w:val="single"/>
        </w:rPr>
        <w:t>somente</w:t>
      </w:r>
      <w:r w:rsidR="0032732E">
        <w:t xml:space="preserve"> </w:t>
      </w:r>
      <w:r w:rsidR="00A57449">
        <w:t xml:space="preserve">com base </w:t>
      </w:r>
      <w:r w:rsidR="0032732E" w:rsidRPr="00692CB9">
        <w:rPr>
          <w:b/>
          <w:bCs/>
        </w:rPr>
        <w:t>no relato dos policiais</w:t>
      </w:r>
      <w:r w:rsidR="0032732E">
        <w:t xml:space="preserve"> </w:t>
      </w:r>
      <w:r w:rsidR="00A57449">
        <w:t xml:space="preserve">e </w:t>
      </w:r>
      <w:r w:rsidR="0032732E">
        <w:t>afast</w:t>
      </w:r>
      <w:r w:rsidR="00A57449">
        <w:t>ar</w:t>
      </w:r>
      <w:r w:rsidR="0032732E">
        <w:t xml:space="preserve"> a tese de violação ilegal de domicílio</w:t>
      </w:r>
      <w:r w:rsidR="00A57449">
        <w:t xml:space="preserve">, o ato coator </w:t>
      </w:r>
      <w:r w:rsidR="00663980">
        <w:t xml:space="preserve">simplesmente não enfrentou devidamente a tese recursal de que o relato das autoridades não possui validade no presente caso, diante da peculiaridade de que os vídeos anexados ao evento 150 comprovam que os </w:t>
      </w:r>
      <w:r w:rsidR="00663980" w:rsidRPr="00663980">
        <w:t>policiais</w:t>
      </w:r>
      <w:r w:rsidR="00663980">
        <w:t xml:space="preserve"> envolvidos na ação policial </w:t>
      </w:r>
      <w:r w:rsidR="00663980" w:rsidRPr="00646E5A">
        <w:rPr>
          <w:b/>
          <w:bCs/>
          <w:u w:val="single"/>
        </w:rPr>
        <w:t>portavam</w:t>
      </w:r>
      <w:r w:rsidR="00663980" w:rsidRPr="00646E5A">
        <w:rPr>
          <w:b/>
          <w:bCs/>
        </w:rPr>
        <w:t xml:space="preserve"> </w:t>
      </w:r>
      <w:r w:rsidR="00663980" w:rsidRPr="00646E5A">
        <w:rPr>
          <w:b/>
          <w:bCs/>
          <w:u w:val="single"/>
        </w:rPr>
        <w:t>câmeras</w:t>
      </w:r>
      <w:r w:rsidR="00663980" w:rsidRPr="00646E5A">
        <w:rPr>
          <w:b/>
          <w:bCs/>
        </w:rPr>
        <w:t xml:space="preserve"> </w:t>
      </w:r>
      <w:r w:rsidR="00663980" w:rsidRPr="00646E5A">
        <w:rPr>
          <w:b/>
          <w:bCs/>
          <w:u w:val="single"/>
        </w:rPr>
        <w:t>corporais</w:t>
      </w:r>
      <w:r w:rsidR="00663980" w:rsidRPr="00646E5A">
        <w:rPr>
          <w:b/>
          <w:bCs/>
        </w:rPr>
        <w:t>, mas</w:t>
      </w:r>
      <w:r w:rsidR="00663980" w:rsidRPr="00592A75">
        <w:rPr>
          <w:b/>
          <w:bCs/>
        </w:rPr>
        <w:t xml:space="preserve"> simplesmente </w:t>
      </w:r>
      <w:r w:rsidR="00663980" w:rsidRPr="00592A75">
        <w:rPr>
          <w:b/>
          <w:bCs/>
          <w:u w:val="single"/>
        </w:rPr>
        <w:t>optaram</w:t>
      </w:r>
      <w:r w:rsidR="00663980" w:rsidRPr="00592A75">
        <w:rPr>
          <w:b/>
          <w:bCs/>
        </w:rPr>
        <w:t xml:space="preserve"> por </w:t>
      </w:r>
      <w:r w:rsidR="00663980" w:rsidRPr="00D874A9">
        <w:rPr>
          <w:b/>
          <w:bCs/>
          <w:u w:val="single"/>
        </w:rPr>
        <w:t>desligá</w:t>
      </w:r>
      <w:r w:rsidR="00663980">
        <w:rPr>
          <w:b/>
          <w:bCs/>
        </w:rPr>
        <w:t>-</w:t>
      </w:r>
      <w:r w:rsidR="00663980" w:rsidRPr="00D874A9">
        <w:rPr>
          <w:b/>
          <w:bCs/>
          <w:u w:val="single"/>
        </w:rPr>
        <w:t>las</w:t>
      </w:r>
      <w:r w:rsidR="00663980">
        <w:rPr>
          <w:b/>
          <w:bCs/>
        </w:rPr>
        <w:t xml:space="preserve"> e </w:t>
      </w:r>
      <w:r w:rsidR="00663980" w:rsidRPr="00592A75">
        <w:rPr>
          <w:b/>
          <w:bCs/>
          <w:u w:val="single"/>
        </w:rPr>
        <w:t>NÃO</w:t>
      </w:r>
      <w:r w:rsidR="00663980" w:rsidRPr="00592A75">
        <w:rPr>
          <w:b/>
          <w:bCs/>
        </w:rPr>
        <w:t xml:space="preserve"> </w:t>
      </w:r>
      <w:r w:rsidR="00663980" w:rsidRPr="00592A75">
        <w:rPr>
          <w:b/>
          <w:bCs/>
          <w:u w:val="single"/>
        </w:rPr>
        <w:t>GRAVAR</w:t>
      </w:r>
      <w:r w:rsidR="00663980" w:rsidRPr="00592A75">
        <w:rPr>
          <w:b/>
          <w:bCs/>
        </w:rPr>
        <w:t xml:space="preserve"> </w:t>
      </w:r>
      <w:r w:rsidR="00663980" w:rsidRPr="00592A75">
        <w:rPr>
          <w:b/>
          <w:bCs/>
          <w:u w:val="single"/>
        </w:rPr>
        <w:t>toda</w:t>
      </w:r>
      <w:r w:rsidR="00663980" w:rsidRPr="00592A75">
        <w:rPr>
          <w:b/>
          <w:bCs/>
        </w:rPr>
        <w:t xml:space="preserve"> a </w:t>
      </w:r>
      <w:r w:rsidR="00663980" w:rsidRPr="00592A75">
        <w:rPr>
          <w:b/>
          <w:bCs/>
          <w:u w:val="single"/>
        </w:rPr>
        <w:t>ocorrência</w:t>
      </w:r>
      <w:r w:rsidR="00663980">
        <w:t xml:space="preserve"> </w:t>
      </w:r>
      <w:r w:rsidR="00663980" w:rsidRPr="003109E4">
        <w:rPr>
          <w:sz w:val="20"/>
          <w:szCs w:val="18"/>
        </w:rPr>
        <w:t>(evento 150, VIDEO2 e VIDEO3</w:t>
      </w:r>
      <w:r w:rsidR="00663980">
        <w:rPr>
          <w:sz w:val="20"/>
          <w:szCs w:val="18"/>
        </w:rPr>
        <w:t xml:space="preserve"> – 1º grau</w:t>
      </w:r>
      <w:r w:rsidR="00663980" w:rsidRPr="003109E4">
        <w:rPr>
          <w:sz w:val="20"/>
          <w:szCs w:val="18"/>
        </w:rPr>
        <w:t>)</w:t>
      </w:r>
      <w:r w:rsidR="00663980">
        <w:t xml:space="preserve">, </w:t>
      </w:r>
      <w:r w:rsidR="00663980" w:rsidRPr="0027570D">
        <w:rPr>
          <w:b/>
          <w:bCs/>
        </w:rPr>
        <w:t>ligando-as somente após a prisão do paciente</w:t>
      </w:r>
      <w:r w:rsidR="00626D88" w:rsidRPr="0027570D">
        <w:rPr>
          <w:b/>
          <w:bCs/>
        </w:rPr>
        <w:t xml:space="preserve">, quando adentraram </w:t>
      </w:r>
      <w:r w:rsidR="00626D88" w:rsidRPr="0027570D">
        <w:rPr>
          <w:b/>
          <w:bCs/>
          <w:sz w:val="22"/>
          <w:szCs w:val="20"/>
        </w:rPr>
        <w:t>– ilegalmente –</w:t>
      </w:r>
      <w:r w:rsidR="00626D88" w:rsidRPr="0027570D">
        <w:rPr>
          <w:b/>
          <w:bCs/>
        </w:rPr>
        <w:t xml:space="preserve"> em sua residência</w:t>
      </w:r>
      <w:r w:rsidR="00626D88">
        <w:t>.</w:t>
      </w:r>
      <w:r w:rsidR="00663980">
        <w:t xml:space="preserve"> </w:t>
      </w:r>
    </w:p>
    <w:p w14:paraId="50569E10" w14:textId="77777777" w:rsidR="005B25DC" w:rsidRDefault="005B25DC" w:rsidP="005B25DC">
      <w:pPr>
        <w:pStyle w:val="SemEspaamento"/>
      </w:pPr>
      <w:r>
        <w:t>Ou seja, essa conduta dos policiais é mais do que o suficiente para afastar a fé pública dos depoimentos dos agentes públicos e demonstrar a insuficiência desses relatos, se considerados isoladamente.</w:t>
      </w:r>
    </w:p>
    <w:p w14:paraId="25FAB623" w14:textId="77777777" w:rsidR="005B25DC" w:rsidRDefault="005B25DC" w:rsidP="005B25DC">
      <w:pPr>
        <w:pStyle w:val="SemEspaamento"/>
      </w:pPr>
      <w:r w:rsidRPr="002E37F0">
        <w:rPr>
          <w:b/>
          <w:bCs/>
        </w:rPr>
        <w:lastRenderedPageBreak/>
        <w:t>É fato incontroverso que os agentes de segurança do Estado tinham mecanismos à sua disposição para documentar toda ação policial</w:t>
      </w:r>
      <w:r>
        <w:t>, desde o início da alegada perseguição do veículo até o final da ocorrência, o que poderia inclusive ser utilizado pelo paciente para detalhar com precisão os fatos e exercer, com plenitude, o seu direito de defesa.</w:t>
      </w:r>
    </w:p>
    <w:p w14:paraId="60815C99" w14:textId="28AFDD64" w:rsidR="00055BD4" w:rsidRPr="002E37F0" w:rsidRDefault="005B25DC" w:rsidP="00055BD4">
      <w:pPr>
        <w:pStyle w:val="SemEspaamento"/>
      </w:pPr>
      <w:r>
        <w:t xml:space="preserve">E essa conclusão do ato coator, de que a palavra dos policiais seria o suficiente para fundamentar a condenação do paciente, </w:t>
      </w:r>
      <w:r w:rsidR="009075D6">
        <w:t>confronta com o posicionamento consolidado des</w:t>
      </w:r>
      <w:r w:rsidR="00055BD4">
        <w:t>sa Egrégia Turma</w:t>
      </w:r>
      <w:r w:rsidR="00201E5E">
        <w:t xml:space="preserve"> quando </w:t>
      </w:r>
      <w:r w:rsidR="003F6FB7">
        <w:t>sedimento</w:t>
      </w:r>
      <w:r w:rsidR="00055BD4">
        <w:t>u</w:t>
      </w:r>
      <w:r w:rsidR="003F6FB7">
        <w:t xml:space="preserve"> que </w:t>
      </w:r>
      <w:r w:rsidR="00055BD4" w:rsidRPr="002E37F0">
        <w:t>“</w:t>
      </w:r>
      <w:r w:rsidR="00055BD4" w:rsidRPr="002E37F0">
        <w:rPr>
          <w:i/>
          <w:iCs/>
        </w:rPr>
        <w:t xml:space="preserve">Esta Corte de Justiça tem destacado </w:t>
      </w:r>
      <w:r w:rsidR="00055BD4" w:rsidRPr="00201E5E">
        <w:rPr>
          <w:b/>
          <w:bCs/>
          <w:i/>
          <w:iCs/>
        </w:rPr>
        <w:t>a impropriedade de o Estado-juiz se valer de</w:t>
      </w:r>
      <w:r w:rsidR="00055BD4" w:rsidRPr="002E37F0">
        <w:rPr>
          <w:i/>
          <w:iCs/>
        </w:rPr>
        <w:t xml:space="preserve"> </w:t>
      </w:r>
      <w:r w:rsidR="00055BD4" w:rsidRPr="00851BE9">
        <w:rPr>
          <w:b/>
          <w:bCs/>
          <w:i/>
          <w:iCs/>
        </w:rPr>
        <w:t>confissões</w:t>
      </w:r>
      <w:r w:rsidR="00055BD4" w:rsidRPr="002E37F0">
        <w:rPr>
          <w:i/>
          <w:iCs/>
        </w:rPr>
        <w:t xml:space="preserve"> </w:t>
      </w:r>
      <w:r w:rsidR="00055BD4" w:rsidRPr="002E37F0">
        <w:rPr>
          <w:b/>
          <w:bCs/>
          <w:i/>
          <w:iCs/>
        </w:rPr>
        <w:t>informais</w:t>
      </w:r>
      <w:r w:rsidR="00055BD4" w:rsidRPr="002E37F0">
        <w:rPr>
          <w:i/>
          <w:iCs/>
        </w:rPr>
        <w:t xml:space="preserve"> para excepcionar o direito fundamental da inviolabilidade domiciliar, seja porque se trata de conduta autoincriminatória a ser vista com redobradas cautelas, seja porque </w:t>
      </w:r>
      <w:r w:rsidR="00055BD4" w:rsidRPr="002E37F0">
        <w:rPr>
          <w:b/>
          <w:bCs/>
          <w:i/>
          <w:iCs/>
        </w:rPr>
        <w:t>acabaria</w:t>
      </w:r>
      <w:r w:rsidR="00055BD4" w:rsidRPr="002E37F0">
        <w:rPr>
          <w:i/>
          <w:iCs/>
        </w:rPr>
        <w:t xml:space="preserve"> </w:t>
      </w:r>
      <w:r w:rsidR="00055BD4" w:rsidRPr="00201E5E">
        <w:rPr>
          <w:b/>
          <w:bCs/>
          <w:i/>
          <w:iCs/>
        </w:rPr>
        <w:t>por eximir o Estado de comprovar por meio</w:t>
      </w:r>
      <w:r w:rsidR="00055BD4" w:rsidRPr="002E37F0">
        <w:rPr>
          <w:i/>
          <w:iCs/>
        </w:rPr>
        <w:t xml:space="preserve"> </w:t>
      </w:r>
      <w:r w:rsidR="00055BD4" w:rsidRPr="002E37F0">
        <w:rPr>
          <w:b/>
          <w:bCs/>
          <w:i/>
          <w:iCs/>
        </w:rPr>
        <w:t>idôneo</w:t>
      </w:r>
      <w:r w:rsidR="00055BD4" w:rsidRPr="002E37F0">
        <w:rPr>
          <w:i/>
          <w:iCs/>
        </w:rPr>
        <w:t xml:space="preserve"> (documento ou </w:t>
      </w:r>
      <w:r w:rsidR="00055BD4" w:rsidRPr="002E37F0">
        <w:rPr>
          <w:b/>
          <w:bCs/>
          <w:i/>
          <w:iCs/>
        </w:rPr>
        <w:t>vídeo</w:t>
      </w:r>
      <w:r w:rsidR="00055BD4" w:rsidRPr="002E37F0">
        <w:rPr>
          <w:i/>
          <w:iCs/>
        </w:rPr>
        <w:t xml:space="preserve">) o consentimento do morador para ingresso em sua residência." Precedentes. (AgRg no HC n. 711.985/PR, relator Ministro Rogerio Schietti Cruz, relatora para acórdão Ministra Laurita Vaz, Sexta Turma, julgado em 9/8/2022, </w:t>
      </w:r>
      <w:proofErr w:type="spellStart"/>
      <w:r w:rsidR="00055BD4" w:rsidRPr="002E37F0">
        <w:rPr>
          <w:i/>
          <w:iCs/>
        </w:rPr>
        <w:t>DJe</w:t>
      </w:r>
      <w:proofErr w:type="spellEnd"/>
      <w:r w:rsidR="00055BD4" w:rsidRPr="002E37F0">
        <w:rPr>
          <w:i/>
          <w:iCs/>
        </w:rPr>
        <w:t xml:space="preserve"> de 9/9/2022.)</w:t>
      </w:r>
      <w:r w:rsidR="00055BD4" w:rsidRPr="002E37F0">
        <w:t xml:space="preserve">” </w:t>
      </w:r>
      <w:r w:rsidR="00055BD4" w:rsidRPr="002E37F0">
        <w:rPr>
          <w:sz w:val="20"/>
          <w:szCs w:val="18"/>
        </w:rPr>
        <w:t xml:space="preserve">(STJ, HC n. 841.939/MG, rel. Min. Jesuíno </w:t>
      </w:r>
      <w:proofErr w:type="spellStart"/>
      <w:r w:rsidR="00055BD4" w:rsidRPr="002E37F0">
        <w:rPr>
          <w:sz w:val="20"/>
          <w:szCs w:val="18"/>
        </w:rPr>
        <w:t>Rissato</w:t>
      </w:r>
      <w:proofErr w:type="spellEnd"/>
      <w:r w:rsidR="00055BD4" w:rsidRPr="002E37F0">
        <w:rPr>
          <w:sz w:val="20"/>
          <w:szCs w:val="18"/>
        </w:rPr>
        <w:t xml:space="preserve"> (Desembargador Convocado do TJDFT), Sexta Turma, j. em 12.9.2023)</w:t>
      </w:r>
      <w:r w:rsidR="00055BD4" w:rsidRPr="002E37F0">
        <w:t>.</w:t>
      </w:r>
    </w:p>
    <w:p w14:paraId="2CA9647F" w14:textId="77777777" w:rsidR="0016032A" w:rsidRDefault="0037596D" w:rsidP="0037596D">
      <w:pPr>
        <w:pStyle w:val="SemEspaamento"/>
      </w:pPr>
      <w:r>
        <w:t>Esse precedente, vale registrar, declarou a ilegalidade “</w:t>
      </w:r>
      <w:r w:rsidRPr="002D77F3">
        <w:rPr>
          <w:i/>
          <w:iCs/>
        </w:rPr>
        <w:t xml:space="preserve">em relação à busca </w:t>
      </w:r>
      <w:r w:rsidRPr="0037596D">
        <w:rPr>
          <w:i/>
          <w:iCs/>
        </w:rPr>
        <w:t xml:space="preserve">domiciliar, que culminou na apreensão de arma e munições, considerando que </w:t>
      </w:r>
      <w:r w:rsidRPr="0037596D">
        <w:rPr>
          <w:b/>
          <w:bCs/>
          <w:i/>
          <w:iCs/>
        </w:rPr>
        <w:t>não existe relação objetiva com a busca pessoal, realizada em local desabitado</w:t>
      </w:r>
      <w:r w:rsidRPr="0037596D">
        <w:rPr>
          <w:i/>
          <w:iCs/>
        </w:rPr>
        <w:t xml:space="preserve">, ou seja, diverso de onde fica a residência. Ademais, a </w:t>
      </w:r>
      <w:r w:rsidRPr="0037596D">
        <w:rPr>
          <w:b/>
          <w:bCs/>
          <w:i/>
          <w:iCs/>
        </w:rPr>
        <w:t>motivação é baseada na suposta confissão informal do paciente, em clima de estresse policial</w:t>
      </w:r>
      <w:r w:rsidRPr="0037596D">
        <w:rPr>
          <w:i/>
          <w:iCs/>
        </w:rPr>
        <w:t>, não considerada voluntária e espontânea, consoante precedentes desta Corte Superior</w:t>
      </w:r>
      <w:r w:rsidRPr="0037596D">
        <w:t xml:space="preserve">” </w:t>
      </w:r>
      <w:r w:rsidRPr="0037596D">
        <w:rPr>
          <w:sz w:val="20"/>
          <w:szCs w:val="18"/>
        </w:rPr>
        <w:t>(STJ, HC n. 841.939/MG – grifou-se)</w:t>
      </w:r>
      <w:r w:rsidRPr="0037596D">
        <w:t>.</w:t>
      </w:r>
      <w:r>
        <w:t xml:space="preserve"> </w:t>
      </w:r>
    </w:p>
    <w:p w14:paraId="4B3F6F99" w14:textId="5F6D6E7F" w:rsidR="0037596D" w:rsidRDefault="0016032A" w:rsidP="0037596D">
      <w:pPr>
        <w:pStyle w:val="SemEspaamento"/>
      </w:pPr>
      <w:r>
        <w:t>E</w:t>
      </w:r>
      <w:r w:rsidR="0037596D">
        <w:t>ssa é a mesma</w:t>
      </w:r>
      <w:r w:rsidR="00B558B1" w:rsidRPr="00B558B1">
        <w:t xml:space="preserve"> </w:t>
      </w:r>
      <w:r w:rsidR="00B558B1">
        <w:t>situação</w:t>
      </w:r>
      <w:r w:rsidR="0037596D">
        <w:t xml:space="preserve"> </w:t>
      </w:r>
      <w:r>
        <w:t>sofrida pelo paciente, Excelência, que foi preso em local ermo</w:t>
      </w:r>
      <w:r w:rsidR="001B0DE2">
        <w:t>,</w:t>
      </w:r>
      <w:r w:rsidR="00B558B1">
        <w:t xml:space="preserve"> longe de sua casa,</w:t>
      </w:r>
      <w:r w:rsidR="001B0DE2">
        <w:t xml:space="preserve"> </w:t>
      </w:r>
      <w:r w:rsidR="00162FE6">
        <w:t xml:space="preserve">e </w:t>
      </w:r>
      <w:r w:rsidR="001B0DE2">
        <w:t>os policiais</w:t>
      </w:r>
      <w:r w:rsidR="002B49D5">
        <w:t xml:space="preserve"> </w:t>
      </w:r>
      <w:r w:rsidR="00162FE6">
        <w:t xml:space="preserve">optaram </w:t>
      </w:r>
      <w:r w:rsidR="001B0DE2">
        <w:t>por não gravar o início da ocorrência</w:t>
      </w:r>
      <w:r w:rsidR="002B49D5">
        <w:t xml:space="preserve"> e alegaram que o paciente teria confessado informalmente que teria arma de fogo em casa</w:t>
      </w:r>
      <w:r w:rsidR="001B0DE2">
        <w:t xml:space="preserve">, ligando as câmeras somente quando </w:t>
      </w:r>
      <w:r w:rsidR="00162FE6">
        <w:t>procederam à</w:t>
      </w:r>
      <w:r w:rsidR="001B0DE2">
        <w:t xml:space="preserve"> busca na residência de </w:t>
      </w:r>
      <w:proofErr w:type="spellStart"/>
      <w:r w:rsidR="001B0DE2">
        <w:t>Mayck</w:t>
      </w:r>
      <w:proofErr w:type="spellEnd"/>
      <w:r>
        <w:t>.</w:t>
      </w:r>
    </w:p>
    <w:p w14:paraId="7C3610EA" w14:textId="295F5958" w:rsidR="00E21B08" w:rsidRDefault="00E21B08" w:rsidP="00E21B08">
      <w:pPr>
        <w:pStyle w:val="SemEspaamento"/>
      </w:pPr>
      <w:r>
        <w:t xml:space="preserve">Além disso, vale frisar, a presunção de veracidade do relato dos policiais, sobretudo quando a autoridade deixa de realizar o registro audiovisual por escolha própria, caracteriza verdadeira </w:t>
      </w:r>
      <w:r w:rsidRPr="00E96BD6">
        <w:rPr>
          <w:b/>
          <w:bCs/>
        </w:rPr>
        <w:t>inversão do ônus probatório</w:t>
      </w:r>
      <w:r>
        <w:t xml:space="preserve">, na medida em que dispensaria outros elementos de prova que corroborem o que foi afirmado </w:t>
      </w:r>
      <w:r w:rsidRPr="001D4F4B">
        <w:rPr>
          <w:sz w:val="20"/>
          <w:szCs w:val="18"/>
        </w:rPr>
        <w:t>(em juízo ou no IP)</w:t>
      </w:r>
      <w:r>
        <w:t>, o que não pode ser admitido.</w:t>
      </w:r>
    </w:p>
    <w:p w14:paraId="6DD083BF" w14:textId="5A7F3325" w:rsidR="00930ED1" w:rsidRDefault="00930ED1" w:rsidP="00930ED1">
      <w:pPr>
        <w:pStyle w:val="SemEspaamento"/>
      </w:pPr>
      <w:r>
        <w:t xml:space="preserve">Portanto, como a entrada no domicílio do paciente se deu de forma ilegal, sem justa causa idônea ou mandado judicial que autorizasse o ingresso em sua residência, </w:t>
      </w:r>
      <w:r w:rsidRPr="00F056DE">
        <w:rPr>
          <w:b/>
          <w:bCs/>
        </w:rPr>
        <w:t xml:space="preserve">tendo sido validada </w:t>
      </w:r>
      <w:r>
        <w:rPr>
          <w:b/>
          <w:bCs/>
        </w:rPr>
        <w:t xml:space="preserve">pelo ato coator </w:t>
      </w:r>
      <w:r w:rsidRPr="00F056DE">
        <w:rPr>
          <w:b/>
          <w:bCs/>
        </w:rPr>
        <w:t xml:space="preserve">somente </w:t>
      </w:r>
      <w:r>
        <w:rPr>
          <w:b/>
          <w:bCs/>
        </w:rPr>
        <w:t xml:space="preserve">porque foi </w:t>
      </w:r>
      <w:r w:rsidR="001D4648">
        <w:rPr>
          <w:b/>
          <w:bCs/>
        </w:rPr>
        <w:t xml:space="preserve">conferida veracidade absoluta na </w:t>
      </w:r>
      <w:r w:rsidRPr="00F056DE">
        <w:rPr>
          <w:b/>
          <w:bCs/>
        </w:rPr>
        <w:t>palavra dos policiais</w:t>
      </w:r>
      <w:r>
        <w:t xml:space="preserve">, </w:t>
      </w:r>
      <w:r w:rsidR="001D4648">
        <w:t xml:space="preserve">mesmo depois de desligarem deliberadamente as câmeras corporais e não gravarem o início da ocorrência, é </w:t>
      </w:r>
      <w:r>
        <w:t xml:space="preserve">evidente </w:t>
      </w:r>
      <w:r w:rsidR="001D4648">
        <w:t xml:space="preserve">o </w:t>
      </w:r>
      <w:r>
        <w:t>constrangimento ilegal</w:t>
      </w:r>
      <w:r w:rsidR="001D4648">
        <w:t xml:space="preserve"> a que o paciente está submetido pelo ato coator</w:t>
      </w:r>
      <w:r w:rsidR="007B4DE9">
        <w:t xml:space="preserve">, </w:t>
      </w:r>
      <w:r w:rsidR="00554597">
        <w:t xml:space="preserve">o que impõe a concessão da </w:t>
      </w:r>
      <w:r w:rsidR="007B4DE9">
        <w:t xml:space="preserve">ordem para </w:t>
      </w:r>
      <w:r w:rsidR="00554597">
        <w:t>declarar a nulidade dos elementos de prova colhidos a partir dessa diligência ilícita, com a consequente absolvição do crime previsto no art. 12 da Lei Federal n. 10.826/2003</w:t>
      </w:r>
      <w:r w:rsidR="005F0136">
        <w:t xml:space="preserve"> </w:t>
      </w:r>
      <w:r w:rsidR="005F0136" w:rsidRPr="005F0136">
        <w:rPr>
          <w:sz w:val="20"/>
          <w:szCs w:val="18"/>
        </w:rPr>
        <w:t>(posse irregular de arma de fogo de uso permitido)</w:t>
      </w:r>
      <w:r w:rsidR="001D4648">
        <w:t xml:space="preserve">. </w:t>
      </w:r>
    </w:p>
    <w:p w14:paraId="5AB506BE" w14:textId="263D78E7" w:rsidR="00930ED1" w:rsidRPr="0037596D" w:rsidRDefault="001D4648" w:rsidP="0037596D">
      <w:pPr>
        <w:pStyle w:val="SemEspaamento"/>
      </w:pPr>
      <w:r>
        <w:t>Mas não é só.</w:t>
      </w:r>
    </w:p>
    <w:p w14:paraId="78D59E05" w14:textId="4D1CE921" w:rsidR="00815924" w:rsidRPr="00E75696" w:rsidRDefault="001D4648" w:rsidP="00815924">
      <w:pPr>
        <w:pStyle w:val="SemEspaamento"/>
      </w:pPr>
      <w:r>
        <w:t xml:space="preserve">O </w:t>
      </w:r>
      <w:r w:rsidR="00815924" w:rsidRPr="00E75696">
        <w:t xml:space="preserve">vídeo que documentou a entrada dos policiais e a busca </w:t>
      </w:r>
      <w:r w:rsidR="00815924" w:rsidRPr="00E75696">
        <w:rPr>
          <w:sz w:val="20"/>
          <w:szCs w:val="18"/>
        </w:rPr>
        <w:t>– ilegal –</w:t>
      </w:r>
      <w:r w:rsidR="00815924" w:rsidRPr="00E75696">
        <w:t xml:space="preserve"> realizada na residência do paciente</w:t>
      </w:r>
      <w:r w:rsidR="00464C7F">
        <w:t xml:space="preserve"> </w:t>
      </w:r>
      <w:r w:rsidR="00464C7F" w:rsidRPr="00E75696">
        <w:rPr>
          <w:sz w:val="20"/>
          <w:szCs w:val="18"/>
        </w:rPr>
        <w:t>(evento 150, VIDEO3, 1m26s-1m46s</w:t>
      </w:r>
      <w:r w:rsidR="00464C7F">
        <w:rPr>
          <w:sz w:val="20"/>
          <w:szCs w:val="18"/>
        </w:rPr>
        <w:t xml:space="preserve"> – autos do 1º grau</w:t>
      </w:r>
      <w:r w:rsidR="00464C7F" w:rsidRPr="00E75696">
        <w:rPr>
          <w:sz w:val="20"/>
          <w:szCs w:val="18"/>
        </w:rPr>
        <w:t>)</w:t>
      </w:r>
      <w:r w:rsidR="00815924" w:rsidRPr="00E75696">
        <w:t xml:space="preserve"> </w:t>
      </w:r>
      <w:r w:rsidR="00815924" w:rsidRPr="00E75696">
        <w:rPr>
          <w:b/>
          <w:bCs/>
        </w:rPr>
        <w:t>registra a surpresa dos agentes</w:t>
      </w:r>
      <w:r w:rsidR="00815924" w:rsidRPr="00E75696">
        <w:t xml:space="preserve"> de segurança </w:t>
      </w:r>
      <w:r w:rsidR="00815924" w:rsidRPr="00E75696">
        <w:rPr>
          <w:b/>
          <w:bCs/>
        </w:rPr>
        <w:t>ao encontrarem a arma de fogo, seguida de comemoração fervorosa e congratulações, o que derrui a alegação de que o paciente teria informado previamente a existência da arma aos policiais</w:t>
      </w:r>
      <w:r w:rsidR="00464C7F">
        <w:t xml:space="preserve"> e reforça a necessidade de declaração da ilicitude da busca domiciliar realizada</w:t>
      </w:r>
      <w:r w:rsidR="00815924" w:rsidRPr="00E75696">
        <w:t xml:space="preserve">. </w:t>
      </w:r>
    </w:p>
    <w:p w14:paraId="7210925F" w14:textId="7ED66F86" w:rsidR="00815924" w:rsidRDefault="001D4648" w:rsidP="00815924">
      <w:pPr>
        <w:pStyle w:val="SemEspaamento"/>
      </w:pPr>
      <w:r>
        <w:t xml:space="preserve">A gravação audiovisual </w:t>
      </w:r>
      <w:r w:rsidR="00815924">
        <w:t>é categóric</w:t>
      </w:r>
      <w:r>
        <w:t>a</w:t>
      </w:r>
      <w:r w:rsidR="00815924">
        <w:t xml:space="preserve"> em demonstrar que um dos agentes fala “</w:t>
      </w:r>
      <w:r w:rsidR="00815924" w:rsidRPr="00E21B08">
        <w:rPr>
          <w:i/>
          <w:iCs/>
        </w:rPr>
        <w:t xml:space="preserve">deu </w:t>
      </w:r>
      <w:proofErr w:type="spellStart"/>
      <w:r w:rsidR="00815924" w:rsidRPr="00E21B08">
        <w:rPr>
          <w:i/>
          <w:iCs/>
        </w:rPr>
        <w:t>boa</w:t>
      </w:r>
      <w:proofErr w:type="spellEnd"/>
      <w:r w:rsidR="00815924" w:rsidRPr="00E21B08">
        <w:rPr>
          <w:i/>
          <w:iCs/>
        </w:rPr>
        <w:t xml:space="preserve"> aqui, ó, </w:t>
      </w:r>
      <w:proofErr w:type="spellStart"/>
      <w:r w:rsidR="00815924" w:rsidRPr="00E21B08">
        <w:rPr>
          <w:i/>
          <w:iCs/>
        </w:rPr>
        <w:t>Rualisson</w:t>
      </w:r>
      <w:proofErr w:type="spellEnd"/>
      <w:r w:rsidR="00815924">
        <w:t>”, quando o policial que está com a câmera ligada se desloca até o quarto da residência e, ao constatar a existência de arma de fogo, comemora e diz “</w:t>
      </w:r>
      <w:r w:rsidR="00815924" w:rsidRPr="00E21B08">
        <w:rPr>
          <w:i/>
          <w:iCs/>
        </w:rPr>
        <w:t>opa, ah! Boa, uma arma, 38, de um masculino lá que dispensou a droga</w:t>
      </w:r>
      <w:r w:rsidR="00815924">
        <w:t>”</w:t>
      </w:r>
      <w:r w:rsidR="00E21B08">
        <w:t xml:space="preserve">. </w:t>
      </w:r>
      <w:r w:rsidR="00815924">
        <w:t>Na sequência, o policial que encontrou a arma informa que foram encontradas 2 cartucheiras cheias e outro agente de segurança brada: “</w:t>
      </w:r>
      <w:r w:rsidR="00815924" w:rsidRPr="00E21B08">
        <w:rPr>
          <w:i/>
          <w:iCs/>
        </w:rPr>
        <w:t>BOA, CARALHO, É ESSA PORRA MESMO. Parabéns, pessoal.</w:t>
      </w:r>
      <w:r w:rsidR="00815924">
        <w:t xml:space="preserve">” </w:t>
      </w:r>
      <w:r w:rsidR="00815924" w:rsidRPr="00E21B08">
        <w:rPr>
          <w:sz w:val="20"/>
          <w:szCs w:val="18"/>
        </w:rPr>
        <w:t>(evento 150, VIDEO3, 1m26s-1m46s – autos do 1º grau)</w:t>
      </w:r>
      <w:r w:rsidR="00815924">
        <w:t>.</w:t>
      </w:r>
    </w:p>
    <w:p w14:paraId="00CC2886" w14:textId="33B8A0D5" w:rsidR="00815924" w:rsidRDefault="00815924" w:rsidP="00815924">
      <w:pPr>
        <w:pStyle w:val="SemEspaamento"/>
      </w:pPr>
      <w:r>
        <w:t>Ora, Excelência, é claro que, se o paciente tivesse informado previamente sobre a existência da arma em sua residência, os policiais teriam uma reação distinta e mais reservada, pois só seria confirmada a informação repassada</w:t>
      </w:r>
      <w:r w:rsidR="00E21B08">
        <w:t>, e não haveria sinais de surpresa e comemoração</w:t>
      </w:r>
      <w:r w:rsidR="008256B0">
        <w:t xml:space="preserve">, </w:t>
      </w:r>
      <w:r w:rsidR="00E21B08" w:rsidRPr="008256B0">
        <w:rPr>
          <w:szCs w:val="24"/>
        </w:rPr>
        <w:t xml:space="preserve">fatos </w:t>
      </w:r>
      <w:r w:rsidR="00157843" w:rsidRPr="008256B0">
        <w:rPr>
          <w:szCs w:val="24"/>
        </w:rPr>
        <w:t xml:space="preserve">constatados no </w:t>
      </w:r>
      <w:r w:rsidR="00E21B08" w:rsidRPr="008256B0">
        <w:rPr>
          <w:szCs w:val="24"/>
        </w:rPr>
        <w:t xml:space="preserve">caso que </w:t>
      </w:r>
      <w:r w:rsidR="00157843" w:rsidRPr="008256B0">
        <w:rPr>
          <w:szCs w:val="24"/>
        </w:rPr>
        <w:t>comprovam, sem qualquer dúvida,</w:t>
      </w:r>
      <w:r w:rsidR="00E21B08" w:rsidRPr="008256B0">
        <w:rPr>
          <w:szCs w:val="24"/>
        </w:rPr>
        <w:t xml:space="preserve"> a ilegalidade da busca domiciliar realizada</w:t>
      </w:r>
      <w:r w:rsidRPr="008256B0">
        <w:rPr>
          <w:szCs w:val="24"/>
        </w:rPr>
        <w:t>.</w:t>
      </w:r>
      <w:r>
        <w:t xml:space="preserve"> </w:t>
      </w:r>
    </w:p>
    <w:p w14:paraId="05315835" w14:textId="77777777" w:rsidR="00157843" w:rsidRPr="00F15EC6" w:rsidRDefault="00157843" w:rsidP="00F15EC6">
      <w:pPr>
        <w:rPr>
          <w:sz w:val="16"/>
          <w:szCs w:val="16"/>
        </w:rPr>
      </w:pPr>
    </w:p>
    <w:p w14:paraId="3ACBC7AC" w14:textId="69BDB802" w:rsidR="00100BBD" w:rsidRDefault="00C40CC9" w:rsidP="00100BBD">
      <w:pPr>
        <w:pStyle w:val="SemEspaamento"/>
      </w:pPr>
      <w:r>
        <w:rPr>
          <w:b/>
          <w:bCs/>
        </w:rPr>
        <w:t>FLAGRANTE ILEGALIDADE NA CONDENAÇÃO POR DISPARO DE ARMA DE FOGO</w:t>
      </w:r>
      <w:r w:rsidR="00157843" w:rsidRPr="0032732E">
        <w:t>:</w:t>
      </w:r>
      <w:r w:rsidR="00157843">
        <w:t xml:space="preserve"> </w:t>
      </w:r>
      <w:r w:rsidR="00100BBD">
        <w:t>Ao manter a condenação do paciente pelo crime de disparo de arma de fogo</w:t>
      </w:r>
      <w:r w:rsidR="0035144A">
        <w:t xml:space="preserve"> </w:t>
      </w:r>
      <w:r w:rsidR="0035144A" w:rsidRPr="0035144A">
        <w:rPr>
          <w:sz w:val="20"/>
          <w:szCs w:val="18"/>
        </w:rPr>
        <w:t>(art. 15 da Lei n. 10.826/03)</w:t>
      </w:r>
      <w:r w:rsidR="00100BBD">
        <w:t>, o ato coator argumentou que “</w:t>
      </w:r>
      <w:r w:rsidR="00100BBD" w:rsidRPr="001433B2">
        <w:rPr>
          <w:i/>
          <w:iCs/>
        </w:rPr>
        <w:t>A materialidade do delito ficou evidenciada pelo auto de exibição e apreensão do evento 1.1, fl. 19</w:t>
      </w:r>
      <w:r w:rsidR="00100BBD">
        <w:t>” e que “</w:t>
      </w:r>
      <w:r w:rsidR="00100BBD" w:rsidRPr="00ED5AD2">
        <w:rPr>
          <w:i/>
          <w:iCs/>
        </w:rPr>
        <w:t>A autoria restou comprovada pela prova testemunhal, colhida nas fases policial e judicial</w:t>
      </w:r>
      <w:r w:rsidR="00100BBD">
        <w:t>”, sobretudo pelos depoimentos dos policiais Edson e Carlos Roberto.</w:t>
      </w:r>
    </w:p>
    <w:p w14:paraId="36B7E927" w14:textId="01926059" w:rsidR="00100BBD" w:rsidRPr="00100BBD" w:rsidRDefault="00100BBD" w:rsidP="00100BBD">
      <w:pPr>
        <w:pStyle w:val="SemEspaamento"/>
      </w:pPr>
      <w:r w:rsidRPr="00100BBD">
        <w:t>Ocorre</w:t>
      </w:r>
      <w:r w:rsidR="00E878C3">
        <w:t xml:space="preserve"> que</w:t>
      </w:r>
      <w:r w:rsidRPr="00100BBD">
        <w:t xml:space="preserve">, </w:t>
      </w:r>
      <w:r w:rsidR="00E878C3">
        <w:t>novamente</w:t>
      </w:r>
      <w:r w:rsidRPr="00100BBD">
        <w:t>, essa conclusão caracteriza evidente constrangimento ilegal perpetrado contra o paciente, na medida em que</w:t>
      </w:r>
      <w:r w:rsidR="00E878C3">
        <w:t>, como se verá a seguir,</w:t>
      </w:r>
      <w:r w:rsidRPr="00100BBD">
        <w:t xml:space="preserve"> </w:t>
      </w:r>
      <w:r w:rsidR="00E878C3">
        <w:t xml:space="preserve">as próprias premissas do ato coator </w:t>
      </w:r>
      <w:r w:rsidR="00A16546">
        <w:t xml:space="preserve">comprovam que </w:t>
      </w:r>
      <w:r w:rsidRPr="00100BBD">
        <w:t>não há prova da materialidade nem sequer de autoria delitiva.</w:t>
      </w:r>
    </w:p>
    <w:p w14:paraId="48784493" w14:textId="14227DAB" w:rsidR="00100BBD" w:rsidRDefault="00A16546" w:rsidP="00100BBD">
      <w:pPr>
        <w:pStyle w:val="SemEspaamento"/>
      </w:pPr>
      <w:r>
        <w:t xml:space="preserve">Isso porque, </w:t>
      </w:r>
      <w:r w:rsidR="00100BBD">
        <w:t xml:space="preserve">Excelência, o próprio ato coator é categórico em registrar que, </w:t>
      </w:r>
      <w:r w:rsidR="00100BBD" w:rsidRPr="00C74C56">
        <w:rPr>
          <w:b/>
          <w:bCs/>
        </w:rPr>
        <w:t xml:space="preserve">após a apreensão do </w:t>
      </w:r>
      <w:r w:rsidR="00100BBD">
        <w:rPr>
          <w:b/>
          <w:bCs/>
        </w:rPr>
        <w:t>paciente</w:t>
      </w:r>
      <w:r w:rsidR="00100BBD" w:rsidRPr="00905EF7">
        <w:rPr>
          <w:b/>
          <w:bCs/>
        </w:rPr>
        <w:t xml:space="preserve">, </w:t>
      </w:r>
      <w:r w:rsidR="00100BBD" w:rsidRPr="00100BBD">
        <w:t xml:space="preserve">os policiais foram até a casa do embargante, </w:t>
      </w:r>
      <w:r w:rsidR="00100BBD">
        <w:t>“</w:t>
      </w:r>
      <w:r w:rsidR="00100BBD" w:rsidRPr="00C74C56">
        <w:rPr>
          <w:b/>
          <w:bCs/>
          <w:i/>
          <w:iCs/>
        </w:rPr>
        <w:t>adentraram na residência e lograram êxito em apreender a arma de fogo, cuja posse era ilegal</w:t>
      </w:r>
      <w:r w:rsidR="00100BBD">
        <w:t xml:space="preserve">” </w:t>
      </w:r>
      <w:r w:rsidR="00100BBD" w:rsidRPr="00C74C56">
        <w:rPr>
          <w:sz w:val="20"/>
          <w:szCs w:val="18"/>
        </w:rPr>
        <w:t>(evento 56, p. 3)</w:t>
      </w:r>
      <w:r w:rsidR="00100BBD">
        <w:t>.</w:t>
      </w:r>
    </w:p>
    <w:p w14:paraId="48EB9936" w14:textId="257AF286" w:rsidR="00100BBD" w:rsidRDefault="00100BBD" w:rsidP="00100BBD">
      <w:pPr>
        <w:pStyle w:val="SemEspaamento"/>
      </w:pPr>
      <w:r>
        <w:t xml:space="preserve">Ou seja, a única arma apreendida, que é a </w:t>
      </w:r>
      <w:r w:rsidRPr="00100BBD">
        <w:rPr>
          <w:b/>
          <w:bCs/>
        </w:rPr>
        <w:t xml:space="preserve">utilizada erroneamente para provar a </w:t>
      </w:r>
      <w:r w:rsidRPr="0035144A">
        <w:rPr>
          <w:b/>
          <w:bCs/>
        </w:rPr>
        <w:t>materialidade do delito de disparo de arma de fogo</w:t>
      </w:r>
      <w:r>
        <w:t xml:space="preserve">, </w:t>
      </w:r>
      <w:r w:rsidRPr="00A31E8A">
        <w:rPr>
          <w:b/>
          <w:bCs/>
        </w:rPr>
        <w:t>foi a decorrente da busca e apreensão</w:t>
      </w:r>
      <w:r w:rsidR="00A31E8A">
        <w:rPr>
          <w:b/>
          <w:bCs/>
        </w:rPr>
        <w:t>,</w:t>
      </w:r>
      <w:r w:rsidRPr="00A31E8A">
        <w:rPr>
          <w:b/>
          <w:bCs/>
        </w:rPr>
        <w:t xml:space="preserve"> </w:t>
      </w:r>
      <w:r w:rsidR="00A31E8A">
        <w:rPr>
          <w:b/>
          <w:bCs/>
        </w:rPr>
        <w:t>feita após o alegado disparo</w:t>
      </w:r>
      <w:r w:rsidR="00A31E8A" w:rsidRPr="00A31E8A">
        <w:t xml:space="preserve">, </w:t>
      </w:r>
      <w:r w:rsidRPr="00A31E8A">
        <w:t>de forma ilegal</w:t>
      </w:r>
      <w:r>
        <w:t>,</w:t>
      </w:r>
      <w:r w:rsidR="0035144A">
        <w:t xml:space="preserve"> vale dizer, </w:t>
      </w:r>
      <w:r>
        <w:t xml:space="preserve">não </w:t>
      </w:r>
      <w:r w:rsidR="0035144A">
        <w:t xml:space="preserve">foi </w:t>
      </w:r>
      <w:r>
        <w:t>encontrada nenhuma arma com o paciente no momento de sua prisão, o que já afasta a alega materialidade delitiva.</w:t>
      </w:r>
    </w:p>
    <w:p w14:paraId="11619658" w14:textId="4F64E11D" w:rsidR="00100BBD" w:rsidRDefault="0035144A" w:rsidP="00100BBD">
      <w:pPr>
        <w:pStyle w:val="SemEspaamento"/>
      </w:pPr>
      <w:r>
        <w:t xml:space="preserve">Não fosse isso o suficiente, </w:t>
      </w:r>
      <w:r w:rsidR="00CB3648">
        <w:t xml:space="preserve">também não foram encontrados </w:t>
      </w:r>
      <w:r w:rsidR="00100BBD">
        <w:t>eventual cápsula ou o projétil</w:t>
      </w:r>
      <w:r w:rsidR="00CB3648">
        <w:t xml:space="preserve"> disparado</w:t>
      </w:r>
      <w:r w:rsidR="00100BBD">
        <w:t xml:space="preserve">, assim como não foi </w:t>
      </w:r>
      <w:r w:rsidR="00CB3648">
        <w:t xml:space="preserve">constatada </w:t>
      </w:r>
      <w:r w:rsidR="00100BBD">
        <w:t xml:space="preserve">qualquer marca do impacto do disparo em muro, residência, automóvel ou outro local, mesmo após a ampla realização de busca com o suporte canino no local em que o paciente foi preso e próximo ao seu veículo, </w:t>
      </w:r>
      <w:r w:rsidR="00100BBD" w:rsidRPr="00A31E8A">
        <w:rPr>
          <w:b/>
          <w:bCs/>
        </w:rPr>
        <w:t>o que reforça a ausência de materialidade do delito</w:t>
      </w:r>
      <w:r w:rsidR="00100BBD">
        <w:t xml:space="preserve"> de disparo de arma de fogo, que está fundamentado </w:t>
      </w:r>
      <w:r w:rsidR="00100BBD" w:rsidRPr="00CB3648">
        <w:rPr>
          <w:b/>
          <w:bCs/>
        </w:rPr>
        <w:t>apenas no relato dos policiais</w:t>
      </w:r>
      <w:r w:rsidR="00CB3648">
        <w:t xml:space="preserve"> </w:t>
      </w:r>
      <w:r w:rsidR="00CB3648" w:rsidRPr="00ED7B12">
        <w:rPr>
          <w:b/>
          <w:bCs/>
        </w:rPr>
        <w:t>que desligaram as câmeras</w:t>
      </w:r>
      <w:r w:rsidR="002209EE" w:rsidRPr="00ED7B12">
        <w:rPr>
          <w:b/>
          <w:bCs/>
        </w:rPr>
        <w:t xml:space="preserve"> para não gravar o início da ocorrência policial</w:t>
      </w:r>
      <w:r w:rsidR="00ED7B12">
        <w:t xml:space="preserve"> </w:t>
      </w:r>
      <w:r w:rsidR="00ED7B12" w:rsidRPr="00ED7B12">
        <w:rPr>
          <w:sz w:val="22"/>
          <w:szCs w:val="20"/>
        </w:rPr>
        <w:t xml:space="preserve">– o que afasta a presunção </w:t>
      </w:r>
      <w:r w:rsidR="00ED7B12">
        <w:rPr>
          <w:sz w:val="22"/>
          <w:szCs w:val="20"/>
        </w:rPr>
        <w:t xml:space="preserve">legal </w:t>
      </w:r>
      <w:r w:rsidR="00ED7B12" w:rsidRPr="00ED7B12">
        <w:rPr>
          <w:sz w:val="22"/>
          <w:szCs w:val="20"/>
        </w:rPr>
        <w:t>de veracidade e não pode ser considerado, isoladamente, como elemento suficiente para a condenação</w:t>
      </w:r>
      <w:r w:rsidR="00100BBD">
        <w:t>.</w:t>
      </w:r>
    </w:p>
    <w:p w14:paraId="67D16CC2" w14:textId="48FE43EA" w:rsidR="00100BBD" w:rsidRDefault="002209EE" w:rsidP="00100BBD">
      <w:pPr>
        <w:pStyle w:val="SemEspaamento"/>
      </w:pPr>
      <w:r>
        <w:t xml:space="preserve">E, com a devida vênia, Excelência, o que </w:t>
      </w:r>
      <w:r w:rsidRPr="006346DB">
        <w:t>evidencia ainda mais</w:t>
      </w:r>
      <w:r w:rsidRPr="006346DB">
        <w:rPr>
          <w:b/>
          <w:bCs/>
        </w:rPr>
        <w:t xml:space="preserve"> </w:t>
      </w:r>
      <w:r w:rsidRPr="006346DB">
        <w:t>o</w:t>
      </w:r>
      <w:r w:rsidRPr="006346DB">
        <w:rPr>
          <w:b/>
          <w:bCs/>
        </w:rPr>
        <w:t xml:space="preserve"> constrangimento ilegal no presente caso é </w:t>
      </w:r>
      <w:r w:rsidR="008268D0" w:rsidRPr="006346DB">
        <w:rPr>
          <w:b/>
          <w:bCs/>
        </w:rPr>
        <w:t>o fato de que</w:t>
      </w:r>
      <w:r w:rsidR="00100BBD" w:rsidRPr="006346DB">
        <w:rPr>
          <w:b/>
          <w:bCs/>
        </w:rPr>
        <w:t>, durante</w:t>
      </w:r>
      <w:r w:rsidR="00100BBD" w:rsidRPr="006C3875">
        <w:rPr>
          <w:b/>
          <w:bCs/>
        </w:rPr>
        <w:t xml:space="preserve"> a audiência de custódia a defesa do paciente requereu </w:t>
      </w:r>
      <w:r w:rsidR="00100BBD" w:rsidRPr="006C3875">
        <w:rPr>
          <w:b/>
          <w:bCs/>
          <w:u w:val="single"/>
        </w:rPr>
        <w:t>exame</w:t>
      </w:r>
      <w:r w:rsidR="00100BBD" w:rsidRPr="006C3875">
        <w:rPr>
          <w:b/>
          <w:bCs/>
        </w:rPr>
        <w:t xml:space="preserve"> </w:t>
      </w:r>
      <w:r w:rsidR="00100BBD" w:rsidRPr="006C3875">
        <w:rPr>
          <w:b/>
          <w:bCs/>
          <w:u w:val="single"/>
        </w:rPr>
        <w:t>residuográfico</w:t>
      </w:r>
      <w:r w:rsidR="00100BBD" w:rsidRPr="006C3875">
        <w:rPr>
          <w:b/>
          <w:bCs/>
        </w:rPr>
        <w:t xml:space="preserve"> para comprovar que o acusado não efetuou disparo</w:t>
      </w:r>
      <w:r w:rsidR="00100BBD" w:rsidRPr="00D01380">
        <w:rPr>
          <w:b/>
          <w:bCs/>
        </w:rPr>
        <w:t>, o que foi deferido</w:t>
      </w:r>
      <w:r w:rsidR="008268D0">
        <w:rPr>
          <w:b/>
          <w:bCs/>
        </w:rPr>
        <w:t xml:space="preserve"> pelo douto Togado</w:t>
      </w:r>
      <w:r w:rsidR="00100BBD" w:rsidRPr="00D01380">
        <w:rPr>
          <w:b/>
          <w:bCs/>
        </w:rPr>
        <w:t xml:space="preserve">, mas </w:t>
      </w:r>
      <w:r w:rsidR="008268D0" w:rsidRPr="00D01380">
        <w:rPr>
          <w:b/>
          <w:bCs/>
        </w:rPr>
        <w:t xml:space="preserve">NÃO FOI REALIZADO </w:t>
      </w:r>
      <w:r w:rsidR="008268D0">
        <w:rPr>
          <w:b/>
          <w:bCs/>
        </w:rPr>
        <w:t xml:space="preserve">por culpa exclusiva da </w:t>
      </w:r>
      <w:r w:rsidR="00100BBD" w:rsidRPr="00D01380">
        <w:rPr>
          <w:b/>
          <w:bCs/>
        </w:rPr>
        <w:t xml:space="preserve">Polícia Científica </w:t>
      </w:r>
      <w:r w:rsidR="00100BBD">
        <w:t>de Santa Catarina</w:t>
      </w:r>
      <w:r w:rsidR="008268D0">
        <w:t>,</w:t>
      </w:r>
      <w:r w:rsidR="00100BBD">
        <w:t xml:space="preserve"> por conta da Ordem de Serviço n. 1/23/PCI/IAF/DIR </w:t>
      </w:r>
      <w:r w:rsidR="00100BBD" w:rsidRPr="006547C1">
        <w:rPr>
          <w:sz w:val="20"/>
          <w:szCs w:val="18"/>
        </w:rPr>
        <w:t>(evento 42 do IP correlato</w:t>
      </w:r>
      <w:r w:rsidR="00100BBD">
        <w:rPr>
          <w:sz w:val="20"/>
          <w:szCs w:val="18"/>
        </w:rPr>
        <w:t xml:space="preserve"> – </w:t>
      </w:r>
      <w:r w:rsidR="00100BBD">
        <w:rPr>
          <w:b/>
          <w:bCs/>
          <w:sz w:val="20"/>
          <w:szCs w:val="18"/>
        </w:rPr>
        <w:t>doc. 7</w:t>
      </w:r>
      <w:r w:rsidR="008268D0">
        <w:rPr>
          <w:b/>
          <w:bCs/>
          <w:sz w:val="20"/>
          <w:szCs w:val="18"/>
        </w:rPr>
        <w:t xml:space="preserve"> do HC</w:t>
      </w:r>
      <w:r w:rsidR="00100BBD" w:rsidRPr="006547C1">
        <w:rPr>
          <w:sz w:val="20"/>
          <w:szCs w:val="18"/>
        </w:rPr>
        <w:t>)</w:t>
      </w:r>
      <w:r w:rsidR="00100BBD">
        <w:t>.</w:t>
      </w:r>
    </w:p>
    <w:p w14:paraId="6846308E" w14:textId="610AFE9E" w:rsidR="00100BBD" w:rsidRDefault="00100BBD" w:rsidP="00100BBD">
      <w:pPr>
        <w:pStyle w:val="SemEspaamento"/>
      </w:pPr>
      <w:r>
        <w:t xml:space="preserve">Ou seja, </w:t>
      </w:r>
      <w:r w:rsidRPr="00100BBD">
        <w:rPr>
          <w:b/>
          <w:bCs/>
        </w:rPr>
        <w:t xml:space="preserve">a </w:t>
      </w:r>
      <w:r w:rsidR="006346DB">
        <w:rPr>
          <w:b/>
          <w:bCs/>
        </w:rPr>
        <w:t>Ú</w:t>
      </w:r>
      <w:r w:rsidR="008268D0" w:rsidRPr="00100BBD">
        <w:rPr>
          <w:b/>
          <w:bCs/>
        </w:rPr>
        <w:t xml:space="preserve">NICA </w:t>
      </w:r>
      <w:r w:rsidRPr="00100BBD">
        <w:rPr>
          <w:b/>
          <w:bCs/>
        </w:rPr>
        <w:t>forma que o</w:t>
      </w:r>
      <w:r w:rsidR="006346DB">
        <w:rPr>
          <w:b/>
          <w:bCs/>
        </w:rPr>
        <w:t xml:space="preserve"> </w:t>
      </w:r>
      <w:r w:rsidRPr="00100BBD">
        <w:rPr>
          <w:b/>
          <w:bCs/>
        </w:rPr>
        <w:t xml:space="preserve">paciente encontrou de provar, naquele momento, que não tinha efetuado o disparo de arma de fogo, acabou não sendo realizada somente por impossibilidade do </w:t>
      </w:r>
      <w:r w:rsidR="00A31E8A">
        <w:rPr>
          <w:b/>
          <w:bCs/>
        </w:rPr>
        <w:t xml:space="preserve">aparato </w:t>
      </w:r>
      <w:r w:rsidRPr="00100BBD">
        <w:rPr>
          <w:b/>
          <w:bCs/>
        </w:rPr>
        <w:t>estatal</w:t>
      </w:r>
      <w:r>
        <w:t>.</w:t>
      </w:r>
    </w:p>
    <w:p w14:paraId="67C1AEDF" w14:textId="6DDD4962" w:rsidR="00100BBD" w:rsidRDefault="00512EFE" w:rsidP="00100BBD">
      <w:pPr>
        <w:pStyle w:val="SemEspaamento"/>
      </w:pPr>
      <w:r>
        <w:t>Ora</w:t>
      </w:r>
      <w:r w:rsidR="00100BBD">
        <w:t xml:space="preserve">, Excelência, </w:t>
      </w:r>
      <w:r>
        <w:t xml:space="preserve">diante desse contexto, em que </w:t>
      </w:r>
      <w:r w:rsidR="00100BBD">
        <w:t xml:space="preserve">não há sequer prova da materialidade delitiva e </w:t>
      </w:r>
      <w:r>
        <w:t>pel</w:t>
      </w:r>
      <w:r w:rsidR="00ED7B12">
        <w:t>o</w:t>
      </w:r>
      <w:r>
        <w:t xml:space="preserve"> </w:t>
      </w:r>
      <w:r w:rsidR="00100BBD">
        <w:t xml:space="preserve">erro de premissa </w:t>
      </w:r>
      <w:r>
        <w:t>sobre a arma apreendida</w:t>
      </w:r>
      <w:r w:rsidR="00ED7B12">
        <w:t>,</w:t>
      </w:r>
      <w:r w:rsidRPr="00512EFE">
        <w:t xml:space="preserve"> </w:t>
      </w:r>
      <w:r w:rsidR="00ED7B12">
        <w:t xml:space="preserve">firmado </w:t>
      </w:r>
      <w:r>
        <w:t>pelo ato coator</w:t>
      </w:r>
      <w:r w:rsidR="00100BBD">
        <w:t xml:space="preserve">, para alegar a existência de materialidade delitiva e justificar a condenação do paciente, </w:t>
      </w:r>
      <w:r>
        <w:t xml:space="preserve">resta sobejamente comprovado </w:t>
      </w:r>
      <w:r w:rsidR="00ED7B12">
        <w:t xml:space="preserve">o </w:t>
      </w:r>
      <w:r w:rsidR="00100BBD">
        <w:t xml:space="preserve">constrangimento ilegal </w:t>
      </w:r>
      <w:r w:rsidR="00ED7B12">
        <w:t xml:space="preserve">que conduz à </w:t>
      </w:r>
      <w:r w:rsidR="00100BBD">
        <w:t xml:space="preserve">concessão da ordem para a absolvição </w:t>
      </w:r>
      <w:r w:rsidR="00ED7B12">
        <w:t xml:space="preserve">do paciente </w:t>
      </w:r>
      <w:r w:rsidR="00100BBD">
        <w:t xml:space="preserve">em relação ao crime do art. 15 da Lei n. 10.826/03 </w:t>
      </w:r>
      <w:r w:rsidR="00100BBD" w:rsidRPr="00AD3865">
        <w:rPr>
          <w:sz w:val="20"/>
          <w:szCs w:val="18"/>
        </w:rPr>
        <w:t>(disparo de arma de fogo)</w:t>
      </w:r>
      <w:r w:rsidR="00100BBD">
        <w:t>.</w:t>
      </w:r>
    </w:p>
    <w:p w14:paraId="0C5E8173" w14:textId="77777777" w:rsidR="00100BBD" w:rsidRDefault="00100BBD" w:rsidP="00100BBD">
      <w:pPr>
        <w:pStyle w:val="SemEspaamento"/>
      </w:pPr>
      <w:r>
        <w:t xml:space="preserve">Não fosse isso o suficiente, quanto à autoria, o paciente frisa, novamente, que apenas o relato dos policiais não confere a certeza necessária para a sua condenação nem é o suficiente para comprovar que houve disparo, sobretudo porque </w:t>
      </w:r>
      <w:r w:rsidRPr="007C52F5">
        <w:rPr>
          <w:b/>
          <w:bCs/>
        </w:rPr>
        <w:t>os agentes de segurança optaram por não realizar o registro audiovisual dos fatos, mesmo com todos os meios e instrumentos à sua disposição para documentar a ação policial</w:t>
      </w:r>
      <w:r>
        <w:t>.</w:t>
      </w:r>
    </w:p>
    <w:p w14:paraId="2098C37D" w14:textId="6E1DF1FF" w:rsidR="00100BBD" w:rsidRDefault="00100BBD" w:rsidP="00100BBD">
      <w:pPr>
        <w:pStyle w:val="SemEspaamento"/>
      </w:pPr>
      <w:r>
        <w:t xml:space="preserve">Portanto, ao contrário do que sustenta o ato coator, não há </w:t>
      </w:r>
      <w:r w:rsidR="00686303">
        <w:t xml:space="preserve">qualquer </w:t>
      </w:r>
      <w:r>
        <w:t>prova em relação à prática de disparo de arma de fogo por parte do paciente, já que essa condenação está fundamentada somente no depoimento dos policiais e na arma</w:t>
      </w:r>
      <w:r w:rsidR="004C1596">
        <w:t xml:space="preserve">, apreendida após o alegado disparo, que </w:t>
      </w:r>
      <w:r>
        <w:t xml:space="preserve">estava guardada na casa do paciente. </w:t>
      </w:r>
    </w:p>
    <w:p w14:paraId="4C8CE3BE" w14:textId="77777777" w:rsidR="00FE616A" w:rsidRPr="00FE616A" w:rsidRDefault="00FE616A" w:rsidP="00F15EC6"/>
    <w:p w14:paraId="09AEB7B8" w14:textId="17198F3C" w:rsidR="00E26FC6" w:rsidRDefault="00A56476" w:rsidP="00E26FC6">
      <w:pPr>
        <w:pStyle w:val="SemEspaamento"/>
      </w:pPr>
      <w:r>
        <w:rPr>
          <w:b/>
          <w:bCs/>
        </w:rPr>
        <w:t xml:space="preserve">CONSTRANGIMENTO ILEGAL EM RELAÇÃO </w:t>
      </w:r>
      <w:r w:rsidR="00EF1772">
        <w:rPr>
          <w:b/>
          <w:bCs/>
        </w:rPr>
        <w:t>AO DELITO DE AMEAÇA:</w:t>
      </w:r>
      <w:r w:rsidR="00EF1772">
        <w:t xml:space="preserve"> </w:t>
      </w:r>
      <w:r w:rsidR="00E26FC6">
        <w:t xml:space="preserve">Por fim, Excelência, ao manter a condenação do paciente pelo crime de ameaça </w:t>
      </w:r>
      <w:r w:rsidR="00E26FC6" w:rsidRPr="00C37934">
        <w:rPr>
          <w:sz w:val="20"/>
          <w:szCs w:val="18"/>
        </w:rPr>
        <w:t>(art. 147 do CP)</w:t>
      </w:r>
      <w:r w:rsidR="00E26FC6">
        <w:t>, o ato coator aduziu que o depoimento dos “</w:t>
      </w:r>
      <w:r w:rsidR="00E26FC6" w:rsidRPr="00663828">
        <w:rPr>
          <w:i/>
          <w:iCs/>
        </w:rPr>
        <w:t>Policiais Civis Edson e Carlos Roberto foram uníssonos ao afirmarem que</w:t>
      </w:r>
      <w:r w:rsidR="00E26FC6">
        <w:rPr>
          <w:i/>
          <w:iCs/>
        </w:rPr>
        <w:t xml:space="preserve"> </w:t>
      </w:r>
      <w:r w:rsidR="00E26FC6" w:rsidRPr="00663828">
        <w:rPr>
          <w:i/>
          <w:iCs/>
        </w:rPr>
        <w:t xml:space="preserve">foram ameaçados pelo acusado após o sucesso da abordagem, dizendo-lhes que </w:t>
      </w:r>
      <w:r w:rsidR="00E26FC6">
        <w:rPr>
          <w:i/>
          <w:iCs/>
        </w:rPr>
        <w:t>‘</w:t>
      </w:r>
      <w:r w:rsidR="00E26FC6" w:rsidRPr="00663828">
        <w:rPr>
          <w:i/>
          <w:iCs/>
        </w:rPr>
        <w:t>iriam</w:t>
      </w:r>
      <w:r w:rsidR="00E26FC6">
        <w:rPr>
          <w:i/>
          <w:iCs/>
        </w:rPr>
        <w:t xml:space="preserve"> </w:t>
      </w:r>
      <w:r w:rsidR="00E26FC6" w:rsidRPr="00663828">
        <w:rPr>
          <w:i/>
          <w:iCs/>
        </w:rPr>
        <w:t>pagar</w:t>
      </w:r>
      <w:r w:rsidR="00E26FC6">
        <w:rPr>
          <w:i/>
          <w:iCs/>
        </w:rPr>
        <w:t>’</w:t>
      </w:r>
      <w:r w:rsidR="00E26FC6" w:rsidRPr="00663828">
        <w:rPr>
          <w:i/>
          <w:iCs/>
        </w:rPr>
        <w:t xml:space="preserve">, que tinha arma de fogo e que </w:t>
      </w:r>
      <w:r w:rsidR="00E26FC6">
        <w:rPr>
          <w:i/>
          <w:iCs/>
        </w:rPr>
        <w:t>‘</w:t>
      </w:r>
      <w:r w:rsidR="00E26FC6" w:rsidRPr="00663828">
        <w:rPr>
          <w:i/>
          <w:iCs/>
        </w:rPr>
        <w:t>a minha mãe não vai chorar, mas a tua vai</w:t>
      </w:r>
      <w:r w:rsidR="00E26FC6">
        <w:rPr>
          <w:i/>
          <w:iCs/>
        </w:rPr>
        <w:t>’</w:t>
      </w:r>
      <w:r w:rsidR="00E26FC6" w:rsidRPr="00663828">
        <w:rPr>
          <w:i/>
          <w:iCs/>
        </w:rPr>
        <w:t>, esta</w:t>
      </w:r>
      <w:r w:rsidR="00E26FC6">
        <w:rPr>
          <w:i/>
          <w:iCs/>
        </w:rPr>
        <w:t xml:space="preserve"> </w:t>
      </w:r>
      <w:r w:rsidR="00E26FC6" w:rsidRPr="00663828">
        <w:rPr>
          <w:i/>
          <w:iCs/>
        </w:rPr>
        <w:t>direcionada à vítima Edson, ameaçando-lhe de morte</w:t>
      </w:r>
      <w:r w:rsidR="00E26FC6">
        <w:rPr>
          <w:i/>
          <w:iCs/>
        </w:rPr>
        <w:t>”</w:t>
      </w:r>
      <w:r w:rsidR="00E26FC6">
        <w:t>.</w:t>
      </w:r>
    </w:p>
    <w:p w14:paraId="0ECAC6B8" w14:textId="77777777" w:rsidR="00E26FC6" w:rsidRDefault="00E26FC6" w:rsidP="00E26FC6">
      <w:pPr>
        <w:pStyle w:val="SemEspaamento"/>
      </w:pPr>
      <w:r>
        <w:t xml:space="preserve">Ou seja, mais uma vez, esse </w:t>
      </w:r>
      <w:r>
        <w:rPr>
          <w:i/>
          <w:iCs/>
        </w:rPr>
        <w:t xml:space="preserve">decisum </w:t>
      </w:r>
      <w:r>
        <w:t xml:space="preserve">se pautou </w:t>
      </w:r>
      <w:r w:rsidRPr="00D304C2">
        <w:rPr>
          <w:b/>
          <w:bCs/>
        </w:rPr>
        <w:t>exclusivamente</w:t>
      </w:r>
      <w:r>
        <w:t xml:space="preserve"> no relato dos policiais para concluir que o paciente teria praticado o delito de ameaça.</w:t>
      </w:r>
    </w:p>
    <w:p w14:paraId="14362F27" w14:textId="604E72CA" w:rsidR="00E26FC6" w:rsidRDefault="00E26FC6" w:rsidP="00E26FC6">
      <w:pPr>
        <w:pStyle w:val="SemEspaamento"/>
      </w:pPr>
      <w:r>
        <w:t xml:space="preserve">Ocorre que, já se viu, o fato de os policiais terem optado por </w:t>
      </w:r>
      <w:r w:rsidRPr="00E26FC6">
        <w:rPr>
          <w:b/>
          <w:bCs/>
        </w:rPr>
        <w:t>não gravar a ocorrência pelo meio audiovisual</w:t>
      </w:r>
      <w:r>
        <w:t xml:space="preserve"> que estavam à sua disposição </w:t>
      </w:r>
      <w:r w:rsidRPr="00E333B4">
        <w:rPr>
          <w:sz w:val="20"/>
          <w:szCs w:val="18"/>
        </w:rPr>
        <w:t>(câmera corporal)</w:t>
      </w:r>
      <w:r>
        <w:t xml:space="preserve"> impossibilita que se confira a certeza necessária para a condenação do paciente e evidencia o constrangimento ilegal que </w:t>
      </w:r>
      <w:proofErr w:type="spellStart"/>
      <w:r>
        <w:t>Mayck</w:t>
      </w:r>
      <w:proofErr w:type="spellEnd"/>
      <w:r>
        <w:t xml:space="preserve"> vem sofrendo por esse apenamento</w:t>
      </w:r>
      <w:r w:rsidR="00044691">
        <w:t xml:space="preserve"> indevido</w:t>
      </w:r>
      <w:r>
        <w:t>.</w:t>
      </w:r>
    </w:p>
    <w:p w14:paraId="7DBBA862" w14:textId="77777777" w:rsidR="00E26FC6" w:rsidRDefault="00E26FC6" w:rsidP="00E26FC6">
      <w:pPr>
        <w:pStyle w:val="SemEspaamento"/>
      </w:pPr>
      <w:r>
        <w:t xml:space="preserve">Além disso, em seu interrogatório judicial o paciente negou ter ameaçado os policiais, o que contrasta com a versão apresentada pelas autoridades de segurança e reforça a dúvida em relação à existência desse delito, devendo prevalecer o </w:t>
      </w:r>
      <w:r>
        <w:rPr>
          <w:i/>
          <w:iCs/>
        </w:rPr>
        <w:t>in dubio pro reo</w:t>
      </w:r>
      <w:r>
        <w:t>.</w:t>
      </w:r>
    </w:p>
    <w:p w14:paraId="2337A0CE" w14:textId="1EDBF33A" w:rsidR="00E26FC6" w:rsidRDefault="00E26FC6" w:rsidP="00E26FC6">
      <w:pPr>
        <w:pStyle w:val="SemEspaamento"/>
      </w:pPr>
      <w:r>
        <w:t xml:space="preserve">No mais, o simples fato de os policiais apresentarem versões similares nas fases inquisitorial e judicial não elide a necessidade de certeza para a prolação do édito condenatório, que não existe no caso e conduz à </w:t>
      </w:r>
      <w:r w:rsidR="00996FC7">
        <w:t xml:space="preserve">concessão da ordem para absolver o </w:t>
      </w:r>
      <w:r>
        <w:t>paciente</w:t>
      </w:r>
      <w:r w:rsidR="00996FC7">
        <w:t xml:space="preserve"> também quanto </w:t>
      </w:r>
      <w:r>
        <w:t>ao crime de ameaça.</w:t>
      </w:r>
    </w:p>
    <w:p w14:paraId="61A0E7F8" w14:textId="77777777" w:rsidR="00996FC7" w:rsidRDefault="00996FC7" w:rsidP="00996FC7">
      <w:pPr>
        <w:pStyle w:val="SemEspaamento"/>
        <w:numPr>
          <w:ilvl w:val="0"/>
          <w:numId w:val="0"/>
        </w:numPr>
        <w:ind w:firstLine="1701"/>
      </w:pPr>
    </w:p>
    <w:p w14:paraId="32E5952E" w14:textId="245E15C0" w:rsidR="00304E64" w:rsidRDefault="000D46B4" w:rsidP="00304E64">
      <w:pPr>
        <w:pStyle w:val="SemEspaamento"/>
      </w:pPr>
      <w:r>
        <w:t>Ante o exposto</w:t>
      </w:r>
      <w:r w:rsidR="00304E64">
        <w:t xml:space="preserve">, Excelência, o </w:t>
      </w:r>
      <w:r w:rsidR="00996FC7">
        <w:t>paciente confia n</w:t>
      </w:r>
      <w:r w:rsidR="00441F10">
        <w:t xml:space="preserve">a concessão da ordem de </w:t>
      </w:r>
      <w:r w:rsidR="00441F10">
        <w:rPr>
          <w:i/>
          <w:iCs/>
        </w:rPr>
        <w:t>habeas corpus</w:t>
      </w:r>
      <w:r w:rsidR="00441F10">
        <w:t xml:space="preserve"> </w:t>
      </w:r>
      <w:r w:rsidR="00F15EC6">
        <w:t>pleiteada</w:t>
      </w:r>
      <w:r w:rsidR="00441F10">
        <w:t xml:space="preserve"> na</w:t>
      </w:r>
      <w:r w:rsidR="00A8694C">
        <w:t xml:space="preserve"> peça inicial, sobretudo para que se reconheça a ilicitude da busca e apreensão realizada, com a consequente absolvição pelo crime do art. 12 da Lei n. 10.826</w:t>
      </w:r>
      <w:r w:rsidR="00F23324">
        <w:t xml:space="preserve">/03 </w:t>
      </w:r>
      <w:r w:rsidR="00F23324" w:rsidRPr="00514038">
        <w:rPr>
          <w:sz w:val="20"/>
          <w:szCs w:val="18"/>
        </w:rPr>
        <w:t>(posse irregular de arma de fogo de uso permitido)</w:t>
      </w:r>
      <w:r w:rsidR="00F23324">
        <w:t xml:space="preserve">, assim como o constrangimento ilegal </w:t>
      </w:r>
      <w:r w:rsidR="00C42599">
        <w:t xml:space="preserve">na condenação de disparo de arma de fogo, ainda mais quando o próprio paciente solicitou e teve deferido o exame residuográfico para provar a sua inocência, o que não foi feito por culpa exclusiva </w:t>
      </w:r>
      <w:r w:rsidR="009837A2">
        <w:t>do Estado</w:t>
      </w:r>
      <w:r w:rsidR="00C42599">
        <w:t>, e</w:t>
      </w:r>
      <w:r w:rsidR="009837A2">
        <w:t xml:space="preserve"> pela impossibilidade de manutenção das condenações somente com base no relato dos policiais, que op</w:t>
      </w:r>
      <w:r w:rsidR="00514038">
        <w:t>taram por não gravar o início da ocorrência policial e só ligaram as câmeras corporais quando fizeram a busca e apreensão – ilegal – na residência do paciente.</w:t>
      </w:r>
    </w:p>
    <w:p w14:paraId="2A04DD01" w14:textId="77777777" w:rsidR="009837A2" w:rsidRDefault="009837A2" w:rsidP="00F035AA">
      <w:pPr>
        <w:pStyle w:val="Ttulo2"/>
        <w:rPr>
          <w:rFonts w:eastAsia="Calibri"/>
        </w:rPr>
      </w:pPr>
    </w:p>
    <w:p w14:paraId="2E0A2DA0" w14:textId="6CA1CF3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A456B">
        <w:rPr>
          <w:rFonts w:ascii="Arial" w:eastAsia="Calibri" w:hAnsi="Arial" w:cs="Times New Roman"/>
          <w:noProof/>
          <w:sz w:val="24"/>
          <w:szCs w:val="24"/>
        </w:rPr>
        <w:t>11 de novembro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DE02D7A" w14:textId="77777777" w:rsidR="009F75F4" w:rsidRDefault="009F75F4" w:rsidP="00F035AA">
      <w:pPr>
        <w:rPr>
          <w:lang w:val="pt"/>
        </w:rPr>
      </w:pPr>
    </w:p>
    <w:p w14:paraId="7E4E583B" w14:textId="77777777" w:rsidR="00F035AA" w:rsidRDefault="00F035AA" w:rsidP="00F035AA">
      <w:pPr>
        <w:rPr>
          <w:lang w:val="pt"/>
        </w:rPr>
      </w:pPr>
    </w:p>
    <w:p w14:paraId="0C3D704C" w14:textId="77777777" w:rsidR="009F75F4" w:rsidRPr="00D576AF" w:rsidRDefault="009F75F4" w:rsidP="009F75F4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257DE2B" w14:textId="48B6CBE5" w:rsidR="00131BEB" w:rsidRPr="000169F1" w:rsidRDefault="009F75F4" w:rsidP="009A6A6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B67238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9907A" w14:textId="77777777" w:rsidR="008A228A" w:rsidRDefault="008A228A" w:rsidP="00943258">
      <w:pPr>
        <w:spacing w:after="0" w:line="240" w:lineRule="auto"/>
      </w:pPr>
      <w:r>
        <w:separator/>
      </w:r>
    </w:p>
  </w:endnote>
  <w:endnote w:type="continuationSeparator" w:id="0">
    <w:p w14:paraId="7FCADCE3" w14:textId="77777777" w:rsidR="008A228A" w:rsidRDefault="008A228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7C4073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7ED896B" wp14:editId="5EBD924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503536201" name="Imagem 150353620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654AC28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555B2" w14:textId="77777777" w:rsidR="008A228A" w:rsidRDefault="008A228A" w:rsidP="00943258">
      <w:pPr>
        <w:spacing w:after="0" w:line="240" w:lineRule="auto"/>
      </w:pPr>
      <w:r>
        <w:separator/>
      </w:r>
    </w:p>
  </w:footnote>
  <w:footnote w:type="continuationSeparator" w:id="0">
    <w:p w14:paraId="04214E3C" w14:textId="77777777" w:rsidR="008A228A" w:rsidRDefault="008A228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02363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ECC1E33" wp14:editId="47AF3769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635239397" name="Imagem 1635239397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07AA7412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133879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0E6914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D0"/>
    <w:rsid w:val="00003910"/>
    <w:rsid w:val="00003F31"/>
    <w:rsid w:val="00011328"/>
    <w:rsid w:val="000149B6"/>
    <w:rsid w:val="000169F1"/>
    <w:rsid w:val="000203BC"/>
    <w:rsid w:val="0004298B"/>
    <w:rsid w:val="00044691"/>
    <w:rsid w:val="00055BD4"/>
    <w:rsid w:val="00097661"/>
    <w:rsid w:val="000A29F6"/>
    <w:rsid w:val="000A456B"/>
    <w:rsid w:val="000B7BE6"/>
    <w:rsid w:val="000C4D3C"/>
    <w:rsid w:val="000D228C"/>
    <w:rsid w:val="000D46B4"/>
    <w:rsid w:val="00100A5E"/>
    <w:rsid w:val="00100BBD"/>
    <w:rsid w:val="00111039"/>
    <w:rsid w:val="00111E57"/>
    <w:rsid w:val="00114532"/>
    <w:rsid w:val="001152D2"/>
    <w:rsid w:val="0012125C"/>
    <w:rsid w:val="00123052"/>
    <w:rsid w:val="00131BEB"/>
    <w:rsid w:val="00155A39"/>
    <w:rsid w:val="001571EC"/>
    <w:rsid w:val="00157843"/>
    <w:rsid w:val="0016032A"/>
    <w:rsid w:val="00162FE6"/>
    <w:rsid w:val="001667B0"/>
    <w:rsid w:val="001761C0"/>
    <w:rsid w:val="001804A3"/>
    <w:rsid w:val="001808AE"/>
    <w:rsid w:val="00183BE2"/>
    <w:rsid w:val="00192A9D"/>
    <w:rsid w:val="001A6D69"/>
    <w:rsid w:val="001B0DE2"/>
    <w:rsid w:val="001B2B98"/>
    <w:rsid w:val="001B2E75"/>
    <w:rsid w:val="001B5DA3"/>
    <w:rsid w:val="001D4648"/>
    <w:rsid w:val="001F5E82"/>
    <w:rsid w:val="00201E5E"/>
    <w:rsid w:val="00201F45"/>
    <w:rsid w:val="0020513A"/>
    <w:rsid w:val="00207BE4"/>
    <w:rsid w:val="0021125F"/>
    <w:rsid w:val="00214E09"/>
    <w:rsid w:val="002209EE"/>
    <w:rsid w:val="002425D0"/>
    <w:rsid w:val="00250626"/>
    <w:rsid w:val="0025610F"/>
    <w:rsid w:val="00272BFB"/>
    <w:rsid w:val="0027570D"/>
    <w:rsid w:val="00291F6C"/>
    <w:rsid w:val="002A0BB5"/>
    <w:rsid w:val="002A3383"/>
    <w:rsid w:val="002A72E1"/>
    <w:rsid w:val="002B49D5"/>
    <w:rsid w:val="002B5AF4"/>
    <w:rsid w:val="002D2DD0"/>
    <w:rsid w:val="002E287F"/>
    <w:rsid w:val="002F3545"/>
    <w:rsid w:val="002F3C1E"/>
    <w:rsid w:val="00304E64"/>
    <w:rsid w:val="0032732E"/>
    <w:rsid w:val="00334311"/>
    <w:rsid w:val="00340A1B"/>
    <w:rsid w:val="00342204"/>
    <w:rsid w:val="00345192"/>
    <w:rsid w:val="0035144A"/>
    <w:rsid w:val="003602D0"/>
    <w:rsid w:val="003609F4"/>
    <w:rsid w:val="00365D2E"/>
    <w:rsid w:val="0037596D"/>
    <w:rsid w:val="00377A2E"/>
    <w:rsid w:val="003801CD"/>
    <w:rsid w:val="003938EA"/>
    <w:rsid w:val="003A6358"/>
    <w:rsid w:val="003C61FB"/>
    <w:rsid w:val="003C65D1"/>
    <w:rsid w:val="003D12DE"/>
    <w:rsid w:val="003E46B9"/>
    <w:rsid w:val="003E50C4"/>
    <w:rsid w:val="003F3256"/>
    <w:rsid w:val="003F6FB7"/>
    <w:rsid w:val="00420CF8"/>
    <w:rsid w:val="00441F10"/>
    <w:rsid w:val="00446F40"/>
    <w:rsid w:val="00460E43"/>
    <w:rsid w:val="00464C7F"/>
    <w:rsid w:val="00485014"/>
    <w:rsid w:val="004949AD"/>
    <w:rsid w:val="004C1596"/>
    <w:rsid w:val="004F2B78"/>
    <w:rsid w:val="004F384D"/>
    <w:rsid w:val="00501A18"/>
    <w:rsid w:val="00512EFE"/>
    <w:rsid w:val="00514038"/>
    <w:rsid w:val="00526FE9"/>
    <w:rsid w:val="005321DA"/>
    <w:rsid w:val="00554597"/>
    <w:rsid w:val="00564EBC"/>
    <w:rsid w:val="00583FCC"/>
    <w:rsid w:val="00592DBC"/>
    <w:rsid w:val="005966C0"/>
    <w:rsid w:val="005A0987"/>
    <w:rsid w:val="005A4C60"/>
    <w:rsid w:val="005B25DC"/>
    <w:rsid w:val="005B67EA"/>
    <w:rsid w:val="005C54A4"/>
    <w:rsid w:val="005C6BAD"/>
    <w:rsid w:val="005D6180"/>
    <w:rsid w:val="005E58E2"/>
    <w:rsid w:val="005F0136"/>
    <w:rsid w:val="006057C5"/>
    <w:rsid w:val="00623BEF"/>
    <w:rsid w:val="00626D88"/>
    <w:rsid w:val="006346DB"/>
    <w:rsid w:val="006539FC"/>
    <w:rsid w:val="00656A81"/>
    <w:rsid w:val="00660DC1"/>
    <w:rsid w:val="00663980"/>
    <w:rsid w:val="00673228"/>
    <w:rsid w:val="00686303"/>
    <w:rsid w:val="00692CB9"/>
    <w:rsid w:val="00693F8B"/>
    <w:rsid w:val="00696295"/>
    <w:rsid w:val="006C0DFC"/>
    <w:rsid w:val="006D1DDD"/>
    <w:rsid w:val="006D7D5F"/>
    <w:rsid w:val="006F169A"/>
    <w:rsid w:val="00713003"/>
    <w:rsid w:val="00715D43"/>
    <w:rsid w:val="00722DF5"/>
    <w:rsid w:val="00730126"/>
    <w:rsid w:val="0075018E"/>
    <w:rsid w:val="007539A7"/>
    <w:rsid w:val="007622EF"/>
    <w:rsid w:val="00771A27"/>
    <w:rsid w:val="00777615"/>
    <w:rsid w:val="00795616"/>
    <w:rsid w:val="0079677C"/>
    <w:rsid w:val="00797900"/>
    <w:rsid w:val="007B1022"/>
    <w:rsid w:val="007B2ACD"/>
    <w:rsid w:val="007B4DE9"/>
    <w:rsid w:val="007B6636"/>
    <w:rsid w:val="007C36DB"/>
    <w:rsid w:val="007D08C5"/>
    <w:rsid w:val="007F63A7"/>
    <w:rsid w:val="007F664C"/>
    <w:rsid w:val="00810D34"/>
    <w:rsid w:val="00815924"/>
    <w:rsid w:val="008240E6"/>
    <w:rsid w:val="008256B0"/>
    <w:rsid w:val="008268D0"/>
    <w:rsid w:val="00847398"/>
    <w:rsid w:val="008707BC"/>
    <w:rsid w:val="00880B4C"/>
    <w:rsid w:val="00890224"/>
    <w:rsid w:val="0089218E"/>
    <w:rsid w:val="008A0012"/>
    <w:rsid w:val="008A228A"/>
    <w:rsid w:val="008B231B"/>
    <w:rsid w:val="008C01AE"/>
    <w:rsid w:val="008C3291"/>
    <w:rsid w:val="008E2BC8"/>
    <w:rsid w:val="008E31FF"/>
    <w:rsid w:val="008E377D"/>
    <w:rsid w:val="008F2218"/>
    <w:rsid w:val="008F2885"/>
    <w:rsid w:val="008F53CE"/>
    <w:rsid w:val="008F7B29"/>
    <w:rsid w:val="0090226D"/>
    <w:rsid w:val="009075D6"/>
    <w:rsid w:val="00924163"/>
    <w:rsid w:val="00930ED1"/>
    <w:rsid w:val="00943258"/>
    <w:rsid w:val="00956DDD"/>
    <w:rsid w:val="009616DD"/>
    <w:rsid w:val="009837A2"/>
    <w:rsid w:val="00996FC7"/>
    <w:rsid w:val="009975C1"/>
    <w:rsid w:val="009A6A62"/>
    <w:rsid w:val="009C32FD"/>
    <w:rsid w:val="009D782D"/>
    <w:rsid w:val="009F1426"/>
    <w:rsid w:val="009F75F4"/>
    <w:rsid w:val="00A049FC"/>
    <w:rsid w:val="00A16546"/>
    <w:rsid w:val="00A17B93"/>
    <w:rsid w:val="00A31573"/>
    <w:rsid w:val="00A31E8A"/>
    <w:rsid w:val="00A4249F"/>
    <w:rsid w:val="00A56476"/>
    <w:rsid w:val="00A57449"/>
    <w:rsid w:val="00A8226B"/>
    <w:rsid w:val="00A8694C"/>
    <w:rsid w:val="00A86C6D"/>
    <w:rsid w:val="00A9243B"/>
    <w:rsid w:val="00AA4DE4"/>
    <w:rsid w:val="00AD1760"/>
    <w:rsid w:val="00AE1957"/>
    <w:rsid w:val="00B01A3B"/>
    <w:rsid w:val="00B04233"/>
    <w:rsid w:val="00B075D2"/>
    <w:rsid w:val="00B11713"/>
    <w:rsid w:val="00B14A81"/>
    <w:rsid w:val="00B16438"/>
    <w:rsid w:val="00B200F8"/>
    <w:rsid w:val="00B24CF2"/>
    <w:rsid w:val="00B41BC0"/>
    <w:rsid w:val="00B438E9"/>
    <w:rsid w:val="00B558B1"/>
    <w:rsid w:val="00B6363E"/>
    <w:rsid w:val="00B66BCA"/>
    <w:rsid w:val="00B67238"/>
    <w:rsid w:val="00B76CFC"/>
    <w:rsid w:val="00B77105"/>
    <w:rsid w:val="00B93EF9"/>
    <w:rsid w:val="00BA2544"/>
    <w:rsid w:val="00BD5579"/>
    <w:rsid w:val="00BD6D19"/>
    <w:rsid w:val="00BE3B16"/>
    <w:rsid w:val="00C03B4C"/>
    <w:rsid w:val="00C0456B"/>
    <w:rsid w:val="00C07F35"/>
    <w:rsid w:val="00C170D8"/>
    <w:rsid w:val="00C3277F"/>
    <w:rsid w:val="00C37FD1"/>
    <w:rsid w:val="00C40CC9"/>
    <w:rsid w:val="00C42599"/>
    <w:rsid w:val="00C61601"/>
    <w:rsid w:val="00C638F9"/>
    <w:rsid w:val="00C6729F"/>
    <w:rsid w:val="00C82D32"/>
    <w:rsid w:val="00C842B4"/>
    <w:rsid w:val="00CB3648"/>
    <w:rsid w:val="00CB5FC5"/>
    <w:rsid w:val="00CD1C02"/>
    <w:rsid w:val="00D060A3"/>
    <w:rsid w:val="00D0675F"/>
    <w:rsid w:val="00D255A5"/>
    <w:rsid w:val="00D304C2"/>
    <w:rsid w:val="00D30AA8"/>
    <w:rsid w:val="00D32740"/>
    <w:rsid w:val="00D56908"/>
    <w:rsid w:val="00D61325"/>
    <w:rsid w:val="00D6192F"/>
    <w:rsid w:val="00D64273"/>
    <w:rsid w:val="00D74E73"/>
    <w:rsid w:val="00D7745C"/>
    <w:rsid w:val="00D91B2E"/>
    <w:rsid w:val="00D91DD8"/>
    <w:rsid w:val="00DA7290"/>
    <w:rsid w:val="00DD1215"/>
    <w:rsid w:val="00DE0162"/>
    <w:rsid w:val="00DE0552"/>
    <w:rsid w:val="00DF0E01"/>
    <w:rsid w:val="00DF5478"/>
    <w:rsid w:val="00E05790"/>
    <w:rsid w:val="00E103CA"/>
    <w:rsid w:val="00E21B08"/>
    <w:rsid w:val="00E26FC6"/>
    <w:rsid w:val="00E62D00"/>
    <w:rsid w:val="00E878C3"/>
    <w:rsid w:val="00E90F3C"/>
    <w:rsid w:val="00E968BB"/>
    <w:rsid w:val="00E96BD6"/>
    <w:rsid w:val="00E96DCD"/>
    <w:rsid w:val="00EA3FC9"/>
    <w:rsid w:val="00EB4346"/>
    <w:rsid w:val="00EC7CAE"/>
    <w:rsid w:val="00ED7B12"/>
    <w:rsid w:val="00EE3903"/>
    <w:rsid w:val="00EF1772"/>
    <w:rsid w:val="00F01AB4"/>
    <w:rsid w:val="00F035AA"/>
    <w:rsid w:val="00F05244"/>
    <w:rsid w:val="00F11B2C"/>
    <w:rsid w:val="00F15EC6"/>
    <w:rsid w:val="00F22B73"/>
    <w:rsid w:val="00F22C61"/>
    <w:rsid w:val="00F23324"/>
    <w:rsid w:val="00F2352B"/>
    <w:rsid w:val="00F50858"/>
    <w:rsid w:val="00F62F82"/>
    <w:rsid w:val="00F76670"/>
    <w:rsid w:val="00F76F79"/>
    <w:rsid w:val="00F907E5"/>
    <w:rsid w:val="00F91D62"/>
    <w:rsid w:val="00F96DE0"/>
    <w:rsid w:val="00F971C7"/>
    <w:rsid w:val="00FA32C8"/>
    <w:rsid w:val="00FB3A3F"/>
    <w:rsid w:val="00FC0E7B"/>
    <w:rsid w:val="00FC63CA"/>
    <w:rsid w:val="00FD0ABE"/>
    <w:rsid w:val="00FD5E02"/>
    <w:rsid w:val="00FE616A"/>
    <w:rsid w:val="00FF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81829"/>
  <w15:chartTrackingRefBased/>
  <w15:docId w15:val="{74663B53-40C3-4C2F-8AAC-248E45B87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149</TotalTime>
  <Pages>6</Pages>
  <Words>2125</Words>
  <Characters>10941</Characters>
  <Application>Microsoft Office Word</Application>
  <DocSecurity>0</DocSecurity>
  <Lines>200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93</cp:revision>
  <cp:lastPrinted>2025-05-05T20:53:00Z</cp:lastPrinted>
  <dcterms:created xsi:type="dcterms:W3CDTF">2025-11-05T17:27:00Z</dcterms:created>
  <dcterms:modified xsi:type="dcterms:W3CDTF">2025-11-11T17:25:00Z</dcterms:modified>
</cp:coreProperties>
</file>