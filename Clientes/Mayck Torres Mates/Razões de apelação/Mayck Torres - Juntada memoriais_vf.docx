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ADAB" w14:textId="0ECC216E" w:rsidR="000169F1" w:rsidRDefault="005F6C35" w:rsidP="000169F1">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 xml:space="preserve">EXCELENTÍSSIMO SENHOR </w:t>
      </w:r>
      <w:r w:rsidR="003A0500">
        <w:rPr>
          <w:rFonts w:ascii="Arial" w:eastAsia="Calibri" w:hAnsi="Arial" w:cs="Times New Roman"/>
          <w:sz w:val="24"/>
          <w:szCs w:val="24"/>
        </w:rPr>
        <w:t>DESEMBARGADOR ARIOVALDO</w:t>
      </w:r>
      <w:r w:rsidR="00FD2F81">
        <w:rPr>
          <w:rFonts w:ascii="Arial" w:eastAsia="Calibri" w:hAnsi="Arial" w:cs="Times New Roman"/>
          <w:sz w:val="24"/>
          <w:szCs w:val="24"/>
        </w:rPr>
        <w:t xml:space="preserve"> ROGÉRIO RIBEIRO DA SILVA</w:t>
      </w:r>
      <w:r w:rsidR="008D6335">
        <w:rPr>
          <w:rFonts w:ascii="Arial" w:eastAsia="Calibri" w:hAnsi="Arial" w:cs="Times New Roman"/>
          <w:sz w:val="24"/>
          <w:szCs w:val="24"/>
        </w:rPr>
        <w:t xml:space="preserve">, DIGNÍSSIMO RELATOR DA APELAÇÃO CRIMINAL N. </w:t>
      </w:r>
      <w:r w:rsidR="008D6335" w:rsidRPr="008D6335">
        <w:rPr>
          <w:rFonts w:ascii="Arial" w:eastAsia="Calibri" w:hAnsi="Arial" w:cs="Times New Roman"/>
          <w:sz w:val="24"/>
          <w:szCs w:val="24"/>
        </w:rPr>
        <w:t>5003557-38.2023.8.24.0040</w:t>
      </w:r>
      <w:r w:rsidR="008D6335">
        <w:rPr>
          <w:rFonts w:ascii="Arial" w:eastAsia="Calibri" w:hAnsi="Arial" w:cs="Times New Roman"/>
          <w:sz w:val="24"/>
          <w:szCs w:val="24"/>
        </w:rPr>
        <w:t>.</w:t>
      </w:r>
    </w:p>
    <w:p w14:paraId="5D823581" w14:textId="77777777" w:rsidR="000169F1" w:rsidRPr="00136102" w:rsidRDefault="000169F1" w:rsidP="00DD3749">
      <w:pPr>
        <w:spacing w:after="0" w:line="360" w:lineRule="auto"/>
        <w:contextualSpacing/>
        <w:jc w:val="both"/>
        <w:rPr>
          <w:rFonts w:ascii="Arial" w:eastAsia="Calibri" w:hAnsi="Arial" w:cs="Times New Roman"/>
          <w:sz w:val="24"/>
          <w:szCs w:val="24"/>
        </w:rPr>
      </w:pPr>
    </w:p>
    <w:p w14:paraId="674B8E45" w14:textId="77777777" w:rsidR="000169F1" w:rsidRPr="00136102" w:rsidRDefault="000169F1" w:rsidP="005F6C35">
      <w:pPr>
        <w:spacing w:after="0" w:line="360" w:lineRule="auto"/>
        <w:contextualSpacing/>
        <w:jc w:val="both"/>
        <w:rPr>
          <w:rFonts w:ascii="Arial" w:eastAsia="Calibri" w:hAnsi="Arial" w:cs="Times New Roman"/>
          <w:sz w:val="24"/>
          <w:szCs w:val="24"/>
        </w:rPr>
      </w:pPr>
    </w:p>
    <w:p w14:paraId="589DE94C" w14:textId="77777777" w:rsidR="000169F1" w:rsidRPr="005F6C35" w:rsidRDefault="005F6C35" w:rsidP="005F6C35">
      <w:pPr>
        <w:tabs>
          <w:tab w:val="left" w:pos="3944"/>
        </w:tabs>
        <w:spacing w:after="0" w:line="360" w:lineRule="auto"/>
        <w:contextualSpacing/>
        <w:jc w:val="both"/>
        <w:rPr>
          <w:rFonts w:ascii="Arial" w:eastAsia="Calibri" w:hAnsi="Arial" w:cs="Times New Roman"/>
        </w:rPr>
      </w:pPr>
      <w:r w:rsidRPr="005F6C35">
        <w:rPr>
          <w:rFonts w:ascii="Arial" w:eastAsia="Calibri" w:hAnsi="Arial" w:cs="Times New Roman"/>
        </w:rPr>
        <w:t>Autos n. 5003557-38.2023.8.24.0040</w:t>
      </w:r>
      <w:r w:rsidR="000169F1" w:rsidRPr="005F6C35">
        <w:rPr>
          <w:rFonts w:ascii="Arial" w:eastAsia="Calibri" w:hAnsi="Arial" w:cs="Times New Roman"/>
        </w:rPr>
        <w:tab/>
      </w:r>
    </w:p>
    <w:p w14:paraId="0CE6DCD9"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0FB32B34"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24D29D34" w14:textId="77777777" w:rsidR="00E85C89" w:rsidRDefault="005F6C35" w:rsidP="00E85C89">
      <w:pPr>
        <w:pStyle w:val="Qualificaodaspartes"/>
        <w:spacing w:line="360" w:lineRule="auto"/>
      </w:pPr>
      <w:r>
        <w:rPr>
          <w:b/>
        </w:rPr>
        <w:t>MAYCK TORRES MATES</w:t>
      </w:r>
      <w:r w:rsidR="000169F1" w:rsidRPr="00A814BD">
        <w:t xml:space="preserve">, </w:t>
      </w:r>
      <w:r>
        <w:t xml:space="preserve">já qualificado nos autos da </w:t>
      </w:r>
      <w:r w:rsidR="00FD2F81">
        <w:t>apelação criminal</w:t>
      </w:r>
      <w:r>
        <w:t xml:space="preserve"> n. </w:t>
      </w:r>
      <w:r w:rsidRPr="005F6C35">
        <w:t>5003557-38.2023.8.24.0040</w:t>
      </w:r>
      <w:r>
        <w:t xml:space="preserve">, </w:t>
      </w:r>
      <w:r w:rsidR="00FD2F81">
        <w:t xml:space="preserve">em que é apelante/apelado o </w:t>
      </w:r>
      <w:r>
        <w:t>MINISTÉRIO PÚBLICO DE SANTA CATARINA</w:t>
      </w:r>
      <w:r w:rsidR="000169F1">
        <w:t>,</w:t>
      </w:r>
      <w:r w:rsidR="000169F1" w:rsidRPr="00A814BD">
        <w:t xml:space="preserve"> vem, respeitosamente, </w:t>
      </w:r>
      <w:r w:rsidR="000169F1">
        <w:t xml:space="preserve">à elevada presença de </w:t>
      </w:r>
      <w:r w:rsidR="000169F1" w:rsidRPr="00A814BD">
        <w:t xml:space="preserve">Vossa Excelência, </w:t>
      </w:r>
      <w:r w:rsidR="000169F1">
        <w:t>por seu</w:t>
      </w:r>
      <w:r>
        <w:t>s</w:t>
      </w:r>
      <w:r w:rsidR="000169F1">
        <w:t xml:space="preserve"> advogado</w:t>
      </w:r>
      <w:r>
        <w:t>s</w:t>
      </w:r>
      <w:r w:rsidR="000169F1">
        <w:t xml:space="preserve"> abaixo signatário</w:t>
      </w:r>
      <w:r>
        <w:t>s</w:t>
      </w:r>
      <w:r w:rsidR="000169F1" w:rsidRPr="00A814BD">
        <w:t>,</w:t>
      </w:r>
      <w:r w:rsidR="0016309C" w:rsidRPr="0016309C">
        <w:t xml:space="preserve"> </w:t>
      </w:r>
      <w:r w:rsidR="00E85C89">
        <w:t xml:space="preserve">juntar aos autos </w:t>
      </w:r>
      <w:r w:rsidR="00E85C89">
        <w:rPr>
          <w:b/>
          <w:i/>
        </w:rPr>
        <w:t>MEMORIAIS</w:t>
      </w:r>
      <w:r w:rsidR="00E85C89">
        <w:t>, nos termos expostos a seguir.</w:t>
      </w:r>
    </w:p>
    <w:p w14:paraId="69B8EE4B" w14:textId="58963BAE" w:rsidR="000F0FC7" w:rsidRDefault="000F0FC7" w:rsidP="006D1B41">
      <w:pPr>
        <w:spacing w:after="0" w:line="360" w:lineRule="auto"/>
        <w:contextualSpacing/>
        <w:jc w:val="both"/>
        <w:rPr>
          <w:rFonts w:ascii="Arial" w:eastAsia="Calibri" w:hAnsi="Arial" w:cs="Times New Roman"/>
          <w:sz w:val="24"/>
          <w:szCs w:val="24"/>
        </w:rPr>
      </w:pPr>
    </w:p>
    <w:p w14:paraId="22DFCFE8" w14:textId="52A9E037" w:rsidR="00DD3749" w:rsidRPr="00385759" w:rsidRDefault="00AB4F7A" w:rsidP="00DD3749">
      <w:pPr>
        <w:pStyle w:val="Qualificao"/>
        <w:ind w:left="0" w:right="284"/>
        <w:jc w:val="center"/>
        <w:rPr>
          <w:b/>
          <w:sz w:val="22"/>
        </w:rPr>
      </w:pPr>
      <w:r w:rsidRPr="00506D87">
        <w:rPr>
          <w:rFonts w:eastAsia="Calibri"/>
          <w:noProof/>
          <w:sz w:val="20"/>
          <w:szCs w:val="20"/>
        </w:rPr>
        <mc:AlternateContent>
          <mc:Choice Requires="wps">
            <w:drawing>
              <wp:anchor distT="0" distB="0" distL="114300" distR="114300" simplePos="0" relativeHeight="251659264" behindDoc="0" locked="0" layoutInCell="1" allowOverlap="1" wp14:anchorId="1C0BAE5B" wp14:editId="29C8A8A7">
                <wp:simplePos x="0" y="0"/>
                <wp:positionH relativeFrom="column">
                  <wp:posOffset>747395</wp:posOffset>
                </wp:positionH>
                <wp:positionV relativeFrom="paragraph">
                  <wp:posOffset>76835</wp:posOffset>
                </wp:positionV>
                <wp:extent cx="4029075" cy="1028700"/>
                <wp:effectExtent l="0" t="0" r="28575" b="19050"/>
                <wp:wrapNone/>
                <wp:docPr id="1322490275" name="Retângulo: Cantos Diagonais Arredondados 1"/>
                <wp:cNvGraphicFramePr/>
                <a:graphic xmlns:a="http://schemas.openxmlformats.org/drawingml/2006/main">
                  <a:graphicData uri="http://schemas.microsoft.com/office/word/2010/wordprocessingShape">
                    <wps:wsp>
                      <wps:cNvSpPr/>
                      <wps:spPr>
                        <a:xfrm>
                          <a:off x="0" y="0"/>
                          <a:ext cx="4029075" cy="1028700"/>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780EC" id="Retângulo: Cantos Diagonais Arredondados 1" o:spid="_x0000_s1026" style="position:absolute;margin-left:58.85pt;margin-top:6.05pt;width:317.25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29075,1028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" path="m171453,l4029075,r,l4029075,857247v,94691,-76762,171453,-171453,171453l,1028700r,l,171453c,76762,76762,,171453,xe" filled="f" strokecolor="#5b9bd5 [3208]" strokeweight="1pt">
                <v:stroke joinstyle="miter"/>
                <v:path arrowok="t" o:connecttype="custom" o:connectlocs="171453,0;4029075,0;4029075,0;4029075,857247;3857622,1028700;0,1028700;0,1028700;0,171453;171453,0" o:connectangles="0,0,0,0,0,0,0,0,0"/>
              </v:shape>
            </w:pict>
          </mc:Fallback>
        </mc:AlternateContent>
      </w:r>
      <w:r w:rsidR="00DD3749" w:rsidRPr="00385759">
        <w:rPr>
          <w:b/>
          <w:sz w:val="22"/>
        </w:rPr>
        <w:t>MEMORIAIS PEL</w:t>
      </w:r>
      <w:r w:rsidR="00DD3749">
        <w:rPr>
          <w:b/>
          <w:sz w:val="22"/>
        </w:rPr>
        <w:t>O APELANTE/APELADO</w:t>
      </w:r>
    </w:p>
    <w:p w14:paraId="7F37B013" w14:textId="0BA772A7" w:rsidR="00DD3749" w:rsidRPr="00B67238" w:rsidRDefault="00DD3749" w:rsidP="00DD3749">
      <w:pPr>
        <w:pStyle w:val="Qualificaodaspartes"/>
        <w:rPr>
          <w:sz w:val="20"/>
          <w:szCs w:val="18"/>
        </w:rPr>
      </w:pPr>
    </w:p>
    <w:p w14:paraId="166ABCF8" w14:textId="34699C9C" w:rsidR="00DD3749" w:rsidRPr="00385759" w:rsidRDefault="00DD3749" w:rsidP="00DD3749">
      <w:pPr>
        <w:ind w:right="284"/>
        <w:jc w:val="center"/>
        <w:rPr>
          <w:rFonts w:ascii="Arial" w:hAnsi="Arial" w:cs="Arial"/>
        </w:rPr>
      </w:pPr>
      <w:r w:rsidRPr="00385759">
        <w:rPr>
          <w:rFonts w:ascii="Arial" w:eastAsia="Calibri" w:hAnsi="Arial" w:cs="Arial"/>
          <w:b/>
        </w:rPr>
        <w:t>EMINENTE DESEMBARGADOR</w:t>
      </w:r>
      <w:r>
        <w:rPr>
          <w:rFonts w:ascii="Arial" w:eastAsia="Calibri" w:hAnsi="Arial" w:cs="Arial"/>
          <w:b/>
        </w:rPr>
        <w:t xml:space="preserve"> RELATOR</w:t>
      </w:r>
    </w:p>
    <w:p w14:paraId="17E03782" w14:textId="77777777" w:rsidR="00DD3749" w:rsidRPr="00B67238" w:rsidRDefault="00DD3749" w:rsidP="00DD3749">
      <w:pPr>
        <w:pStyle w:val="Qualificao"/>
        <w:spacing w:before="0"/>
        <w:ind w:left="0" w:right="284"/>
        <w:rPr>
          <w:rFonts w:eastAsia="Calibri"/>
          <w:b/>
          <w:sz w:val="10"/>
          <w:szCs w:val="10"/>
        </w:rPr>
      </w:pPr>
    </w:p>
    <w:p w14:paraId="0FBE3FA9" w14:textId="77777777" w:rsidR="00DD3749" w:rsidRPr="00385759" w:rsidRDefault="00DD3749" w:rsidP="00DD3749">
      <w:pPr>
        <w:pStyle w:val="Qualificao"/>
        <w:spacing w:before="0"/>
        <w:ind w:left="0" w:right="284"/>
        <w:jc w:val="center"/>
        <w:rPr>
          <w:b/>
          <w:sz w:val="22"/>
        </w:rPr>
      </w:pPr>
      <w:r w:rsidRPr="00385759">
        <w:rPr>
          <w:b/>
          <w:sz w:val="22"/>
        </w:rPr>
        <w:t xml:space="preserve">COLENDA </w:t>
      </w:r>
      <w:r>
        <w:rPr>
          <w:b/>
          <w:sz w:val="22"/>
        </w:rPr>
        <w:t>PRIMEIRA CÂMARA DE DIREITO CRIMINAL</w:t>
      </w:r>
    </w:p>
    <w:p w14:paraId="109CEA2C" w14:textId="77777777" w:rsidR="00DD3749" w:rsidRPr="00B67238" w:rsidRDefault="00DD3749" w:rsidP="00DD3749">
      <w:pPr>
        <w:pStyle w:val="SemEspaamento"/>
        <w:numPr>
          <w:ilvl w:val="0"/>
          <w:numId w:val="0"/>
        </w:numPr>
        <w:rPr>
          <w:sz w:val="16"/>
          <w:szCs w:val="14"/>
        </w:rPr>
      </w:pPr>
    </w:p>
    <w:p w14:paraId="6ED0612A" w14:textId="77777777" w:rsidR="00DD3749" w:rsidRPr="00B67238" w:rsidRDefault="00DD3749" w:rsidP="00DD3749">
      <w:pPr>
        <w:spacing w:after="0" w:line="360" w:lineRule="auto"/>
        <w:ind w:left="1418"/>
        <w:contextualSpacing/>
        <w:jc w:val="both"/>
        <w:rPr>
          <w:rFonts w:ascii="Arial" w:eastAsia="Calibri" w:hAnsi="Arial" w:cs="Times New Roman"/>
          <w:sz w:val="6"/>
          <w:szCs w:val="6"/>
        </w:rPr>
      </w:pPr>
    </w:p>
    <w:p w14:paraId="5D108A70" w14:textId="77777777" w:rsidR="00AB4F7A" w:rsidRDefault="00AB4F7A" w:rsidP="00AB4F7A">
      <w:pPr>
        <w:pStyle w:val="Ttulo2"/>
      </w:pPr>
    </w:p>
    <w:p w14:paraId="4B2C7787" w14:textId="11FAC97D" w:rsidR="00DD3749" w:rsidRDefault="00DD3749" w:rsidP="00DD3749">
      <w:pPr>
        <w:pStyle w:val="SemEspaamento"/>
      </w:pPr>
      <w:r>
        <w:t>O apelante foi condenado à pena de 6 anos e 3 meses de reclusão, pela prática do delito previsto no art. 33 c/c</w:t>
      </w:r>
      <w:r w:rsidRPr="00B34856">
        <w:t xml:space="preserve"> </w:t>
      </w:r>
      <w:r>
        <w:t xml:space="preserve">o art. 42 da Lei 11.343/06, além de 2 anos e 4 meses de reclusão pelo delito do art. 15 da Lei n. 10.826/03 e 8 meses de detenção por conta dos crimes previstos no art. 311 do Código Trânsito Brasileiro, no art. 12 da Lei n. 10.826/03 e no art. 147 do CP </w:t>
      </w:r>
      <w:r w:rsidRPr="00CC253D">
        <w:rPr>
          <w:sz w:val="20"/>
          <w:szCs w:val="18"/>
        </w:rPr>
        <w:t>(evento 164)</w:t>
      </w:r>
      <w:r>
        <w:t>.</w:t>
      </w:r>
    </w:p>
    <w:p w14:paraId="03F245D8" w14:textId="77777777" w:rsidR="00DD3749" w:rsidRDefault="00DD3749" w:rsidP="00DD3749">
      <w:pPr>
        <w:pStyle w:val="SemEspaamento"/>
      </w:pPr>
      <w:r>
        <w:t>Ocorre, entretanto, que a r. sentença apelada merece reforma, sobretudo porque,</w:t>
      </w:r>
      <w:r w:rsidRPr="002D2DD0">
        <w:t xml:space="preserve"> </w:t>
      </w:r>
      <w:r>
        <w:t xml:space="preserve">como se extrai do conjunto probatório, esse </w:t>
      </w:r>
      <w:r>
        <w:rPr>
          <w:i/>
          <w:iCs/>
        </w:rPr>
        <w:t xml:space="preserve">decisum </w:t>
      </w:r>
      <w:r>
        <w:t>desconsiderou 6 relevantes questões que afastam condenação do recorrente pelos crimes acima mencionados.</w:t>
      </w:r>
    </w:p>
    <w:p w14:paraId="006E341B" w14:textId="77777777" w:rsidR="00DD3749" w:rsidRDefault="00DD3749" w:rsidP="00DD3749">
      <w:pPr>
        <w:pStyle w:val="SemEspaamento"/>
      </w:pPr>
      <w:r>
        <w:rPr>
          <w:b/>
          <w:bCs/>
        </w:rPr>
        <w:t xml:space="preserve">VIOLAÇÃO ILEGAL DE DOMICÍLIO: </w:t>
      </w:r>
      <w:r>
        <w:t xml:space="preserve">Em primeiro lugar, a sentença ignorou que a autoridade policial violou, de forma ilegal, o domicílio do apelante </w:t>
      </w:r>
      <w:r w:rsidRPr="00123052">
        <w:rPr>
          <w:sz w:val="20"/>
          <w:szCs w:val="18"/>
        </w:rPr>
        <w:t>(preliminar do tópico II.1 das razões recursais)</w:t>
      </w:r>
      <w:r>
        <w:t xml:space="preserve">, sobretudo porque é nítida a falta de justa causa para o ingresso e a realização de busca e apreensão na casa do recorrente </w:t>
      </w:r>
      <w:r>
        <w:rPr>
          <w:u w:val="single"/>
        </w:rPr>
        <w:t>depois</w:t>
      </w:r>
      <w:r w:rsidRPr="00C61601">
        <w:t xml:space="preserve"> </w:t>
      </w:r>
      <w:r>
        <w:rPr>
          <w:u w:val="single"/>
        </w:rPr>
        <w:t>de</w:t>
      </w:r>
      <w:r>
        <w:t xml:space="preserve"> </w:t>
      </w:r>
      <w:r w:rsidRPr="00C61601">
        <w:rPr>
          <w:u w:val="single"/>
        </w:rPr>
        <w:t>sua</w:t>
      </w:r>
      <w:r>
        <w:t xml:space="preserve"> </w:t>
      </w:r>
      <w:r w:rsidRPr="00C61601">
        <w:rPr>
          <w:u w:val="single"/>
        </w:rPr>
        <w:t>prisão</w:t>
      </w:r>
      <w:r>
        <w:t xml:space="preserve"> </w:t>
      </w:r>
      <w:r w:rsidRPr="00C61601">
        <w:rPr>
          <w:u w:val="single"/>
        </w:rPr>
        <w:t>em</w:t>
      </w:r>
      <w:r>
        <w:t xml:space="preserve"> </w:t>
      </w:r>
      <w:r w:rsidRPr="00C61601">
        <w:rPr>
          <w:u w:val="single"/>
        </w:rPr>
        <w:t>local</w:t>
      </w:r>
      <w:r>
        <w:t xml:space="preserve"> </w:t>
      </w:r>
      <w:r w:rsidRPr="006057C5">
        <w:rPr>
          <w:b/>
          <w:bCs/>
          <w:u w:val="single"/>
        </w:rPr>
        <w:t>diverso</w:t>
      </w:r>
      <w:r>
        <w:t>.</w:t>
      </w:r>
    </w:p>
    <w:p w14:paraId="1ED1B1F9" w14:textId="77777777" w:rsidR="00DD3749" w:rsidRDefault="00DD3749" w:rsidP="00DD3749">
      <w:pPr>
        <w:pStyle w:val="SemEspaamento"/>
      </w:pPr>
      <w:r>
        <w:lastRenderedPageBreak/>
        <w:t xml:space="preserve">Isso porque a argumentação utilizada pelo douto Magistrado </w:t>
      </w:r>
      <w:r>
        <w:rPr>
          <w:i/>
          <w:iCs/>
        </w:rPr>
        <w:t>a quo</w:t>
      </w:r>
      <w:r>
        <w:t xml:space="preserve"> é pautada </w:t>
      </w:r>
      <w:r w:rsidRPr="00F04871">
        <w:rPr>
          <w:b/>
          <w:bCs/>
          <w:u w:val="single"/>
        </w:rPr>
        <w:t>somente</w:t>
      </w:r>
      <w:r>
        <w:t xml:space="preserve"> na </w:t>
      </w:r>
      <w:r w:rsidRPr="00504FFE">
        <w:rPr>
          <w:u w:val="single"/>
        </w:rPr>
        <w:t>palavra</w:t>
      </w:r>
      <w:r>
        <w:t xml:space="preserve"> dos </w:t>
      </w:r>
      <w:r w:rsidRPr="00504FFE">
        <w:rPr>
          <w:u w:val="single"/>
        </w:rPr>
        <w:t>policiais</w:t>
      </w:r>
      <w:r>
        <w:t xml:space="preserve">, que alegam que o próprio recorrente teria realizado disparo de arma de fogo durante a fuga e informado possuir uma arma em sua casa, </w:t>
      </w:r>
      <w:r w:rsidRPr="00055D19">
        <w:rPr>
          <w:u w:val="single"/>
        </w:rPr>
        <w:t>sem</w:t>
      </w:r>
      <w:r>
        <w:t xml:space="preserve"> </w:t>
      </w:r>
      <w:r w:rsidRPr="00055D19">
        <w:rPr>
          <w:u w:val="single"/>
        </w:rPr>
        <w:t>qualquer</w:t>
      </w:r>
      <w:r>
        <w:t xml:space="preserve"> </w:t>
      </w:r>
      <w:r w:rsidRPr="00055D19">
        <w:rPr>
          <w:u w:val="single"/>
        </w:rPr>
        <w:t>outro</w:t>
      </w:r>
      <w:r>
        <w:t xml:space="preserve"> </w:t>
      </w:r>
      <w:r w:rsidRPr="00055D19">
        <w:rPr>
          <w:u w:val="single"/>
        </w:rPr>
        <w:t>elemento</w:t>
      </w:r>
      <w:r>
        <w:t xml:space="preserve"> </w:t>
      </w:r>
      <w:r w:rsidRPr="00055D19">
        <w:rPr>
          <w:u w:val="single"/>
        </w:rPr>
        <w:t>de</w:t>
      </w:r>
      <w:r>
        <w:t xml:space="preserve"> </w:t>
      </w:r>
      <w:r w:rsidRPr="00055D19">
        <w:rPr>
          <w:u w:val="single"/>
        </w:rPr>
        <w:t>prova</w:t>
      </w:r>
      <w:r>
        <w:t xml:space="preserve"> nos autos que corrobore essa afirmação,</w:t>
      </w:r>
      <w:r w:rsidRPr="00A7497F">
        <w:t xml:space="preserve"> </w:t>
      </w:r>
      <w:r>
        <w:t xml:space="preserve">e no fato de que teria sido apreendido droga </w:t>
      </w:r>
      <w:r w:rsidRPr="00A7497F">
        <w:rPr>
          <w:sz w:val="20"/>
          <w:szCs w:val="18"/>
        </w:rPr>
        <w:t>(cocaína)</w:t>
      </w:r>
      <w:r>
        <w:t xml:space="preserve"> atribuída ao recorrente.</w:t>
      </w:r>
    </w:p>
    <w:p w14:paraId="6DA55FD8" w14:textId="77777777" w:rsidR="00DD3749" w:rsidRDefault="00DD3749" w:rsidP="00DD3749">
      <w:pPr>
        <w:pStyle w:val="SemEspaamento"/>
      </w:pPr>
      <w:r>
        <w:t xml:space="preserve">Ocorre que, como se extrai dos vídeos anexados ao evento 150, os </w:t>
      </w:r>
      <w:r w:rsidRPr="003109E4">
        <w:rPr>
          <w:u w:val="single"/>
        </w:rPr>
        <w:t>policiais</w:t>
      </w:r>
      <w:r>
        <w:t xml:space="preserve"> envolvidos na ação policial </w:t>
      </w:r>
      <w:r w:rsidRPr="003109E4">
        <w:rPr>
          <w:u w:val="single"/>
        </w:rPr>
        <w:t>portavam</w:t>
      </w:r>
      <w:r>
        <w:t xml:space="preserve"> </w:t>
      </w:r>
      <w:r w:rsidRPr="003109E4">
        <w:rPr>
          <w:u w:val="single"/>
        </w:rPr>
        <w:t>câmeras</w:t>
      </w:r>
      <w:r>
        <w:t xml:space="preserve"> </w:t>
      </w:r>
      <w:r w:rsidRPr="003109E4">
        <w:rPr>
          <w:u w:val="single"/>
        </w:rPr>
        <w:t>corporais</w:t>
      </w:r>
      <w:r>
        <w:t xml:space="preserve">, </w:t>
      </w:r>
      <w:r w:rsidRPr="00592A75">
        <w:rPr>
          <w:b/>
          <w:bCs/>
        </w:rPr>
        <w:t xml:space="preserve">mas simplesmente </w:t>
      </w:r>
      <w:r w:rsidRPr="00592A75">
        <w:rPr>
          <w:b/>
          <w:bCs/>
          <w:u w:val="single"/>
        </w:rPr>
        <w:t>optaram</w:t>
      </w:r>
      <w:r w:rsidRPr="00592A75">
        <w:rPr>
          <w:b/>
          <w:bCs/>
        </w:rPr>
        <w:t xml:space="preserve"> por </w:t>
      </w:r>
      <w:r w:rsidRPr="00592A75">
        <w:rPr>
          <w:b/>
          <w:bCs/>
          <w:u w:val="single"/>
        </w:rPr>
        <w:t>NÃO</w:t>
      </w:r>
      <w:r w:rsidRPr="00592A75">
        <w:rPr>
          <w:b/>
          <w:bCs/>
        </w:rPr>
        <w:t xml:space="preserve"> </w:t>
      </w:r>
      <w:r w:rsidRPr="00592A75">
        <w:rPr>
          <w:b/>
          <w:bCs/>
          <w:u w:val="single"/>
        </w:rPr>
        <w:t>GRAVAR</w:t>
      </w:r>
      <w:r w:rsidRPr="00592A75">
        <w:rPr>
          <w:b/>
          <w:bCs/>
        </w:rPr>
        <w:t xml:space="preserve"> </w:t>
      </w:r>
      <w:r w:rsidRPr="00592A75">
        <w:rPr>
          <w:b/>
          <w:bCs/>
          <w:u w:val="single"/>
        </w:rPr>
        <w:t>toda</w:t>
      </w:r>
      <w:r w:rsidRPr="00592A75">
        <w:rPr>
          <w:b/>
          <w:bCs/>
        </w:rPr>
        <w:t xml:space="preserve"> a </w:t>
      </w:r>
      <w:r w:rsidRPr="00592A75">
        <w:rPr>
          <w:b/>
          <w:bCs/>
          <w:u w:val="single"/>
        </w:rPr>
        <w:t>ocorrência</w:t>
      </w:r>
      <w:r>
        <w:t xml:space="preserve"> </w:t>
      </w:r>
      <w:r w:rsidRPr="003109E4">
        <w:rPr>
          <w:sz w:val="20"/>
          <w:szCs w:val="18"/>
        </w:rPr>
        <w:t>(evento 150, VIDEO2 e VIDEO3)</w:t>
      </w:r>
      <w:r>
        <w:t>,</w:t>
      </w:r>
      <w:r w:rsidRPr="00F165C4">
        <w:t xml:space="preserve"> </w:t>
      </w:r>
      <w:r>
        <w:t xml:space="preserve">o que é mais do que o suficiente para </w:t>
      </w:r>
      <w:r w:rsidRPr="006057C5">
        <w:rPr>
          <w:u w:val="single"/>
        </w:rPr>
        <w:t>afastar</w:t>
      </w:r>
      <w:r>
        <w:t xml:space="preserve"> </w:t>
      </w:r>
      <w:r w:rsidRPr="006057C5">
        <w:rPr>
          <w:u w:val="single"/>
        </w:rPr>
        <w:t>a</w:t>
      </w:r>
      <w:r>
        <w:t xml:space="preserve"> </w:t>
      </w:r>
      <w:r w:rsidRPr="006057C5">
        <w:rPr>
          <w:u w:val="single"/>
        </w:rPr>
        <w:t>fé</w:t>
      </w:r>
      <w:r>
        <w:t xml:space="preserve"> </w:t>
      </w:r>
      <w:r w:rsidRPr="006057C5">
        <w:rPr>
          <w:u w:val="single"/>
        </w:rPr>
        <w:t>pública</w:t>
      </w:r>
      <w:r>
        <w:t xml:space="preserve"> dos depoimentos dos agentes públicos e demonstrar a insuficiência desses relatos, se considerados isoladamente </w:t>
      </w:r>
      <w:r w:rsidRPr="00C3277F">
        <w:rPr>
          <w:sz w:val="22"/>
          <w:szCs w:val="20"/>
        </w:rPr>
        <w:t>– como no presente caso –</w:t>
      </w:r>
      <w:r>
        <w:t>,</w:t>
      </w:r>
      <w:r w:rsidRPr="00D91DD8">
        <w:t xml:space="preserve"> </w:t>
      </w:r>
      <w:r>
        <w:t>para justificar a entrada no domicílio do réu.</w:t>
      </w:r>
    </w:p>
    <w:p w14:paraId="7C5AC442" w14:textId="77777777" w:rsidR="00DD3749" w:rsidRDefault="00DD3749" w:rsidP="00DD3749">
      <w:pPr>
        <w:pStyle w:val="SemEspaamento"/>
      </w:pPr>
      <w:r>
        <w:t xml:space="preserve">Além disso, o vídeo que documentou a entrada dos policiais e a busca </w:t>
      </w:r>
      <w:r w:rsidRPr="00B030B7">
        <w:rPr>
          <w:sz w:val="20"/>
          <w:szCs w:val="18"/>
        </w:rPr>
        <w:t>– ilegal –</w:t>
      </w:r>
      <w:r>
        <w:t xml:space="preserve"> realizada na residência do apelante </w:t>
      </w:r>
      <w:r w:rsidRPr="006057C5">
        <w:rPr>
          <w:u w:val="single"/>
        </w:rPr>
        <w:t>registra</w:t>
      </w:r>
      <w:r>
        <w:t xml:space="preserve"> </w:t>
      </w:r>
      <w:r w:rsidRPr="006057C5">
        <w:rPr>
          <w:u w:val="single"/>
        </w:rPr>
        <w:t>a</w:t>
      </w:r>
      <w:r>
        <w:t xml:space="preserve"> </w:t>
      </w:r>
      <w:r w:rsidRPr="006057C5">
        <w:rPr>
          <w:b/>
          <w:bCs/>
          <w:u w:val="single"/>
        </w:rPr>
        <w:t>SURPRESA</w:t>
      </w:r>
      <w:r>
        <w:t xml:space="preserve"> dos </w:t>
      </w:r>
      <w:r w:rsidRPr="002163CC">
        <w:rPr>
          <w:u w:val="single"/>
        </w:rPr>
        <w:t>agentes</w:t>
      </w:r>
      <w:r>
        <w:t xml:space="preserve"> de segurança ao encontrarem a arma de fogo, seguida de </w:t>
      </w:r>
      <w:r w:rsidRPr="00203566">
        <w:rPr>
          <w:u w:val="single"/>
        </w:rPr>
        <w:t>comemoração</w:t>
      </w:r>
      <w:r>
        <w:t xml:space="preserve"> </w:t>
      </w:r>
      <w:r w:rsidRPr="00203566">
        <w:rPr>
          <w:u w:val="single"/>
        </w:rPr>
        <w:t>fervorosa</w:t>
      </w:r>
      <w:r>
        <w:t xml:space="preserve"> e </w:t>
      </w:r>
      <w:r w:rsidRPr="002163CC">
        <w:rPr>
          <w:u w:val="single"/>
        </w:rPr>
        <w:t>congratulações</w:t>
      </w:r>
      <w:r>
        <w:t xml:space="preserve">, o que derrui a alegação de que o recorrente teria </w:t>
      </w:r>
      <w:r w:rsidRPr="00485014">
        <w:rPr>
          <w:u w:val="single"/>
        </w:rPr>
        <w:t>informado</w:t>
      </w:r>
      <w:r>
        <w:t xml:space="preserve"> </w:t>
      </w:r>
      <w:r w:rsidRPr="00D30AA8">
        <w:rPr>
          <w:u w:val="single"/>
        </w:rPr>
        <w:t>previamente</w:t>
      </w:r>
      <w:r>
        <w:t xml:space="preserve"> a existência da arma aos policiais</w:t>
      </w:r>
      <w:r w:rsidRPr="00863CB2">
        <w:rPr>
          <w:sz w:val="20"/>
          <w:szCs w:val="18"/>
        </w:rPr>
        <w:t xml:space="preserve"> (evento 150, VIDEO3, 1m26s-1m46s)</w:t>
      </w:r>
      <w:r>
        <w:t xml:space="preserve">. </w:t>
      </w:r>
    </w:p>
    <w:p w14:paraId="41281807" w14:textId="77777777" w:rsidR="00DD3749" w:rsidRDefault="00DD3749" w:rsidP="00DD3749">
      <w:pPr>
        <w:pStyle w:val="SemEspaamento"/>
      </w:pPr>
      <w:r>
        <w:t>O vídeo é categórico em demonstrar que um dos agentes fala “</w:t>
      </w:r>
      <w:r w:rsidRPr="00203566">
        <w:rPr>
          <w:i/>
          <w:iCs/>
        </w:rPr>
        <w:t>DEU BOA AQUI, Ó, RUALISSON</w:t>
      </w:r>
      <w:r>
        <w:t>”, quando o policial que está com a câmera ligada se desloca até o quarto da residência e, ao constatar a existência de arma de fogo, comemora e diz “</w:t>
      </w:r>
      <w:r w:rsidRPr="00203566">
        <w:rPr>
          <w:i/>
          <w:iCs/>
        </w:rPr>
        <w:t>OPA, AH! BOA, UMA ARMA, 38, DE UM MASCULINO LÁ QUE DISPENSOU A DROGA</w:t>
      </w:r>
      <w:r>
        <w:t xml:space="preserve">”. </w:t>
      </w:r>
    </w:p>
    <w:p w14:paraId="3A2EAEB8" w14:textId="77777777" w:rsidR="00DD3749" w:rsidRDefault="00DD3749" w:rsidP="00DD3749">
      <w:pPr>
        <w:pStyle w:val="SemEspaamento"/>
      </w:pPr>
      <w:r>
        <w:t xml:space="preserve">Ora, Excelência, é evidente que, se o recorrente tivesse informado previamente sobre a existência da arma em sua residência, os policiais teriam uma reação distinta e mais reservada, pois só seria confirmada a informação repassada, sem externar qualquer surpresa/satisfação com tanto fervor como ocorreu. </w:t>
      </w:r>
    </w:p>
    <w:p w14:paraId="2BF18B15" w14:textId="77777777" w:rsidR="00DD3749" w:rsidRDefault="00DD3749" w:rsidP="00DD3749">
      <w:pPr>
        <w:pStyle w:val="SemEspaamento"/>
      </w:pPr>
      <w:r>
        <w:t>Em caso similar ao dos autos, aliás, a Corte da Cidadania sedimentou: “</w:t>
      </w:r>
      <w:r w:rsidRPr="003907C8">
        <w:rPr>
          <w:i/>
          <w:iCs/>
        </w:rPr>
        <w:t xml:space="preserve">Esta Corte de Justiça tem destacado a </w:t>
      </w:r>
      <w:r w:rsidRPr="0024586D">
        <w:rPr>
          <w:i/>
          <w:iCs/>
        </w:rPr>
        <w:t>impropriedade</w:t>
      </w:r>
      <w:r w:rsidRPr="003907C8">
        <w:rPr>
          <w:i/>
          <w:iCs/>
        </w:rPr>
        <w:t xml:space="preserve"> de o Estado-juiz se valer de </w:t>
      </w:r>
      <w:r w:rsidRPr="003907C8">
        <w:rPr>
          <w:i/>
          <w:iCs/>
          <w:u w:val="single"/>
        </w:rPr>
        <w:t>confissões</w:t>
      </w:r>
      <w:r w:rsidRPr="003907C8">
        <w:rPr>
          <w:i/>
          <w:iCs/>
        </w:rPr>
        <w:t xml:space="preserve"> </w:t>
      </w:r>
      <w:r w:rsidRPr="003907C8">
        <w:rPr>
          <w:b/>
          <w:bCs/>
          <w:i/>
          <w:iCs/>
          <w:u w:val="single"/>
        </w:rPr>
        <w:t>informais</w:t>
      </w:r>
      <w:r w:rsidRPr="003907C8">
        <w:rPr>
          <w:i/>
          <w:iCs/>
        </w:rPr>
        <w:t xml:space="preserve"> para </w:t>
      </w:r>
      <w:r w:rsidRPr="003907C8">
        <w:rPr>
          <w:i/>
          <w:iCs/>
          <w:u w:val="single"/>
        </w:rPr>
        <w:t>excepcionar</w:t>
      </w:r>
      <w:r w:rsidRPr="003907C8">
        <w:rPr>
          <w:i/>
          <w:iCs/>
        </w:rPr>
        <w:t xml:space="preserve"> o </w:t>
      </w:r>
      <w:r w:rsidRPr="0024586D">
        <w:rPr>
          <w:i/>
          <w:iCs/>
          <w:u w:val="single"/>
        </w:rPr>
        <w:t>direito</w:t>
      </w:r>
      <w:r w:rsidRPr="003907C8">
        <w:rPr>
          <w:i/>
          <w:iCs/>
        </w:rPr>
        <w:t xml:space="preserve"> </w:t>
      </w:r>
      <w:r w:rsidRPr="0024586D">
        <w:rPr>
          <w:i/>
          <w:iCs/>
        </w:rPr>
        <w:t>fundamental</w:t>
      </w:r>
      <w:r w:rsidRPr="003907C8">
        <w:rPr>
          <w:i/>
          <w:iCs/>
        </w:rPr>
        <w:t xml:space="preserve"> da </w:t>
      </w:r>
      <w:r w:rsidRPr="003907C8">
        <w:rPr>
          <w:i/>
          <w:iCs/>
          <w:u w:val="single"/>
        </w:rPr>
        <w:t>inviolabilidade</w:t>
      </w:r>
      <w:r w:rsidRPr="003907C8">
        <w:rPr>
          <w:i/>
          <w:iCs/>
        </w:rPr>
        <w:t xml:space="preserve"> </w:t>
      </w:r>
      <w:r w:rsidRPr="003907C8">
        <w:rPr>
          <w:i/>
          <w:iCs/>
          <w:u w:val="single"/>
        </w:rPr>
        <w:t>domiciliar</w:t>
      </w:r>
      <w:r w:rsidRPr="003907C8">
        <w:rPr>
          <w:i/>
          <w:iCs/>
        </w:rPr>
        <w:t xml:space="preserve">, seja porque se trata de </w:t>
      </w:r>
      <w:r w:rsidRPr="003907C8">
        <w:rPr>
          <w:i/>
          <w:iCs/>
          <w:u w:val="single"/>
        </w:rPr>
        <w:t>conduta</w:t>
      </w:r>
      <w:r w:rsidRPr="003907C8">
        <w:rPr>
          <w:i/>
          <w:iCs/>
        </w:rPr>
        <w:t xml:space="preserve"> </w:t>
      </w:r>
      <w:r w:rsidRPr="003907C8">
        <w:rPr>
          <w:i/>
          <w:iCs/>
          <w:u w:val="single"/>
        </w:rPr>
        <w:t>autoincriminatória</w:t>
      </w:r>
      <w:r w:rsidRPr="003907C8">
        <w:rPr>
          <w:i/>
          <w:iCs/>
        </w:rPr>
        <w:t xml:space="preserve"> a ser vista com redobradas cautelas, </w:t>
      </w:r>
      <w:r w:rsidRPr="003907C8">
        <w:rPr>
          <w:i/>
          <w:iCs/>
          <w:u w:val="single"/>
        </w:rPr>
        <w:t>seja</w:t>
      </w:r>
      <w:r w:rsidRPr="003907C8">
        <w:rPr>
          <w:i/>
          <w:iCs/>
        </w:rPr>
        <w:t xml:space="preserve"> </w:t>
      </w:r>
      <w:r w:rsidRPr="00392F0A">
        <w:rPr>
          <w:i/>
          <w:iCs/>
          <w:u w:val="single"/>
        </w:rPr>
        <w:t>porque</w:t>
      </w:r>
      <w:r w:rsidRPr="003907C8">
        <w:rPr>
          <w:i/>
          <w:iCs/>
        </w:rPr>
        <w:t xml:space="preserve"> </w:t>
      </w:r>
      <w:r w:rsidRPr="00392F0A">
        <w:rPr>
          <w:b/>
          <w:bCs/>
          <w:i/>
          <w:iCs/>
          <w:u w:val="single"/>
        </w:rPr>
        <w:t>acabaria</w:t>
      </w:r>
      <w:r w:rsidRPr="003907C8">
        <w:rPr>
          <w:i/>
          <w:iCs/>
        </w:rPr>
        <w:t xml:space="preserve"> por </w:t>
      </w:r>
      <w:r w:rsidRPr="00392F0A">
        <w:rPr>
          <w:b/>
          <w:bCs/>
          <w:i/>
          <w:iCs/>
          <w:u w:val="single"/>
        </w:rPr>
        <w:t>eximir</w:t>
      </w:r>
      <w:r w:rsidRPr="003907C8">
        <w:rPr>
          <w:i/>
          <w:iCs/>
        </w:rPr>
        <w:t xml:space="preserve"> o </w:t>
      </w:r>
      <w:r w:rsidRPr="00392F0A">
        <w:rPr>
          <w:b/>
          <w:bCs/>
          <w:i/>
          <w:iCs/>
          <w:u w:val="single"/>
        </w:rPr>
        <w:t>Estado</w:t>
      </w:r>
      <w:r w:rsidRPr="003907C8">
        <w:rPr>
          <w:i/>
          <w:iCs/>
        </w:rPr>
        <w:t xml:space="preserve"> de </w:t>
      </w:r>
      <w:r w:rsidRPr="00392F0A">
        <w:rPr>
          <w:b/>
          <w:bCs/>
          <w:i/>
          <w:iCs/>
          <w:u w:val="single"/>
        </w:rPr>
        <w:t>comprovar</w:t>
      </w:r>
      <w:r w:rsidRPr="003907C8">
        <w:rPr>
          <w:i/>
          <w:iCs/>
        </w:rPr>
        <w:t xml:space="preserve"> </w:t>
      </w:r>
      <w:r w:rsidRPr="00392F0A">
        <w:rPr>
          <w:i/>
          <w:iCs/>
          <w:u w:val="single"/>
        </w:rPr>
        <w:t>por</w:t>
      </w:r>
      <w:r w:rsidRPr="003907C8">
        <w:rPr>
          <w:i/>
          <w:iCs/>
        </w:rPr>
        <w:t xml:space="preserve"> </w:t>
      </w:r>
      <w:r w:rsidRPr="00392F0A">
        <w:rPr>
          <w:b/>
          <w:bCs/>
          <w:i/>
          <w:iCs/>
          <w:u w:val="single"/>
        </w:rPr>
        <w:t>meio</w:t>
      </w:r>
      <w:r w:rsidRPr="003907C8">
        <w:rPr>
          <w:i/>
          <w:iCs/>
        </w:rPr>
        <w:t xml:space="preserve"> </w:t>
      </w:r>
      <w:r w:rsidRPr="00392F0A">
        <w:rPr>
          <w:b/>
          <w:bCs/>
          <w:i/>
          <w:iCs/>
          <w:u w:val="single"/>
        </w:rPr>
        <w:t>idôneo</w:t>
      </w:r>
      <w:r w:rsidRPr="003907C8">
        <w:rPr>
          <w:i/>
          <w:iCs/>
        </w:rPr>
        <w:t xml:space="preserve"> (</w:t>
      </w:r>
      <w:r w:rsidRPr="00392F0A">
        <w:rPr>
          <w:i/>
          <w:iCs/>
          <w:u w:val="single"/>
        </w:rPr>
        <w:t>documento</w:t>
      </w:r>
      <w:r w:rsidRPr="003907C8">
        <w:rPr>
          <w:i/>
          <w:iCs/>
        </w:rPr>
        <w:t xml:space="preserve"> </w:t>
      </w:r>
      <w:r w:rsidRPr="00392F0A">
        <w:rPr>
          <w:i/>
          <w:iCs/>
          <w:u w:val="single"/>
        </w:rPr>
        <w:t>ou</w:t>
      </w:r>
      <w:r w:rsidRPr="003907C8">
        <w:rPr>
          <w:i/>
          <w:iCs/>
        </w:rPr>
        <w:t xml:space="preserve"> </w:t>
      </w:r>
      <w:r w:rsidRPr="00392F0A">
        <w:rPr>
          <w:b/>
          <w:bCs/>
          <w:i/>
          <w:iCs/>
          <w:u w:val="single"/>
        </w:rPr>
        <w:t>vídeo</w:t>
      </w:r>
      <w:r w:rsidRPr="003907C8">
        <w:rPr>
          <w:i/>
          <w:iCs/>
        </w:rPr>
        <w:t xml:space="preserve">) o </w:t>
      </w:r>
      <w:r w:rsidRPr="00392F0A">
        <w:rPr>
          <w:i/>
          <w:iCs/>
          <w:u w:val="single"/>
        </w:rPr>
        <w:t>consentimento</w:t>
      </w:r>
      <w:r w:rsidRPr="003907C8">
        <w:rPr>
          <w:i/>
          <w:iCs/>
        </w:rPr>
        <w:t xml:space="preserve"> do </w:t>
      </w:r>
      <w:r w:rsidRPr="00392F0A">
        <w:rPr>
          <w:i/>
          <w:iCs/>
          <w:u w:val="single"/>
        </w:rPr>
        <w:t>morador</w:t>
      </w:r>
      <w:r w:rsidRPr="003907C8">
        <w:rPr>
          <w:i/>
          <w:iCs/>
        </w:rPr>
        <w:t xml:space="preserve"> </w:t>
      </w:r>
      <w:r w:rsidRPr="00392F0A">
        <w:rPr>
          <w:i/>
          <w:iCs/>
          <w:u w:val="single"/>
        </w:rPr>
        <w:t>para</w:t>
      </w:r>
      <w:r w:rsidRPr="003907C8">
        <w:rPr>
          <w:i/>
          <w:iCs/>
        </w:rPr>
        <w:t xml:space="preserve"> </w:t>
      </w:r>
      <w:r w:rsidRPr="00392F0A">
        <w:rPr>
          <w:i/>
          <w:iCs/>
          <w:u w:val="single"/>
        </w:rPr>
        <w:t>ingresso</w:t>
      </w:r>
      <w:r w:rsidRPr="003907C8">
        <w:rPr>
          <w:i/>
          <w:iCs/>
        </w:rPr>
        <w:t xml:space="preserve"> </w:t>
      </w:r>
      <w:r w:rsidRPr="00392F0A">
        <w:rPr>
          <w:i/>
          <w:iCs/>
          <w:u w:val="single"/>
        </w:rPr>
        <w:t>em</w:t>
      </w:r>
      <w:r w:rsidRPr="003907C8">
        <w:rPr>
          <w:i/>
          <w:iCs/>
        </w:rPr>
        <w:t xml:space="preserve"> sua </w:t>
      </w:r>
      <w:r w:rsidRPr="00392F0A">
        <w:rPr>
          <w:i/>
          <w:iCs/>
          <w:u w:val="single"/>
        </w:rPr>
        <w:t>residência</w:t>
      </w:r>
      <w:r w:rsidRPr="003907C8">
        <w:rPr>
          <w:i/>
          <w:iCs/>
        </w:rPr>
        <w:t xml:space="preserve">." Precedentes. (AgRg no HC n. 711.985/PR, relator Ministro Rogerio Schietti Cruz, relatora para acórdão Ministra Laurita Vaz, Sexta Turma, julgado em 9/8/2022, </w:t>
      </w:r>
      <w:proofErr w:type="spellStart"/>
      <w:r w:rsidRPr="003907C8">
        <w:rPr>
          <w:i/>
          <w:iCs/>
        </w:rPr>
        <w:t>DJe</w:t>
      </w:r>
      <w:proofErr w:type="spellEnd"/>
      <w:r w:rsidRPr="003907C8">
        <w:rPr>
          <w:i/>
          <w:iCs/>
        </w:rPr>
        <w:t xml:space="preserve"> de 9/9/2022.)</w:t>
      </w:r>
      <w:r>
        <w:t xml:space="preserve">” </w:t>
      </w:r>
      <w:r w:rsidRPr="00A50FB0">
        <w:rPr>
          <w:sz w:val="20"/>
          <w:szCs w:val="18"/>
        </w:rPr>
        <w:t xml:space="preserve">(STJ, HC n. 841.939/MG, rel. Min. Jesuíno </w:t>
      </w:r>
      <w:proofErr w:type="spellStart"/>
      <w:r w:rsidRPr="00A50FB0">
        <w:rPr>
          <w:sz w:val="20"/>
          <w:szCs w:val="18"/>
        </w:rPr>
        <w:t>Rissato</w:t>
      </w:r>
      <w:proofErr w:type="spellEnd"/>
      <w:r w:rsidRPr="00A50FB0">
        <w:rPr>
          <w:sz w:val="20"/>
          <w:szCs w:val="18"/>
        </w:rPr>
        <w:t xml:space="preserve"> (Desembargador Convocado do TJDFT), Sexta Turma, j</w:t>
      </w:r>
      <w:r>
        <w:rPr>
          <w:sz w:val="20"/>
          <w:szCs w:val="18"/>
        </w:rPr>
        <w:t>.</w:t>
      </w:r>
      <w:r w:rsidRPr="00A50FB0">
        <w:rPr>
          <w:sz w:val="20"/>
          <w:szCs w:val="18"/>
        </w:rPr>
        <w:t xml:space="preserve"> em 12</w:t>
      </w:r>
      <w:r>
        <w:rPr>
          <w:sz w:val="20"/>
          <w:szCs w:val="18"/>
        </w:rPr>
        <w:t>.</w:t>
      </w:r>
      <w:r w:rsidRPr="00A50FB0">
        <w:rPr>
          <w:sz w:val="20"/>
          <w:szCs w:val="18"/>
        </w:rPr>
        <w:t>9</w:t>
      </w:r>
      <w:r>
        <w:rPr>
          <w:sz w:val="20"/>
          <w:szCs w:val="18"/>
        </w:rPr>
        <w:t>.</w:t>
      </w:r>
      <w:r w:rsidRPr="00A50FB0">
        <w:rPr>
          <w:sz w:val="20"/>
          <w:szCs w:val="18"/>
        </w:rPr>
        <w:t>2023</w:t>
      </w:r>
      <w:r>
        <w:rPr>
          <w:sz w:val="20"/>
          <w:szCs w:val="18"/>
        </w:rPr>
        <w:t xml:space="preserve"> </w:t>
      </w:r>
      <w:r w:rsidRPr="00A50FB0">
        <w:rPr>
          <w:sz w:val="20"/>
          <w:szCs w:val="18"/>
        </w:rPr>
        <w:t>– destaques acrescentados)</w:t>
      </w:r>
      <w:r>
        <w:t>.</w:t>
      </w:r>
    </w:p>
    <w:p w14:paraId="6C716DFB" w14:textId="77777777" w:rsidR="00DD3749" w:rsidRDefault="00DD3749" w:rsidP="00DD3749">
      <w:pPr>
        <w:pStyle w:val="SemEspaamento"/>
      </w:pPr>
      <w:r>
        <w:t xml:space="preserve">Portanto, como a entrada no domicílio do apelante se deu de forma ilegal, sem justa causa idônea ou mandado judicial que autorizasse o ingresso em sua residência, a declaração de nulidade dos elementos de prova colhidos a partir dessa diligência ilícita, com a consequente absolvição do crime previsto no art. 12 da Lei Federal n. 10.826/2003 </w:t>
      </w:r>
      <w:r w:rsidRPr="0012125C">
        <w:rPr>
          <w:sz w:val="20"/>
          <w:szCs w:val="18"/>
        </w:rPr>
        <w:t>(porte ilegal de arma de fogo de uso permitido)</w:t>
      </w:r>
      <w:r>
        <w:t>, é medida de Justiça.</w:t>
      </w:r>
    </w:p>
    <w:p w14:paraId="56952FB7" w14:textId="77777777" w:rsidR="00DD3749" w:rsidRPr="005C54A4" w:rsidRDefault="00DD3749" w:rsidP="00DD3749">
      <w:pPr>
        <w:pStyle w:val="SemEspaamento"/>
      </w:pPr>
      <w:r>
        <w:rPr>
          <w:b/>
          <w:bCs/>
        </w:rPr>
        <w:t>REQUISITOS DO TRÁFICO PRIVILEGIADO PRESENTES NO CASO:</w:t>
      </w:r>
      <w:r>
        <w:t xml:space="preserve"> além disso, Excelência, a sentença recorrida condenou o apelante por tráfico de drogas, por conta da sua confissão e do depoimento dos policiais, mas afastou a causa de diminuição de pena do art. 33, §4º, da Lei 11.343/06 ao argumento de que “</w:t>
      </w:r>
      <w:r w:rsidRPr="002E4A39">
        <w:rPr>
          <w:i/>
          <w:iCs/>
        </w:rPr>
        <w:t xml:space="preserve">segundo </w:t>
      </w:r>
      <w:r w:rsidRPr="006C4EFC">
        <w:rPr>
          <w:i/>
          <w:iCs/>
          <w:u w:val="single"/>
        </w:rPr>
        <w:t>declarações</w:t>
      </w:r>
      <w:r>
        <w:rPr>
          <w:i/>
          <w:iCs/>
        </w:rPr>
        <w:t xml:space="preserve"> [</w:t>
      </w:r>
      <w:r w:rsidRPr="00F2352B">
        <w:rPr>
          <w:b/>
          <w:bCs/>
          <w:i/>
          <w:iCs/>
        </w:rPr>
        <w:t>unilaterais dos policiais</w:t>
      </w:r>
      <w:r>
        <w:rPr>
          <w:i/>
          <w:iCs/>
        </w:rPr>
        <w:t>]</w:t>
      </w:r>
      <w:r w:rsidRPr="002E4A39">
        <w:rPr>
          <w:i/>
          <w:iCs/>
        </w:rPr>
        <w:t xml:space="preserve"> </w:t>
      </w:r>
      <w:r w:rsidRPr="006C4EFC">
        <w:rPr>
          <w:i/>
          <w:iCs/>
          <w:u w:val="single"/>
        </w:rPr>
        <w:t>produzidas</w:t>
      </w:r>
      <w:r w:rsidRPr="002E4A39">
        <w:rPr>
          <w:i/>
          <w:iCs/>
        </w:rPr>
        <w:t xml:space="preserve"> </w:t>
      </w:r>
      <w:r w:rsidRPr="006C4EFC">
        <w:rPr>
          <w:i/>
          <w:iCs/>
          <w:u w:val="single"/>
        </w:rPr>
        <w:t>nos</w:t>
      </w:r>
      <w:r w:rsidRPr="002E4A39">
        <w:rPr>
          <w:i/>
          <w:iCs/>
        </w:rPr>
        <w:t xml:space="preserve"> </w:t>
      </w:r>
      <w:r w:rsidRPr="006C4EFC">
        <w:rPr>
          <w:i/>
          <w:iCs/>
          <w:u w:val="single"/>
        </w:rPr>
        <w:t>autos</w:t>
      </w:r>
      <w:r w:rsidRPr="002E4A39">
        <w:rPr>
          <w:i/>
          <w:iCs/>
        </w:rPr>
        <w:t xml:space="preserve"> o acusado vinha desenvolvendo o tráfico de drogas há bastante tempo e era alvo de investigações, inclusive, foi apontado como fornecedor de grandes quantidades de entorpecentes da região</w:t>
      </w:r>
      <w:r>
        <w:t xml:space="preserve">” </w:t>
      </w:r>
      <w:r w:rsidRPr="002E4A39">
        <w:rPr>
          <w:sz w:val="20"/>
          <w:szCs w:val="18"/>
        </w:rPr>
        <w:t>(evento 164, SENT1, p.</w:t>
      </w:r>
      <w:r>
        <w:rPr>
          <w:sz w:val="20"/>
          <w:szCs w:val="18"/>
        </w:rPr>
        <w:t xml:space="preserve"> </w:t>
      </w:r>
      <w:r w:rsidRPr="002E4A39">
        <w:rPr>
          <w:sz w:val="20"/>
          <w:szCs w:val="18"/>
        </w:rPr>
        <w:t>13)</w:t>
      </w:r>
      <w:r>
        <w:rPr>
          <w:sz w:val="20"/>
          <w:szCs w:val="18"/>
        </w:rPr>
        <w:t>.</w:t>
      </w:r>
    </w:p>
    <w:p w14:paraId="3454714C" w14:textId="77777777" w:rsidR="00DD3749" w:rsidRDefault="00DD3749" w:rsidP="00DD3749">
      <w:pPr>
        <w:pStyle w:val="SemEspaamento"/>
      </w:pPr>
      <w:r>
        <w:t xml:space="preserve">Ocorre, no entanto, que o </w:t>
      </w:r>
      <w:r>
        <w:rPr>
          <w:i/>
          <w:iCs/>
        </w:rPr>
        <w:t xml:space="preserve">decisum </w:t>
      </w:r>
      <w:r>
        <w:t>apelado desconsiderou o fato de que</w:t>
      </w:r>
      <w:r w:rsidRPr="006D1DDD">
        <w:t xml:space="preserve"> </w:t>
      </w:r>
      <w:r>
        <w:t xml:space="preserve">se trata de </w:t>
      </w:r>
      <w:r w:rsidRPr="0053762A">
        <w:rPr>
          <w:u w:val="single"/>
        </w:rPr>
        <w:t>conduta</w:t>
      </w:r>
      <w:r>
        <w:t xml:space="preserve"> </w:t>
      </w:r>
      <w:r w:rsidRPr="0053762A">
        <w:rPr>
          <w:u w:val="single"/>
        </w:rPr>
        <w:t>isolada</w:t>
      </w:r>
      <w:r>
        <w:t xml:space="preserve"> praticada pelo recorrente, que resultou na denúncia de </w:t>
      </w:r>
      <w:r w:rsidRPr="006D1DDD">
        <w:rPr>
          <w:u w:val="single"/>
        </w:rPr>
        <w:t>um</w:t>
      </w:r>
      <w:r>
        <w:t xml:space="preserve"> </w:t>
      </w:r>
      <w:r w:rsidRPr="006D1DDD">
        <w:rPr>
          <w:u w:val="single"/>
        </w:rPr>
        <w:t>único</w:t>
      </w:r>
      <w:r>
        <w:t xml:space="preserve"> </w:t>
      </w:r>
      <w:r w:rsidRPr="006D1DDD">
        <w:rPr>
          <w:u w:val="single"/>
        </w:rPr>
        <w:t>episódio</w:t>
      </w:r>
      <w:r>
        <w:t xml:space="preserve"> de tráfico de drogas e </w:t>
      </w:r>
      <w:r w:rsidRPr="006D1DDD">
        <w:rPr>
          <w:u w:val="single"/>
        </w:rPr>
        <w:t>que</w:t>
      </w:r>
      <w:r>
        <w:t xml:space="preserve">, inclusive, </w:t>
      </w:r>
      <w:r w:rsidRPr="006D1DDD">
        <w:rPr>
          <w:u w:val="single"/>
        </w:rPr>
        <w:t>foi</w:t>
      </w:r>
      <w:r>
        <w:t xml:space="preserve"> </w:t>
      </w:r>
      <w:r w:rsidRPr="006D1DDD">
        <w:rPr>
          <w:u w:val="single"/>
        </w:rPr>
        <w:t>confessado</w:t>
      </w:r>
      <w:r>
        <w:t xml:space="preserve"> pelo próprio apelante em juízo, evidenciando o seu arrependimento em relação ao fato praticado.</w:t>
      </w:r>
    </w:p>
    <w:p w14:paraId="268B4714" w14:textId="77777777" w:rsidR="00DD3749" w:rsidRPr="00C30F0D" w:rsidRDefault="00DD3749" w:rsidP="00DD3749">
      <w:pPr>
        <w:pStyle w:val="SemEspaamento"/>
      </w:pPr>
      <w:r>
        <w:t xml:space="preserve">E isso, porque está evidenciado nos autos </w:t>
      </w:r>
      <w:r>
        <w:rPr>
          <w:szCs w:val="24"/>
        </w:rPr>
        <w:t xml:space="preserve">que o </w:t>
      </w:r>
      <w:r w:rsidRPr="0020748C">
        <w:rPr>
          <w:szCs w:val="24"/>
          <w:u w:val="single"/>
        </w:rPr>
        <w:t>recorrente</w:t>
      </w:r>
      <w:r>
        <w:rPr>
          <w:szCs w:val="24"/>
        </w:rPr>
        <w:t xml:space="preserve"> </w:t>
      </w:r>
      <w:r w:rsidRPr="0020748C">
        <w:rPr>
          <w:szCs w:val="24"/>
          <w:u w:val="single"/>
        </w:rPr>
        <w:t>se</w:t>
      </w:r>
      <w:r>
        <w:rPr>
          <w:szCs w:val="24"/>
        </w:rPr>
        <w:t xml:space="preserve"> </w:t>
      </w:r>
      <w:r w:rsidRPr="0020748C">
        <w:rPr>
          <w:szCs w:val="24"/>
          <w:u w:val="single"/>
        </w:rPr>
        <w:t>enquadra</w:t>
      </w:r>
      <w:r>
        <w:rPr>
          <w:szCs w:val="24"/>
        </w:rPr>
        <w:t xml:space="preserve"> na </w:t>
      </w:r>
      <w:r w:rsidRPr="00E138BE">
        <w:rPr>
          <w:szCs w:val="24"/>
          <w:u w:val="single"/>
        </w:rPr>
        <w:t>condição</w:t>
      </w:r>
      <w:r>
        <w:rPr>
          <w:szCs w:val="24"/>
        </w:rPr>
        <w:t xml:space="preserve"> de </w:t>
      </w:r>
      <w:r w:rsidRPr="0020748C">
        <w:rPr>
          <w:szCs w:val="24"/>
          <w:u w:val="single"/>
        </w:rPr>
        <w:t>réu</w:t>
      </w:r>
      <w:r>
        <w:rPr>
          <w:szCs w:val="24"/>
        </w:rPr>
        <w:t xml:space="preserve"> </w:t>
      </w:r>
      <w:r w:rsidRPr="0020748C">
        <w:rPr>
          <w:szCs w:val="24"/>
          <w:u w:val="single"/>
        </w:rPr>
        <w:t>primário</w:t>
      </w:r>
      <w:r>
        <w:rPr>
          <w:szCs w:val="24"/>
        </w:rPr>
        <w:t xml:space="preserve"> e possui </w:t>
      </w:r>
      <w:r w:rsidRPr="0020748C">
        <w:rPr>
          <w:szCs w:val="24"/>
          <w:u w:val="single"/>
        </w:rPr>
        <w:t>bons</w:t>
      </w:r>
      <w:r>
        <w:rPr>
          <w:szCs w:val="24"/>
        </w:rPr>
        <w:t xml:space="preserve"> </w:t>
      </w:r>
      <w:r w:rsidRPr="0020748C">
        <w:rPr>
          <w:szCs w:val="24"/>
          <w:u w:val="single"/>
        </w:rPr>
        <w:t>antecedente</w:t>
      </w:r>
      <w:r>
        <w:rPr>
          <w:szCs w:val="24"/>
          <w:u w:val="single"/>
        </w:rPr>
        <w:t>s</w:t>
      </w:r>
      <w:r>
        <w:rPr>
          <w:szCs w:val="24"/>
        </w:rPr>
        <w:t>, inexistindo qualquer outro registro de conduta delituosa</w:t>
      </w:r>
      <w:r>
        <w:t xml:space="preserve"> </w:t>
      </w:r>
      <w:r w:rsidRPr="00B66BCA">
        <w:rPr>
          <w:sz w:val="20"/>
          <w:szCs w:val="20"/>
        </w:rPr>
        <w:t>(</w:t>
      </w:r>
      <w:r w:rsidRPr="00B66BCA">
        <w:rPr>
          <w:i/>
          <w:iCs/>
          <w:sz w:val="20"/>
          <w:szCs w:val="20"/>
        </w:rPr>
        <w:t xml:space="preserve">vide </w:t>
      </w:r>
      <w:r w:rsidRPr="00B66BCA">
        <w:rPr>
          <w:sz w:val="20"/>
          <w:szCs w:val="20"/>
        </w:rPr>
        <w:t>rol de antecedentes criminais juntado ao inquérito policial correlato evento 3 dos autos n. 5003278-52.2023.8.24.0040)</w:t>
      </w:r>
      <w:r>
        <w:rPr>
          <w:szCs w:val="24"/>
        </w:rPr>
        <w:t xml:space="preserve">. </w:t>
      </w:r>
    </w:p>
    <w:p w14:paraId="48329545" w14:textId="77777777" w:rsidR="00DD3749" w:rsidRPr="00C30F0D" w:rsidRDefault="00DD3749" w:rsidP="00DD3749">
      <w:pPr>
        <w:pStyle w:val="SemEspaamento"/>
        <w:rPr>
          <w:szCs w:val="24"/>
        </w:rPr>
      </w:pPr>
      <w:r>
        <w:rPr>
          <w:szCs w:val="24"/>
        </w:rPr>
        <w:t>Além disso, está</w:t>
      </w:r>
      <w:r w:rsidRPr="00C30F0D">
        <w:rPr>
          <w:szCs w:val="24"/>
        </w:rPr>
        <w:t xml:space="preserve"> devidamente comprovado, por declarações idôneas</w:t>
      </w:r>
      <w:r>
        <w:rPr>
          <w:szCs w:val="24"/>
        </w:rPr>
        <w:t xml:space="preserve"> </w:t>
      </w:r>
      <w:r w:rsidRPr="00B3690C">
        <w:rPr>
          <w:sz w:val="20"/>
          <w:szCs w:val="20"/>
        </w:rPr>
        <w:t>(evento 162, ALEGAÇÕES1, p. 44/46)</w:t>
      </w:r>
      <w:r>
        <w:rPr>
          <w:szCs w:val="24"/>
        </w:rPr>
        <w:t>,</w:t>
      </w:r>
      <w:r w:rsidRPr="00C30F0D">
        <w:rPr>
          <w:szCs w:val="24"/>
        </w:rPr>
        <w:t xml:space="preserve"> que </w:t>
      </w:r>
      <w:proofErr w:type="spellStart"/>
      <w:r w:rsidRPr="00C30F0D">
        <w:rPr>
          <w:szCs w:val="24"/>
        </w:rPr>
        <w:t>Mayck</w:t>
      </w:r>
      <w:proofErr w:type="spellEnd"/>
      <w:r w:rsidRPr="00C30F0D">
        <w:rPr>
          <w:szCs w:val="24"/>
        </w:rPr>
        <w:t xml:space="preserve"> </w:t>
      </w:r>
      <w:r w:rsidRPr="00420CF8">
        <w:rPr>
          <w:szCs w:val="24"/>
          <w:u w:val="single"/>
        </w:rPr>
        <w:t>possui</w:t>
      </w:r>
      <w:r w:rsidRPr="00C30F0D">
        <w:rPr>
          <w:szCs w:val="24"/>
        </w:rPr>
        <w:t xml:space="preserve"> </w:t>
      </w:r>
      <w:r w:rsidRPr="00420CF8">
        <w:rPr>
          <w:szCs w:val="24"/>
          <w:u w:val="single"/>
        </w:rPr>
        <w:t>ocupação</w:t>
      </w:r>
      <w:r w:rsidRPr="00C30F0D">
        <w:rPr>
          <w:szCs w:val="24"/>
        </w:rPr>
        <w:t xml:space="preserve"> </w:t>
      </w:r>
      <w:r w:rsidRPr="00420CF8">
        <w:rPr>
          <w:szCs w:val="24"/>
          <w:u w:val="single"/>
        </w:rPr>
        <w:t>laboral</w:t>
      </w:r>
      <w:r w:rsidRPr="00C30F0D">
        <w:rPr>
          <w:szCs w:val="24"/>
        </w:rPr>
        <w:t xml:space="preserve"> </w:t>
      </w:r>
      <w:r w:rsidRPr="00420CF8">
        <w:rPr>
          <w:szCs w:val="24"/>
          <w:u w:val="single"/>
        </w:rPr>
        <w:t>consolidada</w:t>
      </w:r>
      <w:r w:rsidRPr="00C30F0D">
        <w:rPr>
          <w:szCs w:val="24"/>
        </w:rPr>
        <w:t xml:space="preserve"> na área de prestação serviços gerais, sobretudo como pintor</w:t>
      </w:r>
      <w:r>
        <w:rPr>
          <w:szCs w:val="24"/>
        </w:rPr>
        <w:t xml:space="preserve">, o que derrui qualquer suposição de </w:t>
      </w:r>
      <w:r w:rsidRPr="00965E1E">
        <w:rPr>
          <w:szCs w:val="24"/>
        </w:rPr>
        <w:t xml:space="preserve">que o </w:t>
      </w:r>
      <w:r>
        <w:rPr>
          <w:szCs w:val="24"/>
        </w:rPr>
        <w:t>apelante</w:t>
      </w:r>
      <w:r w:rsidRPr="00965E1E">
        <w:rPr>
          <w:szCs w:val="24"/>
        </w:rPr>
        <w:t xml:space="preserve"> fazia da prática criminosa o seu meio de vida, </w:t>
      </w:r>
      <w:r>
        <w:rPr>
          <w:szCs w:val="24"/>
        </w:rPr>
        <w:t>sobretudo porque não evidenciado nenhum outro episódio</w:t>
      </w:r>
      <w:r w:rsidRPr="00965E1E">
        <w:rPr>
          <w:szCs w:val="24"/>
        </w:rPr>
        <w:t xml:space="preserve"> de tráfico de entorpecentes</w:t>
      </w:r>
      <w:r w:rsidRPr="00C30F0D">
        <w:rPr>
          <w:szCs w:val="24"/>
        </w:rPr>
        <w:t>.</w:t>
      </w:r>
    </w:p>
    <w:p w14:paraId="57954B16" w14:textId="77777777" w:rsidR="00DD3749" w:rsidRDefault="00DD3749" w:rsidP="00DD3749">
      <w:pPr>
        <w:pStyle w:val="SemEspaamento"/>
      </w:pPr>
      <w:r>
        <w:rPr>
          <w:szCs w:val="24"/>
        </w:rPr>
        <w:t xml:space="preserve">Não fosse isso o suficiente, </w:t>
      </w:r>
      <w:r>
        <w:t xml:space="preserve">as provas dos autos também evidenciam que o recorrente </w:t>
      </w:r>
      <w:r w:rsidRPr="00347D5D">
        <w:rPr>
          <w:b/>
          <w:bCs/>
          <w:u w:val="single"/>
        </w:rPr>
        <w:t>NÃO</w:t>
      </w:r>
      <w:r w:rsidRPr="00347D5D">
        <w:rPr>
          <w:b/>
          <w:bCs/>
        </w:rPr>
        <w:t xml:space="preserve"> </w:t>
      </w:r>
      <w:r w:rsidRPr="00F01AB4">
        <w:rPr>
          <w:b/>
          <w:bCs/>
          <w:u w:val="single"/>
        </w:rPr>
        <w:t>SE</w:t>
      </w:r>
      <w:r>
        <w:t xml:space="preserve"> </w:t>
      </w:r>
      <w:r w:rsidRPr="00F01AB4">
        <w:rPr>
          <w:b/>
          <w:bCs/>
          <w:u w:val="single"/>
        </w:rPr>
        <w:t>DEDICA</w:t>
      </w:r>
      <w:r>
        <w:t xml:space="preserve"> às </w:t>
      </w:r>
      <w:r w:rsidRPr="00CD3714">
        <w:rPr>
          <w:u w:val="single"/>
        </w:rPr>
        <w:t>atividades</w:t>
      </w:r>
      <w:r>
        <w:t xml:space="preserve"> </w:t>
      </w:r>
      <w:r w:rsidRPr="00CD3714">
        <w:rPr>
          <w:u w:val="single"/>
        </w:rPr>
        <w:t>criminosas</w:t>
      </w:r>
      <w:r w:rsidRPr="000B6594">
        <w:t>, além de</w:t>
      </w:r>
      <w:r>
        <w:t xml:space="preserve"> </w:t>
      </w:r>
      <w:r w:rsidRPr="00347D5D">
        <w:rPr>
          <w:b/>
          <w:bCs/>
          <w:u w:val="single"/>
        </w:rPr>
        <w:t>NÃO</w:t>
      </w:r>
      <w:r>
        <w:t xml:space="preserve"> </w:t>
      </w:r>
      <w:r w:rsidRPr="004710AA">
        <w:rPr>
          <w:u w:val="single"/>
        </w:rPr>
        <w:t>TE</w:t>
      </w:r>
      <w:r>
        <w:rPr>
          <w:u w:val="single"/>
        </w:rPr>
        <w:t>R</w:t>
      </w:r>
      <w:r>
        <w:t xml:space="preserve"> </w:t>
      </w:r>
      <w:r w:rsidRPr="00CD3714">
        <w:rPr>
          <w:u w:val="single"/>
        </w:rPr>
        <w:t>VINCULAÇÃO</w:t>
      </w:r>
      <w:r>
        <w:t xml:space="preserve"> com </w:t>
      </w:r>
      <w:r w:rsidRPr="00CD3714">
        <w:rPr>
          <w:u w:val="single"/>
        </w:rPr>
        <w:t>organização</w:t>
      </w:r>
      <w:r>
        <w:t xml:space="preserve"> </w:t>
      </w:r>
      <w:r w:rsidRPr="00CD3714">
        <w:rPr>
          <w:u w:val="single"/>
        </w:rPr>
        <w:t>criminosa</w:t>
      </w:r>
      <w:r>
        <w:t xml:space="preserve">, </w:t>
      </w:r>
      <w:r w:rsidRPr="00347D5D">
        <w:rPr>
          <w:b/>
          <w:bCs/>
        </w:rPr>
        <w:t>nem</w:t>
      </w:r>
      <w:r>
        <w:t xml:space="preserve"> mesmo existe qualquer elemento de prova que aponte para a reiteração na prática de crimes ou contato com pessoas envolvidas em condutas delitivas. </w:t>
      </w:r>
    </w:p>
    <w:p w14:paraId="156E6EBA" w14:textId="77777777" w:rsidR="00DD3749" w:rsidRDefault="00DD3749" w:rsidP="00DD3749">
      <w:pPr>
        <w:pStyle w:val="SemEspaamento"/>
      </w:pPr>
      <w:r>
        <w:t xml:space="preserve">Em verdade, Excelência, diante do registro de passagem do automóvel de propriedade do recorrente pela praça de pedágio de Municípios </w:t>
      </w:r>
      <w:r w:rsidRPr="007D38F1">
        <w:rPr>
          <w:sz w:val="20"/>
          <w:szCs w:val="18"/>
        </w:rPr>
        <w:t>(evento 50)</w:t>
      </w:r>
      <w:r>
        <w:t xml:space="preserve">, os policiais fazem suposições sobre os motivos que explicariam que ele transitava, ocasionalmente, entre duas ou mais regiões, presumindo que era por conta de seu envolvimento com tráfico de drogas. Desconsideram, contudo, qualquer outra explicação que possa estar dissociada da atividade criminosa, como a ocupação laboral do acusado, e, em contrapartida, </w:t>
      </w:r>
      <w:r w:rsidRPr="00B41BC0">
        <w:rPr>
          <w:u w:val="single"/>
        </w:rPr>
        <w:t>não</w:t>
      </w:r>
      <w:r>
        <w:t xml:space="preserve"> </w:t>
      </w:r>
      <w:r w:rsidRPr="00B41BC0">
        <w:rPr>
          <w:u w:val="single"/>
        </w:rPr>
        <w:t>apontam</w:t>
      </w:r>
      <w:r>
        <w:t xml:space="preserve"> </w:t>
      </w:r>
      <w:r w:rsidRPr="00B41BC0">
        <w:rPr>
          <w:u w:val="single"/>
        </w:rPr>
        <w:t>qualquer</w:t>
      </w:r>
      <w:r>
        <w:t xml:space="preserve"> </w:t>
      </w:r>
      <w:r w:rsidRPr="00B41BC0">
        <w:rPr>
          <w:u w:val="single"/>
        </w:rPr>
        <w:t>documento</w:t>
      </w:r>
      <w:r>
        <w:t xml:space="preserve"> </w:t>
      </w:r>
      <w:r w:rsidRPr="00B41BC0">
        <w:rPr>
          <w:u w:val="single"/>
        </w:rPr>
        <w:t>que</w:t>
      </w:r>
      <w:r>
        <w:t xml:space="preserve"> demonstre a existência de </w:t>
      </w:r>
      <w:r w:rsidRPr="00B41BC0">
        <w:rPr>
          <w:u w:val="single"/>
        </w:rPr>
        <w:t>investigações</w:t>
      </w:r>
      <w:r>
        <w:t xml:space="preserve"> </w:t>
      </w:r>
      <w:r w:rsidRPr="00B41BC0">
        <w:rPr>
          <w:u w:val="single"/>
        </w:rPr>
        <w:t>prévias</w:t>
      </w:r>
      <w:r>
        <w:t xml:space="preserve"> ou informações sobre </w:t>
      </w:r>
      <w:r w:rsidRPr="00B41BC0">
        <w:rPr>
          <w:u w:val="single"/>
        </w:rPr>
        <w:t>atividade</w:t>
      </w:r>
      <w:r>
        <w:t xml:space="preserve"> </w:t>
      </w:r>
      <w:r w:rsidRPr="00B41BC0">
        <w:rPr>
          <w:u w:val="single"/>
        </w:rPr>
        <w:t>criminosa</w:t>
      </w:r>
      <w:r>
        <w:t xml:space="preserve"> </w:t>
      </w:r>
      <w:r w:rsidRPr="00B41BC0">
        <w:rPr>
          <w:u w:val="single"/>
        </w:rPr>
        <w:t>pretérita</w:t>
      </w:r>
      <w:r>
        <w:t xml:space="preserve"> do apelante. </w:t>
      </w:r>
    </w:p>
    <w:p w14:paraId="489A7FFB" w14:textId="77777777" w:rsidR="00DD3749" w:rsidRDefault="00DD3749" w:rsidP="00DD3749">
      <w:pPr>
        <w:pStyle w:val="SemEspaamento"/>
      </w:pPr>
      <w:r>
        <w:t>Vale frisar que o mero relato dos policiais, sem ser corroborado por documento ou outro elemento que indique tenha existido a “investigação prévia” do apelante, não se mostra o suficiente para comprovar a reiteração delitiva, ainda mais quando os próprios agentes de segurança desligam ou deixam de ativar as câmeras corporais no momento da ação policial e impedem o amplo conhecimento desses fatos.</w:t>
      </w:r>
    </w:p>
    <w:p w14:paraId="6A2C92AD" w14:textId="77777777" w:rsidR="00DD3749" w:rsidRDefault="00DD3749" w:rsidP="00DD3749">
      <w:pPr>
        <w:pStyle w:val="SemEspaamento"/>
      </w:pPr>
      <w:r>
        <w:t xml:space="preserve">Portanto, diversamente do que sustenta a r. sentença recorrida, não há qualquer elemento de prova que noticie a prática reiterada de tráfico de drogas </w:t>
      </w:r>
      <w:r w:rsidRPr="001F5E82">
        <w:rPr>
          <w:sz w:val="20"/>
          <w:szCs w:val="18"/>
        </w:rPr>
        <w:t>(ou de outro crime)</w:t>
      </w:r>
      <w:r>
        <w:t xml:space="preserve">, de modo que </w:t>
      </w:r>
      <w:r w:rsidRPr="00CD1C02">
        <w:rPr>
          <w:u w:val="single"/>
        </w:rPr>
        <w:t>restam</w:t>
      </w:r>
      <w:r>
        <w:t xml:space="preserve"> </w:t>
      </w:r>
      <w:r w:rsidRPr="00CD1C02">
        <w:rPr>
          <w:u w:val="single"/>
        </w:rPr>
        <w:t>presentes</w:t>
      </w:r>
      <w:r>
        <w:t xml:space="preserve"> os </w:t>
      </w:r>
      <w:r w:rsidRPr="002B5AF4">
        <w:rPr>
          <w:u w:val="single"/>
        </w:rPr>
        <w:t>requisitos</w:t>
      </w:r>
      <w:r>
        <w:t xml:space="preserve"> previstos no art. 33, §4º, da Lei n. 11.343/06 </w:t>
      </w:r>
      <w:r w:rsidRPr="002B5AF4">
        <w:rPr>
          <w:u w:val="single"/>
        </w:rPr>
        <w:t>para</w:t>
      </w:r>
      <w:r>
        <w:t xml:space="preserve"> o </w:t>
      </w:r>
      <w:r w:rsidRPr="002B5AF4">
        <w:rPr>
          <w:u w:val="single"/>
        </w:rPr>
        <w:t>reconhecimento</w:t>
      </w:r>
      <w:r>
        <w:t xml:space="preserve"> </w:t>
      </w:r>
      <w:r w:rsidRPr="002B5AF4">
        <w:rPr>
          <w:u w:val="single"/>
        </w:rPr>
        <w:t>do</w:t>
      </w:r>
      <w:r>
        <w:t xml:space="preserve"> </w:t>
      </w:r>
      <w:r w:rsidRPr="002B5AF4">
        <w:rPr>
          <w:u w:val="single"/>
        </w:rPr>
        <w:t>tráfico</w:t>
      </w:r>
      <w:r>
        <w:t xml:space="preserve"> </w:t>
      </w:r>
      <w:r w:rsidRPr="002B5AF4">
        <w:rPr>
          <w:u w:val="single"/>
        </w:rPr>
        <w:t>privilegiado</w:t>
      </w:r>
      <w:r>
        <w:t xml:space="preserve">, conforme inclusive sedimentado pela Corte Superior </w:t>
      </w:r>
      <w:r w:rsidRPr="00AD1760">
        <w:rPr>
          <w:sz w:val="20"/>
          <w:szCs w:val="18"/>
        </w:rPr>
        <w:t>(STJ, AgRg no AREsp n. 2.419.219/SP, rel. Min. Reynaldo Soares da Fonseca, Quinta Turma, j. em 17.10.2023)</w:t>
      </w:r>
      <w:r>
        <w:t xml:space="preserve">, já que o apelante é primário, com bons antecedentes, além de não se dedicar à atividade criminosa nem integrar organização criminosa. </w:t>
      </w:r>
    </w:p>
    <w:p w14:paraId="4B03F686" w14:textId="77777777" w:rsidR="00DD3749" w:rsidRDefault="00DD3749" w:rsidP="00DD3749">
      <w:pPr>
        <w:pStyle w:val="SemEspaamento"/>
      </w:pPr>
      <w:r>
        <w:rPr>
          <w:b/>
          <w:bCs/>
        </w:rPr>
        <w:t xml:space="preserve">ABSOLVIÇÃO QUANTO AO CRIME DO ART. 311 DO CTB: </w:t>
      </w:r>
      <w:r w:rsidRPr="00DA7290">
        <w:t>Excelência,</w:t>
      </w:r>
      <w:r>
        <w:rPr>
          <w:b/>
          <w:bCs/>
        </w:rPr>
        <w:t xml:space="preserve"> </w:t>
      </w:r>
      <w:r>
        <w:t xml:space="preserve">ao contrário do que sustenta o </w:t>
      </w:r>
      <w:r>
        <w:rPr>
          <w:i/>
          <w:iCs/>
        </w:rPr>
        <w:t>decisum</w:t>
      </w:r>
      <w:r>
        <w:t xml:space="preserve"> mencionado, o conjunto probatório dos autos não é o suficiente para confirmar, com a certeza necessária para o decreto condenatório, que ocorreu o deslocamento em alta velocidade em frente à escola ou em local de grande movimentação ou concentração de pessoas.</w:t>
      </w:r>
    </w:p>
    <w:p w14:paraId="7215604C" w14:textId="77777777" w:rsidR="00DD3749" w:rsidRDefault="00DD3749" w:rsidP="00DD3749">
      <w:pPr>
        <w:pStyle w:val="SemEspaamento"/>
      </w:pPr>
      <w:r>
        <w:t xml:space="preserve">O depoimento dos policiais, como já se viu, não possuem força suficiente para serem considerados, de forma isolada, e confirmarem que o recorrente transitou em local com bastante movimento de pedestres ou próximo à escola, tendo em vista que o Estado tinha </w:t>
      </w:r>
      <w:r w:rsidRPr="00C82D32">
        <w:rPr>
          <w:u w:val="single"/>
        </w:rPr>
        <w:t>todos</w:t>
      </w:r>
      <w:r>
        <w:t xml:space="preserve"> </w:t>
      </w:r>
      <w:r w:rsidRPr="00C82D32">
        <w:rPr>
          <w:u w:val="single"/>
        </w:rPr>
        <w:t>os</w:t>
      </w:r>
      <w:r>
        <w:t xml:space="preserve"> </w:t>
      </w:r>
      <w:r w:rsidRPr="00C82D32">
        <w:rPr>
          <w:u w:val="single"/>
        </w:rPr>
        <w:t>meios</w:t>
      </w:r>
      <w:r>
        <w:t xml:space="preserve"> e instrumentos </w:t>
      </w:r>
      <w:r w:rsidRPr="00C82D32">
        <w:rPr>
          <w:u w:val="single"/>
        </w:rPr>
        <w:t>para</w:t>
      </w:r>
      <w:r>
        <w:t xml:space="preserve"> </w:t>
      </w:r>
      <w:r w:rsidRPr="00C82D32">
        <w:rPr>
          <w:u w:val="single"/>
        </w:rPr>
        <w:t>documentar</w:t>
      </w:r>
      <w:r>
        <w:t xml:space="preserve"> </w:t>
      </w:r>
      <w:r w:rsidRPr="00C82D32">
        <w:rPr>
          <w:u w:val="single"/>
        </w:rPr>
        <w:t>a</w:t>
      </w:r>
      <w:r>
        <w:t xml:space="preserve"> </w:t>
      </w:r>
      <w:r w:rsidRPr="00C82D32">
        <w:rPr>
          <w:u w:val="single"/>
        </w:rPr>
        <w:t>ação</w:t>
      </w:r>
      <w:r>
        <w:t xml:space="preserve"> </w:t>
      </w:r>
      <w:r w:rsidRPr="00C82D32">
        <w:rPr>
          <w:u w:val="single"/>
        </w:rPr>
        <w:t>policial</w:t>
      </w:r>
      <w:r>
        <w:t xml:space="preserve">, mas o registro audiovisual foi realizado por conduta questionável e </w:t>
      </w:r>
      <w:r w:rsidRPr="00C82D32">
        <w:rPr>
          <w:u w:val="single"/>
        </w:rPr>
        <w:t>culpa</w:t>
      </w:r>
      <w:r>
        <w:t xml:space="preserve"> </w:t>
      </w:r>
      <w:r w:rsidRPr="00C82D32">
        <w:rPr>
          <w:u w:val="single"/>
        </w:rPr>
        <w:t>exclusiva</w:t>
      </w:r>
      <w:r>
        <w:t xml:space="preserve"> </w:t>
      </w:r>
      <w:r w:rsidRPr="00C82D32">
        <w:rPr>
          <w:u w:val="single"/>
        </w:rPr>
        <w:t>dos</w:t>
      </w:r>
      <w:r>
        <w:t xml:space="preserve"> </w:t>
      </w:r>
      <w:r w:rsidRPr="00C82D32">
        <w:rPr>
          <w:u w:val="single"/>
        </w:rPr>
        <w:t>agentes</w:t>
      </w:r>
      <w:r>
        <w:t xml:space="preserve"> </w:t>
      </w:r>
      <w:r w:rsidRPr="00C82D32">
        <w:rPr>
          <w:u w:val="single"/>
        </w:rPr>
        <w:t>estatais</w:t>
      </w:r>
      <w:r>
        <w:t>.</w:t>
      </w:r>
    </w:p>
    <w:p w14:paraId="391C39D9" w14:textId="77777777" w:rsidR="00DD3749" w:rsidRDefault="00DD3749" w:rsidP="00DD3749">
      <w:pPr>
        <w:pStyle w:val="SemEspaamento"/>
      </w:pPr>
      <w:r>
        <w:t xml:space="preserve">Portanto, não há como condenar o apelante com base apenas nas alegações dos policiais, no sentido de que o acusado trafegou na contramão, em alta velocidade, próximo à escola ou em local com a presença de muitos pedestres. </w:t>
      </w:r>
    </w:p>
    <w:p w14:paraId="0AE40597" w14:textId="77777777" w:rsidR="00DD3749" w:rsidRDefault="00DD3749" w:rsidP="00DD3749">
      <w:pPr>
        <w:pStyle w:val="SemEspaamento"/>
      </w:pPr>
      <w:r>
        <w:t xml:space="preserve">Além disso, </w:t>
      </w:r>
      <w:r w:rsidRPr="00F85AD8">
        <w:rPr>
          <w:u w:val="single"/>
        </w:rPr>
        <w:t>os</w:t>
      </w:r>
      <w:r>
        <w:t xml:space="preserve"> </w:t>
      </w:r>
      <w:r w:rsidRPr="00F85AD8">
        <w:rPr>
          <w:u w:val="single"/>
        </w:rPr>
        <w:t>vídeos</w:t>
      </w:r>
      <w:r>
        <w:t xml:space="preserve"> anexados aos autos </w:t>
      </w:r>
      <w:r w:rsidRPr="0021283A">
        <w:rPr>
          <w:sz w:val="20"/>
          <w:szCs w:val="18"/>
        </w:rPr>
        <w:t>(evento 1, VIDEO2 e VIDEO3)</w:t>
      </w:r>
      <w:r>
        <w:t xml:space="preserve"> </w:t>
      </w:r>
      <w:r w:rsidRPr="00F85AD8">
        <w:rPr>
          <w:u w:val="single"/>
        </w:rPr>
        <w:t>mostram</w:t>
      </w:r>
      <w:r>
        <w:t xml:space="preserve"> que o </w:t>
      </w:r>
      <w:r w:rsidRPr="005F29B3">
        <w:rPr>
          <w:u w:val="single"/>
        </w:rPr>
        <w:t>veículo</w:t>
      </w:r>
      <w:r>
        <w:t xml:space="preserve"> do apelante </w:t>
      </w:r>
      <w:r w:rsidRPr="00F85AD8">
        <w:rPr>
          <w:u w:val="single"/>
        </w:rPr>
        <w:t>transitou</w:t>
      </w:r>
      <w:r>
        <w:t xml:space="preserve"> em </w:t>
      </w:r>
      <w:r w:rsidRPr="00F85AD8">
        <w:rPr>
          <w:u w:val="single"/>
        </w:rPr>
        <w:t>locais</w:t>
      </w:r>
      <w:r>
        <w:t xml:space="preserve"> </w:t>
      </w:r>
      <w:r w:rsidRPr="00C82D32">
        <w:rPr>
          <w:b/>
          <w:bCs/>
          <w:u w:val="single"/>
        </w:rPr>
        <w:t>SEM</w:t>
      </w:r>
      <w:r>
        <w:t xml:space="preserve"> </w:t>
      </w:r>
      <w:r w:rsidRPr="00C82D32">
        <w:rPr>
          <w:b/>
          <w:bCs/>
          <w:u w:val="single"/>
        </w:rPr>
        <w:t>qualquer</w:t>
      </w:r>
      <w:r>
        <w:t xml:space="preserve"> </w:t>
      </w:r>
      <w:r w:rsidRPr="00C82D32">
        <w:rPr>
          <w:b/>
          <w:bCs/>
          <w:u w:val="single"/>
        </w:rPr>
        <w:t>concentração</w:t>
      </w:r>
      <w:r>
        <w:t xml:space="preserve"> de </w:t>
      </w:r>
      <w:r w:rsidRPr="00F85AD8">
        <w:rPr>
          <w:u w:val="single"/>
        </w:rPr>
        <w:t>pessoas</w:t>
      </w:r>
      <w:r>
        <w:t xml:space="preserve"> </w:t>
      </w:r>
      <w:r w:rsidRPr="00F85AD8">
        <w:rPr>
          <w:u w:val="single"/>
        </w:rPr>
        <w:t>ou</w:t>
      </w:r>
      <w:r>
        <w:t xml:space="preserve"> </w:t>
      </w:r>
      <w:r w:rsidRPr="00F85AD8">
        <w:rPr>
          <w:u w:val="single"/>
        </w:rPr>
        <w:t>grande</w:t>
      </w:r>
      <w:r>
        <w:t xml:space="preserve"> </w:t>
      </w:r>
      <w:r w:rsidRPr="00F85AD8">
        <w:rPr>
          <w:u w:val="single"/>
        </w:rPr>
        <w:t>movimentação</w:t>
      </w:r>
      <w:r>
        <w:t xml:space="preserve">, o que derrui a conclusão da r. sentença recorrida de que apenas o deslocamento em perímetro urbano ou na rua principal do município de Pescaria Brava seria o suficiente para comprovar o local de grande movimentação, necessário para a condenação. </w:t>
      </w:r>
    </w:p>
    <w:p w14:paraId="68B71778" w14:textId="77777777" w:rsidR="00DD3749" w:rsidRDefault="00DD3749" w:rsidP="00DD3749">
      <w:pPr>
        <w:pStyle w:val="SemEspaamento"/>
      </w:pPr>
      <w:r>
        <w:t xml:space="preserve">Outro ponto importante é que, diversamente do que afirmou a sentença recorrida, esses vídeos </w:t>
      </w:r>
      <w:r w:rsidRPr="00844A8C">
        <w:rPr>
          <w:u w:val="single"/>
        </w:rPr>
        <w:t>não</w:t>
      </w:r>
      <w:r>
        <w:t xml:space="preserve"> </w:t>
      </w:r>
      <w:r w:rsidRPr="00844A8C">
        <w:rPr>
          <w:u w:val="single"/>
        </w:rPr>
        <w:t>registram</w:t>
      </w:r>
      <w:r>
        <w:t xml:space="preserve"> o deslocamento do recorrente </w:t>
      </w:r>
      <w:r w:rsidRPr="00B04233">
        <w:rPr>
          <w:u w:val="single"/>
        </w:rPr>
        <w:t>próximo</w:t>
      </w:r>
      <w:r>
        <w:t xml:space="preserve"> </w:t>
      </w:r>
      <w:r w:rsidRPr="00B04233">
        <w:rPr>
          <w:u w:val="single"/>
        </w:rPr>
        <w:t>à</w:t>
      </w:r>
      <w:r>
        <w:t xml:space="preserve"> </w:t>
      </w:r>
      <w:r w:rsidRPr="00B04233">
        <w:rPr>
          <w:u w:val="single"/>
        </w:rPr>
        <w:t>escola</w:t>
      </w:r>
      <w:r>
        <w:t>.</w:t>
      </w:r>
    </w:p>
    <w:p w14:paraId="530C377A" w14:textId="77777777" w:rsidR="00DD3749" w:rsidRDefault="00DD3749" w:rsidP="00DD3749">
      <w:pPr>
        <w:pStyle w:val="SemEspaamento"/>
      </w:pPr>
      <w:r>
        <w:t xml:space="preserve">Aliás, como se sabe, nos dias atuais, além das câmeras de segurança espalhadas pelas cidades, os integrantes da sociedade possuem celular que capturam imagens e, quando estão diante de uma situação diferente do cotidiano, utilizam o recurso de vídeo para documentá-la, facilitando </w:t>
      </w:r>
      <w:r w:rsidRPr="009333B1">
        <w:rPr>
          <w:sz w:val="22"/>
          <w:szCs w:val="20"/>
        </w:rPr>
        <w:t>– e muito –</w:t>
      </w:r>
      <w:r>
        <w:t xml:space="preserve"> a colheita de provas pela autoridade policial. </w:t>
      </w:r>
    </w:p>
    <w:p w14:paraId="16B917D8" w14:textId="77777777" w:rsidR="00DD3749" w:rsidRDefault="00DD3749" w:rsidP="00DD3749">
      <w:pPr>
        <w:pStyle w:val="SemEspaamento"/>
      </w:pPr>
      <w:r>
        <w:t xml:space="preserve">Logo, não é crível que a investigação afirme que o recorrente transitou em local muito movimentado, com grande concentração de pessoas, mas, ao mesmo tempo, não tenha conseguido nenhum registro visual desse fato. </w:t>
      </w:r>
    </w:p>
    <w:p w14:paraId="55D468BF" w14:textId="77777777" w:rsidR="00DD3749" w:rsidRDefault="00DD3749" w:rsidP="00DD3749">
      <w:pPr>
        <w:pStyle w:val="SemEspaamento"/>
      </w:pPr>
      <w:r>
        <w:t>Logo, o fato é que os elementos de prova dos autos não demonstram que o apelante chegou a trafegar, em alta velocidade, em frente a um colégio ou em outro local movimentado, o que é exigido pelo tipo penal previsto no art. 311 do CTB,</w:t>
      </w:r>
      <w:r w:rsidRPr="005600A3">
        <w:t xml:space="preserve"> </w:t>
      </w:r>
      <w:r>
        <w:t>de modo que essa conclusão da r. sentença recorrida é pura suposição e conjectura, desprovida de substrato probatório mínimo, e se mostra insuficiente para a condenação do apelante, o que impõe a sua absolvição.</w:t>
      </w:r>
    </w:p>
    <w:p w14:paraId="50C358D4" w14:textId="77777777" w:rsidR="00DD3749" w:rsidRDefault="00DD3749" w:rsidP="00DD3749">
      <w:pPr>
        <w:pStyle w:val="SemEspaamento"/>
      </w:pPr>
      <w:r>
        <w:rPr>
          <w:b/>
          <w:bCs/>
        </w:rPr>
        <w:t>FALTA DE PROVAS EM RELAÇÃO AO DISPARO DE ARMA DE FOGO</w:t>
      </w:r>
      <w:r>
        <w:t xml:space="preserve">: Inicialmente, a respeito do crime de disparo de arma de fogo, o apelante frisa, novamente, que apenas o relato dos policiais </w:t>
      </w:r>
      <w:r w:rsidRPr="00564EBC">
        <w:rPr>
          <w:u w:val="single"/>
        </w:rPr>
        <w:t>não</w:t>
      </w:r>
      <w:r>
        <w:t xml:space="preserve"> </w:t>
      </w:r>
      <w:r w:rsidRPr="00564EBC">
        <w:rPr>
          <w:u w:val="single"/>
        </w:rPr>
        <w:t>confere</w:t>
      </w:r>
      <w:r>
        <w:t xml:space="preserve"> </w:t>
      </w:r>
      <w:r w:rsidRPr="00564EBC">
        <w:rPr>
          <w:u w:val="single"/>
        </w:rPr>
        <w:t>a</w:t>
      </w:r>
      <w:r>
        <w:t xml:space="preserve"> </w:t>
      </w:r>
      <w:r w:rsidRPr="00564EBC">
        <w:rPr>
          <w:u w:val="single"/>
        </w:rPr>
        <w:t>certeza</w:t>
      </w:r>
      <w:r>
        <w:t xml:space="preserve"> </w:t>
      </w:r>
      <w:r w:rsidRPr="00564EBC">
        <w:rPr>
          <w:u w:val="single"/>
        </w:rPr>
        <w:t>necessária</w:t>
      </w:r>
      <w:r>
        <w:t xml:space="preserve"> </w:t>
      </w:r>
      <w:r w:rsidRPr="00564EBC">
        <w:rPr>
          <w:u w:val="single"/>
        </w:rPr>
        <w:t>para</w:t>
      </w:r>
      <w:r>
        <w:t xml:space="preserve"> </w:t>
      </w:r>
      <w:r w:rsidRPr="00564EBC">
        <w:rPr>
          <w:u w:val="single"/>
        </w:rPr>
        <w:t>a</w:t>
      </w:r>
      <w:r>
        <w:t xml:space="preserve"> </w:t>
      </w:r>
      <w:r w:rsidRPr="00564EBC">
        <w:rPr>
          <w:u w:val="single"/>
        </w:rPr>
        <w:t>sua</w:t>
      </w:r>
      <w:r>
        <w:t xml:space="preserve"> </w:t>
      </w:r>
      <w:r w:rsidRPr="00564EBC">
        <w:rPr>
          <w:u w:val="single"/>
        </w:rPr>
        <w:t>condenação</w:t>
      </w:r>
      <w:r>
        <w:t xml:space="preserve">, </w:t>
      </w:r>
      <w:r w:rsidRPr="00564EBC">
        <w:rPr>
          <w:b/>
          <w:bCs/>
        </w:rPr>
        <w:t xml:space="preserve">sobretudo porque os agentes de segurança optaram por </w:t>
      </w:r>
      <w:r w:rsidRPr="00564EBC">
        <w:rPr>
          <w:b/>
          <w:bCs/>
          <w:u w:val="single"/>
        </w:rPr>
        <w:t>NÃO</w:t>
      </w:r>
      <w:r w:rsidRPr="00564EBC">
        <w:rPr>
          <w:b/>
          <w:bCs/>
        </w:rPr>
        <w:t xml:space="preserve"> </w:t>
      </w:r>
      <w:r w:rsidRPr="00564EBC">
        <w:rPr>
          <w:b/>
          <w:bCs/>
          <w:u w:val="single"/>
        </w:rPr>
        <w:t>REALIZAR</w:t>
      </w:r>
      <w:r w:rsidRPr="00564EBC">
        <w:rPr>
          <w:b/>
          <w:bCs/>
        </w:rPr>
        <w:t xml:space="preserve"> o registro audiovisual dos fatos</w:t>
      </w:r>
      <w:r>
        <w:t>, mesmo com todos os meios e instrumentos à sua disposição para documentar a ação policial.</w:t>
      </w:r>
    </w:p>
    <w:p w14:paraId="71339700" w14:textId="77777777" w:rsidR="00DD3749" w:rsidRDefault="00DD3749" w:rsidP="00DD3749">
      <w:pPr>
        <w:pStyle w:val="SemEspaamento"/>
      </w:pPr>
      <w:r>
        <w:t xml:space="preserve">Portanto, ao contrário do que sustenta a sentença recorrida, não há prova suficiente em relação à prática de disparo de arma de fogo por parte do recorrente, já que essa condenação </w:t>
      </w:r>
      <w:r w:rsidRPr="00F05244">
        <w:rPr>
          <w:u w:val="single"/>
        </w:rPr>
        <w:t>também</w:t>
      </w:r>
      <w:r>
        <w:t xml:space="preserve"> </w:t>
      </w:r>
      <w:r w:rsidRPr="00F05244">
        <w:rPr>
          <w:u w:val="single"/>
        </w:rPr>
        <w:t>está</w:t>
      </w:r>
      <w:r>
        <w:t xml:space="preserve"> </w:t>
      </w:r>
      <w:r w:rsidRPr="00F05244">
        <w:rPr>
          <w:u w:val="single"/>
        </w:rPr>
        <w:t>fundamentada</w:t>
      </w:r>
      <w:r>
        <w:t xml:space="preserve"> </w:t>
      </w:r>
      <w:r w:rsidRPr="00F05244">
        <w:rPr>
          <w:u w:val="single"/>
        </w:rPr>
        <w:t>somente</w:t>
      </w:r>
      <w:r>
        <w:t xml:space="preserve"> </w:t>
      </w:r>
      <w:r w:rsidRPr="00F05244">
        <w:rPr>
          <w:u w:val="single"/>
        </w:rPr>
        <w:t>no</w:t>
      </w:r>
      <w:r>
        <w:t xml:space="preserve"> </w:t>
      </w:r>
      <w:r w:rsidRPr="00F05244">
        <w:rPr>
          <w:u w:val="single"/>
        </w:rPr>
        <w:t>depoimento</w:t>
      </w:r>
      <w:r>
        <w:t xml:space="preserve"> </w:t>
      </w:r>
      <w:r w:rsidRPr="00F05244">
        <w:rPr>
          <w:u w:val="single"/>
        </w:rPr>
        <w:t>dos</w:t>
      </w:r>
      <w:r>
        <w:t xml:space="preserve"> </w:t>
      </w:r>
      <w:r w:rsidRPr="00F05244">
        <w:rPr>
          <w:u w:val="single"/>
        </w:rPr>
        <w:t>policiais</w:t>
      </w:r>
      <w:r>
        <w:t xml:space="preserve">. </w:t>
      </w:r>
    </w:p>
    <w:p w14:paraId="6334E0F8" w14:textId="77777777" w:rsidR="00DD3749" w:rsidRDefault="00DD3749" w:rsidP="00DD3749">
      <w:pPr>
        <w:pStyle w:val="SemEspaamento"/>
      </w:pPr>
      <w:r>
        <w:t>Outro ponto que reforça a falta de provas suficientes para o decreto condenatório é que, conforme registrou a sentença recorrida, o policial Edson Garcia Pacheco, em seu depoimento judicial, afirmou que o apelante “</w:t>
      </w:r>
      <w:r w:rsidRPr="00102AEE">
        <w:rPr>
          <w:i/>
          <w:iCs/>
        </w:rPr>
        <w:t xml:space="preserve">entrou em uma rua sem saída, que dá acesso </w:t>
      </w:r>
      <w:proofErr w:type="gramStart"/>
      <w:r w:rsidRPr="00102AEE">
        <w:rPr>
          <w:i/>
          <w:iCs/>
        </w:rPr>
        <w:t>à</w:t>
      </w:r>
      <w:proofErr w:type="gramEnd"/>
      <w:r w:rsidRPr="00102AEE">
        <w:rPr>
          <w:i/>
          <w:iCs/>
        </w:rPr>
        <w:t xml:space="preserve"> uma gruta, onde </w:t>
      </w:r>
      <w:r w:rsidRPr="00102AEE">
        <w:rPr>
          <w:i/>
          <w:iCs/>
          <w:u w:val="single"/>
        </w:rPr>
        <w:t>acabou</w:t>
      </w:r>
      <w:r w:rsidRPr="00D91B2E">
        <w:rPr>
          <w:i/>
          <w:iCs/>
        </w:rPr>
        <w:t xml:space="preserve"> </w:t>
      </w:r>
      <w:r w:rsidRPr="00102AEE">
        <w:rPr>
          <w:i/>
          <w:iCs/>
          <w:u w:val="single"/>
        </w:rPr>
        <w:t>descendo</w:t>
      </w:r>
      <w:r w:rsidRPr="00890224">
        <w:rPr>
          <w:i/>
          <w:iCs/>
        </w:rPr>
        <w:t xml:space="preserve"> </w:t>
      </w:r>
      <w:r w:rsidRPr="00102AEE">
        <w:rPr>
          <w:i/>
          <w:iCs/>
          <w:u w:val="single"/>
        </w:rPr>
        <w:t>do</w:t>
      </w:r>
      <w:r w:rsidRPr="00890224">
        <w:rPr>
          <w:i/>
          <w:iCs/>
        </w:rPr>
        <w:t xml:space="preserve"> </w:t>
      </w:r>
      <w:r w:rsidRPr="00102AEE">
        <w:rPr>
          <w:i/>
          <w:iCs/>
          <w:u w:val="single"/>
        </w:rPr>
        <w:t>carro</w:t>
      </w:r>
      <w:r w:rsidRPr="00102AEE">
        <w:rPr>
          <w:i/>
          <w:iCs/>
        </w:rPr>
        <w:t xml:space="preserve">, saindo correndo, </w:t>
      </w:r>
      <w:r w:rsidRPr="00102AEE">
        <w:rPr>
          <w:i/>
          <w:iCs/>
          <w:u w:val="single"/>
        </w:rPr>
        <w:t>e</w:t>
      </w:r>
      <w:r w:rsidRPr="00F05244">
        <w:rPr>
          <w:i/>
          <w:iCs/>
        </w:rPr>
        <w:t xml:space="preserve"> </w:t>
      </w:r>
      <w:r w:rsidRPr="00102AEE">
        <w:rPr>
          <w:i/>
          <w:iCs/>
          <w:u w:val="single"/>
        </w:rPr>
        <w:t>em</w:t>
      </w:r>
      <w:r w:rsidRPr="00F05244">
        <w:rPr>
          <w:i/>
          <w:iCs/>
        </w:rPr>
        <w:t xml:space="preserve"> </w:t>
      </w:r>
      <w:r w:rsidRPr="00102AEE">
        <w:rPr>
          <w:i/>
          <w:iCs/>
          <w:u w:val="single"/>
        </w:rPr>
        <w:t>seguida</w:t>
      </w:r>
      <w:r w:rsidRPr="00F05244">
        <w:rPr>
          <w:i/>
          <w:iCs/>
        </w:rPr>
        <w:t xml:space="preserve"> </w:t>
      </w:r>
      <w:r w:rsidRPr="00102AEE">
        <w:rPr>
          <w:i/>
          <w:iCs/>
          <w:u w:val="single"/>
        </w:rPr>
        <w:t>efetuou</w:t>
      </w:r>
      <w:r w:rsidRPr="00F05244">
        <w:rPr>
          <w:i/>
          <w:iCs/>
        </w:rPr>
        <w:t xml:space="preserve"> </w:t>
      </w:r>
      <w:r w:rsidRPr="00102AEE">
        <w:rPr>
          <w:i/>
          <w:iCs/>
          <w:u w:val="single"/>
        </w:rPr>
        <w:t>os</w:t>
      </w:r>
      <w:r w:rsidRPr="00F05244">
        <w:rPr>
          <w:i/>
          <w:iCs/>
        </w:rPr>
        <w:t xml:space="preserve"> </w:t>
      </w:r>
      <w:r w:rsidRPr="00102AEE">
        <w:rPr>
          <w:i/>
          <w:iCs/>
          <w:u w:val="single"/>
        </w:rPr>
        <w:t>disparos</w:t>
      </w:r>
      <w:r w:rsidRPr="00102AEE">
        <w:rPr>
          <w:i/>
          <w:iCs/>
        </w:rPr>
        <w:t xml:space="preserve"> de arma de fogo em direção aos policiais</w:t>
      </w:r>
      <w:r>
        <w:t xml:space="preserve">” </w:t>
      </w:r>
      <w:r w:rsidRPr="00F06B6C">
        <w:rPr>
          <w:sz w:val="20"/>
          <w:szCs w:val="18"/>
        </w:rPr>
        <w:t>(evento 164, SENT1, p. 4)</w:t>
      </w:r>
      <w:r>
        <w:t>.</w:t>
      </w:r>
    </w:p>
    <w:p w14:paraId="7EA7819A" w14:textId="77777777" w:rsidR="00DD3749" w:rsidRDefault="00DD3749" w:rsidP="00DD3749">
      <w:pPr>
        <w:pStyle w:val="SemEspaamento"/>
      </w:pPr>
      <w:r>
        <w:t xml:space="preserve">No entanto, tanto a </w:t>
      </w:r>
      <w:r w:rsidRPr="00F05244">
        <w:rPr>
          <w:u w:val="single"/>
        </w:rPr>
        <w:t>arma</w:t>
      </w:r>
      <w:r>
        <w:t xml:space="preserve"> que supostamente teria sido utilizada para realizar o disparo quanto eventual </w:t>
      </w:r>
      <w:r w:rsidRPr="00F05244">
        <w:rPr>
          <w:u w:val="single"/>
        </w:rPr>
        <w:t>cápsula</w:t>
      </w:r>
      <w:r>
        <w:t xml:space="preserve"> ou o </w:t>
      </w:r>
      <w:r w:rsidRPr="00F05244">
        <w:rPr>
          <w:u w:val="single"/>
        </w:rPr>
        <w:t>projétil</w:t>
      </w:r>
      <w:r>
        <w:t xml:space="preserve"> dele decorrente </w:t>
      </w:r>
      <w:r w:rsidRPr="00890224">
        <w:rPr>
          <w:b/>
          <w:bCs/>
          <w:u w:val="single"/>
        </w:rPr>
        <w:t>não</w:t>
      </w:r>
      <w:r w:rsidRPr="00890224">
        <w:rPr>
          <w:b/>
          <w:bCs/>
        </w:rPr>
        <w:t xml:space="preserve"> </w:t>
      </w:r>
      <w:r w:rsidRPr="00890224">
        <w:rPr>
          <w:b/>
          <w:bCs/>
          <w:u w:val="single"/>
        </w:rPr>
        <w:t>foram</w:t>
      </w:r>
      <w:r w:rsidRPr="00890224">
        <w:rPr>
          <w:b/>
          <w:bCs/>
        </w:rPr>
        <w:t xml:space="preserve"> encontrados</w:t>
      </w:r>
      <w:r>
        <w:t>, mesmo após a ampla realização de busca com o suporte canino no local em que o apelante foi preso e próximo ao seu veículo.</w:t>
      </w:r>
    </w:p>
    <w:p w14:paraId="7B23E648" w14:textId="77777777" w:rsidR="00DD3749" w:rsidRDefault="00DD3749" w:rsidP="00DD3749">
      <w:pPr>
        <w:pStyle w:val="SemEspaamento"/>
      </w:pPr>
      <w:r>
        <w:t xml:space="preserve">Assim sendo, Excelência, do exame dos autos conclui-se que </w:t>
      </w:r>
      <w:r w:rsidRPr="00890224">
        <w:rPr>
          <w:b/>
          <w:bCs/>
        </w:rPr>
        <w:t>não há sequer prova da materialidade delitiva</w:t>
      </w:r>
      <w:r>
        <w:t>, ficando isolada a narrativa dos policiais de que o apelante teria atirado com arma de fogo, sendo que a fé pública é afastada pelo fato de que a autoridade policial optou por não gravar a ocorrência. Aliás, em seu interrogatório, o recorrente contestou a versão apresentada pelas autoridades de segurança e negou a prática dessa conduta, o que reforça a necessidade de absolvição do apelante em relação ao delito do art. 15 da Lei n. 10.826/03.</w:t>
      </w:r>
    </w:p>
    <w:p w14:paraId="2B464361" w14:textId="77777777" w:rsidR="00DD3749" w:rsidRDefault="00DD3749" w:rsidP="00DD3749">
      <w:pPr>
        <w:pStyle w:val="SemEspaamento"/>
      </w:pPr>
      <w:r>
        <w:rPr>
          <w:b/>
          <w:bCs/>
        </w:rPr>
        <w:t>ABSOLVIÇÃO EM RELAÇÃO AO DELITO DE AMEAÇA:</w:t>
      </w:r>
      <w:r>
        <w:t xml:space="preserve"> Ao condenar o recorrente pelo crime de ameaça </w:t>
      </w:r>
      <w:r w:rsidRPr="00C37934">
        <w:rPr>
          <w:sz w:val="20"/>
          <w:szCs w:val="18"/>
        </w:rPr>
        <w:t>(art. 147 do CP)</w:t>
      </w:r>
      <w:r>
        <w:t>, a r. sentença apelada aduziu que estariam presentes “</w:t>
      </w:r>
      <w:r w:rsidRPr="00E77F39">
        <w:rPr>
          <w:i/>
          <w:iCs/>
        </w:rPr>
        <w:t>elementos suficientes acerca da prática do crime de ameaça, mormente pelos relatos uníssonos e coerentes dos policiais, que, tanto na etapa policial quanto judicial, apresentaram versões idênticas sobre o ocorrido</w:t>
      </w:r>
      <w:r>
        <w:t xml:space="preserve">” </w:t>
      </w:r>
      <w:r w:rsidRPr="00C37934">
        <w:rPr>
          <w:sz w:val="20"/>
          <w:szCs w:val="18"/>
        </w:rPr>
        <w:t>(evento 164, SENT1, p. 11)</w:t>
      </w:r>
      <w:r>
        <w:t>.</w:t>
      </w:r>
    </w:p>
    <w:p w14:paraId="4193B761" w14:textId="77777777" w:rsidR="00DD3749" w:rsidRDefault="00DD3749" w:rsidP="00DD3749">
      <w:pPr>
        <w:pStyle w:val="SemEspaamento"/>
      </w:pPr>
      <w:r>
        <w:t xml:space="preserve">Ou seja, esse </w:t>
      </w:r>
      <w:r>
        <w:rPr>
          <w:i/>
          <w:iCs/>
        </w:rPr>
        <w:t>decisum</w:t>
      </w:r>
      <w:r>
        <w:t>, mais uma vez,</w:t>
      </w:r>
      <w:r>
        <w:rPr>
          <w:i/>
          <w:iCs/>
        </w:rPr>
        <w:t xml:space="preserve"> </w:t>
      </w:r>
      <w:r>
        <w:t xml:space="preserve">se pautou </w:t>
      </w:r>
      <w:r w:rsidRPr="00690566">
        <w:rPr>
          <w:u w:val="single"/>
        </w:rPr>
        <w:t>exclusivamente</w:t>
      </w:r>
      <w:r>
        <w:t xml:space="preserve"> no </w:t>
      </w:r>
      <w:r w:rsidRPr="001571EC">
        <w:rPr>
          <w:u w:val="single"/>
        </w:rPr>
        <w:t>relato</w:t>
      </w:r>
      <w:r>
        <w:t xml:space="preserve"> </w:t>
      </w:r>
      <w:r w:rsidRPr="001571EC">
        <w:rPr>
          <w:u w:val="single"/>
        </w:rPr>
        <w:t>dos</w:t>
      </w:r>
      <w:r>
        <w:t xml:space="preserve"> </w:t>
      </w:r>
      <w:r w:rsidRPr="001571EC">
        <w:rPr>
          <w:u w:val="single"/>
        </w:rPr>
        <w:t>policiais</w:t>
      </w:r>
      <w:r>
        <w:t xml:space="preserve"> para concluir que o apelante teria praticado o delito de ameaça.</w:t>
      </w:r>
    </w:p>
    <w:p w14:paraId="5AEEE798" w14:textId="77777777" w:rsidR="00DD3749" w:rsidRDefault="00DD3749" w:rsidP="00DD3749">
      <w:pPr>
        <w:pStyle w:val="SemEspaamento"/>
      </w:pPr>
      <w:r>
        <w:t xml:space="preserve">Ocorre que, já se viu, o fato de os policiais terem optado por </w:t>
      </w:r>
      <w:r w:rsidRPr="007B1022">
        <w:rPr>
          <w:b/>
          <w:bCs/>
          <w:u w:val="single"/>
        </w:rPr>
        <w:t>NÃO</w:t>
      </w:r>
      <w:r>
        <w:t xml:space="preserve"> </w:t>
      </w:r>
      <w:r w:rsidRPr="007B1022">
        <w:rPr>
          <w:b/>
          <w:bCs/>
          <w:u w:val="single"/>
        </w:rPr>
        <w:t>gravar</w:t>
      </w:r>
      <w:r>
        <w:t xml:space="preserve"> a </w:t>
      </w:r>
      <w:r w:rsidRPr="00690566">
        <w:rPr>
          <w:u w:val="single"/>
        </w:rPr>
        <w:t>ocorrência</w:t>
      </w:r>
      <w:r>
        <w:t xml:space="preserve"> pelo meio audiovisual que estavam à sua disposição </w:t>
      </w:r>
      <w:r w:rsidRPr="00E333B4">
        <w:rPr>
          <w:sz w:val="20"/>
          <w:szCs w:val="18"/>
        </w:rPr>
        <w:t>(câmera corporal)</w:t>
      </w:r>
      <w:r>
        <w:t xml:space="preserve"> impossibilita que se confira a certeza necessária para a condenação do apelante.</w:t>
      </w:r>
    </w:p>
    <w:p w14:paraId="1A378684" w14:textId="77777777" w:rsidR="00DD3749" w:rsidRDefault="00DD3749" w:rsidP="00DD3749">
      <w:pPr>
        <w:pStyle w:val="SemEspaamento"/>
      </w:pPr>
      <w:r>
        <w:t>Além disso, em seu interrogatório judicial o recorrente negou ter ameaçado os policiais, o que contrasta com a versão apresentada pelas autoridades de segurança e reforça a dúvida em relação à existência desse delito.</w:t>
      </w:r>
    </w:p>
    <w:p w14:paraId="5F3036B1" w14:textId="77777777" w:rsidR="00DD3749" w:rsidRDefault="00DD3749" w:rsidP="00DD3749">
      <w:pPr>
        <w:pStyle w:val="SemEspaamento"/>
      </w:pPr>
      <w:r>
        <w:t>Desse modo, a absolvição do recorrente por conta do delito de ameaça, cuja condenação ocorreu exclusivamente pela palavra dos policiais, é medida de Justiça.</w:t>
      </w:r>
    </w:p>
    <w:p w14:paraId="57AEFBBE" w14:textId="77777777" w:rsidR="00DD3749" w:rsidRDefault="00DD3749" w:rsidP="00DD3749">
      <w:pPr>
        <w:pStyle w:val="SemEspaamento"/>
      </w:pPr>
      <w:r>
        <w:rPr>
          <w:b/>
          <w:bCs/>
        </w:rPr>
        <w:t xml:space="preserve">REVISÃO DA PENA-BASE DO CRIME DE TRÁFICO DE DROGAS: </w:t>
      </w:r>
      <w:r>
        <w:t xml:space="preserve">em atenção ao princípio da eventualidade, o apelante expõe que, ao condená-lo pelo delito de tráfico de drogas, o douto Magistrado de primeiro grau considerou normais as circunstâncias judiciais do crime, mas, em evidente contrassenso, aumentou em metade </w:t>
      </w:r>
      <w:r w:rsidRPr="004457D4">
        <w:rPr>
          <w:sz w:val="20"/>
          <w:szCs w:val="18"/>
        </w:rPr>
        <w:t>(1/2)</w:t>
      </w:r>
      <w:r>
        <w:t xml:space="preserve"> a pena-base fixada em razão da “</w:t>
      </w:r>
      <w:r w:rsidRPr="004457D4">
        <w:rPr>
          <w:i/>
        </w:rPr>
        <w:t>quantidade e nocividade dos materiais entorpecentes apreendidos (10,455kg de cocaína)</w:t>
      </w:r>
      <w:r>
        <w:t xml:space="preserve">” </w:t>
      </w:r>
      <w:r w:rsidRPr="00152E41">
        <w:rPr>
          <w:sz w:val="20"/>
          <w:szCs w:val="18"/>
        </w:rPr>
        <w:t>(evento 164, SENT1, p. 12)</w:t>
      </w:r>
      <w:r>
        <w:t>.</w:t>
      </w:r>
    </w:p>
    <w:p w14:paraId="6EFC80E3" w14:textId="77777777" w:rsidR="00DD3749" w:rsidRDefault="00DD3749" w:rsidP="00DD3749">
      <w:pPr>
        <w:pStyle w:val="SemEspaamento"/>
      </w:pPr>
      <w:r>
        <w:t xml:space="preserve">Excelência, embora o </w:t>
      </w:r>
      <w:r>
        <w:rPr>
          <w:i/>
          <w:iCs/>
        </w:rPr>
        <w:t xml:space="preserve">quantum </w:t>
      </w:r>
      <w:r>
        <w:t xml:space="preserve">da pena </w:t>
      </w:r>
      <w:r w:rsidRPr="00097FEA">
        <w:t>a ser</w:t>
      </w:r>
      <w:r>
        <w:rPr>
          <w:i/>
          <w:iCs/>
        </w:rPr>
        <w:t xml:space="preserve"> </w:t>
      </w:r>
      <w:r>
        <w:t xml:space="preserve">aumentado seja discricionário, o critério utilizado não se mostra razoável e proporcional, sobretudo porque ocasionou aumento de 50% do tempo de condenação, mesmo </w:t>
      </w:r>
      <w:r w:rsidRPr="00155A39">
        <w:rPr>
          <w:u w:val="single"/>
        </w:rPr>
        <w:t>diante</w:t>
      </w:r>
      <w:r>
        <w:t xml:space="preserve"> dos </w:t>
      </w:r>
      <w:r w:rsidRPr="00155A39">
        <w:rPr>
          <w:u w:val="single"/>
        </w:rPr>
        <w:t>bons</w:t>
      </w:r>
      <w:r>
        <w:t xml:space="preserve"> </w:t>
      </w:r>
      <w:r w:rsidRPr="00155A39">
        <w:rPr>
          <w:u w:val="single"/>
        </w:rPr>
        <w:t>predicados</w:t>
      </w:r>
      <w:r>
        <w:t xml:space="preserve"> e da </w:t>
      </w:r>
      <w:r w:rsidRPr="00155A39">
        <w:rPr>
          <w:u w:val="single"/>
        </w:rPr>
        <w:t>inexistência</w:t>
      </w:r>
      <w:r>
        <w:t xml:space="preserve"> de </w:t>
      </w:r>
      <w:r w:rsidRPr="00155A39">
        <w:rPr>
          <w:u w:val="single"/>
        </w:rPr>
        <w:t>qualquer</w:t>
      </w:r>
      <w:r>
        <w:t xml:space="preserve"> </w:t>
      </w:r>
      <w:r w:rsidRPr="00155A39">
        <w:rPr>
          <w:u w:val="single"/>
        </w:rPr>
        <w:t>vinculação</w:t>
      </w:r>
      <w:r>
        <w:t xml:space="preserve"> ao </w:t>
      </w:r>
      <w:r w:rsidRPr="00155A39">
        <w:rPr>
          <w:u w:val="single"/>
        </w:rPr>
        <w:t>crime</w:t>
      </w:r>
      <w:r>
        <w:t xml:space="preserve"> </w:t>
      </w:r>
      <w:r w:rsidRPr="00155A39">
        <w:rPr>
          <w:u w:val="single"/>
        </w:rPr>
        <w:t>organizado</w:t>
      </w:r>
      <w:r>
        <w:t xml:space="preserve"> ou </w:t>
      </w:r>
      <w:r w:rsidRPr="00155A39">
        <w:rPr>
          <w:u w:val="single"/>
        </w:rPr>
        <w:t>reiteração</w:t>
      </w:r>
      <w:r>
        <w:t xml:space="preserve"> </w:t>
      </w:r>
      <w:r w:rsidRPr="00155A39">
        <w:rPr>
          <w:u w:val="single"/>
        </w:rPr>
        <w:t>de</w:t>
      </w:r>
      <w:r>
        <w:t xml:space="preserve"> </w:t>
      </w:r>
      <w:r w:rsidRPr="00155A39">
        <w:rPr>
          <w:u w:val="single"/>
        </w:rPr>
        <w:t>conduta</w:t>
      </w:r>
      <w:r>
        <w:t xml:space="preserve"> </w:t>
      </w:r>
      <w:r w:rsidRPr="00155A39">
        <w:rPr>
          <w:u w:val="single"/>
        </w:rPr>
        <w:t>criminosa</w:t>
      </w:r>
      <w:r>
        <w:t xml:space="preserve"> por parte do recorrente.</w:t>
      </w:r>
    </w:p>
    <w:p w14:paraId="67E96EA3" w14:textId="77777777" w:rsidR="00DD3749" w:rsidRDefault="00DD3749" w:rsidP="00DD3749">
      <w:pPr>
        <w:pStyle w:val="SemEspaamento"/>
      </w:pPr>
      <w:r>
        <w:t xml:space="preserve">Mas não é só. A desproporcionalidade e irrazoabilidade do </w:t>
      </w:r>
      <w:r>
        <w:rPr>
          <w:i/>
          <w:iCs/>
        </w:rPr>
        <w:t xml:space="preserve">quantum </w:t>
      </w:r>
      <w:r>
        <w:t xml:space="preserve">aumentado por conta da circunstância especial do art. 42 da Lei n. 11.343/06 fica ainda mais evidente quando comparada com a diminuição da pena aplicada, no patamar de apenas 1/6, em virtude da confissão da prática do crime, que demonstra, inclusive, o arrependimento do apelante, revelando a falta de similitude no critério adotado pela r. sentença recorrida e impondo a sua reforma, para reduzir o </w:t>
      </w:r>
      <w:r>
        <w:rPr>
          <w:i/>
          <w:iCs/>
        </w:rPr>
        <w:t xml:space="preserve">quantum </w:t>
      </w:r>
      <w:r>
        <w:t>fixado para o mínimo legal.</w:t>
      </w:r>
    </w:p>
    <w:p w14:paraId="01464BE5" w14:textId="77777777" w:rsidR="00DD3749" w:rsidRDefault="00DD3749" w:rsidP="00DD3749">
      <w:pPr>
        <w:pStyle w:val="SemEspaamento"/>
      </w:pPr>
      <w:r>
        <w:rPr>
          <w:b/>
          <w:bCs/>
        </w:rPr>
        <w:t xml:space="preserve">RESTITUIÇÃO DE BENS APREENDIDOS: </w:t>
      </w:r>
      <w:r>
        <w:t xml:space="preserve">No mais, Excelência, como o celular apreendido do recorrente era utilizado para a realização de atividades lícitas e não teve ligação com crime nem foi adquirido com dinheiro de origem criminosa, mas quitado pela sua mãe, conforme comprova a fatura do cartão de crédito anexada às razões recursais, esse bem deve ser restituído. </w:t>
      </w:r>
    </w:p>
    <w:p w14:paraId="00DA3A28" w14:textId="77777777" w:rsidR="00DD3749" w:rsidRDefault="00DD3749" w:rsidP="00DD3749">
      <w:pPr>
        <w:pStyle w:val="SemEspaamento"/>
      </w:pPr>
      <w:r>
        <w:t xml:space="preserve">E o veículo do apelante também foi adquirido com recursos de origem lícita, por meio de financiamento cuja parcela mensal girava em torno de R$ 1.619,91 </w:t>
      </w:r>
      <w:r w:rsidRPr="004259D2">
        <w:rPr>
          <w:sz w:val="20"/>
          <w:szCs w:val="18"/>
        </w:rPr>
        <w:t>(evento 162</w:t>
      </w:r>
      <w:r>
        <w:rPr>
          <w:sz w:val="20"/>
          <w:szCs w:val="18"/>
        </w:rPr>
        <w:t>, p. 38</w:t>
      </w:r>
      <w:r w:rsidRPr="004259D2">
        <w:rPr>
          <w:sz w:val="20"/>
          <w:szCs w:val="18"/>
        </w:rPr>
        <w:t>)</w:t>
      </w:r>
      <w:r>
        <w:t xml:space="preserve">, sendo que o bem </w:t>
      </w:r>
      <w:proofErr w:type="spellStart"/>
      <w:r>
        <w:t>está</w:t>
      </w:r>
      <w:proofErr w:type="spellEnd"/>
      <w:r>
        <w:t xml:space="preserve"> em nome da instituição financeira alienante.</w:t>
      </w:r>
    </w:p>
    <w:p w14:paraId="4EF5B938" w14:textId="77777777" w:rsidR="00DD3749" w:rsidRDefault="00DD3749" w:rsidP="00DD3749">
      <w:pPr>
        <w:pStyle w:val="SemEspaamento"/>
      </w:pPr>
      <w:r>
        <w:t xml:space="preserve">Da mesma forma, o numerário apreendido também era decorrente da prestação dos serviços de pintura e obras em geral realizadas pelo recorrente, sobretudo porque, como se sabe, cotidianamente o pagamento desses profissionais é feito em “dinheiro vivo”, o que </w:t>
      </w:r>
      <w:proofErr w:type="gramStart"/>
      <w:r>
        <w:t>impõe  a</w:t>
      </w:r>
      <w:proofErr w:type="gramEnd"/>
      <w:r>
        <w:t xml:space="preserve"> reforma da r. sentença recorrida para determinar a restituição dos bens mencionados. Subsidiariamente, na remota hipótese de manutenção do perdimento do veículo, esse bem deve ser devolvido ao alienante fiduciário, que é o Banco Bradesco Financiamentos S.A., conforme exposto nas alegações finais </w:t>
      </w:r>
      <w:r w:rsidRPr="00880B4C">
        <w:rPr>
          <w:sz w:val="20"/>
          <w:szCs w:val="18"/>
        </w:rPr>
        <w:t>(evento 162)</w:t>
      </w:r>
      <w:r>
        <w:t xml:space="preserve">. </w:t>
      </w:r>
    </w:p>
    <w:p w14:paraId="43CF7085" w14:textId="77777777" w:rsidR="00DD3749" w:rsidRDefault="00DD3749" w:rsidP="00DD3749">
      <w:pPr>
        <w:pStyle w:val="SemEspaamento"/>
      </w:pPr>
      <w:r>
        <w:rPr>
          <w:b/>
          <w:bCs/>
        </w:rPr>
        <w:t>DESPROVIMENTO DA APELAÇÃO MINISTERIAL:</w:t>
      </w:r>
      <w:r>
        <w:t xml:space="preserve"> Por fim, Excelência, nas razões recursais </w:t>
      </w:r>
      <w:r w:rsidRPr="00766E98">
        <w:rPr>
          <w:sz w:val="20"/>
        </w:rPr>
        <w:t>(evento 170)</w:t>
      </w:r>
      <w:r>
        <w:t>, o apelante aduz, em síntese, que na primeira fase da dosimetria da pena deveriam ser negativadas outras circunstâncias judiciais previstas no art. 59 do CP</w:t>
      </w:r>
      <w:r w:rsidRPr="00521151">
        <w:t xml:space="preserve"> </w:t>
      </w:r>
      <w:r>
        <w:t xml:space="preserve">em relação aos delitos de tráfico de drogas, ameaça e disparo de arma de fogo, quais sejam, as </w:t>
      </w:r>
      <w:r w:rsidRPr="002A445B">
        <w:rPr>
          <w:u w:val="single"/>
        </w:rPr>
        <w:t>circunstâncias</w:t>
      </w:r>
      <w:r>
        <w:t xml:space="preserve"> </w:t>
      </w:r>
      <w:r w:rsidRPr="00D1038B">
        <w:rPr>
          <w:u w:val="single"/>
        </w:rPr>
        <w:t>do</w:t>
      </w:r>
      <w:r>
        <w:t xml:space="preserve"> </w:t>
      </w:r>
      <w:r w:rsidRPr="00D1038B">
        <w:rPr>
          <w:u w:val="single"/>
        </w:rPr>
        <w:t>crime</w:t>
      </w:r>
      <w:r>
        <w:t xml:space="preserve"> e </w:t>
      </w:r>
      <w:r w:rsidRPr="002A445B">
        <w:rPr>
          <w:u w:val="single"/>
        </w:rPr>
        <w:t>consequências</w:t>
      </w:r>
      <w:r>
        <w:t xml:space="preserve"> do </w:t>
      </w:r>
      <w:r w:rsidRPr="002A445B">
        <w:rPr>
          <w:u w:val="single"/>
        </w:rPr>
        <w:t>crime</w:t>
      </w:r>
      <w:r>
        <w:t>.</w:t>
      </w:r>
    </w:p>
    <w:p w14:paraId="081C8160" w14:textId="77777777" w:rsidR="00DD3749" w:rsidRDefault="00DD3749" w:rsidP="00DD3749">
      <w:pPr>
        <w:pStyle w:val="SemEspaamento"/>
      </w:pPr>
      <w:r>
        <w:t>Sem razão, entretanto, o ente Ministerial</w:t>
      </w:r>
    </w:p>
    <w:p w14:paraId="489BF84C" w14:textId="77777777" w:rsidR="00DD3749" w:rsidRDefault="00DD3749" w:rsidP="00DD3749">
      <w:pPr>
        <w:pStyle w:val="SemEspaamento"/>
      </w:pPr>
      <w:r>
        <w:rPr>
          <w:b/>
          <w:bCs/>
        </w:rPr>
        <w:t xml:space="preserve">Consequências do crime de tráfico de drogas que </w:t>
      </w:r>
      <w:r w:rsidRPr="00FF38F0">
        <w:rPr>
          <w:b/>
          <w:bCs/>
          <w:u w:val="single"/>
        </w:rPr>
        <w:t>NÃO</w:t>
      </w:r>
      <w:r>
        <w:rPr>
          <w:b/>
          <w:bCs/>
        </w:rPr>
        <w:t xml:space="preserve"> extrapolam a normalidade da conduta típica:</w:t>
      </w:r>
      <w:r>
        <w:t xml:space="preserve"> Ora, o que se extrai dos depoimentos colhidos em juízo é que os agentes de segurança pública </w:t>
      </w:r>
      <w:r w:rsidRPr="009D3F6B">
        <w:rPr>
          <w:b/>
          <w:bCs/>
          <w:u w:val="single"/>
        </w:rPr>
        <w:t>NÃO</w:t>
      </w:r>
      <w:r>
        <w:t xml:space="preserve"> </w:t>
      </w:r>
      <w:r w:rsidRPr="002F3C1E">
        <w:rPr>
          <w:b/>
          <w:bCs/>
          <w:u w:val="single"/>
        </w:rPr>
        <w:t>confirmaram</w:t>
      </w:r>
      <w:r>
        <w:t xml:space="preserve"> </w:t>
      </w:r>
      <w:r w:rsidRPr="00B719CF">
        <w:rPr>
          <w:u w:val="single"/>
        </w:rPr>
        <w:t>que</w:t>
      </w:r>
      <w:r>
        <w:t xml:space="preserve"> </w:t>
      </w:r>
      <w:r w:rsidRPr="00B719CF">
        <w:rPr>
          <w:u w:val="single"/>
        </w:rPr>
        <w:t>o</w:t>
      </w:r>
      <w:r>
        <w:t xml:space="preserve"> </w:t>
      </w:r>
      <w:r w:rsidRPr="00B719CF">
        <w:rPr>
          <w:u w:val="single"/>
        </w:rPr>
        <w:t>apelado</w:t>
      </w:r>
      <w:r>
        <w:t xml:space="preserve"> </w:t>
      </w:r>
      <w:r w:rsidRPr="00B719CF">
        <w:rPr>
          <w:u w:val="single"/>
        </w:rPr>
        <w:t>descartou</w:t>
      </w:r>
      <w:r>
        <w:t xml:space="preserve"> </w:t>
      </w:r>
      <w:r w:rsidRPr="00B719CF">
        <w:rPr>
          <w:u w:val="single"/>
        </w:rPr>
        <w:t>droga</w:t>
      </w:r>
      <w:r>
        <w:t xml:space="preserve">, </w:t>
      </w:r>
      <w:r w:rsidRPr="00D2020B">
        <w:rPr>
          <w:u w:val="single"/>
        </w:rPr>
        <w:t>nem</w:t>
      </w:r>
      <w:r>
        <w:t xml:space="preserve"> </w:t>
      </w:r>
      <w:r w:rsidRPr="00D2020B">
        <w:rPr>
          <w:u w:val="single"/>
        </w:rPr>
        <w:t>que</w:t>
      </w:r>
      <w:r>
        <w:t xml:space="preserve"> </w:t>
      </w:r>
      <w:r>
        <w:rPr>
          <w:u w:val="single"/>
        </w:rPr>
        <w:t>qualquer</w:t>
      </w:r>
      <w:r>
        <w:t xml:space="preserve"> </w:t>
      </w:r>
      <w:r w:rsidRPr="00D2020B">
        <w:rPr>
          <w:u w:val="single"/>
        </w:rPr>
        <w:t>material</w:t>
      </w:r>
      <w:r>
        <w:t xml:space="preserve"> </w:t>
      </w:r>
      <w:r w:rsidRPr="00D2020B">
        <w:rPr>
          <w:u w:val="single"/>
        </w:rPr>
        <w:t>tenha</w:t>
      </w:r>
      <w:r>
        <w:t xml:space="preserve"> </w:t>
      </w:r>
      <w:r w:rsidRPr="00D2020B">
        <w:rPr>
          <w:u w:val="single"/>
        </w:rPr>
        <w:t>sido</w:t>
      </w:r>
      <w:r>
        <w:t xml:space="preserve"> </w:t>
      </w:r>
      <w:r w:rsidRPr="00D2020B">
        <w:rPr>
          <w:u w:val="single"/>
        </w:rPr>
        <w:t>descartado</w:t>
      </w:r>
      <w:r>
        <w:t xml:space="preserve"> </w:t>
      </w:r>
      <w:r w:rsidRPr="00D2020B">
        <w:rPr>
          <w:u w:val="single"/>
        </w:rPr>
        <w:t>em</w:t>
      </w:r>
      <w:r>
        <w:t xml:space="preserve"> </w:t>
      </w:r>
      <w:r w:rsidRPr="00D2020B">
        <w:rPr>
          <w:u w:val="single"/>
        </w:rPr>
        <w:t>frente</w:t>
      </w:r>
      <w:r>
        <w:t xml:space="preserve"> </w:t>
      </w:r>
      <w:r w:rsidRPr="00EB78C7">
        <w:rPr>
          <w:u w:val="single"/>
        </w:rPr>
        <w:t>ao</w:t>
      </w:r>
      <w:r>
        <w:t xml:space="preserve"> </w:t>
      </w:r>
      <w:r w:rsidRPr="00D2020B">
        <w:rPr>
          <w:u w:val="single"/>
        </w:rPr>
        <w:t>colégio</w:t>
      </w:r>
      <w:r>
        <w:t>, o que derrui por completo a pretensão da acusação de aumentar a pena-base, com a negativação das consequências do crime, em relação ao crime previsto no art. 33 da Lei n. 11.343/06, de modo que o desprovimento do recurso interposto pelo MP, quanto a este ponto, é medida de Justiça.</w:t>
      </w:r>
    </w:p>
    <w:p w14:paraId="22914CD5" w14:textId="77777777" w:rsidR="00DD3749" w:rsidRDefault="00DD3749" w:rsidP="00DD3749">
      <w:pPr>
        <w:pStyle w:val="SemEspaamento"/>
      </w:pPr>
      <w:r>
        <w:rPr>
          <w:b/>
          <w:bCs/>
        </w:rPr>
        <w:t xml:space="preserve">Circunstâncias dos crimes de ameaça e disparo de arma de foto que também </w:t>
      </w:r>
      <w:r w:rsidRPr="00FF38F0">
        <w:rPr>
          <w:b/>
          <w:bCs/>
          <w:u w:val="single"/>
        </w:rPr>
        <w:t>NÃO</w:t>
      </w:r>
      <w:r>
        <w:rPr>
          <w:b/>
          <w:bCs/>
        </w:rPr>
        <w:t xml:space="preserve"> fogem à normalidade dos tipos penais</w:t>
      </w:r>
      <w:r>
        <w:t xml:space="preserve">: Excelência, também não procede a necessidade de exasperação da pena-base dos delitos de ameaça e disparo de arma de fogo, pretendida pelo ente Ministerial, sobretudo porque o simples fato de a suposta vítima ser policial militar </w:t>
      </w:r>
      <w:r w:rsidRPr="00D339AE">
        <w:rPr>
          <w:u w:val="single"/>
        </w:rPr>
        <w:t>não</w:t>
      </w:r>
      <w:r>
        <w:t xml:space="preserve"> </w:t>
      </w:r>
      <w:r w:rsidRPr="00D339AE">
        <w:rPr>
          <w:u w:val="single"/>
        </w:rPr>
        <w:t>constitui</w:t>
      </w:r>
      <w:r>
        <w:t>, mais uma vez, fundamentação idônea para negativar as circunstâncias do crime.</w:t>
      </w:r>
    </w:p>
    <w:p w14:paraId="3B3D5D53" w14:textId="77777777" w:rsidR="00DD3749" w:rsidRDefault="00DD3749" w:rsidP="00DD3749">
      <w:pPr>
        <w:pStyle w:val="SemEspaamento"/>
      </w:pPr>
      <w:r>
        <w:t>Sobre o assunto, aliás, a Colenda Corte da Cidadania sedimentou que “</w:t>
      </w:r>
      <w:r w:rsidRPr="00D339AE">
        <w:rPr>
          <w:i/>
          <w:iCs/>
        </w:rPr>
        <w:t xml:space="preserve">As circunstâncias do crime são consideradas desfavoráveis quando são registrados </w:t>
      </w:r>
      <w:r w:rsidRPr="004B79F9">
        <w:rPr>
          <w:i/>
          <w:iCs/>
          <w:u w:val="single"/>
        </w:rPr>
        <w:t>dados</w:t>
      </w:r>
      <w:r w:rsidRPr="00D339AE">
        <w:rPr>
          <w:i/>
          <w:iCs/>
        </w:rPr>
        <w:t xml:space="preserve"> </w:t>
      </w:r>
      <w:r w:rsidRPr="004B79F9">
        <w:rPr>
          <w:i/>
          <w:iCs/>
          <w:u w:val="single"/>
        </w:rPr>
        <w:t>acidentais</w:t>
      </w:r>
      <w:r w:rsidRPr="00D339AE">
        <w:rPr>
          <w:i/>
          <w:iCs/>
        </w:rPr>
        <w:t xml:space="preserve"> </w:t>
      </w:r>
      <w:r w:rsidRPr="00D339AE">
        <w:rPr>
          <w:i/>
          <w:iCs/>
          <w:u w:val="single"/>
        </w:rPr>
        <w:t>mais</w:t>
      </w:r>
      <w:r w:rsidRPr="00D339AE">
        <w:rPr>
          <w:i/>
          <w:iCs/>
        </w:rPr>
        <w:t xml:space="preserve"> </w:t>
      </w:r>
      <w:r w:rsidRPr="00D339AE">
        <w:rPr>
          <w:i/>
          <w:iCs/>
          <w:u w:val="single"/>
        </w:rPr>
        <w:t>graves</w:t>
      </w:r>
      <w:r w:rsidRPr="00D339AE">
        <w:rPr>
          <w:i/>
          <w:iCs/>
        </w:rPr>
        <w:t xml:space="preserve"> da </w:t>
      </w:r>
      <w:r w:rsidRPr="00D339AE">
        <w:rPr>
          <w:i/>
          <w:iCs/>
          <w:u w:val="single"/>
        </w:rPr>
        <w:t>conduta</w:t>
      </w:r>
      <w:r w:rsidRPr="00D339AE">
        <w:rPr>
          <w:i/>
          <w:iCs/>
        </w:rPr>
        <w:t xml:space="preserve">, </w:t>
      </w:r>
      <w:r w:rsidRPr="00D339AE">
        <w:rPr>
          <w:b/>
          <w:bCs/>
          <w:i/>
          <w:iCs/>
          <w:u w:val="single"/>
        </w:rPr>
        <w:t>não</w:t>
      </w:r>
      <w:r w:rsidRPr="00D339AE">
        <w:rPr>
          <w:i/>
          <w:iCs/>
        </w:rPr>
        <w:t xml:space="preserve"> </w:t>
      </w:r>
      <w:r w:rsidRPr="00D339AE">
        <w:rPr>
          <w:i/>
          <w:iCs/>
          <w:u w:val="single"/>
        </w:rPr>
        <w:t>previstos</w:t>
      </w:r>
      <w:r w:rsidRPr="00D339AE">
        <w:rPr>
          <w:i/>
          <w:iCs/>
        </w:rPr>
        <w:t xml:space="preserve"> no </w:t>
      </w:r>
      <w:r w:rsidRPr="00D339AE">
        <w:rPr>
          <w:i/>
          <w:iCs/>
          <w:u w:val="single"/>
        </w:rPr>
        <w:t>tipo</w:t>
      </w:r>
      <w:r w:rsidRPr="00D339AE">
        <w:rPr>
          <w:i/>
          <w:iCs/>
        </w:rPr>
        <w:t xml:space="preserve"> </w:t>
      </w:r>
      <w:r w:rsidRPr="00D339AE">
        <w:rPr>
          <w:i/>
          <w:iCs/>
          <w:u w:val="single"/>
        </w:rPr>
        <w:t>penal</w:t>
      </w:r>
      <w:r>
        <w:t xml:space="preserve">” </w:t>
      </w:r>
      <w:r w:rsidRPr="005360E7">
        <w:rPr>
          <w:sz w:val="20"/>
          <w:szCs w:val="18"/>
        </w:rPr>
        <w:t>(STJ, HC n. 240.997, rel. Min. Rogério Schietti Cruz, 6ª Turma, j. em 7.4.2016 – grifou-se)</w:t>
      </w:r>
      <w:r>
        <w:t>.</w:t>
      </w:r>
    </w:p>
    <w:p w14:paraId="3C31F9BE" w14:textId="77777777" w:rsidR="00DD3749" w:rsidRDefault="00DD3749" w:rsidP="00DD3749">
      <w:pPr>
        <w:pStyle w:val="SemEspaamento"/>
      </w:pPr>
      <w:r>
        <w:t xml:space="preserve">Como visto, portanto, apenas a condição da </w:t>
      </w:r>
      <w:r w:rsidRPr="004768C5">
        <w:rPr>
          <w:u w:val="single"/>
        </w:rPr>
        <w:t>vítima</w:t>
      </w:r>
      <w:r>
        <w:t xml:space="preserve">, de ser policial, não é fato grave o suficiente para ocasionar a negativação das circunstâncias dos crimes de ameaça e disparo de arma de fogo, sob pena, inclusive, de afronta aos princípios da individualização e da proporcionalidade da pena, razão pela qual a apelação ministerial deve ser desprovida. </w:t>
      </w:r>
    </w:p>
    <w:p w14:paraId="46CE67CC" w14:textId="2222CAC4" w:rsidR="00E85C89" w:rsidRPr="00DD3749" w:rsidRDefault="00DD3749" w:rsidP="00DD3749">
      <w:pPr>
        <w:pStyle w:val="SemEspaamento"/>
      </w:pPr>
      <w:r>
        <w:t xml:space="preserve">Ante o exposto, Excelência, o que se extrai dos autos é que a apelação interposta por </w:t>
      </w:r>
      <w:proofErr w:type="spellStart"/>
      <w:r>
        <w:t>Mayck</w:t>
      </w:r>
      <w:proofErr w:type="spellEnd"/>
      <w:r>
        <w:t xml:space="preserve"> deve ser provida para decretar a sua absolvição, nos termos requeridos nas razões recursais, e, por consequência, é de ser desprovido o recurso ministerial.</w:t>
      </w:r>
    </w:p>
    <w:p w14:paraId="22CA0F2A" w14:textId="0213A5DB" w:rsidR="000F0FC7" w:rsidRPr="00136102" w:rsidRDefault="000F0FC7" w:rsidP="000F0FC7">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E85C89">
        <w:rPr>
          <w:rFonts w:ascii="Arial" w:eastAsia="Calibri" w:hAnsi="Arial" w:cs="Times New Roman"/>
          <w:noProof/>
          <w:sz w:val="24"/>
          <w:szCs w:val="24"/>
        </w:rPr>
        <w:t>6 de maio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3CB48ECE" w14:textId="77777777" w:rsidR="000F0FC7" w:rsidRDefault="000F0FC7" w:rsidP="000F0FC7">
      <w:pPr>
        <w:autoSpaceDE w:val="0"/>
        <w:autoSpaceDN w:val="0"/>
        <w:adjustRightInd w:val="0"/>
        <w:spacing w:after="0" w:line="240" w:lineRule="auto"/>
        <w:rPr>
          <w:rFonts w:ascii="Arial" w:hAnsi="Arial" w:cs="Arial"/>
          <w:b/>
          <w:bCs/>
          <w:sz w:val="24"/>
          <w:szCs w:val="24"/>
          <w:lang w:val="pt"/>
        </w:rPr>
      </w:pPr>
    </w:p>
    <w:p w14:paraId="75D758CA" w14:textId="77777777" w:rsidR="000F0FC7" w:rsidRDefault="000F0FC7" w:rsidP="000F0FC7">
      <w:pPr>
        <w:autoSpaceDE w:val="0"/>
        <w:autoSpaceDN w:val="0"/>
        <w:adjustRightInd w:val="0"/>
        <w:spacing w:after="0" w:line="240" w:lineRule="auto"/>
        <w:rPr>
          <w:rFonts w:ascii="Arial" w:hAnsi="Arial" w:cs="Arial"/>
          <w:b/>
          <w:bCs/>
          <w:sz w:val="24"/>
          <w:szCs w:val="24"/>
          <w:lang w:val="pt"/>
        </w:rPr>
      </w:pPr>
    </w:p>
    <w:p w14:paraId="6176230F" w14:textId="77777777" w:rsidR="000F0FC7" w:rsidRDefault="000F0FC7" w:rsidP="000F0FC7">
      <w:pPr>
        <w:autoSpaceDE w:val="0"/>
        <w:autoSpaceDN w:val="0"/>
        <w:adjustRightInd w:val="0"/>
        <w:spacing w:after="0" w:line="240" w:lineRule="auto"/>
        <w:rPr>
          <w:rFonts w:ascii="Arial" w:hAnsi="Arial" w:cs="Arial"/>
          <w:b/>
          <w:bCs/>
          <w:sz w:val="24"/>
          <w:szCs w:val="24"/>
          <w:lang w:val="pt"/>
        </w:rPr>
      </w:pPr>
    </w:p>
    <w:p w14:paraId="0C2BE306" w14:textId="77777777" w:rsidR="000F0FC7" w:rsidRPr="00D576AF" w:rsidRDefault="000F0FC7" w:rsidP="000F0FC7">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10BFA11E" w14:textId="2DB31071" w:rsidR="00131BEB" w:rsidRPr="000169F1" w:rsidRDefault="000F0FC7" w:rsidP="00E545A6">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sectPr w:rsidR="00131BEB" w:rsidRPr="000169F1" w:rsidSect="00951BA8">
      <w:headerReference w:type="default" r:id="rId8"/>
      <w:footerReference w:type="default" r:id="rId9"/>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E4A2" w14:textId="77777777" w:rsidR="00AA01D0" w:rsidRDefault="00AA01D0" w:rsidP="00943258">
      <w:pPr>
        <w:spacing w:after="0" w:line="240" w:lineRule="auto"/>
      </w:pPr>
      <w:r>
        <w:separator/>
      </w:r>
    </w:p>
  </w:endnote>
  <w:endnote w:type="continuationSeparator" w:id="0">
    <w:p w14:paraId="6D2B942C" w14:textId="77777777" w:rsidR="00AA01D0" w:rsidRDefault="00AA01D0"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EndPr/>
    <w:sdtContent>
      <w:p w14:paraId="4C063495"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78CA1FC3" wp14:editId="7D316A35">
              <wp:simplePos x="0" y="0"/>
              <wp:positionH relativeFrom="column">
                <wp:posOffset>1616528</wp:posOffset>
              </wp:positionH>
              <wp:positionV relativeFrom="paragraph">
                <wp:posOffset>34282</wp:posOffset>
              </wp:positionV>
              <wp:extent cx="2628900" cy="156648"/>
              <wp:effectExtent l="0" t="0" r="0" b="0"/>
              <wp:wrapNone/>
              <wp:docPr id="1884052686" name="Imagem 188405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251C21DB"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FAAD8" w14:textId="77777777" w:rsidR="00AA01D0" w:rsidRDefault="00AA01D0" w:rsidP="00943258">
      <w:pPr>
        <w:spacing w:after="0" w:line="240" w:lineRule="auto"/>
      </w:pPr>
      <w:r>
        <w:separator/>
      </w:r>
    </w:p>
  </w:footnote>
  <w:footnote w:type="continuationSeparator" w:id="0">
    <w:p w14:paraId="44B91C4B" w14:textId="77777777" w:rsidR="00AA01D0" w:rsidRDefault="00AA01D0"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BEA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285DC06F" wp14:editId="2FAC1C65">
          <wp:simplePos x="0" y="0"/>
          <wp:positionH relativeFrom="page">
            <wp:posOffset>-21361</wp:posOffset>
          </wp:positionH>
          <wp:positionV relativeFrom="page">
            <wp:posOffset>-71063</wp:posOffset>
          </wp:positionV>
          <wp:extent cx="7612446" cy="1100138"/>
          <wp:effectExtent l="0" t="0" r="0" b="0"/>
          <wp:wrapNone/>
          <wp:docPr id="1966775650" name="Imagem 1966775650"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6E0E221E" w14:textId="77777777" w:rsidR="007C36DB" w:rsidRDefault="007C36DB" w:rsidP="00131BEB">
    <w:pPr>
      <w:pStyle w:val="Cabealho"/>
      <w:tabs>
        <w:tab w:val="clear" w:pos="4252"/>
        <w:tab w:val="clear" w:pos="8504"/>
        <w:tab w:val="left" w:pos="2685"/>
      </w:tabs>
    </w:pPr>
  </w:p>
  <w:p w14:paraId="2F3FCDDD" w14:textId="77777777" w:rsidR="007C36DB" w:rsidRDefault="007C36DB" w:rsidP="007C36DB">
    <w:pPr>
      <w:pStyle w:val="Cabealho"/>
      <w:tabs>
        <w:tab w:val="clear" w:pos="4252"/>
        <w:tab w:val="clear" w:pos="8504"/>
        <w:tab w:val="left" w:pos="6555"/>
      </w:tabs>
    </w:pPr>
  </w:p>
  <w:p w14:paraId="3DC95F97"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60BB"/>
    <w:multiLevelType w:val="hybridMultilevel"/>
    <w:tmpl w:val="8E3AB56A"/>
    <w:lvl w:ilvl="0" w:tplc="206E6880">
      <w:start w:val="1"/>
      <w:numFmt w:val="lowerLetter"/>
      <w:lvlText w:val="%1)"/>
      <w:lvlJc w:val="left"/>
      <w:pPr>
        <w:ind w:left="2061" w:hanging="360"/>
      </w:pPr>
      <w:rPr>
        <w:rFonts w:hint="default"/>
        <w:b/>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2022312141">
    <w:abstractNumId w:val="1"/>
    <w:lvlOverride w:ilvl="0">
      <w:startOverride w:val="1"/>
    </w:lvlOverride>
  </w:num>
  <w:num w:numId="5" w16cid:durableId="573197449">
    <w:abstractNumId w:val="1"/>
    <w:lvlOverride w:ilvl="0">
      <w:startOverride w:val="1"/>
    </w:lvlOverride>
  </w:num>
  <w:num w:numId="6" w16cid:durableId="83893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35"/>
    <w:rsid w:val="00001497"/>
    <w:rsid w:val="00003F31"/>
    <w:rsid w:val="0000562F"/>
    <w:rsid w:val="00012C56"/>
    <w:rsid w:val="000149E0"/>
    <w:rsid w:val="000169F1"/>
    <w:rsid w:val="00016EA9"/>
    <w:rsid w:val="00020A26"/>
    <w:rsid w:val="00021561"/>
    <w:rsid w:val="0002369D"/>
    <w:rsid w:val="00023AE1"/>
    <w:rsid w:val="00026047"/>
    <w:rsid w:val="00032655"/>
    <w:rsid w:val="0003548A"/>
    <w:rsid w:val="00036364"/>
    <w:rsid w:val="000377F9"/>
    <w:rsid w:val="00041FCF"/>
    <w:rsid w:val="0004298B"/>
    <w:rsid w:val="000528DE"/>
    <w:rsid w:val="00052C29"/>
    <w:rsid w:val="00055D19"/>
    <w:rsid w:val="00056674"/>
    <w:rsid w:val="00061B2B"/>
    <w:rsid w:val="00063BD6"/>
    <w:rsid w:val="00064C23"/>
    <w:rsid w:val="00064E5A"/>
    <w:rsid w:val="000657D1"/>
    <w:rsid w:val="0006720C"/>
    <w:rsid w:val="000713D2"/>
    <w:rsid w:val="00072F98"/>
    <w:rsid w:val="00075D0B"/>
    <w:rsid w:val="00076496"/>
    <w:rsid w:val="000825DA"/>
    <w:rsid w:val="00084930"/>
    <w:rsid w:val="00085AB7"/>
    <w:rsid w:val="00087442"/>
    <w:rsid w:val="00087AD8"/>
    <w:rsid w:val="00090F06"/>
    <w:rsid w:val="000918B2"/>
    <w:rsid w:val="00091E52"/>
    <w:rsid w:val="00093A6A"/>
    <w:rsid w:val="00094EF1"/>
    <w:rsid w:val="00097661"/>
    <w:rsid w:val="00097FEA"/>
    <w:rsid w:val="000A023D"/>
    <w:rsid w:val="000A03D6"/>
    <w:rsid w:val="000A51FF"/>
    <w:rsid w:val="000A53F3"/>
    <w:rsid w:val="000B039B"/>
    <w:rsid w:val="000B64A1"/>
    <w:rsid w:val="000B6594"/>
    <w:rsid w:val="000B696F"/>
    <w:rsid w:val="000B6C4C"/>
    <w:rsid w:val="000B6C9E"/>
    <w:rsid w:val="000D143B"/>
    <w:rsid w:val="000D228C"/>
    <w:rsid w:val="000D2430"/>
    <w:rsid w:val="000D3700"/>
    <w:rsid w:val="000D3E95"/>
    <w:rsid w:val="000D4875"/>
    <w:rsid w:val="000D560E"/>
    <w:rsid w:val="000D6F8E"/>
    <w:rsid w:val="000D7109"/>
    <w:rsid w:val="000F0FC7"/>
    <w:rsid w:val="000F5E98"/>
    <w:rsid w:val="000F6B83"/>
    <w:rsid w:val="000F77F8"/>
    <w:rsid w:val="00102AEE"/>
    <w:rsid w:val="00103CFF"/>
    <w:rsid w:val="00104FB1"/>
    <w:rsid w:val="0010599E"/>
    <w:rsid w:val="001066E2"/>
    <w:rsid w:val="001109F2"/>
    <w:rsid w:val="00114442"/>
    <w:rsid w:val="00116C93"/>
    <w:rsid w:val="001216A4"/>
    <w:rsid w:val="00121AAD"/>
    <w:rsid w:val="00121B08"/>
    <w:rsid w:val="00130BE2"/>
    <w:rsid w:val="00131BEB"/>
    <w:rsid w:val="00131FBF"/>
    <w:rsid w:val="001341D5"/>
    <w:rsid w:val="0013557A"/>
    <w:rsid w:val="001403E4"/>
    <w:rsid w:val="00141CB9"/>
    <w:rsid w:val="001436D1"/>
    <w:rsid w:val="001473C2"/>
    <w:rsid w:val="00152D3E"/>
    <w:rsid w:val="00152E41"/>
    <w:rsid w:val="00153081"/>
    <w:rsid w:val="00153867"/>
    <w:rsid w:val="00154E82"/>
    <w:rsid w:val="00155FF2"/>
    <w:rsid w:val="00160A68"/>
    <w:rsid w:val="001616AE"/>
    <w:rsid w:val="0016309C"/>
    <w:rsid w:val="00163913"/>
    <w:rsid w:val="00165B20"/>
    <w:rsid w:val="00165BF5"/>
    <w:rsid w:val="001667B0"/>
    <w:rsid w:val="00166BCA"/>
    <w:rsid w:val="0017266F"/>
    <w:rsid w:val="00172D8F"/>
    <w:rsid w:val="001761C0"/>
    <w:rsid w:val="00181479"/>
    <w:rsid w:val="0018305E"/>
    <w:rsid w:val="00183BE2"/>
    <w:rsid w:val="00183DBC"/>
    <w:rsid w:val="0018508A"/>
    <w:rsid w:val="00185948"/>
    <w:rsid w:val="00192474"/>
    <w:rsid w:val="001926B0"/>
    <w:rsid w:val="0019704B"/>
    <w:rsid w:val="00197257"/>
    <w:rsid w:val="0019752B"/>
    <w:rsid w:val="001A0C58"/>
    <w:rsid w:val="001A36E6"/>
    <w:rsid w:val="001A3901"/>
    <w:rsid w:val="001A78E7"/>
    <w:rsid w:val="001A7E5B"/>
    <w:rsid w:val="001B1368"/>
    <w:rsid w:val="001B2497"/>
    <w:rsid w:val="001B2B98"/>
    <w:rsid w:val="001B2E75"/>
    <w:rsid w:val="001B3D97"/>
    <w:rsid w:val="001B7161"/>
    <w:rsid w:val="001B75E7"/>
    <w:rsid w:val="001C1718"/>
    <w:rsid w:val="001C2050"/>
    <w:rsid w:val="001C2839"/>
    <w:rsid w:val="001C432E"/>
    <w:rsid w:val="001C6DC5"/>
    <w:rsid w:val="001C7B83"/>
    <w:rsid w:val="001D2302"/>
    <w:rsid w:val="001D342B"/>
    <w:rsid w:val="001D365E"/>
    <w:rsid w:val="001D681C"/>
    <w:rsid w:val="001D6F86"/>
    <w:rsid w:val="001D704E"/>
    <w:rsid w:val="001E143C"/>
    <w:rsid w:val="001E297D"/>
    <w:rsid w:val="001E2C90"/>
    <w:rsid w:val="001E2DE5"/>
    <w:rsid w:val="001E452D"/>
    <w:rsid w:val="001E495B"/>
    <w:rsid w:val="001E79D6"/>
    <w:rsid w:val="001F2737"/>
    <w:rsid w:val="001F3147"/>
    <w:rsid w:val="001F37F2"/>
    <w:rsid w:val="00201F45"/>
    <w:rsid w:val="00203566"/>
    <w:rsid w:val="00205490"/>
    <w:rsid w:val="0020748C"/>
    <w:rsid w:val="00207692"/>
    <w:rsid w:val="00207BE4"/>
    <w:rsid w:val="00210060"/>
    <w:rsid w:val="00212548"/>
    <w:rsid w:val="0021283A"/>
    <w:rsid w:val="00214E09"/>
    <w:rsid w:val="0021591B"/>
    <w:rsid w:val="002163CC"/>
    <w:rsid w:val="002164D3"/>
    <w:rsid w:val="00217104"/>
    <w:rsid w:val="002176D4"/>
    <w:rsid w:val="00217B32"/>
    <w:rsid w:val="00223A45"/>
    <w:rsid w:val="002349DC"/>
    <w:rsid w:val="00235D47"/>
    <w:rsid w:val="0023690B"/>
    <w:rsid w:val="00236929"/>
    <w:rsid w:val="00241E24"/>
    <w:rsid w:val="00242354"/>
    <w:rsid w:val="002423FE"/>
    <w:rsid w:val="0024586D"/>
    <w:rsid w:val="00245B25"/>
    <w:rsid w:val="00245F44"/>
    <w:rsid w:val="002554DD"/>
    <w:rsid w:val="0025778B"/>
    <w:rsid w:val="00260A99"/>
    <w:rsid w:val="00263880"/>
    <w:rsid w:val="002650E2"/>
    <w:rsid w:val="00265CC1"/>
    <w:rsid w:val="00271E69"/>
    <w:rsid w:val="00272BFB"/>
    <w:rsid w:val="0027404A"/>
    <w:rsid w:val="00275E14"/>
    <w:rsid w:val="0028125C"/>
    <w:rsid w:val="0028341C"/>
    <w:rsid w:val="00285CF2"/>
    <w:rsid w:val="00286722"/>
    <w:rsid w:val="002910E8"/>
    <w:rsid w:val="00291F6C"/>
    <w:rsid w:val="00294708"/>
    <w:rsid w:val="00295763"/>
    <w:rsid w:val="00295E81"/>
    <w:rsid w:val="00297B60"/>
    <w:rsid w:val="002A17B0"/>
    <w:rsid w:val="002A445B"/>
    <w:rsid w:val="002A66F6"/>
    <w:rsid w:val="002B1BA4"/>
    <w:rsid w:val="002B1FD3"/>
    <w:rsid w:val="002B7B07"/>
    <w:rsid w:val="002C2DC9"/>
    <w:rsid w:val="002C2DF1"/>
    <w:rsid w:val="002C6592"/>
    <w:rsid w:val="002D0AB2"/>
    <w:rsid w:val="002D2E67"/>
    <w:rsid w:val="002D43B7"/>
    <w:rsid w:val="002D44E5"/>
    <w:rsid w:val="002D5FDE"/>
    <w:rsid w:val="002D77F3"/>
    <w:rsid w:val="002E4A39"/>
    <w:rsid w:val="002E7135"/>
    <w:rsid w:val="002E7A6F"/>
    <w:rsid w:val="002F4F1F"/>
    <w:rsid w:val="00301626"/>
    <w:rsid w:val="003109E4"/>
    <w:rsid w:val="00310E61"/>
    <w:rsid w:val="0031376E"/>
    <w:rsid w:val="0031640C"/>
    <w:rsid w:val="00316711"/>
    <w:rsid w:val="00317DF3"/>
    <w:rsid w:val="003220F6"/>
    <w:rsid w:val="0033095D"/>
    <w:rsid w:val="00330B17"/>
    <w:rsid w:val="00331BD3"/>
    <w:rsid w:val="00331EB5"/>
    <w:rsid w:val="003354C9"/>
    <w:rsid w:val="00342140"/>
    <w:rsid w:val="00342BB3"/>
    <w:rsid w:val="00344D6E"/>
    <w:rsid w:val="00347CDE"/>
    <w:rsid w:val="00347D5D"/>
    <w:rsid w:val="00350359"/>
    <w:rsid w:val="00351043"/>
    <w:rsid w:val="0035601A"/>
    <w:rsid w:val="00360D28"/>
    <w:rsid w:val="00362248"/>
    <w:rsid w:val="0036241F"/>
    <w:rsid w:val="00362969"/>
    <w:rsid w:val="00373030"/>
    <w:rsid w:val="00373169"/>
    <w:rsid w:val="00377A2E"/>
    <w:rsid w:val="003801CD"/>
    <w:rsid w:val="00380348"/>
    <w:rsid w:val="00380657"/>
    <w:rsid w:val="00380729"/>
    <w:rsid w:val="00381370"/>
    <w:rsid w:val="003822CC"/>
    <w:rsid w:val="0038504A"/>
    <w:rsid w:val="003907C8"/>
    <w:rsid w:val="0039141E"/>
    <w:rsid w:val="00392F0A"/>
    <w:rsid w:val="0039336C"/>
    <w:rsid w:val="003959A2"/>
    <w:rsid w:val="00395B0B"/>
    <w:rsid w:val="003978B0"/>
    <w:rsid w:val="003A0500"/>
    <w:rsid w:val="003A198A"/>
    <w:rsid w:val="003A2034"/>
    <w:rsid w:val="003A50AD"/>
    <w:rsid w:val="003B0631"/>
    <w:rsid w:val="003B3C56"/>
    <w:rsid w:val="003B511C"/>
    <w:rsid w:val="003B6758"/>
    <w:rsid w:val="003B6F15"/>
    <w:rsid w:val="003B7634"/>
    <w:rsid w:val="003C058D"/>
    <w:rsid w:val="003C0E94"/>
    <w:rsid w:val="003C262B"/>
    <w:rsid w:val="003C6375"/>
    <w:rsid w:val="003D332B"/>
    <w:rsid w:val="003D3F9D"/>
    <w:rsid w:val="003D555F"/>
    <w:rsid w:val="003E21CF"/>
    <w:rsid w:val="003E2EA4"/>
    <w:rsid w:val="003E3356"/>
    <w:rsid w:val="003E35F9"/>
    <w:rsid w:val="003E3DD2"/>
    <w:rsid w:val="003E46B9"/>
    <w:rsid w:val="003F1EB3"/>
    <w:rsid w:val="003F3D5E"/>
    <w:rsid w:val="003F6E7B"/>
    <w:rsid w:val="003F74A2"/>
    <w:rsid w:val="00401B5D"/>
    <w:rsid w:val="0040516B"/>
    <w:rsid w:val="00412C36"/>
    <w:rsid w:val="00415426"/>
    <w:rsid w:val="0041580D"/>
    <w:rsid w:val="00415810"/>
    <w:rsid w:val="0041636D"/>
    <w:rsid w:val="00420505"/>
    <w:rsid w:val="00420B27"/>
    <w:rsid w:val="00420BE6"/>
    <w:rsid w:val="00421332"/>
    <w:rsid w:val="00421BFD"/>
    <w:rsid w:val="00422269"/>
    <w:rsid w:val="00423E6C"/>
    <w:rsid w:val="004259D2"/>
    <w:rsid w:val="0043022C"/>
    <w:rsid w:val="00430601"/>
    <w:rsid w:val="00432116"/>
    <w:rsid w:val="00432880"/>
    <w:rsid w:val="00435E89"/>
    <w:rsid w:val="00436118"/>
    <w:rsid w:val="00436E7F"/>
    <w:rsid w:val="00437047"/>
    <w:rsid w:val="004404B6"/>
    <w:rsid w:val="00440A30"/>
    <w:rsid w:val="004416D1"/>
    <w:rsid w:val="00441A39"/>
    <w:rsid w:val="00443212"/>
    <w:rsid w:val="004457D4"/>
    <w:rsid w:val="0044787B"/>
    <w:rsid w:val="00451AF7"/>
    <w:rsid w:val="00453D62"/>
    <w:rsid w:val="0045427C"/>
    <w:rsid w:val="0046256F"/>
    <w:rsid w:val="00465AAC"/>
    <w:rsid w:val="004679BA"/>
    <w:rsid w:val="00467D06"/>
    <w:rsid w:val="004710AA"/>
    <w:rsid w:val="004768C5"/>
    <w:rsid w:val="00482FE0"/>
    <w:rsid w:val="00483CAE"/>
    <w:rsid w:val="00487381"/>
    <w:rsid w:val="00491229"/>
    <w:rsid w:val="004949AD"/>
    <w:rsid w:val="00495924"/>
    <w:rsid w:val="004A01D4"/>
    <w:rsid w:val="004A05EE"/>
    <w:rsid w:val="004A4EE0"/>
    <w:rsid w:val="004A58E1"/>
    <w:rsid w:val="004A7EF4"/>
    <w:rsid w:val="004B0A4C"/>
    <w:rsid w:val="004B0CC0"/>
    <w:rsid w:val="004B6362"/>
    <w:rsid w:val="004B79F9"/>
    <w:rsid w:val="004B7EAD"/>
    <w:rsid w:val="004C1B69"/>
    <w:rsid w:val="004C2807"/>
    <w:rsid w:val="004C2870"/>
    <w:rsid w:val="004C489E"/>
    <w:rsid w:val="004C53C8"/>
    <w:rsid w:val="004C56A4"/>
    <w:rsid w:val="004C6ACB"/>
    <w:rsid w:val="004C7711"/>
    <w:rsid w:val="004D158E"/>
    <w:rsid w:val="004D477F"/>
    <w:rsid w:val="004E0848"/>
    <w:rsid w:val="004E21A6"/>
    <w:rsid w:val="004E48A9"/>
    <w:rsid w:val="004E5F56"/>
    <w:rsid w:val="004E6251"/>
    <w:rsid w:val="004E7162"/>
    <w:rsid w:val="004E782D"/>
    <w:rsid w:val="004F0910"/>
    <w:rsid w:val="004F26AD"/>
    <w:rsid w:val="004F2B78"/>
    <w:rsid w:val="004F384D"/>
    <w:rsid w:val="004F41A9"/>
    <w:rsid w:val="004F4F53"/>
    <w:rsid w:val="004F5F51"/>
    <w:rsid w:val="004F68C3"/>
    <w:rsid w:val="00501A18"/>
    <w:rsid w:val="00504FFE"/>
    <w:rsid w:val="0050774D"/>
    <w:rsid w:val="00512693"/>
    <w:rsid w:val="005140ED"/>
    <w:rsid w:val="00514B85"/>
    <w:rsid w:val="005172C5"/>
    <w:rsid w:val="00520F4D"/>
    <w:rsid w:val="00521151"/>
    <w:rsid w:val="00521F5C"/>
    <w:rsid w:val="00523826"/>
    <w:rsid w:val="00524410"/>
    <w:rsid w:val="00527617"/>
    <w:rsid w:val="005279BE"/>
    <w:rsid w:val="005306DA"/>
    <w:rsid w:val="00531F74"/>
    <w:rsid w:val="005321DA"/>
    <w:rsid w:val="005360E7"/>
    <w:rsid w:val="005368DC"/>
    <w:rsid w:val="0053762A"/>
    <w:rsid w:val="00537D7F"/>
    <w:rsid w:val="00540494"/>
    <w:rsid w:val="00540DAD"/>
    <w:rsid w:val="005415A0"/>
    <w:rsid w:val="00541871"/>
    <w:rsid w:val="00541E6B"/>
    <w:rsid w:val="0054259B"/>
    <w:rsid w:val="005439EF"/>
    <w:rsid w:val="0055057A"/>
    <w:rsid w:val="00550A0B"/>
    <w:rsid w:val="00551991"/>
    <w:rsid w:val="005533B0"/>
    <w:rsid w:val="005538E5"/>
    <w:rsid w:val="00554DF0"/>
    <w:rsid w:val="00556038"/>
    <w:rsid w:val="005600A3"/>
    <w:rsid w:val="00560317"/>
    <w:rsid w:val="005626DA"/>
    <w:rsid w:val="00565F01"/>
    <w:rsid w:val="0057040D"/>
    <w:rsid w:val="00572333"/>
    <w:rsid w:val="00592A75"/>
    <w:rsid w:val="00595DFA"/>
    <w:rsid w:val="005A0847"/>
    <w:rsid w:val="005A1AD5"/>
    <w:rsid w:val="005A2885"/>
    <w:rsid w:val="005A751E"/>
    <w:rsid w:val="005A7E67"/>
    <w:rsid w:val="005B44C9"/>
    <w:rsid w:val="005B47D5"/>
    <w:rsid w:val="005B63E1"/>
    <w:rsid w:val="005B67EA"/>
    <w:rsid w:val="005B6BE1"/>
    <w:rsid w:val="005B6BED"/>
    <w:rsid w:val="005B7C76"/>
    <w:rsid w:val="005C322C"/>
    <w:rsid w:val="005C33D6"/>
    <w:rsid w:val="005C38DC"/>
    <w:rsid w:val="005C484C"/>
    <w:rsid w:val="005C68EC"/>
    <w:rsid w:val="005D79EF"/>
    <w:rsid w:val="005E0C23"/>
    <w:rsid w:val="005E15DB"/>
    <w:rsid w:val="005E5457"/>
    <w:rsid w:val="005E58E2"/>
    <w:rsid w:val="005F221C"/>
    <w:rsid w:val="005F27D6"/>
    <w:rsid w:val="005F29B3"/>
    <w:rsid w:val="005F3387"/>
    <w:rsid w:val="005F6631"/>
    <w:rsid w:val="005F6942"/>
    <w:rsid w:val="005F6A11"/>
    <w:rsid w:val="005F6C35"/>
    <w:rsid w:val="00601BEC"/>
    <w:rsid w:val="0061015A"/>
    <w:rsid w:val="006109BF"/>
    <w:rsid w:val="00612F18"/>
    <w:rsid w:val="00614602"/>
    <w:rsid w:val="0061650B"/>
    <w:rsid w:val="00623FD1"/>
    <w:rsid w:val="00627873"/>
    <w:rsid w:val="00630557"/>
    <w:rsid w:val="0063135C"/>
    <w:rsid w:val="00631763"/>
    <w:rsid w:val="00631DAA"/>
    <w:rsid w:val="006405F2"/>
    <w:rsid w:val="0064068A"/>
    <w:rsid w:val="00642514"/>
    <w:rsid w:val="006466A4"/>
    <w:rsid w:val="0065247E"/>
    <w:rsid w:val="006547C1"/>
    <w:rsid w:val="00654DED"/>
    <w:rsid w:val="00655F3C"/>
    <w:rsid w:val="00656B0F"/>
    <w:rsid w:val="006600BE"/>
    <w:rsid w:val="0066089F"/>
    <w:rsid w:val="00660BBE"/>
    <w:rsid w:val="00661AF8"/>
    <w:rsid w:val="006622B4"/>
    <w:rsid w:val="00662386"/>
    <w:rsid w:val="00662638"/>
    <w:rsid w:val="00662A4B"/>
    <w:rsid w:val="00670F02"/>
    <w:rsid w:val="006720D6"/>
    <w:rsid w:val="00673228"/>
    <w:rsid w:val="00683B2C"/>
    <w:rsid w:val="00684844"/>
    <w:rsid w:val="006865CD"/>
    <w:rsid w:val="00687140"/>
    <w:rsid w:val="0068716F"/>
    <w:rsid w:val="006872A4"/>
    <w:rsid w:val="00690566"/>
    <w:rsid w:val="00692B0B"/>
    <w:rsid w:val="00693F8B"/>
    <w:rsid w:val="00694751"/>
    <w:rsid w:val="00696295"/>
    <w:rsid w:val="006A007C"/>
    <w:rsid w:val="006A1AC3"/>
    <w:rsid w:val="006A2272"/>
    <w:rsid w:val="006A3177"/>
    <w:rsid w:val="006A5130"/>
    <w:rsid w:val="006A568A"/>
    <w:rsid w:val="006A60C5"/>
    <w:rsid w:val="006A73B9"/>
    <w:rsid w:val="006A793A"/>
    <w:rsid w:val="006A7D86"/>
    <w:rsid w:val="006B1A86"/>
    <w:rsid w:val="006B257F"/>
    <w:rsid w:val="006B39E6"/>
    <w:rsid w:val="006C0A10"/>
    <w:rsid w:val="006C0DFC"/>
    <w:rsid w:val="006C23D3"/>
    <w:rsid w:val="006C40AF"/>
    <w:rsid w:val="006C4EFC"/>
    <w:rsid w:val="006C5311"/>
    <w:rsid w:val="006C5BF8"/>
    <w:rsid w:val="006C70F5"/>
    <w:rsid w:val="006D1B41"/>
    <w:rsid w:val="006D3262"/>
    <w:rsid w:val="006D581E"/>
    <w:rsid w:val="006D64C5"/>
    <w:rsid w:val="006D6538"/>
    <w:rsid w:val="006D7015"/>
    <w:rsid w:val="006E3EFE"/>
    <w:rsid w:val="006E5EBF"/>
    <w:rsid w:val="006F2A24"/>
    <w:rsid w:val="006F6D40"/>
    <w:rsid w:val="007002F4"/>
    <w:rsid w:val="00701204"/>
    <w:rsid w:val="00702BC4"/>
    <w:rsid w:val="0070321D"/>
    <w:rsid w:val="00706212"/>
    <w:rsid w:val="0070624E"/>
    <w:rsid w:val="00706A1F"/>
    <w:rsid w:val="00706BC8"/>
    <w:rsid w:val="007074C8"/>
    <w:rsid w:val="007128B3"/>
    <w:rsid w:val="00717F26"/>
    <w:rsid w:val="0072038A"/>
    <w:rsid w:val="00721E05"/>
    <w:rsid w:val="00722DF5"/>
    <w:rsid w:val="007271F3"/>
    <w:rsid w:val="0073008D"/>
    <w:rsid w:val="007349FD"/>
    <w:rsid w:val="00736034"/>
    <w:rsid w:val="0074140A"/>
    <w:rsid w:val="00741770"/>
    <w:rsid w:val="007431AD"/>
    <w:rsid w:val="00743216"/>
    <w:rsid w:val="00743A59"/>
    <w:rsid w:val="00752B1D"/>
    <w:rsid w:val="007546F4"/>
    <w:rsid w:val="00755F82"/>
    <w:rsid w:val="0075766A"/>
    <w:rsid w:val="00757893"/>
    <w:rsid w:val="0076200F"/>
    <w:rsid w:val="00764E2D"/>
    <w:rsid w:val="007655F2"/>
    <w:rsid w:val="0076661E"/>
    <w:rsid w:val="007668AA"/>
    <w:rsid w:val="00766E98"/>
    <w:rsid w:val="007718BE"/>
    <w:rsid w:val="00772418"/>
    <w:rsid w:val="00774A3F"/>
    <w:rsid w:val="00777A03"/>
    <w:rsid w:val="00781598"/>
    <w:rsid w:val="007842D3"/>
    <w:rsid w:val="00790997"/>
    <w:rsid w:val="00790D35"/>
    <w:rsid w:val="00790D74"/>
    <w:rsid w:val="00793DB2"/>
    <w:rsid w:val="00794E3C"/>
    <w:rsid w:val="00795616"/>
    <w:rsid w:val="007961C5"/>
    <w:rsid w:val="0079771E"/>
    <w:rsid w:val="00797900"/>
    <w:rsid w:val="007A1A27"/>
    <w:rsid w:val="007A2F3E"/>
    <w:rsid w:val="007A349E"/>
    <w:rsid w:val="007A646C"/>
    <w:rsid w:val="007A75C9"/>
    <w:rsid w:val="007A7873"/>
    <w:rsid w:val="007A7C6D"/>
    <w:rsid w:val="007B7D33"/>
    <w:rsid w:val="007C24F5"/>
    <w:rsid w:val="007C36DB"/>
    <w:rsid w:val="007C3D59"/>
    <w:rsid w:val="007C56E4"/>
    <w:rsid w:val="007C62C0"/>
    <w:rsid w:val="007C773F"/>
    <w:rsid w:val="007C7E1D"/>
    <w:rsid w:val="007D0A64"/>
    <w:rsid w:val="007D38F1"/>
    <w:rsid w:val="007D3D5F"/>
    <w:rsid w:val="007D41B2"/>
    <w:rsid w:val="007D7C81"/>
    <w:rsid w:val="007E1F8D"/>
    <w:rsid w:val="007E5E08"/>
    <w:rsid w:val="007E71FC"/>
    <w:rsid w:val="007F15A2"/>
    <w:rsid w:val="007F1E15"/>
    <w:rsid w:val="007F36BF"/>
    <w:rsid w:val="007F4A92"/>
    <w:rsid w:val="007F611B"/>
    <w:rsid w:val="00802C47"/>
    <w:rsid w:val="00803BC9"/>
    <w:rsid w:val="00803C09"/>
    <w:rsid w:val="0080506A"/>
    <w:rsid w:val="00810D34"/>
    <w:rsid w:val="00811930"/>
    <w:rsid w:val="00820380"/>
    <w:rsid w:val="00821091"/>
    <w:rsid w:val="00822569"/>
    <w:rsid w:val="008231A5"/>
    <w:rsid w:val="008335C6"/>
    <w:rsid w:val="00833941"/>
    <w:rsid w:val="008346F1"/>
    <w:rsid w:val="0083568A"/>
    <w:rsid w:val="008412C5"/>
    <w:rsid w:val="00842C2A"/>
    <w:rsid w:val="008442EF"/>
    <w:rsid w:val="00844A8C"/>
    <w:rsid w:val="0085292C"/>
    <w:rsid w:val="00853BB3"/>
    <w:rsid w:val="00856A2D"/>
    <w:rsid w:val="00857E90"/>
    <w:rsid w:val="00860AE0"/>
    <w:rsid w:val="0086136A"/>
    <w:rsid w:val="00861555"/>
    <w:rsid w:val="008624F8"/>
    <w:rsid w:val="00863CB2"/>
    <w:rsid w:val="00867D51"/>
    <w:rsid w:val="008707EC"/>
    <w:rsid w:val="008713C7"/>
    <w:rsid w:val="00872374"/>
    <w:rsid w:val="00881465"/>
    <w:rsid w:val="0088149A"/>
    <w:rsid w:val="008848F9"/>
    <w:rsid w:val="00886D52"/>
    <w:rsid w:val="0089199D"/>
    <w:rsid w:val="00894548"/>
    <w:rsid w:val="00896289"/>
    <w:rsid w:val="008A0012"/>
    <w:rsid w:val="008A05FB"/>
    <w:rsid w:val="008A0DCF"/>
    <w:rsid w:val="008A30AC"/>
    <w:rsid w:val="008A313D"/>
    <w:rsid w:val="008A3BBB"/>
    <w:rsid w:val="008A421C"/>
    <w:rsid w:val="008A506B"/>
    <w:rsid w:val="008A785E"/>
    <w:rsid w:val="008B41F3"/>
    <w:rsid w:val="008B477A"/>
    <w:rsid w:val="008C6174"/>
    <w:rsid w:val="008C6E6E"/>
    <w:rsid w:val="008D0A31"/>
    <w:rsid w:val="008D155F"/>
    <w:rsid w:val="008D2C3D"/>
    <w:rsid w:val="008D5E49"/>
    <w:rsid w:val="008D6335"/>
    <w:rsid w:val="008D6760"/>
    <w:rsid w:val="008D68EA"/>
    <w:rsid w:val="008E0136"/>
    <w:rsid w:val="008E2101"/>
    <w:rsid w:val="008E31FF"/>
    <w:rsid w:val="008E377D"/>
    <w:rsid w:val="008F2218"/>
    <w:rsid w:val="008F53CE"/>
    <w:rsid w:val="008F5B10"/>
    <w:rsid w:val="008F7B29"/>
    <w:rsid w:val="0090010F"/>
    <w:rsid w:val="009007CE"/>
    <w:rsid w:val="00900993"/>
    <w:rsid w:val="00900CD0"/>
    <w:rsid w:val="00901D99"/>
    <w:rsid w:val="0090226D"/>
    <w:rsid w:val="0090254A"/>
    <w:rsid w:val="00912395"/>
    <w:rsid w:val="00914718"/>
    <w:rsid w:val="00917DBD"/>
    <w:rsid w:val="00920CC3"/>
    <w:rsid w:val="00922797"/>
    <w:rsid w:val="00922A5A"/>
    <w:rsid w:val="00923AFE"/>
    <w:rsid w:val="00924163"/>
    <w:rsid w:val="00926153"/>
    <w:rsid w:val="00927E29"/>
    <w:rsid w:val="0093053D"/>
    <w:rsid w:val="00931783"/>
    <w:rsid w:val="009317E2"/>
    <w:rsid w:val="00931956"/>
    <w:rsid w:val="00933347"/>
    <w:rsid w:val="009333B1"/>
    <w:rsid w:val="00936AA6"/>
    <w:rsid w:val="00936EEE"/>
    <w:rsid w:val="00940A8B"/>
    <w:rsid w:val="00940CFD"/>
    <w:rsid w:val="00943258"/>
    <w:rsid w:val="0094366C"/>
    <w:rsid w:val="00946198"/>
    <w:rsid w:val="00950E3A"/>
    <w:rsid w:val="00950F39"/>
    <w:rsid w:val="00951BA8"/>
    <w:rsid w:val="009522B7"/>
    <w:rsid w:val="009533C5"/>
    <w:rsid w:val="00955475"/>
    <w:rsid w:val="009557C8"/>
    <w:rsid w:val="00956612"/>
    <w:rsid w:val="00965E1E"/>
    <w:rsid w:val="00966F48"/>
    <w:rsid w:val="00973758"/>
    <w:rsid w:val="0098089D"/>
    <w:rsid w:val="00984A56"/>
    <w:rsid w:val="00985830"/>
    <w:rsid w:val="00987535"/>
    <w:rsid w:val="0099366D"/>
    <w:rsid w:val="0099386E"/>
    <w:rsid w:val="00993FC8"/>
    <w:rsid w:val="00994067"/>
    <w:rsid w:val="009A506E"/>
    <w:rsid w:val="009A7ABA"/>
    <w:rsid w:val="009B0BED"/>
    <w:rsid w:val="009B4421"/>
    <w:rsid w:val="009B5B88"/>
    <w:rsid w:val="009B62C0"/>
    <w:rsid w:val="009B631D"/>
    <w:rsid w:val="009B659E"/>
    <w:rsid w:val="009C589B"/>
    <w:rsid w:val="009D01B8"/>
    <w:rsid w:val="009D1071"/>
    <w:rsid w:val="009D3F6B"/>
    <w:rsid w:val="009D45E1"/>
    <w:rsid w:val="009D7207"/>
    <w:rsid w:val="009D7C00"/>
    <w:rsid w:val="009E0119"/>
    <w:rsid w:val="009E1C2B"/>
    <w:rsid w:val="009E3489"/>
    <w:rsid w:val="009E4491"/>
    <w:rsid w:val="009E45D0"/>
    <w:rsid w:val="009E79F0"/>
    <w:rsid w:val="009F08D9"/>
    <w:rsid w:val="009F10B0"/>
    <w:rsid w:val="009F261D"/>
    <w:rsid w:val="009F70A5"/>
    <w:rsid w:val="009F71B8"/>
    <w:rsid w:val="00A0143D"/>
    <w:rsid w:val="00A021EB"/>
    <w:rsid w:val="00A0264A"/>
    <w:rsid w:val="00A029F8"/>
    <w:rsid w:val="00A049FC"/>
    <w:rsid w:val="00A06608"/>
    <w:rsid w:val="00A06A06"/>
    <w:rsid w:val="00A06D0B"/>
    <w:rsid w:val="00A10FEC"/>
    <w:rsid w:val="00A11792"/>
    <w:rsid w:val="00A12A8C"/>
    <w:rsid w:val="00A12F66"/>
    <w:rsid w:val="00A156C6"/>
    <w:rsid w:val="00A202A2"/>
    <w:rsid w:val="00A22281"/>
    <w:rsid w:val="00A237A7"/>
    <w:rsid w:val="00A2521A"/>
    <w:rsid w:val="00A2575E"/>
    <w:rsid w:val="00A27FDF"/>
    <w:rsid w:val="00A3361A"/>
    <w:rsid w:val="00A342DE"/>
    <w:rsid w:val="00A347C2"/>
    <w:rsid w:val="00A35151"/>
    <w:rsid w:val="00A4067F"/>
    <w:rsid w:val="00A43874"/>
    <w:rsid w:val="00A45107"/>
    <w:rsid w:val="00A50FB0"/>
    <w:rsid w:val="00A52874"/>
    <w:rsid w:val="00A52A0A"/>
    <w:rsid w:val="00A550DE"/>
    <w:rsid w:val="00A62B14"/>
    <w:rsid w:val="00A6605E"/>
    <w:rsid w:val="00A7497F"/>
    <w:rsid w:val="00A77BC6"/>
    <w:rsid w:val="00A82090"/>
    <w:rsid w:val="00A842DE"/>
    <w:rsid w:val="00A914D9"/>
    <w:rsid w:val="00A96666"/>
    <w:rsid w:val="00AA01D0"/>
    <w:rsid w:val="00AA2E94"/>
    <w:rsid w:val="00AA4071"/>
    <w:rsid w:val="00AA68F6"/>
    <w:rsid w:val="00AB4F7A"/>
    <w:rsid w:val="00AB78CC"/>
    <w:rsid w:val="00AC6EB4"/>
    <w:rsid w:val="00AD4F41"/>
    <w:rsid w:val="00AD643D"/>
    <w:rsid w:val="00AD6D3D"/>
    <w:rsid w:val="00AF1376"/>
    <w:rsid w:val="00AF24C0"/>
    <w:rsid w:val="00AF482E"/>
    <w:rsid w:val="00AF57DB"/>
    <w:rsid w:val="00AF69C9"/>
    <w:rsid w:val="00B0154C"/>
    <w:rsid w:val="00B01A03"/>
    <w:rsid w:val="00B030B7"/>
    <w:rsid w:val="00B0469A"/>
    <w:rsid w:val="00B05301"/>
    <w:rsid w:val="00B060A3"/>
    <w:rsid w:val="00B07126"/>
    <w:rsid w:val="00B10853"/>
    <w:rsid w:val="00B11471"/>
    <w:rsid w:val="00B119E1"/>
    <w:rsid w:val="00B12A0A"/>
    <w:rsid w:val="00B12B91"/>
    <w:rsid w:val="00B12C6A"/>
    <w:rsid w:val="00B1309D"/>
    <w:rsid w:val="00B14A81"/>
    <w:rsid w:val="00B14D84"/>
    <w:rsid w:val="00B17D1F"/>
    <w:rsid w:val="00B212BD"/>
    <w:rsid w:val="00B24538"/>
    <w:rsid w:val="00B246BA"/>
    <w:rsid w:val="00B25EC8"/>
    <w:rsid w:val="00B2769D"/>
    <w:rsid w:val="00B27D4D"/>
    <w:rsid w:val="00B33804"/>
    <w:rsid w:val="00B34856"/>
    <w:rsid w:val="00B358D9"/>
    <w:rsid w:val="00B3615A"/>
    <w:rsid w:val="00B3690C"/>
    <w:rsid w:val="00B40483"/>
    <w:rsid w:val="00B410B2"/>
    <w:rsid w:val="00B42807"/>
    <w:rsid w:val="00B4335F"/>
    <w:rsid w:val="00B4447A"/>
    <w:rsid w:val="00B448C8"/>
    <w:rsid w:val="00B44C1E"/>
    <w:rsid w:val="00B461D1"/>
    <w:rsid w:val="00B464DE"/>
    <w:rsid w:val="00B52897"/>
    <w:rsid w:val="00B54200"/>
    <w:rsid w:val="00B55C28"/>
    <w:rsid w:val="00B561A3"/>
    <w:rsid w:val="00B62A8B"/>
    <w:rsid w:val="00B634CD"/>
    <w:rsid w:val="00B6363E"/>
    <w:rsid w:val="00B669BB"/>
    <w:rsid w:val="00B66E6C"/>
    <w:rsid w:val="00B7186E"/>
    <w:rsid w:val="00B719CF"/>
    <w:rsid w:val="00B73FEC"/>
    <w:rsid w:val="00B81FF2"/>
    <w:rsid w:val="00B831F3"/>
    <w:rsid w:val="00B84DBF"/>
    <w:rsid w:val="00B918A9"/>
    <w:rsid w:val="00B92106"/>
    <w:rsid w:val="00B9433B"/>
    <w:rsid w:val="00B94528"/>
    <w:rsid w:val="00BA2544"/>
    <w:rsid w:val="00BB1048"/>
    <w:rsid w:val="00BB6B4A"/>
    <w:rsid w:val="00BB797E"/>
    <w:rsid w:val="00BC286D"/>
    <w:rsid w:val="00BC3E87"/>
    <w:rsid w:val="00BC47EB"/>
    <w:rsid w:val="00BC5123"/>
    <w:rsid w:val="00BC5F8C"/>
    <w:rsid w:val="00BD16EA"/>
    <w:rsid w:val="00BD1B62"/>
    <w:rsid w:val="00BD35F7"/>
    <w:rsid w:val="00BD4436"/>
    <w:rsid w:val="00BE0BCF"/>
    <w:rsid w:val="00BE11A3"/>
    <w:rsid w:val="00BE5C9B"/>
    <w:rsid w:val="00BF067D"/>
    <w:rsid w:val="00BF1F59"/>
    <w:rsid w:val="00BF5889"/>
    <w:rsid w:val="00BF7C99"/>
    <w:rsid w:val="00C00C6A"/>
    <w:rsid w:val="00C02A1C"/>
    <w:rsid w:val="00C03B4C"/>
    <w:rsid w:val="00C0456B"/>
    <w:rsid w:val="00C076B2"/>
    <w:rsid w:val="00C079AA"/>
    <w:rsid w:val="00C10724"/>
    <w:rsid w:val="00C10A03"/>
    <w:rsid w:val="00C1202F"/>
    <w:rsid w:val="00C16836"/>
    <w:rsid w:val="00C16CB2"/>
    <w:rsid w:val="00C17A02"/>
    <w:rsid w:val="00C2006C"/>
    <w:rsid w:val="00C2281D"/>
    <w:rsid w:val="00C2389B"/>
    <w:rsid w:val="00C23AB8"/>
    <w:rsid w:val="00C252FE"/>
    <w:rsid w:val="00C2624D"/>
    <w:rsid w:val="00C30F0D"/>
    <w:rsid w:val="00C31820"/>
    <w:rsid w:val="00C330DD"/>
    <w:rsid w:val="00C354E4"/>
    <w:rsid w:val="00C37934"/>
    <w:rsid w:val="00C43B08"/>
    <w:rsid w:val="00C4413D"/>
    <w:rsid w:val="00C46085"/>
    <w:rsid w:val="00C51853"/>
    <w:rsid w:val="00C5211D"/>
    <w:rsid w:val="00C53813"/>
    <w:rsid w:val="00C55CB6"/>
    <w:rsid w:val="00C56FD5"/>
    <w:rsid w:val="00C57216"/>
    <w:rsid w:val="00C607E6"/>
    <w:rsid w:val="00C62414"/>
    <w:rsid w:val="00C62CB9"/>
    <w:rsid w:val="00C63293"/>
    <w:rsid w:val="00C64AC4"/>
    <w:rsid w:val="00C650FE"/>
    <w:rsid w:val="00C67401"/>
    <w:rsid w:val="00C74D27"/>
    <w:rsid w:val="00C80602"/>
    <w:rsid w:val="00C8586A"/>
    <w:rsid w:val="00C85E43"/>
    <w:rsid w:val="00C86563"/>
    <w:rsid w:val="00C868CE"/>
    <w:rsid w:val="00C86FE2"/>
    <w:rsid w:val="00C9213A"/>
    <w:rsid w:val="00C928A6"/>
    <w:rsid w:val="00C938BB"/>
    <w:rsid w:val="00CA0024"/>
    <w:rsid w:val="00CA3D55"/>
    <w:rsid w:val="00CA547D"/>
    <w:rsid w:val="00CB423F"/>
    <w:rsid w:val="00CB4823"/>
    <w:rsid w:val="00CB57A1"/>
    <w:rsid w:val="00CB5FC5"/>
    <w:rsid w:val="00CC253D"/>
    <w:rsid w:val="00CC294B"/>
    <w:rsid w:val="00CC62D2"/>
    <w:rsid w:val="00CD3714"/>
    <w:rsid w:val="00CD78A8"/>
    <w:rsid w:val="00CE218B"/>
    <w:rsid w:val="00CE40FF"/>
    <w:rsid w:val="00CE5A26"/>
    <w:rsid w:val="00CE61F2"/>
    <w:rsid w:val="00CE65C7"/>
    <w:rsid w:val="00CF22D5"/>
    <w:rsid w:val="00CF5631"/>
    <w:rsid w:val="00D00A57"/>
    <w:rsid w:val="00D0261F"/>
    <w:rsid w:val="00D035C2"/>
    <w:rsid w:val="00D1038B"/>
    <w:rsid w:val="00D11667"/>
    <w:rsid w:val="00D11693"/>
    <w:rsid w:val="00D116AD"/>
    <w:rsid w:val="00D130D0"/>
    <w:rsid w:val="00D131E2"/>
    <w:rsid w:val="00D13BEB"/>
    <w:rsid w:val="00D2020B"/>
    <w:rsid w:val="00D2096F"/>
    <w:rsid w:val="00D220FC"/>
    <w:rsid w:val="00D22C22"/>
    <w:rsid w:val="00D266F1"/>
    <w:rsid w:val="00D2744C"/>
    <w:rsid w:val="00D30AC6"/>
    <w:rsid w:val="00D32740"/>
    <w:rsid w:val="00D339AE"/>
    <w:rsid w:val="00D34654"/>
    <w:rsid w:val="00D34C87"/>
    <w:rsid w:val="00D362B6"/>
    <w:rsid w:val="00D40904"/>
    <w:rsid w:val="00D41630"/>
    <w:rsid w:val="00D428E7"/>
    <w:rsid w:val="00D42BD4"/>
    <w:rsid w:val="00D44F81"/>
    <w:rsid w:val="00D44FB0"/>
    <w:rsid w:val="00D455B0"/>
    <w:rsid w:val="00D510C4"/>
    <w:rsid w:val="00D530AA"/>
    <w:rsid w:val="00D54D72"/>
    <w:rsid w:val="00D561CF"/>
    <w:rsid w:val="00D57007"/>
    <w:rsid w:val="00D6524B"/>
    <w:rsid w:val="00D725A9"/>
    <w:rsid w:val="00D731DD"/>
    <w:rsid w:val="00D73DCA"/>
    <w:rsid w:val="00D744C6"/>
    <w:rsid w:val="00D75CC3"/>
    <w:rsid w:val="00D82016"/>
    <w:rsid w:val="00D82FA3"/>
    <w:rsid w:val="00D906F4"/>
    <w:rsid w:val="00D91856"/>
    <w:rsid w:val="00D924BB"/>
    <w:rsid w:val="00D93429"/>
    <w:rsid w:val="00D9571F"/>
    <w:rsid w:val="00D973AD"/>
    <w:rsid w:val="00DA3F04"/>
    <w:rsid w:val="00DB232A"/>
    <w:rsid w:val="00DB3EFA"/>
    <w:rsid w:val="00DB3FF5"/>
    <w:rsid w:val="00DB6D8B"/>
    <w:rsid w:val="00DC0464"/>
    <w:rsid w:val="00DC2DE3"/>
    <w:rsid w:val="00DC313E"/>
    <w:rsid w:val="00DC6CD3"/>
    <w:rsid w:val="00DD1F2E"/>
    <w:rsid w:val="00DD3749"/>
    <w:rsid w:val="00DD6665"/>
    <w:rsid w:val="00DD7845"/>
    <w:rsid w:val="00DD7A61"/>
    <w:rsid w:val="00DE0162"/>
    <w:rsid w:val="00DE0552"/>
    <w:rsid w:val="00DE233E"/>
    <w:rsid w:val="00DE2FDD"/>
    <w:rsid w:val="00DE3530"/>
    <w:rsid w:val="00DE68B6"/>
    <w:rsid w:val="00DE7C32"/>
    <w:rsid w:val="00DF11CC"/>
    <w:rsid w:val="00DF245B"/>
    <w:rsid w:val="00DF5478"/>
    <w:rsid w:val="00E01664"/>
    <w:rsid w:val="00E03335"/>
    <w:rsid w:val="00E05790"/>
    <w:rsid w:val="00E078C2"/>
    <w:rsid w:val="00E117E4"/>
    <w:rsid w:val="00E138BE"/>
    <w:rsid w:val="00E14531"/>
    <w:rsid w:val="00E175B3"/>
    <w:rsid w:val="00E17916"/>
    <w:rsid w:val="00E2179B"/>
    <w:rsid w:val="00E21DAF"/>
    <w:rsid w:val="00E239B4"/>
    <w:rsid w:val="00E32CB0"/>
    <w:rsid w:val="00E333B4"/>
    <w:rsid w:val="00E340BF"/>
    <w:rsid w:val="00E3451B"/>
    <w:rsid w:val="00E43DEC"/>
    <w:rsid w:val="00E45012"/>
    <w:rsid w:val="00E47E63"/>
    <w:rsid w:val="00E533AA"/>
    <w:rsid w:val="00E545A6"/>
    <w:rsid w:val="00E5735E"/>
    <w:rsid w:val="00E714C6"/>
    <w:rsid w:val="00E73152"/>
    <w:rsid w:val="00E731EA"/>
    <w:rsid w:val="00E7476E"/>
    <w:rsid w:val="00E76962"/>
    <w:rsid w:val="00E77CA7"/>
    <w:rsid w:val="00E77F39"/>
    <w:rsid w:val="00E80AA2"/>
    <w:rsid w:val="00E821E7"/>
    <w:rsid w:val="00E822A2"/>
    <w:rsid w:val="00E85C89"/>
    <w:rsid w:val="00E87C51"/>
    <w:rsid w:val="00E87F93"/>
    <w:rsid w:val="00E90F3C"/>
    <w:rsid w:val="00E968BB"/>
    <w:rsid w:val="00EA1500"/>
    <w:rsid w:val="00EA485A"/>
    <w:rsid w:val="00EA6E4A"/>
    <w:rsid w:val="00EA7833"/>
    <w:rsid w:val="00EB1327"/>
    <w:rsid w:val="00EB251D"/>
    <w:rsid w:val="00EB4346"/>
    <w:rsid w:val="00EB509F"/>
    <w:rsid w:val="00EB5583"/>
    <w:rsid w:val="00EB78C7"/>
    <w:rsid w:val="00EC0816"/>
    <w:rsid w:val="00ED0481"/>
    <w:rsid w:val="00ED6878"/>
    <w:rsid w:val="00ED6DCB"/>
    <w:rsid w:val="00EE029A"/>
    <w:rsid w:val="00EE2402"/>
    <w:rsid w:val="00EE2F8C"/>
    <w:rsid w:val="00EE3903"/>
    <w:rsid w:val="00EE53A8"/>
    <w:rsid w:val="00EE5F79"/>
    <w:rsid w:val="00EE60C2"/>
    <w:rsid w:val="00EE78F7"/>
    <w:rsid w:val="00EF0A10"/>
    <w:rsid w:val="00EF52B5"/>
    <w:rsid w:val="00EF5C98"/>
    <w:rsid w:val="00F02938"/>
    <w:rsid w:val="00F02B4C"/>
    <w:rsid w:val="00F04871"/>
    <w:rsid w:val="00F06B6C"/>
    <w:rsid w:val="00F072C8"/>
    <w:rsid w:val="00F11B2C"/>
    <w:rsid w:val="00F122FC"/>
    <w:rsid w:val="00F125FD"/>
    <w:rsid w:val="00F14651"/>
    <w:rsid w:val="00F14B6D"/>
    <w:rsid w:val="00F14DD2"/>
    <w:rsid w:val="00F165C4"/>
    <w:rsid w:val="00F169E8"/>
    <w:rsid w:val="00F16BA2"/>
    <w:rsid w:val="00F22B73"/>
    <w:rsid w:val="00F22BFB"/>
    <w:rsid w:val="00F2445F"/>
    <w:rsid w:val="00F31153"/>
    <w:rsid w:val="00F32280"/>
    <w:rsid w:val="00F35354"/>
    <w:rsid w:val="00F36716"/>
    <w:rsid w:val="00F40764"/>
    <w:rsid w:val="00F43E69"/>
    <w:rsid w:val="00F451ED"/>
    <w:rsid w:val="00F4550F"/>
    <w:rsid w:val="00F4697B"/>
    <w:rsid w:val="00F539D0"/>
    <w:rsid w:val="00F55019"/>
    <w:rsid w:val="00F55AF3"/>
    <w:rsid w:val="00F57F5C"/>
    <w:rsid w:val="00F601F3"/>
    <w:rsid w:val="00F658E6"/>
    <w:rsid w:val="00F674B8"/>
    <w:rsid w:val="00F674BA"/>
    <w:rsid w:val="00F67D5C"/>
    <w:rsid w:val="00F718AF"/>
    <w:rsid w:val="00F73C37"/>
    <w:rsid w:val="00F742FA"/>
    <w:rsid w:val="00F748F6"/>
    <w:rsid w:val="00F74C40"/>
    <w:rsid w:val="00F8010A"/>
    <w:rsid w:val="00F805A3"/>
    <w:rsid w:val="00F80892"/>
    <w:rsid w:val="00F80B6D"/>
    <w:rsid w:val="00F81D88"/>
    <w:rsid w:val="00F84828"/>
    <w:rsid w:val="00F84EC4"/>
    <w:rsid w:val="00F84ED5"/>
    <w:rsid w:val="00F851CE"/>
    <w:rsid w:val="00F85AD8"/>
    <w:rsid w:val="00F90301"/>
    <w:rsid w:val="00F92F4E"/>
    <w:rsid w:val="00FA0BB1"/>
    <w:rsid w:val="00FA238B"/>
    <w:rsid w:val="00FA4423"/>
    <w:rsid w:val="00FA50EC"/>
    <w:rsid w:val="00FA5646"/>
    <w:rsid w:val="00FB36DA"/>
    <w:rsid w:val="00FB3A3F"/>
    <w:rsid w:val="00FB7E5C"/>
    <w:rsid w:val="00FC0E21"/>
    <w:rsid w:val="00FC30FF"/>
    <w:rsid w:val="00FC4DF0"/>
    <w:rsid w:val="00FC63CA"/>
    <w:rsid w:val="00FD0654"/>
    <w:rsid w:val="00FD2F81"/>
    <w:rsid w:val="00FD5B7B"/>
    <w:rsid w:val="00FE7C12"/>
    <w:rsid w:val="00FF02C7"/>
    <w:rsid w:val="00FF26B6"/>
    <w:rsid w:val="00FF38F0"/>
    <w:rsid w:val="00FF50EC"/>
    <w:rsid w:val="00FF61D3"/>
    <w:rsid w:val="00FF6991"/>
    <w:rsid w:val="00FF7C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47E7A"/>
  <w15:chartTrackingRefBased/>
  <w15:docId w15:val="{410A2BC9-8232-4047-8C07-F19F616E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5360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link w:val="QualificaoChar"/>
    <w:rsid w:val="008F53CE"/>
    <w:pPr>
      <w:spacing w:before="240" w:after="0" w:line="240" w:lineRule="auto"/>
      <w:ind w:left="1077"/>
    </w:pPr>
    <w:rPr>
      <w:rFonts w:ascii="Arial" w:eastAsia="Times New Roman" w:hAnsi="Arial" w:cs="Times New Roman"/>
      <w:bCs/>
      <w:sz w:val="26"/>
    </w:rPr>
  </w:style>
  <w:style w:type="paragraph" w:styleId="PargrafodaLista">
    <w:name w:val="List Paragraph"/>
    <w:basedOn w:val="Normal"/>
    <w:uiPriority w:val="34"/>
    <w:qFormat/>
    <w:rsid w:val="00316711"/>
    <w:pPr>
      <w:ind w:left="720"/>
      <w:contextualSpacing/>
    </w:pPr>
  </w:style>
  <w:style w:type="character" w:customStyle="1" w:styleId="Ttulo1Char">
    <w:name w:val="Título 1 Char"/>
    <w:basedOn w:val="Fontepargpadro"/>
    <w:link w:val="Ttulo1"/>
    <w:uiPriority w:val="9"/>
    <w:rsid w:val="005360E7"/>
    <w:rPr>
      <w:rFonts w:asciiTheme="majorHAnsi" w:eastAsiaTheme="majorEastAsia" w:hAnsiTheme="majorHAnsi" w:cstheme="majorBidi"/>
      <w:color w:val="2F5496" w:themeColor="accent1" w:themeShade="BF"/>
      <w:sz w:val="32"/>
      <w:szCs w:val="32"/>
    </w:rPr>
  </w:style>
  <w:style w:type="character" w:customStyle="1" w:styleId="QualificaoChar">
    <w:name w:val="Qualificação Char"/>
    <w:basedOn w:val="Fontepargpadro"/>
    <w:link w:val="Qualificao"/>
    <w:rsid w:val="00DD3749"/>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017276">
      <w:bodyDiv w:val="1"/>
      <w:marLeft w:val="0"/>
      <w:marRight w:val="0"/>
      <w:marTop w:val="0"/>
      <w:marBottom w:val="0"/>
      <w:divBdr>
        <w:top w:val="none" w:sz="0" w:space="0" w:color="auto"/>
        <w:left w:val="none" w:sz="0" w:space="0" w:color="auto"/>
        <w:bottom w:val="none" w:sz="0" w:space="0" w:color="auto"/>
        <w:right w:val="none" w:sz="0" w:space="0" w:color="auto"/>
      </w:divBdr>
    </w:div>
    <w:div w:id="182958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1</TotalTime>
  <Pages>9</Pages>
  <Words>2966</Words>
  <Characters>16019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5</cp:revision>
  <cp:lastPrinted>2023-11-08T00:47:00Z</cp:lastPrinted>
  <dcterms:created xsi:type="dcterms:W3CDTF">2025-05-06T16:16:00Z</dcterms:created>
  <dcterms:modified xsi:type="dcterms:W3CDTF">2025-05-06T16:17:00Z</dcterms:modified>
</cp:coreProperties>
</file>