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ADAB" w14:textId="47020311" w:rsidR="000169F1" w:rsidRDefault="005F6C35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</w:t>
      </w:r>
      <w:r w:rsidR="003A0500">
        <w:rPr>
          <w:rFonts w:ascii="Arial" w:eastAsia="Calibri" w:hAnsi="Arial" w:cs="Times New Roman"/>
          <w:sz w:val="24"/>
          <w:szCs w:val="24"/>
        </w:rPr>
        <w:t>DESEMBARGADOR ARIOVALDO</w:t>
      </w:r>
      <w:r w:rsidR="00FD2F81">
        <w:rPr>
          <w:rFonts w:ascii="Arial" w:eastAsia="Calibri" w:hAnsi="Arial" w:cs="Times New Roman"/>
          <w:sz w:val="24"/>
          <w:szCs w:val="24"/>
        </w:rPr>
        <w:t xml:space="preserve"> ROGÉRIO RIBEIRO DA SILVA</w:t>
      </w:r>
      <w:r w:rsidR="008D6335">
        <w:rPr>
          <w:rFonts w:ascii="Arial" w:eastAsia="Calibri" w:hAnsi="Arial" w:cs="Times New Roman"/>
          <w:sz w:val="24"/>
          <w:szCs w:val="24"/>
        </w:rPr>
        <w:t>, DIGNÍSSIMO RELATOR D</w:t>
      </w:r>
      <w:r w:rsidR="007859DD">
        <w:rPr>
          <w:rFonts w:ascii="Arial" w:eastAsia="Calibri" w:hAnsi="Arial" w:cs="Times New Roman"/>
          <w:sz w:val="24"/>
          <w:szCs w:val="24"/>
        </w:rPr>
        <w:t>OS EMBARGOS DE DECLARAÇÃO NA</w:t>
      </w:r>
      <w:r w:rsidR="008D6335">
        <w:rPr>
          <w:rFonts w:ascii="Arial" w:eastAsia="Calibri" w:hAnsi="Arial" w:cs="Times New Roman"/>
          <w:sz w:val="24"/>
          <w:szCs w:val="24"/>
        </w:rPr>
        <w:t xml:space="preserve"> APELAÇÃO CRIMINAL N. </w:t>
      </w:r>
      <w:r w:rsidR="008D6335" w:rsidRPr="008D6335">
        <w:rPr>
          <w:rFonts w:ascii="Arial" w:eastAsia="Calibri" w:hAnsi="Arial" w:cs="Times New Roman"/>
          <w:sz w:val="24"/>
          <w:szCs w:val="24"/>
        </w:rPr>
        <w:t>5003557-38.2023.8.24.0040</w:t>
      </w:r>
      <w:r w:rsidR="008D6335">
        <w:rPr>
          <w:rFonts w:ascii="Arial" w:eastAsia="Calibri" w:hAnsi="Arial" w:cs="Times New Roman"/>
          <w:sz w:val="24"/>
          <w:szCs w:val="24"/>
        </w:rPr>
        <w:t>.</w:t>
      </w:r>
    </w:p>
    <w:p w14:paraId="79661D62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D82358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4B8E45" w14:textId="77777777" w:rsidR="000169F1" w:rsidRPr="00136102" w:rsidRDefault="000169F1" w:rsidP="005F6C3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9DE94C" w14:textId="77777777" w:rsidR="000169F1" w:rsidRPr="005F6C35" w:rsidRDefault="005F6C35" w:rsidP="005F6C3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F6C35">
        <w:rPr>
          <w:rFonts w:ascii="Arial" w:eastAsia="Calibri" w:hAnsi="Arial" w:cs="Times New Roman"/>
        </w:rPr>
        <w:t>Autos n. 5003557-38.2023.8.24.0040</w:t>
      </w:r>
      <w:r w:rsidR="000169F1" w:rsidRPr="005F6C35">
        <w:rPr>
          <w:rFonts w:ascii="Arial" w:eastAsia="Calibri" w:hAnsi="Arial" w:cs="Times New Roman"/>
        </w:rPr>
        <w:tab/>
      </w:r>
    </w:p>
    <w:p w14:paraId="3D0BE89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E6DCD9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B32B3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D60F96" w14:textId="22758A61" w:rsidR="0016309C" w:rsidRPr="00416AA0" w:rsidRDefault="005F6C35" w:rsidP="007D5D9E">
      <w:pPr>
        <w:pStyle w:val="Qualificaodaspartes"/>
        <w:spacing w:line="360" w:lineRule="auto"/>
        <w:rPr>
          <w:b/>
          <w:bCs w:val="0"/>
          <w:i/>
          <w:iCs/>
        </w:rPr>
      </w:pPr>
      <w:r>
        <w:rPr>
          <w:b/>
        </w:rPr>
        <w:t>MAYCK TORRES MATES</w:t>
      </w:r>
      <w:r w:rsidR="000169F1" w:rsidRPr="00A814BD">
        <w:t xml:space="preserve">, </w:t>
      </w:r>
      <w:r>
        <w:t xml:space="preserve">já qualificado nos autos </w:t>
      </w:r>
      <w:r w:rsidR="002D4A51">
        <w:t xml:space="preserve">dos embargos de declaração na </w:t>
      </w:r>
      <w:r w:rsidR="00FD2F81">
        <w:t>apelação criminal</w:t>
      </w:r>
      <w:r>
        <w:t xml:space="preserve"> n. </w:t>
      </w:r>
      <w:r w:rsidRPr="005F6C35">
        <w:t>5003557-38.2023.8.24.0040</w:t>
      </w:r>
      <w:r>
        <w:t xml:space="preserve">, </w:t>
      </w:r>
      <w:r w:rsidR="00FD2F81">
        <w:t xml:space="preserve">em que é </w:t>
      </w:r>
      <w:r w:rsidR="002D4A51">
        <w:t xml:space="preserve">embargado </w:t>
      </w:r>
      <w:r w:rsidR="00FD2F81">
        <w:t xml:space="preserve">o </w:t>
      </w:r>
      <w:r>
        <w:t>MINISTÉRIO PÚBLICO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>,</w:t>
      </w:r>
      <w:r w:rsidR="0016309C" w:rsidRPr="0016309C">
        <w:t xml:space="preserve"> </w:t>
      </w:r>
      <w:r w:rsidR="0016309C">
        <w:t xml:space="preserve">em atenção aos eventos </w:t>
      </w:r>
      <w:r w:rsidR="00E7124E">
        <w:t>65</w:t>
      </w:r>
      <w:r w:rsidR="0016309C">
        <w:t xml:space="preserve"> a </w:t>
      </w:r>
      <w:r w:rsidR="00E7124E">
        <w:t>68</w:t>
      </w:r>
      <w:r w:rsidR="0016309C" w:rsidRPr="00D02834">
        <w:t xml:space="preserve">, </w:t>
      </w:r>
      <w:r w:rsidR="0016309C">
        <w:t>que pautaram o presente feito para julgamento na modalidade virtual,</w:t>
      </w:r>
      <w:r w:rsidR="0016309C" w:rsidRPr="00DB744D">
        <w:t xml:space="preserve"> </w:t>
      </w:r>
      <w:r w:rsidR="0016309C">
        <w:t xml:space="preserve">com fundamento no art. 166, I, do RITJSC, manifestar </w:t>
      </w:r>
      <w:r w:rsidR="0016309C" w:rsidRPr="00E074C9">
        <w:rPr>
          <w:u w:val="single"/>
        </w:rPr>
        <w:t>objeção</w:t>
      </w:r>
      <w:r w:rsidR="0016309C">
        <w:t xml:space="preserve"> e requerer a retirada do processo da pauta virtual, para que seja realizado posterior julgamento em sessão presencial, possibilitando a entrega pessoal de memoriais e</w:t>
      </w:r>
      <w:r w:rsidR="007D5D9E">
        <w:t xml:space="preserve"> eventual formulação de questões de ordem, caso se mostre necessário</w:t>
      </w:r>
      <w:r w:rsidR="0016309C">
        <w:t>.</w:t>
      </w:r>
    </w:p>
    <w:p w14:paraId="5EA7E2E9" w14:textId="77777777" w:rsidR="000F0FC7" w:rsidRPr="00136102" w:rsidRDefault="000F0FC7" w:rsidP="000F0FC7">
      <w:pPr>
        <w:pStyle w:val="SemEspaamento"/>
        <w:numPr>
          <w:ilvl w:val="0"/>
          <w:numId w:val="0"/>
        </w:numPr>
      </w:pPr>
    </w:p>
    <w:p w14:paraId="69B8EE4B" w14:textId="77777777" w:rsidR="000F0FC7" w:rsidRDefault="000F0FC7" w:rsidP="007D5D9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9A916E" w14:textId="77777777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2CA0F2A" w14:textId="4223FF03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859DD">
        <w:rPr>
          <w:rFonts w:ascii="Arial" w:eastAsia="Calibri" w:hAnsi="Arial" w:cs="Times New Roman"/>
          <w:noProof/>
          <w:sz w:val="24"/>
          <w:szCs w:val="24"/>
        </w:rPr>
        <w:t>23 de junho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CB48ECE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D758CA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176230F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C2BE306" w14:textId="77777777" w:rsidR="000F0FC7" w:rsidRPr="00D576AF" w:rsidRDefault="000F0FC7" w:rsidP="000F0FC7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0BFA11E" w14:textId="2DB31071" w:rsidR="00131BEB" w:rsidRPr="000169F1" w:rsidRDefault="000F0FC7" w:rsidP="00E545A6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951BA8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7CC12" w14:textId="77777777" w:rsidR="00121AAD" w:rsidRDefault="00121AAD" w:rsidP="00943258">
      <w:pPr>
        <w:spacing w:after="0" w:line="240" w:lineRule="auto"/>
      </w:pPr>
      <w:r>
        <w:separator/>
      </w:r>
    </w:p>
  </w:endnote>
  <w:endnote w:type="continuationSeparator" w:id="0">
    <w:p w14:paraId="50827165" w14:textId="77777777" w:rsidR="00121AAD" w:rsidRDefault="00121AA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C06349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8CA1FC3" wp14:editId="7D316A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84052686" name="Imagem 18840526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51C21D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80743" w14:textId="77777777" w:rsidR="00121AAD" w:rsidRDefault="00121AAD" w:rsidP="00943258">
      <w:pPr>
        <w:spacing w:after="0" w:line="240" w:lineRule="auto"/>
      </w:pPr>
      <w:r>
        <w:separator/>
      </w:r>
    </w:p>
  </w:footnote>
  <w:footnote w:type="continuationSeparator" w:id="0">
    <w:p w14:paraId="11C7B97F" w14:textId="77777777" w:rsidR="00121AAD" w:rsidRDefault="00121AA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0BEA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85DC06F" wp14:editId="2FAC1C6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66775650" name="Imagem 196677565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E0E221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F3FCDD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DC95F9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60BB"/>
    <w:multiLevelType w:val="hybridMultilevel"/>
    <w:tmpl w:val="8E3AB56A"/>
    <w:lvl w:ilvl="0" w:tplc="206E6880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2022312141">
    <w:abstractNumId w:val="1"/>
    <w:lvlOverride w:ilvl="0">
      <w:startOverride w:val="1"/>
    </w:lvlOverride>
  </w:num>
  <w:num w:numId="5" w16cid:durableId="573197449">
    <w:abstractNumId w:val="1"/>
    <w:lvlOverride w:ilvl="0">
      <w:startOverride w:val="1"/>
    </w:lvlOverride>
  </w:num>
  <w:num w:numId="6" w16cid:durableId="83893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35"/>
    <w:rsid w:val="00001497"/>
    <w:rsid w:val="00003F31"/>
    <w:rsid w:val="0000562F"/>
    <w:rsid w:val="00012C56"/>
    <w:rsid w:val="000149E0"/>
    <w:rsid w:val="000169F1"/>
    <w:rsid w:val="00016EA9"/>
    <w:rsid w:val="00020A26"/>
    <w:rsid w:val="00021561"/>
    <w:rsid w:val="0002369D"/>
    <w:rsid w:val="00023AE1"/>
    <w:rsid w:val="00026047"/>
    <w:rsid w:val="00032655"/>
    <w:rsid w:val="0003548A"/>
    <w:rsid w:val="00036364"/>
    <w:rsid w:val="000377F9"/>
    <w:rsid w:val="00041FCF"/>
    <w:rsid w:val="0004298B"/>
    <w:rsid w:val="000528DE"/>
    <w:rsid w:val="00052C29"/>
    <w:rsid w:val="00055D19"/>
    <w:rsid w:val="00056674"/>
    <w:rsid w:val="00061B2B"/>
    <w:rsid w:val="00063BD6"/>
    <w:rsid w:val="00064C23"/>
    <w:rsid w:val="00064E5A"/>
    <w:rsid w:val="000657D1"/>
    <w:rsid w:val="0006720C"/>
    <w:rsid w:val="000713D2"/>
    <w:rsid w:val="00072F98"/>
    <w:rsid w:val="00075D0B"/>
    <w:rsid w:val="00076496"/>
    <w:rsid w:val="00084930"/>
    <w:rsid w:val="00085AB7"/>
    <w:rsid w:val="00087442"/>
    <w:rsid w:val="00087AD8"/>
    <w:rsid w:val="00090F06"/>
    <w:rsid w:val="000918B2"/>
    <w:rsid w:val="00091E52"/>
    <w:rsid w:val="00093A6A"/>
    <w:rsid w:val="00094EF1"/>
    <w:rsid w:val="00097661"/>
    <w:rsid w:val="00097FEA"/>
    <w:rsid w:val="000A023D"/>
    <w:rsid w:val="000A51FF"/>
    <w:rsid w:val="000A53F3"/>
    <w:rsid w:val="000B039B"/>
    <w:rsid w:val="000B64A1"/>
    <w:rsid w:val="000B6594"/>
    <w:rsid w:val="000B696F"/>
    <w:rsid w:val="000B6C4C"/>
    <w:rsid w:val="000B6C9E"/>
    <w:rsid w:val="000D143B"/>
    <w:rsid w:val="000D228C"/>
    <w:rsid w:val="000D2430"/>
    <w:rsid w:val="000D3700"/>
    <w:rsid w:val="000D3E95"/>
    <w:rsid w:val="000D4875"/>
    <w:rsid w:val="000D560E"/>
    <w:rsid w:val="000D6F8E"/>
    <w:rsid w:val="000F0FC7"/>
    <w:rsid w:val="000F5E98"/>
    <w:rsid w:val="000F6B83"/>
    <w:rsid w:val="000F77F8"/>
    <w:rsid w:val="00102AEE"/>
    <w:rsid w:val="00103CFF"/>
    <w:rsid w:val="00104FB1"/>
    <w:rsid w:val="0010599E"/>
    <w:rsid w:val="001066E2"/>
    <w:rsid w:val="001109F2"/>
    <w:rsid w:val="00114442"/>
    <w:rsid w:val="00116C93"/>
    <w:rsid w:val="001216A4"/>
    <w:rsid w:val="00121AAD"/>
    <w:rsid w:val="00121B08"/>
    <w:rsid w:val="00130BE2"/>
    <w:rsid w:val="00131BEB"/>
    <w:rsid w:val="00131FBF"/>
    <w:rsid w:val="001341D5"/>
    <w:rsid w:val="0013557A"/>
    <w:rsid w:val="001403E4"/>
    <w:rsid w:val="00141CB9"/>
    <w:rsid w:val="001436D1"/>
    <w:rsid w:val="001473C2"/>
    <w:rsid w:val="00152D3E"/>
    <w:rsid w:val="00152E41"/>
    <w:rsid w:val="00153081"/>
    <w:rsid w:val="00153867"/>
    <w:rsid w:val="00154E82"/>
    <w:rsid w:val="00155FF2"/>
    <w:rsid w:val="00160A68"/>
    <w:rsid w:val="0016309C"/>
    <w:rsid w:val="00163913"/>
    <w:rsid w:val="00165B20"/>
    <w:rsid w:val="00165BF5"/>
    <w:rsid w:val="001667B0"/>
    <w:rsid w:val="0017266F"/>
    <w:rsid w:val="00172D8F"/>
    <w:rsid w:val="001761C0"/>
    <w:rsid w:val="00181479"/>
    <w:rsid w:val="0018305E"/>
    <w:rsid w:val="00183BE2"/>
    <w:rsid w:val="00183DBC"/>
    <w:rsid w:val="0018508A"/>
    <w:rsid w:val="00185948"/>
    <w:rsid w:val="00192474"/>
    <w:rsid w:val="001926B0"/>
    <w:rsid w:val="0019704B"/>
    <w:rsid w:val="00197257"/>
    <w:rsid w:val="0019752B"/>
    <w:rsid w:val="001A0C58"/>
    <w:rsid w:val="001A36E6"/>
    <w:rsid w:val="001A3901"/>
    <w:rsid w:val="001A78E7"/>
    <w:rsid w:val="001A7E5B"/>
    <w:rsid w:val="001B1368"/>
    <w:rsid w:val="001B2497"/>
    <w:rsid w:val="001B2B98"/>
    <w:rsid w:val="001B2E75"/>
    <w:rsid w:val="001B3D97"/>
    <w:rsid w:val="001B7161"/>
    <w:rsid w:val="001B75E7"/>
    <w:rsid w:val="001C1718"/>
    <w:rsid w:val="001C2050"/>
    <w:rsid w:val="001C2839"/>
    <w:rsid w:val="001C432E"/>
    <w:rsid w:val="001C6DC5"/>
    <w:rsid w:val="001C7B83"/>
    <w:rsid w:val="001D2302"/>
    <w:rsid w:val="001D342B"/>
    <w:rsid w:val="001D365E"/>
    <w:rsid w:val="001D681C"/>
    <w:rsid w:val="001D6F86"/>
    <w:rsid w:val="001D704E"/>
    <w:rsid w:val="001E143C"/>
    <w:rsid w:val="001E297D"/>
    <w:rsid w:val="001E2C90"/>
    <w:rsid w:val="001E2DE5"/>
    <w:rsid w:val="001E452D"/>
    <w:rsid w:val="001E495B"/>
    <w:rsid w:val="001E79D6"/>
    <w:rsid w:val="001F2737"/>
    <w:rsid w:val="001F3147"/>
    <w:rsid w:val="001F37F2"/>
    <w:rsid w:val="00201F45"/>
    <w:rsid w:val="00203566"/>
    <w:rsid w:val="00205490"/>
    <w:rsid w:val="0020748C"/>
    <w:rsid w:val="00207692"/>
    <w:rsid w:val="00207BE4"/>
    <w:rsid w:val="00210060"/>
    <w:rsid w:val="00212548"/>
    <w:rsid w:val="0021283A"/>
    <w:rsid w:val="00214E09"/>
    <w:rsid w:val="0021591B"/>
    <w:rsid w:val="002163CC"/>
    <w:rsid w:val="002164D3"/>
    <w:rsid w:val="00217104"/>
    <w:rsid w:val="002176D4"/>
    <w:rsid w:val="00217B32"/>
    <w:rsid w:val="00223A45"/>
    <w:rsid w:val="002349DC"/>
    <w:rsid w:val="00235D47"/>
    <w:rsid w:val="0023690B"/>
    <w:rsid w:val="00236929"/>
    <w:rsid w:val="00241E24"/>
    <w:rsid w:val="00242354"/>
    <w:rsid w:val="002423FE"/>
    <w:rsid w:val="0024586D"/>
    <w:rsid w:val="00245B25"/>
    <w:rsid w:val="00245F44"/>
    <w:rsid w:val="002554DD"/>
    <w:rsid w:val="0025778B"/>
    <w:rsid w:val="00260A99"/>
    <w:rsid w:val="00263880"/>
    <w:rsid w:val="002650E2"/>
    <w:rsid w:val="00265CC1"/>
    <w:rsid w:val="00271E69"/>
    <w:rsid w:val="00272BFB"/>
    <w:rsid w:val="0027404A"/>
    <w:rsid w:val="00275E14"/>
    <w:rsid w:val="0028125C"/>
    <w:rsid w:val="0028341C"/>
    <w:rsid w:val="00285CF2"/>
    <w:rsid w:val="00286722"/>
    <w:rsid w:val="002910E8"/>
    <w:rsid w:val="00291F6C"/>
    <w:rsid w:val="00294708"/>
    <w:rsid w:val="00295763"/>
    <w:rsid w:val="00295E81"/>
    <w:rsid w:val="00297B60"/>
    <w:rsid w:val="002A17B0"/>
    <w:rsid w:val="002A445B"/>
    <w:rsid w:val="002B1BA4"/>
    <w:rsid w:val="002B1FD3"/>
    <w:rsid w:val="002B7B07"/>
    <w:rsid w:val="002C2DC9"/>
    <w:rsid w:val="002C2DF1"/>
    <w:rsid w:val="002C6592"/>
    <w:rsid w:val="002D0AB2"/>
    <w:rsid w:val="002D2E67"/>
    <w:rsid w:val="002D43B7"/>
    <w:rsid w:val="002D4A51"/>
    <w:rsid w:val="002D5FDE"/>
    <w:rsid w:val="002D77F3"/>
    <w:rsid w:val="002E4A39"/>
    <w:rsid w:val="002E7135"/>
    <w:rsid w:val="002E7A6F"/>
    <w:rsid w:val="002F4F1F"/>
    <w:rsid w:val="00301626"/>
    <w:rsid w:val="003109E4"/>
    <w:rsid w:val="00310E61"/>
    <w:rsid w:val="0031376E"/>
    <w:rsid w:val="0031640C"/>
    <w:rsid w:val="00316711"/>
    <w:rsid w:val="00317DF3"/>
    <w:rsid w:val="003220F6"/>
    <w:rsid w:val="00330B17"/>
    <w:rsid w:val="00331BD3"/>
    <w:rsid w:val="00331EB5"/>
    <w:rsid w:val="003354C9"/>
    <w:rsid w:val="00342140"/>
    <w:rsid w:val="00342BB3"/>
    <w:rsid w:val="00344D6E"/>
    <w:rsid w:val="00347CDE"/>
    <w:rsid w:val="00347D5D"/>
    <w:rsid w:val="00350359"/>
    <w:rsid w:val="00351043"/>
    <w:rsid w:val="0035601A"/>
    <w:rsid w:val="00360D28"/>
    <w:rsid w:val="00362248"/>
    <w:rsid w:val="0036241F"/>
    <w:rsid w:val="00362969"/>
    <w:rsid w:val="00373030"/>
    <w:rsid w:val="00377A2E"/>
    <w:rsid w:val="003801CD"/>
    <w:rsid w:val="00380348"/>
    <w:rsid w:val="00380657"/>
    <w:rsid w:val="00380729"/>
    <w:rsid w:val="00381370"/>
    <w:rsid w:val="003822CC"/>
    <w:rsid w:val="0038504A"/>
    <w:rsid w:val="003907C8"/>
    <w:rsid w:val="0039141E"/>
    <w:rsid w:val="00392F0A"/>
    <w:rsid w:val="0039336C"/>
    <w:rsid w:val="003959A2"/>
    <w:rsid w:val="00395B0B"/>
    <w:rsid w:val="003978B0"/>
    <w:rsid w:val="003A0500"/>
    <w:rsid w:val="003A198A"/>
    <w:rsid w:val="003A2034"/>
    <w:rsid w:val="003A50AD"/>
    <w:rsid w:val="003B0631"/>
    <w:rsid w:val="003B3C56"/>
    <w:rsid w:val="003B511C"/>
    <w:rsid w:val="003B6758"/>
    <w:rsid w:val="003B6F15"/>
    <w:rsid w:val="003B7634"/>
    <w:rsid w:val="003C058D"/>
    <w:rsid w:val="003C262B"/>
    <w:rsid w:val="003C6375"/>
    <w:rsid w:val="003D332B"/>
    <w:rsid w:val="003D3F9D"/>
    <w:rsid w:val="003D555F"/>
    <w:rsid w:val="003E21CF"/>
    <w:rsid w:val="003E2EA4"/>
    <w:rsid w:val="003E3356"/>
    <w:rsid w:val="003E35F9"/>
    <w:rsid w:val="003E3DD2"/>
    <w:rsid w:val="003E46B9"/>
    <w:rsid w:val="003F3D5E"/>
    <w:rsid w:val="003F6E7B"/>
    <w:rsid w:val="003F74A2"/>
    <w:rsid w:val="00401B5D"/>
    <w:rsid w:val="0040516B"/>
    <w:rsid w:val="00412C36"/>
    <w:rsid w:val="00415426"/>
    <w:rsid w:val="0041580D"/>
    <w:rsid w:val="00415810"/>
    <w:rsid w:val="00420505"/>
    <w:rsid w:val="00420B27"/>
    <w:rsid w:val="00420BE6"/>
    <w:rsid w:val="00421332"/>
    <w:rsid w:val="00421BFD"/>
    <w:rsid w:val="00422269"/>
    <w:rsid w:val="00423E6C"/>
    <w:rsid w:val="004259D2"/>
    <w:rsid w:val="0043022C"/>
    <w:rsid w:val="00430601"/>
    <w:rsid w:val="00432116"/>
    <w:rsid w:val="00432880"/>
    <w:rsid w:val="00435E89"/>
    <w:rsid w:val="00436118"/>
    <w:rsid w:val="00436E7F"/>
    <w:rsid w:val="00437047"/>
    <w:rsid w:val="004404B6"/>
    <w:rsid w:val="00440A30"/>
    <w:rsid w:val="004416D1"/>
    <w:rsid w:val="00441A39"/>
    <w:rsid w:val="00443212"/>
    <w:rsid w:val="004457D4"/>
    <w:rsid w:val="0044787B"/>
    <w:rsid w:val="00451AF7"/>
    <w:rsid w:val="00453D62"/>
    <w:rsid w:val="0045427C"/>
    <w:rsid w:val="0046256F"/>
    <w:rsid w:val="00465AAC"/>
    <w:rsid w:val="004679BA"/>
    <w:rsid w:val="00467D06"/>
    <w:rsid w:val="004710AA"/>
    <w:rsid w:val="004768C5"/>
    <w:rsid w:val="00482FE0"/>
    <w:rsid w:val="00483CAE"/>
    <w:rsid w:val="00487381"/>
    <w:rsid w:val="00491229"/>
    <w:rsid w:val="004949AD"/>
    <w:rsid w:val="00495924"/>
    <w:rsid w:val="004A01D4"/>
    <w:rsid w:val="004A05EE"/>
    <w:rsid w:val="004A4EE0"/>
    <w:rsid w:val="004A58E1"/>
    <w:rsid w:val="004A7EF4"/>
    <w:rsid w:val="004B0A4C"/>
    <w:rsid w:val="004B0CC0"/>
    <w:rsid w:val="004B6362"/>
    <w:rsid w:val="004B79F9"/>
    <w:rsid w:val="004B7EAD"/>
    <w:rsid w:val="004C1B69"/>
    <w:rsid w:val="004C2807"/>
    <w:rsid w:val="004C2870"/>
    <w:rsid w:val="004C489E"/>
    <w:rsid w:val="004C53C8"/>
    <w:rsid w:val="004C56A4"/>
    <w:rsid w:val="004C6ACB"/>
    <w:rsid w:val="004C7711"/>
    <w:rsid w:val="004D158E"/>
    <w:rsid w:val="004D477F"/>
    <w:rsid w:val="004E0848"/>
    <w:rsid w:val="004E21A6"/>
    <w:rsid w:val="004E48A9"/>
    <w:rsid w:val="004E5F56"/>
    <w:rsid w:val="004E6251"/>
    <w:rsid w:val="004E7162"/>
    <w:rsid w:val="004E782D"/>
    <w:rsid w:val="004F0910"/>
    <w:rsid w:val="004F26AD"/>
    <w:rsid w:val="004F2B78"/>
    <w:rsid w:val="004F384D"/>
    <w:rsid w:val="004F41A9"/>
    <w:rsid w:val="004F4F53"/>
    <w:rsid w:val="004F5F51"/>
    <w:rsid w:val="004F68C3"/>
    <w:rsid w:val="00501A18"/>
    <w:rsid w:val="00504FFE"/>
    <w:rsid w:val="0050774D"/>
    <w:rsid w:val="00512693"/>
    <w:rsid w:val="005140ED"/>
    <w:rsid w:val="00514B85"/>
    <w:rsid w:val="005172C5"/>
    <w:rsid w:val="00520F4D"/>
    <w:rsid w:val="00521151"/>
    <w:rsid w:val="00521F5C"/>
    <w:rsid w:val="00523826"/>
    <w:rsid w:val="00524410"/>
    <w:rsid w:val="00527617"/>
    <w:rsid w:val="005279BE"/>
    <w:rsid w:val="005306DA"/>
    <w:rsid w:val="00531F74"/>
    <w:rsid w:val="005321DA"/>
    <w:rsid w:val="005360E7"/>
    <w:rsid w:val="005368DC"/>
    <w:rsid w:val="0053762A"/>
    <w:rsid w:val="00537D7F"/>
    <w:rsid w:val="00540494"/>
    <w:rsid w:val="00540DAD"/>
    <w:rsid w:val="005415A0"/>
    <w:rsid w:val="00541871"/>
    <w:rsid w:val="00541E6B"/>
    <w:rsid w:val="0054259B"/>
    <w:rsid w:val="005439EF"/>
    <w:rsid w:val="00546E46"/>
    <w:rsid w:val="0055057A"/>
    <w:rsid w:val="00550A0B"/>
    <w:rsid w:val="00551991"/>
    <w:rsid w:val="005533B0"/>
    <w:rsid w:val="005538E5"/>
    <w:rsid w:val="00554DF0"/>
    <w:rsid w:val="00556038"/>
    <w:rsid w:val="005600A3"/>
    <w:rsid w:val="00560317"/>
    <w:rsid w:val="005626DA"/>
    <w:rsid w:val="00565F01"/>
    <w:rsid w:val="0057040D"/>
    <w:rsid w:val="00572333"/>
    <w:rsid w:val="00592A75"/>
    <w:rsid w:val="00595DFA"/>
    <w:rsid w:val="005A0847"/>
    <w:rsid w:val="005A1AD5"/>
    <w:rsid w:val="005A2885"/>
    <w:rsid w:val="005A751E"/>
    <w:rsid w:val="005A7E67"/>
    <w:rsid w:val="005B44C9"/>
    <w:rsid w:val="005B47D5"/>
    <w:rsid w:val="005B63E1"/>
    <w:rsid w:val="005B67EA"/>
    <w:rsid w:val="005B6BE1"/>
    <w:rsid w:val="005B6BED"/>
    <w:rsid w:val="005B7C76"/>
    <w:rsid w:val="005C322C"/>
    <w:rsid w:val="005C33D6"/>
    <w:rsid w:val="005C38DC"/>
    <w:rsid w:val="005C484C"/>
    <w:rsid w:val="005C68EC"/>
    <w:rsid w:val="005D79EF"/>
    <w:rsid w:val="005E0C23"/>
    <w:rsid w:val="005E15DB"/>
    <w:rsid w:val="005E5457"/>
    <w:rsid w:val="005E58E2"/>
    <w:rsid w:val="005F221C"/>
    <w:rsid w:val="005F27D6"/>
    <w:rsid w:val="005F29B3"/>
    <w:rsid w:val="005F3387"/>
    <w:rsid w:val="005F6631"/>
    <w:rsid w:val="005F6942"/>
    <w:rsid w:val="005F6A11"/>
    <w:rsid w:val="005F6C35"/>
    <w:rsid w:val="00601BEC"/>
    <w:rsid w:val="0061015A"/>
    <w:rsid w:val="006109BF"/>
    <w:rsid w:val="00612F18"/>
    <w:rsid w:val="00614602"/>
    <w:rsid w:val="0061650B"/>
    <w:rsid w:val="00623FD1"/>
    <w:rsid w:val="00627873"/>
    <w:rsid w:val="00630557"/>
    <w:rsid w:val="00631763"/>
    <w:rsid w:val="00631DAA"/>
    <w:rsid w:val="006405F2"/>
    <w:rsid w:val="0064068A"/>
    <w:rsid w:val="00642514"/>
    <w:rsid w:val="006466A4"/>
    <w:rsid w:val="0065247E"/>
    <w:rsid w:val="006547C1"/>
    <w:rsid w:val="00654DED"/>
    <w:rsid w:val="00655F3C"/>
    <w:rsid w:val="00656B0F"/>
    <w:rsid w:val="006600BE"/>
    <w:rsid w:val="0066089F"/>
    <w:rsid w:val="00660BBE"/>
    <w:rsid w:val="00661AF8"/>
    <w:rsid w:val="00662386"/>
    <w:rsid w:val="00662638"/>
    <w:rsid w:val="00662A4B"/>
    <w:rsid w:val="00670F02"/>
    <w:rsid w:val="006720D6"/>
    <w:rsid w:val="00673228"/>
    <w:rsid w:val="00683B2C"/>
    <w:rsid w:val="00684844"/>
    <w:rsid w:val="006865CD"/>
    <w:rsid w:val="00687140"/>
    <w:rsid w:val="0068716F"/>
    <w:rsid w:val="006872A4"/>
    <w:rsid w:val="00690566"/>
    <w:rsid w:val="00692B0B"/>
    <w:rsid w:val="00693F8B"/>
    <w:rsid w:val="00694751"/>
    <w:rsid w:val="00696295"/>
    <w:rsid w:val="006A007C"/>
    <w:rsid w:val="006A1AC3"/>
    <w:rsid w:val="006A2272"/>
    <w:rsid w:val="006A3177"/>
    <w:rsid w:val="006A5130"/>
    <w:rsid w:val="006A568A"/>
    <w:rsid w:val="006A60C5"/>
    <w:rsid w:val="006A73B9"/>
    <w:rsid w:val="006A793A"/>
    <w:rsid w:val="006A7D86"/>
    <w:rsid w:val="006B1A86"/>
    <w:rsid w:val="006B257F"/>
    <w:rsid w:val="006B39E6"/>
    <w:rsid w:val="006C0A10"/>
    <w:rsid w:val="006C0DFC"/>
    <w:rsid w:val="006C40AF"/>
    <w:rsid w:val="006C4EFC"/>
    <w:rsid w:val="006C5311"/>
    <w:rsid w:val="006C5BF8"/>
    <w:rsid w:val="006C70F5"/>
    <w:rsid w:val="006D3262"/>
    <w:rsid w:val="006D581E"/>
    <w:rsid w:val="006D64C5"/>
    <w:rsid w:val="006D6538"/>
    <w:rsid w:val="006D7015"/>
    <w:rsid w:val="006E3EFE"/>
    <w:rsid w:val="006E5EBF"/>
    <w:rsid w:val="006F2A24"/>
    <w:rsid w:val="006F6D40"/>
    <w:rsid w:val="007002F4"/>
    <w:rsid w:val="00701204"/>
    <w:rsid w:val="00702BC4"/>
    <w:rsid w:val="0070321D"/>
    <w:rsid w:val="00706212"/>
    <w:rsid w:val="0070624E"/>
    <w:rsid w:val="00706A1F"/>
    <w:rsid w:val="00706BC8"/>
    <w:rsid w:val="007074C8"/>
    <w:rsid w:val="007128B3"/>
    <w:rsid w:val="00717F26"/>
    <w:rsid w:val="0072038A"/>
    <w:rsid w:val="00721E05"/>
    <w:rsid w:val="00722DF5"/>
    <w:rsid w:val="007271F3"/>
    <w:rsid w:val="0073008D"/>
    <w:rsid w:val="007349FD"/>
    <w:rsid w:val="00736034"/>
    <w:rsid w:val="0074140A"/>
    <w:rsid w:val="00741770"/>
    <w:rsid w:val="007431AD"/>
    <w:rsid w:val="00743216"/>
    <w:rsid w:val="00743A59"/>
    <w:rsid w:val="00752B1D"/>
    <w:rsid w:val="007546F4"/>
    <w:rsid w:val="00755F82"/>
    <w:rsid w:val="00757893"/>
    <w:rsid w:val="0076200F"/>
    <w:rsid w:val="00764E2D"/>
    <w:rsid w:val="007655F2"/>
    <w:rsid w:val="0076661E"/>
    <w:rsid w:val="00766E98"/>
    <w:rsid w:val="007718BE"/>
    <w:rsid w:val="00772418"/>
    <w:rsid w:val="00774A3F"/>
    <w:rsid w:val="00777A03"/>
    <w:rsid w:val="00781598"/>
    <w:rsid w:val="007842D3"/>
    <w:rsid w:val="007859DD"/>
    <w:rsid w:val="00790997"/>
    <w:rsid w:val="00790D35"/>
    <w:rsid w:val="00790D74"/>
    <w:rsid w:val="00793DB2"/>
    <w:rsid w:val="00794E3C"/>
    <w:rsid w:val="00795616"/>
    <w:rsid w:val="0079771E"/>
    <w:rsid w:val="00797900"/>
    <w:rsid w:val="007A1A27"/>
    <w:rsid w:val="007A349E"/>
    <w:rsid w:val="007A646C"/>
    <w:rsid w:val="007A75C9"/>
    <w:rsid w:val="007A7873"/>
    <w:rsid w:val="007A7C6D"/>
    <w:rsid w:val="007B7D33"/>
    <w:rsid w:val="007C24F5"/>
    <w:rsid w:val="007C36DB"/>
    <w:rsid w:val="007C3D59"/>
    <w:rsid w:val="007C56E4"/>
    <w:rsid w:val="007C62C0"/>
    <w:rsid w:val="007C773F"/>
    <w:rsid w:val="007C7E1D"/>
    <w:rsid w:val="007D0A64"/>
    <w:rsid w:val="007D38F1"/>
    <w:rsid w:val="007D3D5F"/>
    <w:rsid w:val="007D41B2"/>
    <w:rsid w:val="007D5D9E"/>
    <w:rsid w:val="007D7C81"/>
    <w:rsid w:val="007E1F8D"/>
    <w:rsid w:val="007E5E08"/>
    <w:rsid w:val="007E71FC"/>
    <w:rsid w:val="007F15A2"/>
    <w:rsid w:val="007F1E15"/>
    <w:rsid w:val="007F36BF"/>
    <w:rsid w:val="007F4A92"/>
    <w:rsid w:val="007F611B"/>
    <w:rsid w:val="00802C47"/>
    <w:rsid w:val="00803BC9"/>
    <w:rsid w:val="00803C09"/>
    <w:rsid w:val="0080506A"/>
    <w:rsid w:val="00810D34"/>
    <w:rsid w:val="00811930"/>
    <w:rsid w:val="00820380"/>
    <w:rsid w:val="00821091"/>
    <w:rsid w:val="00822569"/>
    <w:rsid w:val="008231A5"/>
    <w:rsid w:val="008335C6"/>
    <w:rsid w:val="00833941"/>
    <w:rsid w:val="008346F1"/>
    <w:rsid w:val="0083568A"/>
    <w:rsid w:val="008412C5"/>
    <w:rsid w:val="00842C2A"/>
    <w:rsid w:val="008442EF"/>
    <w:rsid w:val="00844A8C"/>
    <w:rsid w:val="0085292C"/>
    <w:rsid w:val="00853BB3"/>
    <w:rsid w:val="00856A2D"/>
    <w:rsid w:val="00857E90"/>
    <w:rsid w:val="00860AE0"/>
    <w:rsid w:val="0086136A"/>
    <w:rsid w:val="00861555"/>
    <w:rsid w:val="008624F8"/>
    <w:rsid w:val="00863CB2"/>
    <w:rsid w:val="00867D51"/>
    <w:rsid w:val="008707EC"/>
    <w:rsid w:val="008713C7"/>
    <w:rsid w:val="00872374"/>
    <w:rsid w:val="00881465"/>
    <w:rsid w:val="0088149A"/>
    <w:rsid w:val="008848F9"/>
    <w:rsid w:val="00886D52"/>
    <w:rsid w:val="0089199D"/>
    <w:rsid w:val="00894548"/>
    <w:rsid w:val="00896289"/>
    <w:rsid w:val="008A0012"/>
    <w:rsid w:val="008A05FB"/>
    <w:rsid w:val="008A0DCF"/>
    <w:rsid w:val="008A30AC"/>
    <w:rsid w:val="008A313D"/>
    <w:rsid w:val="008A3BBB"/>
    <w:rsid w:val="008A421C"/>
    <w:rsid w:val="008A506B"/>
    <w:rsid w:val="008A785E"/>
    <w:rsid w:val="008B41F3"/>
    <w:rsid w:val="008B477A"/>
    <w:rsid w:val="008C6174"/>
    <w:rsid w:val="008C6E6E"/>
    <w:rsid w:val="008D0A31"/>
    <w:rsid w:val="008D155F"/>
    <w:rsid w:val="008D2C3D"/>
    <w:rsid w:val="008D5E49"/>
    <w:rsid w:val="008D6335"/>
    <w:rsid w:val="008D6760"/>
    <w:rsid w:val="008D68EA"/>
    <w:rsid w:val="008E0136"/>
    <w:rsid w:val="008E2101"/>
    <w:rsid w:val="008E31FF"/>
    <w:rsid w:val="008E377D"/>
    <w:rsid w:val="008F2218"/>
    <w:rsid w:val="008F53CE"/>
    <w:rsid w:val="008F5B10"/>
    <w:rsid w:val="008F7B29"/>
    <w:rsid w:val="0090010F"/>
    <w:rsid w:val="009007CE"/>
    <w:rsid w:val="00900993"/>
    <w:rsid w:val="00900CD0"/>
    <w:rsid w:val="00901D99"/>
    <w:rsid w:val="0090226D"/>
    <w:rsid w:val="0090254A"/>
    <w:rsid w:val="00912395"/>
    <w:rsid w:val="00914718"/>
    <w:rsid w:val="00917DBD"/>
    <w:rsid w:val="00920CC3"/>
    <w:rsid w:val="00922797"/>
    <w:rsid w:val="00922A5A"/>
    <w:rsid w:val="00923AFE"/>
    <w:rsid w:val="00924163"/>
    <w:rsid w:val="00926153"/>
    <w:rsid w:val="00927E29"/>
    <w:rsid w:val="0093053D"/>
    <w:rsid w:val="009317E2"/>
    <w:rsid w:val="00931956"/>
    <w:rsid w:val="00933347"/>
    <w:rsid w:val="009333B1"/>
    <w:rsid w:val="00936AA6"/>
    <w:rsid w:val="00936EEE"/>
    <w:rsid w:val="00940A8B"/>
    <w:rsid w:val="00940CFD"/>
    <w:rsid w:val="00943258"/>
    <w:rsid w:val="0094366C"/>
    <w:rsid w:val="00946198"/>
    <w:rsid w:val="00950E3A"/>
    <w:rsid w:val="00950F39"/>
    <w:rsid w:val="00951BA8"/>
    <w:rsid w:val="009522B7"/>
    <w:rsid w:val="009533C5"/>
    <w:rsid w:val="00955475"/>
    <w:rsid w:val="009557C8"/>
    <w:rsid w:val="00956612"/>
    <w:rsid w:val="00965E1E"/>
    <w:rsid w:val="00966F48"/>
    <w:rsid w:val="00973758"/>
    <w:rsid w:val="0098089D"/>
    <w:rsid w:val="00984A56"/>
    <w:rsid w:val="00985830"/>
    <w:rsid w:val="00987535"/>
    <w:rsid w:val="0099366D"/>
    <w:rsid w:val="00993FC8"/>
    <w:rsid w:val="00994067"/>
    <w:rsid w:val="009A506E"/>
    <w:rsid w:val="009A7ABA"/>
    <w:rsid w:val="009B0BED"/>
    <w:rsid w:val="009B4421"/>
    <w:rsid w:val="009B5B88"/>
    <w:rsid w:val="009B62C0"/>
    <w:rsid w:val="009B631D"/>
    <w:rsid w:val="009B659E"/>
    <w:rsid w:val="009C589B"/>
    <w:rsid w:val="009D01B8"/>
    <w:rsid w:val="009D1071"/>
    <w:rsid w:val="009D3F6B"/>
    <w:rsid w:val="009D45E1"/>
    <w:rsid w:val="009D7207"/>
    <w:rsid w:val="009D7C00"/>
    <w:rsid w:val="009E0119"/>
    <w:rsid w:val="009E1C2B"/>
    <w:rsid w:val="009E3489"/>
    <w:rsid w:val="009E4491"/>
    <w:rsid w:val="009E45D0"/>
    <w:rsid w:val="009E79F0"/>
    <w:rsid w:val="009F08D9"/>
    <w:rsid w:val="009F10B0"/>
    <w:rsid w:val="009F261D"/>
    <w:rsid w:val="009F70A5"/>
    <w:rsid w:val="009F71B8"/>
    <w:rsid w:val="00A0143D"/>
    <w:rsid w:val="00A021EB"/>
    <w:rsid w:val="00A0264A"/>
    <w:rsid w:val="00A029F8"/>
    <w:rsid w:val="00A049FC"/>
    <w:rsid w:val="00A06608"/>
    <w:rsid w:val="00A06A06"/>
    <w:rsid w:val="00A06D0B"/>
    <w:rsid w:val="00A10FEC"/>
    <w:rsid w:val="00A11792"/>
    <w:rsid w:val="00A12A8C"/>
    <w:rsid w:val="00A12F66"/>
    <w:rsid w:val="00A156C6"/>
    <w:rsid w:val="00A202A2"/>
    <w:rsid w:val="00A22281"/>
    <w:rsid w:val="00A237A7"/>
    <w:rsid w:val="00A2521A"/>
    <w:rsid w:val="00A2575E"/>
    <w:rsid w:val="00A27FDF"/>
    <w:rsid w:val="00A3361A"/>
    <w:rsid w:val="00A342DE"/>
    <w:rsid w:val="00A347C2"/>
    <w:rsid w:val="00A35151"/>
    <w:rsid w:val="00A4067F"/>
    <w:rsid w:val="00A43874"/>
    <w:rsid w:val="00A45107"/>
    <w:rsid w:val="00A50FB0"/>
    <w:rsid w:val="00A52874"/>
    <w:rsid w:val="00A52A0A"/>
    <w:rsid w:val="00A550DE"/>
    <w:rsid w:val="00A62B14"/>
    <w:rsid w:val="00A6605E"/>
    <w:rsid w:val="00A7497F"/>
    <w:rsid w:val="00A77BC6"/>
    <w:rsid w:val="00A82090"/>
    <w:rsid w:val="00A842DE"/>
    <w:rsid w:val="00A914D9"/>
    <w:rsid w:val="00A96666"/>
    <w:rsid w:val="00AA2E94"/>
    <w:rsid w:val="00AA4071"/>
    <w:rsid w:val="00AA68F6"/>
    <w:rsid w:val="00AB78CC"/>
    <w:rsid w:val="00AC6EB4"/>
    <w:rsid w:val="00AD643D"/>
    <w:rsid w:val="00AD6D3D"/>
    <w:rsid w:val="00AF1376"/>
    <w:rsid w:val="00AF24C0"/>
    <w:rsid w:val="00AF482E"/>
    <w:rsid w:val="00AF57DB"/>
    <w:rsid w:val="00AF69C9"/>
    <w:rsid w:val="00B0154C"/>
    <w:rsid w:val="00B01A03"/>
    <w:rsid w:val="00B030B7"/>
    <w:rsid w:val="00B0469A"/>
    <w:rsid w:val="00B05301"/>
    <w:rsid w:val="00B060A3"/>
    <w:rsid w:val="00B07126"/>
    <w:rsid w:val="00B10853"/>
    <w:rsid w:val="00B11471"/>
    <w:rsid w:val="00B119E1"/>
    <w:rsid w:val="00B12A0A"/>
    <w:rsid w:val="00B12B91"/>
    <w:rsid w:val="00B12C6A"/>
    <w:rsid w:val="00B1309D"/>
    <w:rsid w:val="00B14A81"/>
    <w:rsid w:val="00B14D84"/>
    <w:rsid w:val="00B17D1F"/>
    <w:rsid w:val="00B212BD"/>
    <w:rsid w:val="00B24538"/>
    <w:rsid w:val="00B246BA"/>
    <w:rsid w:val="00B25EC8"/>
    <w:rsid w:val="00B2769D"/>
    <w:rsid w:val="00B27D4D"/>
    <w:rsid w:val="00B33804"/>
    <w:rsid w:val="00B34856"/>
    <w:rsid w:val="00B358D9"/>
    <w:rsid w:val="00B3615A"/>
    <w:rsid w:val="00B3690C"/>
    <w:rsid w:val="00B40483"/>
    <w:rsid w:val="00B410B2"/>
    <w:rsid w:val="00B42807"/>
    <w:rsid w:val="00B4335F"/>
    <w:rsid w:val="00B4447A"/>
    <w:rsid w:val="00B448C8"/>
    <w:rsid w:val="00B44C1E"/>
    <w:rsid w:val="00B461D1"/>
    <w:rsid w:val="00B464DE"/>
    <w:rsid w:val="00B52897"/>
    <w:rsid w:val="00B561A3"/>
    <w:rsid w:val="00B62A8B"/>
    <w:rsid w:val="00B634CD"/>
    <w:rsid w:val="00B6363E"/>
    <w:rsid w:val="00B669BB"/>
    <w:rsid w:val="00B66E6C"/>
    <w:rsid w:val="00B7186E"/>
    <w:rsid w:val="00B719CF"/>
    <w:rsid w:val="00B73FEC"/>
    <w:rsid w:val="00B81FF2"/>
    <w:rsid w:val="00B831F3"/>
    <w:rsid w:val="00B84DBF"/>
    <w:rsid w:val="00B918A9"/>
    <w:rsid w:val="00B92106"/>
    <w:rsid w:val="00B9433B"/>
    <w:rsid w:val="00B94528"/>
    <w:rsid w:val="00BA2544"/>
    <w:rsid w:val="00BA3E30"/>
    <w:rsid w:val="00BB1048"/>
    <w:rsid w:val="00BB6B4A"/>
    <w:rsid w:val="00BB797E"/>
    <w:rsid w:val="00BC03CA"/>
    <w:rsid w:val="00BC286D"/>
    <w:rsid w:val="00BC3E87"/>
    <w:rsid w:val="00BC47EB"/>
    <w:rsid w:val="00BC5123"/>
    <w:rsid w:val="00BC5F8C"/>
    <w:rsid w:val="00BD16EA"/>
    <w:rsid w:val="00BD1B62"/>
    <w:rsid w:val="00BD35F7"/>
    <w:rsid w:val="00BD4436"/>
    <w:rsid w:val="00BE0BCF"/>
    <w:rsid w:val="00BE11A3"/>
    <w:rsid w:val="00BE5C9B"/>
    <w:rsid w:val="00BF067D"/>
    <w:rsid w:val="00BF5889"/>
    <w:rsid w:val="00BF7C99"/>
    <w:rsid w:val="00C00C6A"/>
    <w:rsid w:val="00C02A1C"/>
    <w:rsid w:val="00C03B4C"/>
    <w:rsid w:val="00C0456B"/>
    <w:rsid w:val="00C076B2"/>
    <w:rsid w:val="00C079AA"/>
    <w:rsid w:val="00C10724"/>
    <w:rsid w:val="00C10A03"/>
    <w:rsid w:val="00C1202F"/>
    <w:rsid w:val="00C16836"/>
    <w:rsid w:val="00C16CB2"/>
    <w:rsid w:val="00C17A02"/>
    <w:rsid w:val="00C2006C"/>
    <w:rsid w:val="00C2281D"/>
    <w:rsid w:val="00C2389B"/>
    <w:rsid w:val="00C23AB8"/>
    <w:rsid w:val="00C252FE"/>
    <w:rsid w:val="00C2624D"/>
    <w:rsid w:val="00C30F0D"/>
    <w:rsid w:val="00C31820"/>
    <w:rsid w:val="00C330DD"/>
    <w:rsid w:val="00C354E4"/>
    <w:rsid w:val="00C37934"/>
    <w:rsid w:val="00C43B08"/>
    <w:rsid w:val="00C4413D"/>
    <w:rsid w:val="00C46085"/>
    <w:rsid w:val="00C51853"/>
    <w:rsid w:val="00C5211D"/>
    <w:rsid w:val="00C53813"/>
    <w:rsid w:val="00C55CB6"/>
    <w:rsid w:val="00C56FD5"/>
    <w:rsid w:val="00C57216"/>
    <w:rsid w:val="00C607E6"/>
    <w:rsid w:val="00C62414"/>
    <w:rsid w:val="00C62CB9"/>
    <w:rsid w:val="00C63293"/>
    <w:rsid w:val="00C64AC4"/>
    <w:rsid w:val="00C650FE"/>
    <w:rsid w:val="00C67401"/>
    <w:rsid w:val="00C675B5"/>
    <w:rsid w:val="00C74D27"/>
    <w:rsid w:val="00C80602"/>
    <w:rsid w:val="00C8586A"/>
    <w:rsid w:val="00C85E43"/>
    <w:rsid w:val="00C86563"/>
    <w:rsid w:val="00C868CE"/>
    <w:rsid w:val="00C86FE2"/>
    <w:rsid w:val="00C9213A"/>
    <w:rsid w:val="00C928A6"/>
    <w:rsid w:val="00C938BB"/>
    <w:rsid w:val="00CA3D55"/>
    <w:rsid w:val="00CA547D"/>
    <w:rsid w:val="00CB423F"/>
    <w:rsid w:val="00CB4823"/>
    <w:rsid w:val="00CB57A1"/>
    <w:rsid w:val="00CB5FC5"/>
    <w:rsid w:val="00CC253D"/>
    <w:rsid w:val="00CC294B"/>
    <w:rsid w:val="00CC62D2"/>
    <w:rsid w:val="00CD3714"/>
    <w:rsid w:val="00CD78A8"/>
    <w:rsid w:val="00CE218B"/>
    <w:rsid w:val="00CE40FF"/>
    <w:rsid w:val="00CE5A26"/>
    <w:rsid w:val="00CE61F2"/>
    <w:rsid w:val="00CE65C7"/>
    <w:rsid w:val="00CF22D5"/>
    <w:rsid w:val="00CF5631"/>
    <w:rsid w:val="00D00A57"/>
    <w:rsid w:val="00D0261F"/>
    <w:rsid w:val="00D035C2"/>
    <w:rsid w:val="00D1038B"/>
    <w:rsid w:val="00D11667"/>
    <w:rsid w:val="00D11693"/>
    <w:rsid w:val="00D116AD"/>
    <w:rsid w:val="00D130D0"/>
    <w:rsid w:val="00D131E2"/>
    <w:rsid w:val="00D13BEB"/>
    <w:rsid w:val="00D2020B"/>
    <w:rsid w:val="00D2096F"/>
    <w:rsid w:val="00D220FC"/>
    <w:rsid w:val="00D22C22"/>
    <w:rsid w:val="00D266F1"/>
    <w:rsid w:val="00D2744C"/>
    <w:rsid w:val="00D30AC6"/>
    <w:rsid w:val="00D32740"/>
    <w:rsid w:val="00D339AE"/>
    <w:rsid w:val="00D34654"/>
    <w:rsid w:val="00D34C87"/>
    <w:rsid w:val="00D362B6"/>
    <w:rsid w:val="00D40904"/>
    <w:rsid w:val="00D41630"/>
    <w:rsid w:val="00D428E7"/>
    <w:rsid w:val="00D42BD4"/>
    <w:rsid w:val="00D44F81"/>
    <w:rsid w:val="00D44FB0"/>
    <w:rsid w:val="00D455B0"/>
    <w:rsid w:val="00D510C4"/>
    <w:rsid w:val="00D530AA"/>
    <w:rsid w:val="00D54D72"/>
    <w:rsid w:val="00D561CF"/>
    <w:rsid w:val="00D57007"/>
    <w:rsid w:val="00D6524B"/>
    <w:rsid w:val="00D725A9"/>
    <w:rsid w:val="00D731DD"/>
    <w:rsid w:val="00D73DCA"/>
    <w:rsid w:val="00D744C6"/>
    <w:rsid w:val="00D75CC3"/>
    <w:rsid w:val="00D82016"/>
    <w:rsid w:val="00D82FA3"/>
    <w:rsid w:val="00D906F4"/>
    <w:rsid w:val="00D91856"/>
    <w:rsid w:val="00D924BB"/>
    <w:rsid w:val="00D93429"/>
    <w:rsid w:val="00D9571F"/>
    <w:rsid w:val="00D973AD"/>
    <w:rsid w:val="00DA3F04"/>
    <w:rsid w:val="00DB232A"/>
    <w:rsid w:val="00DB3EFA"/>
    <w:rsid w:val="00DB3FF5"/>
    <w:rsid w:val="00DB6D8B"/>
    <w:rsid w:val="00DC0464"/>
    <w:rsid w:val="00DC2DE3"/>
    <w:rsid w:val="00DC313E"/>
    <w:rsid w:val="00DC6CD3"/>
    <w:rsid w:val="00DD1F2E"/>
    <w:rsid w:val="00DD6665"/>
    <w:rsid w:val="00DD7845"/>
    <w:rsid w:val="00DD7A61"/>
    <w:rsid w:val="00DE0162"/>
    <w:rsid w:val="00DE0552"/>
    <w:rsid w:val="00DE233E"/>
    <w:rsid w:val="00DE2FDD"/>
    <w:rsid w:val="00DE3530"/>
    <w:rsid w:val="00DE68B6"/>
    <w:rsid w:val="00DE7C32"/>
    <w:rsid w:val="00DF11CC"/>
    <w:rsid w:val="00DF245B"/>
    <w:rsid w:val="00DF5478"/>
    <w:rsid w:val="00E01664"/>
    <w:rsid w:val="00E03335"/>
    <w:rsid w:val="00E05790"/>
    <w:rsid w:val="00E078C2"/>
    <w:rsid w:val="00E117E4"/>
    <w:rsid w:val="00E138BE"/>
    <w:rsid w:val="00E14531"/>
    <w:rsid w:val="00E175B3"/>
    <w:rsid w:val="00E17916"/>
    <w:rsid w:val="00E21DAF"/>
    <w:rsid w:val="00E239B4"/>
    <w:rsid w:val="00E32CB0"/>
    <w:rsid w:val="00E333B4"/>
    <w:rsid w:val="00E3451B"/>
    <w:rsid w:val="00E43DEC"/>
    <w:rsid w:val="00E45012"/>
    <w:rsid w:val="00E47E63"/>
    <w:rsid w:val="00E533AA"/>
    <w:rsid w:val="00E545A6"/>
    <w:rsid w:val="00E5735E"/>
    <w:rsid w:val="00E7124E"/>
    <w:rsid w:val="00E714C6"/>
    <w:rsid w:val="00E73152"/>
    <w:rsid w:val="00E731EA"/>
    <w:rsid w:val="00E7476E"/>
    <w:rsid w:val="00E76962"/>
    <w:rsid w:val="00E77CA7"/>
    <w:rsid w:val="00E77F39"/>
    <w:rsid w:val="00E80AA2"/>
    <w:rsid w:val="00E821E7"/>
    <w:rsid w:val="00E822A2"/>
    <w:rsid w:val="00E87C51"/>
    <w:rsid w:val="00E87F93"/>
    <w:rsid w:val="00E90F3C"/>
    <w:rsid w:val="00E968BB"/>
    <w:rsid w:val="00EA1500"/>
    <w:rsid w:val="00EA485A"/>
    <w:rsid w:val="00EA6E4A"/>
    <w:rsid w:val="00EA7833"/>
    <w:rsid w:val="00EB1327"/>
    <w:rsid w:val="00EB251D"/>
    <w:rsid w:val="00EB4346"/>
    <w:rsid w:val="00EB509F"/>
    <w:rsid w:val="00EB5583"/>
    <w:rsid w:val="00EB78C7"/>
    <w:rsid w:val="00EC0816"/>
    <w:rsid w:val="00ED0481"/>
    <w:rsid w:val="00ED6878"/>
    <w:rsid w:val="00ED6DCB"/>
    <w:rsid w:val="00EE029A"/>
    <w:rsid w:val="00EE2402"/>
    <w:rsid w:val="00EE2F8C"/>
    <w:rsid w:val="00EE3903"/>
    <w:rsid w:val="00EE53A8"/>
    <w:rsid w:val="00EE5F79"/>
    <w:rsid w:val="00EE60C2"/>
    <w:rsid w:val="00EE78F7"/>
    <w:rsid w:val="00EF0A10"/>
    <w:rsid w:val="00EF52B5"/>
    <w:rsid w:val="00EF5C98"/>
    <w:rsid w:val="00F02938"/>
    <w:rsid w:val="00F02B4C"/>
    <w:rsid w:val="00F04871"/>
    <w:rsid w:val="00F06B6C"/>
    <w:rsid w:val="00F072C8"/>
    <w:rsid w:val="00F11B2C"/>
    <w:rsid w:val="00F122FC"/>
    <w:rsid w:val="00F125FD"/>
    <w:rsid w:val="00F14651"/>
    <w:rsid w:val="00F14B6D"/>
    <w:rsid w:val="00F14DD2"/>
    <w:rsid w:val="00F165C4"/>
    <w:rsid w:val="00F169E8"/>
    <w:rsid w:val="00F16BA2"/>
    <w:rsid w:val="00F22B73"/>
    <w:rsid w:val="00F22BFB"/>
    <w:rsid w:val="00F2445F"/>
    <w:rsid w:val="00F31153"/>
    <w:rsid w:val="00F32280"/>
    <w:rsid w:val="00F35354"/>
    <w:rsid w:val="00F36716"/>
    <w:rsid w:val="00F40764"/>
    <w:rsid w:val="00F43E69"/>
    <w:rsid w:val="00F451ED"/>
    <w:rsid w:val="00F4550F"/>
    <w:rsid w:val="00F4697B"/>
    <w:rsid w:val="00F539D0"/>
    <w:rsid w:val="00F55019"/>
    <w:rsid w:val="00F55AF3"/>
    <w:rsid w:val="00F57F5C"/>
    <w:rsid w:val="00F601F3"/>
    <w:rsid w:val="00F658E6"/>
    <w:rsid w:val="00F674B8"/>
    <w:rsid w:val="00F674BA"/>
    <w:rsid w:val="00F67D5C"/>
    <w:rsid w:val="00F718AF"/>
    <w:rsid w:val="00F73C37"/>
    <w:rsid w:val="00F742FA"/>
    <w:rsid w:val="00F748F6"/>
    <w:rsid w:val="00F74C40"/>
    <w:rsid w:val="00F8010A"/>
    <w:rsid w:val="00F805A3"/>
    <w:rsid w:val="00F80892"/>
    <w:rsid w:val="00F80B6D"/>
    <w:rsid w:val="00F81D88"/>
    <w:rsid w:val="00F84828"/>
    <w:rsid w:val="00F84EC4"/>
    <w:rsid w:val="00F84ED5"/>
    <w:rsid w:val="00F851CE"/>
    <w:rsid w:val="00F85AD8"/>
    <w:rsid w:val="00F90301"/>
    <w:rsid w:val="00F92F4E"/>
    <w:rsid w:val="00FA0BB1"/>
    <w:rsid w:val="00FA238B"/>
    <w:rsid w:val="00FA4423"/>
    <w:rsid w:val="00FA50EC"/>
    <w:rsid w:val="00FA5646"/>
    <w:rsid w:val="00FB36DA"/>
    <w:rsid w:val="00FB3A3F"/>
    <w:rsid w:val="00FB7E5C"/>
    <w:rsid w:val="00FC0E21"/>
    <w:rsid w:val="00FC30FF"/>
    <w:rsid w:val="00FC4DF0"/>
    <w:rsid w:val="00FC63CA"/>
    <w:rsid w:val="00FD0654"/>
    <w:rsid w:val="00FD2F81"/>
    <w:rsid w:val="00FD5B7B"/>
    <w:rsid w:val="00FE7C12"/>
    <w:rsid w:val="00FF02C7"/>
    <w:rsid w:val="00FF26B6"/>
    <w:rsid w:val="00FF38F0"/>
    <w:rsid w:val="00FF50EC"/>
    <w:rsid w:val="00FF61D3"/>
    <w:rsid w:val="00FF6991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047E7A"/>
  <w15:chartTrackingRefBased/>
  <w15:docId w15:val="{410A2BC9-8232-4047-8C07-F19F616E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536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167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3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0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</TotalTime>
  <Pages>1</Pages>
  <Words>151</Words>
  <Characters>924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2023-11-08T00:47:00Z</cp:lastPrinted>
  <dcterms:created xsi:type="dcterms:W3CDTF">2025-06-23T20:53:00Z</dcterms:created>
  <dcterms:modified xsi:type="dcterms:W3CDTF">2025-06-23T20:55:00Z</dcterms:modified>
</cp:coreProperties>
</file>