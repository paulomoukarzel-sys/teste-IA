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C5D1" w14:textId="09AFE89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DOUTOR JUIZ DE DIREITO DA 7ª VARA CÍVEL DA COMARCA DA CAPITAL/SC.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91199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610CCE" w14:textId="77777777" w:rsidR="006B642E" w:rsidRPr="00136102" w:rsidRDefault="006B642E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8F321C" w14:textId="3687AFB0" w:rsidR="000169F1" w:rsidRPr="00646A85" w:rsidRDefault="00646A85" w:rsidP="00646A85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28A0CCD3" w14:textId="5716D9C9" w:rsidR="000169F1" w:rsidRPr="00136102" w:rsidRDefault="000169F1" w:rsidP="00407C82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BDE792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6A3EFD" w14:textId="12936EC6" w:rsidR="007D60B1" w:rsidRDefault="006B642E" w:rsidP="00B35391">
      <w:pPr>
        <w:pStyle w:val="Qualificaodaspartes"/>
        <w:spacing w:line="360" w:lineRule="auto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>
        <w:t>, ajuizada em face de 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signatários, em atenção</w:t>
      </w:r>
      <w:r w:rsidR="007D60B1">
        <w:t xml:space="preserve"> às intimações </w:t>
      </w:r>
      <w:r w:rsidR="00AC6EC0">
        <w:t>dos eventos 186 e 187</w:t>
      </w:r>
      <w:r>
        <w:t xml:space="preserve">, </w:t>
      </w:r>
      <w:r w:rsidR="007D60B1">
        <w:t>requerer a citação</w:t>
      </w:r>
      <w:r w:rsidR="004E1269">
        <w:t xml:space="preserve">, por </w:t>
      </w:r>
      <w:r w:rsidR="004E1269">
        <w:rPr>
          <w:u w:val="single"/>
        </w:rPr>
        <w:t>Oficial de Justiça</w:t>
      </w:r>
      <w:r w:rsidR="004E1269">
        <w:t>,</w:t>
      </w:r>
      <w:r w:rsidR="007D60B1">
        <w:t xml:space="preserve"> dos </w:t>
      </w:r>
      <w:r w:rsidR="00F714F7">
        <w:t>requeridos</w:t>
      </w:r>
      <w:r w:rsidR="007D60B1">
        <w:t xml:space="preserve"> Marcelo Feijó e </w:t>
      </w:r>
      <w:r w:rsidR="00FE36BB">
        <w:t>AMK Comércio de Alimentos Ltda.</w:t>
      </w:r>
      <w:r w:rsidR="00836FB2">
        <w:t xml:space="preserve"> na</w:t>
      </w:r>
      <w:r w:rsidR="007E56AE">
        <w:t xml:space="preserve"> </w:t>
      </w:r>
      <w:r w:rsidR="007E56AE" w:rsidRPr="007E56AE">
        <w:t xml:space="preserve">Rua Francisco Jacinto de Melo, </w:t>
      </w:r>
      <w:r w:rsidR="00B835E6">
        <w:t xml:space="preserve">n. </w:t>
      </w:r>
      <w:r w:rsidR="007E56AE" w:rsidRPr="007E56AE">
        <w:t>1</w:t>
      </w:r>
      <w:r w:rsidR="00B835E6">
        <w:t>.</w:t>
      </w:r>
      <w:r w:rsidR="007E56AE" w:rsidRPr="007E56AE">
        <w:t>562, apto 102, bloco C, Areias, São José/SC</w:t>
      </w:r>
      <w:r w:rsidR="007E56AE">
        <w:t>,</w:t>
      </w:r>
      <w:r w:rsidR="007E56AE" w:rsidRPr="007E56AE">
        <w:t xml:space="preserve"> </w:t>
      </w:r>
      <w:r w:rsidR="007E56AE">
        <w:t xml:space="preserve">CEP n. </w:t>
      </w:r>
      <w:r w:rsidR="007E56AE" w:rsidRPr="007E56AE">
        <w:t>88</w:t>
      </w:r>
      <w:r w:rsidR="007E56AE">
        <w:t>.</w:t>
      </w:r>
      <w:r w:rsidR="007E56AE" w:rsidRPr="007E56AE">
        <w:t>113</w:t>
      </w:r>
      <w:r w:rsidR="007E56AE">
        <w:t>-</w:t>
      </w:r>
      <w:r w:rsidR="007E56AE" w:rsidRPr="007E56AE">
        <w:t>300</w:t>
      </w:r>
      <w:r w:rsidR="00836FB2">
        <w:t xml:space="preserve">, que é o último endereço conhecido </w:t>
      </w:r>
      <w:r w:rsidR="00CF4D42">
        <w:t>d</w:t>
      </w:r>
      <w:r w:rsidR="00836FB2">
        <w:t>o sr. Marcelo Feijó</w:t>
      </w:r>
      <w:r w:rsidR="00CF4D42">
        <w:t xml:space="preserve"> </w:t>
      </w:r>
      <w:r w:rsidR="00CF4D42" w:rsidRPr="00FF1821">
        <w:rPr>
          <w:sz w:val="20"/>
          <w:szCs w:val="18"/>
        </w:rPr>
        <w:t xml:space="preserve">(extraído da ação de despejo n. </w:t>
      </w:r>
      <w:r w:rsidR="00FF1821" w:rsidRPr="00FF1821">
        <w:rPr>
          <w:sz w:val="20"/>
          <w:szCs w:val="18"/>
        </w:rPr>
        <w:t>5026781-64.2022.8.24.0064</w:t>
      </w:r>
      <w:r w:rsidR="00FF1821">
        <w:rPr>
          <w:sz w:val="20"/>
          <w:szCs w:val="18"/>
        </w:rPr>
        <w:t>,</w:t>
      </w:r>
      <w:r w:rsidR="00FF1821" w:rsidRPr="00FF1821">
        <w:rPr>
          <w:sz w:val="20"/>
          <w:szCs w:val="18"/>
        </w:rPr>
        <w:t xml:space="preserve"> </w:t>
      </w:r>
      <w:r w:rsidR="00FF1821">
        <w:rPr>
          <w:sz w:val="20"/>
          <w:szCs w:val="18"/>
        </w:rPr>
        <w:t xml:space="preserve">ajuizada </w:t>
      </w:r>
      <w:r w:rsidR="00CF4D42" w:rsidRPr="00FF1821">
        <w:rPr>
          <w:sz w:val="20"/>
          <w:szCs w:val="18"/>
        </w:rPr>
        <w:t>contra Marcelo)</w:t>
      </w:r>
      <w:r w:rsidR="007E56AE">
        <w:t>.</w:t>
      </w:r>
    </w:p>
    <w:p w14:paraId="0985F08C" w14:textId="77777777" w:rsidR="003D2B6B" w:rsidRDefault="003D2B6B" w:rsidP="00B35391">
      <w:pPr>
        <w:pStyle w:val="Ttulo2"/>
        <w:rPr>
          <w:rFonts w:eastAsia="Calibri"/>
        </w:rPr>
      </w:pPr>
    </w:p>
    <w:p w14:paraId="01043E87" w14:textId="09319204" w:rsidR="00B35391" w:rsidRDefault="00B35391" w:rsidP="00B35391">
      <w:pPr>
        <w:pStyle w:val="Qualificaodaspartes"/>
        <w:spacing w:line="360" w:lineRule="auto"/>
      </w:pPr>
      <w:r>
        <w:t xml:space="preserve">Para tanto, os autores juntam aos autos o comprovante de pagamento das custas intermediárias necessárias para a realização da diligência </w:t>
      </w:r>
      <w:r w:rsidRPr="000D3243">
        <w:rPr>
          <w:sz w:val="20"/>
          <w:szCs w:val="18"/>
        </w:rPr>
        <w:t>(</w:t>
      </w:r>
      <w:r w:rsidRPr="000D3243">
        <w:rPr>
          <w:b/>
          <w:sz w:val="20"/>
          <w:szCs w:val="18"/>
        </w:rPr>
        <w:t>doc. 1</w:t>
      </w:r>
      <w:r w:rsidRPr="000D3243">
        <w:rPr>
          <w:sz w:val="20"/>
          <w:szCs w:val="18"/>
        </w:rPr>
        <w:t>)</w:t>
      </w:r>
      <w:r>
        <w:t>.</w:t>
      </w:r>
    </w:p>
    <w:p w14:paraId="2A374C8B" w14:textId="2B2331C5" w:rsidR="00B35391" w:rsidRDefault="00836FB2" w:rsidP="00836FB2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Caso se mostre inexitosa, mais uma vez, essa diligência, </w:t>
      </w:r>
      <w:r w:rsidR="00130414">
        <w:rPr>
          <w:rFonts w:ascii="Arial" w:eastAsia="Calibri" w:hAnsi="Arial" w:cs="Times New Roman"/>
          <w:sz w:val="24"/>
          <w:szCs w:val="24"/>
        </w:rPr>
        <w:t xml:space="preserve">os autores requerem, desde já, a citação </w:t>
      </w:r>
      <w:r w:rsidR="00130414" w:rsidRPr="00130414">
        <w:rPr>
          <w:rFonts w:ascii="Arial" w:eastAsia="Calibri" w:hAnsi="Arial" w:cs="Times New Roman"/>
          <w:sz w:val="24"/>
          <w:szCs w:val="24"/>
          <w:u w:val="single"/>
        </w:rPr>
        <w:t>por edital</w:t>
      </w:r>
      <w:r w:rsidR="00130414">
        <w:rPr>
          <w:rFonts w:ascii="Arial" w:eastAsia="Calibri" w:hAnsi="Arial" w:cs="Times New Roman"/>
          <w:sz w:val="24"/>
          <w:szCs w:val="24"/>
        </w:rPr>
        <w:t xml:space="preserve"> dos requeridos Marcelo Feijó e AMK Comércio de Alimentos Ltda., </w:t>
      </w:r>
      <w:r>
        <w:rPr>
          <w:rFonts w:ascii="Arial" w:eastAsia="Calibri" w:hAnsi="Arial" w:cs="Times New Roman"/>
          <w:sz w:val="24"/>
          <w:szCs w:val="24"/>
        </w:rPr>
        <w:t>com fundamento no art. 256</w:t>
      </w:r>
      <w:r w:rsidR="00130414">
        <w:rPr>
          <w:rFonts w:ascii="Arial" w:eastAsia="Calibri" w:hAnsi="Arial" w:cs="Times New Roman"/>
          <w:sz w:val="24"/>
          <w:szCs w:val="24"/>
        </w:rPr>
        <w:t xml:space="preserve"> e seguintes do CPC, porquanto</w:t>
      </w:r>
      <w:r w:rsidR="00CF4D42">
        <w:rPr>
          <w:rFonts w:ascii="Arial" w:eastAsia="Calibri" w:hAnsi="Arial" w:cs="Times New Roman"/>
          <w:sz w:val="24"/>
          <w:szCs w:val="24"/>
        </w:rPr>
        <w:t xml:space="preserve"> foram esgotadas</w:t>
      </w:r>
      <w:r w:rsidR="00FF1821">
        <w:rPr>
          <w:rFonts w:ascii="Arial" w:eastAsia="Calibri" w:hAnsi="Arial" w:cs="Times New Roman"/>
          <w:sz w:val="24"/>
          <w:szCs w:val="24"/>
        </w:rPr>
        <w:t xml:space="preserve"> toda</w:t>
      </w:r>
      <w:r w:rsidR="00407C82">
        <w:rPr>
          <w:rFonts w:ascii="Arial" w:eastAsia="Calibri" w:hAnsi="Arial" w:cs="Times New Roman"/>
          <w:sz w:val="24"/>
          <w:szCs w:val="24"/>
        </w:rPr>
        <w:t xml:space="preserve">s as tentativas de citação possíveis no caso, consoante comprovam os eventos </w:t>
      </w:r>
      <w:r w:rsidR="00832BEA">
        <w:rPr>
          <w:rFonts w:ascii="Arial" w:eastAsia="Calibri" w:hAnsi="Arial" w:cs="Times New Roman"/>
          <w:sz w:val="24"/>
          <w:szCs w:val="24"/>
        </w:rPr>
        <w:t>20,</w:t>
      </w:r>
      <w:r w:rsidR="005E558A">
        <w:rPr>
          <w:rFonts w:ascii="Arial" w:eastAsia="Calibri" w:hAnsi="Arial" w:cs="Times New Roman"/>
          <w:sz w:val="24"/>
          <w:szCs w:val="24"/>
        </w:rPr>
        <w:t xml:space="preserve"> 24, 52,</w:t>
      </w:r>
      <w:r w:rsidR="001E5161">
        <w:rPr>
          <w:rFonts w:ascii="Arial" w:eastAsia="Calibri" w:hAnsi="Arial" w:cs="Times New Roman"/>
          <w:sz w:val="24"/>
          <w:szCs w:val="24"/>
        </w:rPr>
        <w:t xml:space="preserve"> 54, </w:t>
      </w:r>
      <w:r w:rsidR="00C82C70">
        <w:rPr>
          <w:rFonts w:ascii="Arial" w:eastAsia="Calibri" w:hAnsi="Arial" w:cs="Times New Roman"/>
          <w:sz w:val="24"/>
          <w:szCs w:val="24"/>
        </w:rPr>
        <w:t>61,</w:t>
      </w:r>
      <w:r w:rsidR="00C12719">
        <w:rPr>
          <w:rFonts w:ascii="Arial" w:eastAsia="Calibri" w:hAnsi="Arial" w:cs="Times New Roman"/>
          <w:sz w:val="24"/>
          <w:szCs w:val="24"/>
        </w:rPr>
        <w:t xml:space="preserve"> 77, 79, 85</w:t>
      </w:r>
      <w:r w:rsidR="00291BD4">
        <w:rPr>
          <w:rFonts w:ascii="Arial" w:eastAsia="Calibri" w:hAnsi="Arial" w:cs="Times New Roman"/>
          <w:sz w:val="24"/>
          <w:szCs w:val="24"/>
        </w:rPr>
        <w:t>, 108, 111</w:t>
      </w:r>
      <w:r w:rsidR="00954422">
        <w:rPr>
          <w:rFonts w:ascii="Arial" w:eastAsia="Calibri" w:hAnsi="Arial" w:cs="Times New Roman"/>
          <w:sz w:val="24"/>
          <w:szCs w:val="24"/>
        </w:rPr>
        <w:t>, 149, 174 e 175</w:t>
      </w:r>
      <w:r w:rsidR="00407C82">
        <w:rPr>
          <w:rFonts w:ascii="Arial" w:eastAsia="Calibri" w:hAnsi="Arial" w:cs="Times New Roman"/>
          <w:sz w:val="24"/>
          <w:szCs w:val="24"/>
        </w:rPr>
        <w:t>.</w:t>
      </w:r>
    </w:p>
    <w:p w14:paraId="781DCB85" w14:textId="77777777" w:rsidR="00130414" w:rsidRDefault="00130414" w:rsidP="00836FB2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200C1F" w14:textId="6CB657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DF9AB" w14:textId="0019637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37B8E">
        <w:rPr>
          <w:rFonts w:ascii="Arial" w:eastAsia="Calibri" w:hAnsi="Arial" w:cs="Times New Roman"/>
          <w:noProof/>
          <w:sz w:val="24"/>
          <w:szCs w:val="24"/>
        </w:rPr>
        <w:t>18 de agosto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0115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64F5A932" w:rsidR="00131BEB" w:rsidRPr="000169F1" w:rsidRDefault="00EE029A" w:rsidP="0095442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D53B8">
      <w:headerReference w:type="default" r:id="rId8"/>
      <w:footerReference w:type="default" r:id="rId9"/>
      <w:pgSz w:w="11906" w:h="16838"/>
      <w:pgMar w:top="1701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96C6A" w14:textId="77777777" w:rsidR="00646A85" w:rsidRDefault="00646A85" w:rsidP="00943258">
      <w:pPr>
        <w:spacing w:after="0" w:line="240" w:lineRule="auto"/>
      </w:pPr>
      <w:r>
        <w:separator/>
      </w:r>
    </w:p>
  </w:endnote>
  <w:endnote w:type="continuationSeparator" w:id="0">
    <w:p w14:paraId="279F3EDC" w14:textId="77777777" w:rsidR="00646A85" w:rsidRDefault="00646A8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6151091" name="Imagem 961510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0A565" w14:textId="77777777" w:rsidR="00646A85" w:rsidRDefault="00646A85" w:rsidP="00943258">
      <w:pPr>
        <w:spacing w:after="0" w:line="240" w:lineRule="auto"/>
      </w:pPr>
      <w:r>
        <w:separator/>
      </w:r>
    </w:p>
  </w:footnote>
  <w:footnote w:type="continuationSeparator" w:id="0">
    <w:p w14:paraId="5EDCF859" w14:textId="77777777" w:rsidR="00646A85" w:rsidRDefault="00646A8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87940863" name="Imagem 3879408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1F09"/>
    <w:rsid w:val="000169F1"/>
    <w:rsid w:val="00027C69"/>
    <w:rsid w:val="00033EC0"/>
    <w:rsid w:val="00035796"/>
    <w:rsid w:val="00042359"/>
    <w:rsid w:val="0004298B"/>
    <w:rsid w:val="00045076"/>
    <w:rsid w:val="00054B8C"/>
    <w:rsid w:val="0008652C"/>
    <w:rsid w:val="00095A72"/>
    <w:rsid w:val="00097661"/>
    <w:rsid w:val="000A33E9"/>
    <w:rsid w:val="000A60B0"/>
    <w:rsid w:val="000B214D"/>
    <w:rsid w:val="000B6A86"/>
    <w:rsid w:val="000B743D"/>
    <w:rsid w:val="000C4295"/>
    <w:rsid w:val="000C6876"/>
    <w:rsid w:val="000D228C"/>
    <w:rsid w:val="000D48B6"/>
    <w:rsid w:val="000E4FEE"/>
    <w:rsid w:val="000E5335"/>
    <w:rsid w:val="000E676B"/>
    <w:rsid w:val="000F5B77"/>
    <w:rsid w:val="000F7435"/>
    <w:rsid w:val="00100AD0"/>
    <w:rsid w:val="001010AE"/>
    <w:rsid w:val="00130414"/>
    <w:rsid w:val="00131BEB"/>
    <w:rsid w:val="00157168"/>
    <w:rsid w:val="001613DC"/>
    <w:rsid w:val="001667B0"/>
    <w:rsid w:val="00166824"/>
    <w:rsid w:val="001761C0"/>
    <w:rsid w:val="00180002"/>
    <w:rsid w:val="00183BE2"/>
    <w:rsid w:val="0019575E"/>
    <w:rsid w:val="001958AD"/>
    <w:rsid w:val="00197B07"/>
    <w:rsid w:val="00197E05"/>
    <w:rsid w:val="001A3F03"/>
    <w:rsid w:val="001B1D54"/>
    <w:rsid w:val="001B226B"/>
    <w:rsid w:val="001B26B0"/>
    <w:rsid w:val="001B2B98"/>
    <w:rsid w:val="001B2E75"/>
    <w:rsid w:val="001B549B"/>
    <w:rsid w:val="001C2EDE"/>
    <w:rsid w:val="001D57F2"/>
    <w:rsid w:val="001D7039"/>
    <w:rsid w:val="001E5161"/>
    <w:rsid w:val="001F3FC3"/>
    <w:rsid w:val="001F538B"/>
    <w:rsid w:val="00201F45"/>
    <w:rsid w:val="00203873"/>
    <w:rsid w:val="00207BE4"/>
    <w:rsid w:val="00212977"/>
    <w:rsid w:val="00214E09"/>
    <w:rsid w:val="00217799"/>
    <w:rsid w:val="00232FE3"/>
    <w:rsid w:val="002448DC"/>
    <w:rsid w:val="00255446"/>
    <w:rsid w:val="002646E7"/>
    <w:rsid w:val="002726AB"/>
    <w:rsid w:val="00272854"/>
    <w:rsid w:val="00272BFB"/>
    <w:rsid w:val="0027356E"/>
    <w:rsid w:val="002775E0"/>
    <w:rsid w:val="002811D4"/>
    <w:rsid w:val="00284198"/>
    <w:rsid w:val="002876D6"/>
    <w:rsid w:val="00291BD4"/>
    <w:rsid w:val="00291F6C"/>
    <w:rsid w:val="002932CA"/>
    <w:rsid w:val="00295BDC"/>
    <w:rsid w:val="00295E13"/>
    <w:rsid w:val="002A104E"/>
    <w:rsid w:val="002A400B"/>
    <w:rsid w:val="002A4DC5"/>
    <w:rsid w:val="002A5FA3"/>
    <w:rsid w:val="002C10E7"/>
    <w:rsid w:val="002C3B48"/>
    <w:rsid w:val="002D0FF7"/>
    <w:rsid w:val="002D1EDF"/>
    <w:rsid w:val="002E0680"/>
    <w:rsid w:val="002F4682"/>
    <w:rsid w:val="002F51D4"/>
    <w:rsid w:val="003008BD"/>
    <w:rsid w:val="00304C4A"/>
    <w:rsid w:val="00313F1B"/>
    <w:rsid w:val="00315BF7"/>
    <w:rsid w:val="00326359"/>
    <w:rsid w:val="0035089E"/>
    <w:rsid w:val="00363DD9"/>
    <w:rsid w:val="00377A2E"/>
    <w:rsid w:val="003801CD"/>
    <w:rsid w:val="0038686B"/>
    <w:rsid w:val="00394F6F"/>
    <w:rsid w:val="003964C4"/>
    <w:rsid w:val="003A2E15"/>
    <w:rsid w:val="003C609A"/>
    <w:rsid w:val="003C7A0B"/>
    <w:rsid w:val="003D2760"/>
    <w:rsid w:val="003D2B6B"/>
    <w:rsid w:val="003D4BED"/>
    <w:rsid w:val="003D74C7"/>
    <w:rsid w:val="003D7F11"/>
    <w:rsid w:val="003E215C"/>
    <w:rsid w:val="003E2CB2"/>
    <w:rsid w:val="003E46B9"/>
    <w:rsid w:val="003E5662"/>
    <w:rsid w:val="003F11DD"/>
    <w:rsid w:val="003F79D6"/>
    <w:rsid w:val="00407C82"/>
    <w:rsid w:val="0041208F"/>
    <w:rsid w:val="00412252"/>
    <w:rsid w:val="0041325E"/>
    <w:rsid w:val="0042260D"/>
    <w:rsid w:val="00434E65"/>
    <w:rsid w:val="00462324"/>
    <w:rsid w:val="00471D92"/>
    <w:rsid w:val="00482492"/>
    <w:rsid w:val="00483DA9"/>
    <w:rsid w:val="00493AF4"/>
    <w:rsid w:val="004949AD"/>
    <w:rsid w:val="004A7396"/>
    <w:rsid w:val="004B4EAF"/>
    <w:rsid w:val="004C170D"/>
    <w:rsid w:val="004C3BD1"/>
    <w:rsid w:val="004D7645"/>
    <w:rsid w:val="004D7726"/>
    <w:rsid w:val="004E1269"/>
    <w:rsid w:val="004F2B78"/>
    <w:rsid w:val="004F384D"/>
    <w:rsid w:val="004F6EC2"/>
    <w:rsid w:val="00501913"/>
    <w:rsid w:val="00501A18"/>
    <w:rsid w:val="0050687B"/>
    <w:rsid w:val="00512452"/>
    <w:rsid w:val="005217A3"/>
    <w:rsid w:val="005321DA"/>
    <w:rsid w:val="00533A2C"/>
    <w:rsid w:val="00535919"/>
    <w:rsid w:val="00536494"/>
    <w:rsid w:val="00542B55"/>
    <w:rsid w:val="00542FFE"/>
    <w:rsid w:val="005525E5"/>
    <w:rsid w:val="00552B7B"/>
    <w:rsid w:val="00553E3C"/>
    <w:rsid w:val="0055628C"/>
    <w:rsid w:val="005709E7"/>
    <w:rsid w:val="00572FBD"/>
    <w:rsid w:val="005808ED"/>
    <w:rsid w:val="00585937"/>
    <w:rsid w:val="0059079F"/>
    <w:rsid w:val="00597E3A"/>
    <w:rsid w:val="005A298A"/>
    <w:rsid w:val="005A77D6"/>
    <w:rsid w:val="005B2A00"/>
    <w:rsid w:val="005B67EA"/>
    <w:rsid w:val="005B75EB"/>
    <w:rsid w:val="005C0753"/>
    <w:rsid w:val="005C721C"/>
    <w:rsid w:val="005C7240"/>
    <w:rsid w:val="005D5A4E"/>
    <w:rsid w:val="005D729D"/>
    <w:rsid w:val="005E113E"/>
    <w:rsid w:val="005E558A"/>
    <w:rsid w:val="005E58E2"/>
    <w:rsid w:val="005F1971"/>
    <w:rsid w:val="005F33C4"/>
    <w:rsid w:val="005F4E55"/>
    <w:rsid w:val="005F7DED"/>
    <w:rsid w:val="00600ADA"/>
    <w:rsid w:val="00601793"/>
    <w:rsid w:val="00611766"/>
    <w:rsid w:val="00620236"/>
    <w:rsid w:val="00625E09"/>
    <w:rsid w:val="00630930"/>
    <w:rsid w:val="00637ADC"/>
    <w:rsid w:val="006424E3"/>
    <w:rsid w:val="00645378"/>
    <w:rsid w:val="00646A85"/>
    <w:rsid w:val="006643F3"/>
    <w:rsid w:val="00664E42"/>
    <w:rsid w:val="00665E26"/>
    <w:rsid w:val="00673228"/>
    <w:rsid w:val="0068098D"/>
    <w:rsid w:val="00683B89"/>
    <w:rsid w:val="00693F8B"/>
    <w:rsid w:val="00694C2F"/>
    <w:rsid w:val="00696295"/>
    <w:rsid w:val="006A21CE"/>
    <w:rsid w:val="006B1229"/>
    <w:rsid w:val="006B30C5"/>
    <w:rsid w:val="006B642E"/>
    <w:rsid w:val="006C0DFC"/>
    <w:rsid w:val="006C7EE7"/>
    <w:rsid w:val="006D379C"/>
    <w:rsid w:val="006D4858"/>
    <w:rsid w:val="006D4A2F"/>
    <w:rsid w:val="006D5387"/>
    <w:rsid w:val="00703374"/>
    <w:rsid w:val="00704E9E"/>
    <w:rsid w:val="00722DF5"/>
    <w:rsid w:val="007306E0"/>
    <w:rsid w:val="00734BE8"/>
    <w:rsid w:val="0074277D"/>
    <w:rsid w:val="00743F05"/>
    <w:rsid w:val="00745B53"/>
    <w:rsid w:val="00782753"/>
    <w:rsid w:val="007854E4"/>
    <w:rsid w:val="00795616"/>
    <w:rsid w:val="00795FDD"/>
    <w:rsid w:val="00797900"/>
    <w:rsid w:val="007B4F1A"/>
    <w:rsid w:val="007C00F2"/>
    <w:rsid w:val="007C15E0"/>
    <w:rsid w:val="007C2A43"/>
    <w:rsid w:val="007C36DB"/>
    <w:rsid w:val="007D3DB8"/>
    <w:rsid w:val="007D60B1"/>
    <w:rsid w:val="007D6CBA"/>
    <w:rsid w:val="007E56AE"/>
    <w:rsid w:val="007F1BC3"/>
    <w:rsid w:val="007F5068"/>
    <w:rsid w:val="007F69DE"/>
    <w:rsid w:val="00810D34"/>
    <w:rsid w:val="00810F7B"/>
    <w:rsid w:val="008175C2"/>
    <w:rsid w:val="00826B50"/>
    <w:rsid w:val="00827058"/>
    <w:rsid w:val="00830C39"/>
    <w:rsid w:val="00832BEA"/>
    <w:rsid w:val="00836FB2"/>
    <w:rsid w:val="008424BB"/>
    <w:rsid w:val="00846EA5"/>
    <w:rsid w:val="0085206F"/>
    <w:rsid w:val="00855A8F"/>
    <w:rsid w:val="00855C06"/>
    <w:rsid w:val="008700AF"/>
    <w:rsid w:val="0087548C"/>
    <w:rsid w:val="00883FD2"/>
    <w:rsid w:val="00897440"/>
    <w:rsid w:val="00897A6A"/>
    <w:rsid w:val="008A0012"/>
    <w:rsid w:val="008A4A25"/>
    <w:rsid w:val="008A560F"/>
    <w:rsid w:val="008A7C76"/>
    <w:rsid w:val="008B5B8E"/>
    <w:rsid w:val="008B6EEF"/>
    <w:rsid w:val="008D2529"/>
    <w:rsid w:val="008D2DE2"/>
    <w:rsid w:val="008E31FF"/>
    <w:rsid w:val="008E377D"/>
    <w:rsid w:val="008E4263"/>
    <w:rsid w:val="008F2218"/>
    <w:rsid w:val="008F53CE"/>
    <w:rsid w:val="008F60CA"/>
    <w:rsid w:val="008F7B29"/>
    <w:rsid w:val="0090226D"/>
    <w:rsid w:val="00915A71"/>
    <w:rsid w:val="00917876"/>
    <w:rsid w:val="009209BC"/>
    <w:rsid w:val="00922E2D"/>
    <w:rsid w:val="00924163"/>
    <w:rsid w:val="009255FF"/>
    <w:rsid w:val="00925E5B"/>
    <w:rsid w:val="00930FD9"/>
    <w:rsid w:val="00943258"/>
    <w:rsid w:val="00954422"/>
    <w:rsid w:val="0095514E"/>
    <w:rsid w:val="009563BA"/>
    <w:rsid w:val="009576BB"/>
    <w:rsid w:val="0096520D"/>
    <w:rsid w:val="009727AC"/>
    <w:rsid w:val="00973E66"/>
    <w:rsid w:val="00973F09"/>
    <w:rsid w:val="009757C3"/>
    <w:rsid w:val="00975BE7"/>
    <w:rsid w:val="00977D5C"/>
    <w:rsid w:val="00985F8B"/>
    <w:rsid w:val="0098658F"/>
    <w:rsid w:val="00986E78"/>
    <w:rsid w:val="009B50A6"/>
    <w:rsid w:val="009B52ED"/>
    <w:rsid w:val="009B6693"/>
    <w:rsid w:val="009B6D01"/>
    <w:rsid w:val="009B736D"/>
    <w:rsid w:val="009C1D4B"/>
    <w:rsid w:val="009C5061"/>
    <w:rsid w:val="009C6373"/>
    <w:rsid w:val="009D0E0B"/>
    <w:rsid w:val="009D49CD"/>
    <w:rsid w:val="009D53B8"/>
    <w:rsid w:val="009D59CB"/>
    <w:rsid w:val="009E4BEF"/>
    <w:rsid w:val="009F34CC"/>
    <w:rsid w:val="009F5689"/>
    <w:rsid w:val="009F76E1"/>
    <w:rsid w:val="00A049FC"/>
    <w:rsid w:val="00A06367"/>
    <w:rsid w:val="00A06BE9"/>
    <w:rsid w:val="00A0725E"/>
    <w:rsid w:val="00A104DC"/>
    <w:rsid w:val="00A158BD"/>
    <w:rsid w:val="00A16AF6"/>
    <w:rsid w:val="00A21C08"/>
    <w:rsid w:val="00A357F1"/>
    <w:rsid w:val="00A369FC"/>
    <w:rsid w:val="00A37DC6"/>
    <w:rsid w:val="00A46303"/>
    <w:rsid w:val="00A53667"/>
    <w:rsid w:val="00A542FA"/>
    <w:rsid w:val="00A57E57"/>
    <w:rsid w:val="00A62B9B"/>
    <w:rsid w:val="00A630CF"/>
    <w:rsid w:val="00A6605E"/>
    <w:rsid w:val="00A772A0"/>
    <w:rsid w:val="00A8079B"/>
    <w:rsid w:val="00A82D72"/>
    <w:rsid w:val="00A83E2D"/>
    <w:rsid w:val="00AA102C"/>
    <w:rsid w:val="00AA73E9"/>
    <w:rsid w:val="00AB6EC7"/>
    <w:rsid w:val="00AC5A19"/>
    <w:rsid w:val="00AC6EC0"/>
    <w:rsid w:val="00AE0DA6"/>
    <w:rsid w:val="00AE4EF4"/>
    <w:rsid w:val="00AE6615"/>
    <w:rsid w:val="00AE6635"/>
    <w:rsid w:val="00AE7F1D"/>
    <w:rsid w:val="00B108D3"/>
    <w:rsid w:val="00B14A81"/>
    <w:rsid w:val="00B151D0"/>
    <w:rsid w:val="00B15295"/>
    <w:rsid w:val="00B16F4A"/>
    <w:rsid w:val="00B21559"/>
    <w:rsid w:val="00B23007"/>
    <w:rsid w:val="00B2370E"/>
    <w:rsid w:val="00B25590"/>
    <w:rsid w:val="00B25B8D"/>
    <w:rsid w:val="00B265FA"/>
    <w:rsid w:val="00B27671"/>
    <w:rsid w:val="00B3087D"/>
    <w:rsid w:val="00B31B49"/>
    <w:rsid w:val="00B35391"/>
    <w:rsid w:val="00B42F77"/>
    <w:rsid w:val="00B464DD"/>
    <w:rsid w:val="00B46F84"/>
    <w:rsid w:val="00B5424E"/>
    <w:rsid w:val="00B544A3"/>
    <w:rsid w:val="00B6363E"/>
    <w:rsid w:val="00B65E6F"/>
    <w:rsid w:val="00B764F0"/>
    <w:rsid w:val="00B77B8D"/>
    <w:rsid w:val="00B81470"/>
    <w:rsid w:val="00B835E6"/>
    <w:rsid w:val="00B876DB"/>
    <w:rsid w:val="00B9619B"/>
    <w:rsid w:val="00B9690F"/>
    <w:rsid w:val="00BA20F7"/>
    <w:rsid w:val="00BA2544"/>
    <w:rsid w:val="00BB4EE5"/>
    <w:rsid w:val="00BD06E4"/>
    <w:rsid w:val="00BD5F09"/>
    <w:rsid w:val="00BE0BB9"/>
    <w:rsid w:val="00BE1921"/>
    <w:rsid w:val="00BE7270"/>
    <w:rsid w:val="00BF19A1"/>
    <w:rsid w:val="00BF4DE1"/>
    <w:rsid w:val="00C00174"/>
    <w:rsid w:val="00C03B4C"/>
    <w:rsid w:val="00C0456B"/>
    <w:rsid w:val="00C12662"/>
    <w:rsid w:val="00C12719"/>
    <w:rsid w:val="00C132FD"/>
    <w:rsid w:val="00C2513C"/>
    <w:rsid w:val="00C2516D"/>
    <w:rsid w:val="00C26A0E"/>
    <w:rsid w:val="00C45445"/>
    <w:rsid w:val="00C51FB2"/>
    <w:rsid w:val="00C55B2F"/>
    <w:rsid w:val="00C70AFC"/>
    <w:rsid w:val="00C82C70"/>
    <w:rsid w:val="00C87D36"/>
    <w:rsid w:val="00CA29C1"/>
    <w:rsid w:val="00CB1D5D"/>
    <w:rsid w:val="00CB5FC5"/>
    <w:rsid w:val="00CB6881"/>
    <w:rsid w:val="00CC6804"/>
    <w:rsid w:val="00CE01D8"/>
    <w:rsid w:val="00CF3AD9"/>
    <w:rsid w:val="00CF4D42"/>
    <w:rsid w:val="00D03233"/>
    <w:rsid w:val="00D0654B"/>
    <w:rsid w:val="00D13403"/>
    <w:rsid w:val="00D15833"/>
    <w:rsid w:val="00D22C98"/>
    <w:rsid w:val="00D25E0C"/>
    <w:rsid w:val="00D32740"/>
    <w:rsid w:val="00D35C8A"/>
    <w:rsid w:val="00D361AD"/>
    <w:rsid w:val="00D376E0"/>
    <w:rsid w:val="00D37B8E"/>
    <w:rsid w:val="00D85250"/>
    <w:rsid w:val="00D85DAB"/>
    <w:rsid w:val="00DA737E"/>
    <w:rsid w:val="00DB13AD"/>
    <w:rsid w:val="00DB59A9"/>
    <w:rsid w:val="00DC1B31"/>
    <w:rsid w:val="00DD47B3"/>
    <w:rsid w:val="00DD5498"/>
    <w:rsid w:val="00DD7F11"/>
    <w:rsid w:val="00DE0162"/>
    <w:rsid w:val="00DE0552"/>
    <w:rsid w:val="00DF5478"/>
    <w:rsid w:val="00DF68E3"/>
    <w:rsid w:val="00E0127C"/>
    <w:rsid w:val="00E019B7"/>
    <w:rsid w:val="00E0376B"/>
    <w:rsid w:val="00E05790"/>
    <w:rsid w:val="00E06D35"/>
    <w:rsid w:val="00E22433"/>
    <w:rsid w:val="00E40AB0"/>
    <w:rsid w:val="00E42B58"/>
    <w:rsid w:val="00E556FE"/>
    <w:rsid w:val="00E7165F"/>
    <w:rsid w:val="00E82C40"/>
    <w:rsid w:val="00E90F3C"/>
    <w:rsid w:val="00E93CE0"/>
    <w:rsid w:val="00E968BB"/>
    <w:rsid w:val="00EA2CAD"/>
    <w:rsid w:val="00EA4A30"/>
    <w:rsid w:val="00EA5782"/>
    <w:rsid w:val="00EB4346"/>
    <w:rsid w:val="00EB5694"/>
    <w:rsid w:val="00EC15EF"/>
    <w:rsid w:val="00EC7FEE"/>
    <w:rsid w:val="00ED159D"/>
    <w:rsid w:val="00ED663A"/>
    <w:rsid w:val="00EE029A"/>
    <w:rsid w:val="00EE0B99"/>
    <w:rsid w:val="00EE3903"/>
    <w:rsid w:val="00EE4D92"/>
    <w:rsid w:val="00EE5BC2"/>
    <w:rsid w:val="00EE669E"/>
    <w:rsid w:val="00EF542B"/>
    <w:rsid w:val="00EF5881"/>
    <w:rsid w:val="00EF78BC"/>
    <w:rsid w:val="00F05E46"/>
    <w:rsid w:val="00F06EDA"/>
    <w:rsid w:val="00F11B2C"/>
    <w:rsid w:val="00F17122"/>
    <w:rsid w:val="00F17B61"/>
    <w:rsid w:val="00F2020D"/>
    <w:rsid w:val="00F22B73"/>
    <w:rsid w:val="00F46A62"/>
    <w:rsid w:val="00F543BF"/>
    <w:rsid w:val="00F54721"/>
    <w:rsid w:val="00F63188"/>
    <w:rsid w:val="00F65AB6"/>
    <w:rsid w:val="00F71169"/>
    <w:rsid w:val="00F714F7"/>
    <w:rsid w:val="00F761BB"/>
    <w:rsid w:val="00F830A5"/>
    <w:rsid w:val="00F854EC"/>
    <w:rsid w:val="00F85D50"/>
    <w:rsid w:val="00F9454E"/>
    <w:rsid w:val="00FB0FFF"/>
    <w:rsid w:val="00FB3A3F"/>
    <w:rsid w:val="00FC63CA"/>
    <w:rsid w:val="00FD0857"/>
    <w:rsid w:val="00FE1A8D"/>
    <w:rsid w:val="00FE36BB"/>
    <w:rsid w:val="00FE6AE6"/>
    <w:rsid w:val="00F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61</TotalTime>
  <Pages>1</Pages>
  <Words>247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42</cp:revision>
  <cp:lastPrinted>2022-07-18T22:35:00Z</cp:lastPrinted>
  <dcterms:created xsi:type="dcterms:W3CDTF">2023-07-14T18:16:00Z</dcterms:created>
  <dcterms:modified xsi:type="dcterms:W3CDTF">2023-08-18T22:19:00Z</dcterms:modified>
</cp:coreProperties>
</file>