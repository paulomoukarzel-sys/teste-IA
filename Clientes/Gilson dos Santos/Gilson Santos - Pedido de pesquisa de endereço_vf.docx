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91199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610CCE" w14:textId="77777777" w:rsidR="006B642E" w:rsidRPr="00136102" w:rsidRDefault="006B642E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8F321C" w14:textId="3687AFB0" w:rsidR="000169F1" w:rsidRPr="00646A85" w:rsidRDefault="00646A85" w:rsidP="00646A8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50E62831" w14:textId="6C354560" w:rsidR="000169F1" w:rsidRPr="00136102" w:rsidRDefault="000169F1" w:rsidP="006B642E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28A0CCD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DE792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49E71D" w14:textId="7824EBDE" w:rsidR="00EE669E" w:rsidRPr="00B35391" w:rsidRDefault="006B642E" w:rsidP="00B35391">
      <w:pPr>
        <w:pStyle w:val="Qualificaodaspartes"/>
        <w:spacing w:line="360" w:lineRule="auto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>, ajuizada em face de 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em atenção ao ato ordinatório do evento </w:t>
      </w:r>
      <w:r w:rsidR="007D60B1">
        <w:t xml:space="preserve">176 e às intimações subsequentes </w:t>
      </w:r>
      <w:r w:rsidR="007D60B1" w:rsidRPr="007D60B1">
        <w:rPr>
          <w:sz w:val="20"/>
          <w:szCs w:val="18"/>
        </w:rPr>
        <w:t>(eventos 177 e 178)</w:t>
      </w:r>
      <w:r>
        <w:t xml:space="preserve">, </w:t>
      </w:r>
      <w:r w:rsidR="007D60B1">
        <w:t xml:space="preserve">requerer </w:t>
      </w:r>
      <w:r w:rsidR="001273DA">
        <w:t>a realização d</w:t>
      </w:r>
      <w:r w:rsidR="003C609A">
        <w:t xml:space="preserve">a pesquisa de </w:t>
      </w:r>
      <w:r w:rsidR="0000255E">
        <w:t>endereço dos requeridos Marcelo Feijó e AMK Comércio de Alimentos Ltda nos sistemas</w:t>
      </w:r>
      <w:r w:rsidR="00837B5A">
        <w:t xml:space="preserve"> da CASAN, CELESC,</w:t>
      </w:r>
      <w:r w:rsidR="0000255E">
        <w:t xml:space="preserve"> INFOJUD, SIEL</w:t>
      </w:r>
      <w:r w:rsidR="00837B5A">
        <w:t>, SISP e</w:t>
      </w:r>
      <w:r w:rsidR="0000255E">
        <w:t xml:space="preserve"> INFOSEG,</w:t>
      </w:r>
      <w:r w:rsidR="005C7240">
        <w:t xml:space="preserve"> tendo em vista que já esgotaram todos os meios à sua disposição para localizá-los </w:t>
      </w:r>
      <w:r w:rsidR="0041208F">
        <w:t xml:space="preserve">nos </w:t>
      </w:r>
      <w:r w:rsidR="00E93CE0">
        <w:t xml:space="preserve">18 meses </w:t>
      </w:r>
      <w:r w:rsidR="0041208F">
        <w:t xml:space="preserve">em </w:t>
      </w:r>
      <w:r w:rsidR="00E93CE0">
        <w:t>que</w:t>
      </w:r>
      <w:r w:rsidR="0041208F">
        <w:t xml:space="preserve"> </w:t>
      </w:r>
      <w:r w:rsidR="009209BC">
        <w:t>esta</w:t>
      </w:r>
      <w:r w:rsidR="0041208F">
        <w:t xml:space="preserve"> ação está tramitando perante esse i. Juízo</w:t>
      </w:r>
      <w:r w:rsidR="005C7240">
        <w:t>.</w:t>
      </w:r>
    </w:p>
    <w:p w14:paraId="2A374C8B" w14:textId="77777777" w:rsidR="00B35391" w:rsidRDefault="00B3539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6CB65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689F04F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318E8">
        <w:rPr>
          <w:rFonts w:ascii="Arial" w:eastAsia="Calibri" w:hAnsi="Arial" w:cs="Times New Roman"/>
          <w:noProof/>
          <w:sz w:val="24"/>
          <w:szCs w:val="24"/>
        </w:rPr>
        <w:t>14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8B6CFAB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22ED791" w14:textId="77777777" w:rsidR="00131BEB" w:rsidRPr="000169F1" w:rsidRDefault="00131BEB" w:rsidP="000169F1"/>
    <w:sectPr w:rsidR="00131BEB" w:rsidRPr="000169F1" w:rsidSect="009D53B8">
      <w:headerReference w:type="default" r:id="rId8"/>
      <w:footerReference w:type="default" r:id="rId9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6C6A" w14:textId="77777777" w:rsidR="00646A85" w:rsidRDefault="00646A85" w:rsidP="00943258">
      <w:pPr>
        <w:spacing w:after="0" w:line="240" w:lineRule="auto"/>
      </w:pPr>
      <w:r>
        <w:separator/>
      </w:r>
    </w:p>
  </w:endnote>
  <w:endnote w:type="continuationSeparator" w:id="0">
    <w:p w14:paraId="279F3EDC" w14:textId="77777777" w:rsidR="00646A85" w:rsidRDefault="00646A8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6151091" name="Imagem 961510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0A565" w14:textId="77777777" w:rsidR="00646A85" w:rsidRDefault="00646A85" w:rsidP="00943258">
      <w:pPr>
        <w:spacing w:after="0" w:line="240" w:lineRule="auto"/>
      </w:pPr>
      <w:r>
        <w:separator/>
      </w:r>
    </w:p>
  </w:footnote>
  <w:footnote w:type="continuationSeparator" w:id="0">
    <w:p w14:paraId="5EDCF859" w14:textId="77777777" w:rsidR="00646A85" w:rsidRDefault="00646A8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87940863" name="Imagem 3879408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69F1"/>
    <w:rsid w:val="00027C69"/>
    <w:rsid w:val="00033EC0"/>
    <w:rsid w:val="00035796"/>
    <w:rsid w:val="00042359"/>
    <w:rsid w:val="0004298B"/>
    <w:rsid w:val="00045076"/>
    <w:rsid w:val="00054B8C"/>
    <w:rsid w:val="0008652C"/>
    <w:rsid w:val="00095A72"/>
    <w:rsid w:val="00097661"/>
    <w:rsid w:val="000A33E9"/>
    <w:rsid w:val="000A60B0"/>
    <w:rsid w:val="000B214D"/>
    <w:rsid w:val="000B6A86"/>
    <w:rsid w:val="000B743D"/>
    <w:rsid w:val="000C4295"/>
    <w:rsid w:val="000C6876"/>
    <w:rsid w:val="000D228C"/>
    <w:rsid w:val="000D48B6"/>
    <w:rsid w:val="000E4FEE"/>
    <w:rsid w:val="000E5335"/>
    <w:rsid w:val="000E676B"/>
    <w:rsid w:val="000F5B77"/>
    <w:rsid w:val="000F7435"/>
    <w:rsid w:val="00100AD0"/>
    <w:rsid w:val="001010AE"/>
    <w:rsid w:val="001273DA"/>
    <w:rsid w:val="00131BEB"/>
    <w:rsid w:val="00157168"/>
    <w:rsid w:val="001613DC"/>
    <w:rsid w:val="001667B0"/>
    <w:rsid w:val="00166824"/>
    <w:rsid w:val="001761C0"/>
    <w:rsid w:val="00180002"/>
    <w:rsid w:val="00183BE2"/>
    <w:rsid w:val="0019575E"/>
    <w:rsid w:val="001958AD"/>
    <w:rsid w:val="00197B07"/>
    <w:rsid w:val="00197E05"/>
    <w:rsid w:val="001A3F03"/>
    <w:rsid w:val="001B1D54"/>
    <w:rsid w:val="001B226B"/>
    <w:rsid w:val="001B26B0"/>
    <w:rsid w:val="001B2B98"/>
    <w:rsid w:val="001B2E75"/>
    <w:rsid w:val="001B549B"/>
    <w:rsid w:val="001C2EDE"/>
    <w:rsid w:val="001D57F2"/>
    <w:rsid w:val="001D7039"/>
    <w:rsid w:val="001F3FC3"/>
    <w:rsid w:val="001F538B"/>
    <w:rsid w:val="00201F45"/>
    <w:rsid w:val="00203873"/>
    <w:rsid w:val="00207BE4"/>
    <w:rsid w:val="00212977"/>
    <w:rsid w:val="00214E09"/>
    <w:rsid w:val="00217799"/>
    <w:rsid w:val="00232FE3"/>
    <w:rsid w:val="002448DC"/>
    <w:rsid w:val="00255446"/>
    <w:rsid w:val="002646E7"/>
    <w:rsid w:val="002726AB"/>
    <w:rsid w:val="00272854"/>
    <w:rsid w:val="00272BFB"/>
    <w:rsid w:val="0027356E"/>
    <w:rsid w:val="002775E0"/>
    <w:rsid w:val="002811D4"/>
    <w:rsid w:val="00284198"/>
    <w:rsid w:val="002876D6"/>
    <w:rsid w:val="00291F6C"/>
    <w:rsid w:val="002932CA"/>
    <w:rsid w:val="00295BDC"/>
    <w:rsid w:val="00295E13"/>
    <w:rsid w:val="002A104E"/>
    <w:rsid w:val="002A400B"/>
    <w:rsid w:val="002A4DC5"/>
    <w:rsid w:val="002A5FA3"/>
    <w:rsid w:val="002C10E7"/>
    <w:rsid w:val="002C3B48"/>
    <w:rsid w:val="002D0FF7"/>
    <w:rsid w:val="002D1EDF"/>
    <w:rsid w:val="002E0680"/>
    <w:rsid w:val="002F4682"/>
    <w:rsid w:val="002F51D4"/>
    <w:rsid w:val="003008BD"/>
    <w:rsid w:val="00304C4A"/>
    <w:rsid w:val="00313F1B"/>
    <w:rsid w:val="00315BF7"/>
    <w:rsid w:val="00326359"/>
    <w:rsid w:val="0035089E"/>
    <w:rsid w:val="00363DD9"/>
    <w:rsid w:val="00377A2E"/>
    <w:rsid w:val="003801CD"/>
    <w:rsid w:val="0038686B"/>
    <w:rsid w:val="00394F6F"/>
    <w:rsid w:val="003964C4"/>
    <w:rsid w:val="003A2E15"/>
    <w:rsid w:val="003C609A"/>
    <w:rsid w:val="003C7A0B"/>
    <w:rsid w:val="003D2760"/>
    <w:rsid w:val="003D2B6B"/>
    <w:rsid w:val="003D4BED"/>
    <w:rsid w:val="003D74C7"/>
    <w:rsid w:val="003D7F11"/>
    <w:rsid w:val="003E215C"/>
    <w:rsid w:val="003E2CB2"/>
    <w:rsid w:val="003E46B9"/>
    <w:rsid w:val="003E5662"/>
    <w:rsid w:val="003F11DD"/>
    <w:rsid w:val="003F79D6"/>
    <w:rsid w:val="0041208F"/>
    <w:rsid w:val="00412252"/>
    <w:rsid w:val="0041325E"/>
    <w:rsid w:val="0042260D"/>
    <w:rsid w:val="00434E65"/>
    <w:rsid w:val="00462324"/>
    <w:rsid w:val="00471D92"/>
    <w:rsid w:val="00482492"/>
    <w:rsid w:val="00483DA9"/>
    <w:rsid w:val="004949AD"/>
    <w:rsid w:val="004A7396"/>
    <w:rsid w:val="004B4EAF"/>
    <w:rsid w:val="004C170D"/>
    <w:rsid w:val="004C3BD1"/>
    <w:rsid w:val="004D7645"/>
    <w:rsid w:val="004D7726"/>
    <w:rsid w:val="004E1269"/>
    <w:rsid w:val="004F2B78"/>
    <w:rsid w:val="004F384D"/>
    <w:rsid w:val="004F6EC2"/>
    <w:rsid w:val="00501913"/>
    <w:rsid w:val="00501A18"/>
    <w:rsid w:val="0050687B"/>
    <w:rsid w:val="00512452"/>
    <w:rsid w:val="005217A3"/>
    <w:rsid w:val="005321DA"/>
    <w:rsid w:val="00533A2C"/>
    <w:rsid w:val="00535919"/>
    <w:rsid w:val="00536494"/>
    <w:rsid w:val="00542B55"/>
    <w:rsid w:val="00542FFE"/>
    <w:rsid w:val="005525E5"/>
    <w:rsid w:val="00552B7B"/>
    <w:rsid w:val="00553E3C"/>
    <w:rsid w:val="0055628C"/>
    <w:rsid w:val="005709E7"/>
    <w:rsid w:val="005713DF"/>
    <w:rsid w:val="00572FBD"/>
    <w:rsid w:val="005808ED"/>
    <w:rsid w:val="00585937"/>
    <w:rsid w:val="0059079F"/>
    <w:rsid w:val="00597E3A"/>
    <w:rsid w:val="005A298A"/>
    <w:rsid w:val="005A77D6"/>
    <w:rsid w:val="005B2A00"/>
    <w:rsid w:val="005B67EA"/>
    <w:rsid w:val="005B75EB"/>
    <w:rsid w:val="005C0753"/>
    <w:rsid w:val="005C721C"/>
    <w:rsid w:val="005C7240"/>
    <w:rsid w:val="005D5A4E"/>
    <w:rsid w:val="005D729D"/>
    <w:rsid w:val="005E113E"/>
    <w:rsid w:val="005E58E2"/>
    <w:rsid w:val="005F1971"/>
    <w:rsid w:val="005F33C4"/>
    <w:rsid w:val="005F4E55"/>
    <w:rsid w:val="005F7DED"/>
    <w:rsid w:val="00600ADA"/>
    <w:rsid w:val="00601793"/>
    <w:rsid w:val="00611766"/>
    <w:rsid w:val="00620236"/>
    <w:rsid w:val="00625E09"/>
    <w:rsid w:val="00630930"/>
    <w:rsid w:val="00637ADC"/>
    <w:rsid w:val="006424E3"/>
    <w:rsid w:val="00645378"/>
    <w:rsid w:val="00646A85"/>
    <w:rsid w:val="006643F3"/>
    <w:rsid w:val="00664E42"/>
    <w:rsid w:val="00665E26"/>
    <w:rsid w:val="00673228"/>
    <w:rsid w:val="0068098D"/>
    <w:rsid w:val="00683B89"/>
    <w:rsid w:val="00693F8B"/>
    <w:rsid w:val="00694C2F"/>
    <w:rsid w:val="00696295"/>
    <w:rsid w:val="006A21CE"/>
    <w:rsid w:val="006B1229"/>
    <w:rsid w:val="006B30C5"/>
    <w:rsid w:val="006B642E"/>
    <w:rsid w:val="006C0DFC"/>
    <w:rsid w:val="006C7EE7"/>
    <w:rsid w:val="006D379C"/>
    <w:rsid w:val="006D4858"/>
    <w:rsid w:val="006D4A2F"/>
    <w:rsid w:val="006D5387"/>
    <w:rsid w:val="00703374"/>
    <w:rsid w:val="00704E9E"/>
    <w:rsid w:val="00722DF5"/>
    <w:rsid w:val="007306E0"/>
    <w:rsid w:val="00734BE8"/>
    <w:rsid w:val="0074277D"/>
    <w:rsid w:val="00743F05"/>
    <w:rsid w:val="00745B53"/>
    <w:rsid w:val="00782753"/>
    <w:rsid w:val="007854E4"/>
    <w:rsid w:val="00795616"/>
    <w:rsid w:val="00795FDD"/>
    <w:rsid w:val="00797900"/>
    <w:rsid w:val="007B4F1A"/>
    <w:rsid w:val="007C00F2"/>
    <w:rsid w:val="007C15E0"/>
    <w:rsid w:val="007C2A43"/>
    <w:rsid w:val="007C36DB"/>
    <w:rsid w:val="007D3DB8"/>
    <w:rsid w:val="007D60B1"/>
    <w:rsid w:val="007D6CBA"/>
    <w:rsid w:val="007F1BC3"/>
    <w:rsid w:val="007F5068"/>
    <w:rsid w:val="007F69DE"/>
    <w:rsid w:val="00810D34"/>
    <w:rsid w:val="00810F7B"/>
    <w:rsid w:val="008175C2"/>
    <w:rsid w:val="00826B50"/>
    <w:rsid w:val="00827058"/>
    <w:rsid w:val="00830C39"/>
    <w:rsid w:val="00837B5A"/>
    <w:rsid w:val="008424BB"/>
    <w:rsid w:val="00846EA5"/>
    <w:rsid w:val="0085206F"/>
    <w:rsid w:val="00855A8F"/>
    <w:rsid w:val="00855C06"/>
    <w:rsid w:val="008700AF"/>
    <w:rsid w:val="0087548C"/>
    <w:rsid w:val="00883FD2"/>
    <w:rsid w:val="00897440"/>
    <w:rsid w:val="00897A6A"/>
    <w:rsid w:val="008A0012"/>
    <w:rsid w:val="008A4A25"/>
    <w:rsid w:val="008A560F"/>
    <w:rsid w:val="008A7C76"/>
    <w:rsid w:val="008B5B8E"/>
    <w:rsid w:val="008B6EEF"/>
    <w:rsid w:val="008D2529"/>
    <w:rsid w:val="008D2DE2"/>
    <w:rsid w:val="008E31FF"/>
    <w:rsid w:val="008E377D"/>
    <w:rsid w:val="008E4263"/>
    <w:rsid w:val="008F2218"/>
    <w:rsid w:val="008F53CE"/>
    <w:rsid w:val="008F60CA"/>
    <w:rsid w:val="008F7B29"/>
    <w:rsid w:val="0090226D"/>
    <w:rsid w:val="00915A71"/>
    <w:rsid w:val="00917876"/>
    <w:rsid w:val="009209BC"/>
    <w:rsid w:val="00922E2D"/>
    <w:rsid w:val="00924163"/>
    <w:rsid w:val="009255FF"/>
    <w:rsid w:val="00925E5B"/>
    <w:rsid w:val="00930FD9"/>
    <w:rsid w:val="00943258"/>
    <w:rsid w:val="0095514E"/>
    <w:rsid w:val="009563BA"/>
    <w:rsid w:val="009576BB"/>
    <w:rsid w:val="0096520D"/>
    <w:rsid w:val="009727AC"/>
    <w:rsid w:val="00973E66"/>
    <w:rsid w:val="00973F09"/>
    <w:rsid w:val="009757C3"/>
    <w:rsid w:val="00975BE7"/>
    <w:rsid w:val="00977D5C"/>
    <w:rsid w:val="00985F8B"/>
    <w:rsid w:val="0098658F"/>
    <w:rsid w:val="00986E78"/>
    <w:rsid w:val="009B50A6"/>
    <w:rsid w:val="009B52ED"/>
    <w:rsid w:val="009B6693"/>
    <w:rsid w:val="009B6D01"/>
    <w:rsid w:val="009B736D"/>
    <w:rsid w:val="009C1D4B"/>
    <w:rsid w:val="009C5061"/>
    <w:rsid w:val="009C6373"/>
    <w:rsid w:val="009D0E0B"/>
    <w:rsid w:val="009D49CD"/>
    <w:rsid w:val="009D53B8"/>
    <w:rsid w:val="009D59CB"/>
    <w:rsid w:val="009E4BEF"/>
    <w:rsid w:val="009F34CC"/>
    <w:rsid w:val="009F5689"/>
    <w:rsid w:val="009F76E1"/>
    <w:rsid w:val="00A049FC"/>
    <w:rsid w:val="00A06367"/>
    <w:rsid w:val="00A06BE9"/>
    <w:rsid w:val="00A0725E"/>
    <w:rsid w:val="00A104DC"/>
    <w:rsid w:val="00A158BD"/>
    <w:rsid w:val="00A16AF6"/>
    <w:rsid w:val="00A21C08"/>
    <w:rsid w:val="00A357F1"/>
    <w:rsid w:val="00A369FC"/>
    <w:rsid w:val="00A37DC6"/>
    <w:rsid w:val="00A46303"/>
    <w:rsid w:val="00A53667"/>
    <w:rsid w:val="00A542FA"/>
    <w:rsid w:val="00A57E57"/>
    <w:rsid w:val="00A62B9B"/>
    <w:rsid w:val="00A630CF"/>
    <w:rsid w:val="00A6605E"/>
    <w:rsid w:val="00A772A0"/>
    <w:rsid w:val="00A8079B"/>
    <w:rsid w:val="00A82D72"/>
    <w:rsid w:val="00A83E2D"/>
    <w:rsid w:val="00AA102C"/>
    <w:rsid w:val="00AA73E9"/>
    <w:rsid w:val="00AB6EC7"/>
    <w:rsid w:val="00AC5A19"/>
    <w:rsid w:val="00AE0DA6"/>
    <w:rsid w:val="00AE4EF4"/>
    <w:rsid w:val="00AE6615"/>
    <w:rsid w:val="00AE6635"/>
    <w:rsid w:val="00AE7F1D"/>
    <w:rsid w:val="00B108D3"/>
    <w:rsid w:val="00B14A81"/>
    <w:rsid w:val="00B151D0"/>
    <w:rsid w:val="00B15295"/>
    <w:rsid w:val="00B16F4A"/>
    <w:rsid w:val="00B21559"/>
    <w:rsid w:val="00B23007"/>
    <w:rsid w:val="00B2370E"/>
    <w:rsid w:val="00B25590"/>
    <w:rsid w:val="00B25B8D"/>
    <w:rsid w:val="00B265FA"/>
    <w:rsid w:val="00B27671"/>
    <w:rsid w:val="00B3087D"/>
    <w:rsid w:val="00B31B49"/>
    <w:rsid w:val="00B35391"/>
    <w:rsid w:val="00B42F77"/>
    <w:rsid w:val="00B464DD"/>
    <w:rsid w:val="00B46F84"/>
    <w:rsid w:val="00B5424E"/>
    <w:rsid w:val="00B544A3"/>
    <w:rsid w:val="00B6363E"/>
    <w:rsid w:val="00B65E6F"/>
    <w:rsid w:val="00B764F0"/>
    <w:rsid w:val="00B77B8D"/>
    <w:rsid w:val="00B81470"/>
    <w:rsid w:val="00B876DB"/>
    <w:rsid w:val="00B9619B"/>
    <w:rsid w:val="00B9690F"/>
    <w:rsid w:val="00BA20F7"/>
    <w:rsid w:val="00BA2544"/>
    <w:rsid w:val="00BB4EE5"/>
    <w:rsid w:val="00BD06E4"/>
    <w:rsid w:val="00BD5F09"/>
    <w:rsid w:val="00BE0BB9"/>
    <w:rsid w:val="00BE1921"/>
    <w:rsid w:val="00BE7270"/>
    <w:rsid w:val="00BF19A1"/>
    <w:rsid w:val="00BF4DE1"/>
    <w:rsid w:val="00C00174"/>
    <w:rsid w:val="00C03B4C"/>
    <w:rsid w:val="00C0456B"/>
    <w:rsid w:val="00C12662"/>
    <w:rsid w:val="00C132FD"/>
    <w:rsid w:val="00C2513C"/>
    <w:rsid w:val="00C2516D"/>
    <w:rsid w:val="00C26A0E"/>
    <w:rsid w:val="00C318E8"/>
    <w:rsid w:val="00C45445"/>
    <w:rsid w:val="00C51FB2"/>
    <w:rsid w:val="00C55B2F"/>
    <w:rsid w:val="00C70AFC"/>
    <w:rsid w:val="00C87D36"/>
    <w:rsid w:val="00CA29C1"/>
    <w:rsid w:val="00CB1D5D"/>
    <w:rsid w:val="00CB5FC5"/>
    <w:rsid w:val="00CB6881"/>
    <w:rsid w:val="00CC6804"/>
    <w:rsid w:val="00CE01D8"/>
    <w:rsid w:val="00CF3AD9"/>
    <w:rsid w:val="00D03233"/>
    <w:rsid w:val="00D0654B"/>
    <w:rsid w:val="00D13403"/>
    <w:rsid w:val="00D15833"/>
    <w:rsid w:val="00D22C98"/>
    <w:rsid w:val="00D25E0C"/>
    <w:rsid w:val="00D32740"/>
    <w:rsid w:val="00D35C8A"/>
    <w:rsid w:val="00D361AD"/>
    <w:rsid w:val="00D376E0"/>
    <w:rsid w:val="00D85250"/>
    <w:rsid w:val="00D85DAB"/>
    <w:rsid w:val="00DA737E"/>
    <w:rsid w:val="00DB13AD"/>
    <w:rsid w:val="00DB59A9"/>
    <w:rsid w:val="00DC1B31"/>
    <w:rsid w:val="00DD47B3"/>
    <w:rsid w:val="00DD5498"/>
    <w:rsid w:val="00DD7F11"/>
    <w:rsid w:val="00DE0162"/>
    <w:rsid w:val="00DE0552"/>
    <w:rsid w:val="00DF5478"/>
    <w:rsid w:val="00DF68E3"/>
    <w:rsid w:val="00E0127C"/>
    <w:rsid w:val="00E019B7"/>
    <w:rsid w:val="00E0376B"/>
    <w:rsid w:val="00E05790"/>
    <w:rsid w:val="00E06D35"/>
    <w:rsid w:val="00E22433"/>
    <w:rsid w:val="00E40AB0"/>
    <w:rsid w:val="00E42B58"/>
    <w:rsid w:val="00E556FE"/>
    <w:rsid w:val="00E7165F"/>
    <w:rsid w:val="00E82C40"/>
    <w:rsid w:val="00E90F3C"/>
    <w:rsid w:val="00E93CE0"/>
    <w:rsid w:val="00E968BB"/>
    <w:rsid w:val="00EA2CAD"/>
    <w:rsid w:val="00EA4A30"/>
    <w:rsid w:val="00EA5782"/>
    <w:rsid w:val="00EB4346"/>
    <w:rsid w:val="00EB5694"/>
    <w:rsid w:val="00EC15EF"/>
    <w:rsid w:val="00EC7FEE"/>
    <w:rsid w:val="00ED159D"/>
    <w:rsid w:val="00ED663A"/>
    <w:rsid w:val="00EE029A"/>
    <w:rsid w:val="00EE0B99"/>
    <w:rsid w:val="00EE3903"/>
    <w:rsid w:val="00EE4D92"/>
    <w:rsid w:val="00EE5BC2"/>
    <w:rsid w:val="00EE669E"/>
    <w:rsid w:val="00EF542B"/>
    <w:rsid w:val="00EF5881"/>
    <w:rsid w:val="00EF78BC"/>
    <w:rsid w:val="00F05E46"/>
    <w:rsid w:val="00F06EDA"/>
    <w:rsid w:val="00F11B2C"/>
    <w:rsid w:val="00F17122"/>
    <w:rsid w:val="00F17B61"/>
    <w:rsid w:val="00F2020D"/>
    <w:rsid w:val="00F22B73"/>
    <w:rsid w:val="00F46A62"/>
    <w:rsid w:val="00F543BF"/>
    <w:rsid w:val="00F54721"/>
    <w:rsid w:val="00F63188"/>
    <w:rsid w:val="00F65AB6"/>
    <w:rsid w:val="00F71169"/>
    <w:rsid w:val="00F714F7"/>
    <w:rsid w:val="00F761BB"/>
    <w:rsid w:val="00F830A5"/>
    <w:rsid w:val="00F854EC"/>
    <w:rsid w:val="00F85D50"/>
    <w:rsid w:val="00F9454E"/>
    <w:rsid w:val="00FB0FFF"/>
    <w:rsid w:val="00FB3A3F"/>
    <w:rsid w:val="00FC63CA"/>
    <w:rsid w:val="00FD0857"/>
    <w:rsid w:val="00FE1A8D"/>
    <w:rsid w:val="00FE36BB"/>
    <w:rsid w:val="00F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2023-07-14T19:01:00Z</dcterms:created>
  <dcterms:modified xsi:type="dcterms:W3CDTF">2023-07-14T19:06:00Z</dcterms:modified>
</cp:coreProperties>
</file>