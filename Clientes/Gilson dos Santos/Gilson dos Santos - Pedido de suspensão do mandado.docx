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F3F12" w14:textId="355139A0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2711E4">
        <w:rPr>
          <w:rFonts w:ascii="Arial" w:eastAsia="Calibri" w:hAnsi="Arial" w:cs="Times New Roman"/>
          <w:sz w:val="24"/>
          <w:szCs w:val="24"/>
        </w:rPr>
        <w:t xml:space="preserve">7ª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2711E4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>DA COMARCA D</w:t>
      </w:r>
      <w:r w:rsidR="002711E4">
        <w:rPr>
          <w:rFonts w:ascii="Arial" w:eastAsia="Calibri" w:hAnsi="Arial" w:cs="Times New Roman"/>
          <w:sz w:val="24"/>
          <w:szCs w:val="24"/>
        </w:rPr>
        <w:t>A CAPITAL/SC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CC35AEC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D83F138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C9B0E2" w14:textId="77777777" w:rsidR="00501A18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BC63F3" w14:textId="77777777" w:rsidR="00A468D1" w:rsidRPr="00136102" w:rsidRDefault="00A468D1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93A925" w14:textId="6A696817" w:rsidR="00501A18" w:rsidRPr="002711E4" w:rsidRDefault="002711E4" w:rsidP="002711E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2711E4">
        <w:rPr>
          <w:rFonts w:ascii="Arial" w:eastAsia="Calibri" w:hAnsi="Arial" w:cs="Times New Roman"/>
        </w:rPr>
        <w:t>Autos n. 5000927-14.2022.8.24.0082</w:t>
      </w:r>
      <w:r w:rsidR="00501A18" w:rsidRPr="002711E4">
        <w:rPr>
          <w:rFonts w:ascii="Arial" w:eastAsia="Calibri" w:hAnsi="Arial" w:cs="Times New Roman"/>
        </w:rPr>
        <w:tab/>
      </w:r>
    </w:p>
    <w:p w14:paraId="00CC9828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F5F459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ABCE8D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1FE2D2" w14:textId="5C502B26" w:rsidR="00501A18" w:rsidRPr="002711E4" w:rsidRDefault="002711E4" w:rsidP="00501A18">
      <w:pPr>
        <w:pStyle w:val="Qualificaodaspartes"/>
      </w:pPr>
      <w:r>
        <w:rPr>
          <w:b/>
        </w:rPr>
        <w:t>MATEUS BERNARDINO NETO e GILSON ALBERTO DOS SANTOS</w:t>
      </w:r>
      <w:r w:rsidR="00501A18"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 w:rsidR="00501A18">
        <w:t>,</w:t>
      </w:r>
      <w:r>
        <w:t xml:space="preserve"> ajuizada em face de MARCELO FEIJÓ e OUTROS,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</w:t>
      </w:r>
      <w:r w:rsidR="00A0580E">
        <w:t>s</w:t>
      </w:r>
      <w:r w:rsidR="00501A18">
        <w:t xml:space="preserve"> advogado</w:t>
      </w:r>
      <w:r w:rsidR="00A0580E">
        <w:t>s</w:t>
      </w:r>
      <w:r w:rsidR="00501A18">
        <w:t xml:space="preserve"> abaixo signatário</w:t>
      </w:r>
      <w:r w:rsidR="00A0580E">
        <w:t>s</w:t>
      </w:r>
      <w:r w:rsidR="007E5E0E">
        <w:t xml:space="preserve">, </w:t>
      </w:r>
      <w:r w:rsidR="00F924EA">
        <w:t>requerer</w:t>
      </w:r>
      <w:r w:rsidR="00A12D4C">
        <w:t xml:space="preserve">, com </w:t>
      </w:r>
      <w:r w:rsidR="00A12D4C" w:rsidRPr="00A12D4C">
        <w:rPr>
          <w:u w:val="single"/>
        </w:rPr>
        <w:t>urgência</w:t>
      </w:r>
      <w:r w:rsidR="00A12D4C">
        <w:t>,</w:t>
      </w:r>
      <w:r w:rsidR="00F924EA">
        <w:t xml:space="preserve"> a </w:t>
      </w:r>
      <w:r w:rsidR="00F924EA" w:rsidRPr="00A12D4C">
        <w:rPr>
          <w:b/>
          <w:bCs w:val="0"/>
          <w:u w:val="single"/>
        </w:rPr>
        <w:t>suspensão</w:t>
      </w:r>
      <w:r w:rsidR="00F924EA">
        <w:rPr>
          <w:b/>
          <w:bCs w:val="0"/>
        </w:rPr>
        <w:t xml:space="preserve"> do cumprimento do mandado n. </w:t>
      </w:r>
      <w:r w:rsidR="00CC0307" w:rsidRPr="00CC0307">
        <w:rPr>
          <w:b/>
          <w:bCs w:val="0"/>
        </w:rPr>
        <w:t>310038759592</w:t>
      </w:r>
      <w:r w:rsidR="00CC0307">
        <w:t xml:space="preserve"> </w:t>
      </w:r>
      <w:r w:rsidR="00CC0307" w:rsidRPr="00CC0307">
        <w:rPr>
          <w:sz w:val="20"/>
          <w:szCs w:val="18"/>
        </w:rPr>
        <w:t>(evento 111)</w:t>
      </w:r>
      <w:r w:rsidR="00CC0307">
        <w:t xml:space="preserve">, em razão do pedido de dilação de prazo para </w:t>
      </w:r>
      <w:r w:rsidR="00A468D1">
        <w:t>apresentar</w:t>
      </w:r>
      <w:r w:rsidR="00CC0307">
        <w:t xml:space="preserve"> emenda à petição inicial </w:t>
      </w:r>
      <w:r w:rsidR="00A468D1">
        <w:t>realizado no evento 122</w:t>
      </w:r>
      <w:r>
        <w:t>.</w:t>
      </w:r>
    </w:p>
    <w:p w14:paraId="094D65D6" w14:textId="77777777" w:rsidR="00501A18" w:rsidRDefault="00501A18" w:rsidP="00501A18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44A7ED35" w14:textId="77777777" w:rsidR="00A468D1" w:rsidRDefault="00A468D1" w:rsidP="00501A18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45FE177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D597F8C" w14:textId="480DDE6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41B56">
        <w:rPr>
          <w:rFonts w:ascii="Arial" w:eastAsia="Calibri" w:hAnsi="Arial" w:cs="Times New Roman"/>
          <w:noProof/>
          <w:sz w:val="24"/>
          <w:szCs w:val="24"/>
        </w:rPr>
        <w:t>8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D7F1E95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0C53CBB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9B79C7C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B0B4FFB" w14:textId="77777777" w:rsidR="00A468D1" w:rsidRDefault="00A468D1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B36FC" w14:textId="77777777" w:rsidR="00D76430" w:rsidRPr="00D576AF" w:rsidRDefault="00D76430" w:rsidP="00D76430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77937A4" w14:textId="77777777" w:rsidR="00D76430" w:rsidRPr="00D76430" w:rsidRDefault="00D76430" w:rsidP="00D76430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0585D1B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8F89611" w14:textId="77777777" w:rsidR="00501A18" w:rsidRDefault="00501A18" w:rsidP="00501A18"/>
    <w:p w14:paraId="73A21265" w14:textId="77777777" w:rsidR="00501A18" w:rsidRPr="00E9279B" w:rsidRDefault="00501A18" w:rsidP="00501A18"/>
    <w:p w14:paraId="35205D36" w14:textId="77777777" w:rsidR="00131BEB" w:rsidRPr="00377A2E" w:rsidRDefault="00131BEB" w:rsidP="00377A2E"/>
    <w:sectPr w:rsidR="00131BEB" w:rsidRPr="00377A2E" w:rsidSect="008231B8">
      <w:headerReference w:type="default" r:id="rId8"/>
      <w:footerReference w:type="default" r:id="rId9"/>
      <w:pgSz w:w="11906" w:h="16838"/>
      <w:pgMar w:top="1419" w:right="1416" w:bottom="851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F3520" w14:textId="77777777" w:rsidR="00AB23EE" w:rsidRDefault="00AB23EE" w:rsidP="00943258">
      <w:pPr>
        <w:spacing w:after="0" w:line="240" w:lineRule="auto"/>
      </w:pPr>
      <w:r>
        <w:separator/>
      </w:r>
    </w:p>
  </w:endnote>
  <w:endnote w:type="continuationSeparator" w:id="0">
    <w:p w14:paraId="6ECB243C" w14:textId="77777777" w:rsidR="00AB23EE" w:rsidRDefault="00AB23E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6BA329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5F39EF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EBAA" w14:textId="77777777" w:rsidR="00AB23EE" w:rsidRDefault="00AB23EE" w:rsidP="00943258">
      <w:pPr>
        <w:spacing w:after="0" w:line="240" w:lineRule="auto"/>
      </w:pPr>
      <w:r>
        <w:separator/>
      </w:r>
    </w:p>
  </w:footnote>
  <w:footnote w:type="continuationSeparator" w:id="0">
    <w:p w14:paraId="2F16EDCC" w14:textId="77777777" w:rsidR="00AB23EE" w:rsidRDefault="00AB23E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8C14D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B3A1" wp14:editId="295CEDD9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6D1D66CF" wp14:editId="1BFE1042">
          <wp:extent cx="1238250" cy="967154"/>
          <wp:effectExtent l="0" t="0" r="0" b="4445"/>
          <wp:docPr id="10" name="Imagem 10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6C6CF5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E4"/>
    <w:rsid w:val="00002106"/>
    <w:rsid w:val="00003F31"/>
    <w:rsid w:val="0003720F"/>
    <w:rsid w:val="0004298B"/>
    <w:rsid w:val="00097661"/>
    <w:rsid w:val="000B586D"/>
    <w:rsid w:val="000D228C"/>
    <w:rsid w:val="000D7A09"/>
    <w:rsid w:val="00117B28"/>
    <w:rsid w:val="0013103A"/>
    <w:rsid w:val="00131BEB"/>
    <w:rsid w:val="00136D02"/>
    <w:rsid w:val="001428E0"/>
    <w:rsid w:val="00154485"/>
    <w:rsid w:val="001667B0"/>
    <w:rsid w:val="00183BE2"/>
    <w:rsid w:val="00195588"/>
    <w:rsid w:val="00197F62"/>
    <w:rsid w:val="001B2B98"/>
    <w:rsid w:val="001B2E75"/>
    <w:rsid w:val="001B3EF6"/>
    <w:rsid w:val="001E68FB"/>
    <w:rsid w:val="00203399"/>
    <w:rsid w:val="00207BE4"/>
    <w:rsid w:val="00220805"/>
    <w:rsid w:val="002711E4"/>
    <w:rsid w:val="002727AA"/>
    <w:rsid w:val="00287D95"/>
    <w:rsid w:val="00377A2E"/>
    <w:rsid w:val="003E46B9"/>
    <w:rsid w:val="004326B7"/>
    <w:rsid w:val="004949AD"/>
    <w:rsid w:val="004B49BA"/>
    <w:rsid w:val="004C0EA8"/>
    <w:rsid w:val="004F2450"/>
    <w:rsid w:val="004F2B78"/>
    <w:rsid w:val="00501A18"/>
    <w:rsid w:val="00562C14"/>
    <w:rsid w:val="00572EC7"/>
    <w:rsid w:val="00583758"/>
    <w:rsid w:val="00583D7E"/>
    <w:rsid w:val="005B67EA"/>
    <w:rsid w:val="005E578B"/>
    <w:rsid w:val="005E58E2"/>
    <w:rsid w:val="00603C49"/>
    <w:rsid w:val="0062260C"/>
    <w:rsid w:val="00693F8B"/>
    <w:rsid w:val="00696295"/>
    <w:rsid w:val="007172D9"/>
    <w:rsid w:val="007251DB"/>
    <w:rsid w:val="00727BFA"/>
    <w:rsid w:val="007C36DB"/>
    <w:rsid w:val="007C416B"/>
    <w:rsid w:val="007D5486"/>
    <w:rsid w:val="007E5E0E"/>
    <w:rsid w:val="007E6B72"/>
    <w:rsid w:val="007F4F93"/>
    <w:rsid w:val="008231B8"/>
    <w:rsid w:val="00855AA7"/>
    <w:rsid w:val="008A0012"/>
    <w:rsid w:val="008C62AE"/>
    <w:rsid w:val="008D1D75"/>
    <w:rsid w:val="008E377D"/>
    <w:rsid w:val="008F7B29"/>
    <w:rsid w:val="00903277"/>
    <w:rsid w:val="00933D4A"/>
    <w:rsid w:val="00941B56"/>
    <w:rsid w:val="00943258"/>
    <w:rsid w:val="00944DF7"/>
    <w:rsid w:val="00974539"/>
    <w:rsid w:val="00987A82"/>
    <w:rsid w:val="009B786E"/>
    <w:rsid w:val="00A0580E"/>
    <w:rsid w:val="00A12D4C"/>
    <w:rsid w:val="00A22205"/>
    <w:rsid w:val="00A23015"/>
    <w:rsid w:val="00A468D1"/>
    <w:rsid w:val="00AB23EE"/>
    <w:rsid w:val="00AD41E4"/>
    <w:rsid w:val="00B16843"/>
    <w:rsid w:val="00B264C7"/>
    <w:rsid w:val="00B34FD7"/>
    <w:rsid w:val="00B53B6D"/>
    <w:rsid w:val="00B8715E"/>
    <w:rsid w:val="00BA2544"/>
    <w:rsid w:val="00BE2FDA"/>
    <w:rsid w:val="00BE72B3"/>
    <w:rsid w:val="00CA1FD2"/>
    <w:rsid w:val="00CC0307"/>
    <w:rsid w:val="00D32740"/>
    <w:rsid w:val="00D34B26"/>
    <w:rsid w:val="00D3692E"/>
    <w:rsid w:val="00D41E47"/>
    <w:rsid w:val="00D74854"/>
    <w:rsid w:val="00D76430"/>
    <w:rsid w:val="00D92A96"/>
    <w:rsid w:val="00DA17B1"/>
    <w:rsid w:val="00DE0162"/>
    <w:rsid w:val="00DE0552"/>
    <w:rsid w:val="00E05790"/>
    <w:rsid w:val="00E6587E"/>
    <w:rsid w:val="00E66D69"/>
    <w:rsid w:val="00E73A77"/>
    <w:rsid w:val="00E7483F"/>
    <w:rsid w:val="00E90F3C"/>
    <w:rsid w:val="00E968BB"/>
    <w:rsid w:val="00EB4346"/>
    <w:rsid w:val="00EC2BE2"/>
    <w:rsid w:val="00EE3903"/>
    <w:rsid w:val="00F01FD2"/>
    <w:rsid w:val="00F11B2C"/>
    <w:rsid w:val="00F22B73"/>
    <w:rsid w:val="00F33DCE"/>
    <w:rsid w:val="00F66DCA"/>
    <w:rsid w:val="00F87466"/>
    <w:rsid w:val="00F924EA"/>
    <w:rsid w:val="00F936E6"/>
    <w:rsid w:val="00F93A92"/>
    <w:rsid w:val="00F94D3A"/>
    <w:rsid w:val="00F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35435"/>
  <w15:chartTrackingRefBased/>
  <w15:docId w15:val="{8773344A-1149-4B2E-8C0C-F4323B43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4</TotalTime>
  <Pages>1</Pages>
  <Words>133</Words>
  <Characters>721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2023-03-08T17:34:00Z</cp:lastPrinted>
  <dcterms:created xsi:type="dcterms:W3CDTF">2023-03-08T18:08:00Z</dcterms:created>
  <dcterms:modified xsi:type="dcterms:W3CDTF">2023-03-08T18:10:00Z</dcterms:modified>
</cp:coreProperties>
</file>