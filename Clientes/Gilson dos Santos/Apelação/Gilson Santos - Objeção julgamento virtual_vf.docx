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39DA" w14:textId="77777777" w:rsidR="0025689B" w:rsidRPr="003C5688" w:rsidRDefault="000169F1" w:rsidP="0025689B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646A85">
        <w:rPr>
          <w:rFonts w:ascii="Arial" w:eastAsia="Calibri" w:hAnsi="Arial" w:cs="Times New Roman"/>
          <w:sz w:val="24"/>
          <w:szCs w:val="24"/>
        </w:rPr>
        <w:t xml:space="preserve"> SENHOR </w:t>
      </w:r>
      <w:r w:rsidR="0025689B">
        <w:rPr>
          <w:rFonts w:ascii="Arial" w:eastAsia="Calibri" w:hAnsi="Arial" w:cs="Times New Roman"/>
          <w:sz w:val="24"/>
          <w:szCs w:val="24"/>
        </w:rPr>
        <w:t xml:space="preserve">DESEMBARGADOR GUILHERME NUNES BORN, DIGNÍSSIMO RELATOR DA APELAÇÃO CÍVEL N. </w:t>
      </w:r>
      <w:r w:rsidR="0025689B" w:rsidRPr="00646A85">
        <w:rPr>
          <w:rFonts w:ascii="Arial" w:eastAsia="Calibri" w:hAnsi="Arial" w:cs="Times New Roman"/>
        </w:rPr>
        <w:t>5000927-14.2022.8.24.0082</w:t>
      </w:r>
    </w:p>
    <w:p w14:paraId="6C3FC5D1" w14:textId="4961487F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594DA8C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57DAE1" w14:textId="77777777" w:rsidR="003C5688" w:rsidRPr="00136102" w:rsidRDefault="003C5688" w:rsidP="00AD242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003976D" w14:textId="132E590E" w:rsidR="003C5688" w:rsidRPr="003C5688" w:rsidRDefault="00646A85" w:rsidP="003C5688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46A85">
        <w:rPr>
          <w:rFonts w:ascii="Arial" w:eastAsia="Calibri" w:hAnsi="Arial" w:cs="Times New Roman"/>
        </w:rPr>
        <w:t>Autos n. 5000927-14.2022.8.24.0082</w:t>
      </w:r>
    </w:p>
    <w:p w14:paraId="28A0CCD3" w14:textId="6C818621" w:rsidR="000169F1" w:rsidRDefault="000169F1" w:rsidP="00C106F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785DDCE8" w14:textId="77777777" w:rsidR="0025689B" w:rsidRPr="00136102" w:rsidRDefault="0025689B" w:rsidP="00C106F2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728CA6E" w14:textId="77777777" w:rsidR="00575FBA" w:rsidRPr="00136102" w:rsidRDefault="00575FB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D8D359" w14:textId="62E2A2B1" w:rsidR="007628A9" w:rsidRDefault="006B642E" w:rsidP="005B7D9F">
      <w:pPr>
        <w:pStyle w:val="Qualificaodaspartes"/>
        <w:spacing w:line="360" w:lineRule="auto"/>
      </w:pPr>
      <w:r>
        <w:rPr>
          <w:b/>
        </w:rPr>
        <w:t xml:space="preserve">MATEUS BERNARDINO NETO </w:t>
      </w:r>
      <w:r w:rsidRPr="00883FD2">
        <w:rPr>
          <w:bCs w:val="0"/>
        </w:rPr>
        <w:t>e</w:t>
      </w:r>
      <w:r>
        <w:rPr>
          <w:b/>
        </w:rPr>
        <w:t xml:space="preserve"> GILSON ALBERTO DOS SANTOS</w:t>
      </w:r>
      <w:r w:rsidRPr="00A814BD">
        <w:t xml:space="preserve">, </w:t>
      </w:r>
      <w:r>
        <w:t>já qualificados nos autos da a</w:t>
      </w:r>
      <w:r w:rsidR="0025689B">
        <w:t xml:space="preserve">pelação cível n. </w:t>
      </w:r>
      <w:r w:rsidR="0025689B" w:rsidRPr="0025689B">
        <w:t>5000927-14.2022.8.24.0082</w:t>
      </w:r>
      <w:r>
        <w:t xml:space="preserve">, </w:t>
      </w:r>
      <w:r w:rsidR="0025689B">
        <w:t xml:space="preserve">em que são apelados </w:t>
      </w:r>
      <w:r>
        <w:t>MARCELO FEIJÓ e OUTROS,</w:t>
      </w:r>
      <w:r w:rsidRPr="00A814BD">
        <w:t xml:space="preserve"> v</w:t>
      </w:r>
      <w:r>
        <w:t>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 xml:space="preserve">por seus advogados abaixo signatários, </w:t>
      </w:r>
      <w:r w:rsidR="00847FD2">
        <w:t xml:space="preserve">com fundamento no art. 166, I, do RITJSC, manifestar </w:t>
      </w:r>
      <w:r w:rsidR="00847FD2" w:rsidRPr="00E074C9">
        <w:rPr>
          <w:u w:val="single"/>
        </w:rPr>
        <w:t>objeção</w:t>
      </w:r>
      <w:r w:rsidR="00847FD2">
        <w:t xml:space="preserve"> e requerer que o julgamento da apelação criminal seja retirado da pauta virtual, para que seja realizado em sessão presencial, possibilitando a entrega pessoal de memoriais aos eminentes Desembargadores Julgadores e a realização de sustentação oral</w:t>
      </w:r>
      <w:r w:rsidR="008D3E4D">
        <w:t>,</w:t>
      </w:r>
      <w:r w:rsidR="005E7AF4">
        <w:t xml:space="preserve"> durante a </w:t>
      </w:r>
      <w:r w:rsidR="005B7D9F">
        <w:t xml:space="preserve">apreciação do feito em </w:t>
      </w:r>
      <w:r w:rsidR="00847FD2">
        <w:t>sessão física pela douta Câmara Julgadora.</w:t>
      </w:r>
    </w:p>
    <w:p w14:paraId="34782F2D" w14:textId="77777777" w:rsidR="00847FD2" w:rsidRDefault="00847FD2" w:rsidP="00847FD2">
      <w:pPr>
        <w:pStyle w:val="Qualificaodaspartes"/>
        <w:spacing w:line="276" w:lineRule="auto"/>
        <w:rPr>
          <w:sz w:val="18"/>
          <w:szCs w:val="18"/>
        </w:rPr>
      </w:pPr>
    </w:p>
    <w:p w14:paraId="3AFC40B9" w14:textId="77777777" w:rsidR="007628A9" w:rsidRPr="00136102" w:rsidRDefault="007628A9" w:rsidP="007628A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A4BBE4A" w14:textId="4288A778" w:rsidR="007628A9" w:rsidRPr="00136102" w:rsidRDefault="007628A9" w:rsidP="007628A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D3E4D">
        <w:rPr>
          <w:rFonts w:ascii="Arial" w:eastAsia="Calibri" w:hAnsi="Arial" w:cs="Times New Roman"/>
          <w:noProof/>
          <w:sz w:val="24"/>
          <w:szCs w:val="24"/>
        </w:rPr>
        <w:t>17 de março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6D008DB" w14:textId="77777777" w:rsidR="007628A9" w:rsidRDefault="007628A9" w:rsidP="007628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5F089A8" w14:textId="77777777" w:rsidR="007628A9" w:rsidRDefault="007628A9" w:rsidP="007628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7DDD289" w14:textId="77777777" w:rsidR="007628A9" w:rsidRDefault="007628A9" w:rsidP="007628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3E2D02C" w14:textId="77777777" w:rsidR="007628A9" w:rsidRPr="00D576AF" w:rsidRDefault="007628A9" w:rsidP="007628A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F59123B" w14:textId="77777777" w:rsidR="007628A9" w:rsidRPr="001F25F1" w:rsidRDefault="007628A9" w:rsidP="007628A9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1F25F1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 w:rsidRPr="001F25F1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1F25F1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1F25F1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1F25F1">
        <w:rPr>
          <w:rFonts w:ascii="Arial" w:eastAsia="Times New Roman" w:hAnsi="Arial" w:cs="Times New Roman"/>
          <w:sz w:val="24"/>
          <w:szCs w:val="24"/>
          <w:lang w:val="en-US"/>
        </w:rPr>
        <w:tab/>
      </w:r>
      <w:r w:rsidRPr="001F25F1"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62D89A62" w14:textId="77777777" w:rsidR="007628A9" w:rsidRPr="001F25F1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  <w:lang w:val="en-US"/>
        </w:rPr>
      </w:pPr>
    </w:p>
    <w:p w14:paraId="766B2D64" w14:textId="77777777" w:rsidR="007628A9" w:rsidRPr="001F25F1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  <w:lang w:val="en-US"/>
        </w:rPr>
      </w:pPr>
    </w:p>
    <w:p w14:paraId="49639088" w14:textId="77777777" w:rsidR="007628A9" w:rsidRPr="001F25F1" w:rsidRDefault="007628A9" w:rsidP="007628A9">
      <w:pPr>
        <w:pStyle w:val="SemEspaamento"/>
        <w:numPr>
          <w:ilvl w:val="0"/>
          <w:numId w:val="0"/>
        </w:numPr>
        <w:ind w:firstLine="1985"/>
        <w:rPr>
          <w:sz w:val="18"/>
          <w:szCs w:val="18"/>
          <w:lang w:val="en-US"/>
        </w:rPr>
      </w:pPr>
    </w:p>
    <w:p w14:paraId="222ED791" w14:textId="32D58E5B" w:rsidR="00131BEB" w:rsidRPr="001F25F1" w:rsidRDefault="00131BEB" w:rsidP="00954422">
      <w:pPr>
        <w:spacing w:after="0" w:line="240" w:lineRule="auto"/>
        <w:ind w:right="-2"/>
        <w:jc w:val="center"/>
        <w:rPr>
          <w:lang w:val="en-US"/>
        </w:rPr>
      </w:pPr>
    </w:p>
    <w:sectPr w:rsidR="00131BEB" w:rsidRPr="001F25F1" w:rsidSect="00364F5F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36B6C" w14:textId="77777777" w:rsidR="003F6FAE" w:rsidRDefault="003F6FAE" w:rsidP="00943258">
      <w:pPr>
        <w:spacing w:after="0" w:line="240" w:lineRule="auto"/>
      </w:pPr>
      <w:r>
        <w:separator/>
      </w:r>
    </w:p>
  </w:endnote>
  <w:endnote w:type="continuationSeparator" w:id="0">
    <w:p w14:paraId="23FBC914" w14:textId="77777777" w:rsidR="003F6FAE" w:rsidRDefault="003F6FAE" w:rsidP="00943258">
      <w:pPr>
        <w:spacing w:after="0" w:line="240" w:lineRule="auto"/>
      </w:pPr>
      <w:r>
        <w:continuationSeparator/>
      </w:r>
    </w:p>
  </w:endnote>
  <w:endnote w:type="continuationNotice" w:id="1">
    <w:p w14:paraId="634718B0" w14:textId="77777777" w:rsidR="003F6FAE" w:rsidRDefault="003F6F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A4CD6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D7D2242" wp14:editId="749835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865757697" name="Imagem 186575769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D6948A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FC403" w14:textId="77777777" w:rsidR="003F6FAE" w:rsidRDefault="003F6FAE" w:rsidP="00943258">
      <w:pPr>
        <w:spacing w:after="0" w:line="240" w:lineRule="auto"/>
      </w:pPr>
      <w:r>
        <w:separator/>
      </w:r>
    </w:p>
  </w:footnote>
  <w:footnote w:type="continuationSeparator" w:id="0">
    <w:p w14:paraId="621B9AA7" w14:textId="77777777" w:rsidR="003F6FAE" w:rsidRDefault="003F6FAE" w:rsidP="00943258">
      <w:pPr>
        <w:spacing w:after="0" w:line="240" w:lineRule="auto"/>
      </w:pPr>
      <w:r>
        <w:continuationSeparator/>
      </w:r>
    </w:p>
  </w:footnote>
  <w:footnote w:type="continuationNotice" w:id="1">
    <w:p w14:paraId="6774C065" w14:textId="77777777" w:rsidR="003F6FAE" w:rsidRDefault="003F6F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96F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522CA2A7" wp14:editId="1568B89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13879244" name="Imagem 171387924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9A7F3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104DF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48CF0F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8DB592A"/>
    <w:multiLevelType w:val="hybridMultilevel"/>
    <w:tmpl w:val="B46AECA0"/>
    <w:lvl w:ilvl="0" w:tplc="4B9E4A7A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068727802">
    <w:abstractNumId w:val="0"/>
    <w:lvlOverride w:ilvl="0">
      <w:startOverride w:val="1"/>
    </w:lvlOverride>
  </w:num>
  <w:num w:numId="5" w16cid:durableId="273098941">
    <w:abstractNumId w:val="0"/>
    <w:lvlOverride w:ilvl="0">
      <w:startOverride w:val="1"/>
    </w:lvlOverride>
  </w:num>
  <w:num w:numId="6" w16cid:durableId="1571498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85"/>
    <w:rsid w:val="0000255E"/>
    <w:rsid w:val="00003F31"/>
    <w:rsid w:val="00004070"/>
    <w:rsid w:val="000076E6"/>
    <w:rsid w:val="00010274"/>
    <w:rsid w:val="00011F09"/>
    <w:rsid w:val="00011FDC"/>
    <w:rsid w:val="000169F1"/>
    <w:rsid w:val="0001710B"/>
    <w:rsid w:val="00025583"/>
    <w:rsid w:val="00026A86"/>
    <w:rsid w:val="00027C69"/>
    <w:rsid w:val="0003184B"/>
    <w:rsid w:val="00033EC0"/>
    <w:rsid w:val="000341C7"/>
    <w:rsid w:val="00035796"/>
    <w:rsid w:val="00037AC0"/>
    <w:rsid w:val="00042359"/>
    <w:rsid w:val="0004298B"/>
    <w:rsid w:val="000442CF"/>
    <w:rsid w:val="00045076"/>
    <w:rsid w:val="00052876"/>
    <w:rsid w:val="00053454"/>
    <w:rsid w:val="000535BE"/>
    <w:rsid w:val="00054B8C"/>
    <w:rsid w:val="0006452F"/>
    <w:rsid w:val="00065087"/>
    <w:rsid w:val="00067B11"/>
    <w:rsid w:val="00067E25"/>
    <w:rsid w:val="00074196"/>
    <w:rsid w:val="000744DB"/>
    <w:rsid w:val="00075997"/>
    <w:rsid w:val="00085D94"/>
    <w:rsid w:val="0008652C"/>
    <w:rsid w:val="00087423"/>
    <w:rsid w:val="00095A72"/>
    <w:rsid w:val="00095DFA"/>
    <w:rsid w:val="00097002"/>
    <w:rsid w:val="00097661"/>
    <w:rsid w:val="000A33E9"/>
    <w:rsid w:val="000A4BFA"/>
    <w:rsid w:val="000A60B0"/>
    <w:rsid w:val="000A65EB"/>
    <w:rsid w:val="000A73C5"/>
    <w:rsid w:val="000B214D"/>
    <w:rsid w:val="000B3D49"/>
    <w:rsid w:val="000B6A86"/>
    <w:rsid w:val="000B743D"/>
    <w:rsid w:val="000C019A"/>
    <w:rsid w:val="000C3979"/>
    <w:rsid w:val="000C4295"/>
    <w:rsid w:val="000C6876"/>
    <w:rsid w:val="000D228C"/>
    <w:rsid w:val="000D427B"/>
    <w:rsid w:val="000D48B6"/>
    <w:rsid w:val="000D505D"/>
    <w:rsid w:val="000E4FEE"/>
    <w:rsid w:val="000E5335"/>
    <w:rsid w:val="000E676B"/>
    <w:rsid w:val="000F0C82"/>
    <w:rsid w:val="000F5B77"/>
    <w:rsid w:val="000F672F"/>
    <w:rsid w:val="000F7435"/>
    <w:rsid w:val="00100871"/>
    <w:rsid w:val="00100AD0"/>
    <w:rsid w:val="001010AE"/>
    <w:rsid w:val="001045DE"/>
    <w:rsid w:val="00115694"/>
    <w:rsid w:val="00117719"/>
    <w:rsid w:val="00123298"/>
    <w:rsid w:val="0012421E"/>
    <w:rsid w:val="00124570"/>
    <w:rsid w:val="0012714E"/>
    <w:rsid w:val="00127BC2"/>
    <w:rsid w:val="00130414"/>
    <w:rsid w:val="00131BEB"/>
    <w:rsid w:val="001329FE"/>
    <w:rsid w:val="001360B6"/>
    <w:rsid w:val="001360E6"/>
    <w:rsid w:val="00137FA7"/>
    <w:rsid w:val="00143195"/>
    <w:rsid w:val="00146688"/>
    <w:rsid w:val="001509A9"/>
    <w:rsid w:val="001531F2"/>
    <w:rsid w:val="001552C4"/>
    <w:rsid w:val="00157168"/>
    <w:rsid w:val="0016119E"/>
    <w:rsid w:val="001613DC"/>
    <w:rsid w:val="001667B0"/>
    <w:rsid w:val="00166824"/>
    <w:rsid w:val="00167996"/>
    <w:rsid w:val="0017097A"/>
    <w:rsid w:val="00171C23"/>
    <w:rsid w:val="00175D0A"/>
    <w:rsid w:val="001761C0"/>
    <w:rsid w:val="00176A06"/>
    <w:rsid w:val="0017772E"/>
    <w:rsid w:val="00180002"/>
    <w:rsid w:val="00183BE2"/>
    <w:rsid w:val="00184580"/>
    <w:rsid w:val="00191B1A"/>
    <w:rsid w:val="001939A6"/>
    <w:rsid w:val="0019575E"/>
    <w:rsid w:val="001958AD"/>
    <w:rsid w:val="0019666D"/>
    <w:rsid w:val="00197B07"/>
    <w:rsid w:val="00197E05"/>
    <w:rsid w:val="001A3F03"/>
    <w:rsid w:val="001A7367"/>
    <w:rsid w:val="001A7C7F"/>
    <w:rsid w:val="001B1D54"/>
    <w:rsid w:val="001B1F47"/>
    <w:rsid w:val="001B226B"/>
    <w:rsid w:val="001B26B0"/>
    <w:rsid w:val="001B2B98"/>
    <w:rsid w:val="001B2E75"/>
    <w:rsid w:val="001B549B"/>
    <w:rsid w:val="001C0BE6"/>
    <w:rsid w:val="001C2EDE"/>
    <w:rsid w:val="001C4B8E"/>
    <w:rsid w:val="001C4C71"/>
    <w:rsid w:val="001C7624"/>
    <w:rsid w:val="001D161E"/>
    <w:rsid w:val="001D2113"/>
    <w:rsid w:val="001D3AB8"/>
    <w:rsid w:val="001D4B6D"/>
    <w:rsid w:val="001D56FF"/>
    <w:rsid w:val="001D57F2"/>
    <w:rsid w:val="001D60B9"/>
    <w:rsid w:val="001D7039"/>
    <w:rsid w:val="001E2C6B"/>
    <w:rsid w:val="001E2CA2"/>
    <w:rsid w:val="001E5161"/>
    <w:rsid w:val="001F0DCF"/>
    <w:rsid w:val="001F25F1"/>
    <w:rsid w:val="001F388A"/>
    <w:rsid w:val="001F3FC3"/>
    <w:rsid w:val="001F538B"/>
    <w:rsid w:val="001F6FC4"/>
    <w:rsid w:val="00201F45"/>
    <w:rsid w:val="002031B6"/>
    <w:rsid w:val="00203873"/>
    <w:rsid w:val="0020536B"/>
    <w:rsid w:val="00205FE2"/>
    <w:rsid w:val="00207BE4"/>
    <w:rsid w:val="00212977"/>
    <w:rsid w:val="00213A59"/>
    <w:rsid w:val="00214E09"/>
    <w:rsid w:val="00217799"/>
    <w:rsid w:val="00221543"/>
    <w:rsid w:val="00221E34"/>
    <w:rsid w:val="00223BA5"/>
    <w:rsid w:val="00230BF7"/>
    <w:rsid w:val="00231CCF"/>
    <w:rsid w:val="00232FE3"/>
    <w:rsid w:val="00235217"/>
    <w:rsid w:val="00237683"/>
    <w:rsid w:val="002448DC"/>
    <w:rsid w:val="00250EB3"/>
    <w:rsid w:val="00253E83"/>
    <w:rsid w:val="00254AE2"/>
    <w:rsid w:val="00255446"/>
    <w:rsid w:val="0025689B"/>
    <w:rsid w:val="002646E7"/>
    <w:rsid w:val="00266159"/>
    <w:rsid w:val="00271725"/>
    <w:rsid w:val="002726AB"/>
    <w:rsid w:val="00272854"/>
    <w:rsid w:val="00272BFB"/>
    <w:rsid w:val="0027356E"/>
    <w:rsid w:val="00277067"/>
    <w:rsid w:val="002775E0"/>
    <w:rsid w:val="002811D4"/>
    <w:rsid w:val="0028264A"/>
    <w:rsid w:val="00284198"/>
    <w:rsid w:val="002851CD"/>
    <w:rsid w:val="00286419"/>
    <w:rsid w:val="00286B7E"/>
    <w:rsid w:val="002876D6"/>
    <w:rsid w:val="00291BD4"/>
    <w:rsid w:val="00291F6C"/>
    <w:rsid w:val="00292B3B"/>
    <w:rsid w:val="002932CA"/>
    <w:rsid w:val="0029588A"/>
    <w:rsid w:val="00295BDC"/>
    <w:rsid w:val="00295E13"/>
    <w:rsid w:val="002A104E"/>
    <w:rsid w:val="002A400B"/>
    <w:rsid w:val="002A4DC5"/>
    <w:rsid w:val="002A52C4"/>
    <w:rsid w:val="002A5FA3"/>
    <w:rsid w:val="002B4653"/>
    <w:rsid w:val="002C10E7"/>
    <w:rsid w:val="002C1BA0"/>
    <w:rsid w:val="002C3B48"/>
    <w:rsid w:val="002D0139"/>
    <w:rsid w:val="002D0FF7"/>
    <w:rsid w:val="002D1EDF"/>
    <w:rsid w:val="002D3F0E"/>
    <w:rsid w:val="002D5B8C"/>
    <w:rsid w:val="002E0123"/>
    <w:rsid w:val="002E0680"/>
    <w:rsid w:val="002E1BF2"/>
    <w:rsid w:val="002E76B4"/>
    <w:rsid w:val="002F327E"/>
    <w:rsid w:val="002F4682"/>
    <w:rsid w:val="002F51D4"/>
    <w:rsid w:val="002F7EFE"/>
    <w:rsid w:val="003008BD"/>
    <w:rsid w:val="00300AE8"/>
    <w:rsid w:val="003039E6"/>
    <w:rsid w:val="00304C4A"/>
    <w:rsid w:val="00313F1B"/>
    <w:rsid w:val="00314F2A"/>
    <w:rsid w:val="00315BF7"/>
    <w:rsid w:val="00323BFC"/>
    <w:rsid w:val="00324531"/>
    <w:rsid w:val="00326359"/>
    <w:rsid w:val="00327249"/>
    <w:rsid w:val="003324F2"/>
    <w:rsid w:val="00335199"/>
    <w:rsid w:val="00343D84"/>
    <w:rsid w:val="003449C9"/>
    <w:rsid w:val="0035089E"/>
    <w:rsid w:val="00354195"/>
    <w:rsid w:val="0035660E"/>
    <w:rsid w:val="003616BB"/>
    <w:rsid w:val="0036385F"/>
    <w:rsid w:val="00363DD9"/>
    <w:rsid w:val="00364B13"/>
    <w:rsid w:val="00364F5F"/>
    <w:rsid w:val="00370396"/>
    <w:rsid w:val="00377A2E"/>
    <w:rsid w:val="003801CD"/>
    <w:rsid w:val="003825CA"/>
    <w:rsid w:val="00385890"/>
    <w:rsid w:val="0038686B"/>
    <w:rsid w:val="00387370"/>
    <w:rsid w:val="00393356"/>
    <w:rsid w:val="0039424E"/>
    <w:rsid w:val="00394F6F"/>
    <w:rsid w:val="003964C4"/>
    <w:rsid w:val="003A13B9"/>
    <w:rsid w:val="003A1720"/>
    <w:rsid w:val="003A2E15"/>
    <w:rsid w:val="003C5688"/>
    <w:rsid w:val="003C609A"/>
    <w:rsid w:val="003C7A0B"/>
    <w:rsid w:val="003D255F"/>
    <w:rsid w:val="003D2760"/>
    <w:rsid w:val="003D2B6B"/>
    <w:rsid w:val="003D3A68"/>
    <w:rsid w:val="003D4750"/>
    <w:rsid w:val="003D4BED"/>
    <w:rsid w:val="003D74C7"/>
    <w:rsid w:val="003D7867"/>
    <w:rsid w:val="003D7F11"/>
    <w:rsid w:val="003E215C"/>
    <w:rsid w:val="003E2169"/>
    <w:rsid w:val="003E2CB2"/>
    <w:rsid w:val="003E46B9"/>
    <w:rsid w:val="003E5662"/>
    <w:rsid w:val="003E5FE9"/>
    <w:rsid w:val="003F11DD"/>
    <w:rsid w:val="003F6FAE"/>
    <w:rsid w:val="003F79D6"/>
    <w:rsid w:val="00400637"/>
    <w:rsid w:val="00401DED"/>
    <w:rsid w:val="004033C1"/>
    <w:rsid w:val="00407C82"/>
    <w:rsid w:val="00410C20"/>
    <w:rsid w:val="0041208F"/>
    <w:rsid w:val="00412252"/>
    <w:rsid w:val="0041325E"/>
    <w:rsid w:val="00422526"/>
    <w:rsid w:val="0042260D"/>
    <w:rsid w:val="00427797"/>
    <w:rsid w:val="00427BE8"/>
    <w:rsid w:val="00432128"/>
    <w:rsid w:val="00434E65"/>
    <w:rsid w:val="00446065"/>
    <w:rsid w:val="00451AEA"/>
    <w:rsid w:val="00452257"/>
    <w:rsid w:val="00455606"/>
    <w:rsid w:val="004568A0"/>
    <w:rsid w:val="00456A48"/>
    <w:rsid w:val="00457542"/>
    <w:rsid w:val="00462324"/>
    <w:rsid w:val="00463B4F"/>
    <w:rsid w:val="004640DD"/>
    <w:rsid w:val="00471D92"/>
    <w:rsid w:val="0047387C"/>
    <w:rsid w:val="00476766"/>
    <w:rsid w:val="0048016F"/>
    <w:rsid w:val="00482492"/>
    <w:rsid w:val="00483DA9"/>
    <w:rsid w:val="00485D63"/>
    <w:rsid w:val="00493635"/>
    <w:rsid w:val="004936E5"/>
    <w:rsid w:val="00493AF4"/>
    <w:rsid w:val="004949AD"/>
    <w:rsid w:val="004968FD"/>
    <w:rsid w:val="004A0668"/>
    <w:rsid w:val="004A0A59"/>
    <w:rsid w:val="004A7396"/>
    <w:rsid w:val="004B08D5"/>
    <w:rsid w:val="004B4EAF"/>
    <w:rsid w:val="004B6235"/>
    <w:rsid w:val="004C1252"/>
    <w:rsid w:val="004C1520"/>
    <w:rsid w:val="004C170D"/>
    <w:rsid w:val="004C3BD1"/>
    <w:rsid w:val="004D2BD3"/>
    <w:rsid w:val="004D3822"/>
    <w:rsid w:val="004D4AC6"/>
    <w:rsid w:val="004D7645"/>
    <w:rsid w:val="004D7726"/>
    <w:rsid w:val="004E1269"/>
    <w:rsid w:val="004E49B4"/>
    <w:rsid w:val="004F049C"/>
    <w:rsid w:val="004F17CE"/>
    <w:rsid w:val="004F204C"/>
    <w:rsid w:val="004F2B78"/>
    <w:rsid w:val="004F384D"/>
    <w:rsid w:val="004F6EC2"/>
    <w:rsid w:val="00501913"/>
    <w:rsid w:val="0050197D"/>
    <w:rsid w:val="00501A18"/>
    <w:rsid w:val="0050260E"/>
    <w:rsid w:val="0050687B"/>
    <w:rsid w:val="00512452"/>
    <w:rsid w:val="00512EC0"/>
    <w:rsid w:val="00515153"/>
    <w:rsid w:val="005151CF"/>
    <w:rsid w:val="0051655A"/>
    <w:rsid w:val="005206B5"/>
    <w:rsid w:val="005217A3"/>
    <w:rsid w:val="00530C04"/>
    <w:rsid w:val="005312A7"/>
    <w:rsid w:val="005321DA"/>
    <w:rsid w:val="005323C3"/>
    <w:rsid w:val="0053344B"/>
    <w:rsid w:val="00533A2C"/>
    <w:rsid w:val="00533ADB"/>
    <w:rsid w:val="00534F83"/>
    <w:rsid w:val="00535919"/>
    <w:rsid w:val="00536494"/>
    <w:rsid w:val="00540159"/>
    <w:rsid w:val="00542B55"/>
    <w:rsid w:val="00542FFE"/>
    <w:rsid w:val="005431D0"/>
    <w:rsid w:val="00545329"/>
    <w:rsid w:val="005525E5"/>
    <w:rsid w:val="00552B7B"/>
    <w:rsid w:val="00553E3C"/>
    <w:rsid w:val="00554EF0"/>
    <w:rsid w:val="0055529B"/>
    <w:rsid w:val="0055628C"/>
    <w:rsid w:val="0055666F"/>
    <w:rsid w:val="00561EDA"/>
    <w:rsid w:val="005709E7"/>
    <w:rsid w:val="0057255F"/>
    <w:rsid w:val="00572FBD"/>
    <w:rsid w:val="00575FBA"/>
    <w:rsid w:val="005808ED"/>
    <w:rsid w:val="00585937"/>
    <w:rsid w:val="0059079F"/>
    <w:rsid w:val="00591FF6"/>
    <w:rsid w:val="00593AC9"/>
    <w:rsid w:val="00597E3A"/>
    <w:rsid w:val="005A03D9"/>
    <w:rsid w:val="005A298A"/>
    <w:rsid w:val="005A3281"/>
    <w:rsid w:val="005A3717"/>
    <w:rsid w:val="005A71EB"/>
    <w:rsid w:val="005A77D6"/>
    <w:rsid w:val="005B2A00"/>
    <w:rsid w:val="005B30E1"/>
    <w:rsid w:val="005B3DB7"/>
    <w:rsid w:val="005B67EA"/>
    <w:rsid w:val="005B75EB"/>
    <w:rsid w:val="005B7D9F"/>
    <w:rsid w:val="005C06D7"/>
    <w:rsid w:val="005C0753"/>
    <w:rsid w:val="005C4F97"/>
    <w:rsid w:val="005C721C"/>
    <w:rsid w:val="005C7240"/>
    <w:rsid w:val="005D4F0D"/>
    <w:rsid w:val="005D57EB"/>
    <w:rsid w:val="005D5A4E"/>
    <w:rsid w:val="005D729D"/>
    <w:rsid w:val="005E0219"/>
    <w:rsid w:val="005E113E"/>
    <w:rsid w:val="005E1DF1"/>
    <w:rsid w:val="005E558A"/>
    <w:rsid w:val="005E58E2"/>
    <w:rsid w:val="005E7AF4"/>
    <w:rsid w:val="005F1971"/>
    <w:rsid w:val="005F33C4"/>
    <w:rsid w:val="005F4E55"/>
    <w:rsid w:val="005F7DED"/>
    <w:rsid w:val="00600ADA"/>
    <w:rsid w:val="00601793"/>
    <w:rsid w:val="0060255C"/>
    <w:rsid w:val="00603C06"/>
    <w:rsid w:val="006052BB"/>
    <w:rsid w:val="006106B0"/>
    <w:rsid w:val="00611766"/>
    <w:rsid w:val="00612620"/>
    <w:rsid w:val="00615BC7"/>
    <w:rsid w:val="00616E62"/>
    <w:rsid w:val="00620236"/>
    <w:rsid w:val="00620AD7"/>
    <w:rsid w:val="00623318"/>
    <w:rsid w:val="00625DA2"/>
    <w:rsid w:val="00625E09"/>
    <w:rsid w:val="00626561"/>
    <w:rsid w:val="00630930"/>
    <w:rsid w:val="006328B0"/>
    <w:rsid w:val="00634FE0"/>
    <w:rsid w:val="00635C32"/>
    <w:rsid w:val="00637ADC"/>
    <w:rsid w:val="00640DF3"/>
    <w:rsid w:val="00641CF5"/>
    <w:rsid w:val="006424E3"/>
    <w:rsid w:val="0064254B"/>
    <w:rsid w:val="00645378"/>
    <w:rsid w:val="00646A85"/>
    <w:rsid w:val="00647E82"/>
    <w:rsid w:val="0065526B"/>
    <w:rsid w:val="00661D06"/>
    <w:rsid w:val="00663855"/>
    <w:rsid w:val="00663B04"/>
    <w:rsid w:val="006643F3"/>
    <w:rsid w:val="00664E42"/>
    <w:rsid w:val="00665E26"/>
    <w:rsid w:val="00665E94"/>
    <w:rsid w:val="00673228"/>
    <w:rsid w:val="00675364"/>
    <w:rsid w:val="00677CE2"/>
    <w:rsid w:val="0068098D"/>
    <w:rsid w:val="006832DD"/>
    <w:rsid w:val="00683662"/>
    <w:rsid w:val="00683B89"/>
    <w:rsid w:val="00685C02"/>
    <w:rsid w:val="006901F8"/>
    <w:rsid w:val="00692D8F"/>
    <w:rsid w:val="00693F8B"/>
    <w:rsid w:val="00694C2F"/>
    <w:rsid w:val="00695B97"/>
    <w:rsid w:val="00696295"/>
    <w:rsid w:val="006970ED"/>
    <w:rsid w:val="006A07F8"/>
    <w:rsid w:val="006A0983"/>
    <w:rsid w:val="006A204F"/>
    <w:rsid w:val="006A21CE"/>
    <w:rsid w:val="006A535D"/>
    <w:rsid w:val="006B1229"/>
    <w:rsid w:val="006B30C5"/>
    <w:rsid w:val="006B642E"/>
    <w:rsid w:val="006C0DFC"/>
    <w:rsid w:val="006C3469"/>
    <w:rsid w:val="006C3D8D"/>
    <w:rsid w:val="006C7EE7"/>
    <w:rsid w:val="006D1202"/>
    <w:rsid w:val="006D379C"/>
    <w:rsid w:val="006D4858"/>
    <w:rsid w:val="006D4A2F"/>
    <w:rsid w:val="006D4D59"/>
    <w:rsid w:val="006D5387"/>
    <w:rsid w:val="006D6DF2"/>
    <w:rsid w:val="006E1507"/>
    <w:rsid w:val="006E5E5A"/>
    <w:rsid w:val="006E5F00"/>
    <w:rsid w:val="006F7AE7"/>
    <w:rsid w:val="00701B33"/>
    <w:rsid w:val="00701FFF"/>
    <w:rsid w:val="00703374"/>
    <w:rsid w:val="00703D8E"/>
    <w:rsid w:val="00704454"/>
    <w:rsid w:val="00704E9E"/>
    <w:rsid w:val="00711EDD"/>
    <w:rsid w:val="00714B4E"/>
    <w:rsid w:val="00720C2D"/>
    <w:rsid w:val="00722532"/>
    <w:rsid w:val="00722DF5"/>
    <w:rsid w:val="00726134"/>
    <w:rsid w:val="007306E0"/>
    <w:rsid w:val="00730F41"/>
    <w:rsid w:val="007313F6"/>
    <w:rsid w:val="007331F8"/>
    <w:rsid w:val="007349C1"/>
    <w:rsid w:val="00734BE8"/>
    <w:rsid w:val="00741B8C"/>
    <w:rsid w:val="0074277D"/>
    <w:rsid w:val="00743F05"/>
    <w:rsid w:val="00745B53"/>
    <w:rsid w:val="00745D08"/>
    <w:rsid w:val="007474AE"/>
    <w:rsid w:val="00751E1B"/>
    <w:rsid w:val="00754215"/>
    <w:rsid w:val="00756BF8"/>
    <w:rsid w:val="007628A9"/>
    <w:rsid w:val="007654F4"/>
    <w:rsid w:val="00767FB0"/>
    <w:rsid w:val="0077554C"/>
    <w:rsid w:val="00775656"/>
    <w:rsid w:val="00782753"/>
    <w:rsid w:val="007834DA"/>
    <w:rsid w:val="00784B13"/>
    <w:rsid w:val="007854E4"/>
    <w:rsid w:val="00786A7A"/>
    <w:rsid w:val="007905E0"/>
    <w:rsid w:val="00791D0C"/>
    <w:rsid w:val="00792A92"/>
    <w:rsid w:val="007938F8"/>
    <w:rsid w:val="00794D69"/>
    <w:rsid w:val="00795616"/>
    <w:rsid w:val="00795FDD"/>
    <w:rsid w:val="00797900"/>
    <w:rsid w:val="007A41C2"/>
    <w:rsid w:val="007A474E"/>
    <w:rsid w:val="007A7140"/>
    <w:rsid w:val="007B4F1A"/>
    <w:rsid w:val="007C00F2"/>
    <w:rsid w:val="007C15E0"/>
    <w:rsid w:val="007C2A19"/>
    <w:rsid w:val="007C2A43"/>
    <w:rsid w:val="007C36DB"/>
    <w:rsid w:val="007C6EA8"/>
    <w:rsid w:val="007C71EA"/>
    <w:rsid w:val="007D30D2"/>
    <w:rsid w:val="007D3DB8"/>
    <w:rsid w:val="007D60B1"/>
    <w:rsid w:val="007D6B20"/>
    <w:rsid w:val="007D6CBA"/>
    <w:rsid w:val="007D707E"/>
    <w:rsid w:val="007D756A"/>
    <w:rsid w:val="007E0830"/>
    <w:rsid w:val="007E56AE"/>
    <w:rsid w:val="007F1BC3"/>
    <w:rsid w:val="007F5068"/>
    <w:rsid w:val="007F68DB"/>
    <w:rsid w:val="007F69DE"/>
    <w:rsid w:val="008020F9"/>
    <w:rsid w:val="00810A40"/>
    <w:rsid w:val="00810D34"/>
    <w:rsid w:val="00810F7B"/>
    <w:rsid w:val="00813F8B"/>
    <w:rsid w:val="00815DAE"/>
    <w:rsid w:val="008175C2"/>
    <w:rsid w:val="00821F8B"/>
    <w:rsid w:val="00823474"/>
    <w:rsid w:val="00823E9A"/>
    <w:rsid w:val="00826B50"/>
    <w:rsid w:val="00826C11"/>
    <w:rsid w:val="00827058"/>
    <w:rsid w:val="00830C39"/>
    <w:rsid w:val="00832B44"/>
    <w:rsid w:val="00832BEA"/>
    <w:rsid w:val="00836768"/>
    <w:rsid w:val="00836FB2"/>
    <w:rsid w:val="008424BB"/>
    <w:rsid w:val="008452B6"/>
    <w:rsid w:val="00845AF1"/>
    <w:rsid w:val="00846EA5"/>
    <w:rsid w:val="00847464"/>
    <w:rsid w:val="00847FD2"/>
    <w:rsid w:val="0085206F"/>
    <w:rsid w:val="0085215E"/>
    <w:rsid w:val="00853567"/>
    <w:rsid w:val="00855A8F"/>
    <w:rsid w:val="00855C06"/>
    <w:rsid w:val="008631EB"/>
    <w:rsid w:val="0086668E"/>
    <w:rsid w:val="00867EDC"/>
    <w:rsid w:val="008700AF"/>
    <w:rsid w:val="008751C2"/>
    <w:rsid w:val="0087548C"/>
    <w:rsid w:val="008755C1"/>
    <w:rsid w:val="0088220B"/>
    <w:rsid w:val="0088255E"/>
    <w:rsid w:val="00883FD2"/>
    <w:rsid w:val="00886091"/>
    <w:rsid w:val="00892C8A"/>
    <w:rsid w:val="00897440"/>
    <w:rsid w:val="00897A6A"/>
    <w:rsid w:val="008A0012"/>
    <w:rsid w:val="008A4A25"/>
    <w:rsid w:val="008A560F"/>
    <w:rsid w:val="008A726E"/>
    <w:rsid w:val="008A7C76"/>
    <w:rsid w:val="008B2F9D"/>
    <w:rsid w:val="008B3862"/>
    <w:rsid w:val="008B5B8E"/>
    <w:rsid w:val="008B6EEF"/>
    <w:rsid w:val="008C2E08"/>
    <w:rsid w:val="008C3B6C"/>
    <w:rsid w:val="008C6175"/>
    <w:rsid w:val="008C754F"/>
    <w:rsid w:val="008C7DEC"/>
    <w:rsid w:val="008D15EA"/>
    <w:rsid w:val="008D19AF"/>
    <w:rsid w:val="008D2529"/>
    <w:rsid w:val="008D2DE2"/>
    <w:rsid w:val="008D3E4D"/>
    <w:rsid w:val="008E31FF"/>
    <w:rsid w:val="008E377D"/>
    <w:rsid w:val="008E3B00"/>
    <w:rsid w:val="008E3C60"/>
    <w:rsid w:val="008E4263"/>
    <w:rsid w:val="008F2218"/>
    <w:rsid w:val="008F53CE"/>
    <w:rsid w:val="008F5A97"/>
    <w:rsid w:val="008F60CA"/>
    <w:rsid w:val="008F7B29"/>
    <w:rsid w:val="008F7C23"/>
    <w:rsid w:val="0090226D"/>
    <w:rsid w:val="00904828"/>
    <w:rsid w:val="00904B02"/>
    <w:rsid w:val="009079FF"/>
    <w:rsid w:val="00915A71"/>
    <w:rsid w:val="00917876"/>
    <w:rsid w:val="009209BC"/>
    <w:rsid w:val="00922E2D"/>
    <w:rsid w:val="00924163"/>
    <w:rsid w:val="00924517"/>
    <w:rsid w:val="00925452"/>
    <w:rsid w:val="009255FF"/>
    <w:rsid w:val="00925E5B"/>
    <w:rsid w:val="009262B0"/>
    <w:rsid w:val="00926664"/>
    <w:rsid w:val="00930FD9"/>
    <w:rsid w:val="009339FD"/>
    <w:rsid w:val="00936FD9"/>
    <w:rsid w:val="00940C80"/>
    <w:rsid w:val="00940F8D"/>
    <w:rsid w:val="00943258"/>
    <w:rsid w:val="00952A51"/>
    <w:rsid w:val="00954422"/>
    <w:rsid w:val="0095514E"/>
    <w:rsid w:val="009563BA"/>
    <w:rsid w:val="00956C2D"/>
    <w:rsid w:val="009576BB"/>
    <w:rsid w:val="00957E25"/>
    <w:rsid w:val="009622CE"/>
    <w:rsid w:val="00963461"/>
    <w:rsid w:val="0096520D"/>
    <w:rsid w:val="00966730"/>
    <w:rsid w:val="0096710A"/>
    <w:rsid w:val="00967800"/>
    <w:rsid w:val="009727AC"/>
    <w:rsid w:val="00973E66"/>
    <w:rsid w:val="00973F09"/>
    <w:rsid w:val="009757C3"/>
    <w:rsid w:val="00975BE7"/>
    <w:rsid w:val="00977D5C"/>
    <w:rsid w:val="00981246"/>
    <w:rsid w:val="009812EF"/>
    <w:rsid w:val="00984537"/>
    <w:rsid w:val="00985F8B"/>
    <w:rsid w:val="0098658F"/>
    <w:rsid w:val="00986E78"/>
    <w:rsid w:val="0099448F"/>
    <w:rsid w:val="009962A5"/>
    <w:rsid w:val="00996913"/>
    <w:rsid w:val="009A0997"/>
    <w:rsid w:val="009A3F66"/>
    <w:rsid w:val="009A3FEE"/>
    <w:rsid w:val="009A7E57"/>
    <w:rsid w:val="009B3BE2"/>
    <w:rsid w:val="009B50A6"/>
    <w:rsid w:val="009B52ED"/>
    <w:rsid w:val="009B6693"/>
    <w:rsid w:val="009B6D01"/>
    <w:rsid w:val="009B736D"/>
    <w:rsid w:val="009C1D4B"/>
    <w:rsid w:val="009C4AC8"/>
    <w:rsid w:val="009C5061"/>
    <w:rsid w:val="009C6373"/>
    <w:rsid w:val="009D0E0B"/>
    <w:rsid w:val="009D49CD"/>
    <w:rsid w:val="009D53B8"/>
    <w:rsid w:val="009D59CB"/>
    <w:rsid w:val="009D7C1E"/>
    <w:rsid w:val="009E3214"/>
    <w:rsid w:val="009E4BEF"/>
    <w:rsid w:val="009F0713"/>
    <w:rsid w:val="009F11BA"/>
    <w:rsid w:val="009F34CC"/>
    <w:rsid w:val="009F46DA"/>
    <w:rsid w:val="009F5689"/>
    <w:rsid w:val="009F76E1"/>
    <w:rsid w:val="00A02626"/>
    <w:rsid w:val="00A03FAC"/>
    <w:rsid w:val="00A049FC"/>
    <w:rsid w:val="00A04A74"/>
    <w:rsid w:val="00A0593B"/>
    <w:rsid w:val="00A06367"/>
    <w:rsid w:val="00A06BE9"/>
    <w:rsid w:val="00A0725E"/>
    <w:rsid w:val="00A104DC"/>
    <w:rsid w:val="00A158BD"/>
    <w:rsid w:val="00A1601C"/>
    <w:rsid w:val="00A16AF6"/>
    <w:rsid w:val="00A16D7E"/>
    <w:rsid w:val="00A17E1E"/>
    <w:rsid w:val="00A21C08"/>
    <w:rsid w:val="00A21D98"/>
    <w:rsid w:val="00A22FDA"/>
    <w:rsid w:val="00A3368F"/>
    <w:rsid w:val="00A34485"/>
    <w:rsid w:val="00A357F1"/>
    <w:rsid w:val="00A369FC"/>
    <w:rsid w:val="00A379B8"/>
    <w:rsid w:val="00A37DC6"/>
    <w:rsid w:val="00A45302"/>
    <w:rsid w:val="00A46303"/>
    <w:rsid w:val="00A46384"/>
    <w:rsid w:val="00A467B6"/>
    <w:rsid w:val="00A50406"/>
    <w:rsid w:val="00A53667"/>
    <w:rsid w:val="00A540B0"/>
    <w:rsid w:val="00A542FA"/>
    <w:rsid w:val="00A57E57"/>
    <w:rsid w:val="00A62575"/>
    <w:rsid w:val="00A62B9B"/>
    <w:rsid w:val="00A630CF"/>
    <w:rsid w:val="00A642D6"/>
    <w:rsid w:val="00A65853"/>
    <w:rsid w:val="00A6605E"/>
    <w:rsid w:val="00A71060"/>
    <w:rsid w:val="00A73518"/>
    <w:rsid w:val="00A772A0"/>
    <w:rsid w:val="00A77AAD"/>
    <w:rsid w:val="00A8079B"/>
    <w:rsid w:val="00A814FB"/>
    <w:rsid w:val="00A82D5B"/>
    <w:rsid w:val="00A82D72"/>
    <w:rsid w:val="00A83E2D"/>
    <w:rsid w:val="00A847CF"/>
    <w:rsid w:val="00A85C6B"/>
    <w:rsid w:val="00A87CC4"/>
    <w:rsid w:val="00A91E58"/>
    <w:rsid w:val="00A93503"/>
    <w:rsid w:val="00A948BF"/>
    <w:rsid w:val="00A95A6D"/>
    <w:rsid w:val="00AA102C"/>
    <w:rsid w:val="00AA1217"/>
    <w:rsid w:val="00AA706F"/>
    <w:rsid w:val="00AA73E9"/>
    <w:rsid w:val="00AA7E47"/>
    <w:rsid w:val="00AB0050"/>
    <w:rsid w:val="00AB06BD"/>
    <w:rsid w:val="00AB4CC2"/>
    <w:rsid w:val="00AB6C66"/>
    <w:rsid w:val="00AB6EC7"/>
    <w:rsid w:val="00AC5A19"/>
    <w:rsid w:val="00AC6EC0"/>
    <w:rsid w:val="00AD242E"/>
    <w:rsid w:val="00AD5931"/>
    <w:rsid w:val="00AD6113"/>
    <w:rsid w:val="00AE0DA6"/>
    <w:rsid w:val="00AE3FFF"/>
    <w:rsid w:val="00AE4EF4"/>
    <w:rsid w:val="00AE6615"/>
    <w:rsid w:val="00AE6635"/>
    <w:rsid w:val="00AE7F1D"/>
    <w:rsid w:val="00AF1264"/>
    <w:rsid w:val="00AF36F6"/>
    <w:rsid w:val="00AF62CE"/>
    <w:rsid w:val="00AF6ED1"/>
    <w:rsid w:val="00B01594"/>
    <w:rsid w:val="00B039BA"/>
    <w:rsid w:val="00B0557C"/>
    <w:rsid w:val="00B07931"/>
    <w:rsid w:val="00B106CA"/>
    <w:rsid w:val="00B108D3"/>
    <w:rsid w:val="00B146E6"/>
    <w:rsid w:val="00B14A81"/>
    <w:rsid w:val="00B151D0"/>
    <w:rsid w:val="00B15295"/>
    <w:rsid w:val="00B16F4A"/>
    <w:rsid w:val="00B21559"/>
    <w:rsid w:val="00B21CBF"/>
    <w:rsid w:val="00B22806"/>
    <w:rsid w:val="00B22C06"/>
    <w:rsid w:val="00B23007"/>
    <w:rsid w:val="00B2370E"/>
    <w:rsid w:val="00B25590"/>
    <w:rsid w:val="00B25B8D"/>
    <w:rsid w:val="00B265FA"/>
    <w:rsid w:val="00B27671"/>
    <w:rsid w:val="00B3087D"/>
    <w:rsid w:val="00B31B49"/>
    <w:rsid w:val="00B32F86"/>
    <w:rsid w:val="00B33AF9"/>
    <w:rsid w:val="00B35391"/>
    <w:rsid w:val="00B42AA7"/>
    <w:rsid w:val="00B42F77"/>
    <w:rsid w:val="00B464DD"/>
    <w:rsid w:val="00B46F84"/>
    <w:rsid w:val="00B470FA"/>
    <w:rsid w:val="00B519F0"/>
    <w:rsid w:val="00B520BF"/>
    <w:rsid w:val="00B5424E"/>
    <w:rsid w:val="00B544A3"/>
    <w:rsid w:val="00B61B3C"/>
    <w:rsid w:val="00B6363E"/>
    <w:rsid w:val="00B648EF"/>
    <w:rsid w:val="00B65E6F"/>
    <w:rsid w:val="00B67998"/>
    <w:rsid w:val="00B71450"/>
    <w:rsid w:val="00B74922"/>
    <w:rsid w:val="00B751F8"/>
    <w:rsid w:val="00B764F0"/>
    <w:rsid w:val="00B77B8D"/>
    <w:rsid w:val="00B81470"/>
    <w:rsid w:val="00B835E6"/>
    <w:rsid w:val="00B854B3"/>
    <w:rsid w:val="00B876DB"/>
    <w:rsid w:val="00B8796C"/>
    <w:rsid w:val="00B9131C"/>
    <w:rsid w:val="00B9619B"/>
    <w:rsid w:val="00B9690F"/>
    <w:rsid w:val="00BA0573"/>
    <w:rsid w:val="00BA0D41"/>
    <w:rsid w:val="00BA20F7"/>
    <w:rsid w:val="00BA2544"/>
    <w:rsid w:val="00BA43AB"/>
    <w:rsid w:val="00BB4025"/>
    <w:rsid w:val="00BB4EE5"/>
    <w:rsid w:val="00BB5FE2"/>
    <w:rsid w:val="00BC7E7A"/>
    <w:rsid w:val="00BD06E4"/>
    <w:rsid w:val="00BD5F09"/>
    <w:rsid w:val="00BD75D9"/>
    <w:rsid w:val="00BE0A26"/>
    <w:rsid w:val="00BE0BB9"/>
    <w:rsid w:val="00BE1921"/>
    <w:rsid w:val="00BE1B3F"/>
    <w:rsid w:val="00BE1D9B"/>
    <w:rsid w:val="00BE7270"/>
    <w:rsid w:val="00BF19A1"/>
    <w:rsid w:val="00BF35D0"/>
    <w:rsid w:val="00BF4DE1"/>
    <w:rsid w:val="00BF6326"/>
    <w:rsid w:val="00C00174"/>
    <w:rsid w:val="00C00D80"/>
    <w:rsid w:val="00C0256C"/>
    <w:rsid w:val="00C03B4C"/>
    <w:rsid w:val="00C0456B"/>
    <w:rsid w:val="00C106F2"/>
    <w:rsid w:val="00C108D7"/>
    <w:rsid w:val="00C11ABD"/>
    <w:rsid w:val="00C12662"/>
    <w:rsid w:val="00C12719"/>
    <w:rsid w:val="00C12E3B"/>
    <w:rsid w:val="00C132FD"/>
    <w:rsid w:val="00C16C96"/>
    <w:rsid w:val="00C24FB8"/>
    <w:rsid w:val="00C2513C"/>
    <w:rsid w:val="00C2516D"/>
    <w:rsid w:val="00C26A0E"/>
    <w:rsid w:val="00C342D5"/>
    <w:rsid w:val="00C40CF7"/>
    <w:rsid w:val="00C4158C"/>
    <w:rsid w:val="00C45445"/>
    <w:rsid w:val="00C50FFE"/>
    <w:rsid w:val="00C51FB2"/>
    <w:rsid w:val="00C544F6"/>
    <w:rsid w:val="00C55B2F"/>
    <w:rsid w:val="00C563AA"/>
    <w:rsid w:val="00C64143"/>
    <w:rsid w:val="00C64431"/>
    <w:rsid w:val="00C70AFC"/>
    <w:rsid w:val="00C72799"/>
    <w:rsid w:val="00C82C70"/>
    <w:rsid w:val="00C87D36"/>
    <w:rsid w:val="00C92A2B"/>
    <w:rsid w:val="00C95FC9"/>
    <w:rsid w:val="00CA1757"/>
    <w:rsid w:val="00CA194B"/>
    <w:rsid w:val="00CA26F2"/>
    <w:rsid w:val="00CA29C1"/>
    <w:rsid w:val="00CA6834"/>
    <w:rsid w:val="00CA6944"/>
    <w:rsid w:val="00CB0510"/>
    <w:rsid w:val="00CB07B1"/>
    <w:rsid w:val="00CB1D5D"/>
    <w:rsid w:val="00CB4F4A"/>
    <w:rsid w:val="00CB5FC5"/>
    <w:rsid w:val="00CB6881"/>
    <w:rsid w:val="00CC5B8F"/>
    <w:rsid w:val="00CC6804"/>
    <w:rsid w:val="00CD255D"/>
    <w:rsid w:val="00CD40BB"/>
    <w:rsid w:val="00CE01D8"/>
    <w:rsid w:val="00CE10D9"/>
    <w:rsid w:val="00CE46AC"/>
    <w:rsid w:val="00CE672D"/>
    <w:rsid w:val="00CF1206"/>
    <w:rsid w:val="00CF3AD9"/>
    <w:rsid w:val="00CF4D42"/>
    <w:rsid w:val="00CF5A8A"/>
    <w:rsid w:val="00CF7AB9"/>
    <w:rsid w:val="00D0211C"/>
    <w:rsid w:val="00D03233"/>
    <w:rsid w:val="00D0654B"/>
    <w:rsid w:val="00D13403"/>
    <w:rsid w:val="00D15833"/>
    <w:rsid w:val="00D15E7A"/>
    <w:rsid w:val="00D206CB"/>
    <w:rsid w:val="00D22C98"/>
    <w:rsid w:val="00D23A51"/>
    <w:rsid w:val="00D25E0C"/>
    <w:rsid w:val="00D26EE2"/>
    <w:rsid w:val="00D32035"/>
    <w:rsid w:val="00D32740"/>
    <w:rsid w:val="00D33DF3"/>
    <w:rsid w:val="00D346B7"/>
    <w:rsid w:val="00D35C8A"/>
    <w:rsid w:val="00D361AD"/>
    <w:rsid w:val="00D36D82"/>
    <w:rsid w:val="00D376E0"/>
    <w:rsid w:val="00D3779B"/>
    <w:rsid w:val="00D37B8E"/>
    <w:rsid w:val="00D54206"/>
    <w:rsid w:val="00D562E8"/>
    <w:rsid w:val="00D57ACE"/>
    <w:rsid w:val="00D63424"/>
    <w:rsid w:val="00D642F7"/>
    <w:rsid w:val="00D6597D"/>
    <w:rsid w:val="00D65C74"/>
    <w:rsid w:val="00D76039"/>
    <w:rsid w:val="00D765DB"/>
    <w:rsid w:val="00D76E17"/>
    <w:rsid w:val="00D77521"/>
    <w:rsid w:val="00D81824"/>
    <w:rsid w:val="00D83ED5"/>
    <w:rsid w:val="00D83EF8"/>
    <w:rsid w:val="00D847E0"/>
    <w:rsid w:val="00D85250"/>
    <w:rsid w:val="00D85DAB"/>
    <w:rsid w:val="00D86108"/>
    <w:rsid w:val="00D94CAA"/>
    <w:rsid w:val="00D960CD"/>
    <w:rsid w:val="00D97D34"/>
    <w:rsid w:val="00DA2D21"/>
    <w:rsid w:val="00DA737E"/>
    <w:rsid w:val="00DA75F9"/>
    <w:rsid w:val="00DB13AD"/>
    <w:rsid w:val="00DB54CC"/>
    <w:rsid w:val="00DB59A9"/>
    <w:rsid w:val="00DB62C2"/>
    <w:rsid w:val="00DB6382"/>
    <w:rsid w:val="00DC159F"/>
    <w:rsid w:val="00DC1B31"/>
    <w:rsid w:val="00DD275C"/>
    <w:rsid w:val="00DD47B3"/>
    <w:rsid w:val="00DD5498"/>
    <w:rsid w:val="00DD5756"/>
    <w:rsid w:val="00DD7F11"/>
    <w:rsid w:val="00DE0162"/>
    <w:rsid w:val="00DE0552"/>
    <w:rsid w:val="00DE68EC"/>
    <w:rsid w:val="00DF0728"/>
    <w:rsid w:val="00DF5478"/>
    <w:rsid w:val="00DF68E3"/>
    <w:rsid w:val="00E008CE"/>
    <w:rsid w:val="00E0127C"/>
    <w:rsid w:val="00E019B7"/>
    <w:rsid w:val="00E0376B"/>
    <w:rsid w:val="00E05790"/>
    <w:rsid w:val="00E06D35"/>
    <w:rsid w:val="00E075C1"/>
    <w:rsid w:val="00E22433"/>
    <w:rsid w:val="00E23341"/>
    <w:rsid w:val="00E2530E"/>
    <w:rsid w:val="00E3042B"/>
    <w:rsid w:val="00E32D4B"/>
    <w:rsid w:val="00E3405F"/>
    <w:rsid w:val="00E3583E"/>
    <w:rsid w:val="00E35E7E"/>
    <w:rsid w:val="00E366A2"/>
    <w:rsid w:val="00E40AB0"/>
    <w:rsid w:val="00E42B58"/>
    <w:rsid w:val="00E42E7F"/>
    <w:rsid w:val="00E45E6C"/>
    <w:rsid w:val="00E525C6"/>
    <w:rsid w:val="00E544C9"/>
    <w:rsid w:val="00E551F9"/>
    <w:rsid w:val="00E556FE"/>
    <w:rsid w:val="00E65C62"/>
    <w:rsid w:val="00E671C9"/>
    <w:rsid w:val="00E70D89"/>
    <w:rsid w:val="00E7165F"/>
    <w:rsid w:val="00E766D5"/>
    <w:rsid w:val="00E8011B"/>
    <w:rsid w:val="00E82C40"/>
    <w:rsid w:val="00E83162"/>
    <w:rsid w:val="00E85328"/>
    <w:rsid w:val="00E90F3C"/>
    <w:rsid w:val="00E93CE0"/>
    <w:rsid w:val="00E95386"/>
    <w:rsid w:val="00E968BB"/>
    <w:rsid w:val="00EA108B"/>
    <w:rsid w:val="00EA1D3E"/>
    <w:rsid w:val="00EA2CAD"/>
    <w:rsid w:val="00EA3B09"/>
    <w:rsid w:val="00EA4A30"/>
    <w:rsid w:val="00EA4FE7"/>
    <w:rsid w:val="00EA5677"/>
    <w:rsid w:val="00EA5782"/>
    <w:rsid w:val="00EB18EB"/>
    <w:rsid w:val="00EB4346"/>
    <w:rsid w:val="00EB5694"/>
    <w:rsid w:val="00EC15EF"/>
    <w:rsid w:val="00EC246C"/>
    <w:rsid w:val="00EC346B"/>
    <w:rsid w:val="00EC663F"/>
    <w:rsid w:val="00EC7FEE"/>
    <w:rsid w:val="00ED0A3C"/>
    <w:rsid w:val="00ED0DAF"/>
    <w:rsid w:val="00ED159D"/>
    <w:rsid w:val="00ED3C1A"/>
    <w:rsid w:val="00ED663A"/>
    <w:rsid w:val="00ED68B4"/>
    <w:rsid w:val="00EE029A"/>
    <w:rsid w:val="00EE0B99"/>
    <w:rsid w:val="00EE265A"/>
    <w:rsid w:val="00EE3903"/>
    <w:rsid w:val="00EE4D92"/>
    <w:rsid w:val="00EE5210"/>
    <w:rsid w:val="00EE5BC2"/>
    <w:rsid w:val="00EE669E"/>
    <w:rsid w:val="00EF062D"/>
    <w:rsid w:val="00EF542B"/>
    <w:rsid w:val="00EF5881"/>
    <w:rsid w:val="00EF78BC"/>
    <w:rsid w:val="00F001F9"/>
    <w:rsid w:val="00F0333C"/>
    <w:rsid w:val="00F05E46"/>
    <w:rsid w:val="00F06EDA"/>
    <w:rsid w:val="00F11B2C"/>
    <w:rsid w:val="00F12E3D"/>
    <w:rsid w:val="00F17122"/>
    <w:rsid w:val="00F17B61"/>
    <w:rsid w:val="00F2020D"/>
    <w:rsid w:val="00F20F11"/>
    <w:rsid w:val="00F216A8"/>
    <w:rsid w:val="00F22B73"/>
    <w:rsid w:val="00F2388B"/>
    <w:rsid w:val="00F27ED8"/>
    <w:rsid w:val="00F460FF"/>
    <w:rsid w:val="00F46A62"/>
    <w:rsid w:val="00F47479"/>
    <w:rsid w:val="00F543BF"/>
    <w:rsid w:val="00F54721"/>
    <w:rsid w:val="00F61A3E"/>
    <w:rsid w:val="00F63188"/>
    <w:rsid w:val="00F65AB6"/>
    <w:rsid w:val="00F675ED"/>
    <w:rsid w:val="00F71169"/>
    <w:rsid w:val="00F714F7"/>
    <w:rsid w:val="00F71C12"/>
    <w:rsid w:val="00F761BB"/>
    <w:rsid w:val="00F811D5"/>
    <w:rsid w:val="00F830A5"/>
    <w:rsid w:val="00F854EC"/>
    <w:rsid w:val="00F85D50"/>
    <w:rsid w:val="00F9454E"/>
    <w:rsid w:val="00F94B68"/>
    <w:rsid w:val="00FA0089"/>
    <w:rsid w:val="00FA20AA"/>
    <w:rsid w:val="00FB086F"/>
    <w:rsid w:val="00FB0C7B"/>
    <w:rsid w:val="00FB0FFF"/>
    <w:rsid w:val="00FB3A3F"/>
    <w:rsid w:val="00FB6BB0"/>
    <w:rsid w:val="00FC1D58"/>
    <w:rsid w:val="00FC63CA"/>
    <w:rsid w:val="00FD0687"/>
    <w:rsid w:val="00FD0857"/>
    <w:rsid w:val="00FD355C"/>
    <w:rsid w:val="00FD5B2E"/>
    <w:rsid w:val="00FE1A8D"/>
    <w:rsid w:val="00FE3542"/>
    <w:rsid w:val="00FE36BB"/>
    <w:rsid w:val="00FE530F"/>
    <w:rsid w:val="00FE6AE6"/>
    <w:rsid w:val="00FF1821"/>
    <w:rsid w:val="00FF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CBE12E"/>
  <w15:chartTrackingRefBased/>
  <w15:docId w15:val="{A9CEA59A-4E06-411A-845C-B1AA2AD4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5BE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5BE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</TotalTime>
  <Pages>1</Pages>
  <Words>140</Words>
  <Characters>870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8</cp:revision>
  <cp:lastPrinted>2022-07-18T22:35:00Z</cp:lastPrinted>
  <dcterms:created xsi:type="dcterms:W3CDTF">2025-03-14T13:13:00Z</dcterms:created>
  <dcterms:modified xsi:type="dcterms:W3CDTF">2025-03-17T08:47:00Z</dcterms:modified>
</cp:coreProperties>
</file>