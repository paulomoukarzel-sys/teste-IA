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F3F12" w14:textId="355139A0" w:rsidR="00501A18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2711E4">
        <w:rPr>
          <w:rFonts w:ascii="Arial" w:eastAsia="Calibri" w:hAnsi="Arial" w:cs="Times New Roman"/>
          <w:sz w:val="24"/>
          <w:szCs w:val="24"/>
        </w:rPr>
        <w:t xml:space="preserve">7ª </w:t>
      </w:r>
      <w:r>
        <w:rPr>
          <w:rFonts w:ascii="Arial" w:eastAsia="Calibri" w:hAnsi="Arial" w:cs="Times New Roman"/>
          <w:sz w:val="24"/>
          <w:szCs w:val="24"/>
        </w:rPr>
        <w:t xml:space="preserve">VARA </w:t>
      </w:r>
      <w:r w:rsidR="002711E4">
        <w:rPr>
          <w:rFonts w:ascii="Arial" w:eastAsia="Calibri" w:hAnsi="Arial" w:cs="Times New Roman"/>
          <w:sz w:val="24"/>
          <w:szCs w:val="24"/>
        </w:rPr>
        <w:t xml:space="preserve">CÍVEL </w:t>
      </w:r>
      <w:r>
        <w:rPr>
          <w:rFonts w:ascii="Arial" w:eastAsia="Calibri" w:hAnsi="Arial" w:cs="Times New Roman"/>
          <w:sz w:val="24"/>
          <w:szCs w:val="24"/>
        </w:rPr>
        <w:t>DA COMARCA D</w:t>
      </w:r>
      <w:r w:rsidR="002711E4">
        <w:rPr>
          <w:rFonts w:ascii="Arial" w:eastAsia="Calibri" w:hAnsi="Arial" w:cs="Times New Roman"/>
          <w:sz w:val="24"/>
          <w:szCs w:val="24"/>
        </w:rPr>
        <w:t>A CAPITAL/SC</w:t>
      </w:r>
      <w:r>
        <w:rPr>
          <w:rFonts w:ascii="Arial" w:eastAsia="Calibri" w:hAnsi="Arial" w:cs="Times New Roman"/>
          <w:sz w:val="24"/>
          <w:szCs w:val="24"/>
        </w:rPr>
        <w:t>.</w:t>
      </w:r>
    </w:p>
    <w:p w14:paraId="3CC35AEC" w14:textId="77777777" w:rsidR="00501A18" w:rsidRPr="00980061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D83F138" w14:textId="77777777" w:rsidR="00501A18" w:rsidRPr="00136102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9C9B0E2" w14:textId="77777777" w:rsidR="00501A18" w:rsidRPr="00136102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993A925" w14:textId="6A696817" w:rsidR="00501A18" w:rsidRPr="002711E4" w:rsidRDefault="002711E4" w:rsidP="002711E4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2711E4">
        <w:rPr>
          <w:rFonts w:ascii="Arial" w:eastAsia="Calibri" w:hAnsi="Arial" w:cs="Times New Roman"/>
        </w:rPr>
        <w:t>Autos n. 5000927-14.2022.8.24.0082</w:t>
      </w:r>
      <w:r w:rsidR="00501A18" w:rsidRPr="002711E4">
        <w:rPr>
          <w:rFonts w:ascii="Arial" w:eastAsia="Calibri" w:hAnsi="Arial" w:cs="Times New Roman"/>
        </w:rPr>
        <w:tab/>
      </w:r>
    </w:p>
    <w:p w14:paraId="00CC9828" w14:textId="77777777" w:rsidR="00501A18" w:rsidRPr="00136102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DABCE8D" w14:textId="77777777" w:rsidR="00501A18" w:rsidRPr="00136102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31FE2D2" w14:textId="7F698437" w:rsidR="00501A18" w:rsidRPr="002711E4" w:rsidRDefault="002711E4" w:rsidP="00501A18">
      <w:pPr>
        <w:pStyle w:val="Qualificaodaspartes"/>
      </w:pPr>
      <w:r>
        <w:rPr>
          <w:b/>
        </w:rPr>
        <w:t>MATEUS BERNARDINO NETO e GILSON ALBERTO DOS SANTOS</w:t>
      </w:r>
      <w:r w:rsidR="00501A18" w:rsidRPr="00A814BD">
        <w:t xml:space="preserve">, </w:t>
      </w:r>
      <w:r>
        <w:t xml:space="preserve">já qualificados nos autos da ação de cobrança de título extrajudicial c/c indenização por dano moral e material n. </w:t>
      </w:r>
      <w:r w:rsidRPr="002711E4">
        <w:t>5000927-14.2022.8.24.0082</w:t>
      </w:r>
      <w:r w:rsidR="00501A18">
        <w:t>,</w:t>
      </w:r>
      <w:r>
        <w:t xml:space="preserve"> ajuizada em face de MARCELO FEIJÓ e OUTROS,</w:t>
      </w:r>
      <w:r w:rsidR="00501A18" w:rsidRPr="00A814BD">
        <w:t xml:space="preserve"> v</w:t>
      </w:r>
      <w:r w:rsidR="00B83382">
        <w:t>ê</w:t>
      </w:r>
      <w:r w:rsidR="00501A18" w:rsidRPr="00A814BD">
        <w:t xml:space="preserve">m, respeitosamente, </w:t>
      </w:r>
      <w:r w:rsidR="00501A18">
        <w:t xml:space="preserve">à elevada presença de </w:t>
      </w:r>
      <w:r w:rsidR="00501A18" w:rsidRPr="00A814BD">
        <w:t xml:space="preserve">Vossa Excelência, </w:t>
      </w:r>
      <w:r w:rsidR="00501A18">
        <w:t>por seu</w:t>
      </w:r>
      <w:r w:rsidR="00A0580E">
        <w:t>s</w:t>
      </w:r>
      <w:r w:rsidR="00501A18">
        <w:t xml:space="preserve"> advogado</w:t>
      </w:r>
      <w:r w:rsidR="00A0580E">
        <w:t>s</w:t>
      </w:r>
      <w:r w:rsidR="00501A18">
        <w:t xml:space="preserve"> abaixo signatário</w:t>
      </w:r>
      <w:r w:rsidR="00A0580E">
        <w:t>s</w:t>
      </w:r>
      <w:r w:rsidR="00501A18" w:rsidRPr="00A814BD">
        <w:t xml:space="preserve">, </w:t>
      </w:r>
      <w:r>
        <w:t xml:space="preserve">com fundamento no art. 329, I, do CPC, apresentar </w:t>
      </w:r>
      <w:r>
        <w:rPr>
          <w:b/>
          <w:bCs w:val="0"/>
          <w:i/>
          <w:iCs/>
        </w:rPr>
        <w:t>EMENDA À PETIÇÃO INICIAL</w:t>
      </w:r>
      <w:r>
        <w:t>, nos termos a seguir delineados.</w:t>
      </w:r>
    </w:p>
    <w:p w14:paraId="5EE71196" w14:textId="77777777" w:rsidR="00501A18" w:rsidRPr="002F370E" w:rsidRDefault="00501A18" w:rsidP="002F370E">
      <w:pPr>
        <w:pStyle w:val="Ttulo2"/>
        <w:rPr>
          <w:rFonts w:eastAsia="Calibri"/>
          <w:sz w:val="32"/>
          <w:szCs w:val="32"/>
        </w:rPr>
      </w:pPr>
    </w:p>
    <w:p w14:paraId="619AA12D" w14:textId="768CF60F" w:rsidR="00501A18" w:rsidRPr="005C4689" w:rsidRDefault="00501A18" w:rsidP="00501A18">
      <w:pPr>
        <w:pStyle w:val="Ttulo"/>
      </w:pPr>
      <w:r w:rsidRPr="005C4689">
        <w:t>I –</w:t>
      </w:r>
      <w:r w:rsidR="00F22B73">
        <w:t xml:space="preserve"> </w:t>
      </w:r>
      <w:r w:rsidR="002711E4">
        <w:t>DO CABIMENTO DA EMENDA À EXORDIAL NESTE MOMENTO PROCESSUAL</w:t>
      </w:r>
    </w:p>
    <w:p w14:paraId="04261497" w14:textId="77777777" w:rsidR="00501A18" w:rsidRPr="004A3F4E" w:rsidRDefault="00501A18" w:rsidP="002F370E">
      <w:pPr>
        <w:pStyle w:val="Ttulo2"/>
      </w:pPr>
    </w:p>
    <w:p w14:paraId="43F0A525" w14:textId="7159260A" w:rsidR="00501A18" w:rsidRDefault="002711E4" w:rsidP="00501A18">
      <w:pPr>
        <w:pStyle w:val="SemEspaamento"/>
      </w:pPr>
      <w:r>
        <w:t>Em um primeiro momento, Excelência, os autores pedem vênia para expor que é perfeitamente admitida a emenda à petição inicial</w:t>
      </w:r>
      <w:r w:rsidR="00203399">
        <w:t xml:space="preserve"> ora proposta,</w:t>
      </w:r>
      <w:r>
        <w:t xml:space="preserve"> neste momento</w:t>
      </w:r>
      <w:r w:rsidR="00203399">
        <w:t xml:space="preserve"> processual</w:t>
      </w:r>
      <w:r>
        <w:t xml:space="preserve">, </w:t>
      </w:r>
      <w:r w:rsidR="007F4F93">
        <w:t xml:space="preserve">conforme facultado pelo art. 329, I, do CPC, </w:t>
      </w:r>
      <w:r>
        <w:t>sobretudo porque não ocorreu a triangularização processual e a estabilização da demanda</w:t>
      </w:r>
      <w:r w:rsidR="007F4F93">
        <w:t>, pois nenhum dos réus foi devidamente citado.</w:t>
      </w:r>
    </w:p>
    <w:p w14:paraId="663AAF7D" w14:textId="4F79A852" w:rsidR="007F4F93" w:rsidRDefault="00903277" w:rsidP="00501A18">
      <w:pPr>
        <w:pStyle w:val="SemEspaamento"/>
      </w:pPr>
      <w:r>
        <w:t>É que o</w:t>
      </w:r>
      <w:r w:rsidR="007F4F93">
        <w:t xml:space="preserve"> art. 329, I, do CPC </w:t>
      </w:r>
      <w:r w:rsidR="00203399">
        <w:t>estabelece</w:t>
      </w:r>
      <w:r w:rsidR="007F4F93">
        <w:t xml:space="preserve"> que, até a citação, o autor pode “</w:t>
      </w:r>
      <w:r w:rsidR="007F4F93" w:rsidRPr="007F4F93">
        <w:rPr>
          <w:i/>
          <w:iCs/>
        </w:rPr>
        <w:t>aditar ou alterar o pedido ou causa de pedir, independentemente de consentimento do réu</w:t>
      </w:r>
      <w:r w:rsidR="007F4F93">
        <w:t>”.</w:t>
      </w:r>
    </w:p>
    <w:p w14:paraId="16F3A877" w14:textId="7A8AE6C5" w:rsidR="007F4F93" w:rsidRDefault="007F4F93" w:rsidP="00501A18">
      <w:pPr>
        <w:pStyle w:val="SemEspaamento"/>
      </w:pPr>
      <w:r>
        <w:t xml:space="preserve">Ao comentar esse dispositivo legal, o insigne doutrinador Fernando da Fonseca Gajardoni </w:t>
      </w:r>
      <w:r w:rsidRPr="007F4F93">
        <w:rPr>
          <w:sz w:val="20"/>
          <w:szCs w:val="18"/>
        </w:rPr>
        <w:t xml:space="preserve">(et. al, Comentários ao Código de Processo Civil, 5ª ed., Rio de Janeiro: Forense, 2022, p. </w:t>
      </w:r>
      <w:r>
        <w:rPr>
          <w:sz w:val="20"/>
          <w:szCs w:val="18"/>
        </w:rPr>
        <w:t>500</w:t>
      </w:r>
      <w:r w:rsidRPr="007F4F93">
        <w:rPr>
          <w:sz w:val="20"/>
          <w:szCs w:val="18"/>
        </w:rPr>
        <w:t>)</w:t>
      </w:r>
      <w:r>
        <w:t xml:space="preserve"> </w:t>
      </w:r>
      <w:r w:rsidR="00203399">
        <w:t>esclarece</w:t>
      </w:r>
      <w:r>
        <w:t xml:space="preserve"> que, “</w:t>
      </w:r>
      <w:r>
        <w:rPr>
          <w:i/>
          <w:iCs/>
        </w:rPr>
        <w:t xml:space="preserve">Antes da citação, </w:t>
      </w:r>
      <w:r w:rsidRPr="007F4F93">
        <w:rPr>
          <w:i/>
          <w:iCs/>
          <w:u w:val="single"/>
        </w:rPr>
        <w:t xml:space="preserve">o autor pode alterar de forma </w:t>
      </w:r>
      <w:r w:rsidRPr="007F4F93">
        <w:rPr>
          <w:b/>
          <w:bCs/>
          <w:i/>
          <w:iCs/>
          <w:u w:val="single"/>
        </w:rPr>
        <w:t>irrestrita</w:t>
      </w:r>
      <w:r w:rsidRPr="007F4F93">
        <w:rPr>
          <w:i/>
          <w:iCs/>
          <w:u w:val="single"/>
        </w:rPr>
        <w:t xml:space="preserve"> a petição inicial</w:t>
      </w:r>
      <w:r>
        <w:rPr>
          <w:i/>
          <w:iCs/>
        </w:rPr>
        <w:t>, inclusive no que concerne aos elementos da demanda (partes, causa de pedir e pedido). Nada impede, ainda, que seja alterado o procedimento (por exemplo, de uma ação de execução fundada em título extrajudicial para uma ação monitória ou mesmo uma ação de conhecimento pelo procedimento comum)</w:t>
      </w:r>
      <w:r>
        <w:t xml:space="preserve">” </w:t>
      </w:r>
      <w:r w:rsidRPr="007F4F93">
        <w:rPr>
          <w:sz w:val="20"/>
          <w:szCs w:val="18"/>
        </w:rPr>
        <w:t>(destaques acrescentados)</w:t>
      </w:r>
      <w:r>
        <w:t>.</w:t>
      </w:r>
    </w:p>
    <w:p w14:paraId="47A6A3EA" w14:textId="01DD9353" w:rsidR="00501A18" w:rsidRPr="00136102" w:rsidRDefault="007F4F93" w:rsidP="002F370E">
      <w:pPr>
        <w:pStyle w:val="SemEspaamento"/>
      </w:pPr>
      <w:r>
        <w:t>Não há óbice, portanto, à</w:t>
      </w:r>
      <w:r w:rsidR="0071714B">
        <w:t>s</w:t>
      </w:r>
      <w:r>
        <w:t xml:space="preserve"> modificaç</w:t>
      </w:r>
      <w:r w:rsidR="0071714B">
        <w:t>ões</w:t>
      </w:r>
      <w:r>
        <w:t xml:space="preserve"> que</w:t>
      </w:r>
      <w:r w:rsidR="007251DB">
        <w:t xml:space="preserve"> ora</w:t>
      </w:r>
      <w:r>
        <w:t xml:space="preserve"> se faz</w:t>
      </w:r>
      <w:r w:rsidR="0071714B">
        <w:t>em</w:t>
      </w:r>
      <w:r>
        <w:t xml:space="preserve"> necessária</w:t>
      </w:r>
      <w:r w:rsidR="0071714B">
        <w:t>s</w:t>
      </w:r>
      <w:r>
        <w:t xml:space="preserve"> </w:t>
      </w:r>
      <w:r w:rsidR="00562C14">
        <w:t>nesta demanda</w:t>
      </w:r>
      <w:r>
        <w:t>.</w:t>
      </w:r>
    </w:p>
    <w:p w14:paraId="55F57F2B" w14:textId="481117B7" w:rsidR="00A90018" w:rsidRDefault="00501A18" w:rsidP="00501A18">
      <w:pPr>
        <w:pStyle w:val="Ttulo"/>
      </w:pPr>
      <w:r w:rsidRPr="00136102">
        <w:lastRenderedPageBreak/>
        <w:t>II –</w:t>
      </w:r>
      <w:r w:rsidR="003A16F8">
        <w:t xml:space="preserve"> </w:t>
      </w:r>
      <w:r w:rsidR="00562C14">
        <w:t xml:space="preserve">ADEQUAÇÃO DO </w:t>
      </w:r>
      <w:r w:rsidR="007C416B">
        <w:t>TÓPICO III.</w:t>
      </w:r>
      <w:r w:rsidR="00A90018">
        <w:t>1</w:t>
      </w:r>
      <w:r w:rsidR="007C416B">
        <w:t xml:space="preserve"> DA INICIAL </w:t>
      </w:r>
      <w:r w:rsidR="00A90018">
        <w:t>– Do</w:t>
      </w:r>
      <w:r w:rsidR="00E56298">
        <w:t xml:space="preserve"> dano material causado e a necessidade de ressarcimento</w:t>
      </w:r>
      <w:r w:rsidR="00597F80">
        <w:t xml:space="preserve"> dos valores arcados pelos autores</w:t>
      </w:r>
      <w:r w:rsidR="00E56298">
        <w:t>.</w:t>
      </w:r>
    </w:p>
    <w:p w14:paraId="51CC1E35" w14:textId="77777777" w:rsidR="00597F80" w:rsidRDefault="00597F80" w:rsidP="00597F80"/>
    <w:p w14:paraId="56350B5D" w14:textId="41EA069B" w:rsidR="00597F80" w:rsidRDefault="00597F80" w:rsidP="00597F80">
      <w:pPr>
        <w:pStyle w:val="SemEspaamento"/>
      </w:pPr>
      <w:r>
        <w:t>Excelência, na exordial os autores requereram</w:t>
      </w:r>
      <w:r w:rsidR="00A921B8">
        <w:t xml:space="preserve">, a título de ressarcimento dos danos </w:t>
      </w:r>
      <w:r w:rsidR="00B84294">
        <w:t xml:space="preserve">materiais </w:t>
      </w:r>
      <w:r w:rsidR="00A921B8">
        <w:t>sofridos, o montante de R$ 153.743,49</w:t>
      </w:r>
      <w:r w:rsidR="0081471A">
        <w:t xml:space="preserve">, </w:t>
      </w:r>
      <w:r w:rsidR="00B84294">
        <w:t xml:space="preserve">assim como </w:t>
      </w:r>
      <w:r w:rsidR="0081471A">
        <w:t>eventuais encargos das parcelas vincendas durante o curso</w:t>
      </w:r>
      <w:r w:rsidR="00B84294">
        <w:t xml:space="preserve"> do processo</w:t>
      </w:r>
      <w:r w:rsidR="00300C02">
        <w:t xml:space="preserve">, pois </w:t>
      </w:r>
      <w:r w:rsidR="0089139A">
        <w:t>o pagamento d</w:t>
      </w:r>
      <w:r w:rsidR="00300C02">
        <w:t xml:space="preserve">esses valores </w:t>
      </w:r>
      <w:r w:rsidR="0089139A">
        <w:t xml:space="preserve">eram de obrigação </w:t>
      </w:r>
      <w:r w:rsidR="00714F12">
        <w:t>da empresa AMK Comércio de Alimentos Ltda.</w:t>
      </w:r>
      <w:r w:rsidR="00D0776D">
        <w:t xml:space="preserve"> e do réu Marcelo Feijó, que estava à frente de sua administração</w:t>
      </w:r>
      <w:r w:rsidR="00B84294">
        <w:t>.</w:t>
      </w:r>
    </w:p>
    <w:p w14:paraId="66509BE1" w14:textId="21248AC4" w:rsidR="00B84294" w:rsidRDefault="00B84294" w:rsidP="00597F80">
      <w:pPr>
        <w:pStyle w:val="SemEspaamento"/>
      </w:pPr>
      <w:r>
        <w:t xml:space="preserve">Contudo, </w:t>
      </w:r>
      <w:r w:rsidR="00D0776D">
        <w:t>como não houve o cumprimento</w:t>
      </w:r>
      <w:r w:rsidR="00D67071">
        <w:t>, por parte do primeiro</w:t>
      </w:r>
      <w:r w:rsidR="007443A1">
        <w:t xml:space="preserve"> requerido </w:t>
      </w:r>
      <w:r w:rsidR="007443A1" w:rsidRPr="007443A1">
        <w:rPr>
          <w:sz w:val="20"/>
          <w:szCs w:val="18"/>
        </w:rPr>
        <w:t>(Marcelo)</w:t>
      </w:r>
      <w:r w:rsidR="007443A1">
        <w:t>,</w:t>
      </w:r>
      <w:r w:rsidR="00D0776D">
        <w:t xml:space="preserve"> da obrigação de </w:t>
      </w:r>
      <w:r w:rsidR="00931331">
        <w:t>substituir</w:t>
      </w:r>
      <w:r w:rsidR="00D0776D">
        <w:t xml:space="preserve"> os fiadores dos empréstimos </w:t>
      </w:r>
      <w:r w:rsidR="00931331">
        <w:t xml:space="preserve">e assumir as obrigações passivas da empresa, os autores, infelizmente, foram </w:t>
      </w:r>
      <w:r w:rsidR="00617865">
        <w:t xml:space="preserve">obrigados a quitar essas dívidas, que, repita-se, eram </w:t>
      </w:r>
      <w:r w:rsidR="000B0A77">
        <w:t>ônus da AMK Comércio de Alimentos Ltda. e de Marcelo Feijó.</w:t>
      </w:r>
    </w:p>
    <w:p w14:paraId="421C111E" w14:textId="39446F28" w:rsidR="000B0A77" w:rsidRDefault="000B0A77" w:rsidP="00597F80">
      <w:pPr>
        <w:pStyle w:val="SemEspaamento"/>
      </w:pPr>
      <w:r>
        <w:t>Portanto,</w:t>
      </w:r>
      <w:r w:rsidR="00706211">
        <w:t xml:space="preserve"> os autores </w:t>
      </w:r>
      <w:r w:rsidR="005731C2">
        <w:t xml:space="preserve">pagaram </w:t>
      </w:r>
      <w:r w:rsidR="00706211">
        <w:t>os seguintes</w:t>
      </w:r>
      <w:r w:rsidR="005731C2">
        <w:t xml:space="preserve"> débitos em nome </w:t>
      </w:r>
      <w:r w:rsidR="00F14C05">
        <w:t xml:space="preserve">da terceira e </w:t>
      </w:r>
      <w:r w:rsidR="005731C2">
        <w:t>do primeiro requeridos</w:t>
      </w:r>
      <w:r w:rsidR="00855F75">
        <w:t xml:space="preserve"> </w:t>
      </w:r>
      <w:r w:rsidR="00855F75" w:rsidRPr="00855F75">
        <w:rPr>
          <w:sz w:val="20"/>
          <w:szCs w:val="18"/>
        </w:rPr>
        <w:t>(</w:t>
      </w:r>
      <w:r w:rsidR="00855F75" w:rsidRPr="00855F75">
        <w:rPr>
          <w:b/>
          <w:bCs/>
          <w:sz w:val="20"/>
          <w:szCs w:val="18"/>
        </w:rPr>
        <w:t>doc. 1</w:t>
      </w:r>
      <w:r w:rsidR="00855F75" w:rsidRPr="00855F75">
        <w:rPr>
          <w:sz w:val="20"/>
          <w:szCs w:val="18"/>
        </w:rPr>
        <w:t>)</w:t>
      </w:r>
      <w:r w:rsidR="005731C2">
        <w:t>:</w:t>
      </w:r>
    </w:p>
    <w:p w14:paraId="1D7252D2" w14:textId="77777777" w:rsidR="009D6CC4" w:rsidRDefault="009D6CC4" w:rsidP="002F370E">
      <w:pPr>
        <w:pStyle w:val="Ttulo2"/>
      </w:pPr>
    </w:p>
    <w:tbl>
      <w:tblPr>
        <w:tblW w:w="821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8"/>
        <w:gridCol w:w="1523"/>
        <w:gridCol w:w="2444"/>
        <w:gridCol w:w="2622"/>
      </w:tblGrid>
      <w:tr w:rsidR="009D6CC4" w:rsidRPr="009D6CC4" w14:paraId="2D13BC31" w14:textId="77777777" w:rsidTr="009D6CC4">
        <w:trPr>
          <w:trHeight w:val="300"/>
          <w:jc w:val="center"/>
        </w:trPr>
        <w:tc>
          <w:tcPr>
            <w:tcW w:w="82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A968FB3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Banco SICREDI</w:t>
            </w:r>
          </w:p>
        </w:tc>
      </w:tr>
      <w:tr w:rsidR="009D6CC4" w:rsidRPr="009D6CC4" w14:paraId="171D3796" w14:textId="77777777" w:rsidTr="009D6CC4">
        <w:trPr>
          <w:trHeight w:val="300"/>
          <w:jc w:val="center"/>
        </w:trPr>
        <w:tc>
          <w:tcPr>
            <w:tcW w:w="31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927686F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Contrato nº B91320803-3</w:t>
            </w:r>
          </w:p>
        </w:tc>
        <w:tc>
          <w:tcPr>
            <w:tcW w:w="50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7DE52DA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Data da Operação: 23/05/2019</w:t>
            </w:r>
          </w:p>
        </w:tc>
      </w:tr>
      <w:tr w:rsidR="009D6CC4" w:rsidRPr="009D6CC4" w14:paraId="45A1CE7E" w14:textId="77777777" w:rsidTr="009D6CC4">
        <w:trPr>
          <w:trHeight w:val="300"/>
          <w:jc w:val="center"/>
        </w:trPr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EA266B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Valor Contratado: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FD0C829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R$200.000,00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79BBF50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Data de Venc.: 25/10/2022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D07219F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</w:tr>
      <w:tr w:rsidR="009D6CC4" w:rsidRPr="009D6CC4" w14:paraId="7D249026" w14:textId="77777777" w:rsidTr="009D6CC4">
        <w:trPr>
          <w:trHeight w:val="900"/>
          <w:jc w:val="center"/>
        </w:trPr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B7B89D1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MÊS/ANO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31327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DIA VENC. PARCELA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5CE2C5AA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VALOR PAGO (R$)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02C5E666" w14:textId="2D885344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TOTAL ACUMULADO</w:t>
            </w:r>
            <w:r w:rsidR="00D81AF2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/PAGO</w:t>
            </w:r>
            <w:r w:rsidRPr="009D6CC4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(R$)</w:t>
            </w:r>
          </w:p>
        </w:tc>
      </w:tr>
      <w:tr w:rsidR="009D6CC4" w:rsidRPr="009D6CC4" w14:paraId="571C4708" w14:textId="77777777" w:rsidTr="009D6CC4">
        <w:trPr>
          <w:trHeight w:val="300"/>
          <w:jc w:val="center"/>
        </w:trPr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EBAEB61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jun</w:t>
            </w:r>
            <w:proofErr w:type="spellEnd"/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/21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4D675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25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D0427D6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7.009,72 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37914B6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  7.009,72 </w:t>
            </w:r>
          </w:p>
        </w:tc>
      </w:tr>
      <w:tr w:rsidR="009D6CC4" w:rsidRPr="009D6CC4" w14:paraId="45A7F2D3" w14:textId="77777777" w:rsidTr="009D6CC4">
        <w:trPr>
          <w:trHeight w:val="300"/>
          <w:jc w:val="center"/>
        </w:trPr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2DDF198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jul</w:t>
            </w:r>
            <w:proofErr w:type="spellEnd"/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/21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A3F71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25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DB0A932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6.997,68 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D57A028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14.007,40 </w:t>
            </w:r>
          </w:p>
        </w:tc>
      </w:tr>
      <w:tr w:rsidR="009D6CC4" w:rsidRPr="009D6CC4" w14:paraId="364551E1" w14:textId="77777777" w:rsidTr="009D6CC4">
        <w:trPr>
          <w:trHeight w:val="300"/>
          <w:jc w:val="center"/>
        </w:trPr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571B6FC1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ago</w:t>
            </w:r>
            <w:proofErr w:type="spellEnd"/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/21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B168E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25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2BD1E74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6.841,42 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C460BF3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20.848,82 </w:t>
            </w:r>
          </w:p>
        </w:tc>
      </w:tr>
      <w:tr w:rsidR="009D6CC4" w:rsidRPr="009D6CC4" w14:paraId="6BDA9C58" w14:textId="77777777" w:rsidTr="009D6CC4">
        <w:trPr>
          <w:trHeight w:val="300"/>
          <w:jc w:val="center"/>
        </w:trPr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1C62EE18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set/21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4E1E4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25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56AB322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6.701,75 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966E7E2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27.550,57 </w:t>
            </w:r>
          </w:p>
        </w:tc>
      </w:tr>
      <w:tr w:rsidR="009D6CC4" w:rsidRPr="009D6CC4" w14:paraId="5AAD6AC1" w14:textId="77777777" w:rsidTr="009D6CC4">
        <w:trPr>
          <w:trHeight w:val="300"/>
          <w:jc w:val="center"/>
        </w:trPr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CACD49B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out/21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502DE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25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72BE035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6.690,24 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94517C3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34.240,81 </w:t>
            </w:r>
          </w:p>
        </w:tc>
      </w:tr>
      <w:tr w:rsidR="009D6CC4" w:rsidRPr="009D6CC4" w14:paraId="5F262360" w14:textId="77777777" w:rsidTr="009D6CC4">
        <w:trPr>
          <w:trHeight w:val="300"/>
          <w:jc w:val="center"/>
        </w:trPr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9E562ED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nov</w:t>
            </w:r>
            <w:proofErr w:type="spellEnd"/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/21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0FEC2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25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70A1818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6.695,09 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94B0C5D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40.935,90 </w:t>
            </w:r>
          </w:p>
        </w:tc>
      </w:tr>
      <w:tr w:rsidR="009D6CC4" w:rsidRPr="009D6CC4" w14:paraId="2E1832AE" w14:textId="77777777" w:rsidTr="009D6CC4">
        <w:trPr>
          <w:trHeight w:val="300"/>
          <w:jc w:val="center"/>
        </w:trPr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552800AD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dez/21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ECEC7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25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F3F91A5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6.712,54 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4C32967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47.648,44 </w:t>
            </w:r>
          </w:p>
        </w:tc>
      </w:tr>
      <w:tr w:rsidR="009D6CC4" w:rsidRPr="009D6CC4" w14:paraId="2E24AB96" w14:textId="77777777" w:rsidTr="00855F75">
        <w:trPr>
          <w:trHeight w:val="300"/>
          <w:jc w:val="center"/>
        </w:trPr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15D0404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jan</w:t>
            </w:r>
            <w:proofErr w:type="spellEnd"/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/22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0003F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25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BC62EDB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6.898,39 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D00435B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54.546,83 </w:t>
            </w:r>
          </w:p>
        </w:tc>
      </w:tr>
      <w:tr w:rsidR="009D6CC4" w:rsidRPr="009D6CC4" w14:paraId="667C6D45" w14:textId="77777777" w:rsidTr="00855F75">
        <w:trPr>
          <w:trHeight w:val="300"/>
          <w:jc w:val="center"/>
        </w:trPr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FD775CE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fev</w:t>
            </w:r>
            <w:proofErr w:type="spellEnd"/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/22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F3149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25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2A28202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6.781,23 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F623AF4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61.328,06 </w:t>
            </w:r>
          </w:p>
        </w:tc>
      </w:tr>
      <w:tr w:rsidR="009D6CC4" w:rsidRPr="009D6CC4" w14:paraId="0A6ABF27" w14:textId="77777777" w:rsidTr="00855F75">
        <w:trPr>
          <w:trHeight w:val="300"/>
          <w:jc w:val="center"/>
        </w:trPr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E78DD9C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mar/22</w:t>
            </w:r>
          </w:p>
        </w:tc>
        <w:tc>
          <w:tcPr>
            <w:tcW w:w="1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A98F2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25</w:t>
            </w:r>
          </w:p>
        </w:tc>
        <w:tc>
          <w:tcPr>
            <w:tcW w:w="2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62A2547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6.786,67 </w:t>
            </w:r>
          </w:p>
        </w:tc>
        <w:tc>
          <w:tcPr>
            <w:tcW w:w="26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9E4D275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68.114,73 </w:t>
            </w:r>
          </w:p>
        </w:tc>
      </w:tr>
      <w:tr w:rsidR="009D6CC4" w:rsidRPr="009D6CC4" w14:paraId="50C1BBFD" w14:textId="77777777" w:rsidTr="009D6CC4">
        <w:trPr>
          <w:trHeight w:val="300"/>
          <w:jc w:val="center"/>
        </w:trPr>
        <w:tc>
          <w:tcPr>
            <w:tcW w:w="1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C33FD2E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abr</w:t>
            </w:r>
            <w:proofErr w:type="spellEnd"/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/22</w:t>
            </w:r>
          </w:p>
        </w:tc>
        <w:tc>
          <w:tcPr>
            <w:tcW w:w="1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4A886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25</w:t>
            </w:r>
          </w:p>
        </w:tc>
        <w:tc>
          <w:tcPr>
            <w:tcW w:w="2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941FC37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6.935,14 </w:t>
            </w:r>
          </w:p>
        </w:tc>
        <w:tc>
          <w:tcPr>
            <w:tcW w:w="26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375942A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75.049,87 </w:t>
            </w:r>
          </w:p>
        </w:tc>
      </w:tr>
      <w:tr w:rsidR="009D6CC4" w:rsidRPr="009D6CC4" w14:paraId="0F99874B" w14:textId="77777777" w:rsidTr="009D6CC4">
        <w:trPr>
          <w:trHeight w:val="300"/>
          <w:jc w:val="center"/>
        </w:trPr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355C39C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mai</w:t>
            </w:r>
            <w:proofErr w:type="spellEnd"/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/22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E0452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25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238B705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6.821,69 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4D23720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81.871,56 </w:t>
            </w:r>
          </w:p>
        </w:tc>
      </w:tr>
      <w:tr w:rsidR="009D6CC4" w:rsidRPr="009D6CC4" w14:paraId="6217169B" w14:textId="77777777" w:rsidTr="009D6CC4">
        <w:trPr>
          <w:trHeight w:val="300"/>
          <w:jc w:val="center"/>
        </w:trPr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FE7F25C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jun</w:t>
            </w:r>
            <w:proofErr w:type="spellEnd"/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/22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96A0B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25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B7611CC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6.846,92 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B9584DE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88.718,48 </w:t>
            </w:r>
          </w:p>
        </w:tc>
      </w:tr>
      <w:tr w:rsidR="009D6CC4" w:rsidRPr="009D6CC4" w14:paraId="077BED53" w14:textId="77777777" w:rsidTr="009D6CC4">
        <w:trPr>
          <w:trHeight w:val="300"/>
          <w:jc w:val="center"/>
        </w:trPr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ACB301F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jul</w:t>
            </w:r>
            <w:proofErr w:type="spellEnd"/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/22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1D9BF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25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20B4EF9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6.882,36 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6E19773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95.600,84 </w:t>
            </w:r>
          </w:p>
        </w:tc>
      </w:tr>
      <w:tr w:rsidR="009D6CC4" w:rsidRPr="009D6CC4" w14:paraId="079E3F79" w14:textId="77777777" w:rsidTr="009D6CC4">
        <w:trPr>
          <w:trHeight w:val="300"/>
          <w:jc w:val="center"/>
        </w:trPr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84C34C3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ago</w:t>
            </w:r>
            <w:proofErr w:type="spellEnd"/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/22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0EBBD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25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8B095C3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6.940,88 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96E4D75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102.541,72 </w:t>
            </w:r>
          </w:p>
        </w:tc>
      </w:tr>
      <w:tr w:rsidR="009D6CC4" w:rsidRPr="009D6CC4" w14:paraId="6F41EC46" w14:textId="77777777" w:rsidTr="009D6CC4">
        <w:trPr>
          <w:trHeight w:val="300"/>
          <w:jc w:val="center"/>
        </w:trPr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5CF5C0C0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set/22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05DA4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25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24538E4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6.971,04 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4A45446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109.512,76 </w:t>
            </w:r>
          </w:p>
        </w:tc>
      </w:tr>
      <w:tr w:rsidR="009D6CC4" w:rsidRPr="009D6CC4" w14:paraId="7E3A43D8" w14:textId="77777777" w:rsidTr="009D6CC4">
        <w:trPr>
          <w:trHeight w:val="345"/>
          <w:jc w:val="center"/>
        </w:trPr>
        <w:tc>
          <w:tcPr>
            <w:tcW w:w="16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F123A61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out/22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68C4F" w14:textId="77777777" w:rsidR="009D6CC4" w:rsidRPr="009D6CC4" w:rsidRDefault="009D6CC4" w:rsidP="009D6C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>25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85169D8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9D6CC4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6.962,66 </w:t>
            </w:r>
          </w:p>
        </w:tc>
        <w:tc>
          <w:tcPr>
            <w:tcW w:w="2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65677AF" w14:textId="77777777" w:rsidR="009D6CC4" w:rsidRPr="009D6CC4" w:rsidRDefault="009D6CC4" w:rsidP="009D6CC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eastAsia="pt-BR"/>
              </w:rPr>
            </w:pPr>
            <w:r w:rsidRPr="009D6CC4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          </w:t>
            </w:r>
            <w:r w:rsidRPr="009D6CC4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eastAsia="pt-BR"/>
              </w:rPr>
              <w:t xml:space="preserve">116.475,42 </w:t>
            </w:r>
          </w:p>
        </w:tc>
      </w:tr>
    </w:tbl>
    <w:p w14:paraId="74121646" w14:textId="77777777" w:rsidR="005731C2" w:rsidRDefault="005731C2" w:rsidP="00320292">
      <w:pPr>
        <w:pStyle w:val="Ttulo2"/>
      </w:pPr>
    </w:p>
    <w:tbl>
      <w:tblPr>
        <w:tblW w:w="8221" w:type="dxa"/>
        <w:tblInd w:w="4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0"/>
        <w:gridCol w:w="1438"/>
        <w:gridCol w:w="2410"/>
        <w:gridCol w:w="2693"/>
      </w:tblGrid>
      <w:tr w:rsidR="00D81AF2" w:rsidRPr="00D81AF2" w14:paraId="6CFFC16F" w14:textId="77777777" w:rsidTr="00D81AF2">
        <w:trPr>
          <w:trHeight w:val="300"/>
        </w:trPr>
        <w:tc>
          <w:tcPr>
            <w:tcW w:w="82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B948D5B" w14:textId="77777777" w:rsidR="00D81AF2" w:rsidRPr="00D81AF2" w:rsidRDefault="00D81AF2" w:rsidP="00D81A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>Banco BRDE - Banco Regional de Desenvolvimento do Extremo Sul</w:t>
            </w:r>
          </w:p>
        </w:tc>
      </w:tr>
      <w:tr w:rsidR="00D81AF2" w:rsidRPr="00D81AF2" w14:paraId="3BC8E84C" w14:textId="77777777" w:rsidTr="00D81AF2">
        <w:trPr>
          <w:trHeight w:val="300"/>
        </w:trPr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AACB650" w14:textId="77777777" w:rsidR="00D81AF2" w:rsidRPr="00D81AF2" w:rsidRDefault="00D81AF2" w:rsidP="00D81A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>Contrato nº 248071028 /</w:t>
            </w:r>
            <w:r w:rsidRPr="00D81AF2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48071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EDADF9F" w14:textId="77777777" w:rsidR="00D81AF2" w:rsidRPr="00D81AF2" w:rsidRDefault="00D81AF2" w:rsidP="00D81A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 xml:space="preserve">Data da Operação: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DC1B851" w14:textId="77777777" w:rsidR="00D81AF2" w:rsidRPr="00D81AF2" w:rsidRDefault="00D81AF2" w:rsidP="00D81A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>24/04/2020</w:t>
            </w:r>
          </w:p>
        </w:tc>
      </w:tr>
      <w:tr w:rsidR="00D81AF2" w:rsidRPr="00D81AF2" w14:paraId="47368E90" w14:textId="77777777" w:rsidTr="00D81AF2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584829A" w14:textId="77777777" w:rsidR="00D81AF2" w:rsidRPr="00D81AF2" w:rsidRDefault="00D81AF2" w:rsidP="00D81A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>Valor Contratado: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793235D" w14:textId="7A7780E7" w:rsidR="00D81AF2" w:rsidRPr="00D81AF2" w:rsidRDefault="00D81AF2" w:rsidP="00D81A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 xml:space="preserve"> R$83.072,00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2C08353" w14:textId="77777777" w:rsidR="00D81AF2" w:rsidRPr="00D81AF2" w:rsidRDefault="00D81AF2" w:rsidP="00D81AF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 xml:space="preserve">Data de Venc.: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7AC723" w14:textId="77777777" w:rsidR="00D81AF2" w:rsidRPr="00D81AF2" w:rsidRDefault="00D81AF2" w:rsidP="00D81A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>15/05/2024</w:t>
            </w:r>
          </w:p>
        </w:tc>
      </w:tr>
      <w:tr w:rsidR="00D81AF2" w:rsidRPr="00D81AF2" w14:paraId="50414322" w14:textId="77777777" w:rsidTr="00D81AF2">
        <w:trPr>
          <w:trHeight w:val="9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308061A" w14:textId="77777777" w:rsidR="00D81AF2" w:rsidRPr="00D81AF2" w:rsidRDefault="00D81AF2" w:rsidP="00D81A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MÊS/ANO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EDA7A" w14:textId="77777777" w:rsidR="00D81AF2" w:rsidRPr="00D81AF2" w:rsidRDefault="00D81AF2" w:rsidP="00D81A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DIA VENC. PARCELA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1705BA7" w14:textId="77777777" w:rsidR="00D81AF2" w:rsidRPr="00D81AF2" w:rsidRDefault="00D81AF2" w:rsidP="00D81A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VALOR PAGO (R$)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0E78EDA3" w14:textId="11AF0C97" w:rsidR="00D81AF2" w:rsidRPr="00D81AF2" w:rsidRDefault="00D81AF2" w:rsidP="00D81A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TOTAL ACUMULADO/PAGO (R$)</w:t>
            </w:r>
          </w:p>
        </w:tc>
      </w:tr>
      <w:tr w:rsidR="00D81AF2" w:rsidRPr="00D81AF2" w14:paraId="4805B1F8" w14:textId="77777777" w:rsidTr="00D81AF2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72B93CAD" w14:textId="77777777" w:rsidR="00D81AF2" w:rsidRPr="00D81AF2" w:rsidRDefault="00D81AF2" w:rsidP="00D81A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>dez/21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9A412" w14:textId="77777777" w:rsidR="00D81AF2" w:rsidRPr="00D81AF2" w:rsidRDefault="00D81AF2" w:rsidP="00D81A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>15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4F81DAE" w14:textId="77777777" w:rsidR="00D81AF2" w:rsidRPr="00D81AF2" w:rsidRDefault="00D81AF2" w:rsidP="00D81A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      3.563,33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D977F91" w14:textId="77777777" w:rsidR="00D81AF2" w:rsidRPr="00D81AF2" w:rsidRDefault="00D81AF2" w:rsidP="00D81A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3.563,33 </w:t>
            </w:r>
          </w:p>
        </w:tc>
      </w:tr>
      <w:tr w:rsidR="00D81AF2" w:rsidRPr="00D81AF2" w14:paraId="0F947322" w14:textId="77777777" w:rsidTr="00D81AF2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1D895E33" w14:textId="77777777" w:rsidR="00D81AF2" w:rsidRPr="00D81AF2" w:rsidRDefault="00D81AF2" w:rsidP="00D81A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>jan</w:t>
            </w:r>
            <w:proofErr w:type="spellEnd"/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>/22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F7B9B" w14:textId="77777777" w:rsidR="00D81AF2" w:rsidRPr="00D81AF2" w:rsidRDefault="00D81AF2" w:rsidP="00D81A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>15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365C22D" w14:textId="77777777" w:rsidR="00D81AF2" w:rsidRPr="00D81AF2" w:rsidRDefault="00D81AF2" w:rsidP="00D81A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      3.503,33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1D6FC28" w14:textId="77777777" w:rsidR="00D81AF2" w:rsidRPr="00D81AF2" w:rsidRDefault="00D81AF2" w:rsidP="00D81A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7.066,66 </w:t>
            </w:r>
          </w:p>
        </w:tc>
      </w:tr>
      <w:tr w:rsidR="00D81AF2" w:rsidRPr="00D81AF2" w14:paraId="51B62186" w14:textId="77777777" w:rsidTr="00D81AF2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D11A8B5" w14:textId="77777777" w:rsidR="00D81AF2" w:rsidRPr="00D81AF2" w:rsidRDefault="00D81AF2" w:rsidP="00D81A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>fev</w:t>
            </w:r>
            <w:proofErr w:type="spellEnd"/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>/22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1FAED" w14:textId="77777777" w:rsidR="00D81AF2" w:rsidRPr="00D81AF2" w:rsidRDefault="00D81AF2" w:rsidP="00D81A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>15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A842166" w14:textId="77777777" w:rsidR="00D81AF2" w:rsidRPr="00D81AF2" w:rsidRDefault="00D81AF2" w:rsidP="00D81A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      3.492,66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A0234F3" w14:textId="77777777" w:rsidR="00D81AF2" w:rsidRPr="00D81AF2" w:rsidRDefault="00D81AF2" w:rsidP="00D81A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10.559,32 </w:t>
            </w:r>
          </w:p>
        </w:tc>
      </w:tr>
      <w:tr w:rsidR="00D81AF2" w:rsidRPr="00D81AF2" w14:paraId="47B22103" w14:textId="77777777" w:rsidTr="00D81AF2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5330E3F3" w14:textId="77777777" w:rsidR="00D81AF2" w:rsidRPr="00D81AF2" w:rsidRDefault="00D81AF2" w:rsidP="00D81A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>mar/22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5CC0E" w14:textId="77777777" w:rsidR="00D81AF2" w:rsidRPr="00D81AF2" w:rsidRDefault="00D81AF2" w:rsidP="00D81A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>15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491E258" w14:textId="77777777" w:rsidR="00D81AF2" w:rsidRPr="00D81AF2" w:rsidRDefault="00D81AF2" w:rsidP="00D81A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      3.292,66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BA518B8" w14:textId="77777777" w:rsidR="00D81AF2" w:rsidRPr="00D81AF2" w:rsidRDefault="00D81AF2" w:rsidP="00D81A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13.851,98 </w:t>
            </w:r>
          </w:p>
        </w:tc>
      </w:tr>
      <w:tr w:rsidR="00D81AF2" w:rsidRPr="00D81AF2" w14:paraId="1297A09B" w14:textId="77777777" w:rsidTr="00D81AF2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17A94596" w14:textId="77777777" w:rsidR="00D81AF2" w:rsidRPr="00D81AF2" w:rsidRDefault="00D81AF2" w:rsidP="00D81A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>abr</w:t>
            </w:r>
            <w:proofErr w:type="spellEnd"/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>/22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F48A2" w14:textId="77777777" w:rsidR="00D81AF2" w:rsidRPr="00D81AF2" w:rsidRDefault="00D81AF2" w:rsidP="00D81A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>15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7F25115" w14:textId="77777777" w:rsidR="00D81AF2" w:rsidRPr="00D81AF2" w:rsidRDefault="00D81AF2" w:rsidP="00D81A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      3.397,64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61D717C" w14:textId="77777777" w:rsidR="00D81AF2" w:rsidRPr="00D81AF2" w:rsidRDefault="00D81AF2" w:rsidP="00D81A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17.249,62 </w:t>
            </w:r>
          </w:p>
        </w:tc>
      </w:tr>
      <w:tr w:rsidR="00D81AF2" w:rsidRPr="00D81AF2" w14:paraId="3D9A6A50" w14:textId="77777777" w:rsidTr="00D81AF2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5DF905C4" w14:textId="77777777" w:rsidR="00D81AF2" w:rsidRPr="00D81AF2" w:rsidRDefault="00D81AF2" w:rsidP="00D81A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>mai</w:t>
            </w:r>
            <w:proofErr w:type="spellEnd"/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>/22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F1788" w14:textId="77777777" w:rsidR="00D81AF2" w:rsidRPr="00D81AF2" w:rsidRDefault="00D81AF2" w:rsidP="00D81A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>15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1C168264" w14:textId="77777777" w:rsidR="00D81AF2" w:rsidRPr="00D81AF2" w:rsidRDefault="00D81AF2" w:rsidP="00D81A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      3.346,93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69502D5" w14:textId="77777777" w:rsidR="00D81AF2" w:rsidRPr="00D81AF2" w:rsidRDefault="00D81AF2" w:rsidP="00D81A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20.596,55 </w:t>
            </w:r>
          </w:p>
        </w:tc>
      </w:tr>
      <w:tr w:rsidR="00D81AF2" w:rsidRPr="00D81AF2" w14:paraId="236DF0F4" w14:textId="77777777" w:rsidTr="00D81AF2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7ED5D18" w14:textId="77777777" w:rsidR="00D81AF2" w:rsidRPr="00D81AF2" w:rsidRDefault="00D81AF2" w:rsidP="00D81A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>jun</w:t>
            </w:r>
            <w:proofErr w:type="spellEnd"/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>/22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9605A" w14:textId="77777777" w:rsidR="00D81AF2" w:rsidRPr="00D81AF2" w:rsidRDefault="00D81AF2" w:rsidP="00D81A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>15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20920F20" w14:textId="77777777" w:rsidR="00D81AF2" w:rsidRPr="00D81AF2" w:rsidRDefault="00D81AF2" w:rsidP="00D81A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      3.416,66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E5AFB78" w14:textId="77777777" w:rsidR="00D81AF2" w:rsidRPr="00D81AF2" w:rsidRDefault="00D81AF2" w:rsidP="00D81A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24.013,21 </w:t>
            </w:r>
          </w:p>
        </w:tc>
      </w:tr>
      <w:tr w:rsidR="00D81AF2" w:rsidRPr="00D81AF2" w14:paraId="200DA02B" w14:textId="77777777" w:rsidTr="00D81AF2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BC1899F" w14:textId="77777777" w:rsidR="00D81AF2" w:rsidRPr="00D81AF2" w:rsidRDefault="00D81AF2" w:rsidP="00D81A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>jul</w:t>
            </w:r>
            <w:proofErr w:type="spellEnd"/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>/22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96F74" w14:textId="77777777" w:rsidR="00D81AF2" w:rsidRPr="00D81AF2" w:rsidRDefault="00D81AF2" w:rsidP="00D81A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>15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CC5950C" w14:textId="77777777" w:rsidR="00D81AF2" w:rsidRPr="00D81AF2" w:rsidRDefault="00D81AF2" w:rsidP="00D81A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      3.504,41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2F3DA61" w14:textId="77777777" w:rsidR="00D81AF2" w:rsidRPr="00D81AF2" w:rsidRDefault="00D81AF2" w:rsidP="00D81A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27.517,62 </w:t>
            </w:r>
          </w:p>
        </w:tc>
      </w:tr>
      <w:tr w:rsidR="00D81AF2" w:rsidRPr="00D81AF2" w14:paraId="462056AC" w14:textId="77777777" w:rsidTr="00D81AF2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45C65ECC" w14:textId="77777777" w:rsidR="00D81AF2" w:rsidRPr="00D81AF2" w:rsidRDefault="00D81AF2" w:rsidP="00D81A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spellStart"/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>ago</w:t>
            </w:r>
            <w:proofErr w:type="spellEnd"/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>/22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F9565" w14:textId="77777777" w:rsidR="00D81AF2" w:rsidRPr="00D81AF2" w:rsidRDefault="00D81AF2" w:rsidP="00D81A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>15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A832300" w14:textId="77777777" w:rsidR="00D81AF2" w:rsidRPr="00D81AF2" w:rsidRDefault="00D81AF2" w:rsidP="00D81A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      3.443,92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3E292A4" w14:textId="77777777" w:rsidR="00D81AF2" w:rsidRPr="00D81AF2" w:rsidRDefault="00D81AF2" w:rsidP="00D81A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30.961,54 </w:t>
            </w:r>
          </w:p>
        </w:tc>
      </w:tr>
      <w:tr w:rsidR="00D81AF2" w:rsidRPr="00D81AF2" w14:paraId="6046E0F2" w14:textId="77777777" w:rsidTr="00D81AF2">
        <w:trPr>
          <w:trHeight w:val="345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1A9EE0E" w14:textId="77777777" w:rsidR="00D81AF2" w:rsidRPr="00D81AF2" w:rsidRDefault="00D81AF2" w:rsidP="00D81A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>set/22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E8CAA" w14:textId="77777777" w:rsidR="00D81AF2" w:rsidRPr="00D81AF2" w:rsidRDefault="00D81AF2" w:rsidP="00D81A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>2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2074014" w14:textId="77777777" w:rsidR="00D81AF2" w:rsidRPr="00D81AF2" w:rsidRDefault="00D81AF2" w:rsidP="00D81AF2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D81AF2">
              <w:rPr>
                <w:rFonts w:ascii="Arial" w:eastAsia="Times New Roman" w:hAnsi="Arial" w:cs="Arial"/>
                <w:color w:val="000000"/>
                <w:lang w:eastAsia="pt-BR"/>
              </w:rPr>
              <w:t xml:space="preserve">                 63.511,52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B3235CD" w14:textId="77777777" w:rsidR="00D81AF2" w:rsidRPr="00D81AF2" w:rsidRDefault="00D81AF2" w:rsidP="00D81A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eastAsia="pt-BR"/>
              </w:rPr>
            </w:pPr>
            <w:r w:rsidRPr="00D81AF2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 xml:space="preserve">           </w:t>
            </w:r>
            <w:r w:rsidRPr="00D81AF2">
              <w:rPr>
                <w:rFonts w:ascii="Arial" w:eastAsia="Times New Roman" w:hAnsi="Arial" w:cs="Arial"/>
                <w:b/>
                <w:bCs/>
                <w:color w:val="000000"/>
                <w:u w:val="single"/>
                <w:lang w:eastAsia="pt-BR"/>
              </w:rPr>
              <w:t xml:space="preserve">94.473,06 </w:t>
            </w:r>
          </w:p>
        </w:tc>
      </w:tr>
    </w:tbl>
    <w:p w14:paraId="7B7793EC" w14:textId="77777777" w:rsidR="00597F80" w:rsidRDefault="00597F80" w:rsidP="00320292">
      <w:pPr>
        <w:pStyle w:val="Ttulo2"/>
      </w:pPr>
    </w:p>
    <w:p w14:paraId="60FF175E" w14:textId="176CB1B4" w:rsidR="00855F75" w:rsidRDefault="00E44E1C" w:rsidP="00E44E1C">
      <w:pPr>
        <w:pStyle w:val="SemEspaamento"/>
      </w:pPr>
      <w:r>
        <w:t xml:space="preserve">Consoante exposto acima, os autores arcaram com </w:t>
      </w:r>
      <w:r w:rsidRPr="006E1836">
        <w:rPr>
          <w:b/>
          <w:bCs/>
        </w:rPr>
        <w:t>R$ 116.475,42</w:t>
      </w:r>
      <w:r>
        <w:t xml:space="preserve"> </w:t>
      </w:r>
      <w:r w:rsidRPr="00292753">
        <w:rPr>
          <w:sz w:val="20"/>
          <w:szCs w:val="18"/>
        </w:rPr>
        <w:t>(cento e dezesseis mil, quatrocentos e setenta e cinco reais e quarenta e dois centavos)</w:t>
      </w:r>
      <w:r w:rsidR="00292753">
        <w:t xml:space="preserve"> para quitar os débitos da empresa perante o banco SICREDI e </w:t>
      </w:r>
      <w:r w:rsidR="00292753" w:rsidRPr="006E1836">
        <w:rPr>
          <w:b/>
          <w:bCs/>
        </w:rPr>
        <w:t>R$ 94.473,06</w:t>
      </w:r>
      <w:r w:rsidR="00292753">
        <w:t xml:space="preserve"> </w:t>
      </w:r>
      <w:r w:rsidR="00292753" w:rsidRPr="00653086">
        <w:rPr>
          <w:sz w:val="20"/>
          <w:szCs w:val="18"/>
        </w:rPr>
        <w:t>(noventa e quatro mil, quatrocentos e setenta e três reais e seis centavos)</w:t>
      </w:r>
      <w:r w:rsidR="004372D2">
        <w:t xml:space="preserve"> para</w:t>
      </w:r>
      <w:r w:rsidR="00292753">
        <w:t xml:space="preserve"> </w:t>
      </w:r>
      <w:r w:rsidR="004372D2">
        <w:t>saldar a dívida perante o banco BRDE</w:t>
      </w:r>
      <w:r w:rsidR="006C2A78">
        <w:t xml:space="preserve">, pois continuaram sendo fiadores </w:t>
      </w:r>
      <w:r w:rsidR="006E1836">
        <w:t>dos contratos firmados.</w:t>
      </w:r>
    </w:p>
    <w:p w14:paraId="0F8DBB07" w14:textId="0BEF1E81" w:rsidR="006E1836" w:rsidRDefault="00FE60D3" w:rsidP="00E44E1C">
      <w:pPr>
        <w:pStyle w:val="SemEspaamento"/>
      </w:pPr>
      <w:r>
        <w:t>Feitas essas explicações</w:t>
      </w:r>
      <w:r w:rsidR="006E1836">
        <w:t xml:space="preserve">, </w:t>
      </w:r>
      <w:r>
        <w:t xml:space="preserve">os autores registram que é necessária a adequação do pedido deduzido no tópico III.1 da exordial, para requerer </w:t>
      </w:r>
      <w:r w:rsidR="00214EA0">
        <w:t xml:space="preserve">o ressarcimento da quantia de </w:t>
      </w:r>
      <w:r w:rsidR="00214EA0" w:rsidRPr="00A31ED8">
        <w:rPr>
          <w:b/>
          <w:bCs/>
        </w:rPr>
        <w:t xml:space="preserve">R$ 210.948,48 </w:t>
      </w:r>
      <w:r w:rsidR="00214EA0" w:rsidRPr="00A31ED8">
        <w:rPr>
          <w:b/>
          <w:bCs/>
          <w:sz w:val="20"/>
          <w:szCs w:val="18"/>
        </w:rPr>
        <w:t>(duzentos e dez mil, novecentos e quarenta e oito reais e quarenta e oito centavos)</w:t>
      </w:r>
      <w:r w:rsidR="00214EA0">
        <w:t xml:space="preserve"> a título de danos materiais</w:t>
      </w:r>
      <w:r w:rsidR="00A31ED8">
        <w:t xml:space="preserve">, </w:t>
      </w:r>
      <w:r w:rsidR="000120CF">
        <w:t>além do</w:t>
      </w:r>
      <w:r w:rsidR="002E7418">
        <w:t>s custos com o cartório</w:t>
      </w:r>
      <w:r w:rsidR="005003FC">
        <w:t>,</w:t>
      </w:r>
      <w:r w:rsidR="000120CF">
        <w:t xml:space="preserve"> d</w:t>
      </w:r>
      <w:r w:rsidR="002E7418">
        <w:t xml:space="preserve">e </w:t>
      </w:r>
      <w:r w:rsidR="002E7418" w:rsidRPr="00444D97">
        <w:rPr>
          <w:b/>
          <w:bCs/>
        </w:rPr>
        <w:t>R$ 2.635,20</w:t>
      </w:r>
      <w:r w:rsidR="002E7418">
        <w:t xml:space="preserve"> </w:t>
      </w:r>
      <w:r w:rsidR="002E7418" w:rsidRPr="005003FC">
        <w:rPr>
          <w:sz w:val="20"/>
          <w:szCs w:val="18"/>
        </w:rPr>
        <w:t>(dois mil, seiscentos e trinta e cinco reais e vinte centavos)</w:t>
      </w:r>
      <w:r w:rsidR="005003FC">
        <w:t>,</w:t>
      </w:r>
      <w:r w:rsidR="000120CF">
        <w:t xml:space="preserve"> </w:t>
      </w:r>
      <w:r w:rsidR="00444D97">
        <w:t xml:space="preserve">totalizando </w:t>
      </w:r>
      <w:r w:rsidR="00444D97" w:rsidRPr="00320292">
        <w:rPr>
          <w:b/>
          <w:bCs/>
          <w:u w:val="single"/>
        </w:rPr>
        <w:t xml:space="preserve">R$ </w:t>
      </w:r>
      <w:r w:rsidR="00320292" w:rsidRPr="00320292">
        <w:rPr>
          <w:b/>
          <w:bCs/>
          <w:u w:val="single"/>
        </w:rPr>
        <w:t>213.583,68</w:t>
      </w:r>
      <w:r w:rsidR="00320292">
        <w:t xml:space="preserve"> </w:t>
      </w:r>
      <w:r w:rsidR="00320292" w:rsidRPr="00320292">
        <w:rPr>
          <w:sz w:val="20"/>
          <w:szCs w:val="18"/>
        </w:rPr>
        <w:t>(duzentos e treze, quinhentos e oitenta e três reais e sessenta e oito centavos)</w:t>
      </w:r>
      <w:r w:rsidR="00320292">
        <w:t xml:space="preserve"> </w:t>
      </w:r>
      <w:r w:rsidR="00AB5AA8">
        <w:t xml:space="preserve">que são </w:t>
      </w:r>
      <w:r w:rsidR="00A31ED8">
        <w:t>devidos pel</w:t>
      </w:r>
      <w:r w:rsidR="00AB5AA8">
        <w:t>a empresa AMK Comércio de Alimentos Ltda. e pel</w:t>
      </w:r>
      <w:r w:rsidR="00A31ED8">
        <w:t xml:space="preserve">o </w:t>
      </w:r>
      <w:r w:rsidR="00AB5AA8">
        <w:t>requerido Marcelo Feijó</w:t>
      </w:r>
      <w:r w:rsidR="00214EA0">
        <w:t>.</w:t>
      </w:r>
    </w:p>
    <w:p w14:paraId="38BB59C4" w14:textId="77777777" w:rsidR="002F370E" w:rsidRDefault="002F370E" w:rsidP="004B40AD">
      <w:pPr>
        <w:pStyle w:val="Ttulo"/>
      </w:pPr>
    </w:p>
    <w:p w14:paraId="5EEB2FEF" w14:textId="71A742D2" w:rsidR="00501A18" w:rsidRDefault="00A90018" w:rsidP="002F370E">
      <w:pPr>
        <w:pStyle w:val="Ttulo"/>
        <w:spacing w:line="276" w:lineRule="auto"/>
      </w:pPr>
      <w:r>
        <w:t xml:space="preserve">III </w:t>
      </w:r>
      <w:r w:rsidR="007C416B">
        <w:t>–</w:t>
      </w:r>
      <w:r w:rsidR="00EA2A18">
        <w:t xml:space="preserve"> </w:t>
      </w:r>
      <w:r>
        <w:t xml:space="preserve">ADEQUAÇÃO DO TÓPICO III.3 DA INICIAL – </w:t>
      </w:r>
      <w:r w:rsidR="003A16F8">
        <w:t>Da m</w:t>
      </w:r>
      <w:r w:rsidR="00A00405">
        <w:t xml:space="preserve">ulta pelo descumprimento da cláusula segunda. Atraso na </w:t>
      </w:r>
      <w:r w:rsidR="00D40D9F">
        <w:t xml:space="preserve">realização </w:t>
      </w:r>
      <w:r w:rsidR="00A00405">
        <w:t>do registro da garantia real</w:t>
      </w:r>
      <w:r w:rsidR="00C01338">
        <w:t xml:space="preserve"> </w:t>
      </w:r>
      <w:r w:rsidR="00E73129">
        <w:t>na matrícula dos imóveis</w:t>
      </w:r>
      <w:r w:rsidR="00D40D9F">
        <w:t xml:space="preserve"> apresentados</w:t>
      </w:r>
      <w:r w:rsidR="00E73129">
        <w:t>.</w:t>
      </w:r>
    </w:p>
    <w:p w14:paraId="7F9AD231" w14:textId="77777777" w:rsidR="00501A18" w:rsidRDefault="00501A18" w:rsidP="002F370E">
      <w:pPr>
        <w:pStyle w:val="Ttulo2"/>
      </w:pPr>
    </w:p>
    <w:p w14:paraId="20806830" w14:textId="351DD8DC" w:rsidR="009E3EFF" w:rsidRDefault="00FD0CDF" w:rsidP="00501A18">
      <w:pPr>
        <w:pStyle w:val="SemEspaamento"/>
      </w:pPr>
      <w:r>
        <w:t xml:space="preserve">Conforme se extrai da petição inicial, os autores </w:t>
      </w:r>
      <w:r w:rsidR="00A31ED8">
        <w:t xml:space="preserve">também </w:t>
      </w:r>
      <w:r>
        <w:t xml:space="preserve">deduziram </w:t>
      </w:r>
      <w:r w:rsidR="00EB3EE7">
        <w:t xml:space="preserve">pedido de </w:t>
      </w:r>
      <w:r w:rsidR="00A60FE3">
        <w:t>pagamento d</w:t>
      </w:r>
      <w:r w:rsidR="00C22BE6">
        <w:t>e R$ 9</w:t>
      </w:r>
      <w:r w:rsidR="00912C3F">
        <w:t>31.490,55</w:t>
      </w:r>
      <w:r w:rsidR="004C2EA9">
        <w:t>, referente ao descumprimento</w:t>
      </w:r>
      <w:r w:rsidR="00E46809">
        <w:t>, por parte do réu Marcelo Feijó,</w:t>
      </w:r>
      <w:r w:rsidR="004C2EA9">
        <w:t xml:space="preserve"> da cláusula que </w:t>
      </w:r>
      <w:r w:rsidR="00E46809">
        <w:t xml:space="preserve">o </w:t>
      </w:r>
      <w:r w:rsidR="004C2EA9">
        <w:t xml:space="preserve">obrigava a </w:t>
      </w:r>
      <w:r w:rsidR="00E73129">
        <w:t xml:space="preserve">registrar </w:t>
      </w:r>
      <w:r w:rsidR="009E3EFF">
        <w:t xml:space="preserve">a garantia real </w:t>
      </w:r>
      <w:r w:rsidR="00E73129">
        <w:t>na matrícula dos imóveis</w:t>
      </w:r>
      <w:r w:rsidR="00CD0467">
        <w:t xml:space="preserve"> apresentados</w:t>
      </w:r>
      <w:r>
        <w:t xml:space="preserve">. </w:t>
      </w:r>
    </w:p>
    <w:p w14:paraId="56B7717E" w14:textId="5C0D2DBD" w:rsidR="000413CC" w:rsidRDefault="009E3EFF" w:rsidP="00501A18">
      <w:pPr>
        <w:pStyle w:val="SemEspaamento"/>
      </w:pPr>
      <w:r>
        <w:t xml:space="preserve">Ocorre, no entanto, que o valor do contrato </w:t>
      </w:r>
      <w:r w:rsidRPr="00DD013D">
        <w:rPr>
          <w:sz w:val="20"/>
          <w:szCs w:val="18"/>
        </w:rPr>
        <w:t>(obrigação principal)</w:t>
      </w:r>
      <w:r>
        <w:t xml:space="preserve"> </w:t>
      </w:r>
      <w:r w:rsidR="00B30CEF">
        <w:t>é de R$ 389.745,33</w:t>
      </w:r>
      <w:r w:rsidR="00996DE3">
        <w:t xml:space="preserve"> e,</w:t>
      </w:r>
      <w:r w:rsidR="00B30CEF">
        <w:t xml:space="preserve"> </w:t>
      </w:r>
      <w:r w:rsidR="00996DE3">
        <w:t xml:space="preserve">por isso, </w:t>
      </w:r>
      <w:r w:rsidR="00E46809">
        <w:t xml:space="preserve">o </w:t>
      </w:r>
      <w:r w:rsidR="002E01B7">
        <w:t>montante</w:t>
      </w:r>
      <w:r w:rsidR="00E46809">
        <w:t xml:space="preserve"> cobrado</w:t>
      </w:r>
      <w:r w:rsidR="00CD0467">
        <w:t xml:space="preserve"> na exordial</w:t>
      </w:r>
      <w:r w:rsidR="00E46809">
        <w:t xml:space="preserve">, em verdade, é </w:t>
      </w:r>
      <w:r w:rsidR="00CD0467">
        <w:t xml:space="preserve">demasiadamente </w:t>
      </w:r>
      <w:r w:rsidR="00E46809">
        <w:t>excessivo</w:t>
      </w:r>
      <w:r w:rsidR="0089750E">
        <w:t>, até porque restou estipulado multa</w:t>
      </w:r>
      <w:r w:rsidR="00DD013D">
        <w:t xml:space="preserve"> de 1% sobre o valor do negócio jurídico</w:t>
      </w:r>
      <w:r w:rsidR="00DD013D" w:rsidRPr="00DD013D">
        <w:t xml:space="preserve"> </w:t>
      </w:r>
      <w:r w:rsidR="00DD013D">
        <w:t>por dia de atraso</w:t>
      </w:r>
      <w:r w:rsidR="00CD0467">
        <w:t>, o que não se mostra razoável</w:t>
      </w:r>
      <w:r w:rsidR="00DD013D">
        <w:t>.</w:t>
      </w:r>
      <w:r w:rsidR="00522FA0">
        <w:t xml:space="preserve"> </w:t>
      </w:r>
    </w:p>
    <w:p w14:paraId="717E90FE" w14:textId="2CBE15B8" w:rsidR="00501A18" w:rsidRDefault="000413CC" w:rsidP="00501A18">
      <w:pPr>
        <w:pStyle w:val="SemEspaamento"/>
      </w:pPr>
      <w:r>
        <w:t xml:space="preserve">Sobre </w:t>
      </w:r>
      <w:r w:rsidR="003D4E92">
        <w:t>o assunto, a</w:t>
      </w:r>
      <w:r w:rsidR="00522FA0">
        <w:t>liás, o art. 412 do CC</w:t>
      </w:r>
      <w:r w:rsidR="003D4E92">
        <w:t xml:space="preserve"> é claro em</w:t>
      </w:r>
      <w:r w:rsidR="00522FA0">
        <w:t xml:space="preserve"> estabelece</w:t>
      </w:r>
      <w:r w:rsidR="003D4E92">
        <w:t>r</w:t>
      </w:r>
      <w:r w:rsidR="00522FA0">
        <w:t xml:space="preserve"> que </w:t>
      </w:r>
      <w:r>
        <w:t>“</w:t>
      </w:r>
      <w:r w:rsidRPr="000413CC">
        <w:rPr>
          <w:i/>
          <w:iCs/>
        </w:rPr>
        <w:t>O valor da cominação imposta na cláusula penal não pode exceder o da obrigação principal</w:t>
      </w:r>
      <w:r>
        <w:t>”</w:t>
      </w:r>
      <w:r w:rsidR="003D4E92">
        <w:t xml:space="preserve">, razão pela qual </w:t>
      </w:r>
      <w:r w:rsidR="0002047B">
        <w:t>a quantia</w:t>
      </w:r>
      <w:r w:rsidR="00527E08">
        <w:t xml:space="preserve"> requerid</w:t>
      </w:r>
      <w:r w:rsidR="0002047B">
        <w:t>a</w:t>
      </w:r>
      <w:r w:rsidR="00527E08">
        <w:t xml:space="preserve"> a título de multa pel</w:t>
      </w:r>
      <w:r w:rsidR="002E01B7">
        <w:t>a demora</w:t>
      </w:r>
      <w:r w:rsidR="00527E08">
        <w:t xml:space="preserve"> no cumprimento da obrigação</w:t>
      </w:r>
      <w:r w:rsidR="00FA6BAD">
        <w:t xml:space="preserve"> deve ser reduzida</w:t>
      </w:r>
      <w:r>
        <w:t>.</w:t>
      </w:r>
    </w:p>
    <w:p w14:paraId="6415D1D1" w14:textId="34B9AE14" w:rsidR="003E210E" w:rsidRDefault="002B4033" w:rsidP="00501A18">
      <w:pPr>
        <w:pStyle w:val="SemEspaamento"/>
      </w:pPr>
      <w:r>
        <w:t>A</w:t>
      </w:r>
      <w:r w:rsidR="00DE23A5">
        <w:t xml:space="preserve"> petição inicial</w:t>
      </w:r>
      <w:r>
        <w:t xml:space="preserve"> registrou, também</w:t>
      </w:r>
      <w:r w:rsidR="00DE23A5">
        <w:t xml:space="preserve">, </w:t>
      </w:r>
      <w:r>
        <w:t xml:space="preserve">o fato de que </w:t>
      </w:r>
      <w:r w:rsidR="003E210E">
        <w:t>o</w:t>
      </w:r>
      <w:r w:rsidR="00DE23A5">
        <w:t xml:space="preserve"> réu Marcelo Feijó deixou</w:t>
      </w:r>
      <w:r w:rsidR="00714924">
        <w:t xml:space="preserve"> de cumprir com essa obrigação </w:t>
      </w:r>
      <w:r w:rsidR="00C91AFE">
        <w:t xml:space="preserve">que assumiu </w:t>
      </w:r>
      <w:r w:rsidR="00714924">
        <w:t xml:space="preserve">por </w:t>
      </w:r>
      <w:r w:rsidR="00714924" w:rsidRPr="00C91AFE">
        <w:rPr>
          <w:u w:val="single"/>
        </w:rPr>
        <w:t>239 dias</w:t>
      </w:r>
      <w:r w:rsidR="002E01B7">
        <w:t>, após o vencimento do</w:t>
      </w:r>
      <w:r w:rsidR="00C07A3B">
        <w:t>s</w:t>
      </w:r>
      <w:r w:rsidR="002E01B7">
        <w:t xml:space="preserve"> prazo</w:t>
      </w:r>
      <w:r w:rsidR="00C07A3B">
        <w:t>s estabelecidos no contrato e no aditivo firmados</w:t>
      </w:r>
      <w:r w:rsidR="00714924">
        <w:t>.</w:t>
      </w:r>
    </w:p>
    <w:p w14:paraId="32B6886D" w14:textId="1C75E5A8" w:rsidR="00D6785B" w:rsidRDefault="00DD013D" w:rsidP="00501A18">
      <w:pPr>
        <w:pStyle w:val="SemEspaamento"/>
      </w:pPr>
      <w:r>
        <w:t xml:space="preserve">Assim, em atenção à proporcionalidade e </w:t>
      </w:r>
      <w:r w:rsidR="00FA6BAD">
        <w:t xml:space="preserve">à </w:t>
      </w:r>
      <w:r>
        <w:t>razoabilidade</w:t>
      </w:r>
      <w:r w:rsidR="009E3367">
        <w:t xml:space="preserve">, </w:t>
      </w:r>
      <w:r w:rsidR="00454F25">
        <w:t xml:space="preserve">os autores requerem a </w:t>
      </w:r>
      <w:r w:rsidR="00454F25" w:rsidRPr="00C07A3B">
        <w:rPr>
          <w:u w:val="single"/>
        </w:rPr>
        <w:t>alteração</w:t>
      </w:r>
      <w:r w:rsidR="00454F25">
        <w:t xml:space="preserve"> do </w:t>
      </w:r>
      <w:r w:rsidR="00454F25" w:rsidRPr="00454F25">
        <w:rPr>
          <w:u w:val="single"/>
        </w:rPr>
        <w:t>pedido</w:t>
      </w:r>
      <w:r w:rsidR="00454F25">
        <w:t xml:space="preserve"> que diz respeito </w:t>
      </w:r>
      <w:r w:rsidR="00710CC5" w:rsidRPr="0002047B">
        <w:t xml:space="preserve">ao </w:t>
      </w:r>
      <w:r w:rsidR="00C07A3B" w:rsidRPr="00C07A3B">
        <w:rPr>
          <w:i/>
          <w:iCs/>
        </w:rPr>
        <w:t>quantum</w:t>
      </w:r>
      <w:r w:rsidR="009E3367" w:rsidRPr="0002047B">
        <w:t xml:space="preserve"> </w:t>
      </w:r>
      <w:r w:rsidR="0002047B" w:rsidRPr="0002047B">
        <w:t xml:space="preserve">da </w:t>
      </w:r>
      <w:r w:rsidRPr="0002047B">
        <w:t>cobrança</w:t>
      </w:r>
      <w:r w:rsidR="00710CC5">
        <w:t xml:space="preserve"> </w:t>
      </w:r>
      <w:r w:rsidR="009E3367">
        <w:t xml:space="preserve">da </w:t>
      </w:r>
      <w:r w:rsidR="009E3367" w:rsidRPr="0002047B">
        <w:rPr>
          <w:u w:val="single"/>
        </w:rPr>
        <w:t>multa pelo atraso</w:t>
      </w:r>
      <w:r w:rsidR="0002047B">
        <w:t>/</w:t>
      </w:r>
      <w:r w:rsidR="009E3367" w:rsidRPr="0002047B">
        <w:rPr>
          <w:u w:val="single"/>
        </w:rPr>
        <w:t>descumprimento</w:t>
      </w:r>
      <w:r w:rsidR="009E3367">
        <w:t xml:space="preserve"> de cláusula contratual</w:t>
      </w:r>
      <w:r w:rsidR="00454F25">
        <w:t xml:space="preserve"> </w:t>
      </w:r>
      <w:r w:rsidR="00454F25" w:rsidRPr="00E4132E">
        <w:rPr>
          <w:sz w:val="20"/>
          <w:szCs w:val="18"/>
        </w:rPr>
        <w:t>(item h dos pedidos da inicial)</w:t>
      </w:r>
      <w:r w:rsidR="009E3367">
        <w:t>,</w:t>
      </w:r>
      <w:r>
        <w:t xml:space="preserve"> para </w:t>
      </w:r>
      <w:r w:rsidRPr="00CC53C5">
        <w:rPr>
          <w:b/>
          <w:bCs/>
          <w:u w:val="single"/>
        </w:rPr>
        <w:t>R$</w:t>
      </w:r>
      <w:r w:rsidR="009E3367" w:rsidRPr="00CC53C5">
        <w:rPr>
          <w:b/>
          <w:bCs/>
          <w:u w:val="single"/>
        </w:rPr>
        <w:t xml:space="preserve"> </w:t>
      </w:r>
      <w:r w:rsidR="00FD2156" w:rsidRPr="00CC53C5">
        <w:rPr>
          <w:b/>
          <w:bCs/>
          <w:u w:val="single"/>
        </w:rPr>
        <w:t>31.049,</w:t>
      </w:r>
      <w:r w:rsidR="00A071EE" w:rsidRPr="00CC53C5">
        <w:rPr>
          <w:b/>
          <w:bCs/>
          <w:u w:val="single"/>
        </w:rPr>
        <w:t>6</w:t>
      </w:r>
      <w:r w:rsidR="00FD2156" w:rsidRPr="00CC53C5">
        <w:rPr>
          <w:b/>
          <w:bCs/>
          <w:u w:val="single"/>
        </w:rPr>
        <w:t>8</w:t>
      </w:r>
      <w:r w:rsidR="00CC53C5">
        <w:t xml:space="preserve"> </w:t>
      </w:r>
      <w:r w:rsidR="00CC53C5" w:rsidRPr="00CC53C5">
        <w:rPr>
          <w:sz w:val="20"/>
          <w:szCs w:val="18"/>
        </w:rPr>
        <w:t>(trinta e um mil, quarenta e nove reais e sessenta e oito centavos)</w:t>
      </w:r>
      <w:r w:rsidR="00A071EE">
        <w:t>,</w:t>
      </w:r>
      <w:r w:rsidR="00454F25">
        <w:t xml:space="preserve"> </w:t>
      </w:r>
      <w:r w:rsidR="003E210E">
        <w:t>que corresponde</w:t>
      </w:r>
      <w:r w:rsidR="00A071EE">
        <w:t xml:space="preserve"> </w:t>
      </w:r>
      <w:r w:rsidR="002536DA">
        <w:t>à incidência da multa</w:t>
      </w:r>
      <w:r w:rsidR="00C07A3B">
        <w:t xml:space="preserve"> contratual</w:t>
      </w:r>
      <w:r w:rsidR="00CC53C5">
        <w:t xml:space="preserve">, </w:t>
      </w:r>
      <w:r w:rsidR="002536DA">
        <w:t>na proporção de 1% ao mês</w:t>
      </w:r>
      <w:r w:rsidR="00C00035">
        <w:t xml:space="preserve"> </w:t>
      </w:r>
      <w:r w:rsidR="00C00035" w:rsidRPr="00C00035">
        <w:rPr>
          <w:sz w:val="20"/>
          <w:szCs w:val="18"/>
        </w:rPr>
        <w:t>(30 dias)</w:t>
      </w:r>
      <w:r w:rsidR="00A356E6">
        <w:t>,</w:t>
      </w:r>
      <w:r w:rsidR="00A356E6" w:rsidRPr="00A356E6">
        <w:t xml:space="preserve"> </w:t>
      </w:r>
      <w:r w:rsidR="00A356E6">
        <w:t>pel</w:t>
      </w:r>
      <w:r w:rsidR="002B4033">
        <w:t xml:space="preserve">a mora </w:t>
      </w:r>
      <w:r w:rsidR="00A356E6">
        <w:t>de 239 dias</w:t>
      </w:r>
      <w:r w:rsidR="002B4033">
        <w:t>, e continua sendo devid</w:t>
      </w:r>
      <w:r w:rsidR="00C07A3B">
        <w:t>a</w:t>
      </w:r>
      <w:r w:rsidR="002B4033">
        <w:t xml:space="preserve"> somente pelo </w:t>
      </w:r>
      <w:r w:rsidR="001E09AB">
        <w:t>requerido Marcelo Feijó</w:t>
      </w:r>
      <w:r w:rsidR="0018766E">
        <w:t>.</w:t>
      </w:r>
    </w:p>
    <w:p w14:paraId="547BE018" w14:textId="77777777" w:rsidR="00D6785B" w:rsidRDefault="00D6785B" w:rsidP="004B40AD">
      <w:pPr>
        <w:pStyle w:val="Ttulo"/>
      </w:pPr>
    </w:p>
    <w:p w14:paraId="5AB0F98E" w14:textId="278577A9" w:rsidR="00DE7AC3" w:rsidRDefault="00D6785B" w:rsidP="00501A18">
      <w:pPr>
        <w:pStyle w:val="Ttulo"/>
      </w:pPr>
      <w:r>
        <w:t xml:space="preserve">IV </w:t>
      </w:r>
      <w:r w:rsidR="00DE7AC3">
        <w:t xml:space="preserve">– </w:t>
      </w:r>
      <w:r w:rsidR="006E1836">
        <w:t xml:space="preserve">CORREÇÃO </w:t>
      </w:r>
      <w:r w:rsidR="00DE7AC3">
        <w:t>DO VALOR DA CAUSA</w:t>
      </w:r>
    </w:p>
    <w:p w14:paraId="2D342E1F" w14:textId="77777777" w:rsidR="00DE7AC3" w:rsidRDefault="00DE7AC3" w:rsidP="004B40AD">
      <w:pPr>
        <w:pStyle w:val="Ttulo2"/>
      </w:pPr>
    </w:p>
    <w:p w14:paraId="7C72B587" w14:textId="673C600F" w:rsidR="006E1836" w:rsidRPr="006E1836" w:rsidRDefault="00CC6B71" w:rsidP="006E1836">
      <w:pPr>
        <w:pStyle w:val="SemEspaamento"/>
      </w:pPr>
      <w:r>
        <w:t xml:space="preserve">Feitos esses ajustes, os autores também ressaltam que o valor da causa deve ser </w:t>
      </w:r>
      <w:r w:rsidR="007B26DC">
        <w:t>ajustado</w:t>
      </w:r>
      <w:r>
        <w:t xml:space="preserve">, </w:t>
      </w:r>
      <w:r w:rsidR="007B26DC">
        <w:t>devendo ser considerado</w:t>
      </w:r>
      <w:r w:rsidR="003855DF">
        <w:t xml:space="preserve"> </w:t>
      </w:r>
      <w:r w:rsidR="003855DF" w:rsidRPr="003855DF">
        <w:rPr>
          <w:b/>
          <w:bCs/>
        </w:rPr>
        <w:t>R$ 213.583,68</w:t>
      </w:r>
      <w:r w:rsidR="00320292">
        <w:t xml:space="preserve"> a título de danos materiais, </w:t>
      </w:r>
      <w:r w:rsidR="003855DF" w:rsidRPr="00131D3A">
        <w:rPr>
          <w:b/>
          <w:bCs/>
        </w:rPr>
        <w:t>R$ 31.049,68</w:t>
      </w:r>
      <w:r w:rsidR="003855DF">
        <w:t xml:space="preserve"> em </w:t>
      </w:r>
      <w:r w:rsidR="00131D3A">
        <w:t xml:space="preserve">relação à </w:t>
      </w:r>
      <w:r w:rsidR="003855DF">
        <w:t xml:space="preserve">multa pelo descumprimento </w:t>
      </w:r>
      <w:r w:rsidR="00274507">
        <w:t xml:space="preserve">de </w:t>
      </w:r>
      <w:r w:rsidR="00131D3A">
        <w:t>cláusula</w:t>
      </w:r>
      <w:r w:rsidR="00274507">
        <w:t xml:space="preserve"> contratual e </w:t>
      </w:r>
      <w:r w:rsidR="00274507" w:rsidRPr="00E4135E">
        <w:rPr>
          <w:b/>
          <w:bCs/>
        </w:rPr>
        <w:t>R$</w:t>
      </w:r>
      <w:r w:rsidR="00E4135E" w:rsidRPr="00E4135E">
        <w:rPr>
          <w:b/>
          <w:bCs/>
        </w:rPr>
        <w:t xml:space="preserve"> 30.000,00</w:t>
      </w:r>
      <w:r w:rsidR="00E4135E">
        <w:t xml:space="preserve"> por conta do dano moral pleiteado</w:t>
      </w:r>
      <w:r w:rsidR="00372FD2">
        <w:t xml:space="preserve">, de modo que </w:t>
      </w:r>
      <w:r w:rsidR="00551ECA">
        <w:t>se faz</w:t>
      </w:r>
      <w:r w:rsidR="00372FD2">
        <w:t xml:space="preserve"> necessária a</w:t>
      </w:r>
      <w:r w:rsidR="00B07CD4">
        <w:t xml:space="preserve"> correção para o montante de </w:t>
      </w:r>
      <w:r w:rsidR="00B07CD4" w:rsidRPr="00551ECA">
        <w:rPr>
          <w:b/>
          <w:bCs/>
        </w:rPr>
        <w:t xml:space="preserve">R$ </w:t>
      </w:r>
      <w:r w:rsidR="00551ECA" w:rsidRPr="00551ECA">
        <w:rPr>
          <w:b/>
          <w:bCs/>
        </w:rPr>
        <w:t>274.633,36</w:t>
      </w:r>
      <w:r w:rsidR="00551ECA" w:rsidRPr="00551ECA">
        <w:t>, que co</w:t>
      </w:r>
      <w:r w:rsidR="00551ECA">
        <w:t>rresponde proveito econômico pretendido</w:t>
      </w:r>
      <w:r w:rsidR="003074DC">
        <w:t xml:space="preserve"> pelos autores</w:t>
      </w:r>
      <w:r w:rsidR="00551ECA">
        <w:t>.</w:t>
      </w:r>
    </w:p>
    <w:p w14:paraId="4BA8D7E6" w14:textId="77777777" w:rsidR="004B40AD" w:rsidRDefault="004B40AD" w:rsidP="00501A18">
      <w:pPr>
        <w:pStyle w:val="Ttulo"/>
      </w:pPr>
    </w:p>
    <w:p w14:paraId="5A932E28" w14:textId="5202ACB7" w:rsidR="00D6785B" w:rsidRDefault="00DE7AC3" w:rsidP="00501A18">
      <w:pPr>
        <w:pStyle w:val="Ttulo"/>
      </w:pPr>
      <w:r>
        <w:t xml:space="preserve">V </w:t>
      </w:r>
      <w:r w:rsidR="00D6785B">
        <w:t>– DA JUNTADA DE COMPROVANTE DE RECOLHIMENTO DAS CUSTAS INTERMEDIÁRIAS</w:t>
      </w:r>
    </w:p>
    <w:p w14:paraId="56F893A1" w14:textId="77777777" w:rsidR="00D6785B" w:rsidRDefault="00D6785B" w:rsidP="00501A18">
      <w:pPr>
        <w:pStyle w:val="Ttulo"/>
      </w:pPr>
    </w:p>
    <w:p w14:paraId="70B55568" w14:textId="61CDE08B" w:rsidR="00D6785B" w:rsidRDefault="00D6785B" w:rsidP="00D6785B">
      <w:pPr>
        <w:pStyle w:val="SemEspaamento"/>
      </w:pPr>
      <w:r>
        <w:t xml:space="preserve">Por fim, Excelência, os autores juntam aos autos o comprovante de pagamento das custas intermediárias </w:t>
      </w:r>
      <w:r w:rsidRPr="00D6785B">
        <w:rPr>
          <w:sz w:val="20"/>
          <w:szCs w:val="18"/>
        </w:rPr>
        <w:t>(</w:t>
      </w:r>
      <w:r w:rsidRPr="00D6785B">
        <w:rPr>
          <w:b/>
          <w:bCs/>
          <w:sz w:val="20"/>
          <w:szCs w:val="18"/>
        </w:rPr>
        <w:t xml:space="preserve">doc. </w:t>
      </w:r>
      <w:r w:rsidR="009C40CD">
        <w:rPr>
          <w:b/>
          <w:bCs/>
          <w:sz w:val="20"/>
          <w:szCs w:val="18"/>
        </w:rPr>
        <w:t>2</w:t>
      </w:r>
      <w:r w:rsidRPr="00D6785B">
        <w:rPr>
          <w:sz w:val="20"/>
          <w:szCs w:val="18"/>
        </w:rPr>
        <w:t>)</w:t>
      </w:r>
      <w:r>
        <w:t xml:space="preserve">, como forma de permitir a citação dos </w:t>
      </w:r>
      <w:r w:rsidR="002008C8">
        <w:t xml:space="preserve">requeridos </w:t>
      </w:r>
      <w:r>
        <w:t xml:space="preserve">nos respectivos endereços indicados na petição do evento </w:t>
      </w:r>
      <w:r w:rsidR="00354DA1">
        <w:t>101</w:t>
      </w:r>
      <w:r>
        <w:t>.</w:t>
      </w:r>
    </w:p>
    <w:p w14:paraId="41A81A8C" w14:textId="65110435" w:rsidR="004D38F9" w:rsidRDefault="002008C8" w:rsidP="00E93211">
      <w:pPr>
        <w:pStyle w:val="SemEspaamento"/>
      </w:pPr>
      <w:r>
        <w:t>Caso o Oficial de Justiça não logre êxito n</w:t>
      </w:r>
      <w:r w:rsidR="00073782">
        <w:t>a citação dos respectivos réus</w:t>
      </w:r>
      <w:r w:rsidR="00701645">
        <w:t xml:space="preserve"> no</w:t>
      </w:r>
      <w:r w:rsidR="008905FD">
        <w:t>s</w:t>
      </w:r>
      <w:r w:rsidR="00701645">
        <w:t xml:space="preserve"> endereço</w:t>
      </w:r>
      <w:r w:rsidR="008905FD">
        <w:t>s</w:t>
      </w:r>
      <w:r w:rsidR="00701645">
        <w:t xml:space="preserve"> indicado</w:t>
      </w:r>
      <w:r w:rsidR="008905FD">
        <w:t>s</w:t>
      </w:r>
      <w:r w:rsidR="00073782">
        <w:t xml:space="preserve">, os autores postulam que seja realizada a citação </w:t>
      </w:r>
      <w:r w:rsidR="00073782">
        <w:rPr>
          <w:u w:val="single"/>
        </w:rPr>
        <w:t xml:space="preserve">por </w:t>
      </w:r>
      <w:r w:rsidR="00073782">
        <w:rPr>
          <w:i/>
          <w:iCs/>
          <w:u w:val="single"/>
        </w:rPr>
        <w:t>whatsapp</w:t>
      </w:r>
      <w:r w:rsidR="00073782">
        <w:t xml:space="preserve"> no número</w:t>
      </w:r>
      <w:r w:rsidR="004D38F9">
        <w:t xml:space="preserve"> </w:t>
      </w:r>
      <w:r w:rsidR="00073782">
        <w:t>(48)</w:t>
      </w:r>
      <w:r w:rsidR="004D38F9">
        <w:t xml:space="preserve"> </w:t>
      </w:r>
      <w:r w:rsidR="007719F4">
        <w:t>99949-9844</w:t>
      </w:r>
      <w:r w:rsidR="009A2EFE">
        <w:t>/ (</w:t>
      </w:r>
      <w:r w:rsidR="007719F4">
        <w:t>48) 98808-2325</w:t>
      </w:r>
      <w:r w:rsidR="004D38F9">
        <w:t>, que pertence</w:t>
      </w:r>
      <w:r w:rsidR="007719F4">
        <w:t>m</w:t>
      </w:r>
      <w:r w:rsidR="004D38F9">
        <w:t xml:space="preserve"> ao senhor Marcelo Feijó</w:t>
      </w:r>
      <w:r w:rsidR="007719F4">
        <w:t>, em relação a este requerido e à empresa AMK</w:t>
      </w:r>
      <w:r w:rsidR="00E93211">
        <w:t>, assim como no número (48) 98814-7270, que pertence ao senhor Anselmo João da Silva, em relação à requerida Anselmo Imóveis EIRELI</w:t>
      </w:r>
      <w:r w:rsidR="004D38F9">
        <w:t>.</w:t>
      </w:r>
    </w:p>
    <w:p w14:paraId="223FA6AE" w14:textId="77777777" w:rsidR="00D6785B" w:rsidRPr="00D6785B" w:rsidRDefault="00D6785B" w:rsidP="005B1F4B">
      <w:pPr>
        <w:pStyle w:val="Ttulo"/>
      </w:pPr>
    </w:p>
    <w:p w14:paraId="0B2B978F" w14:textId="63CFA49C" w:rsidR="00501A18" w:rsidRPr="00136102" w:rsidRDefault="00D6785B" w:rsidP="00501A18">
      <w:pPr>
        <w:pStyle w:val="Ttulo"/>
      </w:pPr>
      <w:r>
        <w:t>V</w:t>
      </w:r>
      <w:r w:rsidR="00DE7AC3">
        <w:t>I</w:t>
      </w:r>
      <w:r>
        <w:t xml:space="preserve"> – </w:t>
      </w:r>
      <w:r w:rsidR="00501A18">
        <w:t xml:space="preserve">REQUERIMENTOS </w:t>
      </w:r>
    </w:p>
    <w:p w14:paraId="2261EF77" w14:textId="77777777" w:rsidR="00501A18" w:rsidRPr="00136102" w:rsidRDefault="00501A18" w:rsidP="005B1F4B">
      <w:pPr>
        <w:pStyle w:val="Ttulo2"/>
        <w:rPr>
          <w:rFonts w:eastAsia="Calibri"/>
        </w:rPr>
      </w:pPr>
    </w:p>
    <w:p w14:paraId="222C69A5" w14:textId="0DD7AD87" w:rsidR="00501A18" w:rsidRPr="00136102" w:rsidRDefault="00501A18" w:rsidP="00501A18">
      <w:pPr>
        <w:pStyle w:val="SemEspaamento"/>
      </w:pPr>
      <w:r>
        <w:t>A</w:t>
      </w:r>
      <w:r w:rsidRPr="00136102">
        <w:t xml:space="preserve">nte o exposto, </w:t>
      </w:r>
      <w:r w:rsidR="00E93211">
        <w:t xml:space="preserve">os autores requerem </w:t>
      </w:r>
      <w:r w:rsidR="009202CC">
        <w:t>a emenda à inicial para</w:t>
      </w:r>
      <w:r w:rsidRPr="00136102">
        <w:t>:</w:t>
      </w:r>
    </w:p>
    <w:p w14:paraId="1CDDA860" w14:textId="77777777" w:rsidR="00501A18" w:rsidRPr="00136102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E911EA6" w14:textId="5C025662" w:rsidR="00501A18" w:rsidRDefault="00425D85" w:rsidP="003E46B9">
      <w:pPr>
        <w:pStyle w:val="SemEspaamento"/>
        <w:numPr>
          <w:ilvl w:val="0"/>
          <w:numId w:val="2"/>
        </w:numPr>
        <w:ind w:left="0" w:firstLine="1418"/>
      </w:pPr>
      <w:r>
        <w:t>adequar</w:t>
      </w:r>
      <w:r w:rsidR="009202CC">
        <w:t xml:space="preserve"> o pedido relativo aos danos materiais </w:t>
      </w:r>
      <w:r w:rsidR="009202CC">
        <w:rPr>
          <w:sz w:val="20"/>
          <w:szCs w:val="18"/>
        </w:rPr>
        <w:t>(tópico III.1 da inicial</w:t>
      </w:r>
      <w:r w:rsidR="009202CC" w:rsidRPr="00320292">
        <w:rPr>
          <w:sz w:val="20"/>
          <w:szCs w:val="18"/>
        </w:rPr>
        <w:t>)</w:t>
      </w:r>
      <w:r w:rsidR="009202CC">
        <w:t xml:space="preserve"> para o montante de </w:t>
      </w:r>
      <w:r w:rsidR="009202CC" w:rsidRPr="001271FD">
        <w:rPr>
          <w:b/>
          <w:bCs/>
        </w:rPr>
        <w:t>R$ 213.583,68</w:t>
      </w:r>
      <w:r w:rsidR="009202CC">
        <w:t xml:space="preserve"> </w:t>
      </w:r>
      <w:r w:rsidR="009202CC" w:rsidRPr="00320292">
        <w:rPr>
          <w:sz w:val="20"/>
          <w:szCs w:val="18"/>
        </w:rPr>
        <w:t>(duzentos e treze, quinhentos e oitenta e três reais e sessenta e oito centavos)</w:t>
      </w:r>
      <w:r w:rsidR="009202CC">
        <w:t>, pelas razões expostas no tópico II</w:t>
      </w:r>
      <w:r>
        <w:t xml:space="preserve"> desta petição, acrescidos d</w:t>
      </w:r>
      <w:r w:rsidR="0043588E">
        <w:t>os consectários legais até a data do pagamento</w:t>
      </w:r>
      <w:r w:rsidR="00501A18">
        <w:t>;</w:t>
      </w:r>
    </w:p>
    <w:p w14:paraId="2051B3DA" w14:textId="3DA42EF1" w:rsidR="00501A18" w:rsidRDefault="009202CC" w:rsidP="003E46B9">
      <w:pPr>
        <w:pStyle w:val="SemEspaamento"/>
        <w:numPr>
          <w:ilvl w:val="0"/>
          <w:numId w:val="2"/>
        </w:numPr>
        <w:ind w:left="0" w:firstLine="1418"/>
      </w:pPr>
      <w:r>
        <w:t xml:space="preserve">reduzir o valor cobrado a título de multa pelo descumprimento de cláusula contratual </w:t>
      </w:r>
      <w:r w:rsidR="001271FD">
        <w:t xml:space="preserve">para a quantia de </w:t>
      </w:r>
      <w:r w:rsidR="001271FD" w:rsidRPr="00CC53C5">
        <w:rPr>
          <w:b/>
          <w:bCs/>
          <w:u w:val="single"/>
        </w:rPr>
        <w:t>R$ 31.049,68</w:t>
      </w:r>
      <w:r w:rsidR="001271FD">
        <w:t xml:space="preserve"> </w:t>
      </w:r>
      <w:r w:rsidR="001271FD" w:rsidRPr="00CC53C5">
        <w:rPr>
          <w:sz w:val="20"/>
          <w:szCs w:val="18"/>
        </w:rPr>
        <w:t>(trinta e um mil, quarenta e nove reais e sessenta e oito centavos)</w:t>
      </w:r>
      <w:r w:rsidR="001271FD">
        <w:t xml:space="preserve">, conforme </w:t>
      </w:r>
      <w:r w:rsidR="00425D85">
        <w:t>o disposto no tópico III</w:t>
      </w:r>
      <w:r w:rsidR="0043588E">
        <w:t>,</w:t>
      </w:r>
      <w:r w:rsidR="0043588E" w:rsidRPr="0043588E">
        <w:t xml:space="preserve"> </w:t>
      </w:r>
      <w:r w:rsidR="0043588E">
        <w:t>acrescidos dos consectários legais</w:t>
      </w:r>
      <w:r w:rsidR="00501A18">
        <w:t>;</w:t>
      </w:r>
    </w:p>
    <w:p w14:paraId="35AD659F" w14:textId="29C27679" w:rsidR="00425D85" w:rsidRDefault="00425D85" w:rsidP="003E46B9">
      <w:pPr>
        <w:pStyle w:val="SemEspaamento"/>
        <w:numPr>
          <w:ilvl w:val="0"/>
          <w:numId w:val="2"/>
        </w:numPr>
        <w:ind w:left="0" w:firstLine="1418"/>
      </w:pPr>
      <w:r>
        <w:t xml:space="preserve">ajustar o valor da causa para </w:t>
      </w:r>
      <w:r w:rsidRPr="00551ECA">
        <w:rPr>
          <w:b/>
          <w:bCs/>
        </w:rPr>
        <w:t>R$ 274.633,36</w:t>
      </w:r>
      <w:r>
        <w:t xml:space="preserve"> </w:t>
      </w:r>
      <w:r w:rsidR="0043588E" w:rsidRPr="00150F1A">
        <w:rPr>
          <w:sz w:val="20"/>
          <w:szCs w:val="18"/>
        </w:rPr>
        <w:t>(duzentos e setenta e quatro mil, seiscentos e trinta e três reais e trinta e seis centavos)</w:t>
      </w:r>
      <w:r w:rsidR="00150F1A">
        <w:t>, pelos motivos delineados no tópico IV;</w:t>
      </w:r>
    </w:p>
    <w:p w14:paraId="72FF9E57" w14:textId="30D230F1" w:rsidR="00150F1A" w:rsidRDefault="00150F1A" w:rsidP="003E46B9">
      <w:pPr>
        <w:pStyle w:val="SemEspaamento"/>
        <w:numPr>
          <w:ilvl w:val="0"/>
          <w:numId w:val="2"/>
        </w:numPr>
        <w:ind w:left="0" w:firstLine="1418"/>
      </w:pPr>
      <w:r>
        <w:t xml:space="preserve">a citação dos </w:t>
      </w:r>
      <w:r w:rsidR="001C1BBC">
        <w:t>requeridos nos endereços indicados na petição do evento 101 e, caso</w:t>
      </w:r>
      <w:r w:rsidR="00C41C07">
        <w:t xml:space="preserve"> seja</w:t>
      </w:r>
      <w:r w:rsidR="001C1BBC">
        <w:t xml:space="preserve"> infrutífero, que se proceda à citação por </w:t>
      </w:r>
      <w:r w:rsidR="001C1BBC">
        <w:rPr>
          <w:i/>
          <w:iCs/>
        </w:rPr>
        <w:t xml:space="preserve">whatsapp </w:t>
      </w:r>
      <w:r w:rsidR="001C1BBC">
        <w:t>nos números indicados no tópico V desta peça.</w:t>
      </w:r>
    </w:p>
    <w:p w14:paraId="37547D95" w14:textId="77777777" w:rsidR="00501A18" w:rsidRPr="00C93597" w:rsidRDefault="00501A18" w:rsidP="002F370E">
      <w:pPr>
        <w:pStyle w:val="SemEspaamento"/>
        <w:numPr>
          <w:ilvl w:val="0"/>
          <w:numId w:val="0"/>
        </w:numPr>
      </w:pPr>
    </w:p>
    <w:p w14:paraId="3F62922C" w14:textId="77777777" w:rsidR="00501A18" w:rsidRPr="00EC1F20" w:rsidRDefault="005B67EA" w:rsidP="00501A18">
      <w:pPr>
        <w:pStyle w:val="SemEspaamento"/>
      </w:pPr>
      <w:r>
        <w:rPr>
          <w:rFonts w:eastAsia="Calibri" w:cs="Times New Roman"/>
        </w:rPr>
        <w:t>Pleiteia</w:t>
      </w:r>
      <w:r w:rsidR="00501A18" w:rsidRPr="00F8192D">
        <w:rPr>
          <w:rFonts w:eastAsia="Calibri" w:cs="Times New Roman"/>
        </w:rPr>
        <w:t xml:space="preserve">, </w:t>
      </w:r>
      <w:r w:rsidR="00501A18">
        <w:rPr>
          <w:rFonts w:eastAsia="Calibri" w:cs="Times New Roman"/>
        </w:rPr>
        <w:t>por fim</w:t>
      </w:r>
      <w:r w:rsidR="00501A18" w:rsidRPr="00F8192D">
        <w:rPr>
          <w:rFonts w:eastAsia="Calibri" w:cs="Times New Roman"/>
        </w:rPr>
        <w:t>, sejam</w:t>
      </w:r>
      <w:r w:rsidR="00501A18" w:rsidRPr="00416D9D">
        <w:t xml:space="preserve"> todas as intimações </w:t>
      </w:r>
      <w:r w:rsidR="00501A18">
        <w:t xml:space="preserve">doravante </w:t>
      </w:r>
      <w:r w:rsidR="00501A18" w:rsidRPr="00416D9D">
        <w:t>realizadas em nome d</w:t>
      </w:r>
      <w:r w:rsidR="00501A18">
        <w:t>o</w:t>
      </w:r>
      <w:r w:rsidR="00A0580E">
        <w:t>s</w:t>
      </w:r>
      <w:r w:rsidR="00501A18" w:rsidRPr="00416D9D">
        <w:t xml:space="preserve"> advogad</w:t>
      </w:r>
      <w:r w:rsidR="00501A18">
        <w:t>o</w:t>
      </w:r>
      <w:r w:rsidR="00A0580E">
        <w:t>s</w:t>
      </w:r>
      <w:r w:rsidR="00501A18" w:rsidRPr="00416D9D">
        <w:t xml:space="preserve"> </w:t>
      </w:r>
      <w:r w:rsidR="00501A18">
        <w:t>Paulo Ekke Moukarzel Junior</w:t>
      </w:r>
      <w:r w:rsidR="00501A18" w:rsidRPr="00416D9D">
        <w:t>, inscrit</w:t>
      </w:r>
      <w:r w:rsidR="00501A18">
        <w:t>o</w:t>
      </w:r>
      <w:r w:rsidR="00501A18" w:rsidRPr="00416D9D">
        <w:t xml:space="preserve"> na OAB/SC sob o nº </w:t>
      </w:r>
      <w:r w:rsidR="00501A18">
        <w:t>36.591</w:t>
      </w:r>
      <w:r w:rsidR="00501A18" w:rsidRPr="00416D9D">
        <w:t xml:space="preserve">, </w:t>
      </w:r>
      <w:r w:rsidR="00A0580E">
        <w:t xml:space="preserve">e Bruno Gastão da Rosa, inscrito na OAB/SC sob o n° </w:t>
      </w:r>
      <w:r w:rsidR="00933D4A">
        <w:t>47.774</w:t>
      </w:r>
      <w:r w:rsidR="00A0580E">
        <w:t xml:space="preserve">, </w:t>
      </w:r>
      <w:r w:rsidR="00501A18" w:rsidRPr="00416D9D">
        <w:t>sob pena de nulidade</w:t>
      </w:r>
      <w:r w:rsidR="00501A18" w:rsidRPr="00A51EDB">
        <w:t xml:space="preserve"> </w:t>
      </w:r>
      <w:r w:rsidR="00501A18" w:rsidRPr="00F8192D">
        <w:rPr>
          <w:sz w:val="20"/>
        </w:rPr>
        <w:t>(art. 272, §5º, do CPC)</w:t>
      </w:r>
      <w:r w:rsidR="00501A18" w:rsidRPr="00416D9D">
        <w:t>.</w:t>
      </w:r>
    </w:p>
    <w:p w14:paraId="4D1FB497" w14:textId="77777777" w:rsidR="00501A18" w:rsidRDefault="00501A18" w:rsidP="004D7B3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45FE177" w14:textId="77777777" w:rsidR="00501A18" w:rsidRPr="00136102" w:rsidRDefault="00501A18" w:rsidP="00501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D597F8C" w14:textId="2B5D34E8" w:rsidR="00501A18" w:rsidRPr="00136102" w:rsidRDefault="00501A18" w:rsidP="00501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F4740F">
        <w:rPr>
          <w:rFonts w:ascii="Arial" w:eastAsia="Calibri" w:hAnsi="Arial" w:cs="Times New Roman"/>
          <w:noProof/>
          <w:sz w:val="24"/>
          <w:szCs w:val="24"/>
        </w:rPr>
        <w:t>13 de abril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D7F1E95" w14:textId="77777777" w:rsidR="00501A18" w:rsidRDefault="00501A18" w:rsidP="00501A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0C53CBB" w14:textId="77777777" w:rsidR="00501A18" w:rsidRDefault="00501A18" w:rsidP="00501A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9B79C7C" w14:textId="77777777" w:rsidR="00501A18" w:rsidRDefault="00501A18" w:rsidP="00183B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3FB36FC" w14:textId="77777777" w:rsidR="00D76430" w:rsidRPr="00D576AF" w:rsidRDefault="00D76430" w:rsidP="00D76430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177937A4" w14:textId="77777777" w:rsidR="00D76430" w:rsidRPr="00D76430" w:rsidRDefault="00D76430" w:rsidP="00D76430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D76430">
        <w:rPr>
          <w:rFonts w:ascii="Arial" w:eastAsia="Times New Roman" w:hAnsi="Arial" w:cs="Times New Roman"/>
          <w:sz w:val="24"/>
          <w:szCs w:val="24"/>
        </w:rPr>
        <w:t>OAB/SC 36.591</w:t>
      </w:r>
      <w:r w:rsidRPr="00D76430">
        <w:rPr>
          <w:rFonts w:ascii="Arial" w:eastAsia="Times New Roman" w:hAnsi="Arial" w:cs="Times New Roman"/>
          <w:sz w:val="24"/>
          <w:szCs w:val="24"/>
        </w:rPr>
        <w:tab/>
      </w:r>
      <w:r w:rsidRPr="00D76430">
        <w:rPr>
          <w:rFonts w:ascii="Arial" w:eastAsia="Times New Roman" w:hAnsi="Arial" w:cs="Times New Roman"/>
          <w:sz w:val="24"/>
          <w:szCs w:val="24"/>
        </w:rPr>
        <w:tab/>
      </w:r>
      <w:r w:rsidRPr="00D76430">
        <w:rPr>
          <w:rFonts w:ascii="Arial" w:eastAsia="Times New Roman" w:hAnsi="Arial" w:cs="Times New Roman"/>
          <w:sz w:val="24"/>
          <w:szCs w:val="24"/>
        </w:rPr>
        <w:tab/>
      </w:r>
      <w:r w:rsidRPr="00D76430">
        <w:rPr>
          <w:rFonts w:ascii="Arial" w:eastAsia="Times New Roman" w:hAnsi="Arial" w:cs="Times New Roman"/>
          <w:sz w:val="24"/>
          <w:szCs w:val="24"/>
        </w:rPr>
        <w:tab/>
      </w:r>
      <w:r w:rsidRPr="00D76430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2BA88F39" w14:textId="5CD9F048" w:rsidR="00501A18" w:rsidRPr="00B2672B" w:rsidRDefault="00501A18" w:rsidP="00501A18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 xml:space="preserve">DOCUMENTOS QUE INSTRUEM ESTA </w:t>
      </w:r>
      <w:r w:rsidR="001C1BBC">
        <w:rPr>
          <w:rFonts w:cs="Arial"/>
          <w:u w:val="single"/>
        </w:rPr>
        <w:t>PETIÇÃO</w:t>
      </w:r>
      <w:r w:rsidRPr="00B2672B">
        <w:rPr>
          <w:rFonts w:cs="Arial"/>
          <w:u w:val="single"/>
        </w:rPr>
        <w:t xml:space="preserve"> </w:t>
      </w:r>
    </w:p>
    <w:p w14:paraId="7C8B5226" w14:textId="7F0DD3B9" w:rsidR="00501A18" w:rsidRPr="00167F26" w:rsidRDefault="00501A18" w:rsidP="00501A18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 xml:space="preserve">: </w:t>
      </w:r>
      <w:r w:rsidR="001C1BBC">
        <w:rPr>
          <w:rFonts w:ascii="Arial" w:hAnsi="Arial" w:cs="Arial"/>
        </w:rPr>
        <w:t>Comprovantes de pagamento dos empréstimos firmados</w:t>
      </w:r>
      <w:r w:rsidR="004D7B31">
        <w:rPr>
          <w:rFonts w:ascii="Arial" w:hAnsi="Arial" w:cs="Arial"/>
        </w:rPr>
        <w:t xml:space="preserve"> em nome da AMK Comércio de Alimentos</w:t>
      </w:r>
      <w:r>
        <w:rPr>
          <w:rFonts w:ascii="Arial" w:hAnsi="Arial" w:cs="Arial"/>
        </w:rPr>
        <w:t>;</w:t>
      </w:r>
    </w:p>
    <w:p w14:paraId="07DB70D9" w14:textId="04D64133" w:rsidR="000D228C" w:rsidRDefault="00501A18" w:rsidP="00501A18">
      <w:pPr>
        <w:spacing w:after="0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>:</w:t>
      </w:r>
      <w:r w:rsidR="00207BE4">
        <w:rPr>
          <w:rFonts w:ascii="Arial" w:hAnsi="Arial" w:cs="Arial"/>
        </w:rPr>
        <w:t xml:space="preserve">  </w:t>
      </w:r>
      <w:r w:rsidR="004D7B31">
        <w:rPr>
          <w:rFonts w:ascii="Arial" w:hAnsi="Arial" w:cs="Arial"/>
        </w:rPr>
        <w:t>Comprovante de recolhimento das custas intermediárias</w:t>
      </w:r>
      <w:r>
        <w:rPr>
          <w:rFonts w:ascii="Arial" w:hAnsi="Arial" w:cs="Arial"/>
        </w:rPr>
        <w:t>.</w:t>
      </w:r>
    </w:p>
    <w:p w14:paraId="0884DDD2" w14:textId="77777777" w:rsidR="00131BEB" w:rsidRDefault="00131BEB" w:rsidP="00377A2E"/>
    <w:p w14:paraId="6C3E8279" w14:textId="77777777" w:rsidR="00131BEB" w:rsidRDefault="00131BEB" w:rsidP="00377A2E"/>
    <w:p w14:paraId="35205D36" w14:textId="77777777" w:rsidR="00131BEB" w:rsidRPr="00377A2E" w:rsidRDefault="00131BEB" w:rsidP="00377A2E"/>
    <w:sectPr w:rsidR="00131BEB" w:rsidRPr="00377A2E" w:rsidSect="002F370E">
      <w:headerReference w:type="default" r:id="rId8"/>
      <w:footerReference w:type="default" r:id="rId9"/>
      <w:pgSz w:w="11906" w:h="16838"/>
      <w:pgMar w:top="1701" w:right="1416" w:bottom="993" w:left="1418" w:header="1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3B680" w14:textId="77777777" w:rsidR="00E46A70" w:rsidRDefault="00E46A70" w:rsidP="00943258">
      <w:pPr>
        <w:spacing w:after="0" w:line="240" w:lineRule="auto"/>
      </w:pPr>
      <w:r>
        <w:separator/>
      </w:r>
    </w:p>
  </w:endnote>
  <w:endnote w:type="continuationSeparator" w:id="0">
    <w:p w14:paraId="76CB787A" w14:textId="77777777" w:rsidR="00E46A70" w:rsidRDefault="00E46A70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686BA329" w14:textId="77777777" w:rsidR="00501A18" w:rsidRPr="00501A18" w:rsidRDefault="00501A18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 w:rsidRPr="00501A18">
          <w:rPr>
            <w:rFonts w:ascii="Arial" w:hAnsi="Arial" w:cs="Arial"/>
            <w:sz w:val="16"/>
            <w:szCs w:val="16"/>
          </w:rPr>
          <w:fldChar w:fldCharType="begin"/>
        </w:r>
        <w:r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Pr="00501A18">
          <w:rPr>
            <w:rFonts w:ascii="Arial" w:hAnsi="Arial" w:cs="Arial"/>
            <w:sz w:val="16"/>
            <w:szCs w:val="16"/>
          </w:rPr>
          <w:fldChar w:fldCharType="separate"/>
        </w:r>
        <w:r w:rsidRPr="00501A18">
          <w:rPr>
            <w:rFonts w:ascii="Arial" w:hAnsi="Arial" w:cs="Arial"/>
            <w:sz w:val="16"/>
            <w:szCs w:val="16"/>
          </w:rPr>
          <w:t>2</w:t>
        </w:r>
        <w:r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45F39EF" w14:textId="77777777" w:rsidR="00501A18" w:rsidRDefault="00501A1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690B3" w14:textId="77777777" w:rsidR="00E46A70" w:rsidRDefault="00E46A70" w:rsidP="00943258">
      <w:pPr>
        <w:spacing w:after="0" w:line="240" w:lineRule="auto"/>
      </w:pPr>
      <w:r>
        <w:separator/>
      </w:r>
    </w:p>
  </w:footnote>
  <w:footnote w:type="continuationSeparator" w:id="0">
    <w:p w14:paraId="3DF021A2" w14:textId="77777777" w:rsidR="00E46A70" w:rsidRDefault="00E46A70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C6CF5" w14:textId="53ECAB14" w:rsidR="00943258" w:rsidRPr="00E95E49" w:rsidRDefault="002F370E" w:rsidP="00E95E49">
    <w:pPr>
      <w:pStyle w:val="Cabealho"/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396C02F8" wp14:editId="0035AA35">
          <wp:simplePos x="0" y="0"/>
          <wp:positionH relativeFrom="page">
            <wp:posOffset>-52070</wp:posOffset>
          </wp:positionH>
          <wp:positionV relativeFrom="page">
            <wp:posOffset>-66675</wp:posOffset>
          </wp:positionV>
          <wp:extent cx="7612446" cy="1100138"/>
          <wp:effectExtent l="0" t="0" r="0" b="0"/>
          <wp:wrapNone/>
          <wp:docPr id="1230596697" name="Imagem 123059669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1E4"/>
    <w:rsid w:val="00003F31"/>
    <w:rsid w:val="000120CF"/>
    <w:rsid w:val="0002047B"/>
    <w:rsid w:val="00024B59"/>
    <w:rsid w:val="000413CC"/>
    <w:rsid w:val="0004298B"/>
    <w:rsid w:val="00073782"/>
    <w:rsid w:val="000947D0"/>
    <w:rsid w:val="00097661"/>
    <w:rsid w:val="000B0A77"/>
    <w:rsid w:val="000D228C"/>
    <w:rsid w:val="001271FD"/>
    <w:rsid w:val="0013103A"/>
    <w:rsid w:val="00131BEB"/>
    <w:rsid w:val="00131D3A"/>
    <w:rsid w:val="00150F1A"/>
    <w:rsid w:val="001667B0"/>
    <w:rsid w:val="001709F8"/>
    <w:rsid w:val="00183BE2"/>
    <w:rsid w:val="0018766E"/>
    <w:rsid w:val="001B2B98"/>
    <w:rsid w:val="001B2E75"/>
    <w:rsid w:val="001C1BBC"/>
    <w:rsid w:val="001E09AB"/>
    <w:rsid w:val="001F7177"/>
    <w:rsid w:val="002008C8"/>
    <w:rsid w:val="00203399"/>
    <w:rsid w:val="00203F7D"/>
    <w:rsid w:val="00207BE4"/>
    <w:rsid w:val="00214EA0"/>
    <w:rsid w:val="00226405"/>
    <w:rsid w:val="00235FDA"/>
    <w:rsid w:val="002536DA"/>
    <w:rsid w:val="00263430"/>
    <w:rsid w:val="002711E4"/>
    <w:rsid w:val="002727AA"/>
    <w:rsid w:val="00274507"/>
    <w:rsid w:val="00292753"/>
    <w:rsid w:val="002B4033"/>
    <w:rsid w:val="002E01B7"/>
    <w:rsid w:val="002E7418"/>
    <w:rsid w:val="002F370E"/>
    <w:rsid w:val="00300C02"/>
    <w:rsid w:val="003074DC"/>
    <w:rsid w:val="00320292"/>
    <w:rsid w:val="00354DA1"/>
    <w:rsid w:val="00372FD2"/>
    <w:rsid w:val="00377A2E"/>
    <w:rsid w:val="003855DF"/>
    <w:rsid w:val="003A16F8"/>
    <w:rsid w:val="003D4E92"/>
    <w:rsid w:val="003E210E"/>
    <w:rsid w:val="003E46B9"/>
    <w:rsid w:val="003F76D0"/>
    <w:rsid w:val="00425D85"/>
    <w:rsid w:val="0043588E"/>
    <w:rsid w:val="004372D2"/>
    <w:rsid w:val="00441B99"/>
    <w:rsid w:val="00444D97"/>
    <w:rsid w:val="00454F25"/>
    <w:rsid w:val="004949AD"/>
    <w:rsid w:val="004B40AD"/>
    <w:rsid w:val="004C2EA9"/>
    <w:rsid w:val="004D38F9"/>
    <w:rsid w:val="004D7B31"/>
    <w:rsid w:val="004F20AD"/>
    <w:rsid w:val="004F2B78"/>
    <w:rsid w:val="005003FC"/>
    <w:rsid w:val="00501A18"/>
    <w:rsid w:val="00522FA0"/>
    <w:rsid w:val="00527E08"/>
    <w:rsid w:val="00551ECA"/>
    <w:rsid w:val="00562C14"/>
    <w:rsid w:val="005731C2"/>
    <w:rsid w:val="0058135F"/>
    <w:rsid w:val="00583D7E"/>
    <w:rsid w:val="00597F80"/>
    <w:rsid w:val="005B1F4B"/>
    <w:rsid w:val="005B67EA"/>
    <w:rsid w:val="005E58E2"/>
    <w:rsid w:val="00603C49"/>
    <w:rsid w:val="00617865"/>
    <w:rsid w:val="00653086"/>
    <w:rsid w:val="00693F8B"/>
    <w:rsid w:val="00696295"/>
    <w:rsid w:val="006C2A78"/>
    <w:rsid w:val="006E1836"/>
    <w:rsid w:val="00701645"/>
    <w:rsid w:val="00706211"/>
    <w:rsid w:val="00710CC5"/>
    <w:rsid w:val="00714924"/>
    <w:rsid w:val="00714F12"/>
    <w:rsid w:val="0071714B"/>
    <w:rsid w:val="007251DB"/>
    <w:rsid w:val="007443A1"/>
    <w:rsid w:val="007719F4"/>
    <w:rsid w:val="007A46FE"/>
    <w:rsid w:val="007B26DC"/>
    <w:rsid w:val="007C36DB"/>
    <w:rsid w:val="007C416B"/>
    <w:rsid w:val="007D4BBF"/>
    <w:rsid w:val="007F4F93"/>
    <w:rsid w:val="0081471A"/>
    <w:rsid w:val="00855AA7"/>
    <w:rsid w:val="00855F75"/>
    <w:rsid w:val="008905FD"/>
    <w:rsid w:val="0089139A"/>
    <w:rsid w:val="0089750E"/>
    <w:rsid w:val="008A0012"/>
    <w:rsid w:val="008E377D"/>
    <w:rsid w:val="008F7B29"/>
    <w:rsid w:val="00903277"/>
    <w:rsid w:val="00912C3F"/>
    <w:rsid w:val="009202CC"/>
    <w:rsid w:val="00931331"/>
    <w:rsid w:val="00933D4A"/>
    <w:rsid w:val="00943258"/>
    <w:rsid w:val="00996DE3"/>
    <w:rsid w:val="009A2EFE"/>
    <w:rsid w:val="009C40CD"/>
    <w:rsid w:val="009D6CC4"/>
    <w:rsid w:val="009E3367"/>
    <w:rsid w:val="009E3EFF"/>
    <w:rsid w:val="009E4D62"/>
    <w:rsid w:val="00A00405"/>
    <w:rsid w:val="00A0580E"/>
    <w:rsid w:val="00A071EE"/>
    <w:rsid w:val="00A31ED8"/>
    <w:rsid w:val="00A356E6"/>
    <w:rsid w:val="00A60FE3"/>
    <w:rsid w:val="00A90018"/>
    <w:rsid w:val="00A921B8"/>
    <w:rsid w:val="00AB5AA8"/>
    <w:rsid w:val="00AC327E"/>
    <w:rsid w:val="00AD41E4"/>
    <w:rsid w:val="00B07CD4"/>
    <w:rsid w:val="00B30CEF"/>
    <w:rsid w:val="00B656E5"/>
    <w:rsid w:val="00B83382"/>
    <w:rsid w:val="00B84294"/>
    <w:rsid w:val="00B8715E"/>
    <w:rsid w:val="00BA2544"/>
    <w:rsid w:val="00C00035"/>
    <w:rsid w:val="00C01338"/>
    <w:rsid w:val="00C07A3B"/>
    <w:rsid w:val="00C22BE6"/>
    <w:rsid w:val="00C41C07"/>
    <w:rsid w:val="00C91AFE"/>
    <w:rsid w:val="00CA6E06"/>
    <w:rsid w:val="00CC53C5"/>
    <w:rsid w:val="00CC6B71"/>
    <w:rsid w:val="00CD0467"/>
    <w:rsid w:val="00CF10DF"/>
    <w:rsid w:val="00D0776D"/>
    <w:rsid w:val="00D12386"/>
    <w:rsid w:val="00D23C71"/>
    <w:rsid w:val="00D32740"/>
    <w:rsid w:val="00D3692E"/>
    <w:rsid w:val="00D40D9F"/>
    <w:rsid w:val="00D41E47"/>
    <w:rsid w:val="00D50D59"/>
    <w:rsid w:val="00D67071"/>
    <w:rsid w:val="00D6785B"/>
    <w:rsid w:val="00D76430"/>
    <w:rsid w:val="00D81AF2"/>
    <w:rsid w:val="00DD013D"/>
    <w:rsid w:val="00DE0162"/>
    <w:rsid w:val="00DE0552"/>
    <w:rsid w:val="00DE23A5"/>
    <w:rsid w:val="00DE7AC3"/>
    <w:rsid w:val="00E05790"/>
    <w:rsid w:val="00E4132E"/>
    <w:rsid w:val="00E4135E"/>
    <w:rsid w:val="00E44E1C"/>
    <w:rsid w:val="00E46809"/>
    <w:rsid w:val="00E46A70"/>
    <w:rsid w:val="00E56298"/>
    <w:rsid w:val="00E73129"/>
    <w:rsid w:val="00E73A77"/>
    <w:rsid w:val="00E90F3C"/>
    <w:rsid w:val="00E93211"/>
    <w:rsid w:val="00E95E49"/>
    <w:rsid w:val="00E968BB"/>
    <w:rsid w:val="00EA2A18"/>
    <w:rsid w:val="00EB3EE7"/>
    <w:rsid w:val="00EB4346"/>
    <w:rsid w:val="00EE3903"/>
    <w:rsid w:val="00EF00CF"/>
    <w:rsid w:val="00F11B2C"/>
    <w:rsid w:val="00F14C05"/>
    <w:rsid w:val="00F22B73"/>
    <w:rsid w:val="00F4740F"/>
    <w:rsid w:val="00F936E6"/>
    <w:rsid w:val="00F94D3A"/>
    <w:rsid w:val="00FA6BAD"/>
    <w:rsid w:val="00FD0CDF"/>
    <w:rsid w:val="00FD2156"/>
    <w:rsid w:val="00FE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F35435"/>
  <w15:chartTrackingRefBased/>
  <w15:docId w15:val="{8773344A-1149-4B2E-8C0C-F4323B43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A18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6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-%20Parceria%20Bruno%20Gast&#227;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- Parceria Bruno Gastão</Template>
  <TotalTime>948</TotalTime>
  <Pages>6</Pages>
  <Words>1619</Words>
  <Characters>8748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10347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154</cp:revision>
  <cp:lastPrinted>2023-04-06T20:41:00Z</cp:lastPrinted>
  <dcterms:created xsi:type="dcterms:W3CDTF">2023-03-06T19:20:00Z</dcterms:created>
  <dcterms:modified xsi:type="dcterms:W3CDTF">2023-04-13T17:13:00Z</dcterms:modified>
</cp:coreProperties>
</file>