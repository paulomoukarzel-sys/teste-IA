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19E3" w14:textId="13910640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FE2D2F">
        <w:rPr>
          <w:rFonts w:ascii="Arial" w:eastAsia="Calibri" w:hAnsi="Arial" w:cs="Times New Roman"/>
          <w:sz w:val="24"/>
          <w:szCs w:val="24"/>
        </w:rPr>
        <w:t xml:space="preserve"> SENHOR MINISTRO PRESIDENTE DO SUPREMO TRIBUNAL FEDERAL</w:t>
      </w:r>
    </w:p>
    <w:p w14:paraId="41C9F39B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B93487D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B8107DF" w14:textId="77777777" w:rsidR="00FE2D2F" w:rsidRPr="00136102" w:rsidRDefault="00FE2D2F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C50D2AD" w14:textId="28DE1A21" w:rsidR="000169F1" w:rsidRPr="00136102" w:rsidRDefault="00FE2D2F" w:rsidP="00FE2D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ARE n. 1.564.742/SC</w:t>
      </w:r>
    </w:p>
    <w:p w14:paraId="3061E3C5" w14:textId="77777777" w:rsidR="00FE2D2F" w:rsidRDefault="00FE2D2F" w:rsidP="00FE2D2F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E2F1BB" w14:textId="0017E968" w:rsidR="000169F1" w:rsidRPr="00136102" w:rsidRDefault="000169F1" w:rsidP="00FE2D2F">
      <w:pPr>
        <w:pStyle w:val="Ttulo2"/>
        <w:rPr>
          <w:rFonts w:eastAsia="Calibri"/>
        </w:rPr>
      </w:pPr>
      <w:r>
        <w:rPr>
          <w:rFonts w:eastAsia="Calibri"/>
        </w:rPr>
        <w:tab/>
      </w:r>
    </w:p>
    <w:p w14:paraId="2D607BA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55BE9F8" w14:textId="6EDE7B76" w:rsidR="000169F1" w:rsidRDefault="00FE2D2F" w:rsidP="00FE2D2F">
      <w:pPr>
        <w:pStyle w:val="Qualificaodaspartes"/>
        <w:spacing w:line="360" w:lineRule="auto"/>
      </w:pPr>
      <w:r>
        <w:rPr>
          <w:b/>
        </w:rPr>
        <w:t>RAFAEL DE MELO</w:t>
      </w:r>
      <w:r w:rsidR="000169F1" w:rsidRPr="00A814BD">
        <w:t xml:space="preserve">, </w:t>
      </w:r>
      <w:r>
        <w:t xml:space="preserve">já qualificado nos autos do recurso extraordinário com agravo n. </w:t>
      </w:r>
      <w:r w:rsidRPr="00FE2D2F">
        <w:t>1.564.742/SC</w:t>
      </w:r>
      <w:r w:rsidR="00315B62">
        <w:t xml:space="preserve"> </w:t>
      </w:r>
      <w:r w:rsidR="00315B62" w:rsidRPr="00044F56">
        <w:rPr>
          <w:sz w:val="20"/>
          <w:szCs w:val="18"/>
        </w:rPr>
        <w:t>(autos originários n. 5057136-54.2020.8.24.</w:t>
      </w:r>
      <w:r w:rsidR="00044F56" w:rsidRPr="00044F56">
        <w:rPr>
          <w:sz w:val="20"/>
          <w:szCs w:val="18"/>
        </w:rPr>
        <w:t>0023)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>
        <w:t xml:space="preserve"> </w:t>
      </w:r>
      <w:r w:rsidRPr="00FE2D2F">
        <w:rPr>
          <w:sz w:val="20"/>
          <w:szCs w:val="18"/>
        </w:rPr>
        <w:t>(</w:t>
      </w:r>
      <w:r w:rsidRPr="00FE2D2F">
        <w:rPr>
          <w:b/>
          <w:bCs w:val="0"/>
          <w:sz w:val="20"/>
          <w:szCs w:val="18"/>
        </w:rPr>
        <w:t>doc. 1</w:t>
      </w:r>
      <w:r w:rsidRPr="00FE2D2F">
        <w:rPr>
          <w:sz w:val="20"/>
          <w:szCs w:val="18"/>
        </w:rPr>
        <w:t>)</w:t>
      </w:r>
      <w:r w:rsidR="000169F1" w:rsidRPr="00A814BD">
        <w:t xml:space="preserve">, </w:t>
      </w:r>
      <w:r w:rsidRPr="00B06B50">
        <w:rPr>
          <w:u w:val="single"/>
        </w:rPr>
        <w:t>requerer</w:t>
      </w:r>
      <w:r>
        <w:t xml:space="preserve"> acesso aos autos </w:t>
      </w:r>
      <w:r w:rsidRPr="00FB6408">
        <w:rPr>
          <w:u w:val="single"/>
        </w:rPr>
        <w:t>somente</w:t>
      </w:r>
      <w:r>
        <w:t xml:space="preserve"> </w:t>
      </w:r>
      <w:r w:rsidRPr="00FB6408">
        <w:rPr>
          <w:u w:val="single"/>
        </w:rPr>
        <w:t>para</w:t>
      </w:r>
      <w:r>
        <w:t xml:space="preserve"> </w:t>
      </w:r>
      <w:r w:rsidRPr="00FB6408">
        <w:rPr>
          <w:u w:val="single"/>
        </w:rPr>
        <w:t>extrair</w:t>
      </w:r>
      <w:r>
        <w:t xml:space="preserve"> </w:t>
      </w:r>
      <w:r w:rsidRPr="00B06B50">
        <w:rPr>
          <w:u w:val="single"/>
        </w:rPr>
        <w:t>cópia</w:t>
      </w:r>
      <w:r w:rsidRPr="00FE2D2F">
        <w:t xml:space="preserve"> </w:t>
      </w:r>
      <w:r w:rsidRPr="00B06B50">
        <w:rPr>
          <w:u w:val="single"/>
        </w:rPr>
        <w:t>integral</w:t>
      </w:r>
      <w:r w:rsidRPr="00FE2D2F">
        <w:t xml:space="preserve"> </w:t>
      </w:r>
      <w:r w:rsidRPr="00B06B50">
        <w:rPr>
          <w:u w:val="single"/>
        </w:rPr>
        <w:t>dos</w:t>
      </w:r>
      <w:r w:rsidRPr="00FE2D2F">
        <w:t xml:space="preserve"> </w:t>
      </w:r>
      <w:r w:rsidR="00FB6408">
        <w:rPr>
          <w:u w:val="single"/>
        </w:rPr>
        <w:t>processo</w:t>
      </w:r>
      <w:r w:rsidR="00FB6408">
        <w:t xml:space="preserve"> </w:t>
      </w:r>
      <w:r w:rsidR="00FB6408" w:rsidRPr="00FB6408">
        <w:rPr>
          <w:u w:val="single"/>
        </w:rPr>
        <w:t>criminal</w:t>
      </w:r>
      <w:r w:rsidRPr="00FE2D2F">
        <w:t xml:space="preserve"> </w:t>
      </w:r>
      <w:r w:rsidRPr="00B06B50">
        <w:rPr>
          <w:u w:val="single"/>
        </w:rPr>
        <w:t>supramencionado</w:t>
      </w:r>
      <w:r>
        <w:t>, como forma de permitir a análise jurídica do caso, conforme autorizado pelos poderes outorgados na procuração em anexo, sem prejuízo da manutenção do cadastramento e representação dos seus dignos defensores atuais.</w:t>
      </w:r>
    </w:p>
    <w:p w14:paraId="5CD0B584" w14:textId="77777777" w:rsidR="00FE2D2F" w:rsidRDefault="00FE2D2F" w:rsidP="00FE2D2F">
      <w:pPr>
        <w:pStyle w:val="Qualificaodaspartes"/>
        <w:rPr>
          <w:rFonts w:eastAsia="Calibri" w:cs="Times New Roman"/>
          <w:szCs w:val="24"/>
        </w:rPr>
      </w:pPr>
    </w:p>
    <w:p w14:paraId="122BBE97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33B651F" w14:textId="2F1818EC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711881">
        <w:rPr>
          <w:rFonts w:ascii="Arial" w:eastAsia="Calibri" w:hAnsi="Arial" w:cs="Times New Roman"/>
          <w:noProof/>
          <w:sz w:val="24"/>
          <w:szCs w:val="24"/>
        </w:rPr>
        <w:t>11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8A32DE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25CAD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FE4847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CBA6639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F0A44D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BDBE0B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7C00C23" w14:textId="77777777" w:rsidR="000169F1" w:rsidRDefault="000169F1" w:rsidP="000169F1"/>
    <w:p w14:paraId="5D9E64E4" w14:textId="77777777" w:rsidR="000169F1" w:rsidRDefault="000169F1" w:rsidP="000169F1"/>
    <w:p w14:paraId="2091784A" w14:textId="77777777" w:rsidR="000169F1" w:rsidRPr="00377A2E" w:rsidRDefault="000169F1" w:rsidP="000169F1"/>
    <w:p w14:paraId="07C07339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52B03" w14:textId="77777777" w:rsidR="00773C27" w:rsidRDefault="00773C27" w:rsidP="00943258">
      <w:pPr>
        <w:spacing w:after="0" w:line="240" w:lineRule="auto"/>
      </w:pPr>
      <w:r>
        <w:separator/>
      </w:r>
    </w:p>
  </w:endnote>
  <w:endnote w:type="continuationSeparator" w:id="0">
    <w:p w14:paraId="2D6C4A1F" w14:textId="77777777" w:rsidR="00773C27" w:rsidRDefault="00773C2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28D72BA7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5F5C524" wp14:editId="3098CC7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1B268F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F01DD" w14:textId="77777777" w:rsidR="00773C27" w:rsidRDefault="00773C27" w:rsidP="00943258">
      <w:pPr>
        <w:spacing w:after="0" w:line="240" w:lineRule="auto"/>
      </w:pPr>
      <w:r>
        <w:separator/>
      </w:r>
    </w:p>
  </w:footnote>
  <w:footnote w:type="continuationSeparator" w:id="0">
    <w:p w14:paraId="7DE0263D" w14:textId="77777777" w:rsidR="00773C27" w:rsidRDefault="00773C2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98AD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4DD837D" wp14:editId="7CFDAE4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AE1828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8583B2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BE1E1B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2F"/>
    <w:rsid w:val="00003F31"/>
    <w:rsid w:val="000169F1"/>
    <w:rsid w:val="0004298B"/>
    <w:rsid w:val="00044F56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15B62"/>
    <w:rsid w:val="00377A2E"/>
    <w:rsid w:val="003801CD"/>
    <w:rsid w:val="003E46B9"/>
    <w:rsid w:val="004949AD"/>
    <w:rsid w:val="004F2B78"/>
    <w:rsid w:val="004F384D"/>
    <w:rsid w:val="00501A18"/>
    <w:rsid w:val="005321DA"/>
    <w:rsid w:val="005564C7"/>
    <w:rsid w:val="005B67EA"/>
    <w:rsid w:val="005E58E2"/>
    <w:rsid w:val="00673228"/>
    <w:rsid w:val="00693F8B"/>
    <w:rsid w:val="00696295"/>
    <w:rsid w:val="006C0DFC"/>
    <w:rsid w:val="00711881"/>
    <w:rsid w:val="00722DF5"/>
    <w:rsid w:val="00773C27"/>
    <w:rsid w:val="00795616"/>
    <w:rsid w:val="00797900"/>
    <w:rsid w:val="007A680C"/>
    <w:rsid w:val="007C36DB"/>
    <w:rsid w:val="00810D34"/>
    <w:rsid w:val="008A0012"/>
    <w:rsid w:val="008B7F8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6363E"/>
    <w:rsid w:val="00BA2544"/>
    <w:rsid w:val="00C03B4C"/>
    <w:rsid w:val="00C0456B"/>
    <w:rsid w:val="00CB5FC5"/>
    <w:rsid w:val="00D32740"/>
    <w:rsid w:val="00D328A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B6408"/>
    <w:rsid w:val="00FC63CA"/>
    <w:rsid w:val="00FE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7E7BC3"/>
  <w15:chartTrackingRefBased/>
  <w15:docId w15:val="{0C08A4FE-B3B6-4F0B-B704-80C9C5FE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8</TotalTime>
  <Pages>1</Pages>
  <Words>102</Words>
  <Characters>655</Characters>
  <Application>Microsoft Office Word</Application>
  <DocSecurity>0</DocSecurity>
  <Lines>29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2026-02-11T23:36:00Z</dcterms:created>
  <dcterms:modified xsi:type="dcterms:W3CDTF">2026-02-12T00:06:00Z</dcterms:modified>
</cp:coreProperties>
</file>