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6D725" w14:textId="77777777" w:rsidR="008F53CE" w:rsidRDefault="008F53CE" w:rsidP="008F53CE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3A58736E" w14:textId="77777777" w:rsidR="008F53CE" w:rsidRPr="00634A95" w:rsidRDefault="008F53CE" w:rsidP="008F53CE">
      <w:pPr>
        <w:pStyle w:val="Qualificao"/>
        <w:ind w:left="-142"/>
      </w:pPr>
    </w:p>
    <w:p w14:paraId="6E512201" w14:textId="77777777" w:rsidR="008E31FF" w:rsidRPr="00E83C5D" w:rsidRDefault="008E31FF" w:rsidP="008E31FF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9927D32" w14:textId="77777777" w:rsidR="008E31FF" w:rsidRPr="001F2F4B" w:rsidRDefault="008E31FF" w:rsidP="008E31FF">
      <w:pPr>
        <w:pStyle w:val="Qualificao"/>
        <w:ind w:left="-142"/>
      </w:pPr>
    </w:p>
    <w:p w14:paraId="43D9B251" w14:textId="77777777" w:rsidR="008E31FF" w:rsidRDefault="008E31FF" w:rsidP="008E31FF">
      <w:pPr>
        <w:pStyle w:val="Qualificao"/>
        <w:spacing w:before="0" w:line="360" w:lineRule="auto"/>
        <w:ind w:left="-142" w:firstLine="1418"/>
        <w:jc w:val="both"/>
      </w:pPr>
    </w:p>
    <w:p w14:paraId="119AAE63" w14:textId="2BD24F9D" w:rsidR="008E31FF" w:rsidRPr="00060CEE" w:rsidRDefault="008E31FF" w:rsidP="008E31FF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103164" w:rsidRPr="00103164">
        <w:rPr>
          <w:b/>
          <w:sz w:val="24"/>
          <w:szCs w:val="24"/>
        </w:rPr>
        <w:t>GERALDO OTTO WEBER</w:t>
      </w:r>
      <w:r w:rsidR="00103164" w:rsidRPr="00103164">
        <w:rPr>
          <w:bCs w:val="0"/>
          <w:sz w:val="24"/>
          <w:szCs w:val="24"/>
        </w:rPr>
        <w:t>, brasileiro, empresário, inscrito no CPF/MF sob o n. 491.929.900-10, residente e domiciliado na Rua Otávio Cruz, n</w:t>
      </w:r>
      <w:r w:rsidR="00103164">
        <w:rPr>
          <w:bCs w:val="0"/>
          <w:sz w:val="24"/>
          <w:szCs w:val="24"/>
        </w:rPr>
        <w:t>.</w:t>
      </w:r>
      <w:r w:rsidR="00103164" w:rsidRPr="00103164">
        <w:rPr>
          <w:bCs w:val="0"/>
          <w:sz w:val="24"/>
          <w:szCs w:val="24"/>
        </w:rPr>
        <w:t xml:space="preserve"> 404, bairro Campeche, Florianópolis/SC, CEP n. 88.063-620</w:t>
      </w:r>
      <w:r w:rsidRPr="00103164">
        <w:rPr>
          <w:bCs w:val="0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9015E8">
        <w:rPr>
          <w:sz w:val="24"/>
          <w:szCs w:val="24"/>
        </w:rPr>
        <w:t>com endereço profissional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103164">
        <w:rPr>
          <w:sz w:val="24"/>
          <w:szCs w:val="24"/>
          <w:u w:val="single"/>
        </w:rPr>
        <w:t xml:space="preserve">da ação penal n. </w:t>
      </w:r>
      <w:r w:rsidR="00103164" w:rsidRPr="00103164">
        <w:rPr>
          <w:sz w:val="24"/>
          <w:szCs w:val="24"/>
          <w:u w:val="single"/>
        </w:rPr>
        <w:t>5027087-53.2022.4.04.7200</w:t>
      </w:r>
      <w:r w:rsidR="00103164">
        <w:rPr>
          <w:sz w:val="24"/>
          <w:szCs w:val="24"/>
          <w:u w:val="single"/>
        </w:rPr>
        <w:t>, em tramitação perante a 7ª Vara Federal de Florianópolis</w:t>
      </w:r>
      <w:r>
        <w:rPr>
          <w:sz w:val="24"/>
          <w:szCs w:val="24"/>
          <w:u w:val="single"/>
        </w:rPr>
        <w:t xml:space="preserve">, </w:t>
      </w:r>
      <w:r w:rsidR="00103164">
        <w:rPr>
          <w:sz w:val="24"/>
          <w:szCs w:val="24"/>
          <w:u w:val="single"/>
        </w:rPr>
        <w:t xml:space="preserve">bem como para requerer cópia integral do inquérito policial n. </w:t>
      </w:r>
      <w:r w:rsidR="00103164" w:rsidRPr="00103164">
        <w:rPr>
          <w:sz w:val="24"/>
          <w:szCs w:val="24"/>
          <w:u w:val="single"/>
        </w:rPr>
        <w:t>5013121-72.2012.4.04.7200</w:t>
      </w:r>
      <w:r w:rsidR="00103164">
        <w:rPr>
          <w:sz w:val="24"/>
          <w:szCs w:val="24"/>
          <w:u w:val="single"/>
        </w:rPr>
        <w:t>, que fundamenta a respectiva ação penal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620C116" w14:textId="77777777" w:rsidR="008E31FF" w:rsidRPr="00BC0D7C" w:rsidRDefault="008E31FF" w:rsidP="008E31FF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103164">
        <w:rPr>
          <w:noProof/>
          <w:sz w:val="24"/>
          <w:szCs w:val="24"/>
        </w:rPr>
        <w:t>21 de novembro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19C60E0" w14:textId="77777777" w:rsidR="008E31FF" w:rsidRDefault="008E31FF" w:rsidP="008E31FF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73D6331" w14:textId="21E315AA" w:rsidR="008E31FF" w:rsidRDefault="008E31FF" w:rsidP="008E31FF">
      <w:pPr>
        <w:pStyle w:val="Qualificao"/>
        <w:spacing w:before="0"/>
        <w:ind w:left="-142"/>
        <w:rPr>
          <w:sz w:val="24"/>
          <w:szCs w:val="24"/>
        </w:rPr>
      </w:pPr>
    </w:p>
    <w:p w14:paraId="1FC2D940" w14:textId="77777777" w:rsidR="00103164" w:rsidRDefault="00103164" w:rsidP="008E31FF">
      <w:pPr>
        <w:pStyle w:val="Qualificao"/>
        <w:spacing w:before="0"/>
        <w:ind w:left="-142"/>
        <w:rPr>
          <w:sz w:val="24"/>
          <w:szCs w:val="24"/>
        </w:rPr>
      </w:pPr>
    </w:p>
    <w:p w14:paraId="7F2C3FF5" w14:textId="77777777" w:rsidR="00103164" w:rsidRDefault="00103164" w:rsidP="008E31FF">
      <w:pPr>
        <w:pStyle w:val="Qualificao"/>
        <w:spacing w:before="0"/>
        <w:ind w:left="-142"/>
        <w:jc w:val="center"/>
        <w:rPr>
          <w:b/>
          <w:sz w:val="24"/>
        </w:rPr>
      </w:pPr>
      <w:r w:rsidRPr="00103164">
        <w:rPr>
          <w:b/>
          <w:sz w:val="24"/>
        </w:rPr>
        <w:t>GERALDO OTTO WEBER</w:t>
      </w:r>
      <w:r w:rsidRPr="00103164">
        <w:rPr>
          <w:b/>
          <w:sz w:val="24"/>
        </w:rPr>
        <w:t xml:space="preserve"> </w:t>
      </w:r>
    </w:p>
    <w:p w14:paraId="0E899313" w14:textId="06FB239E" w:rsidR="008E31FF" w:rsidRPr="00F51C48" w:rsidRDefault="008E31FF" w:rsidP="008E31F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>CPF/MF n</w:t>
      </w:r>
      <w:r w:rsidR="00103164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103164" w:rsidRPr="00103164">
        <w:rPr>
          <w:sz w:val="24"/>
          <w:szCs w:val="24"/>
        </w:rPr>
        <w:t>491.929.900-10</w:t>
      </w:r>
    </w:p>
    <w:p w14:paraId="4EDBEC8F" w14:textId="77777777" w:rsidR="00131BEB" w:rsidRPr="008F53CE" w:rsidRDefault="00131BEB" w:rsidP="008E31FF">
      <w:pPr>
        <w:pStyle w:val="Destino"/>
        <w:spacing w:before="0"/>
        <w:ind w:left="-142"/>
        <w:jc w:val="center"/>
      </w:pPr>
    </w:p>
    <w:sectPr w:rsidR="00131BEB" w:rsidRPr="008F53CE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14EAA" w14:textId="77777777" w:rsidR="00103164" w:rsidRDefault="00103164" w:rsidP="00943258">
      <w:pPr>
        <w:spacing w:after="0" w:line="240" w:lineRule="auto"/>
      </w:pPr>
      <w:r>
        <w:separator/>
      </w:r>
    </w:p>
  </w:endnote>
  <w:endnote w:type="continuationSeparator" w:id="0">
    <w:p w14:paraId="4E6BFCD3" w14:textId="77777777" w:rsidR="00103164" w:rsidRDefault="0010316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B2D7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B02F7E" wp14:editId="211AB058">
              <wp:simplePos x="0" y="0"/>
              <wp:positionH relativeFrom="column">
                <wp:posOffset>1554745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412A3F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C9CFB" w14:textId="77777777" w:rsidR="00103164" w:rsidRDefault="00103164" w:rsidP="00943258">
      <w:pPr>
        <w:spacing w:after="0" w:line="240" w:lineRule="auto"/>
      </w:pPr>
      <w:r>
        <w:separator/>
      </w:r>
    </w:p>
  </w:footnote>
  <w:footnote w:type="continuationSeparator" w:id="0">
    <w:p w14:paraId="5A45794F" w14:textId="77777777" w:rsidR="00103164" w:rsidRDefault="0010316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68D10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BF0ECAD" wp14:editId="54B48070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55CE7B7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64AB6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A114AD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64"/>
    <w:rsid w:val="00003F31"/>
    <w:rsid w:val="0004298B"/>
    <w:rsid w:val="00097661"/>
    <w:rsid w:val="000D228C"/>
    <w:rsid w:val="00103164"/>
    <w:rsid w:val="00131BEB"/>
    <w:rsid w:val="001667B0"/>
    <w:rsid w:val="00183BE2"/>
    <w:rsid w:val="001B2B98"/>
    <w:rsid w:val="001B2E75"/>
    <w:rsid w:val="00201F45"/>
    <w:rsid w:val="00207BE4"/>
    <w:rsid w:val="00272BFB"/>
    <w:rsid w:val="00291F6C"/>
    <w:rsid w:val="00377A2E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A062B"/>
    <w:rsid w:val="006C0DFC"/>
    <w:rsid w:val="00795616"/>
    <w:rsid w:val="007C36DB"/>
    <w:rsid w:val="00810D34"/>
    <w:rsid w:val="008A0012"/>
    <w:rsid w:val="008E31FF"/>
    <w:rsid w:val="008E377D"/>
    <w:rsid w:val="008F2218"/>
    <w:rsid w:val="008F53CE"/>
    <w:rsid w:val="008F7B29"/>
    <w:rsid w:val="009015E8"/>
    <w:rsid w:val="00924163"/>
    <w:rsid w:val="00943258"/>
    <w:rsid w:val="00A049FC"/>
    <w:rsid w:val="00B6363E"/>
    <w:rsid w:val="00BA2544"/>
    <w:rsid w:val="00C03B4C"/>
    <w:rsid w:val="00C0456B"/>
    <w:rsid w:val="00CB5FC5"/>
    <w:rsid w:val="00D32740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E9351"/>
  <w15:chartTrackingRefBased/>
  <w15:docId w15:val="{1C9226EA-42DB-462B-96C3-6E288A77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4</TotalTime>
  <Pages>1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2022-11-21T16:29:00Z</dcterms:created>
  <dcterms:modified xsi:type="dcterms:W3CDTF">2022-11-21T16:34:00Z</dcterms:modified>
</cp:coreProperties>
</file>