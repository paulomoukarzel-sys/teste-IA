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E1DB1E" w14:textId="2D195769" w:rsidR="000169F1" w:rsidRPr="00C83D3A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EXCELENTÍSSIMO</w:t>
      </w:r>
      <w:r w:rsidR="00C83D3A">
        <w:rPr>
          <w:rFonts w:ascii="Arial" w:eastAsia="Calibri" w:hAnsi="Arial" w:cs="Times New Roman"/>
          <w:sz w:val="24"/>
          <w:szCs w:val="24"/>
        </w:rPr>
        <w:t xml:space="preserve"> SENHOR DESEMBARGADOR FEDERAL ÂNGELO ROBERTO ILHA DA SILVA, DIGN</w:t>
      </w:r>
      <w:r w:rsidR="0028586A">
        <w:rPr>
          <w:rFonts w:ascii="Arial" w:eastAsia="Calibri" w:hAnsi="Arial" w:cs="Times New Roman"/>
          <w:sz w:val="24"/>
          <w:szCs w:val="24"/>
        </w:rPr>
        <w:t>Í</w:t>
      </w:r>
      <w:r w:rsidR="00C83D3A">
        <w:rPr>
          <w:rFonts w:ascii="Arial" w:eastAsia="Calibri" w:hAnsi="Arial" w:cs="Times New Roman"/>
          <w:sz w:val="24"/>
          <w:szCs w:val="24"/>
        </w:rPr>
        <w:t xml:space="preserve">SSIMO RELATOR DO </w:t>
      </w:r>
      <w:r w:rsidR="00C83D3A">
        <w:rPr>
          <w:rFonts w:ascii="Arial" w:eastAsia="Calibri" w:hAnsi="Arial" w:cs="Times New Roman"/>
          <w:i/>
          <w:iCs/>
          <w:sz w:val="24"/>
          <w:szCs w:val="24"/>
        </w:rPr>
        <w:t xml:space="preserve">HABEAS CORPUS </w:t>
      </w:r>
      <w:r w:rsidR="00C83D3A">
        <w:rPr>
          <w:rFonts w:ascii="Arial" w:eastAsia="Calibri" w:hAnsi="Arial" w:cs="Times New Roman"/>
          <w:sz w:val="24"/>
          <w:szCs w:val="24"/>
        </w:rPr>
        <w:t xml:space="preserve">N. </w:t>
      </w:r>
      <w:r w:rsidR="00C83D3A" w:rsidRPr="00C83D3A">
        <w:rPr>
          <w:rFonts w:ascii="Arial" w:eastAsia="Calibri" w:hAnsi="Arial" w:cs="Times New Roman"/>
          <w:sz w:val="24"/>
          <w:szCs w:val="24"/>
        </w:rPr>
        <w:t>5024130-14.2023.4.04.0000</w:t>
      </w:r>
    </w:p>
    <w:p w14:paraId="4D9FD096" w14:textId="77777777" w:rsidR="000169F1" w:rsidRPr="00136102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0711D74C" w14:textId="77777777" w:rsidR="000169F1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36636CCB" w14:textId="77777777" w:rsidR="0028586A" w:rsidRPr="00136102" w:rsidRDefault="0028586A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27D390D" w14:textId="2F48CAE3" w:rsidR="000169F1" w:rsidRPr="00C83D3A" w:rsidRDefault="00C83D3A" w:rsidP="00C83D3A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C83D3A">
        <w:rPr>
          <w:rFonts w:ascii="Arial" w:eastAsia="Calibri" w:hAnsi="Arial" w:cs="Times New Roman"/>
        </w:rPr>
        <w:t>Autos n. 5024130-14.2023.4.04.0000</w:t>
      </w:r>
      <w:r w:rsidR="000169F1" w:rsidRPr="00C83D3A">
        <w:rPr>
          <w:rFonts w:ascii="Arial" w:eastAsia="Calibri" w:hAnsi="Arial" w:cs="Times New Roman"/>
        </w:rPr>
        <w:tab/>
      </w:r>
    </w:p>
    <w:p w14:paraId="29029BA3" w14:textId="77777777" w:rsidR="000169F1" w:rsidRPr="00136102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449B88E3" w14:textId="77777777" w:rsidR="000169F1" w:rsidRPr="00136102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E6F4F75" w14:textId="26E07FBA" w:rsidR="000169F1" w:rsidRPr="00C83D3A" w:rsidRDefault="00C83D3A" w:rsidP="00B20DBD">
      <w:pPr>
        <w:pStyle w:val="Qualificaodaspartes"/>
        <w:spacing w:line="360" w:lineRule="auto"/>
      </w:pPr>
      <w:r>
        <w:rPr>
          <w:b/>
        </w:rPr>
        <w:t>GERALDO OTTO WEBER</w:t>
      </w:r>
      <w:r w:rsidR="000169F1" w:rsidRPr="00A814BD">
        <w:t xml:space="preserve">, </w:t>
      </w:r>
      <w:r>
        <w:t xml:space="preserve">já devidamente qualificado nos autos do </w:t>
      </w:r>
      <w:r>
        <w:rPr>
          <w:i/>
          <w:iCs/>
        </w:rPr>
        <w:t xml:space="preserve">habeas corpus </w:t>
      </w:r>
      <w:r>
        <w:t xml:space="preserve">n. </w:t>
      </w:r>
      <w:r w:rsidRPr="00C83D3A">
        <w:t>5024130-14.2023.4.04.0000</w:t>
      </w:r>
      <w:r w:rsidR="000169F1">
        <w:t>,</w:t>
      </w:r>
      <w:r w:rsidR="000169F1" w:rsidRPr="00A814BD">
        <w:t xml:space="preserve"> </w:t>
      </w:r>
      <w:r>
        <w:t xml:space="preserve">em que é autoridade apontada coatora o Juízo da 7ª Vara Federal de Florianópolis/SC, </w:t>
      </w:r>
      <w:r w:rsidR="000169F1" w:rsidRPr="00A814BD">
        <w:t xml:space="preserve">vem, respeitosamente, </w:t>
      </w:r>
      <w:r w:rsidR="000169F1">
        <w:t xml:space="preserve">à elevada presença de </w:t>
      </w:r>
      <w:r w:rsidR="000169F1" w:rsidRPr="00A814BD">
        <w:t xml:space="preserve">Vossa Excelência, </w:t>
      </w:r>
      <w:r w:rsidR="000169F1">
        <w:t>por seu advogado abaixo signatário</w:t>
      </w:r>
      <w:r w:rsidR="000169F1" w:rsidRPr="00A814BD">
        <w:t xml:space="preserve">, </w:t>
      </w:r>
      <w:r>
        <w:t xml:space="preserve">em atenção aos eventos </w:t>
      </w:r>
      <w:r w:rsidR="00E0240A">
        <w:t>5</w:t>
      </w:r>
      <w:r>
        <w:t xml:space="preserve"> e </w:t>
      </w:r>
      <w:r w:rsidR="00E0240A">
        <w:t>6</w:t>
      </w:r>
      <w:r>
        <w:t xml:space="preserve">, </w:t>
      </w:r>
      <w:r w:rsidR="00B01611">
        <w:t xml:space="preserve">com fundamento no art. 3º, II, </w:t>
      </w:r>
      <w:r w:rsidR="00E3535B">
        <w:t>“</w:t>
      </w:r>
      <w:r w:rsidR="00B01611">
        <w:t>a</w:t>
      </w:r>
      <w:r w:rsidR="00E3535B">
        <w:t>”</w:t>
      </w:r>
      <w:r w:rsidR="00B01611">
        <w:t xml:space="preserve">, da Resolução n. 128/2021/TRF4, </w:t>
      </w:r>
      <w:r w:rsidR="00DA62EE">
        <w:t xml:space="preserve">requerer a </w:t>
      </w:r>
      <w:r w:rsidR="00DA62EE" w:rsidRPr="00B01611">
        <w:rPr>
          <w:u w:val="single"/>
        </w:rPr>
        <w:t>inclusão</w:t>
      </w:r>
      <w:r w:rsidR="00DA62EE">
        <w:t xml:space="preserve"> d</w:t>
      </w:r>
      <w:r>
        <w:t xml:space="preserve">o feito para </w:t>
      </w:r>
      <w:r w:rsidRPr="00B01611">
        <w:rPr>
          <w:u w:val="single"/>
        </w:rPr>
        <w:t>julgamento</w:t>
      </w:r>
      <w:r>
        <w:t xml:space="preserve"> em </w:t>
      </w:r>
      <w:r w:rsidRPr="002B0921">
        <w:rPr>
          <w:u w:val="single"/>
        </w:rPr>
        <w:t>sessão</w:t>
      </w:r>
      <w:r>
        <w:t xml:space="preserve"> </w:t>
      </w:r>
      <w:r w:rsidR="00DA62EE">
        <w:rPr>
          <w:u w:val="single"/>
        </w:rPr>
        <w:t>presencial</w:t>
      </w:r>
      <w:r w:rsidR="00DA62EE">
        <w:t xml:space="preserve">, uma vez que o presente </w:t>
      </w:r>
      <w:r w:rsidR="00DA62EE">
        <w:rPr>
          <w:i/>
          <w:iCs/>
        </w:rPr>
        <w:t xml:space="preserve">writ </w:t>
      </w:r>
      <w:r w:rsidR="00DA62EE">
        <w:t xml:space="preserve">foi pautado para </w:t>
      </w:r>
      <w:r w:rsidR="00B01611">
        <w:t>julgamento</w:t>
      </w:r>
      <w:r w:rsidR="00DA62EE">
        <w:t xml:space="preserve"> </w:t>
      </w:r>
      <w:r w:rsidRPr="00C83D3A">
        <w:rPr>
          <w:u w:val="single"/>
        </w:rPr>
        <w:t>virtual</w:t>
      </w:r>
      <w:r>
        <w:t xml:space="preserve">, como forma de assegurar </w:t>
      </w:r>
      <w:r w:rsidR="00DA62EE">
        <w:t>o acompanhamento da sessão, em tempo real</w:t>
      </w:r>
      <w:r w:rsidR="00A86FFB">
        <w:t>,</w:t>
      </w:r>
      <w:r w:rsidR="00DA62EE">
        <w:t xml:space="preserve"> e a realização d</w:t>
      </w:r>
      <w:r w:rsidR="00B01611">
        <w:t>e</w:t>
      </w:r>
      <w:r w:rsidR="00DA62EE">
        <w:t xml:space="preserve"> </w:t>
      </w:r>
      <w:r w:rsidR="00DA62EE" w:rsidRPr="008913A2">
        <w:rPr>
          <w:u w:val="single"/>
        </w:rPr>
        <w:t>sustentação</w:t>
      </w:r>
      <w:r w:rsidR="00DA62EE">
        <w:t xml:space="preserve"> </w:t>
      </w:r>
      <w:r w:rsidR="00DA62EE" w:rsidRPr="008913A2">
        <w:rPr>
          <w:u w:val="single"/>
        </w:rPr>
        <w:t>oral</w:t>
      </w:r>
      <w:r w:rsidR="007F562F">
        <w:t xml:space="preserve"> </w:t>
      </w:r>
      <w:r w:rsidR="007F562F" w:rsidRPr="007C293A">
        <w:rPr>
          <w:sz w:val="20"/>
          <w:szCs w:val="18"/>
        </w:rPr>
        <w:t xml:space="preserve">(art. 105, </w:t>
      </w:r>
      <w:r w:rsidR="007C293A" w:rsidRPr="007C293A">
        <w:rPr>
          <w:sz w:val="20"/>
          <w:szCs w:val="18"/>
        </w:rPr>
        <w:t>III, do RITRF4)</w:t>
      </w:r>
      <w:r w:rsidR="00DA62EE">
        <w:t xml:space="preserve">, </w:t>
      </w:r>
      <w:r w:rsidR="00DA62EE" w:rsidRPr="008913A2">
        <w:rPr>
          <w:u w:val="single"/>
        </w:rPr>
        <w:t>por</w:t>
      </w:r>
      <w:r w:rsidR="00DA62EE">
        <w:t xml:space="preserve"> </w:t>
      </w:r>
      <w:r w:rsidR="00DA62EE" w:rsidRPr="008913A2">
        <w:rPr>
          <w:u w:val="single"/>
        </w:rPr>
        <w:t>videoconferência</w:t>
      </w:r>
      <w:r w:rsidR="00DA62EE">
        <w:t>, tendo em vista que o escritório que patrocina a defesa do paciente está localizado em Florianópolis/SC</w:t>
      </w:r>
      <w:r w:rsidR="0076479B">
        <w:t xml:space="preserve"> </w:t>
      </w:r>
      <w:r w:rsidR="0076479B" w:rsidRPr="0076479B">
        <w:rPr>
          <w:sz w:val="20"/>
          <w:szCs w:val="18"/>
        </w:rPr>
        <w:t>(art. 937, §4º, do CPC)</w:t>
      </w:r>
      <w:r w:rsidR="00DA62EE">
        <w:t>.</w:t>
      </w:r>
    </w:p>
    <w:p w14:paraId="37B2266E" w14:textId="77777777" w:rsidR="00B01611" w:rsidRPr="00B01611" w:rsidRDefault="00B01611" w:rsidP="00B01611">
      <w:pPr>
        <w:pStyle w:val="SemEspaamento"/>
        <w:numPr>
          <w:ilvl w:val="0"/>
          <w:numId w:val="0"/>
        </w:numPr>
        <w:ind w:left="1701"/>
      </w:pPr>
    </w:p>
    <w:p w14:paraId="6794F2B4" w14:textId="711FBA28" w:rsidR="0090226D" w:rsidRPr="00EC1F20" w:rsidRDefault="00B01611" w:rsidP="00B01611">
      <w:pPr>
        <w:pStyle w:val="SemEspaamento"/>
        <w:numPr>
          <w:ilvl w:val="0"/>
          <w:numId w:val="0"/>
        </w:numPr>
        <w:ind w:firstLine="1985"/>
      </w:pPr>
      <w:r>
        <w:rPr>
          <w:rFonts w:eastAsia="Calibri" w:cs="Times New Roman"/>
        </w:rPr>
        <w:t>Reitera</w:t>
      </w:r>
      <w:r w:rsidR="0090226D" w:rsidRPr="0090226D">
        <w:rPr>
          <w:rFonts w:eastAsia="Calibri" w:cs="Times New Roman"/>
        </w:rPr>
        <w:t>, por fim, sejam</w:t>
      </w:r>
      <w:r w:rsidR="0090226D" w:rsidRPr="00416D9D">
        <w:t xml:space="preserve"> todas as intimações realizadas em nome d</w:t>
      </w:r>
      <w:r w:rsidR="0090226D">
        <w:t>os</w:t>
      </w:r>
      <w:r w:rsidR="0090226D" w:rsidRPr="00416D9D">
        <w:t xml:space="preserve"> advogad</w:t>
      </w:r>
      <w:r w:rsidR="0090226D">
        <w:t>os</w:t>
      </w:r>
      <w:r w:rsidR="0090226D" w:rsidRPr="00416D9D">
        <w:t xml:space="preserve"> </w:t>
      </w:r>
      <w:r w:rsidR="0090226D">
        <w:t>Paulo Ekke Moukarzel Junior</w:t>
      </w:r>
      <w:r w:rsidR="0090226D" w:rsidRPr="00416D9D">
        <w:t>, inscrit</w:t>
      </w:r>
      <w:r w:rsidR="0090226D">
        <w:t>o</w:t>
      </w:r>
      <w:r w:rsidR="0090226D" w:rsidRPr="00416D9D">
        <w:t xml:space="preserve"> na OAB/SC sob o nº </w:t>
      </w:r>
      <w:r w:rsidR="0090226D">
        <w:t>36.591</w:t>
      </w:r>
      <w:r w:rsidR="0090226D" w:rsidRPr="00416D9D">
        <w:t xml:space="preserve">, </w:t>
      </w:r>
      <w:r w:rsidR="0090226D">
        <w:t xml:space="preserve">e Bruno Gastão da Rosa, inscrito na OAB/SC sob o n° 47.774, </w:t>
      </w:r>
      <w:r w:rsidR="0090226D" w:rsidRPr="00416D9D">
        <w:t>sob pena de nulidade</w:t>
      </w:r>
      <w:r w:rsidR="0090226D" w:rsidRPr="00A51EDB">
        <w:t xml:space="preserve"> </w:t>
      </w:r>
      <w:r w:rsidR="0090226D" w:rsidRPr="0090226D">
        <w:rPr>
          <w:sz w:val="20"/>
        </w:rPr>
        <w:t>(art. 272, §5º, do CPC)</w:t>
      </w:r>
      <w:r w:rsidR="0090226D" w:rsidRPr="00416D9D">
        <w:t>.</w:t>
      </w:r>
    </w:p>
    <w:p w14:paraId="3E91A308" w14:textId="77777777" w:rsidR="000169F1" w:rsidRDefault="000169F1" w:rsidP="00B0161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74283F66" w14:textId="7777777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47150F8F" w14:textId="2EC92FC8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E0240A">
        <w:rPr>
          <w:rFonts w:ascii="Arial" w:eastAsia="Calibri" w:hAnsi="Arial" w:cs="Times New Roman"/>
          <w:noProof/>
          <w:sz w:val="24"/>
          <w:szCs w:val="24"/>
        </w:rPr>
        <w:t>30 de agosto de 2023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0E02C32F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1B069A93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6764AB3A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1C09C842" w14:textId="77777777" w:rsidR="000169F1" w:rsidRPr="00136102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</w:p>
    <w:p w14:paraId="3E544CF1" w14:textId="77777777" w:rsidR="000169F1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 w:rsidRPr="00136102">
        <w:rPr>
          <w:rFonts w:ascii="Arial" w:eastAsia="Times New Roman" w:hAnsi="Arial" w:cs="Times New Roman"/>
          <w:sz w:val="24"/>
          <w:szCs w:val="24"/>
        </w:rPr>
        <w:t xml:space="preserve">OAB/SC </w:t>
      </w:r>
      <w:r>
        <w:rPr>
          <w:rFonts w:ascii="Arial" w:eastAsia="Times New Roman" w:hAnsi="Arial" w:cs="Times New Roman"/>
          <w:sz w:val="24"/>
          <w:szCs w:val="24"/>
        </w:rPr>
        <w:t>36.591</w:t>
      </w:r>
    </w:p>
    <w:p w14:paraId="43187F89" w14:textId="77777777" w:rsidR="000169F1" w:rsidRDefault="000169F1" w:rsidP="000169F1">
      <w:pPr>
        <w:pStyle w:val="Ttulo2"/>
        <w:spacing w:line="276" w:lineRule="auto"/>
        <w:ind w:left="0"/>
        <w:rPr>
          <w:rFonts w:cs="Arial"/>
          <w:u w:val="single"/>
        </w:rPr>
      </w:pPr>
    </w:p>
    <w:p w14:paraId="5D6BA5A6" w14:textId="77777777" w:rsidR="00131BEB" w:rsidRPr="000169F1" w:rsidRDefault="00131BEB" w:rsidP="000169F1"/>
    <w:sectPr w:rsidR="00131BEB" w:rsidRPr="000169F1" w:rsidSect="00DF5478">
      <w:headerReference w:type="default" r:id="rId8"/>
      <w:footerReference w:type="default" r:id="rId9"/>
      <w:pgSz w:w="11906" w:h="16838"/>
      <w:pgMar w:top="1843" w:right="1416" w:bottom="1418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B643BB" w14:textId="77777777" w:rsidR="00C83D3A" w:rsidRDefault="00C83D3A" w:rsidP="00943258">
      <w:pPr>
        <w:spacing w:after="0" w:line="240" w:lineRule="auto"/>
      </w:pPr>
      <w:r>
        <w:separator/>
      </w:r>
    </w:p>
  </w:endnote>
  <w:endnote w:type="continuationSeparator" w:id="0">
    <w:p w14:paraId="319641D4" w14:textId="77777777" w:rsidR="00C83D3A" w:rsidRDefault="00C83D3A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61545A2A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57C697B2" wp14:editId="78B67222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383002963" name="Imagem 38300296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7C13D79E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AA1CC2" w14:textId="77777777" w:rsidR="00C83D3A" w:rsidRDefault="00C83D3A" w:rsidP="00943258">
      <w:pPr>
        <w:spacing w:after="0" w:line="240" w:lineRule="auto"/>
      </w:pPr>
      <w:r>
        <w:separator/>
      </w:r>
    </w:p>
  </w:footnote>
  <w:footnote w:type="continuationSeparator" w:id="0">
    <w:p w14:paraId="239CEA50" w14:textId="77777777" w:rsidR="00C83D3A" w:rsidRDefault="00C83D3A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5457A9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4F500861" wp14:editId="4C5E4695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532676564" name="Imagem 1532676564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3FB3DB6A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71F5566F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6C01D3DC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D3A"/>
    <w:rsid w:val="00003F31"/>
    <w:rsid w:val="000169F1"/>
    <w:rsid w:val="0004298B"/>
    <w:rsid w:val="00097661"/>
    <w:rsid w:val="000D228C"/>
    <w:rsid w:val="00131BEB"/>
    <w:rsid w:val="001667B0"/>
    <w:rsid w:val="001761C0"/>
    <w:rsid w:val="00183BE2"/>
    <w:rsid w:val="001B2B98"/>
    <w:rsid w:val="001B2E75"/>
    <w:rsid w:val="00201F45"/>
    <w:rsid w:val="00207BE4"/>
    <w:rsid w:val="00214E09"/>
    <w:rsid w:val="00272BFB"/>
    <w:rsid w:val="0028586A"/>
    <w:rsid w:val="00291F6C"/>
    <w:rsid w:val="002B0921"/>
    <w:rsid w:val="003703A3"/>
    <w:rsid w:val="00377A2E"/>
    <w:rsid w:val="003801CD"/>
    <w:rsid w:val="003E46B9"/>
    <w:rsid w:val="004949AD"/>
    <w:rsid w:val="004F2B78"/>
    <w:rsid w:val="004F384D"/>
    <w:rsid w:val="00501A18"/>
    <w:rsid w:val="005321DA"/>
    <w:rsid w:val="005B67EA"/>
    <w:rsid w:val="005E58E2"/>
    <w:rsid w:val="00673228"/>
    <w:rsid w:val="00693F8B"/>
    <w:rsid w:val="00696295"/>
    <w:rsid w:val="006C0DFC"/>
    <w:rsid w:val="00722DF5"/>
    <w:rsid w:val="00754EB0"/>
    <w:rsid w:val="0076479B"/>
    <w:rsid w:val="00795616"/>
    <w:rsid w:val="00797900"/>
    <w:rsid w:val="007C293A"/>
    <w:rsid w:val="007C36DB"/>
    <w:rsid w:val="007E7471"/>
    <w:rsid w:val="007F562F"/>
    <w:rsid w:val="00810D34"/>
    <w:rsid w:val="008913A2"/>
    <w:rsid w:val="008A0012"/>
    <w:rsid w:val="008E31FF"/>
    <w:rsid w:val="008E377D"/>
    <w:rsid w:val="008F2218"/>
    <w:rsid w:val="008F53CE"/>
    <w:rsid w:val="008F7B29"/>
    <w:rsid w:val="0090226D"/>
    <w:rsid w:val="00924163"/>
    <w:rsid w:val="00943258"/>
    <w:rsid w:val="009A092D"/>
    <w:rsid w:val="00A049FC"/>
    <w:rsid w:val="00A86FFB"/>
    <w:rsid w:val="00B01611"/>
    <w:rsid w:val="00B14A81"/>
    <w:rsid w:val="00B20DBD"/>
    <w:rsid w:val="00B6363E"/>
    <w:rsid w:val="00BA2544"/>
    <w:rsid w:val="00BE7BAF"/>
    <w:rsid w:val="00C03B4C"/>
    <w:rsid w:val="00C0456B"/>
    <w:rsid w:val="00C83D3A"/>
    <w:rsid w:val="00CB5FC5"/>
    <w:rsid w:val="00D32740"/>
    <w:rsid w:val="00DA62EE"/>
    <w:rsid w:val="00DE0162"/>
    <w:rsid w:val="00DE0552"/>
    <w:rsid w:val="00DF5478"/>
    <w:rsid w:val="00E0240A"/>
    <w:rsid w:val="00E05790"/>
    <w:rsid w:val="00E303F3"/>
    <w:rsid w:val="00E3535B"/>
    <w:rsid w:val="00E90F3C"/>
    <w:rsid w:val="00E968BB"/>
    <w:rsid w:val="00EB4346"/>
    <w:rsid w:val="00EE3903"/>
    <w:rsid w:val="00F11B2C"/>
    <w:rsid w:val="00F22B73"/>
    <w:rsid w:val="00FB3A3F"/>
    <w:rsid w:val="00FC6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8522BE3"/>
  <w15:chartTrackingRefBased/>
  <w15:docId w15:val="{74B69E78-5625-402B-A0B8-EFC7C6FC6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</Template>
  <TotalTime>1550</TotalTime>
  <Pages>1</Pages>
  <Words>208</Words>
  <Characters>1157</Characters>
  <Application>Microsoft Office Word</Application>
  <DocSecurity>0</DocSecurity>
  <Lines>36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3</vt:i4>
      </vt:variant>
    </vt:vector>
  </HeadingPairs>
  <TitlesOfParts>
    <vt:vector size="4" baseType="lpstr">
      <vt:lpstr/>
      <vt:lpstr>    </vt:lpstr>
      <vt:lpstr>    </vt:lpstr>
      <vt:lpstr>    DOCUMENTOS QUE INSTRUEM ESTA INICIAL </vt:lpstr>
    </vt:vector>
  </TitlesOfParts>
  <Company/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17</cp:revision>
  <cp:lastPrinted>2022-07-18T22:35:00Z</cp:lastPrinted>
  <dcterms:created xsi:type="dcterms:W3CDTF">2023-08-28T22:18:00Z</dcterms:created>
  <dcterms:modified xsi:type="dcterms:W3CDTF">2023-08-30T21:01:00Z</dcterms:modified>
</cp:coreProperties>
</file>