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77828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FA99708" w14:textId="77777777" w:rsidR="000C60AC" w:rsidRDefault="000C60AC" w:rsidP="000C60AC">
      <w:pPr>
        <w:pStyle w:val="Qualificao"/>
        <w:ind w:left="-142"/>
      </w:pPr>
    </w:p>
    <w:p w14:paraId="3813FB87" w14:textId="77777777" w:rsidR="000C60AC" w:rsidRPr="00634A95" w:rsidRDefault="000C60AC" w:rsidP="000C60AC">
      <w:pPr>
        <w:pStyle w:val="Qualificao"/>
        <w:ind w:left="-142"/>
      </w:pPr>
    </w:p>
    <w:p w14:paraId="71A539EA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AABB7F9" w14:textId="77777777" w:rsidR="000C60AC" w:rsidRPr="001F2F4B" w:rsidRDefault="000C60AC" w:rsidP="000C60AC">
      <w:pPr>
        <w:pStyle w:val="Qualificao"/>
        <w:ind w:left="-142"/>
      </w:pPr>
    </w:p>
    <w:p w14:paraId="58BDAFEF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01353EC" w14:textId="77D38D79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6413DC" w:rsidRPr="00103164">
        <w:rPr>
          <w:b/>
          <w:sz w:val="24"/>
          <w:szCs w:val="24"/>
        </w:rPr>
        <w:t>GERALDO OTTO WEBER</w:t>
      </w:r>
      <w:r w:rsidR="006413DC" w:rsidRPr="00103164">
        <w:rPr>
          <w:bCs w:val="0"/>
          <w:sz w:val="24"/>
          <w:szCs w:val="24"/>
        </w:rPr>
        <w:t>, brasileiro, empresário, inscrito no CPF/MF sob o n. 491.929.900-10, residente e domiciliado na Rua Otávio Cruz, n</w:t>
      </w:r>
      <w:r w:rsidR="006413DC">
        <w:rPr>
          <w:bCs w:val="0"/>
          <w:sz w:val="24"/>
          <w:szCs w:val="24"/>
        </w:rPr>
        <w:t>.</w:t>
      </w:r>
      <w:r w:rsidR="006413DC" w:rsidRPr="00103164">
        <w:rPr>
          <w:bCs w:val="0"/>
          <w:sz w:val="24"/>
          <w:szCs w:val="24"/>
        </w:rPr>
        <w:t xml:space="preserve"> 404, bairro Campeche, Florianópolis/SC, CEP n. 88.063-620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6413DC">
        <w:rPr>
          <w:sz w:val="24"/>
          <w:szCs w:val="24"/>
          <w:u w:val="single"/>
        </w:rPr>
        <w:t xml:space="preserve">para opor exceção de incompetência nos autos da ação penal n. </w:t>
      </w:r>
      <w:r w:rsidR="006413DC" w:rsidRPr="00103164">
        <w:rPr>
          <w:sz w:val="24"/>
          <w:szCs w:val="24"/>
          <w:u w:val="single"/>
        </w:rPr>
        <w:t>5027087-53.2022.4.04.7200</w:t>
      </w:r>
      <w:r w:rsidR="006413DC">
        <w:rPr>
          <w:sz w:val="24"/>
          <w:szCs w:val="24"/>
          <w:u w:val="single"/>
        </w:rPr>
        <w:t>, em tramitação perante a 7ª Vara Federal de Florianópolis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0872E06" w14:textId="1C4FB0D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6413DC">
        <w:rPr>
          <w:noProof/>
          <w:sz w:val="24"/>
          <w:szCs w:val="24"/>
        </w:rPr>
        <w:t>14 de agosto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5CFD52E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D6159CB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9503802" w14:textId="77777777" w:rsidR="006413DC" w:rsidRDefault="006413DC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6413DC">
        <w:rPr>
          <w:b/>
          <w:sz w:val="24"/>
        </w:rPr>
        <w:t>GERALDO OTTO WEBER</w:t>
      </w:r>
      <w:r w:rsidRPr="006413DC">
        <w:rPr>
          <w:b/>
          <w:sz w:val="24"/>
        </w:rPr>
        <w:t xml:space="preserve"> </w:t>
      </w:r>
    </w:p>
    <w:p w14:paraId="3CD10A62" w14:textId="7A71F558" w:rsidR="000C60AC" w:rsidRPr="008F53CE" w:rsidRDefault="000C60AC" w:rsidP="006413DC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6413DC" w:rsidRPr="006413DC">
        <w:rPr>
          <w:sz w:val="24"/>
          <w:szCs w:val="24"/>
        </w:rPr>
        <w:t>491.929.900-10</w:t>
      </w:r>
    </w:p>
    <w:p w14:paraId="3A8829F1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FD9F5" w14:textId="77777777" w:rsidR="006413DC" w:rsidRDefault="006413DC" w:rsidP="00943258">
      <w:pPr>
        <w:spacing w:after="0" w:line="240" w:lineRule="auto"/>
      </w:pPr>
      <w:r>
        <w:separator/>
      </w:r>
    </w:p>
  </w:endnote>
  <w:endnote w:type="continuationSeparator" w:id="0">
    <w:p w14:paraId="716E49BF" w14:textId="77777777" w:rsidR="006413DC" w:rsidRDefault="006413D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4E18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F318C1" w14:textId="77777777" w:rsidR="006413DC" w:rsidRDefault="006413DC" w:rsidP="00943258">
      <w:pPr>
        <w:spacing w:after="0" w:line="240" w:lineRule="auto"/>
      </w:pPr>
      <w:r>
        <w:separator/>
      </w:r>
    </w:p>
  </w:footnote>
  <w:footnote w:type="continuationSeparator" w:id="0">
    <w:p w14:paraId="1D23EE7E" w14:textId="77777777" w:rsidR="006413DC" w:rsidRDefault="006413D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A99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696FEBB" wp14:editId="39B6FD63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C95120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E2373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A6E1A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DC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413DC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80D7B"/>
    <w:rsid w:val="00A049FC"/>
    <w:rsid w:val="00B14A81"/>
    <w:rsid w:val="00B4273B"/>
    <w:rsid w:val="00B6363E"/>
    <w:rsid w:val="00BA2544"/>
    <w:rsid w:val="00BE4672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8CB2E"/>
  <w15:chartTrackingRefBased/>
  <w15:docId w15:val="{8CB4A5DB-6917-45D2-ABA9-43079B44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2024-08-14T16:50:00Z</cp:lastPrinted>
  <dcterms:created xsi:type="dcterms:W3CDTF">2024-08-14T16:45:00Z</dcterms:created>
  <dcterms:modified xsi:type="dcterms:W3CDTF">2024-08-14T16:50:00Z</dcterms:modified>
</cp:coreProperties>
</file>