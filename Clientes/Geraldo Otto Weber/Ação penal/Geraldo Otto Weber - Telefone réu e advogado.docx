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A1037" w14:textId="77777777" w:rsidR="00B51617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7ª VARA FEDERAL DE FLORIANÓPOLIS/SC</w:t>
      </w:r>
    </w:p>
    <w:p w14:paraId="40ECE220" w14:textId="77777777" w:rsidR="00B51617" w:rsidRPr="00980061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ABBECA" w14:textId="77777777" w:rsidR="00B51617" w:rsidRPr="00136102" w:rsidRDefault="00B51617" w:rsidP="00B5161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C32B12" w14:textId="77777777" w:rsidR="00B51617" w:rsidRPr="00136102" w:rsidRDefault="00B51617" w:rsidP="00B5161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F58034B" w14:textId="77777777" w:rsidR="00B51617" w:rsidRPr="007541CA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541CA">
        <w:rPr>
          <w:rFonts w:ascii="Arial" w:eastAsia="Calibri" w:hAnsi="Arial" w:cs="Times New Roman"/>
        </w:rPr>
        <w:t>Autos n. 5027087-53.2022.4.04.7200</w:t>
      </w:r>
    </w:p>
    <w:p w14:paraId="0E831F1A" w14:textId="77777777" w:rsidR="00B51617" w:rsidRPr="00136102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CED87" w14:textId="77777777" w:rsidR="00B51617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414004" w14:textId="77777777" w:rsidR="00B51617" w:rsidRPr="00136102" w:rsidRDefault="00B51617" w:rsidP="00B5161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B41A97B" w14:textId="3E90A9E4" w:rsidR="00B51617" w:rsidRPr="007541CA" w:rsidRDefault="00B51617" w:rsidP="00B51617">
      <w:pPr>
        <w:pStyle w:val="Qualificaodaspartes"/>
        <w:spacing w:line="360" w:lineRule="auto"/>
      </w:pPr>
      <w:r w:rsidRPr="00D02834">
        <w:rPr>
          <w:b/>
        </w:rPr>
        <w:t>GERALDO OTTO WEBER</w:t>
      </w:r>
      <w:r w:rsidRPr="00D02834">
        <w:t xml:space="preserve">, já qualificado nos autos da ação penal n. 5027087-53.2022.4.04.7200, proposta pelo MINISTÉRIO PÚBLICO FEDERAL, vem, respeitosamente, à elevada presença de Vossa Excelência, por seu advogado abaixo signatário, </w:t>
      </w:r>
      <w:r w:rsidR="00C711A7">
        <w:t xml:space="preserve">ainda </w:t>
      </w:r>
      <w:r w:rsidRPr="00D02834">
        <w:t xml:space="preserve">em atenção </w:t>
      </w:r>
      <w:r>
        <w:t xml:space="preserve">ao ato ordinatório do evento 100 </w:t>
      </w:r>
      <w:r w:rsidRPr="00D02834">
        <w:t xml:space="preserve">e à intimação do evento </w:t>
      </w:r>
      <w:r>
        <w:t>102</w:t>
      </w:r>
      <w:r w:rsidRPr="00D02834">
        <w:t>,</w:t>
      </w:r>
      <w:r>
        <w:t xml:space="preserve"> informar que</w:t>
      </w:r>
      <w:r w:rsidR="00C711A7">
        <w:t xml:space="preserve"> o número do </w:t>
      </w:r>
      <w:r w:rsidR="00BE0F54">
        <w:rPr>
          <w:i/>
          <w:iCs/>
        </w:rPr>
        <w:t xml:space="preserve">whatsapp </w:t>
      </w:r>
      <w:r w:rsidR="00BE0F54">
        <w:t>do réu é (48</w:t>
      </w:r>
      <w:r w:rsidR="00D5325E">
        <w:t>) 99960-2013 e o de seu procurador, por sua vez, é (48) 99603-5988</w:t>
      </w:r>
      <w:r w:rsidRPr="00D02834">
        <w:t>.</w:t>
      </w:r>
    </w:p>
    <w:p w14:paraId="12C4C4DC" w14:textId="77777777" w:rsidR="00B51617" w:rsidRDefault="00B51617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b/>
          <w:szCs w:val="24"/>
        </w:rPr>
      </w:pPr>
    </w:p>
    <w:p w14:paraId="2F0AB845" w14:textId="2E7836F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711A7">
        <w:rPr>
          <w:rFonts w:ascii="Arial" w:eastAsia="Calibri" w:hAnsi="Arial" w:cs="Times New Roman"/>
          <w:noProof/>
          <w:sz w:val="24"/>
          <w:szCs w:val="24"/>
        </w:rPr>
        <w:t>24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94C0A2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52F5BC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4DFDB2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E7FB9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0AB3960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3C5053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C1DE427" w14:textId="77777777" w:rsidR="000169F1" w:rsidRPr="00377A2E" w:rsidRDefault="000169F1" w:rsidP="000169F1"/>
    <w:p w14:paraId="61C68601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B7CDB" w14:textId="77777777" w:rsidR="00B51617" w:rsidRDefault="00B51617" w:rsidP="00943258">
      <w:pPr>
        <w:spacing w:after="0" w:line="240" w:lineRule="auto"/>
      </w:pPr>
      <w:r>
        <w:separator/>
      </w:r>
    </w:p>
  </w:endnote>
  <w:endnote w:type="continuationSeparator" w:id="0">
    <w:p w14:paraId="7593C991" w14:textId="77777777" w:rsidR="00B51617" w:rsidRDefault="00B5161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10B18B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4900214" wp14:editId="73AC659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1C1355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FCC67" w14:textId="77777777" w:rsidR="00B51617" w:rsidRDefault="00B51617" w:rsidP="00943258">
      <w:pPr>
        <w:spacing w:after="0" w:line="240" w:lineRule="auto"/>
      </w:pPr>
      <w:r>
        <w:separator/>
      </w:r>
    </w:p>
  </w:footnote>
  <w:footnote w:type="continuationSeparator" w:id="0">
    <w:p w14:paraId="636569A3" w14:textId="77777777" w:rsidR="00B51617" w:rsidRDefault="00B5161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4F3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A2890D1" wp14:editId="41487A7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777078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C68A18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509BB6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17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51617"/>
    <w:rsid w:val="00B6363E"/>
    <w:rsid w:val="00BA2544"/>
    <w:rsid w:val="00BE0F54"/>
    <w:rsid w:val="00C03B4C"/>
    <w:rsid w:val="00C0456B"/>
    <w:rsid w:val="00C711A7"/>
    <w:rsid w:val="00CB5FC5"/>
    <w:rsid w:val="00D32740"/>
    <w:rsid w:val="00D5325E"/>
    <w:rsid w:val="00DE0162"/>
    <w:rsid w:val="00DE0552"/>
    <w:rsid w:val="00DF5478"/>
    <w:rsid w:val="00E05790"/>
    <w:rsid w:val="00E4120D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EE884"/>
  <w15:chartTrackingRefBased/>
  <w15:docId w15:val="{1224B7BF-FE23-4689-BDF9-70952CBF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1</Pages>
  <Words>97</Words>
  <Characters>576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2023-10-24T18:40:00Z</dcterms:created>
  <dcterms:modified xsi:type="dcterms:W3CDTF">2023-10-24T18:51:00Z</dcterms:modified>
</cp:coreProperties>
</file>