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466A" w14:textId="775FB1F5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EXCELENTÍSSIMO(A) SENHOR(A) DOUTOR(A) JUIZ(A) DE DIREITO D</w:t>
      </w:r>
      <w:r w:rsidR="00A24DA8">
        <w:rPr>
          <w:rFonts w:ascii="Arial" w:eastAsia="Calibri" w:hAnsi="Arial" w:cs="Times New Roman"/>
          <w:sz w:val="24"/>
          <w:szCs w:val="24"/>
        </w:rPr>
        <w:t>O</w:t>
      </w:r>
      <w:r>
        <w:rPr>
          <w:rFonts w:ascii="Arial" w:eastAsia="Calibri" w:hAnsi="Arial" w:cs="Times New Roman"/>
          <w:sz w:val="24"/>
          <w:szCs w:val="24"/>
        </w:rPr>
        <w:t xml:space="preserve"> ___ </w:t>
      </w:r>
      <w:r w:rsidR="00A24DA8">
        <w:rPr>
          <w:rFonts w:ascii="Arial" w:eastAsia="Calibri" w:hAnsi="Arial" w:cs="Times New Roman"/>
          <w:sz w:val="24"/>
          <w:szCs w:val="24"/>
        </w:rPr>
        <w:t xml:space="preserve">JUÍZADO ESPECIAL </w:t>
      </w:r>
      <w:r w:rsidR="00FC0B0E">
        <w:rPr>
          <w:rFonts w:ascii="Arial" w:eastAsia="Calibri" w:hAnsi="Arial" w:cs="Times New Roman"/>
          <w:sz w:val="24"/>
          <w:szCs w:val="24"/>
        </w:rPr>
        <w:t xml:space="preserve">CÍVEL </w:t>
      </w:r>
      <w:r>
        <w:rPr>
          <w:rFonts w:ascii="Arial" w:eastAsia="Calibri" w:hAnsi="Arial" w:cs="Times New Roman"/>
          <w:sz w:val="24"/>
          <w:szCs w:val="24"/>
        </w:rPr>
        <w:t xml:space="preserve">DA COMARCA </w:t>
      </w:r>
      <w:r w:rsidR="00A24DA8">
        <w:rPr>
          <w:rFonts w:ascii="Arial" w:eastAsia="Calibri" w:hAnsi="Arial" w:cs="Times New Roman"/>
          <w:sz w:val="24"/>
          <w:szCs w:val="24"/>
        </w:rPr>
        <w:t>DE BIGUAÇU/SC</w:t>
      </w:r>
    </w:p>
    <w:p w14:paraId="6C44545C" w14:textId="3C18EF66" w:rsidR="000169F1" w:rsidRPr="00136102" w:rsidRDefault="000169F1" w:rsidP="00FC0B0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5FC4E0" w14:textId="23A4FB97" w:rsidR="000169F1" w:rsidRPr="00136102" w:rsidRDefault="000169F1" w:rsidP="00FC0B0E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49F3299E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8090CA" w14:textId="77777777" w:rsidR="00BB3E0B" w:rsidRPr="00136102" w:rsidRDefault="00BB3E0B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0905E87" w14:textId="4FB6DC69" w:rsidR="000169F1" w:rsidRPr="00A814BD" w:rsidRDefault="00FC0B0E" w:rsidP="00BB3E0B">
      <w:pPr>
        <w:pStyle w:val="Qualificaodaspartes"/>
        <w:spacing w:line="360" w:lineRule="auto"/>
      </w:pPr>
      <w:r>
        <w:rPr>
          <w:b/>
        </w:rPr>
        <w:t>REVAIL PIRES DE LIMA</w:t>
      </w:r>
      <w:r w:rsidR="000169F1" w:rsidRPr="00A814BD">
        <w:t xml:space="preserve">, </w:t>
      </w:r>
      <w:r>
        <w:t>brasileiro, solteiro,</w:t>
      </w:r>
      <w:r w:rsidR="006C046F">
        <w:t xml:space="preserve"> autônomo,</w:t>
      </w:r>
      <w:r>
        <w:t xml:space="preserve"> inscrito no CPF/MF sob o n. 084.858.089-32, residente e domiciliado na Rua Leonardo Francisco Ferreira, n. 66, apto 401, Rio Caveiras, Biguaçu/SC</w:t>
      </w:r>
      <w:r w:rsidR="000169F1">
        <w:t>,</w:t>
      </w:r>
      <w:r>
        <w:t xml:space="preserve"> CEP n. </w:t>
      </w:r>
      <w:r w:rsidRPr="00FC0B0E">
        <w:t>88</w:t>
      </w:r>
      <w:r>
        <w:t>.</w:t>
      </w:r>
      <w:r w:rsidRPr="00FC0B0E">
        <w:t>161-728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890A3E">
        <w:t xml:space="preserve"> </w:t>
      </w:r>
      <w:r w:rsidR="00890A3E" w:rsidRPr="008C7EAC">
        <w:rPr>
          <w:sz w:val="20"/>
          <w:szCs w:val="18"/>
        </w:rPr>
        <w:t>(</w:t>
      </w:r>
      <w:r w:rsidR="00890A3E" w:rsidRPr="008C7EAC">
        <w:rPr>
          <w:b/>
          <w:bCs w:val="0"/>
          <w:sz w:val="20"/>
          <w:szCs w:val="18"/>
        </w:rPr>
        <w:t xml:space="preserve">doc. </w:t>
      </w:r>
      <w:r w:rsidR="000441E2">
        <w:rPr>
          <w:b/>
          <w:bCs w:val="0"/>
          <w:sz w:val="20"/>
          <w:szCs w:val="18"/>
        </w:rPr>
        <w:t>1</w:t>
      </w:r>
      <w:r w:rsidR="00890A3E" w:rsidRPr="008C7EAC">
        <w:rPr>
          <w:sz w:val="20"/>
          <w:szCs w:val="18"/>
        </w:rPr>
        <w:t>)</w:t>
      </w:r>
      <w:r w:rsidR="000169F1" w:rsidRPr="00A814BD">
        <w:t>, apresentar</w:t>
      </w:r>
    </w:p>
    <w:p w14:paraId="0D872981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54FDFC8" w14:textId="55F87867" w:rsidR="000169F1" w:rsidRDefault="000169F1" w:rsidP="00FC0B0E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AÇÃO</w:t>
      </w:r>
      <w:r w:rsidR="00FC0B0E">
        <w:rPr>
          <w:rFonts w:ascii="Arial" w:eastAsia="Calibri" w:hAnsi="Arial" w:cs="Times New Roman"/>
          <w:b/>
          <w:i/>
          <w:sz w:val="24"/>
          <w:szCs w:val="24"/>
        </w:rPr>
        <w:t xml:space="preserve"> DE INDENIZAÇÃO POR DANOS MATERIAIS</w:t>
      </w:r>
    </w:p>
    <w:p w14:paraId="3448ABB0" w14:textId="77777777" w:rsidR="000169F1" w:rsidRPr="00136102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2EF42F8" w14:textId="042ED06F" w:rsidR="000169F1" w:rsidRPr="0004124A" w:rsidRDefault="000169F1" w:rsidP="00BB3E0B">
      <w:pPr>
        <w:pStyle w:val="Qualificaodaspartes"/>
        <w:spacing w:line="360" w:lineRule="auto"/>
      </w:pPr>
      <w:r w:rsidRPr="0004124A">
        <w:t>em face de</w:t>
      </w:r>
      <w:r w:rsidR="00FC0B0E">
        <w:t xml:space="preserve"> </w:t>
      </w:r>
      <w:r w:rsidR="00FC0B0E" w:rsidRPr="006C07F5">
        <w:rPr>
          <w:b/>
          <w:bCs w:val="0"/>
        </w:rPr>
        <w:t>PROTEFORT ASSOCIAÇÃO DE BENEFÍCIOS E PROTEÇÃO VEICULAR</w:t>
      </w:r>
      <w:r w:rsidR="00FC0B0E">
        <w:t xml:space="preserve">, pessoa jurídica inscrita no CNPJ/MF sob o n. </w:t>
      </w:r>
      <w:r w:rsidR="00FC0B0E" w:rsidRPr="00FC0B0E">
        <w:t>41.190.027/0001-71</w:t>
      </w:r>
      <w:r w:rsidRPr="0004124A">
        <w:t xml:space="preserve">, </w:t>
      </w:r>
      <w:r w:rsidR="00FC0B0E">
        <w:t xml:space="preserve">com sede na Rua Major Livramento, n. 607, bairro Boa vista, Biguaçu/SC, CEP n. </w:t>
      </w:r>
      <w:r w:rsidR="00FC0B0E" w:rsidRPr="00FC0B0E">
        <w:t>88</w:t>
      </w:r>
      <w:r w:rsidR="00FC0B0E">
        <w:t>.</w:t>
      </w:r>
      <w:r w:rsidR="00FC0B0E" w:rsidRPr="00FC0B0E">
        <w:t>161-122</w:t>
      </w:r>
      <w:r w:rsidRPr="0004124A">
        <w:t xml:space="preserve">, pelos fundamentos de fato e de direito a seguir </w:t>
      </w:r>
      <w:r>
        <w:t>expostos</w:t>
      </w:r>
      <w:r w:rsidRPr="0004124A">
        <w:t>.</w:t>
      </w:r>
    </w:p>
    <w:p w14:paraId="0FE9219A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DBACDEF" w14:textId="73866827" w:rsidR="000169F1" w:rsidRPr="005C4689" w:rsidRDefault="000169F1" w:rsidP="00A8448D">
      <w:pPr>
        <w:pStyle w:val="Ttulo"/>
      </w:pPr>
      <w:r w:rsidRPr="005C4689">
        <w:t>I –</w:t>
      </w:r>
      <w:r>
        <w:t xml:space="preserve"> </w:t>
      </w:r>
      <w:r w:rsidR="00FC0B0E">
        <w:t>SÍNTESE DOS FATOS QUE ACARRETARAM N</w:t>
      </w:r>
      <w:r w:rsidR="00D576E0">
        <w:t>O AJUIZAMENTO D</w:t>
      </w:r>
      <w:r w:rsidR="00FC0B0E">
        <w:t>ESTA DEMANDA</w:t>
      </w:r>
    </w:p>
    <w:p w14:paraId="027B447C" w14:textId="77777777" w:rsidR="000169F1" w:rsidRPr="004A3F4E" w:rsidRDefault="000169F1" w:rsidP="000169F1"/>
    <w:p w14:paraId="4DFF09DC" w14:textId="64AEB093" w:rsidR="000169F1" w:rsidRDefault="00C46BAE" w:rsidP="000169F1">
      <w:pPr>
        <w:pStyle w:val="SemEspaamento"/>
      </w:pPr>
      <w:r>
        <w:t xml:space="preserve">Em 24.5.2024 o autor firmou </w:t>
      </w:r>
      <w:r w:rsidR="00B8256F">
        <w:t>certificado</w:t>
      </w:r>
      <w:r>
        <w:t xml:space="preserve"> de proteção veicular junto à associação requerida</w:t>
      </w:r>
      <w:r w:rsidR="008C7EAC">
        <w:t xml:space="preserve"> </w:t>
      </w:r>
      <w:r w:rsidR="008C7EAC" w:rsidRPr="008C7EAC">
        <w:rPr>
          <w:sz w:val="20"/>
          <w:szCs w:val="18"/>
        </w:rPr>
        <w:t>(</w:t>
      </w:r>
      <w:r w:rsidR="008C7EAC" w:rsidRPr="008C7EAC">
        <w:rPr>
          <w:b/>
          <w:bCs/>
          <w:sz w:val="20"/>
          <w:szCs w:val="18"/>
        </w:rPr>
        <w:t xml:space="preserve">doc. </w:t>
      </w:r>
      <w:r w:rsidR="00890A3E">
        <w:rPr>
          <w:b/>
          <w:bCs/>
          <w:sz w:val="20"/>
          <w:szCs w:val="18"/>
        </w:rPr>
        <w:t>2</w:t>
      </w:r>
      <w:r w:rsidR="008C7EAC" w:rsidRPr="008C7EAC">
        <w:rPr>
          <w:sz w:val="20"/>
          <w:szCs w:val="18"/>
        </w:rPr>
        <w:t>)</w:t>
      </w:r>
      <w:r>
        <w:t xml:space="preserve">, </w:t>
      </w:r>
      <w:r w:rsidR="008C7EAC">
        <w:t xml:space="preserve">no qual foi estipulada </w:t>
      </w:r>
      <w:r>
        <w:t xml:space="preserve">a cobertura do </w:t>
      </w:r>
      <w:r w:rsidR="00DE494F">
        <w:t xml:space="preserve">seu </w:t>
      </w:r>
      <w:r>
        <w:t>veículo Hyundai IX35, placa IRP9G86, em caso de acidente</w:t>
      </w:r>
      <w:r w:rsidR="0086673D">
        <w:t>,</w:t>
      </w:r>
      <w:r w:rsidR="008C7EAC">
        <w:t xml:space="preserve"> </w:t>
      </w:r>
      <w:r w:rsidR="0086673D">
        <w:t xml:space="preserve">por </w:t>
      </w:r>
      <w:r w:rsidR="008C7EAC">
        <w:t>estrada</w:t>
      </w:r>
      <w:r w:rsidR="0086673D">
        <w:t>s</w:t>
      </w:r>
      <w:r w:rsidR="008C7EAC">
        <w:t xml:space="preserve"> </w:t>
      </w:r>
      <w:r w:rsidR="0086673D">
        <w:t xml:space="preserve">em todo o </w:t>
      </w:r>
      <w:r w:rsidR="008C7EAC">
        <w:t>território nacional</w:t>
      </w:r>
      <w:r>
        <w:t xml:space="preserve">, no valor de R$ 100% </w:t>
      </w:r>
      <w:r w:rsidRPr="0086673D">
        <w:rPr>
          <w:sz w:val="20"/>
          <w:szCs w:val="18"/>
        </w:rPr>
        <w:t>(cem por cento)</w:t>
      </w:r>
      <w:r>
        <w:t xml:space="preserve"> do preço do automóvel na tabela FIPE</w:t>
      </w:r>
      <w:r w:rsidR="008C7EAC">
        <w:t xml:space="preserve"> </w:t>
      </w:r>
      <w:r w:rsidR="008C7EAC" w:rsidRPr="008C7EAC">
        <w:rPr>
          <w:sz w:val="20"/>
          <w:szCs w:val="18"/>
        </w:rPr>
        <w:t xml:space="preserve">(que consta como R$ 56.988,00 no certificado firmado – </w:t>
      </w:r>
      <w:r w:rsidR="008C7EAC" w:rsidRPr="008C7EAC">
        <w:rPr>
          <w:b/>
          <w:bCs/>
          <w:sz w:val="20"/>
          <w:szCs w:val="18"/>
        </w:rPr>
        <w:t xml:space="preserve">doc. </w:t>
      </w:r>
      <w:r w:rsidR="008641B3">
        <w:rPr>
          <w:b/>
          <w:bCs/>
          <w:sz w:val="20"/>
          <w:szCs w:val="18"/>
        </w:rPr>
        <w:t>2</w:t>
      </w:r>
      <w:r w:rsidR="008C7EAC" w:rsidRPr="008C7EAC">
        <w:rPr>
          <w:sz w:val="20"/>
          <w:szCs w:val="18"/>
        </w:rPr>
        <w:t>)</w:t>
      </w:r>
      <w:r>
        <w:t>.</w:t>
      </w:r>
    </w:p>
    <w:p w14:paraId="55760109" w14:textId="0F167368" w:rsidR="00EE5FDB" w:rsidRDefault="00EB7B97" w:rsidP="000169F1">
      <w:pPr>
        <w:pStyle w:val="SemEspaamento"/>
      </w:pPr>
      <w:r>
        <w:t>No dia 21.7.2024, por volta das 3:40h,</w:t>
      </w:r>
      <w:r w:rsidR="0019407D">
        <w:t xml:space="preserve"> ao retornar para sua casa, </w:t>
      </w:r>
      <w:r>
        <w:t xml:space="preserve">o demandante perdeu o controle do veículo e acabou colidindo com o muro de proteção </w:t>
      </w:r>
      <w:r w:rsidR="00EE5FDB">
        <w:t>d</w:t>
      </w:r>
      <w:r>
        <w:t>a BR</w:t>
      </w:r>
      <w:r w:rsidR="00FE18BB">
        <w:t>-101</w:t>
      </w:r>
      <w:r w:rsidR="008641B3">
        <w:t xml:space="preserve"> </w:t>
      </w:r>
      <w:r w:rsidR="008641B3" w:rsidRPr="008641B3">
        <w:rPr>
          <w:sz w:val="20"/>
          <w:szCs w:val="18"/>
        </w:rPr>
        <w:t xml:space="preserve">(boletim de ocorrência – </w:t>
      </w:r>
      <w:r w:rsidR="008641B3" w:rsidRPr="008641B3">
        <w:rPr>
          <w:b/>
          <w:bCs/>
          <w:sz w:val="20"/>
          <w:szCs w:val="18"/>
        </w:rPr>
        <w:t>doc. 3</w:t>
      </w:r>
      <w:r w:rsidR="008641B3" w:rsidRPr="008641B3">
        <w:rPr>
          <w:sz w:val="20"/>
          <w:szCs w:val="18"/>
        </w:rPr>
        <w:t>)</w:t>
      </w:r>
      <w:r w:rsidR="00FE18BB">
        <w:t xml:space="preserve">, próximo </w:t>
      </w:r>
      <w:r w:rsidR="00831059">
        <w:t>ao</w:t>
      </w:r>
      <w:r w:rsidR="00294CB5">
        <w:t xml:space="preserve"> Morro da Bina, sentido São José para Biguaçu/SC</w:t>
      </w:r>
      <w:r w:rsidR="00880D40">
        <w:t>, tendo sido certificada a perda total do veículo</w:t>
      </w:r>
      <w:r w:rsidR="00373489" w:rsidRPr="008641B3">
        <w:rPr>
          <w:sz w:val="20"/>
          <w:szCs w:val="18"/>
        </w:rPr>
        <w:t xml:space="preserve"> </w:t>
      </w:r>
      <w:r w:rsidR="00373489">
        <w:rPr>
          <w:sz w:val="20"/>
          <w:szCs w:val="18"/>
        </w:rPr>
        <w:t>(</w:t>
      </w:r>
      <w:r w:rsidR="00373489" w:rsidRPr="008641B3">
        <w:rPr>
          <w:b/>
          <w:bCs/>
          <w:sz w:val="20"/>
          <w:szCs w:val="18"/>
        </w:rPr>
        <w:t xml:space="preserve">doc. </w:t>
      </w:r>
      <w:r w:rsidR="00BB3E0B">
        <w:rPr>
          <w:b/>
          <w:bCs/>
          <w:sz w:val="20"/>
          <w:szCs w:val="18"/>
        </w:rPr>
        <w:t>4</w:t>
      </w:r>
      <w:r w:rsidR="00373489" w:rsidRPr="008641B3">
        <w:rPr>
          <w:sz w:val="20"/>
          <w:szCs w:val="18"/>
        </w:rPr>
        <w:t>)</w:t>
      </w:r>
      <w:r w:rsidR="00294CB5">
        <w:t xml:space="preserve">. </w:t>
      </w:r>
    </w:p>
    <w:p w14:paraId="296CBBB6" w14:textId="3BC58817" w:rsidR="00C46BAE" w:rsidRDefault="00294CB5" w:rsidP="000169F1">
      <w:pPr>
        <w:pStyle w:val="SemEspaamento"/>
      </w:pPr>
      <w:r>
        <w:t xml:space="preserve">Como estava sem bateria no seu celular, o autor </w:t>
      </w:r>
      <w:r w:rsidR="004B5109">
        <w:t xml:space="preserve">saiu do local e foi </w:t>
      </w:r>
      <w:r>
        <w:t>pedir ajuda ao seu irmão</w:t>
      </w:r>
      <w:r w:rsidR="004B5109">
        <w:t xml:space="preserve">, sendo que, quando retornou, </w:t>
      </w:r>
      <w:r w:rsidR="00AC51C8">
        <w:t xml:space="preserve">logo após o acidente, </w:t>
      </w:r>
      <w:r w:rsidR="004B5109">
        <w:t xml:space="preserve">ainda </w:t>
      </w:r>
      <w:r w:rsidR="004B5109">
        <w:lastRenderedPageBreak/>
        <w:t>na madrugada, o veículo já havia sido retirado do local e levado para o pátio da Polícia Federal.</w:t>
      </w:r>
    </w:p>
    <w:p w14:paraId="25A1CF47" w14:textId="24A2AC0B" w:rsidR="004B5109" w:rsidRDefault="004B5109" w:rsidP="000169F1">
      <w:pPr>
        <w:pStyle w:val="SemEspaamento"/>
      </w:pPr>
      <w:r>
        <w:t xml:space="preserve">Diante desse contexto, </w:t>
      </w:r>
      <w:r w:rsidR="00FD0B8A">
        <w:t xml:space="preserve">nos dias seguintes ao acidente, </w:t>
      </w:r>
      <w:r w:rsidR="00BB3E0B">
        <w:t xml:space="preserve">o autor registrou </w:t>
      </w:r>
      <w:r w:rsidR="0031595B">
        <w:t xml:space="preserve">boletim de ocorrência </w:t>
      </w:r>
      <w:r w:rsidR="0031595B">
        <w:rPr>
          <w:sz w:val="20"/>
          <w:szCs w:val="18"/>
        </w:rPr>
        <w:t>(</w:t>
      </w:r>
      <w:r w:rsidR="0031595B" w:rsidRPr="008641B3">
        <w:rPr>
          <w:b/>
          <w:bCs/>
          <w:sz w:val="20"/>
          <w:szCs w:val="18"/>
        </w:rPr>
        <w:t>doc. 3</w:t>
      </w:r>
      <w:r w:rsidR="0031595B" w:rsidRPr="008641B3">
        <w:rPr>
          <w:sz w:val="20"/>
          <w:szCs w:val="18"/>
        </w:rPr>
        <w:t>)</w:t>
      </w:r>
      <w:r w:rsidR="0031595B">
        <w:t xml:space="preserve"> </w:t>
      </w:r>
      <w:r w:rsidR="00BB3E0B">
        <w:t>e</w:t>
      </w:r>
      <w:r w:rsidR="0031595B">
        <w:t xml:space="preserve"> abriu chamado na </w:t>
      </w:r>
      <w:r w:rsidR="00EE5FDB">
        <w:t>associação</w:t>
      </w:r>
      <w:r w:rsidR="004309B4">
        <w:t xml:space="preserve"> demandada</w:t>
      </w:r>
      <w:r w:rsidR="00D037B6">
        <w:t xml:space="preserve"> </w:t>
      </w:r>
      <w:r w:rsidR="00D037B6" w:rsidRPr="00D037B6">
        <w:rPr>
          <w:sz w:val="20"/>
          <w:szCs w:val="18"/>
        </w:rPr>
        <w:t>(</w:t>
      </w:r>
      <w:r w:rsidR="00D037B6" w:rsidRPr="00D037B6">
        <w:rPr>
          <w:b/>
          <w:bCs/>
          <w:sz w:val="20"/>
          <w:szCs w:val="18"/>
        </w:rPr>
        <w:t xml:space="preserve">doc. </w:t>
      </w:r>
      <w:r w:rsidR="00BB3E0B">
        <w:rPr>
          <w:b/>
          <w:bCs/>
          <w:sz w:val="20"/>
          <w:szCs w:val="18"/>
        </w:rPr>
        <w:t>5</w:t>
      </w:r>
      <w:r w:rsidR="00D037B6" w:rsidRPr="00D037B6">
        <w:rPr>
          <w:sz w:val="20"/>
          <w:szCs w:val="18"/>
        </w:rPr>
        <w:t>)</w:t>
      </w:r>
      <w:r w:rsidR="00EE5FDB">
        <w:t xml:space="preserve">, para acionar a cobertura do </w:t>
      </w:r>
      <w:r w:rsidR="004309B4">
        <w:t>seguro que contratou e evitar maiores prejuízos decorrentes do acidente, sobretudo porque já se encontrava sem automóvel para o deslocamento dos afazeres diários.</w:t>
      </w:r>
    </w:p>
    <w:p w14:paraId="64C9E1F9" w14:textId="43C9F767" w:rsidR="004309B4" w:rsidRDefault="004309B4" w:rsidP="000169F1">
      <w:pPr>
        <w:pStyle w:val="SemEspaamento"/>
      </w:pPr>
      <w:r>
        <w:t xml:space="preserve">Ocorre que, para a sua surpresa, a </w:t>
      </w:r>
      <w:r w:rsidR="00935288">
        <w:t xml:space="preserve">solicitação foi negada pela associação, sob o </w:t>
      </w:r>
      <w:r w:rsidR="00665B43">
        <w:t xml:space="preserve">falso </w:t>
      </w:r>
      <w:r w:rsidR="00935288">
        <w:t xml:space="preserve">pretexto de que o </w:t>
      </w:r>
      <w:r w:rsidR="00455BCF">
        <w:t>autor teria omitido, “</w:t>
      </w:r>
      <w:r w:rsidR="00455BCF" w:rsidRPr="00665B43">
        <w:rPr>
          <w:i/>
          <w:iCs/>
        </w:rPr>
        <w:t xml:space="preserve">de forma deliberada, informações que pudessem influenciar na cobertura do evento danoso, omitindo testemunhas do fato, evadindo-se do local do sinistro, ainda prestando comunicação tardia tanto a autoridade </w:t>
      </w:r>
      <w:r w:rsidR="0040396D">
        <w:rPr>
          <w:i/>
          <w:iCs/>
        </w:rPr>
        <w:t>poli</w:t>
      </w:r>
      <w:r w:rsidR="00455BCF" w:rsidRPr="00665B43">
        <w:rPr>
          <w:i/>
          <w:iCs/>
        </w:rPr>
        <w:t>cial, quanto a associação, também abandonou o veículo no local</w:t>
      </w:r>
      <w:r w:rsidR="00455BCF">
        <w:t>”</w:t>
      </w:r>
      <w:r w:rsidR="00665B43">
        <w:t xml:space="preserve"> </w:t>
      </w:r>
      <w:r w:rsidR="00665B43" w:rsidRPr="00935288">
        <w:rPr>
          <w:sz w:val="20"/>
          <w:szCs w:val="18"/>
        </w:rPr>
        <w:t>(</w:t>
      </w:r>
      <w:r w:rsidR="00665B43" w:rsidRPr="00935288">
        <w:rPr>
          <w:b/>
          <w:bCs/>
          <w:sz w:val="20"/>
          <w:szCs w:val="18"/>
        </w:rPr>
        <w:t xml:space="preserve">doc. </w:t>
      </w:r>
      <w:r w:rsidR="00BB3E0B">
        <w:rPr>
          <w:b/>
          <w:bCs/>
          <w:sz w:val="20"/>
          <w:szCs w:val="18"/>
        </w:rPr>
        <w:t>6</w:t>
      </w:r>
      <w:r w:rsidR="00665B43" w:rsidRPr="00935288">
        <w:rPr>
          <w:sz w:val="20"/>
          <w:szCs w:val="18"/>
        </w:rPr>
        <w:t>)</w:t>
      </w:r>
      <w:r w:rsidR="00665B43">
        <w:t>.</w:t>
      </w:r>
    </w:p>
    <w:p w14:paraId="4C91ABC5" w14:textId="7707D8E5" w:rsidR="003D170A" w:rsidRDefault="00665B43" w:rsidP="000169F1">
      <w:pPr>
        <w:pStyle w:val="SemEspaamento"/>
      </w:pPr>
      <w:r>
        <w:t>Além disso, a</w:t>
      </w:r>
      <w:r w:rsidR="00EB5A1F">
        <w:t xml:space="preserve"> notificação de negativa de atendimento de benefícios </w:t>
      </w:r>
      <w:r w:rsidR="009F3E18">
        <w:t>fundamentou-se, essencialmente,</w:t>
      </w:r>
      <w:r w:rsidR="00EB5A1F">
        <w:t xml:space="preserve"> </w:t>
      </w:r>
      <w:r w:rsidR="009F3E18">
        <w:t xml:space="preserve">em </w:t>
      </w:r>
      <w:r w:rsidR="00EB5A1F">
        <w:t>previsões regulamentares</w:t>
      </w:r>
      <w:r w:rsidR="009F3E18">
        <w:t xml:space="preserve"> da associação</w:t>
      </w:r>
      <w:r w:rsidR="00EB5A1F">
        <w:t xml:space="preserve">, </w:t>
      </w:r>
      <w:r w:rsidR="006A7DAC">
        <w:t>que</w:t>
      </w:r>
      <w:r w:rsidR="00D56DAB">
        <w:t xml:space="preserve">, vale registrar, </w:t>
      </w:r>
      <w:r w:rsidR="009F3E18">
        <w:t xml:space="preserve">não foram informadas nem encaminhadas ao demandante, pela requerida, nem sequer quanto à existência desse regulamento associativo </w:t>
      </w:r>
      <w:r w:rsidR="00DA1210">
        <w:t>quando firmaram o contrato</w:t>
      </w:r>
      <w:r w:rsidR="003D170A">
        <w:t>.</w:t>
      </w:r>
    </w:p>
    <w:p w14:paraId="4BB938D3" w14:textId="250A7CAF" w:rsidR="00665B43" w:rsidRDefault="003D170A" w:rsidP="000169F1">
      <w:pPr>
        <w:pStyle w:val="SemEspaamento"/>
      </w:pPr>
      <w:r>
        <w:t>A</w:t>
      </w:r>
      <w:r w:rsidR="00DA1210">
        <w:t xml:space="preserve"> negativa ainda acusou, </w:t>
      </w:r>
      <w:r w:rsidR="00EB5A1F">
        <w:t xml:space="preserve">de forma totalmente infundada, </w:t>
      </w:r>
      <w:r w:rsidR="008B48E9">
        <w:t xml:space="preserve">que o demandante </w:t>
      </w:r>
      <w:r>
        <w:t xml:space="preserve">poderia ter </w:t>
      </w:r>
      <w:r w:rsidR="008B48E9">
        <w:t xml:space="preserve">feito uso de substância alcóolica ou ilícita, além de fundamentar a rejeição do pedido </w:t>
      </w:r>
      <w:r>
        <w:t>n</w:t>
      </w:r>
      <w:r w:rsidR="00C768B0">
        <w:t>a nova</w:t>
      </w:r>
      <w:r w:rsidR="003A013A">
        <w:t xml:space="preserve"> </w:t>
      </w:r>
      <w:r w:rsidR="003A013A" w:rsidRPr="003A013A">
        <w:rPr>
          <w:sz w:val="22"/>
          <w:szCs w:val="20"/>
        </w:rPr>
        <w:t>– e pífia –</w:t>
      </w:r>
      <w:r w:rsidR="00C768B0">
        <w:t xml:space="preserve"> acusação de </w:t>
      </w:r>
      <w:r>
        <w:t xml:space="preserve">que </w:t>
      </w:r>
      <w:r w:rsidR="009F3E18">
        <w:t>o autor estaria “</w:t>
      </w:r>
      <w:r w:rsidR="009F3E18" w:rsidRPr="009F3E18">
        <w:rPr>
          <w:i/>
          <w:iCs/>
        </w:rPr>
        <w:t>fazendo mau uso do veículo</w:t>
      </w:r>
      <w:r w:rsidR="009F3E18">
        <w:t xml:space="preserve">”, o que afastaria a </w:t>
      </w:r>
      <w:r>
        <w:t>cobertura</w:t>
      </w:r>
      <w:r w:rsidR="00C768B0">
        <w:t>.</w:t>
      </w:r>
      <w:r w:rsidR="00340C32">
        <w:t xml:space="preserve"> </w:t>
      </w:r>
    </w:p>
    <w:p w14:paraId="3CE5B04F" w14:textId="49C54CBC" w:rsidR="00E54BA3" w:rsidRDefault="00E54BA3" w:rsidP="000169F1">
      <w:pPr>
        <w:pStyle w:val="SemEspaamento"/>
      </w:pPr>
      <w:r>
        <w:t>Ora</w:t>
      </w:r>
      <w:r w:rsidR="00665B43">
        <w:t xml:space="preserve">, </w:t>
      </w:r>
      <w:r>
        <w:t xml:space="preserve">não há como dar guarida ao posicionamento da requerida, </w:t>
      </w:r>
      <w:r w:rsidR="00AB1B0C">
        <w:t>como se detalhará n</w:t>
      </w:r>
      <w:r w:rsidR="003838BB">
        <w:t>a sequência</w:t>
      </w:r>
      <w:r w:rsidR="00AB1B0C">
        <w:t xml:space="preserve">, </w:t>
      </w:r>
      <w:r>
        <w:t xml:space="preserve">sobretudo porque o autor tomou todas as ações necessárias à liberação do benefício que lhe é devido, </w:t>
      </w:r>
      <w:r w:rsidR="00CD31B5">
        <w:t xml:space="preserve">cumprindo com as exigências que lhe foram repassadas no momento da assinatura do contrato de </w:t>
      </w:r>
      <w:r>
        <w:t>proteção veicular.</w:t>
      </w:r>
    </w:p>
    <w:p w14:paraId="4C2A1B55" w14:textId="3EFEE61F" w:rsidR="000169F1" w:rsidRPr="004A3F4E" w:rsidRDefault="00E54BA3" w:rsidP="00737830">
      <w:pPr>
        <w:pStyle w:val="SemEspaamento"/>
      </w:pPr>
      <w:r>
        <w:t xml:space="preserve">Em verdade, </w:t>
      </w:r>
      <w:r w:rsidR="000A3222">
        <w:t xml:space="preserve">Excelência, </w:t>
      </w:r>
      <w:r>
        <w:t xml:space="preserve">este é mais um </w:t>
      </w:r>
      <w:r w:rsidR="00047D45">
        <w:t xml:space="preserve">dos frequentes </w:t>
      </w:r>
      <w:r>
        <w:t>caso</w:t>
      </w:r>
      <w:r w:rsidR="00047D45">
        <w:t>s</w:t>
      </w:r>
      <w:r>
        <w:t xml:space="preserve"> de atuação temerária de associações de seguro de proteção veicular, que simplesmente optam por </w:t>
      </w:r>
      <w:r w:rsidRPr="00156A70">
        <w:rPr>
          <w:u w:val="single"/>
        </w:rPr>
        <w:t>negar</w:t>
      </w:r>
      <w:r>
        <w:t xml:space="preserve"> </w:t>
      </w:r>
      <w:r w:rsidRPr="009B4FE2">
        <w:rPr>
          <w:u w:val="single"/>
        </w:rPr>
        <w:t>praticamente</w:t>
      </w:r>
      <w:r>
        <w:t xml:space="preserve"> </w:t>
      </w:r>
      <w:r w:rsidRPr="009B4FE2">
        <w:rPr>
          <w:u w:val="single"/>
        </w:rPr>
        <w:t>tod</w:t>
      </w:r>
      <w:r w:rsidR="006C07F5" w:rsidRPr="009B4FE2">
        <w:rPr>
          <w:u w:val="single"/>
        </w:rPr>
        <w:t>a</w:t>
      </w:r>
      <w:r w:rsidRPr="009B4FE2">
        <w:rPr>
          <w:u w:val="single"/>
        </w:rPr>
        <w:t>s</w:t>
      </w:r>
      <w:r>
        <w:t xml:space="preserve"> </w:t>
      </w:r>
      <w:r w:rsidRPr="009B4FE2">
        <w:rPr>
          <w:u w:val="single"/>
        </w:rPr>
        <w:t>as</w:t>
      </w:r>
      <w:r>
        <w:t xml:space="preserve"> </w:t>
      </w:r>
      <w:r w:rsidRPr="009B4FE2">
        <w:rPr>
          <w:u w:val="single"/>
        </w:rPr>
        <w:t>solicitações</w:t>
      </w:r>
      <w:r>
        <w:t xml:space="preserve"> </w:t>
      </w:r>
      <w:r w:rsidR="00047D45" w:rsidRPr="00156A70">
        <w:rPr>
          <w:u w:val="single"/>
        </w:rPr>
        <w:t>recebidas</w:t>
      </w:r>
      <w:r w:rsidR="00047D45">
        <w:t xml:space="preserve"> </w:t>
      </w:r>
      <w:r>
        <w:t>e obrigar o</w:t>
      </w:r>
      <w:r w:rsidR="00047D45">
        <w:t>s</w:t>
      </w:r>
      <w:r>
        <w:t xml:space="preserve"> beneficiário</w:t>
      </w:r>
      <w:r w:rsidR="00047D45">
        <w:t>s</w:t>
      </w:r>
      <w:r>
        <w:t xml:space="preserve"> a </w:t>
      </w:r>
      <w:r w:rsidR="00D73CD4">
        <w:t>se socorrer</w:t>
      </w:r>
      <w:r w:rsidR="00047D45">
        <w:t>em</w:t>
      </w:r>
      <w:r w:rsidR="00D73CD4">
        <w:t xml:space="preserve"> ao Poder Judiciário para </w:t>
      </w:r>
      <w:r w:rsidR="009B4FE2">
        <w:t>receberem</w:t>
      </w:r>
      <w:r w:rsidR="00047D45">
        <w:t xml:space="preserve"> </w:t>
      </w:r>
      <w:r w:rsidR="00D73CD4">
        <w:t>o que é seu por direito, ganhando o máximo de tempo para cumprir a obrigação assumida, o que</w:t>
      </w:r>
      <w:r w:rsidR="00870502">
        <w:t xml:space="preserve"> acaba sobrecarregando ainda mais o sistema judicial pátrio</w:t>
      </w:r>
      <w:r w:rsidR="000A3222">
        <w:t xml:space="preserve"> e não pode ser admitido</w:t>
      </w:r>
      <w:r w:rsidR="00F95344">
        <w:t>.</w:t>
      </w:r>
    </w:p>
    <w:p w14:paraId="066777A1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264F7037" w14:textId="77777777" w:rsidR="00BB3E0B" w:rsidRDefault="00BB3E0B" w:rsidP="000169F1">
      <w:pPr>
        <w:pStyle w:val="SemEspaamento"/>
        <w:numPr>
          <w:ilvl w:val="0"/>
          <w:numId w:val="0"/>
        </w:numPr>
        <w:ind w:left="1418"/>
      </w:pPr>
    </w:p>
    <w:p w14:paraId="4A65169B" w14:textId="49DF7BD6" w:rsidR="000169F1" w:rsidRDefault="000169F1" w:rsidP="00A8448D">
      <w:pPr>
        <w:pStyle w:val="Ttulo"/>
      </w:pPr>
      <w:r w:rsidRPr="00136102">
        <w:t>II – FUNDAMENTOS JURÍDICOS</w:t>
      </w:r>
      <w:r>
        <w:t xml:space="preserve"> D</w:t>
      </w:r>
      <w:r w:rsidR="001F233E">
        <w:t>ESTA</w:t>
      </w:r>
      <w:r>
        <w:t xml:space="preserve"> </w:t>
      </w:r>
      <w:r w:rsidR="008B6B73">
        <w:t>AÇÃO</w:t>
      </w:r>
    </w:p>
    <w:p w14:paraId="4D890A84" w14:textId="13E98C3D" w:rsidR="00737830" w:rsidRDefault="00737830" w:rsidP="00A8448D">
      <w:pPr>
        <w:pStyle w:val="Ttulo"/>
      </w:pPr>
      <w:r w:rsidRPr="00136102">
        <w:t>II</w:t>
      </w:r>
      <w:r>
        <w:t>.1</w:t>
      </w:r>
      <w:r w:rsidRPr="00136102">
        <w:t xml:space="preserve"> – </w:t>
      </w:r>
      <w:r w:rsidR="001F233E">
        <w:t>Incidência</w:t>
      </w:r>
      <w:r>
        <w:t xml:space="preserve"> do Código de </w:t>
      </w:r>
      <w:r w:rsidR="003C312D">
        <w:t xml:space="preserve">Defesa </w:t>
      </w:r>
      <w:r>
        <w:t xml:space="preserve">do </w:t>
      </w:r>
      <w:r w:rsidR="003C312D">
        <w:t xml:space="preserve">Consumidor </w:t>
      </w:r>
      <w:r>
        <w:t>ao caso</w:t>
      </w:r>
    </w:p>
    <w:p w14:paraId="23211E37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4890D8A8" w14:textId="7416061A" w:rsidR="000169F1" w:rsidRDefault="000169F1" w:rsidP="000169F1">
      <w:pPr>
        <w:pStyle w:val="SemEspaamento"/>
      </w:pPr>
      <w:r>
        <w:t xml:space="preserve"> </w:t>
      </w:r>
      <w:r w:rsidR="00ED3DFA">
        <w:t>Conforme</w:t>
      </w:r>
      <w:r w:rsidR="00E3679D">
        <w:t xml:space="preserve"> </w:t>
      </w:r>
      <w:r w:rsidR="00265E3B">
        <w:t xml:space="preserve">reafirmado </w:t>
      </w:r>
      <w:r w:rsidR="00486E20">
        <w:t>reiteradamente</w:t>
      </w:r>
      <w:r w:rsidR="00E3679D">
        <w:t xml:space="preserve"> </w:t>
      </w:r>
      <w:r w:rsidR="00265E3B">
        <w:t>pel</w:t>
      </w:r>
      <w:r w:rsidR="002D2D2B">
        <w:t xml:space="preserve">o </w:t>
      </w:r>
      <w:r w:rsidR="00E3679D">
        <w:t>Colendo Superior Tribunal de Justiça em caso similar, “</w:t>
      </w:r>
      <w:r w:rsidR="00E3679D" w:rsidRPr="00E3679D">
        <w:rPr>
          <w:i/>
          <w:iCs/>
        </w:rPr>
        <w:t xml:space="preserve">Já decidiu essa Corte que quando ‘a </w:t>
      </w:r>
      <w:r w:rsidR="00E3679D" w:rsidRPr="00265E3B">
        <w:rPr>
          <w:b/>
          <w:bCs/>
          <w:i/>
          <w:iCs/>
        </w:rPr>
        <w:t>avença tem como objeto</w:t>
      </w:r>
      <w:r w:rsidR="00E3679D" w:rsidRPr="00E3679D">
        <w:rPr>
          <w:i/>
          <w:iCs/>
        </w:rPr>
        <w:t xml:space="preserve"> </w:t>
      </w:r>
      <w:r w:rsidR="00E3679D" w:rsidRPr="00F71578">
        <w:rPr>
          <w:b/>
          <w:bCs/>
          <w:i/>
          <w:iCs/>
        </w:rPr>
        <w:t>serviço de proteção</w:t>
      </w:r>
      <w:r w:rsidR="00E3679D" w:rsidRPr="00E3679D">
        <w:rPr>
          <w:b/>
          <w:bCs/>
          <w:i/>
          <w:iCs/>
        </w:rPr>
        <w:t xml:space="preserve"> veicular,</w:t>
      </w:r>
      <w:r w:rsidR="00E3679D" w:rsidRPr="00E3679D">
        <w:rPr>
          <w:i/>
          <w:iCs/>
        </w:rPr>
        <w:t xml:space="preserve"> é certo que a relação jurídica firmada entre as partes se encontra </w:t>
      </w:r>
      <w:r w:rsidR="00E3679D" w:rsidRPr="00486E20">
        <w:rPr>
          <w:b/>
          <w:bCs/>
          <w:i/>
          <w:iCs/>
        </w:rPr>
        <w:t>sob o manto do CDC’</w:t>
      </w:r>
      <w:r w:rsidR="00E3679D" w:rsidRPr="00E3679D">
        <w:rPr>
          <w:i/>
          <w:iCs/>
        </w:rPr>
        <w:t>. Julgados</w:t>
      </w:r>
      <w:r w:rsidR="00E3679D">
        <w:t xml:space="preserve">” </w:t>
      </w:r>
      <w:r w:rsidR="00E3679D" w:rsidRPr="00B1617C">
        <w:rPr>
          <w:sz w:val="20"/>
          <w:szCs w:val="18"/>
        </w:rPr>
        <w:t>(</w:t>
      </w:r>
      <w:r w:rsidR="00843EF7" w:rsidRPr="00B1617C">
        <w:rPr>
          <w:sz w:val="20"/>
          <w:szCs w:val="18"/>
        </w:rPr>
        <w:t>REsp n. 2.186.942/SC, rel. Mina. Nancy Andrighi, 3ª Turma, j. em 6.5.2025)</w:t>
      </w:r>
      <w:r w:rsidR="00E3679D" w:rsidRPr="00E3679D">
        <w:t>.</w:t>
      </w:r>
    </w:p>
    <w:p w14:paraId="066624AA" w14:textId="00ECBDAA" w:rsidR="00A8448D" w:rsidRDefault="00A8448D" w:rsidP="000169F1">
      <w:pPr>
        <w:pStyle w:val="SemEspaamento"/>
      </w:pPr>
      <w:r>
        <w:t>Assim, como se está diante de ação em face de associação de</w:t>
      </w:r>
      <w:r w:rsidR="00946917">
        <w:t xml:space="preserve"> </w:t>
      </w:r>
      <w:r w:rsidR="00473BED">
        <w:t xml:space="preserve">que deveria </w:t>
      </w:r>
      <w:r w:rsidR="00265E3B">
        <w:t xml:space="preserve">ter prestado </w:t>
      </w:r>
      <w:r w:rsidR="00473BED">
        <w:t xml:space="preserve">exatamente </w:t>
      </w:r>
      <w:r w:rsidR="00265E3B">
        <w:t xml:space="preserve">o </w:t>
      </w:r>
      <w:r w:rsidR="00473BED">
        <w:t xml:space="preserve">serviço </w:t>
      </w:r>
      <w:r w:rsidR="00265E3B">
        <w:t xml:space="preserve">de proteção veicular </w:t>
      </w:r>
      <w:r w:rsidR="00473BED">
        <w:t xml:space="preserve">ao demandante, </w:t>
      </w:r>
      <w:r>
        <w:t>deve ser aplicado o Código de Defesa do Consumidor – CDC ao presente feito</w:t>
      </w:r>
      <w:r w:rsidR="00946917">
        <w:t>,</w:t>
      </w:r>
      <w:r w:rsidR="00946917" w:rsidRPr="00946917">
        <w:t xml:space="preserve"> </w:t>
      </w:r>
      <w:r w:rsidR="008F4D6B" w:rsidRPr="00486E20">
        <w:rPr>
          <w:u w:val="single"/>
        </w:rPr>
        <w:t>com</w:t>
      </w:r>
      <w:r w:rsidR="008F4D6B">
        <w:t xml:space="preserve"> </w:t>
      </w:r>
      <w:r w:rsidR="008F4D6B" w:rsidRPr="00486E20">
        <w:rPr>
          <w:u w:val="single"/>
        </w:rPr>
        <w:t>a</w:t>
      </w:r>
      <w:r w:rsidR="008F4D6B">
        <w:t xml:space="preserve"> </w:t>
      </w:r>
      <w:r w:rsidR="008F4D6B" w:rsidRPr="00486E20">
        <w:rPr>
          <w:u w:val="single"/>
        </w:rPr>
        <w:t>inversão</w:t>
      </w:r>
      <w:r w:rsidR="008F4D6B">
        <w:t xml:space="preserve"> </w:t>
      </w:r>
      <w:r w:rsidR="008F4D6B" w:rsidRPr="00486E20">
        <w:rPr>
          <w:u w:val="single"/>
        </w:rPr>
        <w:t>do</w:t>
      </w:r>
      <w:r w:rsidR="008F4D6B">
        <w:t xml:space="preserve"> </w:t>
      </w:r>
      <w:r w:rsidR="008F4D6B" w:rsidRPr="00486E20">
        <w:rPr>
          <w:u w:val="single"/>
        </w:rPr>
        <w:t>ônus</w:t>
      </w:r>
      <w:r w:rsidR="008F4D6B">
        <w:t xml:space="preserve"> </w:t>
      </w:r>
      <w:r w:rsidR="008F4D6B" w:rsidRPr="00486E20">
        <w:rPr>
          <w:u w:val="single"/>
        </w:rPr>
        <w:t>da</w:t>
      </w:r>
      <w:r w:rsidR="008F4D6B">
        <w:t xml:space="preserve"> </w:t>
      </w:r>
      <w:r w:rsidR="008F4D6B" w:rsidRPr="00486E20">
        <w:rPr>
          <w:u w:val="single"/>
        </w:rPr>
        <w:t>prova</w:t>
      </w:r>
      <w:r w:rsidR="00DE089A">
        <w:t xml:space="preserve"> </w:t>
      </w:r>
      <w:r w:rsidR="00DE089A" w:rsidRPr="00DE089A">
        <w:rPr>
          <w:sz w:val="20"/>
          <w:szCs w:val="18"/>
        </w:rPr>
        <w:t>(art. 6º, VIII, do CDC)</w:t>
      </w:r>
      <w:r w:rsidR="008F4D6B">
        <w:t xml:space="preserve">, </w:t>
      </w:r>
      <w:r w:rsidR="00B42697">
        <w:t>em especial</w:t>
      </w:r>
      <w:r w:rsidR="00946917">
        <w:t xml:space="preserve"> porque evidenciada a vulnerabilidade do requerente </w:t>
      </w:r>
      <w:r w:rsidR="00C80F7A">
        <w:t>em relação</w:t>
      </w:r>
      <w:r w:rsidR="00946917">
        <w:t xml:space="preserve"> à associação requerida</w:t>
      </w:r>
      <w:r>
        <w:t>.</w:t>
      </w:r>
    </w:p>
    <w:p w14:paraId="0AE8095B" w14:textId="77777777" w:rsidR="00A8448D" w:rsidRDefault="00A8448D" w:rsidP="00A8448D">
      <w:pPr>
        <w:pStyle w:val="SemEspaamento"/>
        <w:numPr>
          <w:ilvl w:val="0"/>
          <w:numId w:val="0"/>
        </w:numPr>
      </w:pPr>
    </w:p>
    <w:p w14:paraId="0908F58B" w14:textId="4E026803" w:rsidR="00A8448D" w:rsidRDefault="00A8448D" w:rsidP="00A8448D">
      <w:pPr>
        <w:pStyle w:val="Ttulo"/>
      </w:pPr>
      <w:r w:rsidRPr="00136102">
        <w:t>II</w:t>
      </w:r>
      <w:r>
        <w:t>.</w:t>
      </w:r>
      <w:r w:rsidR="00E56753">
        <w:t>2</w:t>
      </w:r>
      <w:r w:rsidRPr="00136102">
        <w:t xml:space="preserve"> –</w:t>
      </w:r>
      <w:r w:rsidR="001F233E">
        <w:t xml:space="preserve"> I</w:t>
      </w:r>
      <w:r w:rsidR="00F95ABA">
        <w:t>nsubsistência da</w:t>
      </w:r>
      <w:r w:rsidR="00A02B6B">
        <w:t>s</w:t>
      </w:r>
      <w:r w:rsidR="00F95ABA">
        <w:t xml:space="preserve"> justificativa</w:t>
      </w:r>
      <w:r w:rsidR="00A02B6B">
        <w:t>s</w:t>
      </w:r>
      <w:r w:rsidR="00F95ABA">
        <w:t xml:space="preserve"> para recusa </w:t>
      </w:r>
      <w:r>
        <w:t>d</w:t>
      </w:r>
      <w:r w:rsidR="00F95ABA">
        <w:t xml:space="preserve">o benefício devido ao requerente </w:t>
      </w:r>
      <w:r>
        <w:t>e a necessidade de indenização pelos danos materiais</w:t>
      </w:r>
    </w:p>
    <w:p w14:paraId="7458AD9A" w14:textId="77777777" w:rsidR="00A8448D" w:rsidRDefault="00A8448D" w:rsidP="00A8448D">
      <w:pPr>
        <w:pStyle w:val="SemEspaamento"/>
        <w:numPr>
          <w:ilvl w:val="0"/>
          <w:numId w:val="0"/>
        </w:numPr>
      </w:pPr>
    </w:p>
    <w:p w14:paraId="54AD5D73" w14:textId="633C4520" w:rsidR="00236194" w:rsidRDefault="00F95ABA" w:rsidP="009B4FE2">
      <w:pPr>
        <w:pStyle w:val="SemEspaamento"/>
      </w:pPr>
      <w:r>
        <w:t>Excelência,</w:t>
      </w:r>
      <w:r w:rsidR="00E252EC">
        <w:t xml:space="preserve"> diversamente</w:t>
      </w:r>
      <w:r w:rsidR="005062A9">
        <w:t xml:space="preserve"> do </w:t>
      </w:r>
      <w:r w:rsidR="00C4232B">
        <w:t xml:space="preserve">que </w:t>
      </w:r>
      <w:r w:rsidR="00AA403A">
        <w:t xml:space="preserve">alegado na notificação de negativa de atendimento de benefício </w:t>
      </w:r>
      <w:r w:rsidR="005062A9" w:rsidRPr="005062A9">
        <w:rPr>
          <w:sz w:val="20"/>
          <w:szCs w:val="18"/>
        </w:rPr>
        <w:t>(</w:t>
      </w:r>
      <w:r w:rsidR="005062A9" w:rsidRPr="005062A9">
        <w:rPr>
          <w:b/>
          <w:bCs/>
          <w:sz w:val="20"/>
          <w:szCs w:val="18"/>
        </w:rPr>
        <w:t xml:space="preserve">doc. </w:t>
      </w:r>
      <w:r w:rsidR="0019494D">
        <w:rPr>
          <w:b/>
          <w:bCs/>
          <w:sz w:val="20"/>
          <w:szCs w:val="18"/>
        </w:rPr>
        <w:t>6</w:t>
      </w:r>
      <w:r w:rsidR="005062A9" w:rsidRPr="005062A9">
        <w:rPr>
          <w:sz w:val="20"/>
          <w:szCs w:val="18"/>
        </w:rPr>
        <w:t>)</w:t>
      </w:r>
      <w:r w:rsidR="005062A9">
        <w:t xml:space="preserve">, </w:t>
      </w:r>
      <w:r w:rsidR="00815336">
        <w:t xml:space="preserve">é evidente que </w:t>
      </w:r>
      <w:r w:rsidR="005062A9">
        <w:t xml:space="preserve">a </w:t>
      </w:r>
      <w:r w:rsidR="00AA403A">
        <w:t>demandada possui a obrigação de arcar com os prejuízos suportados pela parte autora</w:t>
      </w:r>
      <w:r w:rsidR="00D70402">
        <w:t xml:space="preserve">, </w:t>
      </w:r>
      <w:r w:rsidR="009C122F">
        <w:t xml:space="preserve">que estava </w:t>
      </w:r>
      <w:r w:rsidR="00BF5D37">
        <w:t>em dia com as mensalidades assumidas</w:t>
      </w:r>
      <w:r w:rsidR="000E2833">
        <w:t xml:space="preserve"> </w:t>
      </w:r>
      <w:r w:rsidR="00927B7C">
        <w:t xml:space="preserve">contratualmente </w:t>
      </w:r>
      <w:r w:rsidR="000E2833">
        <w:t>e</w:t>
      </w:r>
      <w:r w:rsidR="00927B7C">
        <w:t>, após o sinistro,</w:t>
      </w:r>
      <w:r w:rsidR="000E2833">
        <w:t xml:space="preserve"> tomou todas as providência</w:t>
      </w:r>
      <w:r w:rsidR="00A12679">
        <w:t>s</w:t>
      </w:r>
      <w:r w:rsidR="000E2833">
        <w:t xml:space="preserve"> ao seu alcance</w:t>
      </w:r>
      <w:r w:rsidR="009C122F">
        <w:t>,</w:t>
      </w:r>
      <w:r w:rsidR="000E2833">
        <w:t xml:space="preserve"> o que demonstra a </w:t>
      </w:r>
      <w:r w:rsidR="00D70402">
        <w:t xml:space="preserve">falha na prestação do serviço </w:t>
      </w:r>
      <w:r w:rsidR="00A12679">
        <w:t>prestado pel</w:t>
      </w:r>
      <w:r w:rsidR="000E2833">
        <w:t xml:space="preserve">a </w:t>
      </w:r>
      <w:r w:rsidR="00927B7C">
        <w:t>PROTEFORT</w:t>
      </w:r>
      <w:r w:rsidR="00AA403A">
        <w:t>.</w:t>
      </w:r>
    </w:p>
    <w:p w14:paraId="3C9C100A" w14:textId="46E69AC5" w:rsidR="00741D88" w:rsidRDefault="008E42DB" w:rsidP="009B4FE2">
      <w:pPr>
        <w:pStyle w:val="SemEspaamento"/>
      </w:pPr>
      <w:r>
        <w:t>Em primeiro lugar</w:t>
      </w:r>
      <w:r w:rsidR="00AA403A">
        <w:t xml:space="preserve">, </w:t>
      </w:r>
      <w:r w:rsidR="004658D9">
        <w:t xml:space="preserve">não procede a justificativa de que o ressarcimento seria inviabilizado pela </w:t>
      </w:r>
      <w:r w:rsidR="00AD5A90">
        <w:t>omissão, “</w:t>
      </w:r>
      <w:r w:rsidR="00AD5A90" w:rsidRPr="00D037B6">
        <w:rPr>
          <w:i/>
          <w:iCs/>
        </w:rPr>
        <w:t>de forma deliberada</w:t>
      </w:r>
      <w:r w:rsidR="00AD5A90">
        <w:t xml:space="preserve">”, </w:t>
      </w:r>
      <w:r w:rsidR="00A72D97">
        <w:t xml:space="preserve">por parte do requerente, </w:t>
      </w:r>
      <w:r w:rsidR="00AD5A90">
        <w:t>de “</w:t>
      </w:r>
      <w:r w:rsidR="00AD5A90" w:rsidRPr="00D037B6">
        <w:rPr>
          <w:i/>
          <w:iCs/>
        </w:rPr>
        <w:t>informações que pudessem influenciar na cobertura do evento danoso</w:t>
      </w:r>
      <w:r w:rsidR="004658D9">
        <w:t>”</w:t>
      </w:r>
      <w:r w:rsidR="004B5447">
        <w:t>. Esse argumento</w:t>
      </w:r>
      <w:r w:rsidR="00526B5F">
        <w:t xml:space="preserve"> foi </w:t>
      </w:r>
      <w:r w:rsidR="00A72D97">
        <w:t>pautad</w:t>
      </w:r>
      <w:r w:rsidR="00526B5F">
        <w:t>o</w:t>
      </w:r>
      <w:r w:rsidR="00A72D97">
        <w:t xml:space="preserve"> na alegação de que </w:t>
      </w:r>
      <w:r w:rsidR="0072436D">
        <w:t xml:space="preserve">o demandante teria omitido </w:t>
      </w:r>
      <w:r w:rsidR="001B4762">
        <w:t xml:space="preserve">testemunhas, bem como </w:t>
      </w:r>
      <w:r w:rsidR="00526B5F">
        <w:t>que</w:t>
      </w:r>
      <w:r w:rsidR="0072436D">
        <w:t xml:space="preserve"> teria </w:t>
      </w:r>
      <w:r w:rsidR="00747867">
        <w:t xml:space="preserve">comunicado de forma </w:t>
      </w:r>
      <w:r w:rsidR="006C563E">
        <w:t xml:space="preserve">tardia </w:t>
      </w:r>
      <w:r w:rsidR="00747867">
        <w:t xml:space="preserve">o </w:t>
      </w:r>
      <w:r w:rsidR="006C563E">
        <w:t xml:space="preserve">acidente à autoridade policial e à associação, além </w:t>
      </w:r>
      <w:r w:rsidR="00747867">
        <w:t xml:space="preserve">se evadir </w:t>
      </w:r>
      <w:r w:rsidR="0072436D">
        <w:t>do local do sinistro</w:t>
      </w:r>
      <w:r w:rsidR="006C563E">
        <w:t xml:space="preserve"> e abandon</w:t>
      </w:r>
      <w:r w:rsidR="00747867">
        <w:t xml:space="preserve">ar o </w:t>
      </w:r>
      <w:r w:rsidR="006C563E">
        <w:t>veículo</w:t>
      </w:r>
      <w:r w:rsidR="006956EA">
        <w:t xml:space="preserve"> </w:t>
      </w:r>
      <w:r w:rsidR="006956EA" w:rsidRPr="006956EA">
        <w:rPr>
          <w:sz w:val="20"/>
          <w:szCs w:val="18"/>
        </w:rPr>
        <w:t>(</w:t>
      </w:r>
      <w:r w:rsidR="006956EA" w:rsidRPr="006956EA">
        <w:rPr>
          <w:b/>
          <w:bCs/>
          <w:sz w:val="20"/>
          <w:szCs w:val="18"/>
        </w:rPr>
        <w:t xml:space="preserve">doc. </w:t>
      </w:r>
      <w:r w:rsidR="009751FC">
        <w:rPr>
          <w:b/>
          <w:bCs/>
          <w:sz w:val="20"/>
          <w:szCs w:val="18"/>
        </w:rPr>
        <w:t>6</w:t>
      </w:r>
      <w:r w:rsidR="006956EA" w:rsidRPr="006956EA">
        <w:rPr>
          <w:sz w:val="20"/>
          <w:szCs w:val="18"/>
        </w:rPr>
        <w:t>)</w:t>
      </w:r>
      <w:r w:rsidR="00EA2B98">
        <w:t>.</w:t>
      </w:r>
    </w:p>
    <w:p w14:paraId="60453005" w14:textId="6653536B" w:rsidR="004A12C1" w:rsidRDefault="00E252EC" w:rsidP="004A12C1">
      <w:pPr>
        <w:pStyle w:val="SemEspaamento"/>
      </w:pPr>
      <w:r>
        <w:t xml:space="preserve">Ao contrário </w:t>
      </w:r>
      <w:r w:rsidR="006C563E">
        <w:t>do que sustenta a demandante,</w:t>
      </w:r>
      <w:r w:rsidR="008502E8">
        <w:t xml:space="preserve"> </w:t>
      </w:r>
      <w:r w:rsidR="00833A2A">
        <w:t xml:space="preserve">vale frisar que </w:t>
      </w:r>
      <w:r w:rsidR="006C563E">
        <w:t xml:space="preserve">o requerente tomou todas as providências cabíveis </w:t>
      </w:r>
      <w:r w:rsidR="004A12C1">
        <w:t>logo após o sinistro, que ocorreu na madrugada de domingo</w:t>
      </w:r>
      <w:r w:rsidR="00D037B6">
        <w:t xml:space="preserve"> </w:t>
      </w:r>
      <w:r w:rsidR="00D037B6" w:rsidRPr="00D037B6">
        <w:rPr>
          <w:sz w:val="20"/>
          <w:szCs w:val="18"/>
        </w:rPr>
        <w:t>(21.7.24)</w:t>
      </w:r>
      <w:r w:rsidR="004A12C1">
        <w:t xml:space="preserve">, relatando, com fidedignidade, o </w:t>
      </w:r>
      <w:r w:rsidR="002E23C7">
        <w:t xml:space="preserve">ocorrido </w:t>
      </w:r>
      <w:r w:rsidR="00D037B6">
        <w:t xml:space="preserve">perante a autoridade policial </w:t>
      </w:r>
      <w:r w:rsidR="002E23C7">
        <w:t xml:space="preserve">e prestando as informações solicitadas </w:t>
      </w:r>
      <w:r w:rsidR="007D3DEE">
        <w:t>no formulário</w:t>
      </w:r>
      <w:r w:rsidR="00D037B6">
        <w:t xml:space="preserve"> de abertura de sinistro, exigido pela requerida</w:t>
      </w:r>
      <w:r w:rsidR="004A12C1">
        <w:t>.</w:t>
      </w:r>
    </w:p>
    <w:p w14:paraId="7BF4A7DF" w14:textId="54114571" w:rsidR="004A12C1" w:rsidRDefault="00E36D42" w:rsidP="004A12C1">
      <w:pPr>
        <w:pStyle w:val="SemEspaamento"/>
      </w:pPr>
      <w:r>
        <w:t>Isso porque</w:t>
      </w:r>
      <w:r w:rsidR="00D037B6">
        <w:t xml:space="preserve">, </w:t>
      </w:r>
      <w:r w:rsidR="00EB3D40">
        <w:t xml:space="preserve">logo </w:t>
      </w:r>
      <w:r w:rsidR="004A12C1">
        <w:t xml:space="preserve">no dia </w:t>
      </w:r>
      <w:r w:rsidR="00D037B6">
        <w:t xml:space="preserve">útil </w:t>
      </w:r>
      <w:r w:rsidR="004A12C1">
        <w:t>seguinte</w:t>
      </w:r>
      <w:r w:rsidR="00D037B6">
        <w:t xml:space="preserve"> ao sinistro</w:t>
      </w:r>
      <w:r w:rsidR="004A12C1">
        <w:t xml:space="preserve"> </w:t>
      </w:r>
      <w:r w:rsidR="004A12C1" w:rsidRPr="00D037B6">
        <w:rPr>
          <w:sz w:val="20"/>
          <w:szCs w:val="18"/>
        </w:rPr>
        <w:t>(segunda-feira</w:t>
      </w:r>
      <w:r w:rsidR="00D037B6" w:rsidRPr="00D037B6">
        <w:rPr>
          <w:sz w:val="20"/>
          <w:szCs w:val="18"/>
        </w:rPr>
        <w:t xml:space="preserve"> – 22.7.2024</w:t>
      </w:r>
      <w:r w:rsidR="004A12C1" w:rsidRPr="00D037B6">
        <w:rPr>
          <w:sz w:val="20"/>
          <w:szCs w:val="18"/>
        </w:rPr>
        <w:t>)</w:t>
      </w:r>
      <w:r w:rsidR="004A12C1">
        <w:t xml:space="preserve">, o </w:t>
      </w:r>
      <w:r w:rsidR="00DE7983">
        <w:t>demandante</w:t>
      </w:r>
      <w:r w:rsidR="00D037B6">
        <w:t xml:space="preserve"> compareceu pessoalmente perante a Delegacia competente e registrou </w:t>
      </w:r>
      <w:r w:rsidR="004A12C1">
        <w:t xml:space="preserve">o </w:t>
      </w:r>
      <w:r w:rsidR="00D037B6">
        <w:t>boletim de ocorrência</w:t>
      </w:r>
      <w:r w:rsidR="004A12C1">
        <w:t xml:space="preserve">, relatando </w:t>
      </w:r>
      <w:r w:rsidR="00A96603">
        <w:t xml:space="preserve">que perdeu o controle do veículo </w:t>
      </w:r>
      <w:r w:rsidR="00AB4804">
        <w:t xml:space="preserve">na BR-101 </w:t>
      </w:r>
      <w:r w:rsidR="00A96603">
        <w:t>e colidiu com a mureta</w:t>
      </w:r>
      <w:r w:rsidR="00AB4804">
        <w:t xml:space="preserve"> de proteção</w:t>
      </w:r>
      <w:r w:rsidR="00A96603">
        <w:t xml:space="preserve">. O peticionante também ressaltou que só saiu do local porque estava sem bateria no seu celular e foi buscar ajuda do seu irmão, que morava nas proximidades. Quando retornou, logo na sequência, </w:t>
      </w:r>
      <w:r w:rsidR="00EB3D40">
        <w:t xml:space="preserve">ao local do sinistro, </w:t>
      </w:r>
      <w:r w:rsidR="00A96603">
        <w:t>ainda na madrugada de domingo</w:t>
      </w:r>
      <w:r w:rsidR="008502E8">
        <w:t xml:space="preserve"> </w:t>
      </w:r>
      <w:r w:rsidR="008502E8" w:rsidRPr="008502E8">
        <w:rPr>
          <w:sz w:val="20"/>
          <w:szCs w:val="18"/>
        </w:rPr>
        <w:t>(21.7</w:t>
      </w:r>
      <w:r w:rsidR="00EB3D40">
        <w:rPr>
          <w:sz w:val="20"/>
          <w:szCs w:val="18"/>
        </w:rPr>
        <w:t>.25</w:t>
      </w:r>
      <w:r w:rsidR="008502E8" w:rsidRPr="008502E8">
        <w:rPr>
          <w:sz w:val="20"/>
          <w:szCs w:val="18"/>
        </w:rPr>
        <w:t>)</w:t>
      </w:r>
      <w:r w:rsidR="00A96603">
        <w:t xml:space="preserve">, o veículo já havia sido retirado do local pela Autopista Litoral Sul e </w:t>
      </w:r>
      <w:r w:rsidR="004E0873">
        <w:t>levado a</w:t>
      </w:r>
      <w:r w:rsidR="00A96603">
        <w:t>o pátio da Polícia Federal.</w:t>
      </w:r>
    </w:p>
    <w:p w14:paraId="004940CC" w14:textId="56CEB292" w:rsidR="006E6A85" w:rsidRDefault="00EB3D40" w:rsidP="009B4FE2">
      <w:pPr>
        <w:pStyle w:val="SemEspaamento"/>
      </w:pPr>
      <w:r>
        <w:t>Em seguida</w:t>
      </w:r>
      <w:r w:rsidR="00DE7983">
        <w:t>,</w:t>
      </w:r>
      <w:r w:rsidR="00105183">
        <w:t xml:space="preserve"> </w:t>
      </w:r>
      <w:r>
        <w:t xml:space="preserve">já no dia </w:t>
      </w:r>
      <w:r w:rsidR="00BF10BC">
        <w:t xml:space="preserve">23.7.2024 </w:t>
      </w:r>
      <w:r w:rsidR="00BF10BC" w:rsidRPr="00AB4804">
        <w:rPr>
          <w:sz w:val="22"/>
          <w:szCs w:val="20"/>
        </w:rPr>
        <w:t xml:space="preserve">– </w:t>
      </w:r>
      <w:r w:rsidR="00DE7983">
        <w:rPr>
          <w:sz w:val="22"/>
          <w:szCs w:val="20"/>
        </w:rPr>
        <w:t>terça-feira</w:t>
      </w:r>
      <w:r w:rsidR="00D7145B">
        <w:rPr>
          <w:sz w:val="22"/>
          <w:szCs w:val="20"/>
        </w:rPr>
        <w:t xml:space="preserve">, </w:t>
      </w:r>
      <w:r w:rsidR="00BF10BC" w:rsidRPr="00AB4804">
        <w:rPr>
          <w:sz w:val="22"/>
          <w:szCs w:val="20"/>
        </w:rPr>
        <w:t>2 dias após o acidente</w:t>
      </w:r>
      <w:r w:rsidR="00AB4804" w:rsidRPr="00AB4804">
        <w:rPr>
          <w:sz w:val="22"/>
          <w:szCs w:val="20"/>
        </w:rPr>
        <w:t xml:space="preserve"> –</w:t>
      </w:r>
      <w:r w:rsidR="00BF10BC">
        <w:t xml:space="preserve">, o demandante </w:t>
      </w:r>
      <w:r w:rsidR="00AB4804">
        <w:t xml:space="preserve">compareceu à </w:t>
      </w:r>
      <w:r w:rsidR="006956EA">
        <w:t xml:space="preserve">associação </w:t>
      </w:r>
      <w:r w:rsidR="00AB4804">
        <w:t>requerida e preencheu o formulário de abertura de sinistro</w:t>
      </w:r>
      <w:r w:rsidR="003A56B0">
        <w:t xml:space="preserve">, </w:t>
      </w:r>
      <w:r w:rsidR="00E36D42">
        <w:t xml:space="preserve">entregando a documentação necessária e </w:t>
      </w:r>
      <w:r w:rsidR="003A56B0">
        <w:t>informando todo o ocorrido</w:t>
      </w:r>
      <w:r w:rsidR="006E6A85">
        <w:t xml:space="preserve">. </w:t>
      </w:r>
    </w:p>
    <w:p w14:paraId="4DBE3EE0" w14:textId="33825B22" w:rsidR="00EA2B98" w:rsidRDefault="00EB3D40" w:rsidP="009B4FE2">
      <w:pPr>
        <w:pStyle w:val="SemEspaamento"/>
      </w:pPr>
      <w:r>
        <w:t>Todas e</w:t>
      </w:r>
      <w:r w:rsidR="006E6A85">
        <w:t xml:space="preserve">ssas </w:t>
      </w:r>
      <w:r w:rsidR="002070DF">
        <w:t xml:space="preserve">diligências promovidas </w:t>
      </w:r>
      <w:r w:rsidR="008A7F9C">
        <w:t xml:space="preserve">e informações prestadas à autoridade policial </w:t>
      </w:r>
      <w:r w:rsidR="002070DF">
        <w:t>pelo re</w:t>
      </w:r>
      <w:r w:rsidR="009C7AC0">
        <w:t>querente</w:t>
      </w:r>
      <w:r w:rsidR="008A7F9C">
        <w:t>, repita-se,</w:t>
      </w:r>
      <w:r w:rsidR="006E6A85">
        <w:t xml:space="preserve"> nos 2 dias seguintes ao</w:t>
      </w:r>
      <w:r w:rsidR="003A56B0">
        <w:t xml:space="preserve"> </w:t>
      </w:r>
      <w:r>
        <w:t>acidente</w:t>
      </w:r>
      <w:r w:rsidR="008A7F9C">
        <w:t>,</w:t>
      </w:r>
      <w:r w:rsidR="009C7AC0">
        <w:t xml:space="preserve"> </w:t>
      </w:r>
      <w:r w:rsidR="00474523">
        <w:t>afasta</w:t>
      </w:r>
      <w:r w:rsidR="009C7AC0">
        <w:t>m</w:t>
      </w:r>
      <w:r w:rsidR="00474523">
        <w:t xml:space="preserve"> qualquer alegação de </w:t>
      </w:r>
      <w:r w:rsidR="00EB090E">
        <w:t xml:space="preserve">que </w:t>
      </w:r>
      <w:r w:rsidR="009C7AC0">
        <w:t xml:space="preserve">teria havido </w:t>
      </w:r>
      <w:r w:rsidR="00474523">
        <w:t xml:space="preserve">omissão de informações, </w:t>
      </w:r>
      <w:r w:rsidR="00011569">
        <w:t>comunicação tardia ou evasão deliberada/abandono do automóvel.</w:t>
      </w:r>
      <w:r w:rsidR="003A56B0">
        <w:t xml:space="preserve"> </w:t>
      </w:r>
    </w:p>
    <w:p w14:paraId="6143FEEA" w14:textId="7BBEFC0A" w:rsidR="0056699D" w:rsidRPr="006956EA" w:rsidRDefault="00FF5251" w:rsidP="0056699D">
      <w:pPr>
        <w:pStyle w:val="SemEspaamento"/>
        <w:rPr>
          <w:b/>
          <w:bCs/>
        </w:rPr>
      </w:pPr>
      <w:r>
        <w:t xml:space="preserve">Aliás, </w:t>
      </w:r>
      <w:r w:rsidR="0056699D">
        <w:t xml:space="preserve">mostra-se </w:t>
      </w:r>
      <w:r w:rsidR="004B61E0">
        <w:t xml:space="preserve">totalmente </w:t>
      </w:r>
      <w:r w:rsidR="0056699D">
        <w:t>irrazoável a negativa do benefício com base no art. 26, §1º, e no art. 27 do Estatuto Social da associação</w:t>
      </w:r>
      <w:r w:rsidR="00B25C3B">
        <w:t xml:space="preserve"> e nas cláusulas contratuais similares</w:t>
      </w:r>
      <w:r w:rsidR="0056699D">
        <w:t xml:space="preserve">, </w:t>
      </w:r>
      <w:r w:rsidR="00F04DC2">
        <w:t xml:space="preserve">que </w:t>
      </w:r>
      <w:r w:rsidR="00B74C09">
        <w:t>sustenta</w:t>
      </w:r>
      <w:r w:rsidR="00B25C3B">
        <w:t>m</w:t>
      </w:r>
      <w:r w:rsidR="00F04DC2">
        <w:t xml:space="preserve"> a alegação </w:t>
      </w:r>
      <w:r w:rsidR="00B74C09">
        <w:t xml:space="preserve">da requerida </w:t>
      </w:r>
      <w:r w:rsidR="00F04DC2">
        <w:t xml:space="preserve">de </w:t>
      </w:r>
      <w:r w:rsidR="00B74C09">
        <w:t xml:space="preserve">que teria </w:t>
      </w:r>
      <w:r w:rsidR="00730DFB">
        <w:t>ocorrido</w:t>
      </w:r>
      <w:r w:rsidR="00B74C09">
        <w:t xml:space="preserve"> </w:t>
      </w:r>
      <w:r w:rsidR="00F04DC2">
        <w:t>“</w:t>
      </w:r>
      <w:r w:rsidR="00F04DC2" w:rsidRPr="0056699D">
        <w:rPr>
          <w:i/>
          <w:iCs/>
        </w:rPr>
        <w:t>comunicação intempestiva do sinistro</w:t>
      </w:r>
      <w:r w:rsidR="00F04DC2">
        <w:t>”</w:t>
      </w:r>
      <w:r w:rsidR="006956EA">
        <w:t xml:space="preserve"> </w:t>
      </w:r>
      <w:r w:rsidR="006956EA" w:rsidRPr="006956EA">
        <w:rPr>
          <w:sz w:val="20"/>
          <w:szCs w:val="18"/>
        </w:rPr>
        <w:t>(</w:t>
      </w:r>
      <w:r w:rsidR="006956EA" w:rsidRPr="006956EA">
        <w:rPr>
          <w:b/>
          <w:bCs/>
          <w:sz w:val="20"/>
          <w:szCs w:val="18"/>
        </w:rPr>
        <w:t xml:space="preserve">doc. </w:t>
      </w:r>
      <w:r w:rsidR="00DB481F">
        <w:rPr>
          <w:b/>
          <w:bCs/>
          <w:sz w:val="20"/>
          <w:szCs w:val="18"/>
        </w:rPr>
        <w:t>6</w:t>
      </w:r>
      <w:r w:rsidR="006956EA" w:rsidRPr="006956EA">
        <w:rPr>
          <w:sz w:val="20"/>
          <w:szCs w:val="18"/>
        </w:rPr>
        <w:t>)</w:t>
      </w:r>
      <w:r w:rsidR="00F04DC2">
        <w:t>,</w:t>
      </w:r>
      <w:r w:rsidR="00F04DC2" w:rsidRPr="00FF5251">
        <w:t xml:space="preserve"> </w:t>
      </w:r>
      <w:r w:rsidR="004B61E0">
        <w:t xml:space="preserve">sobretudo pelo fato de </w:t>
      </w:r>
      <w:r w:rsidR="0056699D">
        <w:t xml:space="preserve">que </w:t>
      </w:r>
      <w:r w:rsidR="004B61E0">
        <w:t xml:space="preserve">essas </w:t>
      </w:r>
      <w:r w:rsidR="0056699D">
        <w:t xml:space="preserve">disposições </w:t>
      </w:r>
      <w:r w:rsidR="004B61E0">
        <w:t xml:space="preserve">são </w:t>
      </w:r>
      <w:r w:rsidR="0056699D" w:rsidRPr="006956EA">
        <w:rPr>
          <w:b/>
          <w:bCs/>
        </w:rPr>
        <w:t>totalmente abusivas</w:t>
      </w:r>
      <w:r w:rsidR="0056699D" w:rsidRPr="00DB481F">
        <w:rPr>
          <w:b/>
          <w:bCs/>
        </w:rPr>
        <w:t xml:space="preserve"> ao exigir a comunicação</w:t>
      </w:r>
      <w:r w:rsidR="0056699D">
        <w:t xml:space="preserve"> de qualquer sinistro para a associação e o registro do boletim de ocorrência </w:t>
      </w:r>
      <w:r w:rsidR="0056699D" w:rsidRPr="00DB481F">
        <w:rPr>
          <w:b/>
          <w:bCs/>
        </w:rPr>
        <w:t>no</w:t>
      </w:r>
      <w:r w:rsidR="0056699D">
        <w:t xml:space="preserve"> </w:t>
      </w:r>
      <w:r w:rsidR="0056699D" w:rsidRPr="006956EA">
        <w:rPr>
          <w:b/>
          <w:bCs/>
        </w:rPr>
        <w:t>prazo máximo de 2 horas</w:t>
      </w:r>
      <w:r w:rsidR="00C869C4">
        <w:t xml:space="preserve"> após</w:t>
      </w:r>
      <w:r w:rsidR="00DB481F">
        <w:t xml:space="preserve"> o fato</w:t>
      </w:r>
      <w:r w:rsidR="0056699D" w:rsidRPr="006956EA">
        <w:t>.</w:t>
      </w:r>
    </w:p>
    <w:p w14:paraId="08973A24" w14:textId="5A03800E" w:rsidR="0056699D" w:rsidRDefault="006956EA" w:rsidP="0056699D">
      <w:pPr>
        <w:pStyle w:val="SemEspaamento"/>
      </w:pPr>
      <w:r>
        <w:t xml:space="preserve">Ora, não </w:t>
      </w:r>
      <w:r w:rsidR="004B61E0">
        <w:t xml:space="preserve">há dúvida de que o </w:t>
      </w:r>
      <w:r w:rsidR="0056699D">
        <w:t>prazo estipulado, imposto</w:t>
      </w:r>
      <w:r w:rsidR="00DB481F">
        <w:t xml:space="preserve"> </w:t>
      </w:r>
      <w:r w:rsidR="00DB481F" w:rsidRPr="001076AC">
        <w:rPr>
          <w:u w:val="single"/>
        </w:rPr>
        <w:t>unilateralmente</w:t>
      </w:r>
      <w:r w:rsidR="0056699D">
        <w:t xml:space="preserve"> pela demandada como condição para </w:t>
      </w:r>
      <w:r w:rsidR="003516C5">
        <w:t>o</w:t>
      </w:r>
      <w:r w:rsidR="009C6C16">
        <w:t xml:space="preserve"> recebimento </w:t>
      </w:r>
      <w:r w:rsidR="0056699D">
        <w:t>d</w:t>
      </w:r>
      <w:r w:rsidR="009C6C16">
        <w:t>o serviço de</w:t>
      </w:r>
      <w:r w:rsidR="0056699D">
        <w:t xml:space="preserve"> proteção veicular, </w:t>
      </w:r>
      <w:r w:rsidR="00815336">
        <w:t xml:space="preserve">é </w:t>
      </w:r>
      <w:r w:rsidR="0056699D">
        <w:t>totalmente desproporcional</w:t>
      </w:r>
      <w:r w:rsidR="00C869C4">
        <w:t xml:space="preserve"> e irrazoável</w:t>
      </w:r>
      <w:r w:rsidR="00730DFB">
        <w:t>, além de abusivo,</w:t>
      </w:r>
      <w:r w:rsidR="0056699D">
        <w:t xml:space="preserve"> e não pode servir de justificativa para afastar </w:t>
      </w:r>
      <w:r w:rsidR="002442FB">
        <w:t xml:space="preserve">a cobertura </w:t>
      </w:r>
      <w:r w:rsidR="006311A1">
        <w:t xml:space="preserve">do automóvel </w:t>
      </w:r>
      <w:r w:rsidR="002442FB">
        <w:t xml:space="preserve">e </w:t>
      </w:r>
      <w:r w:rsidR="0056699D">
        <w:t xml:space="preserve">o ressarcimento </w:t>
      </w:r>
      <w:r w:rsidR="009C6C16">
        <w:t xml:space="preserve">do dano material sofrido </w:t>
      </w:r>
      <w:r w:rsidR="00A0262B">
        <w:t>em contraprestação às mensalidades devidamente quitadas</w:t>
      </w:r>
      <w:r w:rsidR="002A670A">
        <w:t xml:space="preserve"> pelo serviço de proteção veicular contratado</w:t>
      </w:r>
      <w:r w:rsidR="0056699D">
        <w:t xml:space="preserve">. </w:t>
      </w:r>
    </w:p>
    <w:p w14:paraId="31F0464D" w14:textId="1FBECFB2" w:rsidR="000C5FD2" w:rsidRDefault="00B76C49" w:rsidP="000C5FD2">
      <w:pPr>
        <w:pStyle w:val="SemEspaamento"/>
      </w:pPr>
      <w:r>
        <w:t xml:space="preserve">Em verdade, o que se extrai dessas disposições </w:t>
      </w:r>
      <w:r w:rsidR="000C5FD2">
        <w:t>é a tentativa vil da demandada de se eximir</w:t>
      </w:r>
      <w:r w:rsidR="00A20699">
        <w:t>, a todo custo,</w:t>
      </w:r>
      <w:r w:rsidR="000C5FD2" w:rsidRPr="000C5FD2">
        <w:t xml:space="preserve"> </w:t>
      </w:r>
      <w:r w:rsidR="000C5FD2">
        <w:t xml:space="preserve">de </w:t>
      </w:r>
      <w:r w:rsidR="006311A1">
        <w:t xml:space="preserve">prestar </w:t>
      </w:r>
      <w:r w:rsidR="000C5FD2">
        <w:t xml:space="preserve">o serviço </w:t>
      </w:r>
      <w:r w:rsidR="0026324B">
        <w:t>que foi contratado pelo requerente</w:t>
      </w:r>
      <w:r w:rsidR="00C869C4">
        <w:t>, o que não pode ser admitido</w:t>
      </w:r>
      <w:r w:rsidR="000C5FD2">
        <w:t>.</w:t>
      </w:r>
    </w:p>
    <w:p w14:paraId="349322AE" w14:textId="1D4FDEFC" w:rsidR="004B7201" w:rsidRDefault="0026324B" w:rsidP="0026324B">
      <w:pPr>
        <w:pStyle w:val="SemEspaamento"/>
      </w:pPr>
      <w:r>
        <w:t xml:space="preserve">Tanto isso é verdade, que </w:t>
      </w:r>
      <w:r w:rsidR="005B1045">
        <w:t xml:space="preserve">a própria requerida também fundamenta </w:t>
      </w:r>
      <w:r w:rsidR="007D110C">
        <w:t>a</w:t>
      </w:r>
      <w:r w:rsidR="00D70402">
        <w:t xml:space="preserve"> negativa </w:t>
      </w:r>
      <w:r w:rsidR="00683A72">
        <w:t xml:space="preserve">também </w:t>
      </w:r>
      <w:r w:rsidR="00D70402">
        <w:t>com base na</w:t>
      </w:r>
      <w:r w:rsidR="007D110C">
        <w:t xml:space="preserve"> acusação</w:t>
      </w:r>
      <w:r w:rsidR="005B1045">
        <w:t>,</w:t>
      </w:r>
      <w:r w:rsidR="007D110C">
        <w:t xml:space="preserve"> </w:t>
      </w:r>
      <w:r w:rsidR="00CB6559">
        <w:t xml:space="preserve">totalmente </w:t>
      </w:r>
      <w:r w:rsidR="007D110C">
        <w:t>infundada</w:t>
      </w:r>
      <w:r w:rsidR="00A20699">
        <w:t>,</w:t>
      </w:r>
      <w:r w:rsidR="007D110C">
        <w:t xml:space="preserve"> de que o</w:t>
      </w:r>
      <w:r w:rsidR="00CB6559">
        <w:t xml:space="preserve"> requerente teria feito uso de substância </w:t>
      </w:r>
      <w:r w:rsidR="0016167C">
        <w:t>alco</w:t>
      </w:r>
      <w:r w:rsidR="00221CF2">
        <w:t xml:space="preserve">ólica ou </w:t>
      </w:r>
      <w:r w:rsidR="00CB6559">
        <w:t>ilícita</w:t>
      </w:r>
      <w:r w:rsidR="00A20699">
        <w:t xml:space="preserve">. Ora, </w:t>
      </w:r>
      <w:r w:rsidR="004B7201">
        <w:t xml:space="preserve">não há nenhuma prova ou indicativo </w:t>
      </w:r>
      <w:r w:rsidR="00D70402">
        <w:t xml:space="preserve">mínimo </w:t>
      </w:r>
      <w:r w:rsidR="004B7201">
        <w:t xml:space="preserve">nesse sentido, tratando-se de mera suposição </w:t>
      </w:r>
      <w:r w:rsidR="00F71578">
        <w:t>unilateral</w:t>
      </w:r>
      <w:r w:rsidR="00B42697">
        <w:t xml:space="preserve"> feit</w:t>
      </w:r>
      <w:r w:rsidR="00E02351">
        <w:t>a</w:t>
      </w:r>
      <w:r w:rsidR="00B42697">
        <w:t xml:space="preserve"> pela </w:t>
      </w:r>
      <w:r w:rsidR="00A20699">
        <w:t>demandada</w:t>
      </w:r>
      <w:r w:rsidR="00F71578">
        <w:t xml:space="preserve">, </w:t>
      </w:r>
      <w:r w:rsidR="007F1F02">
        <w:t xml:space="preserve">repita-se, </w:t>
      </w:r>
      <w:r w:rsidR="004B7201">
        <w:t xml:space="preserve">com o único objetivo de se </w:t>
      </w:r>
      <w:r w:rsidR="00F71578">
        <w:t xml:space="preserve">eximir </w:t>
      </w:r>
      <w:r w:rsidR="004B7201">
        <w:t>de cumprir a obrigação contratual assumida.</w:t>
      </w:r>
      <w:r w:rsidR="006311A1">
        <w:t xml:space="preserve"> Aliás, </w:t>
      </w:r>
      <w:r w:rsidR="00855918">
        <w:t xml:space="preserve">se fosse isso verdade, certamente o </w:t>
      </w:r>
      <w:r w:rsidR="006311A1">
        <w:t xml:space="preserve">requerente </w:t>
      </w:r>
      <w:r w:rsidR="00855918">
        <w:t xml:space="preserve">não teria retornado </w:t>
      </w:r>
      <w:r w:rsidR="00017660">
        <w:t xml:space="preserve">ao local do fato </w:t>
      </w:r>
      <w:r w:rsidR="006311A1">
        <w:t xml:space="preserve">logo após </w:t>
      </w:r>
      <w:r w:rsidR="00017660">
        <w:t xml:space="preserve">o acidente, </w:t>
      </w:r>
      <w:r w:rsidR="002A193E">
        <w:t xml:space="preserve">ainda de madrugada, </w:t>
      </w:r>
      <w:r w:rsidR="00855918">
        <w:t xml:space="preserve">como informado à autoridade policial </w:t>
      </w:r>
      <w:r w:rsidR="00855918" w:rsidRPr="00855918">
        <w:rPr>
          <w:sz w:val="20"/>
          <w:szCs w:val="18"/>
        </w:rPr>
        <w:t>(</w:t>
      </w:r>
      <w:r w:rsidR="00855918" w:rsidRPr="00855918">
        <w:rPr>
          <w:b/>
          <w:bCs/>
          <w:sz w:val="20"/>
          <w:szCs w:val="18"/>
        </w:rPr>
        <w:t>doc. 3</w:t>
      </w:r>
      <w:r w:rsidR="00855918" w:rsidRPr="00855918">
        <w:rPr>
          <w:sz w:val="20"/>
          <w:szCs w:val="18"/>
        </w:rPr>
        <w:t>)</w:t>
      </w:r>
      <w:r w:rsidR="00017660">
        <w:t>.</w:t>
      </w:r>
    </w:p>
    <w:p w14:paraId="38AA6771" w14:textId="2B8AEB3F" w:rsidR="00AA403A" w:rsidRDefault="000C2E37" w:rsidP="00C34891">
      <w:pPr>
        <w:pStyle w:val="SemEspaamento"/>
      </w:pPr>
      <w:r>
        <w:t xml:space="preserve">No mais, sobre </w:t>
      </w:r>
      <w:r w:rsidR="004B7201">
        <w:t xml:space="preserve">o assunto, </w:t>
      </w:r>
      <w:r w:rsidR="00C34891">
        <w:t xml:space="preserve">a jurisprudência </w:t>
      </w:r>
      <w:r w:rsidR="008E694A">
        <w:t>possui o firme</w:t>
      </w:r>
      <w:r w:rsidR="00C34891">
        <w:t xml:space="preserve"> entendimento de que “</w:t>
      </w:r>
      <w:r w:rsidR="00686F8A" w:rsidRPr="00686F8A">
        <w:rPr>
          <w:i/>
          <w:iCs/>
        </w:rPr>
        <w:t xml:space="preserve">Cabe à Associação comprovar a embriaguez do condutor do veículo associado. </w:t>
      </w:r>
      <w:r w:rsidR="00686F8A" w:rsidRPr="007F1F02">
        <w:rPr>
          <w:b/>
          <w:bCs/>
          <w:i/>
          <w:iCs/>
        </w:rPr>
        <w:t>Ausente comprovação, haverá a reparação pelos danos materiais sofridos</w:t>
      </w:r>
      <w:r w:rsidR="00C34891">
        <w:t>”</w:t>
      </w:r>
      <w:r w:rsidR="00C34891" w:rsidRPr="00C34891">
        <w:rPr>
          <w:i/>
          <w:iCs/>
        </w:rPr>
        <w:t> </w:t>
      </w:r>
      <w:r w:rsidR="00C34891" w:rsidRPr="00955077">
        <w:rPr>
          <w:sz w:val="20"/>
          <w:szCs w:val="18"/>
        </w:rPr>
        <w:t>(</w:t>
      </w:r>
      <w:r w:rsidR="00B21321" w:rsidRPr="00955077">
        <w:rPr>
          <w:sz w:val="20"/>
          <w:szCs w:val="18"/>
        </w:rPr>
        <w:t>TJMG</w:t>
      </w:r>
      <w:r w:rsidR="00955077">
        <w:rPr>
          <w:sz w:val="20"/>
          <w:szCs w:val="18"/>
        </w:rPr>
        <w:t>,</w:t>
      </w:r>
      <w:r w:rsidR="00B21321" w:rsidRPr="00955077">
        <w:rPr>
          <w:sz w:val="20"/>
          <w:szCs w:val="18"/>
        </w:rPr>
        <w:t xml:space="preserve"> AC n. </w:t>
      </w:r>
      <w:r w:rsidR="00955077" w:rsidRPr="00955077">
        <w:rPr>
          <w:sz w:val="20"/>
          <w:szCs w:val="18"/>
        </w:rPr>
        <w:t>5054298-78.2019.8.13.0024</w:t>
      </w:r>
      <w:r w:rsidR="00B21321" w:rsidRPr="00955077">
        <w:rPr>
          <w:sz w:val="20"/>
          <w:szCs w:val="18"/>
        </w:rPr>
        <w:t>, Rela</w:t>
      </w:r>
      <w:r w:rsidR="00955077" w:rsidRPr="00955077">
        <w:rPr>
          <w:sz w:val="20"/>
          <w:szCs w:val="18"/>
        </w:rPr>
        <w:t>. Desa.</w:t>
      </w:r>
      <w:r w:rsidR="00B21321" w:rsidRPr="00955077">
        <w:rPr>
          <w:sz w:val="20"/>
          <w:szCs w:val="18"/>
        </w:rPr>
        <w:t xml:space="preserve"> Maria das Graças Rocha Santos </w:t>
      </w:r>
      <w:r w:rsidR="00955077" w:rsidRPr="00955077">
        <w:rPr>
          <w:sz w:val="20"/>
          <w:szCs w:val="18"/>
        </w:rPr>
        <w:t xml:space="preserve">– </w:t>
      </w:r>
      <w:r w:rsidR="00B21321" w:rsidRPr="00955077">
        <w:rPr>
          <w:sz w:val="20"/>
          <w:szCs w:val="18"/>
        </w:rPr>
        <w:t xml:space="preserve">JD Convocada, </w:t>
      </w:r>
      <w:r w:rsidR="00955077" w:rsidRPr="00955077">
        <w:rPr>
          <w:sz w:val="20"/>
          <w:szCs w:val="18"/>
        </w:rPr>
        <w:t xml:space="preserve">j. em </w:t>
      </w:r>
      <w:r w:rsidR="00B21321" w:rsidRPr="00955077">
        <w:rPr>
          <w:sz w:val="20"/>
          <w:szCs w:val="18"/>
        </w:rPr>
        <w:t>27</w:t>
      </w:r>
      <w:r w:rsidR="00955077" w:rsidRPr="00955077">
        <w:rPr>
          <w:sz w:val="20"/>
          <w:szCs w:val="18"/>
        </w:rPr>
        <w:t>.</w:t>
      </w:r>
      <w:r w:rsidR="00B21321" w:rsidRPr="00955077">
        <w:rPr>
          <w:sz w:val="20"/>
          <w:szCs w:val="18"/>
        </w:rPr>
        <w:t>1</w:t>
      </w:r>
      <w:r w:rsidR="00955077" w:rsidRPr="00955077">
        <w:rPr>
          <w:sz w:val="20"/>
          <w:szCs w:val="18"/>
        </w:rPr>
        <w:t>.</w:t>
      </w:r>
      <w:r w:rsidR="00B21321" w:rsidRPr="00955077">
        <w:rPr>
          <w:sz w:val="20"/>
          <w:szCs w:val="18"/>
        </w:rPr>
        <w:t>2022</w:t>
      </w:r>
      <w:r w:rsidR="00C34891" w:rsidRPr="00955077">
        <w:rPr>
          <w:sz w:val="20"/>
          <w:szCs w:val="18"/>
        </w:rPr>
        <w:t>)</w:t>
      </w:r>
      <w:r w:rsidR="00C34891">
        <w:t>.</w:t>
      </w:r>
      <w:r w:rsidR="004B7201">
        <w:t xml:space="preserve"> </w:t>
      </w:r>
    </w:p>
    <w:p w14:paraId="7411D208" w14:textId="0C718EF0" w:rsidR="00AA2AAE" w:rsidRDefault="008E694A" w:rsidP="009B4FE2">
      <w:pPr>
        <w:pStyle w:val="SemEspaamento"/>
      </w:pPr>
      <w:r>
        <w:t>Como visto, p</w:t>
      </w:r>
      <w:r w:rsidR="00955077">
        <w:t xml:space="preserve">ortanto, </w:t>
      </w:r>
      <w:r>
        <w:t>é totalmente descabida a negativa</w:t>
      </w:r>
      <w:r w:rsidR="0061096A">
        <w:t xml:space="preserve"> </w:t>
      </w:r>
      <w:r w:rsidR="00683A72">
        <w:t xml:space="preserve">pautada </w:t>
      </w:r>
      <w:r>
        <w:t xml:space="preserve">em </w:t>
      </w:r>
      <w:r w:rsidR="004E0FA2">
        <w:t xml:space="preserve">mera </w:t>
      </w:r>
      <w:r>
        <w:t>suposição</w:t>
      </w:r>
      <w:r w:rsidR="00683A72">
        <w:t xml:space="preserve"> unilateral</w:t>
      </w:r>
      <w:r>
        <w:t xml:space="preserve">, desprovida de qualquer indicativo mínimo </w:t>
      </w:r>
      <w:r w:rsidR="004E0FA2">
        <w:t xml:space="preserve">que corrobore </w:t>
      </w:r>
      <w:r w:rsidR="004E0EEE">
        <w:t>ess</w:t>
      </w:r>
      <w:r w:rsidR="004E0FA2">
        <w:t>a alegação</w:t>
      </w:r>
      <w:r>
        <w:t xml:space="preserve">, </w:t>
      </w:r>
      <w:r w:rsidR="00816BEF">
        <w:t xml:space="preserve">constituindo afronta ao direito do consumidor de ser ressarcido por conta do acidente </w:t>
      </w:r>
      <w:r w:rsidR="004F0B54">
        <w:t xml:space="preserve">automobilístico </w:t>
      </w:r>
      <w:r w:rsidR="00816BEF">
        <w:t>em que se envolveu.</w:t>
      </w:r>
    </w:p>
    <w:p w14:paraId="5DB2A825" w14:textId="2713A3E3" w:rsidR="00730DFB" w:rsidRDefault="00730DFB" w:rsidP="009B4FE2">
      <w:pPr>
        <w:pStyle w:val="SemEspaamento"/>
      </w:pPr>
      <w:r>
        <w:t>Mas não é só.</w:t>
      </w:r>
    </w:p>
    <w:p w14:paraId="38D86849" w14:textId="12D4E60B" w:rsidR="00730DFB" w:rsidRDefault="000511C3" w:rsidP="009B4FE2">
      <w:pPr>
        <w:pStyle w:val="SemEspaamento"/>
      </w:pPr>
      <w:r>
        <w:t>A demandada também negou o benefício pretendido pela acusação</w:t>
      </w:r>
      <w:r w:rsidR="00C42C68">
        <w:t>,</w:t>
      </w:r>
      <w:r>
        <w:t xml:space="preserve"> </w:t>
      </w:r>
      <w:r w:rsidR="00C42C68">
        <w:t xml:space="preserve">novamente </w:t>
      </w:r>
      <w:r>
        <w:t>infundada</w:t>
      </w:r>
      <w:r w:rsidR="00C42C68">
        <w:t>,</w:t>
      </w:r>
      <w:r>
        <w:t xml:space="preserve"> de que o autor teria</w:t>
      </w:r>
      <w:r w:rsidR="00DB3F05">
        <w:t xml:space="preserve"> sido negligente na utilização do veículo segurado</w:t>
      </w:r>
      <w:r w:rsidR="00EA4D64">
        <w:t>, assim como teria deixado de adotar “</w:t>
      </w:r>
      <w:r w:rsidR="00EA4D64" w:rsidRPr="00E44537">
        <w:rPr>
          <w:i/>
          <w:iCs/>
        </w:rPr>
        <w:t>todos os meios razoáveis</w:t>
      </w:r>
      <w:r w:rsidR="00E44537">
        <w:t>” para salvar ou preservar</w:t>
      </w:r>
      <w:r w:rsidR="00EA4D64">
        <w:t xml:space="preserve"> </w:t>
      </w:r>
      <w:r w:rsidR="00E44537">
        <w:t xml:space="preserve">o automóvel após o acidente </w:t>
      </w:r>
      <w:r w:rsidR="00E44537" w:rsidRPr="00E44537">
        <w:rPr>
          <w:sz w:val="20"/>
          <w:szCs w:val="18"/>
        </w:rPr>
        <w:t xml:space="preserve">(art. 68 do Estatuto – </w:t>
      </w:r>
      <w:r w:rsidR="00E44537" w:rsidRPr="00E44537">
        <w:rPr>
          <w:b/>
          <w:bCs/>
          <w:sz w:val="20"/>
          <w:szCs w:val="18"/>
        </w:rPr>
        <w:t xml:space="preserve">doc. </w:t>
      </w:r>
      <w:r w:rsidR="009751FC">
        <w:rPr>
          <w:b/>
          <w:bCs/>
          <w:sz w:val="20"/>
          <w:szCs w:val="18"/>
        </w:rPr>
        <w:t>6</w:t>
      </w:r>
      <w:r w:rsidR="00E44537" w:rsidRPr="00E44537">
        <w:rPr>
          <w:sz w:val="20"/>
          <w:szCs w:val="18"/>
        </w:rPr>
        <w:t>)</w:t>
      </w:r>
      <w:r w:rsidR="00E44537">
        <w:t>.</w:t>
      </w:r>
    </w:p>
    <w:p w14:paraId="123EE287" w14:textId="24F1770F" w:rsidR="00E44537" w:rsidRDefault="00C42C68" w:rsidP="009B4FE2">
      <w:pPr>
        <w:pStyle w:val="SemEspaamento"/>
      </w:pPr>
      <w:r>
        <w:t>Com o devido respeito, Excelência</w:t>
      </w:r>
      <w:r w:rsidR="00FC526A">
        <w:t>,</w:t>
      </w:r>
      <w:r w:rsidR="0016419D">
        <w:t xml:space="preserve"> </w:t>
      </w:r>
      <w:r w:rsidR="004D289F">
        <w:t xml:space="preserve">trata-se de </w:t>
      </w:r>
      <w:r w:rsidR="00880D40">
        <w:t>mais uma</w:t>
      </w:r>
      <w:r w:rsidR="004D289F">
        <w:t xml:space="preserve"> </w:t>
      </w:r>
      <w:r w:rsidR="00683A72">
        <w:t xml:space="preserve">disposição </w:t>
      </w:r>
      <w:r w:rsidR="004D289F">
        <w:t>leonina</w:t>
      </w:r>
      <w:r w:rsidR="00683A72">
        <w:t>/abusiva</w:t>
      </w:r>
      <w:r w:rsidR="004D289F">
        <w:t xml:space="preserve"> e, além disso, a </w:t>
      </w:r>
      <w:r w:rsidR="0016419D">
        <w:t xml:space="preserve">interpretação </w:t>
      </w:r>
      <w:r w:rsidR="00136DEC">
        <w:t xml:space="preserve">feita </w:t>
      </w:r>
      <w:r w:rsidR="0016419D">
        <w:t>pela associação requerida</w:t>
      </w:r>
      <w:r w:rsidR="00C2577B">
        <w:t xml:space="preserve"> simplesmente </w:t>
      </w:r>
      <w:r w:rsidR="00880D40">
        <w:t xml:space="preserve">desconsidera o fato de que o automóvel </w:t>
      </w:r>
      <w:r w:rsidR="008E2252">
        <w:t xml:space="preserve">teve </w:t>
      </w:r>
      <w:r w:rsidR="00880D40" w:rsidRPr="008E2252">
        <w:t>perda total</w:t>
      </w:r>
      <w:r w:rsidR="00383549">
        <w:t xml:space="preserve"> </w:t>
      </w:r>
      <w:r w:rsidR="00383549" w:rsidRPr="00383549">
        <w:rPr>
          <w:sz w:val="20"/>
          <w:szCs w:val="18"/>
        </w:rPr>
        <w:t>(</w:t>
      </w:r>
      <w:r w:rsidR="00383549" w:rsidRPr="00383549">
        <w:rPr>
          <w:b/>
          <w:bCs/>
          <w:sz w:val="20"/>
          <w:szCs w:val="18"/>
        </w:rPr>
        <w:t xml:space="preserve">doc. </w:t>
      </w:r>
      <w:r w:rsidR="009751FC">
        <w:rPr>
          <w:b/>
          <w:bCs/>
          <w:sz w:val="20"/>
          <w:szCs w:val="18"/>
        </w:rPr>
        <w:t>4</w:t>
      </w:r>
      <w:r w:rsidR="00383549" w:rsidRPr="00383549">
        <w:rPr>
          <w:sz w:val="20"/>
          <w:szCs w:val="18"/>
        </w:rPr>
        <w:t>)</w:t>
      </w:r>
      <w:r w:rsidR="008E2252">
        <w:t>,</w:t>
      </w:r>
      <w:r w:rsidR="00880D40">
        <w:rPr>
          <w:b/>
          <w:bCs/>
        </w:rPr>
        <w:t xml:space="preserve"> </w:t>
      </w:r>
      <w:r w:rsidR="006E5E84">
        <w:t xml:space="preserve">servindo para </w:t>
      </w:r>
      <w:r w:rsidR="00C2577B">
        <w:t>afasta</w:t>
      </w:r>
      <w:r w:rsidR="00136DEC">
        <w:t>r</w:t>
      </w:r>
      <w:r w:rsidR="00C2577B">
        <w:t xml:space="preserve"> tod</w:t>
      </w:r>
      <w:r w:rsidR="00977137">
        <w:t>a</w:t>
      </w:r>
      <w:r w:rsidR="00C2577B">
        <w:t xml:space="preserve"> e qualquer </w:t>
      </w:r>
      <w:r w:rsidR="002F1D5B">
        <w:t>obrigação</w:t>
      </w:r>
      <w:r w:rsidR="00E71A80">
        <w:t xml:space="preserve"> </w:t>
      </w:r>
      <w:r w:rsidR="007E2387">
        <w:t xml:space="preserve">sua </w:t>
      </w:r>
      <w:r w:rsidR="002F1D5B">
        <w:t xml:space="preserve">de ressarcir veículo </w:t>
      </w:r>
      <w:r w:rsidR="00136DEC">
        <w:t xml:space="preserve">contratualmente </w:t>
      </w:r>
      <w:r w:rsidR="002F1D5B">
        <w:t>protegido,</w:t>
      </w:r>
      <w:r w:rsidR="00977137">
        <w:t xml:space="preserve"> na medida em que </w:t>
      </w:r>
      <w:r w:rsidR="009C09CD">
        <w:t>alega, genericamente, a “negligência” no uso do automóvel ou a falta de “meios razoáveis” para preservá-lo</w:t>
      </w:r>
      <w:r w:rsidR="0018616C">
        <w:t xml:space="preserve"> </w:t>
      </w:r>
      <w:r w:rsidR="00A05A12" w:rsidRPr="00A05A12">
        <w:rPr>
          <w:sz w:val="20"/>
          <w:szCs w:val="18"/>
        </w:rPr>
        <w:t>(argumento sem qualquer sentido diante d</w:t>
      </w:r>
      <w:r w:rsidR="007F298A">
        <w:rPr>
          <w:sz w:val="20"/>
          <w:szCs w:val="18"/>
        </w:rPr>
        <w:t>a</w:t>
      </w:r>
      <w:r w:rsidR="00A05A12" w:rsidRPr="00A05A12">
        <w:rPr>
          <w:sz w:val="20"/>
          <w:szCs w:val="18"/>
        </w:rPr>
        <w:t xml:space="preserve"> perda total do automóvel</w:t>
      </w:r>
      <w:r w:rsidR="00656AD4">
        <w:rPr>
          <w:sz w:val="20"/>
          <w:szCs w:val="18"/>
        </w:rPr>
        <w:t>,</w:t>
      </w:r>
      <w:r w:rsidR="007F298A">
        <w:rPr>
          <w:sz w:val="20"/>
          <w:szCs w:val="18"/>
        </w:rPr>
        <w:t xml:space="preserve"> em que </w:t>
      </w:r>
      <w:r w:rsidR="00656AD4">
        <w:rPr>
          <w:sz w:val="20"/>
          <w:szCs w:val="18"/>
        </w:rPr>
        <w:t xml:space="preserve">o </w:t>
      </w:r>
      <w:r w:rsidR="007F298A">
        <w:rPr>
          <w:sz w:val="20"/>
          <w:szCs w:val="18"/>
        </w:rPr>
        <w:t>veículo é prontamente levado ao pátio da Polícia Federal</w:t>
      </w:r>
      <w:r w:rsidR="00A05A12" w:rsidRPr="00A05A12">
        <w:rPr>
          <w:sz w:val="20"/>
          <w:szCs w:val="18"/>
        </w:rPr>
        <w:t>)</w:t>
      </w:r>
      <w:r w:rsidR="009C09CD">
        <w:t xml:space="preserve">, o que </w:t>
      </w:r>
      <w:r w:rsidR="00E01D96">
        <w:t xml:space="preserve">não pode ser admitido e </w:t>
      </w:r>
      <w:r w:rsidR="004D289F">
        <w:t xml:space="preserve">reforça a </w:t>
      </w:r>
      <w:r w:rsidR="00E01D96">
        <w:t xml:space="preserve">sua </w:t>
      </w:r>
      <w:r w:rsidR="004D289F">
        <w:t xml:space="preserve">tentativa </w:t>
      </w:r>
      <w:r w:rsidR="00400E23">
        <w:t>desprezível de criar subterfúgios para não prestar o serviço contratado</w:t>
      </w:r>
      <w:r w:rsidR="009C09CD">
        <w:t>.</w:t>
      </w:r>
    </w:p>
    <w:p w14:paraId="05FEF5A1" w14:textId="66A1AC69" w:rsidR="00400E23" w:rsidRDefault="00400E23" w:rsidP="009B4FE2">
      <w:pPr>
        <w:pStyle w:val="SemEspaamento"/>
      </w:pPr>
      <w:r>
        <w:t xml:space="preserve">Desse modo, uma vez </w:t>
      </w:r>
      <w:r w:rsidR="00CE30BF">
        <w:t>demonstrada</w:t>
      </w:r>
      <w:r>
        <w:t xml:space="preserve"> a </w:t>
      </w:r>
      <w:r w:rsidR="00047C28">
        <w:t xml:space="preserve">abusividade das </w:t>
      </w:r>
      <w:r w:rsidR="00A4182F">
        <w:t xml:space="preserve">disposições </w:t>
      </w:r>
      <w:r w:rsidR="00150E67">
        <w:t xml:space="preserve">contratuais e </w:t>
      </w:r>
      <w:r w:rsidR="00047C28">
        <w:t>estatutárias</w:t>
      </w:r>
      <w:r w:rsidR="00150E67">
        <w:t>, bem como devidamente comprovada</w:t>
      </w:r>
      <w:r w:rsidR="00047C28">
        <w:t xml:space="preserve"> a negativa </w:t>
      </w:r>
      <w:r w:rsidR="00910FB8">
        <w:t xml:space="preserve">injustificada </w:t>
      </w:r>
      <w:r w:rsidR="00F7512C">
        <w:t xml:space="preserve">do benefício de </w:t>
      </w:r>
      <w:r w:rsidR="00047C28">
        <w:t>proteção veicular contratad</w:t>
      </w:r>
      <w:r w:rsidR="00F7512C">
        <w:t>o</w:t>
      </w:r>
      <w:r w:rsidR="00047C28">
        <w:t xml:space="preserve">, o ressarcimento </w:t>
      </w:r>
      <w:r w:rsidR="00F7512C">
        <w:t>de R$</w:t>
      </w:r>
      <w:r w:rsidR="00DE793D">
        <w:t xml:space="preserve"> </w:t>
      </w:r>
      <w:r w:rsidR="00882BA2" w:rsidRPr="00882BA2">
        <w:t>60.798,59</w:t>
      </w:r>
      <w:r w:rsidR="00882BA2">
        <w:t xml:space="preserve"> </w:t>
      </w:r>
      <w:r w:rsidR="00882BA2" w:rsidRPr="00882BA2">
        <w:rPr>
          <w:sz w:val="20"/>
          <w:szCs w:val="18"/>
        </w:rPr>
        <w:t>(sessenta mil, setecentos e noventa e oito reais e cinquenta e nove centavos)</w:t>
      </w:r>
      <w:r w:rsidR="00F7512C">
        <w:t xml:space="preserve">, que </w:t>
      </w:r>
      <w:r w:rsidR="00DE793D">
        <w:t>representa o valor do automóvel</w:t>
      </w:r>
      <w:r w:rsidR="00882BA2">
        <w:t xml:space="preserve"> na data do acidente</w:t>
      </w:r>
      <w:r w:rsidR="00DE793D">
        <w:t xml:space="preserve">, conforme </w:t>
      </w:r>
      <w:r w:rsidR="00F7512C">
        <w:t>a tabela FIPE</w:t>
      </w:r>
      <w:r w:rsidR="00910FB8">
        <w:t xml:space="preserve"> </w:t>
      </w:r>
      <w:r w:rsidR="00910FB8">
        <w:rPr>
          <w:sz w:val="20"/>
          <w:szCs w:val="18"/>
        </w:rPr>
        <w:t>(</w:t>
      </w:r>
      <w:r w:rsidR="00910FB8" w:rsidRPr="00882BA2">
        <w:rPr>
          <w:b/>
          <w:bCs/>
          <w:sz w:val="20"/>
          <w:szCs w:val="18"/>
        </w:rPr>
        <w:t xml:space="preserve">doc. </w:t>
      </w:r>
      <w:r w:rsidR="00B67EA7">
        <w:rPr>
          <w:b/>
          <w:bCs/>
          <w:sz w:val="20"/>
          <w:szCs w:val="18"/>
        </w:rPr>
        <w:t>7</w:t>
      </w:r>
      <w:r w:rsidR="00910FB8" w:rsidRPr="00882BA2">
        <w:rPr>
          <w:sz w:val="20"/>
          <w:szCs w:val="18"/>
        </w:rPr>
        <w:t>)</w:t>
      </w:r>
      <w:r w:rsidR="00F7512C">
        <w:t xml:space="preserve">, corrigido monetariamente, é medida </w:t>
      </w:r>
      <w:r w:rsidR="005A3EB5">
        <w:t>de Justiça</w:t>
      </w:r>
      <w:r w:rsidR="00F7512C">
        <w:t>.</w:t>
      </w:r>
    </w:p>
    <w:p w14:paraId="6D689B75" w14:textId="0195032C" w:rsidR="00361937" w:rsidRDefault="00361937" w:rsidP="009B4FE2">
      <w:pPr>
        <w:pStyle w:val="SemEspaamento"/>
      </w:pPr>
      <w:r>
        <w:t>Por fim, embora o requerente entenda que a negativa injustificada</w:t>
      </w:r>
      <w:r w:rsidR="00E340CB">
        <w:t xml:space="preserve"> </w:t>
      </w:r>
      <w:r w:rsidR="00AC0478">
        <w:t xml:space="preserve">feita pela demandada </w:t>
      </w:r>
      <w:r w:rsidR="00E340CB">
        <w:t>extrapolou</w:t>
      </w:r>
      <w:r w:rsidR="00AC0478">
        <w:t xml:space="preserve"> </w:t>
      </w:r>
      <w:r w:rsidR="00AC0478" w:rsidRPr="00AC0478">
        <w:rPr>
          <w:sz w:val="22"/>
          <w:szCs w:val="20"/>
        </w:rPr>
        <w:t>– e muito –</w:t>
      </w:r>
      <w:r w:rsidR="00E340CB">
        <w:t xml:space="preserve"> o mero dissabor do dia a dia, criando diversos entraves para o seu trabalho e lazer, </w:t>
      </w:r>
      <w:r w:rsidR="00AC0478">
        <w:t>inclusive</w:t>
      </w:r>
      <w:r w:rsidR="00E340CB">
        <w:t xml:space="preserve"> porque</w:t>
      </w:r>
      <w:r w:rsidR="00AC0478">
        <w:t>, até hoje,</w:t>
      </w:r>
      <w:r w:rsidR="00E340CB">
        <w:t xml:space="preserve"> o demandante só conseguiu adquirir uma moto Honda CG 160, ano 2018 </w:t>
      </w:r>
      <w:r w:rsidR="00E340CB" w:rsidRPr="00FD7ABC">
        <w:rPr>
          <w:sz w:val="20"/>
          <w:szCs w:val="18"/>
        </w:rPr>
        <w:t>(</w:t>
      </w:r>
      <w:r w:rsidR="00E340CB" w:rsidRPr="00FD7ABC">
        <w:rPr>
          <w:b/>
          <w:bCs/>
          <w:sz w:val="20"/>
          <w:szCs w:val="18"/>
        </w:rPr>
        <w:t xml:space="preserve">doc. </w:t>
      </w:r>
      <w:r w:rsidR="00B67EA7">
        <w:rPr>
          <w:b/>
          <w:bCs/>
          <w:sz w:val="20"/>
          <w:szCs w:val="18"/>
        </w:rPr>
        <w:t>8</w:t>
      </w:r>
      <w:r w:rsidR="00E340CB" w:rsidRPr="00FD7ABC">
        <w:rPr>
          <w:sz w:val="20"/>
          <w:szCs w:val="18"/>
        </w:rPr>
        <w:t>)</w:t>
      </w:r>
      <w:r w:rsidR="00E340CB">
        <w:t xml:space="preserve">, para tentar mitigar os prejuízos ocasionados pela negativa indevida, </w:t>
      </w:r>
      <w:r w:rsidR="00792E60">
        <w:t xml:space="preserve">não será deduzido o pleito de indenização pelos danos morais </w:t>
      </w:r>
      <w:r w:rsidR="00AC0478">
        <w:t>sofridos,</w:t>
      </w:r>
      <w:r w:rsidR="00792E60">
        <w:t xml:space="preserve"> por conta da opção pelo Juizado Especial Cível</w:t>
      </w:r>
      <w:r w:rsidR="009F0E95">
        <w:t xml:space="preserve"> e </w:t>
      </w:r>
      <w:r w:rsidR="00F97417">
        <w:t>pel</w:t>
      </w:r>
      <w:r w:rsidR="009F0E95">
        <w:t xml:space="preserve">a sua </w:t>
      </w:r>
      <w:r w:rsidR="00E6682D">
        <w:t>conh</w:t>
      </w:r>
      <w:r w:rsidR="00F97417">
        <w:t xml:space="preserve">ecida </w:t>
      </w:r>
      <w:r w:rsidR="009F0E95">
        <w:t>celeridade</w:t>
      </w:r>
      <w:r w:rsidR="00E6682D">
        <w:t xml:space="preserve"> na solução dos conflitos</w:t>
      </w:r>
      <w:r w:rsidR="00792E60">
        <w:t>.</w:t>
      </w:r>
    </w:p>
    <w:p w14:paraId="77D4731A" w14:textId="77777777" w:rsidR="000169F1" w:rsidRDefault="000169F1" w:rsidP="00792E60">
      <w:pPr>
        <w:pStyle w:val="SemEspaamento"/>
        <w:numPr>
          <w:ilvl w:val="0"/>
          <w:numId w:val="0"/>
        </w:numPr>
      </w:pPr>
    </w:p>
    <w:p w14:paraId="39193A6D" w14:textId="38FA7A2C" w:rsidR="00C669F9" w:rsidRDefault="000169F1" w:rsidP="00A8448D">
      <w:pPr>
        <w:pStyle w:val="Ttulo"/>
      </w:pPr>
      <w:r>
        <w:t xml:space="preserve">III – </w:t>
      </w:r>
      <w:r w:rsidR="00C669F9">
        <w:t>DA PRODUÇÃO DE PROVAS</w:t>
      </w:r>
    </w:p>
    <w:p w14:paraId="7F5D0E3F" w14:textId="77777777" w:rsidR="00C669F9" w:rsidRDefault="00C669F9" w:rsidP="00C669F9"/>
    <w:p w14:paraId="117E9575" w14:textId="4E368031" w:rsidR="00744BA6" w:rsidRDefault="00744BA6" w:rsidP="00744BA6">
      <w:pPr>
        <w:pStyle w:val="SemEspaamento"/>
      </w:pPr>
      <w:r>
        <w:t>Mesmo certos de que ônus da prova incumbe à associação requerida</w:t>
      </w:r>
      <w:r w:rsidR="00282BAC">
        <w:t xml:space="preserve"> </w:t>
      </w:r>
      <w:r w:rsidR="00282BAC" w:rsidRPr="00282BAC">
        <w:rPr>
          <w:sz w:val="20"/>
          <w:szCs w:val="18"/>
        </w:rPr>
        <w:t>(art. 6º, VIII, do CDC)</w:t>
      </w:r>
      <w:r>
        <w:t xml:space="preserve">, o autor não se furtará de </w:t>
      </w:r>
      <w:r w:rsidRPr="00C0428C">
        <w:t>produzir todas as provas em direito permitidas,</w:t>
      </w:r>
      <w:r>
        <w:t xml:space="preserve"> em especial a </w:t>
      </w:r>
      <w:r w:rsidRPr="00C0428C">
        <w:t>documental</w:t>
      </w:r>
      <w:r>
        <w:t xml:space="preserve"> e, se necessário, a </w:t>
      </w:r>
      <w:r w:rsidRPr="00C0428C">
        <w:t>testemunhal</w:t>
      </w:r>
      <w:r>
        <w:t>, sem prejuízo de outras que, porventura, venham a ser indispensáveis ao caso</w:t>
      </w:r>
      <w:r w:rsidRPr="00C0428C">
        <w:t>.</w:t>
      </w:r>
    </w:p>
    <w:p w14:paraId="40386526" w14:textId="6A288CEB" w:rsidR="00744BA6" w:rsidRDefault="00744BA6" w:rsidP="00744BA6">
      <w:pPr>
        <w:pStyle w:val="SemEspaamento"/>
      </w:pPr>
      <w:r>
        <w:t>Vale registrar que a</w:t>
      </w:r>
      <w:r w:rsidRPr="00C0428C">
        <w:t xml:space="preserve"> prova documental</w:t>
      </w:r>
      <w:r>
        <w:t xml:space="preserve"> </w:t>
      </w:r>
      <w:r w:rsidR="00DD7FC9">
        <w:t xml:space="preserve">já </w:t>
      </w:r>
      <w:r>
        <w:t xml:space="preserve">evidencia o direito pretendido </w:t>
      </w:r>
      <w:r w:rsidR="007145FB">
        <w:t xml:space="preserve">e </w:t>
      </w:r>
      <w:r>
        <w:t xml:space="preserve">acompanha </w:t>
      </w:r>
      <w:r w:rsidRPr="00C0428C">
        <w:t xml:space="preserve">a </w:t>
      </w:r>
      <w:r>
        <w:t xml:space="preserve">petição </w:t>
      </w:r>
      <w:r w:rsidRPr="00C0428C">
        <w:t>inicial</w:t>
      </w:r>
      <w:r>
        <w:t>, sendo que outras podem ser apresentad</w:t>
      </w:r>
      <w:r w:rsidR="00DD7FC9">
        <w:t>a</w:t>
      </w:r>
      <w:r>
        <w:t>s, desde que se mostrem pertinentes no decorrer desta ação</w:t>
      </w:r>
      <w:r w:rsidRPr="00C0428C">
        <w:t>.</w:t>
      </w:r>
    </w:p>
    <w:p w14:paraId="6E4079A2" w14:textId="1B05837C" w:rsidR="00C669F9" w:rsidRPr="00C669F9" w:rsidRDefault="00744BA6" w:rsidP="002F6377">
      <w:pPr>
        <w:pStyle w:val="SemEspaamento"/>
      </w:pPr>
      <w:r w:rsidRPr="00C0428C">
        <w:t xml:space="preserve">Quanto à prova testemunhal, </w:t>
      </w:r>
      <w:r>
        <w:t xml:space="preserve">o demandante esclarece que apresentará o </w:t>
      </w:r>
      <w:r w:rsidRPr="00C0428C">
        <w:t>rol</w:t>
      </w:r>
      <w:r>
        <w:t xml:space="preserve"> em momento oportuno</w:t>
      </w:r>
      <w:r w:rsidRPr="00C0428C">
        <w:t xml:space="preserve">, </w:t>
      </w:r>
      <w:r>
        <w:t xml:space="preserve">caso Vossa Excelência entenda ser </w:t>
      </w:r>
      <w:r w:rsidRPr="00C0428C">
        <w:t xml:space="preserve">indispensável a </w:t>
      </w:r>
      <w:r>
        <w:t xml:space="preserve">sua realização, </w:t>
      </w:r>
      <w:r w:rsidR="0080582C">
        <w:t xml:space="preserve">pois entende que </w:t>
      </w:r>
      <w:r>
        <w:t>a</w:t>
      </w:r>
      <w:r w:rsidR="001612DA">
        <w:t>s</w:t>
      </w:r>
      <w:r>
        <w:t xml:space="preserve"> </w:t>
      </w:r>
      <w:r w:rsidR="001612DA">
        <w:t>provas</w:t>
      </w:r>
      <w:r>
        <w:t xml:space="preserve"> que acompanha</w:t>
      </w:r>
      <w:r w:rsidR="001612DA">
        <w:t>m</w:t>
      </w:r>
      <w:r>
        <w:t xml:space="preserve"> esta exordial já se mostra</w:t>
      </w:r>
      <w:r w:rsidR="001612DA">
        <w:t>m</w:t>
      </w:r>
      <w:r>
        <w:t xml:space="preserve"> </w:t>
      </w:r>
      <w:r w:rsidR="001612DA">
        <w:t xml:space="preserve">mais do que </w:t>
      </w:r>
      <w:r w:rsidR="0080582C">
        <w:t>suficiente</w:t>
      </w:r>
      <w:r w:rsidR="001612DA">
        <w:t>s</w:t>
      </w:r>
      <w:r w:rsidR="0080582C">
        <w:t xml:space="preserve"> para a </w:t>
      </w:r>
      <w:r w:rsidR="00DD7FC9">
        <w:t>procedência</w:t>
      </w:r>
      <w:r w:rsidR="0080582C">
        <w:t xml:space="preserve"> da demanda</w:t>
      </w:r>
      <w:r>
        <w:t>.</w:t>
      </w:r>
    </w:p>
    <w:p w14:paraId="03A2DF41" w14:textId="77777777" w:rsidR="00C669F9" w:rsidRDefault="00C669F9" w:rsidP="00A8448D">
      <w:pPr>
        <w:pStyle w:val="Ttulo"/>
      </w:pPr>
    </w:p>
    <w:p w14:paraId="2C50B6FD" w14:textId="5DDD08E6" w:rsidR="000169F1" w:rsidRPr="00136102" w:rsidRDefault="00C669F9" w:rsidP="00A8448D">
      <w:pPr>
        <w:pStyle w:val="Ttulo"/>
      </w:pPr>
      <w:r>
        <w:t xml:space="preserve">IV – </w:t>
      </w:r>
      <w:r w:rsidR="000169F1">
        <w:t xml:space="preserve">REQUERIMENTOS </w:t>
      </w:r>
    </w:p>
    <w:p w14:paraId="2F88DC35" w14:textId="77777777" w:rsidR="000169F1" w:rsidRPr="00136102" w:rsidRDefault="000169F1" w:rsidP="00C669F9">
      <w:pPr>
        <w:pStyle w:val="SemEspaamento"/>
        <w:numPr>
          <w:ilvl w:val="0"/>
          <w:numId w:val="0"/>
        </w:numPr>
        <w:ind w:left="1701"/>
      </w:pPr>
    </w:p>
    <w:p w14:paraId="30749DFE" w14:textId="25B9266D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C669F9">
        <w:t>o auto</w:t>
      </w:r>
      <w:r w:rsidR="0080582C">
        <w:t>r</w:t>
      </w:r>
      <w:r w:rsidR="00C669F9">
        <w:t xml:space="preserve"> requer</w:t>
      </w:r>
      <w:r w:rsidRPr="00136102">
        <w:t>:</w:t>
      </w:r>
    </w:p>
    <w:p w14:paraId="04DDF0B8" w14:textId="77777777" w:rsidR="000169F1" w:rsidRPr="00136102" w:rsidRDefault="000169F1" w:rsidP="00C669F9">
      <w:pPr>
        <w:pStyle w:val="SemEspaamento"/>
        <w:numPr>
          <w:ilvl w:val="0"/>
          <w:numId w:val="0"/>
        </w:numPr>
        <w:ind w:left="1701"/>
      </w:pPr>
    </w:p>
    <w:p w14:paraId="51687558" w14:textId="5CEBA295" w:rsidR="000169F1" w:rsidRDefault="000169F1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</w:t>
      </w:r>
      <w:r w:rsidR="00A33FB5">
        <w:t xml:space="preserve">citação da </w:t>
      </w:r>
      <w:r>
        <w:t>requerid</w:t>
      </w:r>
      <w:r w:rsidR="00A33FB5">
        <w:t>a</w:t>
      </w:r>
      <w:r>
        <w:t xml:space="preserve"> para, querendo, contestar a presente ação;</w:t>
      </w:r>
    </w:p>
    <w:p w14:paraId="2F6A9B25" w14:textId="6EFEBC37" w:rsidR="000169F1" w:rsidRDefault="00605A25" w:rsidP="000169F1">
      <w:pPr>
        <w:pStyle w:val="SemEspaamento"/>
        <w:numPr>
          <w:ilvl w:val="0"/>
          <w:numId w:val="2"/>
        </w:numPr>
        <w:ind w:left="0" w:firstLine="1418"/>
      </w:pPr>
      <w:r>
        <w:t>a procedência d</w:t>
      </w:r>
      <w:r w:rsidR="000169F1">
        <w:t xml:space="preserve">esta demanda para </w:t>
      </w:r>
      <w:r w:rsidR="00A33FB5">
        <w:t xml:space="preserve">condenar a </w:t>
      </w:r>
      <w:r w:rsidR="00C669F9">
        <w:t>requerida ao pagamento dos danos materiais</w:t>
      </w:r>
      <w:r w:rsidR="00A25994">
        <w:t xml:space="preserve"> suportados</w:t>
      </w:r>
      <w:r w:rsidR="00C669F9">
        <w:t xml:space="preserve">, </w:t>
      </w:r>
      <w:r w:rsidR="00A4266B">
        <w:t xml:space="preserve">até o limite de 40 </w:t>
      </w:r>
      <w:r w:rsidR="00A4266B" w:rsidRPr="00093ACA">
        <w:rPr>
          <w:sz w:val="20"/>
          <w:szCs w:val="18"/>
        </w:rPr>
        <w:t>(quarenta)</w:t>
      </w:r>
      <w:r w:rsidR="00A4266B">
        <w:t xml:space="preserve"> salários-mínimos</w:t>
      </w:r>
      <w:r w:rsidR="00093ACA">
        <w:t xml:space="preserve">, </w:t>
      </w:r>
      <w:r w:rsidR="00093ACA" w:rsidRPr="00093ACA">
        <w:rPr>
          <w:u w:val="single"/>
        </w:rPr>
        <w:t>renunciando</w:t>
      </w:r>
      <w:r w:rsidR="00093ACA">
        <w:t xml:space="preserve"> </w:t>
      </w:r>
      <w:r w:rsidR="0007001F" w:rsidRPr="0007001F">
        <w:rPr>
          <w:u w:val="single"/>
        </w:rPr>
        <w:t>expressamente</w:t>
      </w:r>
      <w:r w:rsidR="0007001F">
        <w:t xml:space="preserve"> </w:t>
      </w:r>
      <w:r w:rsidR="00093ACA" w:rsidRPr="00093ACA">
        <w:rPr>
          <w:u w:val="single"/>
        </w:rPr>
        <w:t>ao</w:t>
      </w:r>
      <w:r w:rsidR="00093ACA">
        <w:t xml:space="preserve"> </w:t>
      </w:r>
      <w:r w:rsidR="00093ACA" w:rsidRPr="00093ACA">
        <w:rPr>
          <w:u w:val="single"/>
        </w:rPr>
        <w:t>valor</w:t>
      </w:r>
      <w:r w:rsidR="00093ACA">
        <w:t xml:space="preserve"> </w:t>
      </w:r>
      <w:r w:rsidR="00093ACA" w:rsidRPr="00093ACA">
        <w:rPr>
          <w:u w:val="single"/>
        </w:rPr>
        <w:t>excedente</w:t>
      </w:r>
      <w:r w:rsidR="00093ACA">
        <w:t>,</w:t>
      </w:r>
      <w:r w:rsidR="00A4266B">
        <w:t xml:space="preserve"> para permitir a tramitação do feito perante o Juizado Especial Cível, </w:t>
      </w:r>
      <w:r w:rsidR="00C669F9">
        <w:t xml:space="preserve">no </w:t>
      </w:r>
      <w:r w:rsidR="00093ACA">
        <w:t>montante</w:t>
      </w:r>
      <w:r w:rsidR="00C669F9">
        <w:t xml:space="preserve"> de R$ </w:t>
      </w:r>
      <w:r w:rsidR="00C669F9" w:rsidRPr="00882BA2">
        <w:t>60.7</w:t>
      </w:r>
      <w:r w:rsidR="00A4266B">
        <w:t xml:space="preserve">20,00 </w:t>
      </w:r>
      <w:r w:rsidR="00C669F9" w:rsidRPr="00882BA2">
        <w:rPr>
          <w:sz w:val="20"/>
          <w:szCs w:val="18"/>
        </w:rPr>
        <w:t xml:space="preserve">(sessenta mil, setecentos e </w:t>
      </w:r>
      <w:r w:rsidR="00A4266B">
        <w:rPr>
          <w:sz w:val="20"/>
          <w:szCs w:val="18"/>
        </w:rPr>
        <w:t xml:space="preserve">vinte reais – cálculo do total devido – </w:t>
      </w:r>
      <w:r w:rsidR="00C669F9">
        <w:rPr>
          <w:b/>
          <w:bCs/>
          <w:sz w:val="20"/>
          <w:szCs w:val="18"/>
        </w:rPr>
        <w:t xml:space="preserve">doc. </w:t>
      </w:r>
      <w:r w:rsidR="00B67EA7">
        <w:rPr>
          <w:b/>
          <w:bCs/>
          <w:sz w:val="20"/>
          <w:szCs w:val="18"/>
        </w:rPr>
        <w:t>7</w:t>
      </w:r>
      <w:r w:rsidR="00C669F9" w:rsidRPr="00882BA2">
        <w:rPr>
          <w:sz w:val="20"/>
          <w:szCs w:val="18"/>
        </w:rPr>
        <w:t>)</w:t>
      </w:r>
      <w:r w:rsidR="0080582C">
        <w:t>, acrescidos dos consectários legais até a data do efetivo pagamento</w:t>
      </w:r>
      <w:r>
        <w:t xml:space="preserve"> </w:t>
      </w:r>
      <w:r w:rsidRPr="0080582C">
        <w:rPr>
          <w:sz w:val="20"/>
          <w:szCs w:val="18"/>
        </w:rPr>
        <w:t>(juros e correção monetária)</w:t>
      </w:r>
      <w:r w:rsidR="0080582C">
        <w:t>;</w:t>
      </w:r>
    </w:p>
    <w:p w14:paraId="27CE9CAE" w14:textId="77777777" w:rsidR="000169F1" w:rsidRDefault="000169F1" w:rsidP="006D27D3">
      <w:pPr>
        <w:pStyle w:val="Ttulo2"/>
      </w:pPr>
    </w:p>
    <w:p w14:paraId="3C5D8891" w14:textId="178659BE" w:rsidR="000169F1" w:rsidRDefault="003647A8" w:rsidP="006F39DF">
      <w:pPr>
        <w:pStyle w:val="SemEspaamento"/>
        <w:numPr>
          <w:ilvl w:val="0"/>
          <w:numId w:val="0"/>
        </w:numPr>
        <w:ind w:firstLine="1985"/>
      </w:pPr>
      <w:r w:rsidRPr="00A4266B">
        <w:t xml:space="preserve">Dá-se à causa, para </w:t>
      </w:r>
      <w:r w:rsidR="006F39DF" w:rsidRPr="00A4266B">
        <w:t>efeitos</w:t>
      </w:r>
      <w:r w:rsidRPr="00A4266B">
        <w:t xml:space="preserve"> fiscais, </w:t>
      </w:r>
      <w:r w:rsidR="006F39DF" w:rsidRPr="00A4266B">
        <w:t xml:space="preserve">o valor de </w:t>
      </w:r>
      <w:r w:rsidR="00A4266B" w:rsidRPr="00A4266B">
        <w:t xml:space="preserve">60.720,00 </w:t>
      </w:r>
      <w:r w:rsidR="00A4266B" w:rsidRPr="00A4266B">
        <w:rPr>
          <w:sz w:val="20"/>
          <w:szCs w:val="18"/>
        </w:rPr>
        <w:t>(sessenta mil, setecentos e vinte reais)</w:t>
      </w:r>
      <w:r w:rsidR="006F39DF" w:rsidRPr="00A4266B">
        <w:t>, que corresponde ao proveito econômico pretendido</w:t>
      </w:r>
      <w:r w:rsidR="00B67EA7">
        <w:t xml:space="preserve"> </w:t>
      </w:r>
      <w:r w:rsidR="00B67EA7" w:rsidRPr="00B67EA7">
        <w:rPr>
          <w:sz w:val="20"/>
          <w:szCs w:val="18"/>
        </w:rPr>
        <w:t>(40 salários-mínimos)</w:t>
      </w:r>
      <w:r w:rsidR="006F39DF" w:rsidRPr="00A4266B">
        <w:t>.</w:t>
      </w:r>
    </w:p>
    <w:p w14:paraId="6B4CF5D8" w14:textId="77777777" w:rsidR="000169F1" w:rsidRPr="00C93597" w:rsidRDefault="000169F1" w:rsidP="006D27D3">
      <w:pPr>
        <w:pStyle w:val="Ttulo2"/>
      </w:pPr>
    </w:p>
    <w:p w14:paraId="02805124" w14:textId="77777777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3F3C4801" w14:textId="77777777" w:rsidR="000169F1" w:rsidRDefault="000169F1" w:rsidP="00BF456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6A33385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DFC3109" w14:textId="12F4FC6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67090">
        <w:rPr>
          <w:rFonts w:ascii="Arial" w:eastAsia="Calibri" w:hAnsi="Arial" w:cs="Times New Roman"/>
          <w:noProof/>
          <w:sz w:val="24"/>
          <w:szCs w:val="24"/>
        </w:rPr>
        <w:t>29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EF1F73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3A4F33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A1415D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97D42C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EB34C63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F8658D7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BD278B0" w14:textId="77777777" w:rsidR="00167CCC" w:rsidRDefault="00167CCC" w:rsidP="00167CCC">
      <w:pPr>
        <w:rPr>
          <w:rFonts w:ascii="Calibri" w:eastAsia="Calibri" w:hAnsi="Calibri" w:cs="Times New Roman"/>
        </w:rPr>
      </w:pPr>
    </w:p>
    <w:p w14:paraId="282C85A5" w14:textId="77777777" w:rsidR="00167CCC" w:rsidRDefault="00167CCC" w:rsidP="00167CCC">
      <w:pPr>
        <w:rPr>
          <w:rFonts w:ascii="Calibri" w:eastAsia="Calibri" w:hAnsi="Calibri" w:cs="Times New Roman"/>
        </w:rPr>
      </w:pPr>
    </w:p>
    <w:p w14:paraId="2DF6F348" w14:textId="77777777" w:rsidR="00167CCC" w:rsidRDefault="00167CCC" w:rsidP="00167CCC">
      <w:pPr>
        <w:rPr>
          <w:rFonts w:ascii="Calibri" w:eastAsia="Calibri" w:hAnsi="Calibri" w:cs="Times New Roman"/>
        </w:rPr>
      </w:pPr>
    </w:p>
    <w:p w14:paraId="26C632A9" w14:textId="77777777" w:rsidR="00167CCC" w:rsidRDefault="00167CCC" w:rsidP="00167CCC">
      <w:pPr>
        <w:rPr>
          <w:rFonts w:ascii="Calibri" w:eastAsia="Calibri" w:hAnsi="Calibri" w:cs="Times New Roman"/>
        </w:rPr>
      </w:pPr>
    </w:p>
    <w:p w14:paraId="32550B0F" w14:textId="77777777" w:rsidR="00167CCC" w:rsidRDefault="00167CCC" w:rsidP="00167CCC">
      <w:pPr>
        <w:rPr>
          <w:rFonts w:ascii="Calibri" w:eastAsia="Calibri" w:hAnsi="Calibri" w:cs="Times New Roman"/>
        </w:rPr>
      </w:pPr>
    </w:p>
    <w:p w14:paraId="3084DCAD" w14:textId="77777777" w:rsidR="00167CCC" w:rsidRDefault="00167CCC" w:rsidP="00167CCC">
      <w:pPr>
        <w:rPr>
          <w:rFonts w:ascii="Calibri" w:eastAsia="Calibri" w:hAnsi="Calibri" w:cs="Times New Roman"/>
        </w:rPr>
      </w:pPr>
    </w:p>
    <w:p w14:paraId="0B04EB22" w14:textId="77777777" w:rsidR="00167CCC" w:rsidRDefault="00167CCC" w:rsidP="00167CCC">
      <w:pPr>
        <w:rPr>
          <w:rFonts w:ascii="Calibri" w:eastAsia="Calibri" w:hAnsi="Calibri" w:cs="Times New Roman"/>
        </w:rPr>
      </w:pPr>
    </w:p>
    <w:p w14:paraId="482DE593" w14:textId="77777777" w:rsidR="00167CCC" w:rsidRPr="00F20AC6" w:rsidRDefault="00167CCC" w:rsidP="00167CCC">
      <w:pPr>
        <w:rPr>
          <w:rFonts w:ascii="Calibri" w:eastAsia="Calibri" w:hAnsi="Calibri" w:cs="Times New Roman"/>
        </w:rPr>
      </w:pPr>
    </w:p>
    <w:p w14:paraId="046CF825" w14:textId="77777777" w:rsidR="00167CCC" w:rsidRPr="00F20AC6" w:rsidRDefault="00167CCC" w:rsidP="00167CCC">
      <w:pPr>
        <w:spacing w:after="0" w:line="276" w:lineRule="auto"/>
        <w:jc w:val="both"/>
        <w:outlineLvl w:val="1"/>
        <w:rPr>
          <w:rFonts w:ascii="Arial" w:eastAsia="Times New Roman" w:hAnsi="Arial" w:cs="Arial"/>
          <w:u w:val="single"/>
        </w:rPr>
      </w:pPr>
      <w:r w:rsidRPr="00F20AC6">
        <w:rPr>
          <w:rFonts w:ascii="Arial" w:eastAsia="Times New Roman" w:hAnsi="Arial" w:cs="Arial"/>
          <w:u w:val="single"/>
        </w:rPr>
        <w:t xml:space="preserve">DOCUMENTOS QUE INSTRUEM ESTA INICIAL </w:t>
      </w:r>
    </w:p>
    <w:p w14:paraId="63784ED3" w14:textId="77777777" w:rsidR="00167CCC" w:rsidRPr="00F20AC6" w:rsidRDefault="00167CCC" w:rsidP="00167CCC">
      <w:pPr>
        <w:spacing w:after="0"/>
        <w:rPr>
          <w:rFonts w:ascii="Arial" w:eastAsia="Calibri" w:hAnsi="Arial" w:cs="Arial"/>
        </w:rPr>
      </w:pPr>
      <w:r w:rsidRPr="00F20AC6">
        <w:rPr>
          <w:rFonts w:ascii="Arial" w:eastAsia="Calibri" w:hAnsi="Arial" w:cs="Arial"/>
          <w:b/>
        </w:rPr>
        <w:t>Doc. 1</w:t>
      </w:r>
      <w:r w:rsidRPr="00F20AC6">
        <w:rPr>
          <w:rFonts w:ascii="Arial" w:eastAsia="Calibri" w:hAnsi="Arial" w:cs="Arial"/>
        </w:rPr>
        <w:t>: Procuração;</w:t>
      </w:r>
    </w:p>
    <w:p w14:paraId="1974D503" w14:textId="2D7E1278" w:rsidR="00167CCC" w:rsidRPr="00F20AC6" w:rsidRDefault="00167CCC" w:rsidP="00167CCC">
      <w:pPr>
        <w:spacing w:after="0"/>
        <w:rPr>
          <w:rFonts w:ascii="Arial" w:eastAsia="Calibri" w:hAnsi="Arial" w:cs="Arial"/>
        </w:rPr>
      </w:pPr>
      <w:r w:rsidRPr="00F20AC6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2</w:t>
      </w:r>
      <w:r w:rsidRPr="00F20AC6">
        <w:rPr>
          <w:rFonts w:ascii="Arial" w:eastAsia="Calibri" w:hAnsi="Arial" w:cs="Arial"/>
        </w:rPr>
        <w:t xml:space="preserve">: </w:t>
      </w:r>
      <w:r w:rsidR="00567090">
        <w:rPr>
          <w:rFonts w:ascii="Arial" w:eastAsia="Calibri" w:hAnsi="Arial" w:cs="Arial"/>
        </w:rPr>
        <w:t>Certificado</w:t>
      </w:r>
      <w:r>
        <w:rPr>
          <w:rFonts w:ascii="Arial" w:eastAsia="Calibri" w:hAnsi="Arial" w:cs="Arial"/>
        </w:rPr>
        <w:t xml:space="preserve"> de proteção veicular firmado com a requerida</w:t>
      </w:r>
      <w:r w:rsidRPr="00F20AC6">
        <w:rPr>
          <w:rFonts w:ascii="Arial" w:eastAsia="Calibri" w:hAnsi="Arial" w:cs="Arial"/>
        </w:rPr>
        <w:t>;</w:t>
      </w:r>
    </w:p>
    <w:p w14:paraId="321C9E32" w14:textId="77777777" w:rsidR="00167CCC" w:rsidRPr="00F20AC6" w:rsidRDefault="00167CCC" w:rsidP="00167CCC">
      <w:pPr>
        <w:spacing w:after="0"/>
        <w:rPr>
          <w:rFonts w:ascii="Arial" w:eastAsia="Calibri" w:hAnsi="Arial" w:cs="Arial"/>
        </w:rPr>
      </w:pPr>
      <w:r w:rsidRPr="00F20AC6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3</w:t>
      </w:r>
      <w:r w:rsidRPr="00F20AC6">
        <w:rPr>
          <w:rFonts w:ascii="Arial" w:eastAsia="Calibri" w:hAnsi="Arial" w:cs="Arial"/>
        </w:rPr>
        <w:t xml:space="preserve">: </w:t>
      </w:r>
      <w:r>
        <w:rPr>
          <w:rFonts w:ascii="Arial" w:eastAsia="Calibri" w:hAnsi="Arial" w:cs="Arial"/>
        </w:rPr>
        <w:t>Boletim de ocorrência</w:t>
      </w:r>
      <w:r w:rsidRPr="00F20AC6">
        <w:rPr>
          <w:rFonts w:ascii="Arial" w:eastAsia="Calibri" w:hAnsi="Arial" w:cs="Arial"/>
        </w:rPr>
        <w:t>;</w:t>
      </w:r>
    </w:p>
    <w:p w14:paraId="0EEDB04B" w14:textId="17DA1BE3" w:rsidR="00167CCC" w:rsidRPr="00F20AC6" w:rsidRDefault="00167CCC" w:rsidP="00167CCC">
      <w:pPr>
        <w:spacing w:after="0"/>
        <w:rPr>
          <w:rFonts w:ascii="Arial" w:eastAsia="Calibri" w:hAnsi="Arial" w:cs="Arial"/>
        </w:rPr>
      </w:pPr>
      <w:r w:rsidRPr="00F20AC6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4</w:t>
      </w:r>
      <w:r w:rsidRPr="00F20AC6">
        <w:rPr>
          <w:rFonts w:ascii="Arial" w:eastAsia="Calibri" w:hAnsi="Arial" w:cs="Arial"/>
        </w:rPr>
        <w:t xml:space="preserve">: </w:t>
      </w:r>
      <w:r w:rsidR="00B27A0D">
        <w:rPr>
          <w:rFonts w:ascii="Arial" w:eastAsia="Calibri" w:hAnsi="Arial" w:cs="Arial"/>
        </w:rPr>
        <w:t>Laudo que certificou</w:t>
      </w:r>
      <w:r>
        <w:rPr>
          <w:rFonts w:ascii="Arial" w:eastAsia="Calibri" w:hAnsi="Arial" w:cs="Arial"/>
        </w:rPr>
        <w:t xml:space="preserve"> a perda total do veículo segurado</w:t>
      </w:r>
      <w:r w:rsidRPr="00F20AC6">
        <w:rPr>
          <w:rFonts w:ascii="Arial" w:eastAsia="Calibri" w:hAnsi="Arial" w:cs="Arial"/>
        </w:rPr>
        <w:t>;</w:t>
      </w:r>
    </w:p>
    <w:p w14:paraId="4F90F5B3" w14:textId="729706AE" w:rsidR="00167CCC" w:rsidRPr="00F20AC6" w:rsidRDefault="00167CCC" w:rsidP="00167CCC">
      <w:pPr>
        <w:spacing w:after="0"/>
        <w:rPr>
          <w:rFonts w:ascii="Arial" w:eastAsia="Calibri" w:hAnsi="Arial" w:cs="Arial"/>
        </w:rPr>
      </w:pPr>
      <w:r w:rsidRPr="00F20AC6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5</w:t>
      </w:r>
      <w:r w:rsidRPr="00F20AC6">
        <w:rPr>
          <w:rFonts w:ascii="Arial" w:eastAsia="Calibri" w:hAnsi="Arial" w:cs="Arial"/>
        </w:rPr>
        <w:t xml:space="preserve">: </w:t>
      </w:r>
      <w:r>
        <w:rPr>
          <w:rFonts w:ascii="Arial" w:eastAsia="Calibri" w:hAnsi="Arial" w:cs="Arial"/>
        </w:rPr>
        <w:t>Formulário de abertura de sinistro perante a requerida</w:t>
      </w:r>
      <w:r w:rsidRPr="00F20AC6">
        <w:rPr>
          <w:rFonts w:ascii="Arial" w:eastAsia="Calibri" w:hAnsi="Arial" w:cs="Arial"/>
        </w:rPr>
        <w:t>;</w:t>
      </w:r>
    </w:p>
    <w:p w14:paraId="072EC6AC" w14:textId="77777777" w:rsidR="00167CCC" w:rsidRPr="00F20AC6" w:rsidRDefault="00167CCC" w:rsidP="00167CCC">
      <w:pPr>
        <w:spacing w:after="0"/>
        <w:rPr>
          <w:rFonts w:ascii="Arial" w:eastAsia="Calibri" w:hAnsi="Arial" w:cs="Arial"/>
        </w:rPr>
      </w:pPr>
      <w:r w:rsidRPr="00F20AC6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6</w:t>
      </w:r>
      <w:r w:rsidRPr="00F20AC6">
        <w:rPr>
          <w:rFonts w:ascii="Arial" w:eastAsia="Calibri" w:hAnsi="Arial" w:cs="Arial"/>
        </w:rPr>
        <w:t xml:space="preserve">: </w:t>
      </w:r>
      <w:r>
        <w:rPr>
          <w:rFonts w:ascii="Arial" w:eastAsia="Calibri" w:hAnsi="Arial" w:cs="Arial"/>
        </w:rPr>
        <w:t>Negativa do pedido de ressarcimento dos danos materiais</w:t>
      </w:r>
      <w:r w:rsidRPr="00F20AC6">
        <w:rPr>
          <w:rFonts w:ascii="Arial" w:eastAsia="Calibri" w:hAnsi="Arial" w:cs="Arial"/>
        </w:rPr>
        <w:t>;</w:t>
      </w:r>
    </w:p>
    <w:p w14:paraId="28886484" w14:textId="77777777" w:rsidR="00167CCC" w:rsidRPr="00F20AC6" w:rsidRDefault="00167CCC" w:rsidP="00167CCC">
      <w:pPr>
        <w:spacing w:after="0"/>
        <w:rPr>
          <w:rFonts w:ascii="Arial" w:eastAsia="Calibri" w:hAnsi="Arial" w:cs="Arial"/>
        </w:rPr>
      </w:pPr>
      <w:r w:rsidRPr="00F20AC6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7</w:t>
      </w:r>
      <w:r w:rsidRPr="00F20AC6">
        <w:rPr>
          <w:rFonts w:ascii="Arial" w:eastAsia="Calibri" w:hAnsi="Arial" w:cs="Arial"/>
        </w:rPr>
        <w:t>:</w:t>
      </w:r>
      <w:r>
        <w:rPr>
          <w:rFonts w:ascii="Arial" w:eastAsia="Calibri" w:hAnsi="Arial" w:cs="Arial"/>
        </w:rPr>
        <w:t xml:space="preserve"> Valor atualizado do veículo sinistrado</w:t>
      </w:r>
      <w:r w:rsidRPr="00F20AC6">
        <w:rPr>
          <w:rFonts w:ascii="Arial" w:eastAsia="Calibri" w:hAnsi="Arial" w:cs="Arial"/>
        </w:rPr>
        <w:t>;</w:t>
      </w:r>
    </w:p>
    <w:p w14:paraId="1384DFFE" w14:textId="20B3AF8A" w:rsidR="00167CCC" w:rsidRPr="00F20AC6" w:rsidRDefault="00167CCC" w:rsidP="00167CCC">
      <w:pPr>
        <w:spacing w:after="0"/>
        <w:rPr>
          <w:rFonts w:ascii="Arial" w:eastAsia="Calibri" w:hAnsi="Arial" w:cs="Arial"/>
        </w:rPr>
      </w:pPr>
      <w:r w:rsidRPr="00F20AC6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8</w:t>
      </w:r>
      <w:r w:rsidRPr="00F20AC6">
        <w:rPr>
          <w:rFonts w:ascii="Arial" w:eastAsia="Calibri" w:hAnsi="Arial" w:cs="Arial"/>
        </w:rPr>
        <w:t xml:space="preserve">: </w:t>
      </w:r>
      <w:r w:rsidR="002107D9">
        <w:rPr>
          <w:rFonts w:ascii="Arial" w:eastAsia="Calibri" w:hAnsi="Arial" w:cs="Arial"/>
        </w:rPr>
        <w:t>Documento</w:t>
      </w:r>
      <w:r>
        <w:rPr>
          <w:rFonts w:ascii="Arial" w:eastAsia="Calibri" w:hAnsi="Arial" w:cs="Arial"/>
        </w:rPr>
        <w:t xml:space="preserve"> da moto Honda CG 160 adquirida pelo requerente</w:t>
      </w:r>
      <w:r w:rsidR="002107D9">
        <w:rPr>
          <w:rFonts w:ascii="Arial" w:eastAsia="Calibri" w:hAnsi="Arial" w:cs="Arial"/>
        </w:rPr>
        <w:t xml:space="preserve"> após o sinistro</w:t>
      </w:r>
      <w:r>
        <w:rPr>
          <w:rFonts w:ascii="Arial" w:eastAsia="Calibri" w:hAnsi="Arial" w:cs="Arial"/>
        </w:rPr>
        <w:t>.</w:t>
      </w:r>
    </w:p>
    <w:p w14:paraId="6C3F8C13" w14:textId="77777777" w:rsidR="000169F1" w:rsidRPr="00377A2E" w:rsidRDefault="000169F1" w:rsidP="000169F1"/>
    <w:p w14:paraId="5CEDA60B" w14:textId="77777777" w:rsidR="00131BEB" w:rsidRPr="000169F1" w:rsidRDefault="00131BEB" w:rsidP="000169F1"/>
    <w:sectPr w:rsidR="00131BEB" w:rsidRPr="000169F1" w:rsidSect="0097438C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E9D5D" w14:textId="77777777" w:rsidR="00930C8D" w:rsidRDefault="00930C8D" w:rsidP="00943258">
      <w:pPr>
        <w:spacing w:after="0" w:line="240" w:lineRule="auto"/>
      </w:pPr>
      <w:r>
        <w:separator/>
      </w:r>
    </w:p>
  </w:endnote>
  <w:endnote w:type="continuationSeparator" w:id="0">
    <w:p w14:paraId="066C3F4C" w14:textId="77777777" w:rsidR="00930C8D" w:rsidRDefault="00930C8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51BE26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44486FC" wp14:editId="03FB6A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972144" name="Imagem 3697214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9C98A9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910C" w14:textId="77777777" w:rsidR="00930C8D" w:rsidRDefault="00930C8D" w:rsidP="00943258">
      <w:pPr>
        <w:spacing w:after="0" w:line="240" w:lineRule="auto"/>
      </w:pPr>
      <w:r>
        <w:separator/>
      </w:r>
    </w:p>
  </w:footnote>
  <w:footnote w:type="continuationSeparator" w:id="0">
    <w:p w14:paraId="5CA7D408" w14:textId="77777777" w:rsidR="00930C8D" w:rsidRDefault="00930C8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AEA7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78E3657" wp14:editId="25C7924E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82818097" name="Imagem 28281809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B72D30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171CB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4B5A2E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7BCEA88"/>
    <w:lvl w:ilvl="0" w:tplc="E41A3452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636300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0E"/>
    <w:rsid w:val="000015BC"/>
    <w:rsid w:val="00003F31"/>
    <w:rsid w:val="00005749"/>
    <w:rsid w:val="00011569"/>
    <w:rsid w:val="000169F1"/>
    <w:rsid w:val="00017660"/>
    <w:rsid w:val="0002112D"/>
    <w:rsid w:val="0004298B"/>
    <w:rsid w:val="000441E2"/>
    <w:rsid w:val="00047C28"/>
    <w:rsid w:val="00047D45"/>
    <w:rsid w:val="000511C3"/>
    <w:rsid w:val="00053C5E"/>
    <w:rsid w:val="0007001F"/>
    <w:rsid w:val="00093ACA"/>
    <w:rsid w:val="00093B07"/>
    <w:rsid w:val="00097661"/>
    <w:rsid w:val="000A3222"/>
    <w:rsid w:val="000C2E37"/>
    <w:rsid w:val="000C5FD2"/>
    <w:rsid w:val="000D228C"/>
    <w:rsid w:val="000E2833"/>
    <w:rsid w:val="000E6D75"/>
    <w:rsid w:val="000F19C8"/>
    <w:rsid w:val="000F2E13"/>
    <w:rsid w:val="00105183"/>
    <w:rsid w:val="001076AC"/>
    <w:rsid w:val="00110981"/>
    <w:rsid w:val="00130EEB"/>
    <w:rsid w:val="00131BEB"/>
    <w:rsid w:val="00136DEC"/>
    <w:rsid w:val="00145A2C"/>
    <w:rsid w:val="00150E67"/>
    <w:rsid w:val="00156A70"/>
    <w:rsid w:val="001612DA"/>
    <w:rsid w:val="0016167C"/>
    <w:rsid w:val="0016419D"/>
    <w:rsid w:val="001667B0"/>
    <w:rsid w:val="00167CCC"/>
    <w:rsid w:val="001761C0"/>
    <w:rsid w:val="00182104"/>
    <w:rsid w:val="00183BE2"/>
    <w:rsid w:val="0018616C"/>
    <w:rsid w:val="00193B22"/>
    <w:rsid w:val="0019407D"/>
    <w:rsid w:val="0019494D"/>
    <w:rsid w:val="001B2B98"/>
    <w:rsid w:val="001B2E75"/>
    <w:rsid w:val="001B4762"/>
    <w:rsid w:val="001D0AFF"/>
    <w:rsid w:val="001E3CBB"/>
    <w:rsid w:val="001F233E"/>
    <w:rsid w:val="00201F45"/>
    <w:rsid w:val="002070DF"/>
    <w:rsid w:val="00207BE4"/>
    <w:rsid w:val="002107D9"/>
    <w:rsid w:val="00214E09"/>
    <w:rsid w:val="00221CF2"/>
    <w:rsid w:val="00226EAD"/>
    <w:rsid w:val="00236194"/>
    <w:rsid w:val="002377ED"/>
    <w:rsid w:val="002442FB"/>
    <w:rsid w:val="0024647E"/>
    <w:rsid w:val="002500FE"/>
    <w:rsid w:val="00250C8F"/>
    <w:rsid w:val="0026324B"/>
    <w:rsid w:val="002637F6"/>
    <w:rsid w:val="00265E3B"/>
    <w:rsid w:val="00272BFB"/>
    <w:rsid w:val="00272FB7"/>
    <w:rsid w:val="00276367"/>
    <w:rsid w:val="00282BAC"/>
    <w:rsid w:val="00291F6C"/>
    <w:rsid w:val="00294CB5"/>
    <w:rsid w:val="002A193E"/>
    <w:rsid w:val="002A670A"/>
    <w:rsid w:val="002D2D2B"/>
    <w:rsid w:val="002E0991"/>
    <w:rsid w:val="002E23C7"/>
    <w:rsid w:val="002F1D5B"/>
    <w:rsid w:val="0030003C"/>
    <w:rsid w:val="0031595B"/>
    <w:rsid w:val="00321273"/>
    <w:rsid w:val="0033011F"/>
    <w:rsid w:val="0033489D"/>
    <w:rsid w:val="00340C32"/>
    <w:rsid w:val="003516C5"/>
    <w:rsid w:val="003610F4"/>
    <w:rsid w:val="00361937"/>
    <w:rsid w:val="003647A8"/>
    <w:rsid w:val="00366F1F"/>
    <w:rsid w:val="00373489"/>
    <w:rsid w:val="00377A2E"/>
    <w:rsid w:val="003801CD"/>
    <w:rsid w:val="00383549"/>
    <w:rsid w:val="00383883"/>
    <w:rsid w:val="003838BB"/>
    <w:rsid w:val="003933D8"/>
    <w:rsid w:val="003A013A"/>
    <w:rsid w:val="003A24C7"/>
    <w:rsid w:val="003A2DDF"/>
    <w:rsid w:val="003A56B0"/>
    <w:rsid w:val="003A67BE"/>
    <w:rsid w:val="003C312D"/>
    <w:rsid w:val="003D170A"/>
    <w:rsid w:val="003E2A4F"/>
    <w:rsid w:val="003E46B9"/>
    <w:rsid w:val="00400E23"/>
    <w:rsid w:val="0040396D"/>
    <w:rsid w:val="00413D47"/>
    <w:rsid w:val="004140C3"/>
    <w:rsid w:val="00417634"/>
    <w:rsid w:val="004309B4"/>
    <w:rsid w:val="00440672"/>
    <w:rsid w:val="00455BCF"/>
    <w:rsid w:val="004658D9"/>
    <w:rsid w:val="00473BED"/>
    <w:rsid w:val="00474523"/>
    <w:rsid w:val="00486E20"/>
    <w:rsid w:val="004949AD"/>
    <w:rsid w:val="004A12C1"/>
    <w:rsid w:val="004B5109"/>
    <w:rsid w:val="004B5447"/>
    <w:rsid w:val="004B61E0"/>
    <w:rsid w:val="004B7201"/>
    <w:rsid w:val="004D03D8"/>
    <w:rsid w:val="004D289F"/>
    <w:rsid w:val="004E0873"/>
    <w:rsid w:val="004E0EEE"/>
    <w:rsid w:val="004E0FA2"/>
    <w:rsid w:val="004F0B54"/>
    <w:rsid w:val="004F255D"/>
    <w:rsid w:val="004F2B78"/>
    <w:rsid w:val="004F384D"/>
    <w:rsid w:val="00501A18"/>
    <w:rsid w:val="005062A9"/>
    <w:rsid w:val="00506CF9"/>
    <w:rsid w:val="00522D6B"/>
    <w:rsid w:val="005237B7"/>
    <w:rsid w:val="00526B5F"/>
    <w:rsid w:val="005321DA"/>
    <w:rsid w:val="00555932"/>
    <w:rsid w:val="00555CD9"/>
    <w:rsid w:val="00562482"/>
    <w:rsid w:val="0056699D"/>
    <w:rsid w:val="00567090"/>
    <w:rsid w:val="005916DA"/>
    <w:rsid w:val="00592548"/>
    <w:rsid w:val="005A3EB5"/>
    <w:rsid w:val="005B1045"/>
    <w:rsid w:val="005B2105"/>
    <w:rsid w:val="005B67EA"/>
    <w:rsid w:val="005B7064"/>
    <w:rsid w:val="005E58E2"/>
    <w:rsid w:val="005E71A2"/>
    <w:rsid w:val="00605A25"/>
    <w:rsid w:val="006066C6"/>
    <w:rsid w:val="00607926"/>
    <w:rsid w:val="0061096A"/>
    <w:rsid w:val="00616980"/>
    <w:rsid w:val="006311A1"/>
    <w:rsid w:val="00643DB8"/>
    <w:rsid w:val="006529BD"/>
    <w:rsid w:val="00654172"/>
    <w:rsid w:val="00656AD4"/>
    <w:rsid w:val="00665B43"/>
    <w:rsid w:val="00665FD8"/>
    <w:rsid w:val="00673228"/>
    <w:rsid w:val="00673C3B"/>
    <w:rsid w:val="00683A72"/>
    <w:rsid w:val="00686F8A"/>
    <w:rsid w:val="006931AF"/>
    <w:rsid w:val="00693F8B"/>
    <w:rsid w:val="006956EA"/>
    <w:rsid w:val="00696295"/>
    <w:rsid w:val="006A7DAC"/>
    <w:rsid w:val="006C046F"/>
    <w:rsid w:val="006C07F5"/>
    <w:rsid w:val="006C0DFC"/>
    <w:rsid w:val="006C3B63"/>
    <w:rsid w:val="006C563E"/>
    <w:rsid w:val="006D0B08"/>
    <w:rsid w:val="006D27D3"/>
    <w:rsid w:val="006E2253"/>
    <w:rsid w:val="006E5E84"/>
    <w:rsid w:val="006E6A85"/>
    <w:rsid w:val="006F202D"/>
    <w:rsid w:val="006F39DF"/>
    <w:rsid w:val="006F532D"/>
    <w:rsid w:val="007145FB"/>
    <w:rsid w:val="00717A41"/>
    <w:rsid w:val="00722DF5"/>
    <w:rsid w:val="0072436D"/>
    <w:rsid w:val="007300C7"/>
    <w:rsid w:val="00730DFB"/>
    <w:rsid w:val="00737830"/>
    <w:rsid w:val="00741D88"/>
    <w:rsid w:val="00744BA6"/>
    <w:rsid w:val="00747867"/>
    <w:rsid w:val="00761DEC"/>
    <w:rsid w:val="00792E60"/>
    <w:rsid w:val="00795616"/>
    <w:rsid w:val="00797900"/>
    <w:rsid w:val="007A2E56"/>
    <w:rsid w:val="007B140B"/>
    <w:rsid w:val="007C36DB"/>
    <w:rsid w:val="007D110C"/>
    <w:rsid w:val="007D3DEE"/>
    <w:rsid w:val="007D65B3"/>
    <w:rsid w:val="007E0EBA"/>
    <w:rsid w:val="007E2387"/>
    <w:rsid w:val="007F1F02"/>
    <w:rsid w:val="007F298A"/>
    <w:rsid w:val="0080582C"/>
    <w:rsid w:val="00810D34"/>
    <w:rsid w:val="00815336"/>
    <w:rsid w:val="00816BEF"/>
    <w:rsid w:val="00831059"/>
    <w:rsid w:val="00833A2A"/>
    <w:rsid w:val="00837698"/>
    <w:rsid w:val="00843EF7"/>
    <w:rsid w:val="008502E8"/>
    <w:rsid w:val="00855918"/>
    <w:rsid w:val="0086325A"/>
    <w:rsid w:val="008641B3"/>
    <w:rsid w:val="0086673D"/>
    <w:rsid w:val="0087037B"/>
    <w:rsid w:val="00870502"/>
    <w:rsid w:val="00871D92"/>
    <w:rsid w:val="00880D40"/>
    <w:rsid w:val="00882BA2"/>
    <w:rsid w:val="00886159"/>
    <w:rsid w:val="008904EB"/>
    <w:rsid w:val="00890A3E"/>
    <w:rsid w:val="008A0012"/>
    <w:rsid w:val="008A7F9C"/>
    <w:rsid w:val="008B48E9"/>
    <w:rsid w:val="008B6B73"/>
    <w:rsid w:val="008C7EAC"/>
    <w:rsid w:val="008E2252"/>
    <w:rsid w:val="008E31FF"/>
    <w:rsid w:val="008E377D"/>
    <w:rsid w:val="008E42DB"/>
    <w:rsid w:val="008E694A"/>
    <w:rsid w:val="008F2218"/>
    <w:rsid w:val="008F4D6B"/>
    <w:rsid w:val="008F53CE"/>
    <w:rsid w:val="008F7B29"/>
    <w:rsid w:val="0090226D"/>
    <w:rsid w:val="0090462B"/>
    <w:rsid w:val="00910FB8"/>
    <w:rsid w:val="00920044"/>
    <w:rsid w:val="00924163"/>
    <w:rsid w:val="00925BF7"/>
    <w:rsid w:val="00927B7C"/>
    <w:rsid w:val="00930C8D"/>
    <w:rsid w:val="00935288"/>
    <w:rsid w:val="00943258"/>
    <w:rsid w:val="00946917"/>
    <w:rsid w:val="00955077"/>
    <w:rsid w:val="009649FE"/>
    <w:rsid w:val="0097438C"/>
    <w:rsid w:val="009751FC"/>
    <w:rsid w:val="00977137"/>
    <w:rsid w:val="009B4FE2"/>
    <w:rsid w:val="009C09CD"/>
    <w:rsid w:val="009C122F"/>
    <w:rsid w:val="009C6C16"/>
    <w:rsid w:val="009C7AC0"/>
    <w:rsid w:val="009F0E95"/>
    <w:rsid w:val="009F1BF2"/>
    <w:rsid w:val="009F2249"/>
    <w:rsid w:val="009F3E18"/>
    <w:rsid w:val="00A0262B"/>
    <w:rsid w:val="00A02B6B"/>
    <w:rsid w:val="00A049FC"/>
    <w:rsid w:val="00A05A12"/>
    <w:rsid w:val="00A12679"/>
    <w:rsid w:val="00A15CDE"/>
    <w:rsid w:val="00A20699"/>
    <w:rsid w:val="00A24DA8"/>
    <w:rsid w:val="00A25994"/>
    <w:rsid w:val="00A33FB5"/>
    <w:rsid w:val="00A3682C"/>
    <w:rsid w:val="00A4182F"/>
    <w:rsid w:val="00A4266B"/>
    <w:rsid w:val="00A453CE"/>
    <w:rsid w:val="00A72D97"/>
    <w:rsid w:val="00A8448D"/>
    <w:rsid w:val="00A95A98"/>
    <w:rsid w:val="00A96603"/>
    <w:rsid w:val="00AA2AAE"/>
    <w:rsid w:val="00AA403A"/>
    <w:rsid w:val="00AB1B0C"/>
    <w:rsid w:val="00AB22E1"/>
    <w:rsid w:val="00AB4804"/>
    <w:rsid w:val="00AB7FA2"/>
    <w:rsid w:val="00AC0478"/>
    <w:rsid w:val="00AC51C8"/>
    <w:rsid w:val="00AD5A90"/>
    <w:rsid w:val="00B14A81"/>
    <w:rsid w:val="00B1617C"/>
    <w:rsid w:val="00B21321"/>
    <w:rsid w:val="00B25C3B"/>
    <w:rsid w:val="00B27A0D"/>
    <w:rsid w:val="00B338BA"/>
    <w:rsid w:val="00B42697"/>
    <w:rsid w:val="00B6363E"/>
    <w:rsid w:val="00B67EA7"/>
    <w:rsid w:val="00B747DD"/>
    <w:rsid w:val="00B74C09"/>
    <w:rsid w:val="00B76C49"/>
    <w:rsid w:val="00B8256F"/>
    <w:rsid w:val="00B84789"/>
    <w:rsid w:val="00BA2544"/>
    <w:rsid w:val="00BB3E0B"/>
    <w:rsid w:val="00BC0717"/>
    <w:rsid w:val="00BC7840"/>
    <w:rsid w:val="00BD16BD"/>
    <w:rsid w:val="00BF10BC"/>
    <w:rsid w:val="00BF4560"/>
    <w:rsid w:val="00BF4C02"/>
    <w:rsid w:val="00BF5D37"/>
    <w:rsid w:val="00C03B4C"/>
    <w:rsid w:val="00C0456B"/>
    <w:rsid w:val="00C15B62"/>
    <w:rsid w:val="00C2577B"/>
    <w:rsid w:val="00C34891"/>
    <w:rsid w:val="00C37B6D"/>
    <w:rsid w:val="00C4232B"/>
    <w:rsid w:val="00C42C68"/>
    <w:rsid w:val="00C46BAE"/>
    <w:rsid w:val="00C669F9"/>
    <w:rsid w:val="00C768B0"/>
    <w:rsid w:val="00C80F7A"/>
    <w:rsid w:val="00C869C4"/>
    <w:rsid w:val="00CB5FC5"/>
    <w:rsid w:val="00CB6559"/>
    <w:rsid w:val="00CD31B5"/>
    <w:rsid w:val="00CE30BF"/>
    <w:rsid w:val="00CF72D6"/>
    <w:rsid w:val="00D037B6"/>
    <w:rsid w:val="00D32740"/>
    <w:rsid w:val="00D55C71"/>
    <w:rsid w:val="00D56DAB"/>
    <w:rsid w:val="00D576E0"/>
    <w:rsid w:val="00D667CA"/>
    <w:rsid w:val="00D70402"/>
    <w:rsid w:val="00D7145B"/>
    <w:rsid w:val="00D73CD4"/>
    <w:rsid w:val="00D90516"/>
    <w:rsid w:val="00DA1210"/>
    <w:rsid w:val="00DB3F05"/>
    <w:rsid w:val="00DB481F"/>
    <w:rsid w:val="00DB4D96"/>
    <w:rsid w:val="00DC180A"/>
    <w:rsid w:val="00DD7FC9"/>
    <w:rsid w:val="00DE0162"/>
    <w:rsid w:val="00DE0552"/>
    <w:rsid w:val="00DE089A"/>
    <w:rsid w:val="00DE494F"/>
    <w:rsid w:val="00DE793D"/>
    <w:rsid w:val="00DE7983"/>
    <w:rsid w:val="00DF5478"/>
    <w:rsid w:val="00E01D96"/>
    <w:rsid w:val="00E02351"/>
    <w:rsid w:val="00E05790"/>
    <w:rsid w:val="00E252EC"/>
    <w:rsid w:val="00E25CD2"/>
    <w:rsid w:val="00E3017F"/>
    <w:rsid w:val="00E340CB"/>
    <w:rsid w:val="00E3679D"/>
    <w:rsid w:val="00E36D42"/>
    <w:rsid w:val="00E44537"/>
    <w:rsid w:val="00E51327"/>
    <w:rsid w:val="00E54BA3"/>
    <w:rsid w:val="00E56753"/>
    <w:rsid w:val="00E61C7C"/>
    <w:rsid w:val="00E6682D"/>
    <w:rsid w:val="00E71A80"/>
    <w:rsid w:val="00E90F3C"/>
    <w:rsid w:val="00E968BB"/>
    <w:rsid w:val="00EA09A4"/>
    <w:rsid w:val="00EA2B98"/>
    <w:rsid w:val="00EA4D64"/>
    <w:rsid w:val="00EA70F6"/>
    <w:rsid w:val="00EB011B"/>
    <w:rsid w:val="00EB090E"/>
    <w:rsid w:val="00EB3D40"/>
    <w:rsid w:val="00EB4346"/>
    <w:rsid w:val="00EB5A1F"/>
    <w:rsid w:val="00EB7B97"/>
    <w:rsid w:val="00ED2B61"/>
    <w:rsid w:val="00ED2FDA"/>
    <w:rsid w:val="00ED3DFA"/>
    <w:rsid w:val="00EE1626"/>
    <w:rsid w:val="00EE3903"/>
    <w:rsid w:val="00EE5FDB"/>
    <w:rsid w:val="00F026B8"/>
    <w:rsid w:val="00F04DC2"/>
    <w:rsid w:val="00F11B2C"/>
    <w:rsid w:val="00F22B73"/>
    <w:rsid w:val="00F34644"/>
    <w:rsid w:val="00F34D61"/>
    <w:rsid w:val="00F3670C"/>
    <w:rsid w:val="00F45E89"/>
    <w:rsid w:val="00F613FB"/>
    <w:rsid w:val="00F71578"/>
    <w:rsid w:val="00F7512C"/>
    <w:rsid w:val="00F81A5B"/>
    <w:rsid w:val="00F95344"/>
    <w:rsid w:val="00F95ABA"/>
    <w:rsid w:val="00F97417"/>
    <w:rsid w:val="00FB198D"/>
    <w:rsid w:val="00FB3A3F"/>
    <w:rsid w:val="00FB5A85"/>
    <w:rsid w:val="00FC0B0E"/>
    <w:rsid w:val="00FC526A"/>
    <w:rsid w:val="00FC63CA"/>
    <w:rsid w:val="00FD0B8A"/>
    <w:rsid w:val="00FD7ABC"/>
    <w:rsid w:val="00FE18BB"/>
    <w:rsid w:val="00FF0610"/>
    <w:rsid w:val="00FF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8ACF89"/>
  <w15:chartTrackingRefBased/>
  <w15:docId w15:val="{ACDB1B85-4AE1-49A4-BDD0-24E5F9B3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871D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A8448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A8448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C15B6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5B62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871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46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1234</TotalTime>
  <Pages>7</Pages>
  <Words>2205</Words>
  <Characters>11885</Characters>
  <Application>Microsoft Office Word</Application>
  <DocSecurity>0</DocSecurity>
  <Lines>242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74</cp:revision>
  <cp:lastPrinted>2022-07-18T22:35:00Z</cp:lastPrinted>
  <dcterms:created xsi:type="dcterms:W3CDTF">2025-08-20T13:24:00Z</dcterms:created>
  <dcterms:modified xsi:type="dcterms:W3CDTF">2025-08-29T19:44:00Z</dcterms:modified>
</cp:coreProperties>
</file>