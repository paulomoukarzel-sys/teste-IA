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885223" w14:textId="613BCA6A" w:rsidR="00734033" w:rsidRP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734033">
        <w:rPr>
          <w:rFonts w:ascii="Arial" w:eastAsia="Calibri" w:hAnsi="Arial" w:cs="Times New Roman"/>
          <w:sz w:val="24"/>
          <w:szCs w:val="24"/>
        </w:rPr>
        <w:t xml:space="preserve">EXCELENTÍSSIMO SENHOR DOUTOR JUIZ DE DIREITO DA 1ª VARA DE EXECUÇÃO FISCAL ESTADUAL </w:t>
      </w:r>
    </w:p>
    <w:p w14:paraId="6E08558D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9D80DD4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F871404" w14:textId="77777777" w:rsid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5CE5814" w14:textId="709782F0" w:rsidR="000169F1" w:rsidRPr="00734033" w:rsidRDefault="00734033" w:rsidP="00734033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734033">
        <w:rPr>
          <w:rFonts w:ascii="Arial" w:eastAsia="Calibri" w:hAnsi="Arial" w:cs="Times New Roman"/>
        </w:rPr>
        <w:t>Autos n. 5047864-31.2023.8.24.0023/SC</w:t>
      </w:r>
    </w:p>
    <w:p w14:paraId="4C2E3AA6" w14:textId="383DE332" w:rsidR="000169F1" w:rsidRPr="00136102" w:rsidRDefault="000169F1" w:rsidP="00734033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48CDF41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B5D7823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3ED0407" w14:textId="695B3FFB" w:rsidR="000169F1" w:rsidRPr="00734033" w:rsidRDefault="00734033" w:rsidP="00734033">
      <w:pPr>
        <w:pStyle w:val="Qualificaodaspartes"/>
        <w:spacing w:line="360" w:lineRule="auto"/>
      </w:pPr>
      <w:r w:rsidRPr="00734033">
        <w:rPr>
          <w:b/>
        </w:rPr>
        <w:t>DELÍCIAS DE BACALHAU COM</w:t>
      </w:r>
      <w:r>
        <w:rPr>
          <w:b/>
        </w:rPr>
        <w:t>É</w:t>
      </w:r>
      <w:r w:rsidRPr="00734033">
        <w:rPr>
          <w:b/>
        </w:rPr>
        <w:t>RCIO E G</w:t>
      </w:r>
      <w:r>
        <w:rPr>
          <w:b/>
        </w:rPr>
        <w:t>Ê</w:t>
      </w:r>
      <w:r w:rsidRPr="00734033">
        <w:rPr>
          <w:b/>
        </w:rPr>
        <w:t>NEROS ALIMENT</w:t>
      </w:r>
      <w:r>
        <w:rPr>
          <w:b/>
        </w:rPr>
        <w:t>Í</w:t>
      </w:r>
      <w:r w:rsidRPr="00734033">
        <w:rPr>
          <w:b/>
        </w:rPr>
        <w:t>CIOS LTDA</w:t>
      </w:r>
      <w:r w:rsidR="000169F1" w:rsidRPr="00A814BD">
        <w:t xml:space="preserve">, </w:t>
      </w:r>
      <w:r>
        <w:t xml:space="preserve">já qualificado nos autos da execução fiscal n. </w:t>
      </w:r>
      <w:r w:rsidRPr="00734033">
        <w:rPr>
          <w:rFonts w:eastAsia="Calibri" w:cs="Times New Roman"/>
          <w:sz w:val="22"/>
        </w:rPr>
        <w:t>5047864-31.2023.8.24.0023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>em atenção ao relatório do evento 35, que informou o bloqueio de R$ 451,78 das contas da executada</w:t>
      </w:r>
      <w:r w:rsidR="008D7699">
        <w:t xml:space="preserve"> por meio do sistema SISBAJUD,</w:t>
      </w:r>
      <w:r>
        <w:t xml:space="preserve"> requerer a liberação desse montante bloqueado, na medida em que, além de se tratar de valor módico, a executada </w:t>
      </w:r>
      <w:r w:rsidR="00B87074">
        <w:t>parcelou</w:t>
      </w:r>
      <w:r>
        <w:t xml:space="preserve"> os débitos executados</w:t>
      </w:r>
      <w:r w:rsidR="001729DB">
        <w:t xml:space="preserve"> </w:t>
      </w:r>
      <w:r>
        <w:t>e está realizando pontualmente o pagamento das parcelas ajustadas.</w:t>
      </w:r>
    </w:p>
    <w:p w14:paraId="595EA9D3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FA5E2E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39FDF322" w14:textId="1DEA05F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B87074">
        <w:rPr>
          <w:rFonts w:ascii="Arial" w:eastAsia="Calibri" w:hAnsi="Arial" w:cs="Times New Roman"/>
          <w:noProof/>
          <w:sz w:val="24"/>
          <w:szCs w:val="24"/>
        </w:rPr>
        <w:t>25 de setembro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E6542E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DC58DA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ED8672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5EF95BFD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1F4AF48B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19944719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8785250" w14:textId="77777777" w:rsidR="000169F1" w:rsidRDefault="000169F1" w:rsidP="000169F1"/>
    <w:p w14:paraId="3AA24F2C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D6B90" w14:textId="77777777" w:rsidR="00734033" w:rsidRDefault="00734033" w:rsidP="00943258">
      <w:pPr>
        <w:spacing w:after="0" w:line="240" w:lineRule="auto"/>
      </w:pPr>
      <w:r>
        <w:separator/>
      </w:r>
    </w:p>
  </w:endnote>
  <w:endnote w:type="continuationSeparator" w:id="0">
    <w:p w14:paraId="215B2991" w14:textId="77777777" w:rsidR="00734033" w:rsidRDefault="00734033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51E88477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78256D80" wp14:editId="4EE6CEBF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02E9FFF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07426E" w14:textId="77777777" w:rsidR="00734033" w:rsidRDefault="00734033" w:rsidP="00943258">
      <w:pPr>
        <w:spacing w:after="0" w:line="240" w:lineRule="auto"/>
      </w:pPr>
      <w:r>
        <w:separator/>
      </w:r>
    </w:p>
  </w:footnote>
  <w:footnote w:type="continuationSeparator" w:id="0">
    <w:p w14:paraId="4F996BC2" w14:textId="77777777" w:rsidR="00734033" w:rsidRDefault="00734033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0DEAD2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F19A2A3" wp14:editId="7581304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4FF63D59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349C6EFA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5A3905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33"/>
    <w:rsid w:val="00003F31"/>
    <w:rsid w:val="000169F1"/>
    <w:rsid w:val="0004298B"/>
    <w:rsid w:val="00097661"/>
    <w:rsid w:val="000D228C"/>
    <w:rsid w:val="00131BEB"/>
    <w:rsid w:val="001667B0"/>
    <w:rsid w:val="001729DB"/>
    <w:rsid w:val="001761C0"/>
    <w:rsid w:val="00183BE2"/>
    <w:rsid w:val="001B2B98"/>
    <w:rsid w:val="001B2E75"/>
    <w:rsid w:val="00201F45"/>
    <w:rsid w:val="00207BE4"/>
    <w:rsid w:val="00214E09"/>
    <w:rsid w:val="00272BFB"/>
    <w:rsid w:val="00291F6C"/>
    <w:rsid w:val="00377A2E"/>
    <w:rsid w:val="003801CD"/>
    <w:rsid w:val="003E46B9"/>
    <w:rsid w:val="004949AD"/>
    <w:rsid w:val="004F2B78"/>
    <w:rsid w:val="004F384D"/>
    <w:rsid w:val="00501A18"/>
    <w:rsid w:val="005321DA"/>
    <w:rsid w:val="005B67EA"/>
    <w:rsid w:val="005E58E2"/>
    <w:rsid w:val="006716DA"/>
    <w:rsid w:val="00673228"/>
    <w:rsid w:val="00693F8B"/>
    <w:rsid w:val="00696295"/>
    <w:rsid w:val="006C0DFC"/>
    <w:rsid w:val="00722DF5"/>
    <w:rsid w:val="00734033"/>
    <w:rsid w:val="00795616"/>
    <w:rsid w:val="00797900"/>
    <w:rsid w:val="007C36DB"/>
    <w:rsid w:val="00810D34"/>
    <w:rsid w:val="008A0012"/>
    <w:rsid w:val="008D7699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928FB"/>
    <w:rsid w:val="00B04A62"/>
    <w:rsid w:val="00B14A81"/>
    <w:rsid w:val="00B6363E"/>
    <w:rsid w:val="00B87074"/>
    <w:rsid w:val="00BA2544"/>
    <w:rsid w:val="00C03B4C"/>
    <w:rsid w:val="00C0456B"/>
    <w:rsid w:val="00CB5FC5"/>
    <w:rsid w:val="00D32740"/>
    <w:rsid w:val="00DE0162"/>
    <w:rsid w:val="00DE0552"/>
    <w:rsid w:val="00DF5478"/>
    <w:rsid w:val="00E05790"/>
    <w:rsid w:val="00E90F3C"/>
    <w:rsid w:val="00E968BB"/>
    <w:rsid w:val="00EB4346"/>
    <w:rsid w:val="00EE3903"/>
    <w:rsid w:val="00F11B2C"/>
    <w:rsid w:val="00F22B73"/>
    <w:rsid w:val="00F2574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A5B9F11"/>
  <w15:chartTrackingRefBased/>
  <w15:docId w15:val="{7EEA55B8-2C0B-4CFC-AF52-1359234DD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</TotalTime>
  <Pages>1</Pages>
  <Words>122</Words>
  <Characters>720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5</cp:revision>
  <cp:lastPrinted>2022-07-18T22:35:00Z</cp:lastPrinted>
  <dcterms:created xsi:type="dcterms:W3CDTF">2024-09-25T12:21:00Z</dcterms:created>
  <dcterms:modified xsi:type="dcterms:W3CDTF">2024-09-25T12:32:00Z</dcterms:modified>
</cp:coreProperties>
</file>