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B4270" w14:textId="6E40C89F" w:rsidR="007075FE" w:rsidRPr="00F207CD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DOUTOR JUIZ DE DIREITO DA VARA CRIMINAL DO FORO DO CONTINENTE DA COMARCA DE CAPITAL/SC</w:t>
      </w:r>
    </w:p>
    <w:p w14:paraId="1D40AAFD" w14:textId="77777777" w:rsidR="007075FE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4EC7FC1" w14:textId="77777777" w:rsidR="007075FE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7959DCEF" w14:textId="77777777" w:rsidR="006038AA" w:rsidRPr="00331054" w:rsidRDefault="006038AA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0FEDF2C5" w14:textId="77777777" w:rsidR="007075FE" w:rsidRPr="00F207CD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  <w:r w:rsidRPr="00F207CD">
        <w:rPr>
          <w:rFonts w:ascii="Arial" w:eastAsia="Calibri" w:hAnsi="Arial" w:cs="Times New Roman"/>
        </w:rPr>
        <w:t xml:space="preserve">Autos n. </w:t>
      </w:r>
      <w:r>
        <w:rPr>
          <w:rFonts w:ascii="Arial" w:eastAsia="Calibri" w:hAnsi="Arial" w:cs="Times New Roman"/>
        </w:rPr>
        <w:t>5002151</w:t>
      </w:r>
      <w:r w:rsidRPr="00936A13">
        <w:rPr>
          <w:rFonts w:ascii="Arial" w:eastAsia="Calibri" w:hAnsi="Arial" w:cs="Times New Roman"/>
        </w:rPr>
        <w:t>-</w:t>
      </w:r>
      <w:r>
        <w:rPr>
          <w:rFonts w:ascii="Arial" w:eastAsia="Calibri" w:hAnsi="Arial" w:cs="Times New Roman"/>
        </w:rPr>
        <w:t>16</w:t>
      </w:r>
      <w:r w:rsidRPr="00936A13">
        <w:rPr>
          <w:rFonts w:ascii="Arial" w:eastAsia="Calibri" w:hAnsi="Arial" w:cs="Times New Roman"/>
        </w:rPr>
        <w:t>.20</w:t>
      </w:r>
      <w:r>
        <w:rPr>
          <w:rFonts w:ascii="Arial" w:eastAsia="Calibri" w:hAnsi="Arial" w:cs="Times New Roman"/>
        </w:rPr>
        <w:t>24</w:t>
      </w:r>
      <w:r w:rsidRPr="00936A13">
        <w:rPr>
          <w:rFonts w:ascii="Arial" w:eastAsia="Calibri" w:hAnsi="Arial" w:cs="Times New Roman"/>
        </w:rPr>
        <w:t>.8.24.00</w:t>
      </w:r>
      <w:r>
        <w:rPr>
          <w:rFonts w:ascii="Arial" w:eastAsia="Calibri" w:hAnsi="Arial" w:cs="Times New Roman"/>
        </w:rPr>
        <w:t>8</w:t>
      </w:r>
      <w:r w:rsidRPr="00936A13">
        <w:rPr>
          <w:rFonts w:ascii="Arial" w:eastAsia="Calibri" w:hAnsi="Arial" w:cs="Times New Roman"/>
        </w:rPr>
        <w:t>2</w:t>
      </w:r>
    </w:p>
    <w:p w14:paraId="3687395F" w14:textId="77777777" w:rsidR="007075FE" w:rsidRPr="00CE4595" w:rsidRDefault="007075FE" w:rsidP="007075FE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7CB0C820" w14:textId="77777777" w:rsidR="007075FE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4FA72EE" w14:textId="77777777" w:rsidR="007075FE" w:rsidRPr="00DB19E4" w:rsidRDefault="007075FE" w:rsidP="007075FE">
      <w:pPr>
        <w:spacing w:after="0" w:line="360" w:lineRule="auto"/>
        <w:contextualSpacing/>
        <w:jc w:val="both"/>
        <w:rPr>
          <w:rFonts w:ascii="Arial" w:eastAsia="Calibri" w:hAnsi="Arial" w:cs="Times New Roman"/>
          <w:sz w:val="14"/>
          <w:szCs w:val="14"/>
        </w:rPr>
      </w:pPr>
    </w:p>
    <w:p w14:paraId="29DEEB83" w14:textId="7E3831D4" w:rsidR="007075FE" w:rsidRPr="006038AA" w:rsidRDefault="007075FE" w:rsidP="00151835">
      <w:pPr>
        <w:pStyle w:val="Qualificaodaspartes"/>
        <w:spacing w:line="360" w:lineRule="auto"/>
        <w:ind w:firstLine="1418"/>
        <w:rPr>
          <w:sz w:val="22"/>
        </w:rPr>
      </w:pPr>
      <w:r w:rsidRPr="004D3653">
        <w:rPr>
          <w:b/>
        </w:rPr>
        <w:t>AUGUSTO</w:t>
      </w:r>
      <w:r>
        <w:rPr>
          <w:b/>
        </w:rPr>
        <w:t xml:space="preserve"> PEREIRA DA SILVA</w:t>
      </w:r>
      <w:r w:rsidRPr="004D3653">
        <w:t>, já qualificado nos autos d</w:t>
      </w:r>
      <w:r>
        <w:t>a ação penal n. 5</w:t>
      </w:r>
      <w:r w:rsidRPr="004D3653">
        <w:rPr>
          <w:szCs w:val="24"/>
        </w:rPr>
        <w:t>00</w:t>
      </w:r>
      <w:r>
        <w:rPr>
          <w:szCs w:val="24"/>
        </w:rPr>
        <w:t>2151</w:t>
      </w:r>
      <w:r w:rsidRPr="004D3653">
        <w:rPr>
          <w:szCs w:val="24"/>
        </w:rPr>
        <w:t>-</w:t>
      </w:r>
      <w:r>
        <w:rPr>
          <w:szCs w:val="24"/>
        </w:rPr>
        <w:t>16</w:t>
      </w:r>
      <w:r w:rsidRPr="004D3653">
        <w:rPr>
          <w:szCs w:val="24"/>
        </w:rPr>
        <w:t>.20</w:t>
      </w:r>
      <w:r>
        <w:rPr>
          <w:szCs w:val="24"/>
        </w:rPr>
        <w:t>24</w:t>
      </w:r>
      <w:r w:rsidRPr="004D3653">
        <w:rPr>
          <w:szCs w:val="24"/>
        </w:rPr>
        <w:t>.8.24.00</w:t>
      </w:r>
      <w:r>
        <w:rPr>
          <w:szCs w:val="24"/>
        </w:rPr>
        <w:t>82</w:t>
      </w:r>
      <w:r w:rsidRPr="004D3653">
        <w:t xml:space="preserve">, vem, respeitosamente, à elevada presença de Vossa Excelência, por seu procurador </w:t>
      </w:r>
      <w:r>
        <w:t>constituído</w:t>
      </w:r>
      <w:r w:rsidRPr="004D3653">
        <w:t>,</w:t>
      </w:r>
      <w:r>
        <w:t xml:space="preserve"> </w:t>
      </w:r>
      <w:r w:rsidR="00842C9C">
        <w:t xml:space="preserve">em atenção ao </w:t>
      </w:r>
      <w:r w:rsidR="00D85C72">
        <w:t>ato ordinatório do evento 39 e ao mandado</w:t>
      </w:r>
      <w:r w:rsidR="007C760A">
        <w:t xml:space="preserve"> </w:t>
      </w:r>
      <w:r w:rsidR="00A46AAA">
        <w:t xml:space="preserve">do evento </w:t>
      </w:r>
      <w:r w:rsidR="008B7BBB">
        <w:t xml:space="preserve">42, </w:t>
      </w:r>
      <w:r w:rsidR="00E32838" w:rsidRPr="006038AA">
        <w:rPr>
          <w:b/>
          <w:bCs w:val="0"/>
        </w:rPr>
        <w:t xml:space="preserve">manifestar que está pessoalmente intimado e ciente da audiência </w:t>
      </w:r>
      <w:r w:rsidR="00151835" w:rsidRPr="006038AA">
        <w:rPr>
          <w:b/>
          <w:bCs w:val="0"/>
        </w:rPr>
        <w:t xml:space="preserve">de instrução e julgamento </w:t>
      </w:r>
      <w:r w:rsidR="00D563D8" w:rsidRPr="006038AA">
        <w:rPr>
          <w:b/>
          <w:bCs w:val="0"/>
        </w:rPr>
        <w:t xml:space="preserve">designada para o dia </w:t>
      </w:r>
      <w:r w:rsidR="00A50725" w:rsidRPr="006038AA">
        <w:rPr>
          <w:b/>
          <w:bCs w:val="0"/>
        </w:rPr>
        <w:t>30.7.2025</w:t>
      </w:r>
      <w:r w:rsidR="00D563D8" w:rsidRPr="006038AA">
        <w:rPr>
          <w:b/>
          <w:bCs w:val="0"/>
        </w:rPr>
        <w:t xml:space="preserve">, </w:t>
      </w:r>
      <w:r w:rsidR="00A50725" w:rsidRPr="006038AA">
        <w:rPr>
          <w:b/>
          <w:bCs w:val="0"/>
        </w:rPr>
        <w:t>às 17h15m</w:t>
      </w:r>
      <w:r w:rsidR="00151835" w:rsidRPr="00151835">
        <w:t>, bem como se compromet</w:t>
      </w:r>
      <w:r w:rsidR="00151835">
        <w:t>e</w:t>
      </w:r>
      <w:r w:rsidR="00151835" w:rsidRPr="00151835">
        <w:t xml:space="preserve"> a comparecer </w:t>
      </w:r>
      <w:r w:rsidR="00151835">
        <w:t>no referido ato processual</w:t>
      </w:r>
      <w:r w:rsidR="00151835" w:rsidRPr="00151835">
        <w:t xml:space="preserve">, </w:t>
      </w:r>
      <w:r w:rsidR="006038AA" w:rsidRPr="006038AA">
        <w:rPr>
          <w:b/>
          <w:bCs w:val="0"/>
        </w:rPr>
        <w:t>pugnando</w:t>
      </w:r>
      <w:r w:rsidR="00151835" w:rsidRPr="006038AA">
        <w:rPr>
          <w:b/>
          <w:bCs w:val="0"/>
        </w:rPr>
        <w:t xml:space="preserve"> pela desnecessidade do ato de intimação pessoal</w:t>
      </w:r>
      <w:r w:rsidR="00151835" w:rsidRPr="00151835">
        <w:t xml:space="preserve"> para esse desiderato</w:t>
      </w:r>
      <w:r w:rsidR="006038AA">
        <w:t xml:space="preserve">, </w:t>
      </w:r>
      <w:r w:rsidR="006038AA" w:rsidRPr="00E32838">
        <w:t>evita</w:t>
      </w:r>
      <w:r w:rsidR="006038AA">
        <w:t>ndo</w:t>
      </w:r>
      <w:r w:rsidR="006038AA" w:rsidRPr="00E32838">
        <w:t xml:space="preserve"> </w:t>
      </w:r>
      <w:r w:rsidR="006038AA">
        <w:t>o</w:t>
      </w:r>
      <w:r w:rsidR="006038AA" w:rsidRPr="00E32838">
        <w:t xml:space="preserve"> constrangimento </w:t>
      </w:r>
      <w:r w:rsidR="006038AA">
        <w:t>maior d</w:t>
      </w:r>
      <w:r w:rsidR="006038AA" w:rsidRPr="00E32838">
        <w:t>a intimação por oficial de justiça</w:t>
      </w:r>
      <w:r w:rsidR="006038AA">
        <w:t xml:space="preserve">, em se tratando de pessoa idosa e doente </w:t>
      </w:r>
      <w:r w:rsidR="006038AA" w:rsidRPr="006038AA">
        <w:rPr>
          <w:sz w:val="22"/>
        </w:rPr>
        <w:t>(acometida de leucemia linfocítica crônica)</w:t>
      </w:r>
      <w:r w:rsidR="00151835" w:rsidRPr="006038AA">
        <w:rPr>
          <w:sz w:val="22"/>
        </w:rPr>
        <w:t>.</w:t>
      </w:r>
    </w:p>
    <w:p w14:paraId="258C4EFC" w14:textId="77777777" w:rsidR="00A63A5A" w:rsidRPr="006038AA" w:rsidRDefault="00A63A5A" w:rsidP="00151835">
      <w:pPr>
        <w:pStyle w:val="Qualificaodaspartes"/>
        <w:spacing w:line="360" w:lineRule="auto"/>
        <w:ind w:firstLine="1418"/>
        <w:rPr>
          <w:sz w:val="6"/>
          <w:szCs w:val="6"/>
        </w:rPr>
      </w:pPr>
    </w:p>
    <w:p w14:paraId="580BF5F1" w14:textId="2ED52766" w:rsidR="0047482D" w:rsidRDefault="00D563D8" w:rsidP="0047482D">
      <w:pPr>
        <w:pStyle w:val="Qualificaodaspartes"/>
        <w:spacing w:line="360" w:lineRule="auto"/>
        <w:ind w:firstLine="1418"/>
      </w:pPr>
      <w:r>
        <w:t xml:space="preserve">Além disso, em </w:t>
      </w:r>
      <w:r w:rsidR="00A63A5A">
        <w:t>cumprimento</w:t>
      </w:r>
      <w:r>
        <w:t xml:space="preserve"> ao</w:t>
      </w:r>
      <w:r w:rsidR="006E749F">
        <w:t xml:space="preserve"> ato ordinatório do evento 44, o réu registra que a testemunha</w:t>
      </w:r>
      <w:r w:rsidR="0084573E" w:rsidRPr="0084573E">
        <w:t xml:space="preserve"> Paulo Cesar Vicente</w:t>
      </w:r>
      <w:r w:rsidR="0084573E">
        <w:t xml:space="preserve"> comparecerá na audiência mencionada, independentemente de intimação, sendo, portanto, desnecessária essa providência.</w:t>
      </w:r>
    </w:p>
    <w:p w14:paraId="020D37E8" w14:textId="77777777" w:rsidR="0047482D" w:rsidRDefault="0047482D" w:rsidP="0047482D">
      <w:pPr>
        <w:pStyle w:val="Qualificaodaspartes"/>
        <w:spacing w:line="360" w:lineRule="auto"/>
        <w:ind w:firstLine="1418"/>
      </w:pPr>
    </w:p>
    <w:p w14:paraId="2BD3C4AF" w14:textId="2943BAD7" w:rsidR="007075FE" w:rsidRPr="002927D0" w:rsidRDefault="007075FE" w:rsidP="0047482D">
      <w:pPr>
        <w:pStyle w:val="Qualificaodaspartes"/>
        <w:spacing w:line="360" w:lineRule="auto"/>
        <w:ind w:firstLine="1418"/>
        <w:rPr>
          <w:sz w:val="18"/>
          <w:szCs w:val="16"/>
        </w:rPr>
      </w:pPr>
      <w:r>
        <w:t xml:space="preserve">À vista do exposto, </w:t>
      </w:r>
      <w:r w:rsidR="006038AA">
        <w:t xml:space="preserve">com urgência, </w:t>
      </w:r>
      <w:r w:rsidR="0047482D">
        <w:t xml:space="preserve">o réu requer o cancelamento do mandado de intimação do evento 42, </w:t>
      </w:r>
      <w:r w:rsidR="00A63A5A">
        <w:t>pelos motivos expostos acima.</w:t>
      </w:r>
    </w:p>
    <w:p w14:paraId="402555AF" w14:textId="77777777" w:rsidR="007075FE" w:rsidRPr="00CE4595" w:rsidRDefault="007075FE" w:rsidP="007075FE">
      <w:pPr>
        <w:pStyle w:val="Ttulo2"/>
      </w:pPr>
    </w:p>
    <w:p w14:paraId="7354E81F" w14:textId="77777777" w:rsidR="007075FE" w:rsidRPr="00136102" w:rsidRDefault="007075FE" w:rsidP="007075F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B59ED64" w14:textId="41D23D74" w:rsidR="007075FE" w:rsidRPr="00136102" w:rsidRDefault="007075FE" w:rsidP="007075FE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F65EA">
        <w:rPr>
          <w:rFonts w:ascii="Arial" w:eastAsia="Calibri" w:hAnsi="Arial" w:cs="Times New Roman"/>
          <w:noProof/>
          <w:sz w:val="24"/>
          <w:szCs w:val="24"/>
        </w:rPr>
        <w:t>22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3F4E02E" w14:textId="77777777" w:rsidR="007075FE" w:rsidRPr="00DB19E4" w:rsidRDefault="007075FE" w:rsidP="007075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44493028" w14:textId="77777777" w:rsidR="007075FE" w:rsidRPr="00DB19E4" w:rsidRDefault="007075FE" w:rsidP="007075F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2"/>
          <w:szCs w:val="12"/>
          <w:lang w:val="pt"/>
        </w:rPr>
      </w:pPr>
    </w:p>
    <w:p w14:paraId="46C95A81" w14:textId="77777777" w:rsidR="007075FE" w:rsidRDefault="007075FE" w:rsidP="007075FE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4"/>
          <w:szCs w:val="24"/>
        </w:rPr>
      </w:pPr>
    </w:p>
    <w:p w14:paraId="35A1D6E3" w14:textId="77777777" w:rsidR="007075FE" w:rsidRPr="00331054" w:rsidRDefault="007075FE" w:rsidP="007075FE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Arial" w:hAnsi="Arial" w:cs="Arial"/>
          <w:bCs/>
          <w:sz w:val="24"/>
          <w:szCs w:val="24"/>
        </w:rPr>
      </w:pPr>
    </w:p>
    <w:p w14:paraId="1CBD9C02" w14:textId="68A577E7" w:rsidR="007075FE" w:rsidRPr="006038AA" w:rsidRDefault="007075FE" w:rsidP="00A63A5A">
      <w:pPr>
        <w:spacing w:after="0" w:line="240" w:lineRule="auto"/>
        <w:ind w:right="284"/>
        <w:jc w:val="center"/>
        <w:rPr>
          <w:rFonts w:ascii="Arial" w:eastAsia="Times New Roman" w:hAnsi="Arial"/>
          <w:b/>
          <w:sz w:val="24"/>
          <w:szCs w:val="24"/>
          <w:lang w:val="en-US"/>
        </w:rPr>
      </w:pPr>
      <w:r w:rsidRPr="006038AA">
        <w:rPr>
          <w:rFonts w:ascii="Arial" w:eastAsia="Times New Roman" w:hAnsi="Arial"/>
          <w:b/>
          <w:sz w:val="24"/>
          <w:szCs w:val="24"/>
          <w:lang w:val="en-US"/>
        </w:rPr>
        <w:t>Paulo Ekke Moukarzel Junior</w:t>
      </w:r>
    </w:p>
    <w:p w14:paraId="3421CDF1" w14:textId="31A2D466" w:rsidR="00131BEB" w:rsidRPr="006038AA" w:rsidRDefault="007075FE" w:rsidP="00A63A5A">
      <w:pPr>
        <w:spacing w:after="0" w:line="240" w:lineRule="auto"/>
        <w:ind w:right="284"/>
        <w:jc w:val="center"/>
        <w:rPr>
          <w:rFonts w:ascii="Arial" w:eastAsia="Times New Roman" w:hAnsi="Arial"/>
          <w:sz w:val="24"/>
          <w:szCs w:val="24"/>
          <w:lang w:val="en-US"/>
        </w:rPr>
      </w:pPr>
      <w:r w:rsidRPr="006038AA">
        <w:rPr>
          <w:rFonts w:ascii="Arial" w:eastAsia="Times New Roman" w:hAnsi="Arial"/>
          <w:sz w:val="24"/>
          <w:szCs w:val="24"/>
          <w:lang w:val="en-US"/>
        </w:rPr>
        <w:t>OAB/SC 36.591</w:t>
      </w:r>
    </w:p>
    <w:sectPr w:rsidR="00131BEB" w:rsidRPr="006038AA" w:rsidSect="007075FE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D9F5" w14:textId="77777777" w:rsidR="006D5353" w:rsidRDefault="006D5353" w:rsidP="00943258">
      <w:pPr>
        <w:spacing w:after="0" w:line="240" w:lineRule="auto"/>
      </w:pPr>
      <w:r>
        <w:separator/>
      </w:r>
    </w:p>
  </w:endnote>
  <w:endnote w:type="continuationSeparator" w:id="0">
    <w:p w14:paraId="558B5FC7" w14:textId="77777777" w:rsidR="006D5353" w:rsidRDefault="006D535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3AFC07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7231BE" wp14:editId="70EAEDF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4563959" name="Imagem 20645639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87727B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183B5" w14:textId="77777777" w:rsidR="006D5353" w:rsidRDefault="006D5353" w:rsidP="00943258">
      <w:pPr>
        <w:spacing w:after="0" w:line="240" w:lineRule="auto"/>
      </w:pPr>
      <w:r>
        <w:separator/>
      </w:r>
    </w:p>
  </w:footnote>
  <w:footnote w:type="continuationSeparator" w:id="0">
    <w:p w14:paraId="0A6D0D38" w14:textId="77777777" w:rsidR="006D5353" w:rsidRDefault="006D535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2D3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F5435EB" wp14:editId="1CA5531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50864809" name="Imagem 155086480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B46D0BA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6C2546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82D9FC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AAE8F9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74159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C6471F2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E184FDA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4E4BC5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9E902A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4D84AF8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90683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CCFA0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4241A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C4289A"/>
    <w:multiLevelType w:val="hybridMultilevel"/>
    <w:tmpl w:val="01C06FF2"/>
    <w:lvl w:ilvl="0" w:tplc="F790E46C">
      <w:start w:val="1"/>
      <w:numFmt w:val="lowerLetter"/>
      <w:lvlText w:val="%1)"/>
      <w:lvlJc w:val="left"/>
      <w:pPr>
        <w:ind w:left="2138" w:hanging="720"/>
      </w:pPr>
      <w:rPr>
        <w:rFonts w:ascii="Arial" w:eastAsiaTheme="minorHAnsi" w:hAnsi="Arial" w:cs="Arial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3" w15:restartNumberingAfterBreak="0">
    <w:nsid w:val="5F8C55B6"/>
    <w:multiLevelType w:val="hybridMultilevel"/>
    <w:tmpl w:val="DB1AF932"/>
    <w:lvl w:ilvl="0" w:tplc="580E667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AF27FB"/>
    <w:multiLevelType w:val="hybridMultilevel"/>
    <w:tmpl w:val="0F406938"/>
    <w:lvl w:ilvl="0" w:tplc="004229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95684226">
    <w:abstractNumId w:val="13"/>
  </w:num>
  <w:num w:numId="5" w16cid:durableId="174540853">
    <w:abstractNumId w:val="10"/>
  </w:num>
  <w:num w:numId="6" w16cid:durableId="705907613">
    <w:abstractNumId w:val="14"/>
  </w:num>
  <w:num w:numId="7" w16cid:durableId="1675187600">
    <w:abstractNumId w:val="11"/>
    <w:lvlOverride w:ilvl="0">
      <w:startOverride w:val="1"/>
    </w:lvlOverride>
  </w:num>
  <w:num w:numId="8" w16cid:durableId="1444576320">
    <w:abstractNumId w:val="9"/>
  </w:num>
  <w:num w:numId="9" w16cid:durableId="1339696591">
    <w:abstractNumId w:val="7"/>
  </w:num>
  <w:num w:numId="10" w16cid:durableId="863056954">
    <w:abstractNumId w:val="6"/>
  </w:num>
  <w:num w:numId="11" w16cid:durableId="2079787445">
    <w:abstractNumId w:val="5"/>
  </w:num>
  <w:num w:numId="12" w16cid:durableId="1653826021">
    <w:abstractNumId w:val="4"/>
  </w:num>
  <w:num w:numId="13" w16cid:durableId="1219509047">
    <w:abstractNumId w:val="8"/>
  </w:num>
  <w:num w:numId="14" w16cid:durableId="1176460122">
    <w:abstractNumId w:val="3"/>
  </w:num>
  <w:num w:numId="15" w16cid:durableId="1892034001">
    <w:abstractNumId w:val="2"/>
  </w:num>
  <w:num w:numId="16" w16cid:durableId="630863536">
    <w:abstractNumId w:val="1"/>
  </w:num>
  <w:num w:numId="17" w16cid:durableId="114859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FE"/>
    <w:rsid w:val="00003F31"/>
    <w:rsid w:val="00016130"/>
    <w:rsid w:val="000169F1"/>
    <w:rsid w:val="0004298B"/>
    <w:rsid w:val="00097661"/>
    <w:rsid w:val="000D228C"/>
    <w:rsid w:val="00131BEB"/>
    <w:rsid w:val="00151835"/>
    <w:rsid w:val="001667B0"/>
    <w:rsid w:val="001761C0"/>
    <w:rsid w:val="00183BE2"/>
    <w:rsid w:val="001A16EC"/>
    <w:rsid w:val="001B2B98"/>
    <w:rsid w:val="001B2E75"/>
    <w:rsid w:val="00201F45"/>
    <w:rsid w:val="00207BE4"/>
    <w:rsid w:val="00214E09"/>
    <w:rsid w:val="00272BFB"/>
    <w:rsid w:val="00286E1B"/>
    <w:rsid w:val="00291F6C"/>
    <w:rsid w:val="002927D0"/>
    <w:rsid w:val="002E315E"/>
    <w:rsid w:val="002F1DB0"/>
    <w:rsid w:val="003354D7"/>
    <w:rsid w:val="00377A2E"/>
    <w:rsid w:val="003801CD"/>
    <w:rsid w:val="003E46B9"/>
    <w:rsid w:val="0047482D"/>
    <w:rsid w:val="0048125B"/>
    <w:rsid w:val="004949AD"/>
    <w:rsid w:val="004C5D4D"/>
    <w:rsid w:val="004F2B78"/>
    <w:rsid w:val="004F384D"/>
    <w:rsid w:val="00501A18"/>
    <w:rsid w:val="005321DA"/>
    <w:rsid w:val="005B67EA"/>
    <w:rsid w:val="005D5DB5"/>
    <w:rsid w:val="005E58E2"/>
    <w:rsid w:val="00601D92"/>
    <w:rsid w:val="006038AA"/>
    <w:rsid w:val="00673228"/>
    <w:rsid w:val="00693F8B"/>
    <w:rsid w:val="00696295"/>
    <w:rsid w:val="006C0DFC"/>
    <w:rsid w:val="006D5353"/>
    <w:rsid w:val="006E749F"/>
    <w:rsid w:val="006F65EA"/>
    <w:rsid w:val="007075FE"/>
    <w:rsid w:val="00722DF5"/>
    <w:rsid w:val="00795616"/>
    <w:rsid w:val="00797900"/>
    <w:rsid w:val="007C36DB"/>
    <w:rsid w:val="007C760A"/>
    <w:rsid w:val="00810D34"/>
    <w:rsid w:val="00842C9C"/>
    <w:rsid w:val="0084573E"/>
    <w:rsid w:val="008974C4"/>
    <w:rsid w:val="008A0012"/>
    <w:rsid w:val="008B7BBB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402C2"/>
    <w:rsid w:val="00A46AAA"/>
    <w:rsid w:val="00A50725"/>
    <w:rsid w:val="00A63A5A"/>
    <w:rsid w:val="00B14A81"/>
    <w:rsid w:val="00B6363E"/>
    <w:rsid w:val="00BA2544"/>
    <w:rsid w:val="00BE0D72"/>
    <w:rsid w:val="00C03B4C"/>
    <w:rsid w:val="00C0456B"/>
    <w:rsid w:val="00CB5442"/>
    <w:rsid w:val="00CB5FC5"/>
    <w:rsid w:val="00D32740"/>
    <w:rsid w:val="00D563D8"/>
    <w:rsid w:val="00D85C72"/>
    <w:rsid w:val="00DE0162"/>
    <w:rsid w:val="00DE0552"/>
    <w:rsid w:val="00DF5478"/>
    <w:rsid w:val="00DF69B5"/>
    <w:rsid w:val="00E05790"/>
    <w:rsid w:val="00E32838"/>
    <w:rsid w:val="00E90F3C"/>
    <w:rsid w:val="00E968BB"/>
    <w:rsid w:val="00EB4346"/>
    <w:rsid w:val="00EE3903"/>
    <w:rsid w:val="00F11B2C"/>
    <w:rsid w:val="00F22B73"/>
    <w:rsid w:val="00F30289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47DBF3"/>
  <w15:chartTrackingRefBased/>
  <w15:docId w15:val="{9C9F985D-0825-47AB-AE2D-32C228BD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3354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54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54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54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54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54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54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54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7075FE"/>
    <w:pPr>
      <w:ind w:left="720"/>
      <w:contextualSpacing/>
    </w:pPr>
  </w:style>
  <w:style w:type="paragraph" w:styleId="Assinatura">
    <w:name w:val="Signature"/>
    <w:basedOn w:val="Normal"/>
    <w:link w:val="AssinaturaChar"/>
    <w:uiPriority w:val="99"/>
    <w:semiHidden/>
    <w:unhideWhenUsed/>
    <w:rsid w:val="003354D7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3354D7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3354D7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3354D7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354D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354D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354D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354D7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3354D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335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3354D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33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354D7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3354D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54D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54D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54D7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3354D7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3354D7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3354D7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3354D7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3354D7"/>
    <w:pPr>
      <w:numPr>
        <w:numId w:val="12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3354D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354D7"/>
  </w:style>
  <w:style w:type="paragraph" w:styleId="Corpodetexto2">
    <w:name w:val="Body Text 2"/>
    <w:basedOn w:val="Normal"/>
    <w:link w:val="Corpodetexto2Char"/>
    <w:uiPriority w:val="99"/>
    <w:semiHidden/>
    <w:unhideWhenUsed/>
    <w:rsid w:val="003354D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354D7"/>
  </w:style>
  <w:style w:type="paragraph" w:styleId="Corpodetexto3">
    <w:name w:val="Body Text 3"/>
    <w:basedOn w:val="Normal"/>
    <w:link w:val="Corpodetexto3Char"/>
    <w:uiPriority w:val="99"/>
    <w:semiHidden/>
    <w:unhideWhenUsed/>
    <w:rsid w:val="003354D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3354D7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3354D7"/>
  </w:style>
  <w:style w:type="character" w:customStyle="1" w:styleId="DataChar">
    <w:name w:val="Data Char"/>
    <w:basedOn w:val="Fontepargpadro"/>
    <w:link w:val="Data"/>
    <w:uiPriority w:val="99"/>
    <w:semiHidden/>
    <w:rsid w:val="003354D7"/>
  </w:style>
  <w:style w:type="paragraph" w:styleId="Destinatrio">
    <w:name w:val="envelope address"/>
    <w:basedOn w:val="Normal"/>
    <w:uiPriority w:val="99"/>
    <w:semiHidden/>
    <w:unhideWhenUsed/>
    <w:rsid w:val="003354D7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3354D7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3354D7"/>
  </w:style>
  <w:style w:type="paragraph" w:styleId="EndereoHTML">
    <w:name w:val="HTML Address"/>
    <w:basedOn w:val="Normal"/>
    <w:link w:val="EndereoHTMLChar"/>
    <w:uiPriority w:val="99"/>
    <w:semiHidden/>
    <w:unhideWhenUsed/>
    <w:rsid w:val="003354D7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3354D7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3354D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3354D7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3354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3354D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3354D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3354D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3354D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3354D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3354D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3354D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3354D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3354D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3354D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3354D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3354D7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354D7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3354D7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3354D7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3354D7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3354D7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3354D7"/>
    <w:pPr>
      <w:numPr>
        <w:numId w:val="17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354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354D7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3354D7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3354D7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354D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354D7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3354D7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3354D7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354D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354D7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354D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354D7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3354D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3354D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3354D7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3354D7"/>
  </w:style>
  <w:style w:type="character" w:customStyle="1" w:styleId="SaudaoChar">
    <w:name w:val="Saudação Char"/>
    <w:basedOn w:val="Fontepargpadro"/>
    <w:link w:val="Saudao"/>
    <w:uiPriority w:val="99"/>
    <w:semiHidden/>
    <w:rsid w:val="003354D7"/>
  </w:style>
  <w:style w:type="paragraph" w:styleId="Subttulo">
    <w:name w:val="Subtitle"/>
    <w:basedOn w:val="Normal"/>
    <w:next w:val="Normal"/>
    <w:link w:val="SubttuloChar"/>
    <w:uiPriority w:val="11"/>
    <w:qFormat/>
    <w:rsid w:val="003354D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354D7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3354D7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3354D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3354D7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3354D7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3354D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3354D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3354D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3354D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3354D7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354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54D7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335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3354D7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354D7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354D7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54D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54D7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3354D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354D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354D7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54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54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54D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54D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54D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54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54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3354D7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3354D7"/>
  </w:style>
  <w:style w:type="paragraph" w:styleId="Ttulodendicedeautoridades">
    <w:name w:val="toa heading"/>
    <w:basedOn w:val="Normal"/>
    <w:next w:val="Normal"/>
    <w:uiPriority w:val="99"/>
    <w:semiHidden/>
    <w:unhideWhenUsed/>
    <w:rsid w:val="003354D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3354D7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18</TotalTime>
  <Pages>1</Pages>
  <Words>209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18</cp:revision>
  <cp:lastPrinted>2024-07-25T00:26:00Z</cp:lastPrinted>
  <dcterms:created xsi:type="dcterms:W3CDTF">2025-06-30T19:51:00Z</dcterms:created>
  <dcterms:modified xsi:type="dcterms:W3CDTF">2025-07-22T17:30:00Z</dcterms:modified>
</cp:coreProperties>
</file>