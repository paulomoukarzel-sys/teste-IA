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423C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20C9A5CE" w14:textId="77777777" w:rsidR="000C60AC" w:rsidRDefault="000C60AC" w:rsidP="000C60AC">
      <w:pPr>
        <w:pStyle w:val="Qualificao"/>
        <w:ind w:left="-142"/>
      </w:pPr>
    </w:p>
    <w:p w14:paraId="72EA978A" w14:textId="77777777" w:rsidR="000C60AC" w:rsidRPr="00634A95" w:rsidRDefault="000C60AC" w:rsidP="000C60AC">
      <w:pPr>
        <w:pStyle w:val="Qualificao"/>
        <w:ind w:left="-142"/>
      </w:pPr>
    </w:p>
    <w:p w14:paraId="2CC482D1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09DB652B" w14:textId="77777777" w:rsidR="000C60AC" w:rsidRPr="001F2F4B" w:rsidRDefault="000C60AC" w:rsidP="000C60AC">
      <w:pPr>
        <w:pStyle w:val="Qualificao"/>
        <w:ind w:left="-142"/>
      </w:pPr>
    </w:p>
    <w:p w14:paraId="40C4E2E9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C41D8A3" w14:textId="727B8605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9C3992" w:rsidRPr="009C3992">
        <w:rPr>
          <w:b/>
          <w:sz w:val="24"/>
          <w:szCs w:val="24"/>
        </w:rPr>
        <w:t>FELIPE ZAMIN MUNARETTO</w:t>
      </w:r>
      <w:r w:rsidR="009C3992" w:rsidRPr="009C3992">
        <w:rPr>
          <w:bCs w:val="0"/>
          <w:sz w:val="24"/>
          <w:szCs w:val="24"/>
        </w:rPr>
        <w:t>, brasileiro, empresário, inscrito no CPF/MF sob o n. 048.465.199-45, residente e domiciliado na Rua Ângelo Zago, n. 444, Frei Rogério, Lages/SC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9C3992">
        <w:rPr>
          <w:sz w:val="24"/>
          <w:szCs w:val="24"/>
          <w:u w:val="single"/>
        </w:rPr>
        <w:t>para ajuizar ação de rescisão contratual</w:t>
      </w:r>
      <w:r w:rsidR="0026355A">
        <w:rPr>
          <w:sz w:val="24"/>
          <w:szCs w:val="24"/>
          <w:u w:val="single"/>
        </w:rPr>
        <w:t>/</w:t>
      </w:r>
      <w:r w:rsidR="009C3992">
        <w:rPr>
          <w:sz w:val="24"/>
          <w:szCs w:val="24"/>
          <w:u w:val="single"/>
        </w:rPr>
        <w:t xml:space="preserve">ação anulatória relativo ao contrato particular </w:t>
      </w:r>
      <w:r w:rsidR="009C3992" w:rsidRPr="009C3992">
        <w:rPr>
          <w:sz w:val="24"/>
          <w:szCs w:val="24"/>
          <w:u w:val="single"/>
        </w:rPr>
        <w:t>de promessa de compra e venda de imóvel rural</w:t>
      </w:r>
      <w:r w:rsidR="009C3992">
        <w:rPr>
          <w:sz w:val="24"/>
          <w:szCs w:val="24"/>
          <w:u w:val="single"/>
        </w:rPr>
        <w:t xml:space="preserve">, firmado com </w:t>
      </w:r>
      <w:r w:rsidR="009C3992" w:rsidRPr="009C3992">
        <w:rPr>
          <w:sz w:val="24"/>
          <w:szCs w:val="24"/>
          <w:u w:val="single"/>
        </w:rPr>
        <w:t>João Altamir Córdova de Melo e Mirtes Terezinha Branco de Melo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520D6CE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9C3992">
        <w:rPr>
          <w:noProof/>
          <w:sz w:val="24"/>
          <w:szCs w:val="24"/>
        </w:rPr>
        <w:t>3 de setembro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37DD84C3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483B0435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1B6CBC16" w14:textId="77777777" w:rsidR="009C3992" w:rsidRDefault="009C3992" w:rsidP="009C3992">
      <w:pPr>
        <w:pStyle w:val="Qualificao"/>
        <w:spacing w:before="0"/>
        <w:ind w:left="-142"/>
        <w:jc w:val="center"/>
        <w:rPr>
          <w:b/>
          <w:sz w:val="24"/>
        </w:rPr>
      </w:pPr>
      <w:r w:rsidRPr="009C3992">
        <w:rPr>
          <w:b/>
          <w:sz w:val="24"/>
        </w:rPr>
        <w:t>FELIPE ZAMIN MUNARETTO</w:t>
      </w:r>
      <w:r w:rsidRPr="009C3992">
        <w:rPr>
          <w:b/>
          <w:sz w:val="24"/>
        </w:rPr>
        <w:t xml:space="preserve"> </w:t>
      </w:r>
    </w:p>
    <w:p w14:paraId="191FF64F" w14:textId="57A2CBAE" w:rsidR="000C60AC" w:rsidRPr="008F53CE" w:rsidRDefault="000C60AC" w:rsidP="009C3992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9C3992" w:rsidRPr="009C3992">
        <w:rPr>
          <w:sz w:val="24"/>
          <w:szCs w:val="24"/>
        </w:rPr>
        <w:t>048.465.199-45</w:t>
      </w:r>
    </w:p>
    <w:p w14:paraId="7A390193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68381" w14:textId="77777777" w:rsidR="009C3992" w:rsidRDefault="009C3992" w:rsidP="00943258">
      <w:pPr>
        <w:spacing w:after="0" w:line="240" w:lineRule="auto"/>
      </w:pPr>
      <w:r>
        <w:separator/>
      </w:r>
    </w:p>
  </w:endnote>
  <w:endnote w:type="continuationSeparator" w:id="0">
    <w:p w14:paraId="510BDFDF" w14:textId="77777777" w:rsidR="009C3992" w:rsidRDefault="009C399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3F55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5012B" w14:textId="77777777" w:rsidR="009C3992" w:rsidRDefault="009C3992" w:rsidP="00943258">
      <w:pPr>
        <w:spacing w:after="0" w:line="240" w:lineRule="auto"/>
      </w:pPr>
      <w:r>
        <w:separator/>
      </w:r>
    </w:p>
  </w:footnote>
  <w:footnote w:type="continuationSeparator" w:id="0">
    <w:p w14:paraId="5B2225E9" w14:textId="77777777" w:rsidR="009C3992" w:rsidRDefault="009C399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D207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5F16137" wp14:editId="482B829A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CC47CC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8F4CE6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29FA1B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92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6355A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23E44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C3992"/>
    <w:rsid w:val="00A049FC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8FB302"/>
  <w15:chartTrackingRefBased/>
  <w15:docId w15:val="{ABCFCA31-D59B-44AE-A0AE-ECC98451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12</TotalTime>
  <Pages>1</Pages>
  <Words>242</Words>
  <Characters>1378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2025-09-03T20:35:00Z</dcterms:created>
  <dcterms:modified xsi:type="dcterms:W3CDTF">2025-09-03T20:50:00Z</dcterms:modified>
</cp:coreProperties>
</file>