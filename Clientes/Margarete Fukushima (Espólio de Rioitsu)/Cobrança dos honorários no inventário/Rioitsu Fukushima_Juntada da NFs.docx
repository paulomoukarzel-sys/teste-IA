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A3199" w14:textId="17ECF326" w:rsidR="00B644F7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BD21F0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SENHOR</w:t>
      </w:r>
      <w:r w:rsidR="00BD21F0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</w:t>
      </w:r>
      <w:r w:rsidR="00BD21F0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</w:t>
      </w:r>
      <w:r w:rsidR="00BD21F0">
        <w:rPr>
          <w:rFonts w:ascii="Arial" w:eastAsia="Calibri" w:hAnsi="Arial" w:cs="Times New Roman"/>
          <w:sz w:val="24"/>
          <w:szCs w:val="24"/>
        </w:rPr>
        <w:t xml:space="preserve">JUÍZA </w:t>
      </w:r>
      <w:r w:rsidRPr="00980061">
        <w:rPr>
          <w:rFonts w:ascii="Arial" w:eastAsia="Calibri" w:hAnsi="Arial" w:cs="Times New Roman"/>
          <w:sz w:val="24"/>
          <w:szCs w:val="24"/>
        </w:rPr>
        <w:t>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SÃO JOAQUIM/SC.</w:t>
      </w:r>
    </w:p>
    <w:p w14:paraId="259DA56F" w14:textId="77777777" w:rsidR="00B644F7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AFF369" w14:textId="77777777" w:rsidR="00BD21F0" w:rsidRPr="00980061" w:rsidRDefault="00BD21F0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0478D" w14:textId="77777777" w:rsidR="00B644F7" w:rsidRPr="00136102" w:rsidRDefault="00B644F7" w:rsidP="00B644F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25B6DA" w14:textId="77777777" w:rsidR="00B644F7" w:rsidRPr="00136102" w:rsidRDefault="00B644F7" w:rsidP="00B644F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E49FBC" w14:textId="77777777" w:rsidR="00B644F7" w:rsidRPr="00C0631E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0631E">
        <w:rPr>
          <w:rFonts w:ascii="Arial" w:eastAsia="Calibri" w:hAnsi="Arial" w:cs="Times New Roman"/>
        </w:rPr>
        <w:t>Autos n. 0500113-05.2013.8.24.0063</w:t>
      </w:r>
    </w:p>
    <w:p w14:paraId="00D0E7A3" w14:textId="77777777" w:rsidR="00B644F7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6A46026" w14:textId="77777777" w:rsidR="00BD21F0" w:rsidRPr="005548D8" w:rsidRDefault="00BD21F0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695300E6" w14:textId="77777777" w:rsidR="00B644F7" w:rsidRPr="005548D8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0566999" w14:textId="77777777" w:rsidR="00B644F7" w:rsidRPr="005548D8" w:rsidRDefault="00B644F7" w:rsidP="00B644F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E1DE30D" w14:textId="429259F6" w:rsidR="00B644F7" w:rsidRPr="00A814BD" w:rsidRDefault="00B644F7" w:rsidP="00B644F7">
      <w:pPr>
        <w:pStyle w:val="Qualificaodaspartes"/>
      </w:pPr>
      <w:r>
        <w:rPr>
          <w:b/>
        </w:rPr>
        <w:t>PAULO EKKE MOUKARZEL JUNIOR</w:t>
      </w:r>
      <w:r w:rsidRPr="00A814BD">
        <w:t xml:space="preserve">, </w:t>
      </w:r>
      <w:r>
        <w:t xml:space="preserve">brasileiro, solteiro, advogado, inscrito na OAB/SC sob o n. 36.591, procurador do ESPÓLIO DE RIOITSU FUKUSHIMA nos autos da ação de indenização por danos morais e materiais decorrentes de acidente de trânsito n. </w:t>
      </w:r>
      <w:r w:rsidRPr="00C0631E">
        <w:t>5007821-94.2021.8.24.0064</w:t>
      </w:r>
      <w:r>
        <w:t>, ajuizada contra o espólio por MARCOS PAULO DE JESUS,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em atenção à expedição de alvará do evento 362 e cumprindo o informado na petição do evento 334, juntar aos autos a nota fiscal pela prestação de serviços de advocacia </w:t>
      </w:r>
      <w:r w:rsidR="001A1EDC" w:rsidRPr="00B644F7">
        <w:rPr>
          <w:sz w:val="20"/>
          <w:szCs w:val="18"/>
        </w:rPr>
        <w:t>(</w:t>
      </w:r>
      <w:r w:rsidR="001A1EDC" w:rsidRPr="00B644F7">
        <w:rPr>
          <w:b/>
          <w:bCs w:val="0"/>
          <w:sz w:val="20"/>
          <w:szCs w:val="18"/>
        </w:rPr>
        <w:t>doc. 1</w:t>
      </w:r>
      <w:r w:rsidR="001A1EDC" w:rsidRPr="00B644F7">
        <w:rPr>
          <w:sz w:val="20"/>
          <w:szCs w:val="18"/>
        </w:rPr>
        <w:t>)</w:t>
      </w:r>
      <w:r w:rsidR="001A1EDC">
        <w:t xml:space="preserve"> que diz respeito à defesa dos interesses do espólio nos autos </w:t>
      </w:r>
      <w:r w:rsidR="008B1DAC">
        <w:t xml:space="preserve">da ação de indenização </w:t>
      </w:r>
      <w:r w:rsidR="001A1EDC">
        <w:t>acima mencionad</w:t>
      </w:r>
      <w:r w:rsidR="008B1DAC">
        <w:t>a</w:t>
      </w:r>
      <w:r w:rsidR="00D55FB2">
        <w:t xml:space="preserve"> </w:t>
      </w:r>
      <w:r w:rsidR="00D55FB2" w:rsidRPr="00D55FB2">
        <w:rPr>
          <w:sz w:val="20"/>
          <w:szCs w:val="18"/>
        </w:rPr>
        <w:t>(</w:t>
      </w:r>
      <w:r w:rsidR="007B2BFA">
        <w:rPr>
          <w:sz w:val="20"/>
          <w:szCs w:val="18"/>
        </w:rPr>
        <w:t xml:space="preserve">n. </w:t>
      </w:r>
      <w:r w:rsidR="00D55FB2" w:rsidRPr="00D55FB2">
        <w:rPr>
          <w:sz w:val="20"/>
          <w:szCs w:val="18"/>
        </w:rPr>
        <w:t>5007821-94.2021.8.24.0064</w:t>
      </w:r>
      <w:r w:rsidR="00D55FB2" w:rsidRPr="00D55FB2">
        <w:rPr>
          <w:sz w:val="20"/>
          <w:szCs w:val="18"/>
        </w:rPr>
        <w:t>)</w:t>
      </w:r>
      <w:r>
        <w:t>.</w:t>
      </w:r>
    </w:p>
    <w:p w14:paraId="46A9C9DF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7FAC2F" w14:textId="77777777" w:rsidR="00B644F7" w:rsidRDefault="00B644F7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EB869E" w14:textId="77777777" w:rsidR="00B644F7" w:rsidRDefault="00B644F7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64EC2D" w14:textId="77777777" w:rsidR="00B644F7" w:rsidRDefault="00B644F7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12BE82" w14:textId="6D9828D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644F7">
        <w:rPr>
          <w:rFonts w:ascii="Arial" w:eastAsia="Calibri" w:hAnsi="Arial" w:cs="Times New Roman"/>
          <w:noProof/>
          <w:sz w:val="24"/>
          <w:szCs w:val="24"/>
        </w:rPr>
        <w:t>10 de maio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233C3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C9222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C2F2F4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9353778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99DC26D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4387C2E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DE965C8" w14:textId="77777777" w:rsidR="000169F1" w:rsidRDefault="000169F1" w:rsidP="000169F1"/>
    <w:p w14:paraId="0DF279C2" w14:textId="77777777" w:rsidR="000169F1" w:rsidRPr="00377A2E" w:rsidRDefault="000169F1" w:rsidP="000169F1"/>
    <w:p w14:paraId="2A35C19F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4B4DC" w14:textId="77777777" w:rsidR="00DC15F1" w:rsidRDefault="00DC15F1" w:rsidP="00943258">
      <w:pPr>
        <w:spacing w:after="0" w:line="240" w:lineRule="auto"/>
      </w:pPr>
      <w:r>
        <w:separator/>
      </w:r>
    </w:p>
  </w:endnote>
  <w:endnote w:type="continuationSeparator" w:id="0">
    <w:p w14:paraId="79C99D78" w14:textId="77777777" w:rsidR="00DC15F1" w:rsidRDefault="00DC15F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175D2C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FA17C67" wp14:editId="112E3C3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022EE9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38824" w14:textId="77777777" w:rsidR="00DC15F1" w:rsidRDefault="00DC15F1" w:rsidP="00943258">
      <w:pPr>
        <w:spacing w:after="0" w:line="240" w:lineRule="auto"/>
      </w:pPr>
      <w:r>
        <w:separator/>
      </w:r>
    </w:p>
  </w:footnote>
  <w:footnote w:type="continuationSeparator" w:id="0">
    <w:p w14:paraId="3F4E951F" w14:textId="77777777" w:rsidR="00DC15F1" w:rsidRDefault="00DC15F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BE0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5C7C123" wp14:editId="5B4921C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057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B2E2F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AB9336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F7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A1EDC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2BFA"/>
    <w:rsid w:val="007C36DB"/>
    <w:rsid w:val="00810D34"/>
    <w:rsid w:val="008A0012"/>
    <w:rsid w:val="008B1DAC"/>
    <w:rsid w:val="008E31FF"/>
    <w:rsid w:val="008E377D"/>
    <w:rsid w:val="008F2218"/>
    <w:rsid w:val="008F53CE"/>
    <w:rsid w:val="008F7B29"/>
    <w:rsid w:val="0090226D"/>
    <w:rsid w:val="00924163"/>
    <w:rsid w:val="00943258"/>
    <w:rsid w:val="009D6332"/>
    <w:rsid w:val="00A049FC"/>
    <w:rsid w:val="00B14A81"/>
    <w:rsid w:val="00B6363E"/>
    <w:rsid w:val="00B644F7"/>
    <w:rsid w:val="00BA2544"/>
    <w:rsid w:val="00BD21F0"/>
    <w:rsid w:val="00C03B4C"/>
    <w:rsid w:val="00C0456B"/>
    <w:rsid w:val="00CB5FC5"/>
    <w:rsid w:val="00D32740"/>
    <w:rsid w:val="00D55FB2"/>
    <w:rsid w:val="00DC15F1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71037"/>
  <w15:chartTrackingRefBased/>
  <w15:docId w15:val="{E5C1D05B-FA7B-491F-A659-63DF97F8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-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timbre-</Template>
  <TotalTime>9</TotalTime>
  <Pages>1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2023-05-10T17:11:00Z</dcterms:created>
  <dcterms:modified xsi:type="dcterms:W3CDTF">2023-05-10T17:21:00Z</dcterms:modified>
</cp:coreProperties>
</file>