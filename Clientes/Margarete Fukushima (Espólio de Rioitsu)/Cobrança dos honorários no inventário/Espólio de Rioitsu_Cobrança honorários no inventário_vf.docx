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CECA8" w14:textId="6F1A5AAC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C0631E">
        <w:rPr>
          <w:rFonts w:ascii="Arial" w:eastAsia="Calibri" w:hAnsi="Arial" w:cs="Times New Roman"/>
          <w:sz w:val="24"/>
          <w:szCs w:val="24"/>
        </w:rPr>
        <w:t>1ª</w:t>
      </w:r>
      <w:r>
        <w:rPr>
          <w:rFonts w:ascii="Arial" w:eastAsia="Calibri" w:hAnsi="Arial" w:cs="Times New Roman"/>
          <w:sz w:val="24"/>
          <w:szCs w:val="24"/>
        </w:rPr>
        <w:t xml:space="preserve"> VARA DA COMARCA DE </w:t>
      </w:r>
      <w:r w:rsidR="00C0631E">
        <w:rPr>
          <w:rFonts w:ascii="Arial" w:eastAsia="Calibri" w:hAnsi="Arial" w:cs="Times New Roman"/>
          <w:sz w:val="24"/>
          <w:szCs w:val="24"/>
        </w:rPr>
        <w:t>SÃO JOAQUIM/SC.</w:t>
      </w:r>
    </w:p>
    <w:p w14:paraId="42DFB708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B7D8B1F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D7DC1EA" w14:textId="5E1D0385" w:rsidR="000169F1" w:rsidRPr="00136102" w:rsidRDefault="000169F1" w:rsidP="00B41C3A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C853374" w14:textId="512F6AF8" w:rsidR="000169F1" w:rsidRPr="00C0631E" w:rsidRDefault="00C0631E" w:rsidP="00C0631E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C0631E">
        <w:rPr>
          <w:rFonts w:ascii="Arial" w:eastAsia="Calibri" w:hAnsi="Arial" w:cs="Times New Roman"/>
        </w:rPr>
        <w:t>Autos n. 0500113-05.2013.8.24.0063</w:t>
      </w:r>
    </w:p>
    <w:p w14:paraId="7D13D64F" w14:textId="77777777" w:rsidR="000169F1" w:rsidRPr="005548D8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</w:p>
    <w:p w14:paraId="065AC2CC" w14:textId="77777777" w:rsidR="00B41C3A" w:rsidRPr="005548D8" w:rsidRDefault="00B41C3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D11877C" w14:textId="77777777" w:rsidR="000169F1" w:rsidRPr="005548D8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2487AABE" w14:textId="1C54A62A" w:rsidR="000169F1" w:rsidRPr="00A814BD" w:rsidRDefault="00C0631E" w:rsidP="000169F1">
      <w:pPr>
        <w:pStyle w:val="Qualificaodaspartes"/>
      </w:pPr>
      <w:r>
        <w:rPr>
          <w:b/>
        </w:rPr>
        <w:t>PAULO EKKE MOUKARZEL JUNIOR</w:t>
      </w:r>
      <w:r w:rsidR="000169F1" w:rsidRPr="00A814BD">
        <w:t xml:space="preserve">, </w:t>
      </w:r>
      <w:r>
        <w:t xml:space="preserve">brasileiro, solteiro, advogado, inscrito na OAB/SC sob o n. 36.591, procurador do </w:t>
      </w:r>
      <w:r w:rsidR="00DF2CE1">
        <w:t xml:space="preserve">ESPÓLIO DE RIOITSU FUKUSHIMA </w:t>
      </w:r>
      <w:r>
        <w:t xml:space="preserve">nos autos da ação de indenização por danos morais e materiais decorrentes de acidente de trânsito n. </w:t>
      </w:r>
      <w:r w:rsidRPr="00C0631E">
        <w:t>5007821-94.2021.8.24.0064</w:t>
      </w:r>
      <w:r w:rsidR="000169F1">
        <w:t>,</w:t>
      </w:r>
      <w:r>
        <w:t xml:space="preserve"> ajuizada contra o espólio por MARCOS PAULO DE </w:t>
      </w:r>
      <w:r w:rsidR="006256C4">
        <w:t>J</w:t>
      </w:r>
      <w:r>
        <w:t>ESUS,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>
        <w:t>advogando em causa própria</w:t>
      </w:r>
      <w:r w:rsidR="000169F1" w:rsidRPr="00A814BD">
        <w:t xml:space="preserve">, </w:t>
      </w:r>
      <w:r>
        <w:t>expor e requerer o seguinte.</w:t>
      </w:r>
    </w:p>
    <w:p w14:paraId="1B2B640C" w14:textId="77777777" w:rsidR="000169F1" w:rsidRPr="004A3F4E" w:rsidRDefault="000169F1" w:rsidP="000169F1"/>
    <w:p w14:paraId="6AA9E54B" w14:textId="51C00BAA" w:rsidR="000169F1" w:rsidRDefault="00C0631E" w:rsidP="000169F1">
      <w:pPr>
        <w:pStyle w:val="SemEspaamento"/>
      </w:pPr>
      <w:r>
        <w:t xml:space="preserve">O ora peticionante foi contratado pela inventariante judicial, em julho de 2022 </w:t>
      </w:r>
      <w:r w:rsidRPr="00C0631E">
        <w:rPr>
          <w:sz w:val="20"/>
          <w:szCs w:val="18"/>
        </w:rPr>
        <w:t>(</w:t>
      </w:r>
      <w:r w:rsidRPr="00C0631E">
        <w:rPr>
          <w:b/>
          <w:bCs/>
          <w:sz w:val="20"/>
          <w:szCs w:val="18"/>
        </w:rPr>
        <w:t>doc. 1</w:t>
      </w:r>
      <w:r w:rsidRPr="00C0631E">
        <w:rPr>
          <w:sz w:val="20"/>
          <w:szCs w:val="18"/>
        </w:rPr>
        <w:t>)</w:t>
      </w:r>
      <w:r>
        <w:t xml:space="preserve">, para promover a defesa do Espólio de </w:t>
      </w:r>
      <w:proofErr w:type="spellStart"/>
      <w:r>
        <w:t>Rioitsu</w:t>
      </w:r>
      <w:proofErr w:type="spellEnd"/>
      <w:r>
        <w:t xml:space="preserve"> Fukushima nos autos da ação indenizatória n. </w:t>
      </w:r>
      <w:r w:rsidRPr="00C0631E">
        <w:t>5007821-94.2021.8.24.0064</w:t>
      </w:r>
      <w:r>
        <w:t xml:space="preserve">, que objetiva a cobrança de R$ 321.200,00 </w:t>
      </w:r>
      <w:r w:rsidRPr="00C0631E">
        <w:rPr>
          <w:sz w:val="20"/>
          <w:szCs w:val="18"/>
        </w:rPr>
        <w:t>(trezentos e vinte um mil e duzentos reais)</w:t>
      </w:r>
      <w:r>
        <w:t xml:space="preserve"> do Espólio em razão de acidente de trânsito do veículo </w:t>
      </w:r>
      <w:r w:rsidRPr="00C0631E">
        <w:t>IVECO/TECTOR 240E28S/2015</w:t>
      </w:r>
      <w:r>
        <w:t xml:space="preserve">, cujo proprietário já foi o senhor </w:t>
      </w:r>
      <w:proofErr w:type="spellStart"/>
      <w:r>
        <w:t>Rioitsu</w:t>
      </w:r>
      <w:proofErr w:type="spellEnd"/>
      <w:r>
        <w:t xml:space="preserve"> Fukushima</w:t>
      </w:r>
      <w:r w:rsidR="003D3AE9">
        <w:t xml:space="preserve"> </w:t>
      </w:r>
      <w:r w:rsidR="003D3AE9" w:rsidRPr="00C0631E">
        <w:rPr>
          <w:sz w:val="20"/>
          <w:szCs w:val="18"/>
        </w:rPr>
        <w:t>(</w:t>
      </w:r>
      <w:r w:rsidR="003D3AE9" w:rsidRPr="00C0631E">
        <w:rPr>
          <w:b/>
          <w:bCs/>
          <w:sz w:val="20"/>
          <w:szCs w:val="18"/>
        </w:rPr>
        <w:t xml:space="preserve">doc. </w:t>
      </w:r>
      <w:r w:rsidR="003D3AE9">
        <w:rPr>
          <w:b/>
          <w:bCs/>
          <w:sz w:val="20"/>
          <w:szCs w:val="18"/>
        </w:rPr>
        <w:t>2</w:t>
      </w:r>
      <w:r w:rsidR="003D3AE9">
        <w:rPr>
          <w:sz w:val="20"/>
          <w:szCs w:val="18"/>
        </w:rPr>
        <w:t xml:space="preserve"> – petição inicial da demanda</w:t>
      </w:r>
      <w:r w:rsidR="003D3AE9" w:rsidRPr="00C0631E">
        <w:rPr>
          <w:sz w:val="20"/>
          <w:szCs w:val="18"/>
        </w:rPr>
        <w:t>)</w:t>
      </w:r>
      <w:r w:rsidR="00746D87">
        <w:rPr>
          <w:rStyle w:val="Refdenotaderodap"/>
          <w:sz w:val="20"/>
          <w:szCs w:val="18"/>
        </w:rPr>
        <w:footnoteReference w:id="1"/>
      </w:r>
      <w:r>
        <w:t>.</w:t>
      </w:r>
    </w:p>
    <w:p w14:paraId="44DAD62A" w14:textId="73458135" w:rsidR="00C0631E" w:rsidRDefault="00C0631E" w:rsidP="000169F1">
      <w:pPr>
        <w:pStyle w:val="SemEspaamento"/>
      </w:pPr>
      <w:r>
        <w:t xml:space="preserve">Pelos serviços advocatícios, </w:t>
      </w:r>
      <w:r w:rsidR="000D67D3">
        <w:t>que</w:t>
      </w:r>
      <w:r w:rsidR="00286BF3">
        <w:t xml:space="preserve"> </w:t>
      </w:r>
      <w:r w:rsidR="00286BF3">
        <w:rPr>
          <w:b/>
          <w:bCs/>
        </w:rPr>
        <w:t xml:space="preserve">constitui crédito de natureza alimentar </w:t>
      </w:r>
      <w:r w:rsidR="00286BF3">
        <w:t xml:space="preserve">e tem o desígnio de resguardar os interesses do Espólio e evitar </w:t>
      </w:r>
      <w:r w:rsidR="00166D0C">
        <w:t>novos débitos</w:t>
      </w:r>
      <w:r w:rsidR="00286BF3">
        <w:t xml:space="preserve">, </w:t>
      </w:r>
      <w:r>
        <w:t xml:space="preserve">restou acordado entre as partes que a verba honorária a ser paga é de R$ 10.000,00 </w:t>
      </w:r>
      <w:r w:rsidRPr="00C0631E">
        <w:rPr>
          <w:sz w:val="20"/>
          <w:szCs w:val="18"/>
        </w:rPr>
        <w:t>(dez mil reais)</w:t>
      </w:r>
      <w:r>
        <w:t xml:space="preserve">, somente a título de </w:t>
      </w:r>
      <w:r>
        <w:rPr>
          <w:i/>
          <w:iCs/>
        </w:rPr>
        <w:t>pro labore</w:t>
      </w:r>
      <w:r>
        <w:t xml:space="preserve">, para pagamento no mês de outubro de 2022 </w:t>
      </w:r>
      <w:r w:rsidRPr="00C0631E">
        <w:rPr>
          <w:sz w:val="20"/>
          <w:szCs w:val="18"/>
        </w:rPr>
        <w:t>(</w:t>
      </w:r>
      <w:r w:rsidRPr="00C0631E">
        <w:rPr>
          <w:b/>
          <w:bCs/>
          <w:sz w:val="20"/>
          <w:szCs w:val="18"/>
        </w:rPr>
        <w:t>doc. 1</w:t>
      </w:r>
      <w:r w:rsidRPr="00C0631E">
        <w:rPr>
          <w:sz w:val="20"/>
          <w:szCs w:val="18"/>
        </w:rPr>
        <w:t>)</w:t>
      </w:r>
      <w:r>
        <w:t>, conforme solicitado pela inventariante judicial.</w:t>
      </w:r>
    </w:p>
    <w:p w14:paraId="481F17A9" w14:textId="3C7611A0" w:rsidR="00C0631E" w:rsidRPr="003D3AE9" w:rsidRDefault="00C0631E" w:rsidP="000169F1">
      <w:pPr>
        <w:pStyle w:val="SemEspaamento"/>
      </w:pPr>
      <w:r>
        <w:t xml:space="preserve">Feito os estudos do caso e apresentada a contestação </w:t>
      </w:r>
      <w:r w:rsidRPr="00C0631E">
        <w:rPr>
          <w:sz w:val="20"/>
          <w:szCs w:val="18"/>
        </w:rPr>
        <w:t>(</w:t>
      </w:r>
      <w:r w:rsidRPr="00C0631E">
        <w:rPr>
          <w:b/>
          <w:bCs/>
          <w:sz w:val="20"/>
          <w:szCs w:val="18"/>
        </w:rPr>
        <w:t xml:space="preserve">doc. </w:t>
      </w:r>
      <w:r w:rsidR="003D3AE9">
        <w:rPr>
          <w:b/>
          <w:bCs/>
          <w:sz w:val="20"/>
          <w:szCs w:val="18"/>
        </w:rPr>
        <w:t>3</w:t>
      </w:r>
      <w:r w:rsidRPr="00C0631E">
        <w:rPr>
          <w:sz w:val="20"/>
          <w:szCs w:val="18"/>
        </w:rPr>
        <w:t>)</w:t>
      </w:r>
      <w:r>
        <w:t xml:space="preserve">, o requerente vem acompanhando o processo indenizatório e </w:t>
      </w:r>
      <w:r w:rsidR="003D3AE9">
        <w:t xml:space="preserve">continuará atuando no feito até o encerramento da demanda, conforme obrigação firmada pelo contrato de honorários em anexo </w:t>
      </w:r>
      <w:r w:rsidR="003D3AE9" w:rsidRPr="00C0631E">
        <w:rPr>
          <w:sz w:val="20"/>
          <w:szCs w:val="18"/>
        </w:rPr>
        <w:t>(</w:t>
      </w:r>
      <w:r w:rsidR="003D3AE9" w:rsidRPr="00C0631E">
        <w:rPr>
          <w:b/>
          <w:bCs/>
          <w:sz w:val="20"/>
          <w:szCs w:val="18"/>
        </w:rPr>
        <w:t xml:space="preserve">doc. </w:t>
      </w:r>
      <w:r w:rsidR="003D3AE9">
        <w:rPr>
          <w:b/>
          <w:bCs/>
          <w:sz w:val="20"/>
          <w:szCs w:val="18"/>
        </w:rPr>
        <w:t>1</w:t>
      </w:r>
      <w:r w:rsidR="003D3AE9" w:rsidRPr="00C0631E">
        <w:rPr>
          <w:sz w:val="20"/>
          <w:szCs w:val="18"/>
        </w:rPr>
        <w:t>)</w:t>
      </w:r>
      <w:r w:rsidR="003D3AE9">
        <w:t>.</w:t>
      </w:r>
    </w:p>
    <w:p w14:paraId="12CE4C49" w14:textId="430FBC9F" w:rsidR="000169F1" w:rsidRDefault="003D3AE9" w:rsidP="003D3AE9">
      <w:pPr>
        <w:pStyle w:val="SemEspaamento"/>
      </w:pPr>
      <w:r w:rsidRPr="003D3AE9">
        <w:t>Ocorre</w:t>
      </w:r>
      <w:r>
        <w:t xml:space="preserve"> que, ao entrar em contato com a inventariante judicial em outubro de 2022 para receber a verba honorária, o peticionante foi informado de que </w:t>
      </w:r>
      <w:r>
        <w:lastRenderedPageBreak/>
        <w:t xml:space="preserve">o pagamento teria que ser solicitado a Vossa Excelência no presente processo de inventário, tendo em vista que a inventariante judicial não possui recursos para realizar o pagamento adiantado da quantia e requerer posterior reembolso dos valores pelo Espólio. </w:t>
      </w:r>
    </w:p>
    <w:p w14:paraId="0C715332" w14:textId="77777777" w:rsidR="003D3AE9" w:rsidRDefault="003D3AE9" w:rsidP="003D3AE9">
      <w:pPr>
        <w:pStyle w:val="SemEspaamento"/>
      </w:pPr>
      <w:r>
        <w:t>À vista do exposto, portanto, o peticionante requer:</w:t>
      </w:r>
    </w:p>
    <w:p w14:paraId="36D4DD91" w14:textId="4294F4B0" w:rsidR="003D3AE9" w:rsidRDefault="003D3AE9" w:rsidP="003D3AE9">
      <w:pPr>
        <w:pStyle w:val="SemEspaamento"/>
        <w:numPr>
          <w:ilvl w:val="0"/>
          <w:numId w:val="3"/>
        </w:numPr>
        <w:ind w:left="0" w:firstLine="1701"/>
      </w:pPr>
      <w:r>
        <w:t>a autorização</w:t>
      </w:r>
      <w:r w:rsidR="00A41881">
        <w:t xml:space="preserve"> do recebimento da verba honorária pelos serviços prestados, </w:t>
      </w:r>
      <w:r>
        <w:t xml:space="preserve">no valor de R$ 10.000,00 </w:t>
      </w:r>
      <w:r w:rsidRPr="00A41881">
        <w:rPr>
          <w:sz w:val="20"/>
          <w:szCs w:val="18"/>
        </w:rPr>
        <w:t>(dez mil reais)</w:t>
      </w:r>
      <w:r>
        <w:t xml:space="preserve">, </w:t>
      </w:r>
      <w:r w:rsidR="00A41881">
        <w:t>como forma de cumprir a cláusula 3 do contrato anexo</w:t>
      </w:r>
      <w:r w:rsidR="001E5141">
        <w:t xml:space="preserve"> </w:t>
      </w:r>
      <w:r w:rsidR="001E5141" w:rsidRPr="00A41881">
        <w:rPr>
          <w:sz w:val="20"/>
          <w:szCs w:val="18"/>
        </w:rPr>
        <w:t>(</w:t>
      </w:r>
      <w:r w:rsidR="001E5141" w:rsidRPr="00A41881">
        <w:rPr>
          <w:b/>
          <w:bCs/>
          <w:sz w:val="20"/>
          <w:szCs w:val="18"/>
        </w:rPr>
        <w:t>doc. 1</w:t>
      </w:r>
      <w:r w:rsidR="001E5141" w:rsidRPr="00A41881">
        <w:rPr>
          <w:sz w:val="20"/>
          <w:szCs w:val="18"/>
        </w:rPr>
        <w:t>)</w:t>
      </w:r>
      <w:r w:rsidR="00A41881">
        <w:t xml:space="preserve"> </w:t>
      </w:r>
      <w:r w:rsidR="0036478A">
        <w:t xml:space="preserve">e por se tratar de </w:t>
      </w:r>
      <w:r w:rsidR="0036478A">
        <w:rPr>
          <w:b/>
          <w:bCs/>
        </w:rPr>
        <w:t>verba de natureza alimentar</w:t>
      </w:r>
      <w:r w:rsidR="00A41881">
        <w:t xml:space="preserve">, e a sua liberação, </w:t>
      </w:r>
      <w:r>
        <w:t>com a transferência do montante para a para seguinte conta:</w:t>
      </w:r>
    </w:p>
    <w:p w14:paraId="57C0FC15" w14:textId="321725DA" w:rsidR="00A41881" w:rsidRDefault="00A41881" w:rsidP="00A41881">
      <w:pPr>
        <w:pStyle w:val="Ttulo2"/>
      </w:pPr>
      <w:r>
        <w:rPr>
          <w:rFonts w:eastAsia="Calibr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9C90F" wp14:editId="31915A7C">
                <wp:simplePos x="0" y="0"/>
                <wp:positionH relativeFrom="column">
                  <wp:posOffset>995045</wp:posOffset>
                </wp:positionH>
                <wp:positionV relativeFrom="paragraph">
                  <wp:posOffset>80645</wp:posOffset>
                </wp:positionV>
                <wp:extent cx="4086225" cy="1381125"/>
                <wp:effectExtent l="0" t="0" r="28575" b="28575"/>
                <wp:wrapNone/>
                <wp:docPr id="1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138112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EAB89" id="Retângulo: Cantos Diagonais Arredondados 1" o:spid="_x0000_s1026" style="position:absolute;margin-left:78.35pt;margin-top:6.35pt;width:321.75pt;height:10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86225,1381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" path="m230192,l4086225,r,l4086225,1150933v,127132,-103060,230192,-230192,230192l,1381125r,l,230192c,103060,103060,,230192,xe" filled="f" strokecolor="#5b9bd5 [3208]" strokeweight="1pt">
                <v:stroke joinstyle="miter"/>
                <v:path arrowok="t" o:connecttype="custom" o:connectlocs="230192,0;4086225,0;4086225,0;4086225,1150933;3856033,1381125;0,1381125;0,1381125;0,230192;230192,0" o:connectangles="0,0,0,0,0,0,0,0,0"/>
              </v:shape>
            </w:pict>
          </mc:Fallback>
        </mc:AlternateContent>
      </w:r>
    </w:p>
    <w:p w14:paraId="4F9794B3" w14:textId="5F85FBBB" w:rsidR="003D3AE9" w:rsidRDefault="003D3AE9" w:rsidP="003D3AE9">
      <w:pPr>
        <w:pStyle w:val="SemEspaamento"/>
        <w:numPr>
          <w:ilvl w:val="0"/>
          <w:numId w:val="0"/>
        </w:numPr>
        <w:ind w:left="993" w:firstLine="708"/>
      </w:pPr>
      <w:r>
        <w:t xml:space="preserve">Banco Bradesco </w:t>
      </w:r>
      <w:r w:rsidRPr="00ED7F0B">
        <w:rPr>
          <w:sz w:val="20"/>
          <w:szCs w:val="18"/>
        </w:rPr>
        <w:t>(237)</w:t>
      </w:r>
    </w:p>
    <w:p w14:paraId="38CC33C2" w14:textId="4412FB8D" w:rsidR="003D3AE9" w:rsidRDefault="003D3AE9" w:rsidP="003D3AE9">
      <w:pPr>
        <w:pStyle w:val="SemEspaamento"/>
        <w:numPr>
          <w:ilvl w:val="0"/>
          <w:numId w:val="0"/>
        </w:numPr>
        <w:ind w:left="993" w:firstLine="708"/>
      </w:pPr>
      <w:r>
        <w:t>Agência 7238</w:t>
      </w:r>
    </w:p>
    <w:p w14:paraId="27493514" w14:textId="363691CA" w:rsidR="003D3AE9" w:rsidRDefault="003D3AE9" w:rsidP="003D3AE9">
      <w:pPr>
        <w:pStyle w:val="SemEspaamento"/>
        <w:numPr>
          <w:ilvl w:val="0"/>
          <w:numId w:val="0"/>
        </w:numPr>
        <w:ind w:left="993" w:firstLine="708"/>
      </w:pPr>
      <w:r>
        <w:t>Conta Corrente 33280-1</w:t>
      </w:r>
    </w:p>
    <w:p w14:paraId="6683D476" w14:textId="5B3EF312" w:rsidR="003D3AE9" w:rsidRDefault="003D3AE9" w:rsidP="003D3AE9">
      <w:pPr>
        <w:pStyle w:val="SemEspaamento"/>
        <w:numPr>
          <w:ilvl w:val="0"/>
          <w:numId w:val="0"/>
        </w:numPr>
        <w:ind w:left="993" w:firstLine="708"/>
      </w:pPr>
      <w:r>
        <w:t>Favorecido: Moukarzel Sociedade Individual de Advocacia</w:t>
      </w:r>
    </w:p>
    <w:p w14:paraId="122DF3A5" w14:textId="6E4A990F" w:rsidR="00D27FDA" w:rsidRDefault="00D27FDA" w:rsidP="003D3AE9">
      <w:pPr>
        <w:pStyle w:val="SemEspaamento"/>
        <w:numPr>
          <w:ilvl w:val="0"/>
          <w:numId w:val="0"/>
        </w:numPr>
        <w:ind w:left="993" w:firstLine="708"/>
      </w:pPr>
      <w:r>
        <w:t>CNPJ n. 47.748.760/0001-45</w:t>
      </w:r>
    </w:p>
    <w:p w14:paraId="18FFD0FC" w14:textId="77777777" w:rsidR="00A41881" w:rsidRDefault="00A41881" w:rsidP="00A41881">
      <w:pPr>
        <w:pStyle w:val="Ttulo2"/>
      </w:pPr>
    </w:p>
    <w:p w14:paraId="055083BC" w14:textId="1CACDA71" w:rsidR="003D3AE9" w:rsidRDefault="003D3AE9" w:rsidP="00A41881">
      <w:pPr>
        <w:pStyle w:val="SemEspaamento"/>
        <w:numPr>
          <w:ilvl w:val="0"/>
          <w:numId w:val="3"/>
        </w:numPr>
        <w:ind w:left="0" w:firstLine="1701"/>
      </w:pPr>
      <w:r>
        <w:t xml:space="preserve">a sua habilitação temporária aos autos do presente processo, para que possa acompanhar </w:t>
      </w:r>
      <w:r w:rsidR="00A41881">
        <w:t xml:space="preserve">as providências necessárias para o recebimento da verba honorária e </w:t>
      </w:r>
      <w:r w:rsidR="00A41881" w:rsidRPr="00A41881">
        <w:rPr>
          <w:u w:val="single"/>
        </w:rPr>
        <w:t>juntar aos autos a respectiva nota fiscal</w:t>
      </w:r>
      <w:r w:rsidR="00A41881">
        <w:t xml:space="preserve"> pela prestação dos serviços, após o recebimento da verba devida pelo Espólio.</w:t>
      </w:r>
    </w:p>
    <w:p w14:paraId="411045BB" w14:textId="77777777" w:rsidR="000169F1" w:rsidRPr="005548D8" w:rsidRDefault="000169F1" w:rsidP="000169F1">
      <w:pPr>
        <w:pStyle w:val="SemEspaamento"/>
        <w:numPr>
          <w:ilvl w:val="0"/>
          <w:numId w:val="0"/>
        </w:numPr>
        <w:ind w:left="1418"/>
        <w:rPr>
          <w:sz w:val="2"/>
          <w:szCs w:val="2"/>
        </w:rPr>
      </w:pPr>
    </w:p>
    <w:p w14:paraId="284FFEB6" w14:textId="55F48C95" w:rsidR="000169F1" w:rsidRPr="00EC1F20" w:rsidRDefault="000169F1" w:rsidP="000169F1">
      <w:pPr>
        <w:pStyle w:val="SemEspaamento"/>
      </w:pPr>
      <w:r>
        <w:rPr>
          <w:rFonts w:eastAsia="Calibri" w:cs="Times New Roman"/>
        </w:rPr>
        <w:t>Pleiteia</w:t>
      </w:r>
      <w:r w:rsidRPr="00F8192D">
        <w:rPr>
          <w:rFonts w:eastAsia="Calibri" w:cs="Times New Roman"/>
        </w:rPr>
        <w:t xml:space="preserve">, </w:t>
      </w:r>
      <w:r>
        <w:rPr>
          <w:rFonts w:eastAsia="Calibri" w:cs="Times New Roman"/>
        </w:rPr>
        <w:t>por fim</w:t>
      </w:r>
      <w:r w:rsidRPr="00F8192D">
        <w:rPr>
          <w:rFonts w:eastAsia="Calibri" w:cs="Times New Roman"/>
        </w:rPr>
        <w:t>, sejam</w:t>
      </w:r>
      <w:r w:rsidRPr="00416D9D">
        <w:t xml:space="preserve"> todas as </w:t>
      </w:r>
      <w:r w:rsidR="00A41881">
        <w:t xml:space="preserve">suas </w:t>
      </w:r>
      <w:r w:rsidRPr="00416D9D">
        <w:t xml:space="preserve">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F8192D">
        <w:rPr>
          <w:sz w:val="20"/>
        </w:rPr>
        <w:t>(art. 272, §5º, do CPC)</w:t>
      </w:r>
      <w:r w:rsidRPr="00416D9D">
        <w:t>.</w:t>
      </w:r>
    </w:p>
    <w:p w14:paraId="223DB600" w14:textId="77777777" w:rsidR="000169F1" w:rsidRDefault="000169F1" w:rsidP="00A4188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47BE52F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01404FC" w14:textId="3BBE364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2253D">
        <w:rPr>
          <w:rFonts w:ascii="Arial" w:eastAsia="Calibri" w:hAnsi="Arial" w:cs="Times New Roman"/>
          <w:noProof/>
          <w:sz w:val="24"/>
          <w:szCs w:val="24"/>
        </w:rPr>
        <w:t>22 de novembro de 2022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B0FE0E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B34084F" w14:textId="77777777" w:rsidR="000169F1" w:rsidRPr="005548D8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762FAB6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DD01738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53176FD2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529B922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E800197" w14:textId="77777777" w:rsidR="000169F1" w:rsidRPr="00E9279B" w:rsidRDefault="000169F1" w:rsidP="000169F1"/>
    <w:p w14:paraId="4FC9E362" w14:textId="77777777" w:rsidR="000169F1" w:rsidRPr="00B2672B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ESTA INICIAL </w:t>
      </w:r>
    </w:p>
    <w:p w14:paraId="0F25052A" w14:textId="6EE69AFF" w:rsidR="000169F1" w:rsidRPr="00167F26" w:rsidRDefault="000169F1" w:rsidP="000169F1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A41881">
        <w:rPr>
          <w:rFonts w:ascii="Arial" w:hAnsi="Arial" w:cs="Arial"/>
        </w:rPr>
        <w:t>Contrato de honorários advocatícios</w:t>
      </w:r>
      <w:r w:rsidR="00E0777C">
        <w:rPr>
          <w:rFonts w:ascii="Arial" w:hAnsi="Arial" w:cs="Arial"/>
        </w:rPr>
        <w:t xml:space="preserve"> firmado com o Espólio</w:t>
      </w:r>
      <w:r>
        <w:rPr>
          <w:rFonts w:ascii="Arial" w:hAnsi="Arial" w:cs="Arial"/>
        </w:rPr>
        <w:t>;</w:t>
      </w:r>
    </w:p>
    <w:p w14:paraId="71FF887C" w14:textId="77777777" w:rsidR="00A41881" w:rsidRDefault="000169F1" w:rsidP="000169F1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 w:rsidR="00A41881">
        <w:rPr>
          <w:rFonts w:ascii="Arial" w:hAnsi="Arial" w:cs="Arial"/>
        </w:rPr>
        <w:t xml:space="preserve"> Petição inicial dos autos n. </w:t>
      </w:r>
      <w:r w:rsidR="00A41881" w:rsidRPr="00A41881">
        <w:rPr>
          <w:rFonts w:ascii="Arial" w:hAnsi="Arial" w:cs="Arial"/>
        </w:rPr>
        <w:t>5007821-94.2021.8.24.0064</w:t>
      </w:r>
      <w:r w:rsidR="00A41881">
        <w:rPr>
          <w:rFonts w:ascii="Arial" w:hAnsi="Arial" w:cs="Arial"/>
        </w:rPr>
        <w:t xml:space="preserve">; e </w:t>
      </w:r>
    </w:p>
    <w:p w14:paraId="5DE8D0B9" w14:textId="1B55C457" w:rsidR="00131BEB" w:rsidRPr="000169F1" w:rsidRDefault="00A41881" w:rsidP="005548D8">
      <w:pPr>
        <w:spacing w:after="0"/>
      </w:pPr>
      <w:r>
        <w:rPr>
          <w:rFonts w:ascii="Arial" w:hAnsi="Arial" w:cs="Arial"/>
          <w:b/>
          <w:bCs/>
        </w:rPr>
        <w:t>Doc. 3</w:t>
      </w:r>
      <w:r>
        <w:rPr>
          <w:rFonts w:ascii="Arial" w:hAnsi="Arial" w:cs="Arial"/>
        </w:rPr>
        <w:t xml:space="preserve">: Contestação apresentada nos autos da ação indenizatória n. </w:t>
      </w:r>
      <w:r w:rsidRPr="00A41881">
        <w:rPr>
          <w:rFonts w:ascii="Arial" w:hAnsi="Arial" w:cs="Arial"/>
        </w:rPr>
        <w:t>5007821-94.2021.8.24.0064</w:t>
      </w:r>
      <w:r w:rsidR="000169F1">
        <w:rPr>
          <w:rFonts w:ascii="Arial" w:hAnsi="Arial" w:cs="Arial"/>
        </w:rPr>
        <w:t>.</w:t>
      </w:r>
    </w:p>
    <w:sectPr w:rsidR="00131BEB" w:rsidRPr="000169F1" w:rsidSect="003D3AE9">
      <w:headerReference w:type="default" r:id="rId8"/>
      <w:footerReference w:type="default" r:id="rId9"/>
      <w:pgSz w:w="11906" w:h="16838"/>
      <w:pgMar w:top="1985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8E9DA" w14:textId="77777777" w:rsidR="00C0631E" w:rsidRDefault="00C0631E" w:rsidP="00943258">
      <w:pPr>
        <w:spacing w:after="0" w:line="240" w:lineRule="auto"/>
      </w:pPr>
      <w:r>
        <w:separator/>
      </w:r>
    </w:p>
  </w:endnote>
  <w:endnote w:type="continuationSeparator" w:id="0">
    <w:p w14:paraId="57727861" w14:textId="77777777" w:rsidR="00C0631E" w:rsidRDefault="00C0631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046EFD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4F88484" wp14:editId="3D0079B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2" name="Imagem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C6B82D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C4404" w14:textId="77777777" w:rsidR="00C0631E" w:rsidRDefault="00C0631E" w:rsidP="00943258">
      <w:pPr>
        <w:spacing w:after="0" w:line="240" w:lineRule="auto"/>
      </w:pPr>
      <w:r>
        <w:separator/>
      </w:r>
    </w:p>
  </w:footnote>
  <w:footnote w:type="continuationSeparator" w:id="0">
    <w:p w14:paraId="4045ED30" w14:textId="77777777" w:rsidR="00C0631E" w:rsidRDefault="00C0631E" w:rsidP="00943258">
      <w:pPr>
        <w:spacing w:after="0" w:line="240" w:lineRule="auto"/>
      </w:pPr>
      <w:r>
        <w:continuationSeparator/>
      </w:r>
    </w:p>
  </w:footnote>
  <w:footnote w:id="1">
    <w:p w14:paraId="4F8C60FC" w14:textId="0F6ABB94" w:rsidR="00746D87" w:rsidRPr="005548D8" w:rsidRDefault="00746D87" w:rsidP="005548D8">
      <w:pPr>
        <w:pStyle w:val="Textodenotaderodap"/>
        <w:jc w:val="both"/>
        <w:rPr>
          <w:rFonts w:ascii="Arial" w:hAnsi="Arial" w:cs="Arial"/>
        </w:rPr>
      </w:pPr>
      <w:r w:rsidRPr="005548D8">
        <w:rPr>
          <w:rStyle w:val="Refdenotaderodap"/>
          <w:rFonts w:ascii="Arial" w:hAnsi="Arial" w:cs="Arial"/>
          <w:sz w:val="18"/>
          <w:szCs w:val="18"/>
        </w:rPr>
        <w:footnoteRef/>
      </w:r>
      <w:r w:rsidRPr="005548D8">
        <w:rPr>
          <w:rFonts w:ascii="Arial" w:hAnsi="Arial" w:cs="Arial"/>
          <w:sz w:val="18"/>
          <w:szCs w:val="18"/>
        </w:rPr>
        <w:t xml:space="preserve"> </w:t>
      </w:r>
      <w:r w:rsidR="0023686E">
        <w:rPr>
          <w:rFonts w:ascii="Arial" w:hAnsi="Arial" w:cs="Arial"/>
          <w:sz w:val="18"/>
          <w:szCs w:val="18"/>
        </w:rPr>
        <w:t>Para não tumultuar o andamento deste inventário, o</w:t>
      </w:r>
      <w:r w:rsidRPr="005548D8">
        <w:rPr>
          <w:rFonts w:ascii="Arial" w:hAnsi="Arial" w:cs="Arial"/>
          <w:sz w:val="18"/>
          <w:szCs w:val="18"/>
        </w:rPr>
        <w:t xml:space="preserve"> peticionante deixa de juntar a íntegra dos autos n. </w:t>
      </w:r>
      <w:r w:rsidRPr="005548D8">
        <w:rPr>
          <w:rFonts w:ascii="Arial" w:hAnsi="Arial" w:cs="Arial"/>
          <w:sz w:val="18"/>
          <w:szCs w:val="18"/>
        </w:rPr>
        <w:t>5007821-94.2021.8.24.0064</w:t>
      </w:r>
      <w:r w:rsidRPr="005548D8">
        <w:rPr>
          <w:rFonts w:ascii="Arial" w:hAnsi="Arial" w:cs="Arial"/>
          <w:sz w:val="18"/>
          <w:szCs w:val="18"/>
        </w:rPr>
        <w:t>. No entanto, convém registrar que os autos são públicos e</w:t>
      </w:r>
      <w:r w:rsidR="005548D8" w:rsidRPr="005548D8">
        <w:rPr>
          <w:rFonts w:ascii="Arial" w:hAnsi="Arial" w:cs="Arial"/>
          <w:sz w:val="18"/>
          <w:szCs w:val="18"/>
        </w:rPr>
        <w:t xml:space="preserve"> podem ser acessados pelo sistema </w:t>
      </w:r>
      <w:proofErr w:type="spellStart"/>
      <w:r w:rsidR="005548D8" w:rsidRPr="00762457">
        <w:rPr>
          <w:rFonts w:ascii="Arial" w:hAnsi="Arial" w:cs="Arial"/>
          <w:i/>
          <w:iCs/>
          <w:sz w:val="18"/>
          <w:szCs w:val="18"/>
        </w:rPr>
        <w:t>eproc</w:t>
      </w:r>
      <w:proofErr w:type="spellEnd"/>
      <w:r w:rsidR="00762457">
        <w:rPr>
          <w:rFonts w:ascii="Arial" w:hAnsi="Arial" w:cs="Arial"/>
          <w:sz w:val="18"/>
          <w:szCs w:val="18"/>
        </w:rPr>
        <w:t xml:space="preserve"> da Justiça Estadual catarinense</w:t>
      </w:r>
      <w:r w:rsidR="005548D8" w:rsidRPr="005548D8">
        <w:rPr>
          <w:rFonts w:ascii="Arial" w:hAnsi="Arial" w:cs="Arial"/>
          <w:sz w:val="18"/>
          <w:szCs w:val="18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5E604" w14:textId="77777777" w:rsidR="00131BEB" w:rsidRDefault="00BA2544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4D65AAE8" wp14:editId="505A5841">
          <wp:simplePos x="0" y="0"/>
          <wp:positionH relativeFrom="column">
            <wp:posOffset>-881380</wp:posOffset>
          </wp:positionH>
          <wp:positionV relativeFrom="paragraph">
            <wp:posOffset>-422275</wp:posOffset>
          </wp:positionV>
          <wp:extent cx="7534275" cy="1079647"/>
          <wp:effectExtent l="0" t="0" r="0" b="635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796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B3A3F">
      <w:tab/>
    </w:r>
  </w:p>
  <w:p w14:paraId="727602B7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453097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09ECBC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71FE7743"/>
    <w:multiLevelType w:val="hybridMultilevel"/>
    <w:tmpl w:val="176015E4"/>
    <w:lvl w:ilvl="0" w:tplc="92044388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18278901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31E"/>
    <w:rsid w:val="00003F31"/>
    <w:rsid w:val="000169F1"/>
    <w:rsid w:val="0004298B"/>
    <w:rsid w:val="00097661"/>
    <w:rsid w:val="000D228C"/>
    <w:rsid w:val="000D67D3"/>
    <w:rsid w:val="00131BEB"/>
    <w:rsid w:val="001667B0"/>
    <w:rsid w:val="00166D0C"/>
    <w:rsid w:val="001761C0"/>
    <w:rsid w:val="00183BE2"/>
    <w:rsid w:val="001B2B98"/>
    <w:rsid w:val="001B2E75"/>
    <w:rsid w:val="001E5141"/>
    <w:rsid w:val="00201F45"/>
    <w:rsid w:val="00207BE4"/>
    <w:rsid w:val="00214E09"/>
    <w:rsid w:val="002346FB"/>
    <w:rsid w:val="0023686E"/>
    <w:rsid w:val="00272BFB"/>
    <w:rsid w:val="00286BF3"/>
    <w:rsid w:val="00291F6C"/>
    <w:rsid w:val="0036478A"/>
    <w:rsid w:val="00377A2E"/>
    <w:rsid w:val="003801CD"/>
    <w:rsid w:val="003D3AE9"/>
    <w:rsid w:val="003E46B9"/>
    <w:rsid w:val="004949AD"/>
    <w:rsid w:val="004F2B78"/>
    <w:rsid w:val="00501A18"/>
    <w:rsid w:val="005321DA"/>
    <w:rsid w:val="005548D8"/>
    <w:rsid w:val="005B67EA"/>
    <w:rsid w:val="005E58E2"/>
    <w:rsid w:val="006256C4"/>
    <w:rsid w:val="00673228"/>
    <w:rsid w:val="00693F8B"/>
    <w:rsid w:val="00696295"/>
    <w:rsid w:val="006C0DFC"/>
    <w:rsid w:val="00722DF5"/>
    <w:rsid w:val="00746D87"/>
    <w:rsid w:val="00762457"/>
    <w:rsid w:val="00795616"/>
    <w:rsid w:val="007C36DB"/>
    <w:rsid w:val="007E6668"/>
    <w:rsid w:val="00810D34"/>
    <w:rsid w:val="00842A10"/>
    <w:rsid w:val="008A0012"/>
    <w:rsid w:val="008E31FF"/>
    <w:rsid w:val="008E377D"/>
    <w:rsid w:val="008F2218"/>
    <w:rsid w:val="008F53CE"/>
    <w:rsid w:val="008F7B29"/>
    <w:rsid w:val="00924163"/>
    <w:rsid w:val="00943258"/>
    <w:rsid w:val="00A049FC"/>
    <w:rsid w:val="00A2253D"/>
    <w:rsid w:val="00A41881"/>
    <w:rsid w:val="00A67FA2"/>
    <w:rsid w:val="00B14A81"/>
    <w:rsid w:val="00B41C3A"/>
    <w:rsid w:val="00B6363E"/>
    <w:rsid w:val="00B82106"/>
    <w:rsid w:val="00BA2544"/>
    <w:rsid w:val="00C03B4C"/>
    <w:rsid w:val="00C0456B"/>
    <w:rsid w:val="00C0631E"/>
    <w:rsid w:val="00CB5FC5"/>
    <w:rsid w:val="00D27FDA"/>
    <w:rsid w:val="00D32740"/>
    <w:rsid w:val="00DE0162"/>
    <w:rsid w:val="00DE0552"/>
    <w:rsid w:val="00DF2CE1"/>
    <w:rsid w:val="00E05790"/>
    <w:rsid w:val="00E0777C"/>
    <w:rsid w:val="00E90F3C"/>
    <w:rsid w:val="00E968BB"/>
    <w:rsid w:val="00EB4346"/>
    <w:rsid w:val="00ED7F0B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30EB43"/>
  <w15:chartTrackingRefBased/>
  <w15:docId w15:val="{35011CAB-F126-4A50-AFAC-145870B7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46D8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46D8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46D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48</TotalTime>
  <Pages>2</Pages>
  <Words>542</Words>
  <Characters>2927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25</cp:revision>
  <cp:lastPrinted>2022-11-22T18:48:00Z</cp:lastPrinted>
  <dcterms:created xsi:type="dcterms:W3CDTF">2022-11-22T17:59:00Z</dcterms:created>
  <dcterms:modified xsi:type="dcterms:W3CDTF">2022-11-22T18:55:00Z</dcterms:modified>
</cp:coreProperties>
</file>