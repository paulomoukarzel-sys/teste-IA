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1CE95" w14:textId="3634ABB6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 w:rsidR="00BE781F"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</w:t>
      </w:r>
      <w:r w:rsidR="00BE781F"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BE781F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BE781F">
        <w:rPr>
          <w:rFonts w:ascii="Arial" w:eastAsia="Calibri" w:hAnsi="Arial" w:cs="Times New Roman"/>
          <w:sz w:val="24"/>
          <w:szCs w:val="24"/>
        </w:rPr>
        <w:t xml:space="preserve">CÍVEL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BE781F">
        <w:rPr>
          <w:rFonts w:ascii="Arial" w:eastAsia="Calibri" w:hAnsi="Arial" w:cs="Times New Roman"/>
          <w:sz w:val="24"/>
          <w:szCs w:val="24"/>
        </w:rPr>
        <w:t>SÃO JOSÉ/SC.</w:t>
      </w:r>
    </w:p>
    <w:p w14:paraId="041F1308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F878C7" w14:textId="213E4329" w:rsidR="00BE781F" w:rsidRDefault="00BE781F" w:rsidP="00BE781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CA33FB4" w14:textId="77777777" w:rsidR="00BE781F" w:rsidRDefault="00BE781F" w:rsidP="00BE781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6DE69D" w14:textId="1D5EA54F" w:rsidR="00501A18" w:rsidRPr="00BE781F" w:rsidRDefault="00BE781F" w:rsidP="00BE781F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BE781F">
        <w:rPr>
          <w:rFonts w:ascii="Arial" w:eastAsia="Calibri" w:hAnsi="Arial" w:cs="Times New Roman"/>
        </w:rPr>
        <w:t>Autos n. 5007821-94.2021.8.24.0064</w:t>
      </w:r>
    </w:p>
    <w:p w14:paraId="22350834" w14:textId="77777777" w:rsidR="00501A18" w:rsidRPr="00136102" w:rsidRDefault="00501A18" w:rsidP="00501A18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77D749CA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36CA83" w14:textId="3F791754" w:rsidR="00501A18" w:rsidRPr="00136102" w:rsidRDefault="00273D74" w:rsidP="00273D74">
      <w:pPr>
        <w:tabs>
          <w:tab w:val="left" w:pos="2361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6603CE71" w14:textId="4D981989" w:rsidR="00501A18" w:rsidRPr="00BE781F" w:rsidRDefault="00193FB4" w:rsidP="00501A18">
      <w:pPr>
        <w:pStyle w:val="Qualificaodaspartes"/>
      </w:pPr>
      <w:r>
        <w:rPr>
          <w:b/>
        </w:rPr>
        <w:t>ESPÓLIO DE RIOITSU FUKUSHIMA</w:t>
      </w:r>
      <w:r w:rsidR="00501A18" w:rsidRPr="00A814BD">
        <w:t xml:space="preserve">, </w:t>
      </w:r>
      <w:r>
        <w:t xml:space="preserve">neste ato </w:t>
      </w:r>
      <w:r w:rsidR="00BE781F">
        <w:t xml:space="preserve">representado </w:t>
      </w:r>
      <w:r>
        <w:t xml:space="preserve">por sua inventariante judicial </w:t>
      </w:r>
      <w:r>
        <w:rPr>
          <w:b/>
          <w:bCs w:val="0"/>
        </w:rPr>
        <w:t>MARGARETE M</w:t>
      </w:r>
      <w:r w:rsidR="000C48DE">
        <w:rPr>
          <w:b/>
          <w:bCs w:val="0"/>
        </w:rPr>
        <w:t>I</w:t>
      </w:r>
      <w:r>
        <w:rPr>
          <w:b/>
          <w:bCs w:val="0"/>
        </w:rPr>
        <w:t>YUKI FUKUSHIMA DE SOUZA</w:t>
      </w:r>
      <w:r>
        <w:t>, brasileira, casada, professora, portadora do RG n. 2897065, inscrita no CPF/MF sob o n. 007.597.729-08, residente e domiciliada na rua Sebastião Furtado, n. 63, Centro, São Joaquim/SC, CEP n. 88.600-000,</w:t>
      </w:r>
      <w:r w:rsidR="00501A18" w:rsidRPr="00A814BD">
        <w:t xml:space="preserve"> vem,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 advogado abaixo signatário</w:t>
      </w:r>
      <w:r>
        <w:t xml:space="preserve"> </w:t>
      </w:r>
      <w:r w:rsidRPr="00193FB4">
        <w:rPr>
          <w:sz w:val="20"/>
          <w:szCs w:val="18"/>
        </w:rPr>
        <w:t>(</w:t>
      </w:r>
      <w:r w:rsidRPr="00193FB4">
        <w:rPr>
          <w:b/>
          <w:bCs w:val="0"/>
          <w:sz w:val="20"/>
          <w:szCs w:val="18"/>
        </w:rPr>
        <w:t>doc. 1</w:t>
      </w:r>
      <w:r w:rsidRPr="00193FB4">
        <w:rPr>
          <w:sz w:val="20"/>
          <w:szCs w:val="18"/>
        </w:rPr>
        <w:t>)</w:t>
      </w:r>
      <w:r w:rsidR="00501A18" w:rsidRPr="00A814BD">
        <w:t>, apresentar</w:t>
      </w:r>
      <w:r w:rsidR="00BE781F">
        <w:t xml:space="preserve"> </w:t>
      </w:r>
      <w:r w:rsidR="00BE781F">
        <w:rPr>
          <w:b/>
          <w:bCs w:val="0"/>
          <w:i/>
          <w:iCs/>
        </w:rPr>
        <w:t>CONTESTAÇÃO</w:t>
      </w:r>
      <w:r w:rsidR="00BE781F">
        <w:t xml:space="preserve"> nos autos da ação de indenização por danos morais e materiais decorrentes de acidente de trânsito n. </w:t>
      </w:r>
      <w:r w:rsidR="00BE781F" w:rsidRPr="00BE781F">
        <w:t>5007821-94.2021.8.24.0064</w:t>
      </w:r>
      <w:r w:rsidR="004D32A8">
        <w:t>,</w:t>
      </w:r>
      <w:r w:rsidR="00BE781F">
        <w:t xml:space="preserve"> ajuizada por MARCOS PAULO DE JESUS,</w:t>
      </w:r>
      <w:r w:rsidR="006B7687">
        <w:t xml:space="preserve"> pelos fundamentos de fato e de direito a seguir expostos.</w:t>
      </w:r>
    </w:p>
    <w:p w14:paraId="3B13B080" w14:textId="77777777" w:rsidR="00501A18" w:rsidRDefault="00501A18" w:rsidP="00501A18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27DC199F" w14:textId="77777777" w:rsidR="006B7687" w:rsidRDefault="006B7687" w:rsidP="00501A18">
      <w:pPr>
        <w:pStyle w:val="Ttulo"/>
      </w:pPr>
    </w:p>
    <w:p w14:paraId="500FC90B" w14:textId="704E66E8" w:rsidR="00501A18" w:rsidRPr="005C4689" w:rsidRDefault="00501A18" w:rsidP="00501A18">
      <w:pPr>
        <w:pStyle w:val="Ttulo"/>
      </w:pPr>
      <w:r w:rsidRPr="005C4689">
        <w:t>I –</w:t>
      </w:r>
      <w:r w:rsidR="00F22B73">
        <w:t xml:space="preserve"> DETALHAMENTO DOS </w:t>
      </w:r>
      <w:r w:rsidRPr="005C4689">
        <w:t>FATOS</w:t>
      </w:r>
      <w:r w:rsidR="006B7687">
        <w:t xml:space="preserve"> DA DEMANDA</w:t>
      </w:r>
    </w:p>
    <w:p w14:paraId="08A07A93" w14:textId="77777777" w:rsidR="00501A18" w:rsidRPr="004A3F4E" w:rsidRDefault="00501A18" w:rsidP="00E0635B">
      <w:pPr>
        <w:pStyle w:val="Ttulo2"/>
      </w:pPr>
    </w:p>
    <w:p w14:paraId="0F8B0923" w14:textId="7B541540" w:rsidR="00501A18" w:rsidRDefault="006B7687" w:rsidP="00501A18">
      <w:pPr>
        <w:pStyle w:val="SemEspaamento"/>
      </w:pPr>
      <w:r>
        <w:t>Antes de iniciar o relato dos fatos, o autor pugna pela justiça gratuita e expõe os motivos pelos quais entende que Rioitsu Fukushima</w:t>
      </w:r>
      <w:r w:rsidR="00451652">
        <w:t>, na condição de proprietário do automóvel, teria responsabilidade solidária pelos prejuízos causados em</w:t>
      </w:r>
      <w:r>
        <w:t xml:space="preserve"> de</w:t>
      </w:r>
      <w:r w:rsidR="00451652">
        <w:t xml:space="preserve">corrência do </w:t>
      </w:r>
      <w:r>
        <w:t>acidente de trânsito ocorrido</w:t>
      </w:r>
      <w:r w:rsidR="00451652">
        <w:t xml:space="preserve"> com o automóvel IVECO</w:t>
      </w:r>
      <w:r w:rsidR="00931056">
        <w:t>, modelo</w:t>
      </w:r>
      <w:r w:rsidR="00451652">
        <w:t xml:space="preserve"> TECTOR 240e28S, ano 2015,</w:t>
      </w:r>
      <w:r>
        <w:t xml:space="preserve"> no dia 16.8.2018, por volta das 5:30h no KM 230 da BR282, em Lages/SC</w:t>
      </w:r>
      <w:r w:rsidR="00451652">
        <w:t>.</w:t>
      </w:r>
    </w:p>
    <w:p w14:paraId="66EBC6E7" w14:textId="5A933786" w:rsidR="00451652" w:rsidRDefault="00451652" w:rsidP="00451652">
      <w:pPr>
        <w:pStyle w:val="SemEspaamento"/>
      </w:pPr>
      <w:r>
        <w:t>Na sequência, o demandante narra que “</w:t>
      </w:r>
      <w:r w:rsidRPr="00451652">
        <w:rPr>
          <w:i/>
          <w:iCs/>
        </w:rPr>
        <w:t>estava no carona do veículo Caminhonete FIAT/ DUCTO CARGO, placa MJE-4844, conduzido por Angelo Marcio de Jesus, quando ocorreu a colisão com o Caminhão IVECO/TECTOR 240E285, placa QJL-0060, conduzido por LUIZ CARLOS DE LIMA LUZ e de propriedade de RIOITSU FUKUSHIMA</w:t>
      </w:r>
      <w:r>
        <w:t>”.</w:t>
      </w:r>
    </w:p>
    <w:p w14:paraId="2984AAD9" w14:textId="1B0C1995" w:rsidR="00451652" w:rsidRDefault="00451652" w:rsidP="00111532">
      <w:pPr>
        <w:pStyle w:val="SemEspaamento"/>
      </w:pPr>
      <w:r>
        <w:t>Ao prosseguir, afirma o autor que o motorista réu</w:t>
      </w:r>
      <w:r w:rsidR="00111532">
        <w:t xml:space="preserve"> teria realizado “</w:t>
      </w:r>
      <w:r w:rsidR="00111532" w:rsidRPr="00111532">
        <w:rPr>
          <w:i/>
          <w:iCs/>
        </w:rPr>
        <w:t xml:space="preserve">ultrapassagem em faixa contínua, invadindo a pista contrária, vindo a colidir </w:t>
      </w:r>
      <w:r w:rsidR="00111532" w:rsidRPr="00111532">
        <w:rPr>
          <w:i/>
          <w:iCs/>
        </w:rPr>
        <w:lastRenderedPageBreak/>
        <w:t>frontalmente com o veículo na qual o autor estava no carona</w:t>
      </w:r>
      <w:r w:rsidR="00111532">
        <w:t>”. Registrou, outrossim, que “</w:t>
      </w:r>
      <w:r w:rsidR="00111532" w:rsidRPr="00111532">
        <w:rPr>
          <w:i/>
          <w:iCs/>
        </w:rPr>
        <w:t>em decorrência do acidente automobilístico, o autor teve como resultado a amputação traumática ao nível do ante braço direito, conforme resta demonstrado na ficha de atendimento hospitalar e evolução clínica</w:t>
      </w:r>
      <w:r w:rsidR="00111532">
        <w:t>”.</w:t>
      </w:r>
    </w:p>
    <w:p w14:paraId="42255543" w14:textId="29FEFBF5" w:rsidR="00111532" w:rsidRDefault="00111532" w:rsidP="00111532">
      <w:pPr>
        <w:pStyle w:val="SemEspaamento"/>
      </w:pPr>
      <w:r>
        <w:t>À vista disso, o autor conclui</w:t>
      </w:r>
      <w:r w:rsidR="00A81B95">
        <w:t>u</w:t>
      </w:r>
      <w:r>
        <w:t xml:space="preserve"> que a prova documental juntada aos autos e os relatos </w:t>
      </w:r>
      <w:r w:rsidR="00A81B95">
        <w:t xml:space="preserve">descritos seriam suficientes para demonstrar que lhe seria </w:t>
      </w:r>
      <w:r>
        <w:t>devida indenização por danos morais, estéticos e materiais.</w:t>
      </w:r>
    </w:p>
    <w:p w14:paraId="54ED6B6D" w14:textId="04B6A29A" w:rsidR="00A81B95" w:rsidRDefault="00A81B95" w:rsidP="00931056">
      <w:pPr>
        <w:pStyle w:val="SemEspaamento"/>
      </w:pPr>
      <w:r>
        <w:t xml:space="preserve">Após, o demandante </w:t>
      </w:r>
      <w:r w:rsidR="00931056">
        <w:t xml:space="preserve">informou o falecimento do </w:t>
      </w:r>
      <w:r w:rsidR="00086C50">
        <w:t>réu</w:t>
      </w:r>
      <w:r w:rsidR="00931056">
        <w:t xml:space="preserve"> Rioitsu Fukushima, requereu a citação do seu espólio </w:t>
      </w:r>
      <w:r w:rsidR="00931056" w:rsidRPr="00931056">
        <w:rPr>
          <w:sz w:val="20"/>
          <w:szCs w:val="18"/>
        </w:rPr>
        <w:t>(evento 19)</w:t>
      </w:r>
      <w:r w:rsidR="00931056">
        <w:t xml:space="preserve"> e, em seguida, </w:t>
      </w:r>
      <w:r>
        <w:t xml:space="preserve">a inclusão do senhor Bruno de Oliveira no polo passivo da demanda, tendo em vista que ele se </w:t>
      </w:r>
      <w:r w:rsidR="00931056">
        <w:t>identificou como “</w:t>
      </w:r>
      <w:r w:rsidR="00931056" w:rsidRPr="00931056">
        <w:rPr>
          <w:i/>
          <w:iCs/>
        </w:rPr>
        <w:t>responsável pelo caminhão envolvido no acidente</w:t>
      </w:r>
      <w:r w:rsidR="00931056">
        <w:t>” e porque “</w:t>
      </w:r>
      <w:r w:rsidR="00931056" w:rsidRPr="00931056">
        <w:rPr>
          <w:i/>
          <w:iCs/>
        </w:rPr>
        <w:t>existe apólice de seguro em seu nome referente ao veículo</w:t>
      </w:r>
      <w:r w:rsidR="00931056">
        <w:t xml:space="preserve">” </w:t>
      </w:r>
      <w:r w:rsidR="00931056" w:rsidRPr="00931056">
        <w:rPr>
          <w:sz w:val="20"/>
          <w:szCs w:val="18"/>
        </w:rPr>
        <w:t>(evento 31)</w:t>
      </w:r>
      <w:r w:rsidR="00931056">
        <w:t>.</w:t>
      </w:r>
    </w:p>
    <w:p w14:paraId="5FA08C98" w14:textId="572E54B7" w:rsidR="00931056" w:rsidRPr="0042579F" w:rsidRDefault="00931056" w:rsidP="00111532">
      <w:pPr>
        <w:pStyle w:val="SemEspaamento"/>
      </w:pPr>
      <w:r>
        <w:t>Dev</w:t>
      </w:r>
      <w:r w:rsidR="00F90290">
        <w:t xml:space="preserve">idamente citado, </w:t>
      </w:r>
      <w:r w:rsidR="002B2961">
        <w:t>o espólio réu passa</w:t>
      </w:r>
      <w:r w:rsidR="00E82283">
        <w:t xml:space="preserve"> a apresentar </w:t>
      </w:r>
      <w:r w:rsidR="00B12133">
        <w:t xml:space="preserve">as </w:t>
      </w:r>
      <w:r w:rsidR="00DB599A">
        <w:t xml:space="preserve">suas </w:t>
      </w:r>
      <w:r w:rsidR="00B12133">
        <w:t>teses defensivas,</w:t>
      </w:r>
      <w:r w:rsidR="000E15DA">
        <w:t xml:space="preserve"> adiantando que não há</w:t>
      </w:r>
      <w:r w:rsidR="00286665" w:rsidRPr="00286665">
        <w:rPr>
          <w:szCs w:val="24"/>
        </w:rPr>
        <w:t xml:space="preserve"> </w:t>
      </w:r>
      <w:r w:rsidR="00286665" w:rsidRPr="00BA499A">
        <w:rPr>
          <w:szCs w:val="24"/>
        </w:rPr>
        <w:t xml:space="preserve">qualquer possibilidade de </w:t>
      </w:r>
      <w:r w:rsidR="00286665">
        <w:rPr>
          <w:szCs w:val="24"/>
        </w:rPr>
        <w:t xml:space="preserve">procedência </w:t>
      </w:r>
      <w:r w:rsidR="00286665" w:rsidRPr="00BA499A">
        <w:rPr>
          <w:szCs w:val="24"/>
        </w:rPr>
        <w:t>do intento exordial</w:t>
      </w:r>
      <w:r w:rsidR="00286665">
        <w:rPr>
          <w:szCs w:val="24"/>
        </w:rPr>
        <w:t xml:space="preserve"> contra </w:t>
      </w:r>
      <w:r w:rsidR="00146D55">
        <w:rPr>
          <w:szCs w:val="24"/>
        </w:rPr>
        <w:t>si</w:t>
      </w:r>
      <w:r w:rsidR="00286665" w:rsidRPr="00BA499A">
        <w:rPr>
          <w:szCs w:val="24"/>
        </w:rPr>
        <w:t xml:space="preserve">, </w:t>
      </w:r>
      <w:r w:rsidR="00286665">
        <w:rPr>
          <w:szCs w:val="24"/>
        </w:rPr>
        <w:t xml:space="preserve">consoante </w:t>
      </w:r>
      <w:r w:rsidR="00146D55">
        <w:rPr>
          <w:szCs w:val="24"/>
        </w:rPr>
        <w:t xml:space="preserve">será </w:t>
      </w:r>
      <w:r w:rsidR="00286665" w:rsidRPr="00BA499A">
        <w:rPr>
          <w:szCs w:val="24"/>
        </w:rPr>
        <w:t>demonstrado nos tópicos a seguir</w:t>
      </w:r>
      <w:r w:rsidR="00286665">
        <w:rPr>
          <w:szCs w:val="24"/>
        </w:rPr>
        <w:t>.</w:t>
      </w:r>
    </w:p>
    <w:p w14:paraId="29A21801" w14:textId="04265DDB" w:rsidR="00501A18" w:rsidRDefault="00501A18" w:rsidP="00582082">
      <w:pPr>
        <w:pStyle w:val="Ttulo2"/>
      </w:pPr>
      <w:r w:rsidRPr="0042579F">
        <w:t xml:space="preserve"> </w:t>
      </w:r>
    </w:p>
    <w:p w14:paraId="2843E5A2" w14:textId="77777777" w:rsidR="00582082" w:rsidRPr="00582082" w:rsidRDefault="00582082" w:rsidP="00582082">
      <w:pPr>
        <w:pStyle w:val="Ttulo2"/>
      </w:pPr>
    </w:p>
    <w:p w14:paraId="4A7F99DB" w14:textId="18E28B73" w:rsidR="00501A18" w:rsidRDefault="00501A18" w:rsidP="00501A18">
      <w:pPr>
        <w:pStyle w:val="Ttulo"/>
      </w:pPr>
      <w:r w:rsidRPr="00136102">
        <w:t xml:space="preserve">II – </w:t>
      </w:r>
      <w:r w:rsidR="00867D18">
        <w:t>PRELIMINARMENTE: DA ILEGITIMIDADE PASSIVA</w:t>
      </w:r>
      <w:r w:rsidR="004F7994">
        <w:t xml:space="preserve"> </w:t>
      </w:r>
      <w:r w:rsidR="00867D18">
        <w:t>DO ESPÓLIO RÉU</w:t>
      </w:r>
    </w:p>
    <w:p w14:paraId="1C3E48F1" w14:textId="77777777" w:rsidR="00501A18" w:rsidRPr="003611F4" w:rsidRDefault="00501A18" w:rsidP="00501A18">
      <w:pPr>
        <w:pStyle w:val="SemEspaamento"/>
        <w:numPr>
          <w:ilvl w:val="0"/>
          <w:numId w:val="0"/>
        </w:numPr>
        <w:ind w:left="1418"/>
        <w:rPr>
          <w:sz w:val="18"/>
          <w:szCs w:val="16"/>
        </w:rPr>
      </w:pPr>
    </w:p>
    <w:p w14:paraId="384F2A14" w14:textId="58F4D537" w:rsidR="00731C28" w:rsidRDefault="00501A18" w:rsidP="00501A18">
      <w:pPr>
        <w:pStyle w:val="SemEspaamento"/>
      </w:pPr>
      <w:r>
        <w:t xml:space="preserve"> </w:t>
      </w:r>
      <w:r w:rsidR="00C212C1">
        <w:t xml:space="preserve">Em um primeiro momento, Excelência, o espólio demandado </w:t>
      </w:r>
      <w:r w:rsidR="00807837">
        <w:t>registra que</w:t>
      </w:r>
      <w:r w:rsidR="005738E6">
        <w:t xml:space="preserve"> no dia </w:t>
      </w:r>
      <w:r w:rsidR="005738E6" w:rsidRPr="00273B82">
        <w:rPr>
          <w:b/>
          <w:bCs/>
          <w:u w:val="single"/>
        </w:rPr>
        <w:t>27.7</w:t>
      </w:r>
      <w:r w:rsidR="00AC280F" w:rsidRPr="00273B82">
        <w:rPr>
          <w:b/>
          <w:bCs/>
          <w:u w:val="single"/>
        </w:rPr>
        <w:t>.2017</w:t>
      </w:r>
      <w:r w:rsidR="00807837">
        <w:t xml:space="preserve"> </w:t>
      </w:r>
      <w:r w:rsidR="00B53ADB">
        <w:t xml:space="preserve">o senhor </w:t>
      </w:r>
      <w:r w:rsidR="008C70EA">
        <w:t>Rioitsu Fukushima,</w:t>
      </w:r>
      <w:r w:rsidR="00B252A6">
        <w:t xml:space="preserve"> falecido em decorrência de câncer,</w:t>
      </w:r>
      <w:r w:rsidR="00841311">
        <w:t xml:space="preserve"> </w:t>
      </w:r>
      <w:r w:rsidR="009D3793" w:rsidRPr="009D3793">
        <w:rPr>
          <w:u w:val="single"/>
        </w:rPr>
        <w:t>vendeu</w:t>
      </w:r>
      <w:r w:rsidR="00AC280F" w:rsidRPr="009D3793">
        <w:rPr>
          <w:u w:val="single"/>
        </w:rPr>
        <w:t xml:space="preserve"> </w:t>
      </w:r>
      <w:r w:rsidR="00807837" w:rsidRPr="009D3793">
        <w:rPr>
          <w:u w:val="single"/>
        </w:rPr>
        <w:t>o veículo</w:t>
      </w:r>
      <w:r w:rsidR="00807837">
        <w:t xml:space="preserve"> envolvido no acidente que originou a presente demanda</w:t>
      </w:r>
      <w:r w:rsidR="00896540">
        <w:t xml:space="preserve"> </w:t>
      </w:r>
      <w:r w:rsidR="00896540" w:rsidRPr="00273B82">
        <w:rPr>
          <w:sz w:val="20"/>
          <w:szCs w:val="18"/>
        </w:rPr>
        <w:t>(IVECO, modelo TECTOR 240e28S, ano 2015, placa QJL-0060)</w:t>
      </w:r>
      <w:r w:rsidR="00807837">
        <w:t xml:space="preserve"> </w:t>
      </w:r>
      <w:r w:rsidR="00273B82">
        <w:t xml:space="preserve">para o </w:t>
      </w:r>
      <w:r w:rsidR="009D3793">
        <w:t xml:space="preserve">requerido </w:t>
      </w:r>
      <w:r w:rsidR="00273B82" w:rsidRPr="00273B82">
        <w:rPr>
          <w:b/>
          <w:bCs/>
        </w:rPr>
        <w:t>BRUNO DE OLIVEIRA</w:t>
      </w:r>
      <w:r w:rsidR="004A56F6">
        <w:t xml:space="preserve">, consoante se extrai do </w:t>
      </w:r>
      <w:r w:rsidR="00D75F05">
        <w:t>“</w:t>
      </w:r>
      <w:r w:rsidR="004A56F6" w:rsidRPr="00D75F05">
        <w:rPr>
          <w:i/>
          <w:iCs/>
        </w:rPr>
        <w:t xml:space="preserve">contrato de </w:t>
      </w:r>
      <w:r w:rsidR="00896540" w:rsidRPr="00D75F05">
        <w:rPr>
          <w:i/>
          <w:iCs/>
        </w:rPr>
        <w:t>compra e venda de bem móvel</w:t>
      </w:r>
      <w:r w:rsidR="00D75F05">
        <w:t>”</w:t>
      </w:r>
      <w:r w:rsidR="00896540">
        <w:t xml:space="preserve"> em anexo</w:t>
      </w:r>
      <w:r w:rsidR="00E0373C">
        <w:t>, no qual consta, inclusive, reconhecimento de firma em</w:t>
      </w:r>
      <w:r w:rsidR="00896540">
        <w:t xml:space="preserve"> </w:t>
      </w:r>
      <w:r w:rsidR="00E0373C">
        <w:t xml:space="preserve">cartório </w:t>
      </w:r>
      <w:r w:rsidR="00896540" w:rsidRPr="00896540">
        <w:rPr>
          <w:sz w:val="20"/>
          <w:szCs w:val="18"/>
        </w:rPr>
        <w:t>(</w:t>
      </w:r>
      <w:r w:rsidR="00896540" w:rsidRPr="00896540">
        <w:rPr>
          <w:b/>
          <w:bCs/>
          <w:sz w:val="20"/>
          <w:szCs w:val="18"/>
        </w:rPr>
        <w:t>doc. 2</w:t>
      </w:r>
      <w:r w:rsidR="00896540" w:rsidRPr="00896540">
        <w:rPr>
          <w:sz w:val="20"/>
          <w:szCs w:val="18"/>
        </w:rPr>
        <w:t>)</w:t>
      </w:r>
      <w:r w:rsidR="00273B82">
        <w:t xml:space="preserve">. </w:t>
      </w:r>
    </w:p>
    <w:p w14:paraId="7EE7E36B" w14:textId="493C38DF" w:rsidR="00273B82" w:rsidRDefault="009D3793" w:rsidP="00501A18">
      <w:pPr>
        <w:pStyle w:val="SemEspaamento"/>
      </w:pPr>
      <w:r>
        <w:t>Portanto</w:t>
      </w:r>
      <w:r w:rsidR="00273B82">
        <w:t xml:space="preserve">, </w:t>
      </w:r>
      <w:r w:rsidR="004A56F6">
        <w:t xml:space="preserve">há mais de 1 </w:t>
      </w:r>
      <w:r w:rsidR="004A56F6" w:rsidRPr="004A56F6">
        <w:rPr>
          <w:sz w:val="20"/>
          <w:szCs w:val="18"/>
        </w:rPr>
        <w:t>(um)</w:t>
      </w:r>
      <w:r w:rsidR="004A56F6">
        <w:t xml:space="preserve"> ano antes do acidente o senhor RIOITSU FUKUSHIMA não era </w:t>
      </w:r>
      <w:r w:rsidR="001E12AE">
        <w:t xml:space="preserve">mais </w:t>
      </w:r>
      <w:r w:rsidR="004A56F6">
        <w:t>o proprietário do automóvel</w:t>
      </w:r>
      <w:r w:rsidR="001E12AE">
        <w:t xml:space="preserve"> </w:t>
      </w:r>
      <w:r>
        <w:t xml:space="preserve">e, por consectário, não pode ser responsabilizado por qualquer prejuízo causado pelo veículo </w:t>
      </w:r>
      <w:r w:rsidRPr="009D3793">
        <w:t xml:space="preserve">IVECO, </w:t>
      </w:r>
      <w:r w:rsidR="00EB1BC4" w:rsidRPr="009D3793">
        <w:t>modelo TECTOR 240e28S, ano 2015, placa QJL-0060</w:t>
      </w:r>
      <w:r>
        <w:t xml:space="preserve">, </w:t>
      </w:r>
      <w:r w:rsidR="008C5B8C">
        <w:t xml:space="preserve">desde </w:t>
      </w:r>
      <w:r>
        <w:t xml:space="preserve">a data da </w:t>
      </w:r>
      <w:r w:rsidR="00F43183">
        <w:t>alienação</w:t>
      </w:r>
      <w:r>
        <w:t xml:space="preserve"> </w:t>
      </w:r>
      <w:r w:rsidRPr="009D3793">
        <w:rPr>
          <w:sz w:val="20"/>
          <w:szCs w:val="18"/>
        </w:rPr>
        <w:t>(27.7.2017)</w:t>
      </w:r>
      <w:r>
        <w:t>.</w:t>
      </w:r>
    </w:p>
    <w:p w14:paraId="333C4B0F" w14:textId="0BAC4F43" w:rsidR="00CC08CA" w:rsidRDefault="009D2212" w:rsidP="00501A18">
      <w:pPr>
        <w:pStyle w:val="SemEspaamento"/>
      </w:pPr>
      <w:r>
        <w:t>Sobre o assunto</w:t>
      </w:r>
      <w:r w:rsidR="00DE4796">
        <w:t xml:space="preserve">, </w:t>
      </w:r>
      <w:r w:rsidR="00A83054">
        <w:t xml:space="preserve">a Súmula n. 132 do </w:t>
      </w:r>
      <w:r w:rsidR="00B270DB">
        <w:t xml:space="preserve">Superior Tribunal de Justiça </w:t>
      </w:r>
      <w:r w:rsidR="00DE4796">
        <w:t>assentou que “</w:t>
      </w:r>
      <w:r w:rsidR="00DE4796" w:rsidRPr="00DE4796">
        <w:rPr>
          <w:i/>
          <w:iCs/>
        </w:rPr>
        <w:t>a ausência de registro da transferência não implica a responsabilidade do antigo proprietário por dano resultante de acidente que envolva o veículo alienado</w:t>
      </w:r>
      <w:r w:rsidR="00DE4796">
        <w:t>”.</w:t>
      </w:r>
      <w:r w:rsidR="00152C0D">
        <w:t xml:space="preserve"> Portanto, </w:t>
      </w:r>
      <w:r w:rsidR="00047B05">
        <w:t>constatada</w:t>
      </w:r>
      <w:r w:rsidR="001D43C4">
        <w:t xml:space="preserve"> a alienação</w:t>
      </w:r>
      <w:r w:rsidR="006613CB">
        <w:t xml:space="preserve"> do automóvel</w:t>
      </w:r>
      <w:r w:rsidR="001D43C4">
        <w:t>,</w:t>
      </w:r>
      <w:r w:rsidR="00A642A8">
        <w:t xml:space="preserve"> como se está a fazer agora,</w:t>
      </w:r>
      <w:r w:rsidR="001D43C4">
        <w:t xml:space="preserve"> não há </w:t>
      </w:r>
      <w:r w:rsidR="001D43C4">
        <w:lastRenderedPageBreak/>
        <w:t xml:space="preserve">como responsabilizar o espólio </w:t>
      </w:r>
      <w:r w:rsidR="001D43C4" w:rsidRPr="001D43C4">
        <w:rPr>
          <w:sz w:val="22"/>
          <w:szCs w:val="20"/>
        </w:rPr>
        <w:t>– antigo proprietário –</w:t>
      </w:r>
      <w:r w:rsidR="001D43C4">
        <w:t xml:space="preserve">, </w:t>
      </w:r>
      <w:r w:rsidR="00B13F00">
        <w:t xml:space="preserve">ainda que não tenha </w:t>
      </w:r>
      <w:r w:rsidR="00E04484">
        <w:t xml:space="preserve">sido comunicada </w:t>
      </w:r>
      <w:r w:rsidR="00152C0D">
        <w:t xml:space="preserve">a venda </w:t>
      </w:r>
      <w:r w:rsidR="00E04484">
        <w:t xml:space="preserve">ou realizada a transferência do veículo </w:t>
      </w:r>
      <w:r w:rsidR="003D588A">
        <w:t xml:space="preserve">perante </w:t>
      </w:r>
      <w:r w:rsidR="00152C0D">
        <w:t>o DETRAN</w:t>
      </w:r>
      <w:r w:rsidR="001D43C4">
        <w:t>/SC</w:t>
      </w:r>
      <w:r w:rsidR="00E04484">
        <w:t>.</w:t>
      </w:r>
      <w:r>
        <w:t xml:space="preserve"> </w:t>
      </w:r>
    </w:p>
    <w:p w14:paraId="485E581B" w14:textId="08490171" w:rsidR="001D11D3" w:rsidRDefault="00584324" w:rsidP="005F1A41">
      <w:pPr>
        <w:pStyle w:val="SemEspaamento"/>
      </w:pPr>
      <w:r>
        <w:t>E</w:t>
      </w:r>
      <w:r w:rsidR="001D11D3">
        <w:t>m caso similar</w:t>
      </w:r>
      <w:r w:rsidR="00185E7F">
        <w:t xml:space="preserve"> ao dos autos</w:t>
      </w:r>
      <w:r>
        <w:t>, aliás,</w:t>
      </w:r>
      <w:r w:rsidR="001D11D3">
        <w:t xml:space="preserve"> </w:t>
      </w:r>
      <w:r w:rsidR="003E1DE0">
        <w:t>com base no verbete sumular n. 2/TJSC</w:t>
      </w:r>
      <w:r w:rsidR="003E1DE0">
        <w:t xml:space="preserve">, </w:t>
      </w:r>
      <w:r w:rsidR="009840A3">
        <w:t xml:space="preserve">o </w:t>
      </w:r>
      <w:r w:rsidR="00BC6659">
        <w:t xml:space="preserve">Egrégio </w:t>
      </w:r>
      <w:r w:rsidR="00CE021F">
        <w:t xml:space="preserve">Tribunal de Justiça de Santa Catarina </w:t>
      </w:r>
      <w:r w:rsidR="00731C28">
        <w:t xml:space="preserve">firmou o </w:t>
      </w:r>
      <w:r w:rsidR="00CE021F">
        <w:t>entendimento de que</w:t>
      </w:r>
      <w:r w:rsidR="005F156B">
        <w:t xml:space="preserve">, </w:t>
      </w:r>
      <w:r w:rsidR="008F6B54">
        <w:t>“‘</w:t>
      </w:r>
      <w:r w:rsidR="00CC08CA" w:rsidRPr="00CA770B">
        <w:rPr>
          <w:i/>
          <w:iCs/>
          <w:u w:val="single"/>
        </w:rPr>
        <w:t>comprovada induvidosamente a compra e venda do veículo</w:t>
      </w:r>
      <w:r w:rsidR="00CC08CA" w:rsidRPr="008F6B54">
        <w:rPr>
          <w:i/>
          <w:iCs/>
        </w:rPr>
        <w:t xml:space="preserve">, ainda que não efetuada a transferência do certificado de registro na repartição competente, </w:t>
      </w:r>
      <w:r w:rsidR="00CC08CA" w:rsidRPr="008F6B54">
        <w:rPr>
          <w:i/>
          <w:iCs/>
          <w:u w:val="single"/>
        </w:rPr>
        <w:t>responde o novo proprietário</w:t>
      </w:r>
      <w:r w:rsidR="00CC08CA" w:rsidRPr="008F6B54">
        <w:rPr>
          <w:i/>
          <w:iCs/>
        </w:rPr>
        <w:t xml:space="preserve"> pelos danos causados a terceiro</w:t>
      </w:r>
      <w:r w:rsidR="008F6B54" w:rsidRPr="008F6B54">
        <w:rPr>
          <w:i/>
          <w:iCs/>
        </w:rPr>
        <w:t>’</w:t>
      </w:r>
      <w:r w:rsidR="00161442">
        <w:rPr>
          <w:i/>
          <w:iCs/>
        </w:rPr>
        <w:t>.</w:t>
      </w:r>
      <w:r w:rsidR="008F6B54" w:rsidRPr="008F6B54">
        <w:rPr>
          <w:i/>
          <w:iCs/>
        </w:rPr>
        <w:t xml:space="preserve"> Desse modo, o Agravante (</w:t>
      </w:r>
      <w:r w:rsidR="008F6B54" w:rsidRPr="00964FEA">
        <w:rPr>
          <w:b/>
          <w:bCs/>
          <w:i/>
          <w:iCs/>
        </w:rPr>
        <w:t xml:space="preserve">ex-proprietário do automóvel) é </w:t>
      </w:r>
      <w:r w:rsidR="008F6B54" w:rsidRPr="00964FEA">
        <w:rPr>
          <w:b/>
          <w:bCs/>
          <w:i/>
          <w:iCs/>
          <w:u w:val="single"/>
        </w:rPr>
        <w:t>parte ilegítima para figurar no polo passivo da lide</w:t>
      </w:r>
      <w:r w:rsidR="008F6B54" w:rsidRPr="008F6B54">
        <w:rPr>
          <w:i/>
          <w:iCs/>
        </w:rPr>
        <w:t>, razão pela qual o processo deve ser extinto em relação a ele, sem resolução do mérito, diante da manifesta carência de ação por ilegitimidade passiva ad causam</w:t>
      </w:r>
      <w:r w:rsidR="00CC08CA">
        <w:t xml:space="preserve">” </w:t>
      </w:r>
      <w:r w:rsidR="00CC08CA" w:rsidRPr="008F6B54">
        <w:rPr>
          <w:sz w:val="20"/>
          <w:szCs w:val="18"/>
        </w:rPr>
        <w:t>(</w:t>
      </w:r>
      <w:r w:rsidR="00555C65" w:rsidRPr="008F6B54">
        <w:rPr>
          <w:sz w:val="20"/>
          <w:szCs w:val="18"/>
        </w:rPr>
        <w:t>AC n. 0019873-84.2016.8.24.0000, rel. Des. Joel Figueira Júnior, 4ª Câmara de Direito Civil, j. em 28.6.2018</w:t>
      </w:r>
      <w:r w:rsidR="00E40613" w:rsidRPr="008F6B54">
        <w:rPr>
          <w:sz w:val="20"/>
          <w:szCs w:val="18"/>
        </w:rPr>
        <w:t xml:space="preserve"> – grifo</w:t>
      </w:r>
      <w:r>
        <w:rPr>
          <w:sz w:val="20"/>
          <w:szCs w:val="18"/>
        </w:rPr>
        <w:t>s</w:t>
      </w:r>
      <w:r w:rsidR="00E40613" w:rsidRPr="008F6B54">
        <w:rPr>
          <w:sz w:val="20"/>
          <w:szCs w:val="18"/>
        </w:rPr>
        <w:t xml:space="preserve"> acrescentado</w:t>
      </w:r>
      <w:r>
        <w:rPr>
          <w:sz w:val="20"/>
          <w:szCs w:val="18"/>
        </w:rPr>
        <w:t>s</w:t>
      </w:r>
      <w:r w:rsidR="00555C65" w:rsidRPr="008F6B54">
        <w:rPr>
          <w:sz w:val="20"/>
          <w:szCs w:val="18"/>
        </w:rPr>
        <w:t>)</w:t>
      </w:r>
      <w:r w:rsidR="00555C65">
        <w:t>.</w:t>
      </w:r>
      <w:r w:rsidR="005F1A41">
        <w:t xml:space="preserve"> </w:t>
      </w:r>
    </w:p>
    <w:p w14:paraId="56ACD607" w14:textId="57C8F922" w:rsidR="00F11ECC" w:rsidRDefault="00305952" w:rsidP="00F11ECC">
      <w:pPr>
        <w:pStyle w:val="SemEspaamento"/>
      </w:pPr>
      <w:r>
        <w:t xml:space="preserve">Não fosse </w:t>
      </w:r>
      <w:r w:rsidR="00131894">
        <w:t>isso</w:t>
      </w:r>
      <w:r>
        <w:t xml:space="preserve"> o suficiente</w:t>
      </w:r>
      <w:r w:rsidR="008C5B8C">
        <w:t xml:space="preserve">, </w:t>
      </w:r>
      <w:r w:rsidR="00131894">
        <w:t>a cláusula 4</w:t>
      </w:r>
      <w:r w:rsidR="007108D6">
        <w:t xml:space="preserve">ª do </w:t>
      </w:r>
      <w:r w:rsidR="007108D6" w:rsidRPr="007108D6">
        <w:rPr>
          <w:i/>
          <w:iCs/>
        </w:rPr>
        <w:t>contrato de compra e venda de bem móvel</w:t>
      </w:r>
      <w:r w:rsidR="007108D6">
        <w:t xml:space="preserve"> </w:t>
      </w:r>
      <w:r w:rsidR="00D66FAF">
        <w:t>referido</w:t>
      </w:r>
      <w:r w:rsidR="007108D6">
        <w:t xml:space="preserve"> </w:t>
      </w:r>
      <w:r>
        <w:t xml:space="preserve">também </w:t>
      </w:r>
      <w:r w:rsidR="00346485">
        <w:t xml:space="preserve">estabeleceu </w:t>
      </w:r>
      <w:r w:rsidR="009F494B">
        <w:t xml:space="preserve">que </w:t>
      </w:r>
      <w:r w:rsidR="00131894">
        <w:t xml:space="preserve">o comprador do automóvel, Bruno de Oliveira, </w:t>
      </w:r>
      <w:r w:rsidR="00346485">
        <w:t xml:space="preserve">seria o responsável </w:t>
      </w:r>
      <w:r w:rsidR="00F11ECC">
        <w:t xml:space="preserve">pelos prejuízos </w:t>
      </w:r>
      <w:r w:rsidR="00D66FAF">
        <w:t xml:space="preserve">causados </w:t>
      </w:r>
      <w:r w:rsidR="00744EE2">
        <w:t xml:space="preserve">pelo </w:t>
      </w:r>
      <w:r w:rsidR="007E26EA">
        <w:t>veículo</w:t>
      </w:r>
      <w:r w:rsidR="00744EE2">
        <w:t xml:space="preserve">, </w:t>
      </w:r>
      <w:r w:rsidR="00D66FAF">
        <w:t xml:space="preserve">nas esferas cível </w:t>
      </w:r>
      <w:r w:rsidR="00F11ECC">
        <w:t>e criminal</w:t>
      </w:r>
      <w:r w:rsidR="00744EE2">
        <w:t>,</w:t>
      </w:r>
      <w:r w:rsidR="00F11ECC">
        <w:t xml:space="preserve"> desde o</w:t>
      </w:r>
      <w:r w:rsidR="003C0005">
        <w:t xml:space="preserve"> dia 27.7.2017</w:t>
      </w:r>
      <w:r w:rsidR="00F333A3">
        <w:t xml:space="preserve"> </w:t>
      </w:r>
      <w:r w:rsidR="00F333A3" w:rsidRPr="00F333A3">
        <w:rPr>
          <w:sz w:val="20"/>
          <w:szCs w:val="18"/>
        </w:rPr>
        <w:t>(data da assinatura do contrato</w:t>
      </w:r>
      <w:r w:rsidR="00A81EB1">
        <w:rPr>
          <w:sz w:val="20"/>
          <w:szCs w:val="18"/>
        </w:rPr>
        <w:t xml:space="preserve"> e de transferência da posse do veículo</w:t>
      </w:r>
      <w:r w:rsidR="00F333A3" w:rsidRPr="00F333A3">
        <w:rPr>
          <w:sz w:val="20"/>
          <w:szCs w:val="18"/>
        </w:rPr>
        <w:t>)</w:t>
      </w:r>
      <w:r w:rsidR="00F11ECC">
        <w:t>. Vale a transcrição</w:t>
      </w:r>
      <w:r w:rsidR="007466F9">
        <w:t xml:space="preserve"> </w:t>
      </w:r>
      <w:r w:rsidR="007466F9" w:rsidRPr="007466F9">
        <w:rPr>
          <w:sz w:val="20"/>
          <w:szCs w:val="18"/>
        </w:rPr>
        <w:t>(</w:t>
      </w:r>
      <w:r w:rsidR="007466F9" w:rsidRPr="007466F9">
        <w:rPr>
          <w:b/>
          <w:bCs/>
          <w:sz w:val="20"/>
          <w:szCs w:val="18"/>
        </w:rPr>
        <w:t>doc. 2</w:t>
      </w:r>
      <w:r w:rsidR="007466F9" w:rsidRPr="007466F9">
        <w:rPr>
          <w:sz w:val="20"/>
          <w:szCs w:val="18"/>
        </w:rPr>
        <w:t>)</w:t>
      </w:r>
      <w:r w:rsidR="00F11ECC">
        <w:t xml:space="preserve">: </w:t>
      </w:r>
    </w:p>
    <w:p w14:paraId="731466C1" w14:textId="77777777" w:rsidR="007E26EA" w:rsidRPr="007E26EA" w:rsidRDefault="007E26EA" w:rsidP="007E26EA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191EB4E1" w14:textId="3C6827DA" w:rsidR="00F11ECC" w:rsidRDefault="004E62E5" w:rsidP="007466F9">
      <w:pPr>
        <w:pStyle w:val="SemEspaamento"/>
        <w:numPr>
          <w:ilvl w:val="0"/>
          <w:numId w:val="0"/>
        </w:numPr>
        <w:ind w:left="-426"/>
      </w:pPr>
      <w:r>
        <w:rPr>
          <w:noProof/>
        </w:rPr>
        <w:drawing>
          <wp:inline distT="0" distB="0" distL="0" distR="0" wp14:anchorId="3D1C6F71" wp14:editId="450A2765">
            <wp:extent cx="6303788" cy="961901"/>
            <wp:effectExtent l="0" t="0" r="190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876" cy="96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D55E" w14:textId="760E9EC2" w:rsidR="000A073B" w:rsidRPr="000A073B" w:rsidRDefault="007466F9" w:rsidP="00B24D13">
      <w:pPr>
        <w:pStyle w:val="SemEspaamento"/>
      </w:pPr>
      <w:r>
        <w:t>E, para que não restem dúvidas quanto à ilegitimidade passiva</w:t>
      </w:r>
      <w:r w:rsidR="00F11E7F">
        <w:t xml:space="preserve"> </w:t>
      </w:r>
      <w:r w:rsidR="001E3643">
        <w:t>já amplamente demonstrada</w:t>
      </w:r>
      <w:r w:rsidR="00F11E7F">
        <w:t>,</w:t>
      </w:r>
      <w:r w:rsidR="001E3643">
        <w:t xml:space="preserve"> </w:t>
      </w:r>
      <w:r w:rsidR="00D53F4A">
        <w:t xml:space="preserve">junta-se </w:t>
      </w:r>
      <w:r w:rsidR="005C09DC">
        <w:t>a</w:t>
      </w:r>
      <w:r w:rsidR="000D50F7">
        <w:t xml:space="preserve"> este</w:t>
      </w:r>
      <w:r w:rsidR="005C09DC">
        <w:t xml:space="preserve"> processo os autos</w:t>
      </w:r>
      <w:r w:rsidR="00314C65">
        <w:t xml:space="preserve"> </w:t>
      </w:r>
      <w:r w:rsidR="001434EF">
        <w:t>d</w:t>
      </w:r>
      <w:r w:rsidR="00731205">
        <w:t>a</w:t>
      </w:r>
      <w:r w:rsidR="00AB064E">
        <w:t xml:space="preserve"> ação de rescisão contratual</w:t>
      </w:r>
      <w:r w:rsidR="00A054B4">
        <w:t xml:space="preserve"> n.</w:t>
      </w:r>
      <w:r w:rsidR="004D7253">
        <w:t xml:space="preserve"> </w:t>
      </w:r>
      <w:r w:rsidR="004D7253" w:rsidRPr="004D7253">
        <w:t>5001602-34.2022.8.24.0063</w:t>
      </w:r>
      <w:r w:rsidR="00AB064E">
        <w:t xml:space="preserve"> </w:t>
      </w:r>
      <w:r w:rsidR="00AB064E" w:rsidRPr="00AB064E">
        <w:rPr>
          <w:sz w:val="20"/>
          <w:szCs w:val="18"/>
        </w:rPr>
        <w:t>(</w:t>
      </w:r>
      <w:r w:rsidR="00AB064E" w:rsidRPr="00AB064E">
        <w:rPr>
          <w:b/>
          <w:bCs/>
          <w:sz w:val="20"/>
          <w:szCs w:val="18"/>
        </w:rPr>
        <w:t>doc. 3</w:t>
      </w:r>
      <w:r w:rsidR="00AB064E" w:rsidRPr="00AB064E">
        <w:rPr>
          <w:sz w:val="20"/>
          <w:szCs w:val="18"/>
        </w:rPr>
        <w:t>)</w:t>
      </w:r>
      <w:r w:rsidR="00AB064E">
        <w:t xml:space="preserve">, recém </w:t>
      </w:r>
      <w:r w:rsidR="004D7253">
        <w:t xml:space="preserve">proposta para </w:t>
      </w:r>
      <w:r w:rsidR="00DE29C7">
        <w:t>desfazer</w:t>
      </w:r>
      <w:r w:rsidR="004D7253">
        <w:t xml:space="preserve"> o contrato de compra e venda firmado</w:t>
      </w:r>
      <w:r w:rsidR="003822CF">
        <w:rPr>
          <w:szCs w:val="24"/>
        </w:rPr>
        <w:t>,</w:t>
      </w:r>
      <w:r w:rsidR="00AB064E">
        <w:t xml:space="preserve"> e </w:t>
      </w:r>
      <w:r w:rsidR="004D7253">
        <w:t>d</w:t>
      </w:r>
      <w:r w:rsidR="00AD32E3">
        <w:t>o cumprimento provisório de sentença</w:t>
      </w:r>
      <w:r w:rsidR="00311A1A">
        <w:t xml:space="preserve"> n. </w:t>
      </w:r>
      <w:bookmarkStart w:id="0" w:name="_Hlk109210647"/>
      <w:r w:rsidR="00EC27B9" w:rsidRPr="00EC27B9">
        <w:t>5002427-46.2020.8.24.0063</w:t>
      </w:r>
      <w:bookmarkEnd w:id="0"/>
      <w:r w:rsidR="00615A16">
        <w:t xml:space="preserve"> </w:t>
      </w:r>
      <w:r w:rsidR="00615A16" w:rsidRPr="00B24D13">
        <w:rPr>
          <w:sz w:val="20"/>
          <w:szCs w:val="18"/>
        </w:rPr>
        <w:t>(</w:t>
      </w:r>
      <w:r w:rsidR="00615A16" w:rsidRPr="00B24D13">
        <w:rPr>
          <w:b/>
          <w:bCs/>
          <w:sz w:val="20"/>
          <w:szCs w:val="18"/>
        </w:rPr>
        <w:t xml:space="preserve">doc. </w:t>
      </w:r>
      <w:r w:rsidR="00615A16">
        <w:rPr>
          <w:b/>
          <w:bCs/>
          <w:sz w:val="20"/>
          <w:szCs w:val="18"/>
        </w:rPr>
        <w:t>4</w:t>
      </w:r>
      <w:r w:rsidR="00615A16" w:rsidRPr="00B24D13">
        <w:rPr>
          <w:sz w:val="20"/>
          <w:szCs w:val="18"/>
        </w:rPr>
        <w:t>)</w:t>
      </w:r>
      <w:r w:rsidR="00EC27B9">
        <w:t>,</w:t>
      </w:r>
      <w:r w:rsidR="00AD32E3">
        <w:t xml:space="preserve"> referente à</w:t>
      </w:r>
      <w:r w:rsidR="00AB064E">
        <w:t xml:space="preserve"> </w:t>
      </w:r>
      <w:r w:rsidR="00731205">
        <w:t xml:space="preserve">tutela cautelar antecedente n. </w:t>
      </w:r>
      <w:bookmarkStart w:id="1" w:name="_Hlk109210443"/>
      <w:r w:rsidR="004A1536" w:rsidRPr="004A1536">
        <w:t>5000606-07.2020.8.24.0063</w:t>
      </w:r>
      <w:bookmarkEnd w:id="1"/>
      <w:r w:rsidR="00615A16">
        <w:rPr>
          <w:rStyle w:val="Refdenotaderodap"/>
        </w:rPr>
        <w:footnoteReference w:id="1"/>
      </w:r>
      <w:r w:rsidR="009A0955" w:rsidRPr="00B24D13">
        <w:rPr>
          <w:szCs w:val="24"/>
        </w:rPr>
        <w:t xml:space="preserve">, </w:t>
      </w:r>
      <w:r w:rsidR="008676E3">
        <w:rPr>
          <w:szCs w:val="24"/>
        </w:rPr>
        <w:t>ajuizada pel</w:t>
      </w:r>
      <w:r w:rsidR="00F12804" w:rsidRPr="00B24D13">
        <w:rPr>
          <w:szCs w:val="24"/>
        </w:rPr>
        <w:t xml:space="preserve">o espólio réu </w:t>
      </w:r>
      <w:r w:rsidR="008676E3">
        <w:rPr>
          <w:szCs w:val="24"/>
        </w:rPr>
        <w:t xml:space="preserve">para retomar </w:t>
      </w:r>
      <w:r w:rsidR="00F12804" w:rsidRPr="00B24D13">
        <w:rPr>
          <w:szCs w:val="24"/>
        </w:rPr>
        <w:t xml:space="preserve">a posse do veículo </w:t>
      </w:r>
      <w:r w:rsidR="0028571B" w:rsidRPr="00B24D13">
        <w:rPr>
          <w:szCs w:val="24"/>
        </w:rPr>
        <w:t>que gerou a presente lide</w:t>
      </w:r>
      <w:r w:rsidR="00D10228">
        <w:t>,</w:t>
      </w:r>
      <w:r w:rsidR="00D10228" w:rsidRPr="00DE29C7">
        <w:rPr>
          <w:szCs w:val="24"/>
        </w:rPr>
        <w:t xml:space="preserve"> </w:t>
      </w:r>
      <w:r w:rsidR="00D10228" w:rsidRPr="00B24D13">
        <w:rPr>
          <w:szCs w:val="24"/>
        </w:rPr>
        <w:t xml:space="preserve">diante do </w:t>
      </w:r>
      <w:r w:rsidR="00D10228" w:rsidRPr="000D50F7">
        <w:rPr>
          <w:szCs w:val="24"/>
          <w:u w:val="single"/>
        </w:rPr>
        <w:t>não pagamento</w:t>
      </w:r>
      <w:r w:rsidR="00D10228" w:rsidRPr="00B24D13">
        <w:rPr>
          <w:szCs w:val="24"/>
        </w:rPr>
        <w:t xml:space="preserve"> do ajustado pelo senhor Bruno de Oliveira</w:t>
      </w:r>
      <w:r w:rsidR="008D5C64" w:rsidRPr="00B24D13">
        <w:rPr>
          <w:szCs w:val="24"/>
        </w:rPr>
        <w:t>.</w:t>
      </w:r>
    </w:p>
    <w:p w14:paraId="168BF08D" w14:textId="0CE53D97" w:rsidR="003752CD" w:rsidRPr="00321A4B" w:rsidRDefault="005C09DC" w:rsidP="006C44EC">
      <w:pPr>
        <w:pStyle w:val="SemEspaamento"/>
      </w:pPr>
      <w:r>
        <w:rPr>
          <w:szCs w:val="24"/>
        </w:rPr>
        <w:lastRenderedPageBreak/>
        <w:t>Como se extrai d</w:t>
      </w:r>
      <w:r w:rsidR="004E60C5">
        <w:rPr>
          <w:szCs w:val="24"/>
        </w:rPr>
        <w:t>os autos da</w:t>
      </w:r>
      <w:r>
        <w:rPr>
          <w:szCs w:val="24"/>
        </w:rPr>
        <w:t xml:space="preserve"> tutela cautelar, </w:t>
      </w:r>
      <w:r w:rsidR="00154207">
        <w:rPr>
          <w:szCs w:val="24"/>
        </w:rPr>
        <w:t xml:space="preserve">somente </w:t>
      </w:r>
      <w:r w:rsidR="00FA4B6D">
        <w:rPr>
          <w:szCs w:val="24"/>
        </w:rPr>
        <w:t xml:space="preserve">no dia </w:t>
      </w:r>
      <w:r w:rsidR="00E76D78" w:rsidRPr="00FA4B6D">
        <w:rPr>
          <w:b/>
          <w:bCs/>
          <w:szCs w:val="24"/>
          <w:u w:val="single"/>
        </w:rPr>
        <w:t>30.3.2020</w:t>
      </w:r>
      <w:r>
        <w:rPr>
          <w:szCs w:val="24"/>
        </w:rPr>
        <w:t xml:space="preserve"> sobreveio decisão que determinou</w:t>
      </w:r>
      <w:r w:rsidR="009A7D88">
        <w:rPr>
          <w:szCs w:val="24"/>
        </w:rPr>
        <w:t xml:space="preserve"> </w:t>
      </w:r>
      <w:r w:rsidR="009A7D88" w:rsidRPr="009A7D88">
        <w:rPr>
          <w:szCs w:val="24"/>
        </w:rPr>
        <w:t>o retorno da posse do automóvel objeto da lide ao espólio réu</w:t>
      </w:r>
      <w:r w:rsidR="002540AE">
        <w:rPr>
          <w:szCs w:val="24"/>
        </w:rPr>
        <w:t xml:space="preserve"> </w:t>
      </w:r>
      <w:r w:rsidR="002540AE">
        <w:rPr>
          <w:sz w:val="20"/>
          <w:szCs w:val="20"/>
        </w:rPr>
        <w:t>(</w:t>
      </w:r>
      <w:r w:rsidR="002540AE" w:rsidRPr="00064A1A">
        <w:rPr>
          <w:b/>
          <w:bCs/>
          <w:sz w:val="20"/>
          <w:szCs w:val="20"/>
        </w:rPr>
        <w:t xml:space="preserve">doc. </w:t>
      </w:r>
      <w:r w:rsidR="002540AE">
        <w:rPr>
          <w:b/>
          <w:bCs/>
          <w:sz w:val="20"/>
          <w:szCs w:val="20"/>
        </w:rPr>
        <w:t>5</w:t>
      </w:r>
      <w:r w:rsidR="002540AE" w:rsidRPr="00064A1A">
        <w:rPr>
          <w:sz w:val="20"/>
          <w:szCs w:val="20"/>
        </w:rPr>
        <w:t>)</w:t>
      </w:r>
      <w:r w:rsidR="00B24D13" w:rsidRPr="00B24D13">
        <w:rPr>
          <w:szCs w:val="24"/>
        </w:rPr>
        <w:t>.</w:t>
      </w:r>
      <w:r w:rsidR="00AB064E">
        <w:rPr>
          <w:szCs w:val="24"/>
        </w:rPr>
        <w:t xml:space="preserve"> </w:t>
      </w:r>
    </w:p>
    <w:p w14:paraId="5BB341C7" w14:textId="1C263327" w:rsidR="00121DFC" w:rsidRDefault="0020795B" w:rsidP="00B24D13">
      <w:pPr>
        <w:pStyle w:val="SemEspaamento"/>
      </w:pPr>
      <w:r>
        <w:rPr>
          <w:szCs w:val="24"/>
        </w:rPr>
        <w:t>Portanto</w:t>
      </w:r>
      <w:r w:rsidR="00121DFC">
        <w:rPr>
          <w:szCs w:val="24"/>
        </w:rPr>
        <w:t>,</w:t>
      </w:r>
      <w:r w:rsidR="00841311">
        <w:rPr>
          <w:szCs w:val="24"/>
        </w:rPr>
        <w:t xml:space="preserve"> uma vez comprovada a venda do automóvel pelo falecido em </w:t>
      </w:r>
      <w:r w:rsidR="005C09DC">
        <w:rPr>
          <w:szCs w:val="24"/>
        </w:rPr>
        <w:t>27.7.2017,</w:t>
      </w:r>
      <w:r w:rsidR="00B33345">
        <w:rPr>
          <w:szCs w:val="24"/>
        </w:rPr>
        <w:t xml:space="preserve"> ocasião em que passou à condição de ex-proprietário do veículo ensejador do litígio, </w:t>
      </w:r>
      <w:r w:rsidR="002540AE">
        <w:rPr>
          <w:szCs w:val="24"/>
        </w:rPr>
        <w:t xml:space="preserve">e tendo em vista que, à época do acidente </w:t>
      </w:r>
      <w:r w:rsidR="002540AE" w:rsidRPr="002540AE">
        <w:rPr>
          <w:sz w:val="20"/>
          <w:szCs w:val="20"/>
        </w:rPr>
        <w:t>(16.8.2018)</w:t>
      </w:r>
      <w:r w:rsidR="002540AE">
        <w:rPr>
          <w:szCs w:val="24"/>
        </w:rPr>
        <w:t xml:space="preserve">, essa condição se mantinha, </w:t>
      </w:r>
      <w:r w:rsidR="00B33345">
        <w:rPr>
          <w:szCs w:val="24"/>
        </w:rPr>
        <w:t xml:space="preserve">o reconhecimento da </w:t>
      </w:r>
      <w:r w:rsidR="00B33345" w:rsidRPr="00B33345">
        <w:rPr>
          <w:szCs w:val="24"/>
          <w:u w:val="single"/>
        </w:rPr>
        <w:t>ilegitimidade passiva</w:t>
      </w:r>
      <w:r w:rsidR="00B33345">
        <w:rPr>
          <w:szCs w:val="24"/>
        </w:rPr>
        <w:t xml:space="preserve"> do espólio de Rioitsu Fukushima é medida que se impõe</w:t>
      </w:r>
      <w:r w:rsidR="00BE6AFD">
        <w:rPr>
          <w:szCs w:val="24"/>
        </w:rPr>
        <w:t xml:space="preserve">, </w:t>
      </w:r>
      <w:r w:rsidR="004E60C5">
        <w:rPr>
          <w:szCs w:val="24"/>
        </w:rPr>
        <w:t>com a determinação de</w:t>
      </w:r>
      <w:r w:rsidR="00BE6AFD">
        <w:rPr>
          <w:szCs w:val="24"/>
        </w:rPr>
        <w:t xml:space="preserve"> sua exclusão do polo passivo da demanda</w:t>
      </w:r>
      <w:r w:rsidR="004E60C5">
        <w:rPr>
          <w:szCs w:val="24"/>
        </w:rPr>
        <w:t xml:space="preserve"> e a fixação da</w:t>
      </w:r>
      <w:r w:rsidR="00BE6AFD">
        <w:rPr>
          <w:szCs w:val="24"/>
        </w:rPr>
        <w:t>s demais cominações de praxe</w:t>
      </w:r>
      <w:r w:rsidR="00B33345">
        <w:rPr>
          <w:szCs w:val="24"/>
        </w:rPr>
        <w:t>.</w:t>
      </w:r>
    </w:p>
    <w:p w14:paraId="13802552" w14:textId="77777777" w:rsidR="00BF7B7F" w:rsidRPr="003611F4" w:rsidRDefault="00BF7B7F" w:rsidP="00F02B4E">
      <w:pPr>
        <w:pStyle w:val="SemEspaamento"/>
        <w:numPr>
          <w:ilvl w:val="0"/>
          <w:numId w:val="0"/>
        </w:numPr>
        <w:ind w:left="1701"/>
      </w:pPr>
    </w:p>
    <w:p w14:paraId="67D4DB4C" w14:textId="0C7C3455" w:rsidR="003B133C" w:rsidRDefault="00501A18" w:rsidP="00501A18">
      <w:pPr>
        <w:pStyle w:val="Ttulo"/>
      </w:pPr>
      <w:r>
        <w:t xml:space="preserve">III – </w:t>
      </w:r>
      <w:r w:rsidR="003B133C">
        <w:t>DA IMPUGNAÇÃO À GRATUIDADE DA JUSTIÇA</w:t>
      </w:r>
    </w:p>
    <w:p w14:paraId="0908B465" w14:textId="77777777" w:rsidR="003B133C" w:rsidRPr="00582082" w:rsidRDefault="003B133C" w:rsidP="00582082">
      <w:pPr>
        <w:pStyle w:val="Ttulo2"/>
      </w:pPr>
    </w:p>
    <w:p w14:paraId="13E01502" w14:textId="6E194980" w:rsidR="00654DE0" w:rsidRDefault="00F36D5D" w:rsidP="003B133C">
      <w:pPr>
        <w:pStyle w:val="SemEspaamento"/>
      </w:pPr>
      <w:r>
        <w:t xml:space="preserve">Como os documentos apresentados pelo </w:t>
      </w:r>
      <w:r w:rsidR="007605F2">
        <w:t>autor para</w:t>
      </w:r>
      <w:r w:rsidR="00BF6FDB">
        <w:t xml:space="preserve"> comprovar a sua alega</w:t>
      </w:r>
      <w:r w:rsidR="00DC3633">
        <w:t>da</w:t>
      </w:r>
      <w:r w:rsidR="00BF6FDB">
        <w:t xml:space="preserve"> hipossuficiência </w:t>
      </w:r>
      <w:r>
        <w:t xml:space="preserve">se mostram insuficientes </w:t>
      </w:r>
      <w:r w:rsidR="00BF6FDB" w:rsidRPr="00BF6FDB">
        <w:rPr>
          <w:sz w:val="20"/>
          <w:szCs w:val="18"/>
        </w:rPr>
        <w:t>(evento 7)</w:t>
      </w:r>
      <w:r w:rsidR="00BF6FDB">
        <w:t xml:space="preserve">, cumpre ao espólio réu </w:t>
      </w:r>
      <w:r w:rsidR="00BF6FDB" w:rsidRPr="00F36D5D">
        <w:rPr>
          <w:u w:val="single"/>
        </w:rPr>
        <w:t>impugnar a gratuidade da justiça</w:t>
      </w:r>
      <w:r w:rsidR="00BF6FDB">
        <w:t xml:space="preserve"> já deferida</w:t>
      </w:r>
      <w:r w:rsidR="00571BEF">
        <w:t xml:space="preserve"> </w:t>
      </w:r>
      <w:r w:rsidR="00571BEF" w:rsidRPr="006A5DB1">
        <w:rPr>
          <w:sz w:val="20"/>
          <w:szCs w:val="18"/>
        </w:rPr>
        <w:t>(evento</w:t>
      </w:r>
      <w:r w:rsidR="006A5DB1" w:rsidRPr="006A5DB1">
        <w:rPr>
          <w:sz w:val="20"/>
          <w:szCs w:val="18"/>
        </w:rPr>
        <w:t xml:space="preserve"> 9)</w:t>
      </w:r>
      <w:r w:rsidR="00BF6FDB">
        <w:t>,</w:t>
      </w:r>
      <w:r w:rsidR="006D69E1">
        <w:t xml:space="preserve"> diante d</w:t>
      </w:r>
      <w:r w:rsidR="006A5DB1">
        <w:t>a possibilidade de</w:t>
      </w:r>
      <w:r w:rsidR="006D69E1">
        <w:t xml:space="preserve"> não cumprimento dos requisitos </w:t>
      </w:r>
      <w:r w:rsidR="0010684D">
        <w:t>autorizadores</w:t>
      </w:r>
      <w:r w:rsidR="00654924">
        <w:t xml:space="preserve"> para a concessão do benefício</w:t>
      </w:r>
      <w:r w:rsidR="0010684D">
        <w:t xml:space="preserve"> </w:t>
      </w:r>
      <w:r w:rsidR="0010684D" w:rsidRPr="00654924">
        <w:rPr>
          <w:sz w:val="20"/>
          <w:szCs w:val="18"/>
        </w:rPr>
        <w:t>(arts. 98 e seguintes do CPC e</w:t>
      </w:r>
      <w:r w:rsidR="00654924" w:rsidRPr="00654924">
        <w:rPr>
          <w:sz w:val="20"/>
          <w:szCs w:val="18"/>
        </w:rPr>
        <w:t xml:space="preserve"> Lei</w:t>
      </w:r>
      <w:r w:rsidR="00654924">
        <w:rPr>
          <w:sz w:val="20"/>
          <w:szCs w:val="18"/>
        </w:rPr>
        <w:t xml:space="preserve"> n</w:t>
      </w:r>
      <w:r w:rsidR="00654924" w:rsidRPr="00654924">
        <w:rPr>
          <w:sz w:val="20"/>
          <w:szCs w:val="18"/>
        </w:rPr>
        <w:t>. 1.060/1950)</w:t>
      </w:r>
      <w:r w:rsidR="00654924">
        <w:t>,</w:t>
      </w:r>
      <w:r w:rsidR="00BF6FDB">
        <w:t xml:space="preserve"> sobretudo porque o próprio demandante</w:t>
      </w:r>
      <w:r w:rsidR="00441AF5">
        <w:t xml:space="preserve"> juntou aos autos </w:t>
      </w:r>
      <w:r w:rsidR="00A12218">
        <w:t>prova</w:t>
      </w:r>
      <w:r w:rsidR="00654924">
        <w:t xml:space="preserve"> </w:t>
      </w:r>
      <w:r w:rsidR="00441AF5">
        <w:t xml:space="preserve">de que é </w:t>
      </w:r>
      <w:r w:rsidR="00441AF5" w:rsidRPr="00654924">
        <w:rPr>
          <w:u w:val="single"/>
        </w:rPr>
        <w:t>empresário</w:t>
      </w:r>
      <w:r w:rsidR="00441AF5">
        <w:t xml:space="preserve"> </w:t>
      </w:r>
      <w:r w:rsidR="00441AF5" w:rsidRPr="00441AF5">
        <w:rPr>
          <w:sz w:val="20"/>
          <w:szCs w:val="18"/>
        </w:rPr>
        <w:t>(</w:t>
      </w:r>
      <w:r w:rsidR="003415C1">
        <w:rPr>
          <w:sz w:val="20"/>
          <w:szCs w:val="18"/>
        </w:rPr>
        <w:t xml:space="preserve">com registro na JUCESC – </w:t>
      </w:r>
      <w:r w:rsidR="00441AF5" w:rsidRPr="00441AF5">
        <w:rPr>
          <w:sz w:val="20"/>
          <w:szCs w:val="18"/>
        </w:rPr>
        <w:t>evento 1, CONTRSOCIAL3)</w:t>
      </w:r>
      <w:r w:rsidR="005E136B">
        <w:t>,</w:t>
      </w:r>
      <w:r w:rsidR="00A12218">
        <w:t xml:space="preserve"> </w:t>
      </w:r>
      <w:r w:rsidR="005E136B">
        <w:t>no entanto</w:t>
      </w:r>
      <w:r w:rsidR="00A12218">
        <w:t>,</w:t>
      </w:r>
      <w:r w:rsidR="00441AF5">
        <w:t xml:space="preserve"> deveria ter apresentado também os </w:t>
      </w:r>
      <w:r w:rsidR="00441AF5" w:rsidRPr="00654924">
        <w:rPr>
          <w:u w:val="single"/>
        </w:rPr>
        <w:t>extratos da</w:t>
      </w:r>
      <w:r w:rsidR="00654DE0" w:rsidRPr="00654924">
        <w:rPr>
          <w:u w:val="single"/>
        </w:rPr>
        <w:t xml:space="preserve"> conta bancária da</w:t>
      </w:r>
      <w:r w:rsidR="00441AF5" w:rsidRPr="00654924">
        <w:rPr>
          <w:u w:val="single"/>
        </w:rPr>
        <w:t xml:space="preserve"> pessoa </w:t>
      </w:r>
      <w:r w:rsidR="00654DE0" w:rsidRPr="00654924">
        <w:rPr>
          <w:u w:val="single"/>
        </w:rPr>
        <w:t>jurídica</w:t>
      </w:r>
      <w:r w:rsidR="00654DE0">
        <w:t xml:space="preserve"> e </w:t>
      </w:r>
      <w:r w:rsidR="00441AF5">
        <w:t xml:space="preserve">prova de que a empresa não está </w:t>
      </w:r>
      <w:r w:rsidR="00654DE0">
        <w:t>mais em funcionamento.</w:t>
      </w:r>
    </w:p>
    <w:p w14:paraId="4278B3DC" w14:textId="14CA9757" w:rsidR="00567065" w:rsidRDefault="003F1F5D" w:rsidP="003B133C">
      <w:pPr>
        <w:pStyle w:val="SemEspaamento"/>
      </w:pPr>
      <w:r>
        <w:t xml:space="preserve">Aliás, </w:t>
      </w:r>
      <w:r w:rsidR="00CB7924">
        <w:t>essa falta de prova da hipossuficiência</w:t>
      </w:r>
      <w:r w:rsidR="00CB7924">
        <w:t xml:space="preserve"> é reforçada </w:t>
      </w:r>
      <w:r w:rsidR="00FC03F5">
        <w:t>pelo fato de que a</w:t>
      </w:r>
      <w:r>
        <w:t xml:space="preserve"> declaração do imposto de renda apresentado</w:t>
      </w:r>
      <w:r w:rsidR="00EA24BC">
        <w:t xml:space="preserve"> pelo autor</w:t>
      </w:r>
      <w:r w:rsidR="00CB7924">
        <w:t xml:space="preserve">, </w:t>
      </w:r>
      <w:r w:rsidR="00FC03F5">
        <w:t xml:space="preserve">na verdade, </w:t>
      </w:r>
      <w:r w:rsidR="00CB7924">
        <w:t xml:space="preserve">diz respeito </w:t>
      </w:r>
      <w:r w:rsidR="00FC03F5">
        <w:t xml:space="preserve">somente </w:t>
      </w:r>
      <w:r w:rsidR="00CB7924">
        <w:t xml:space="preserve">ao ano calendário 2008/2009 </w:t>
      </w:r>
      <w:r w:rsidR="00CB7924" w:rsidRPr="00CB7924">
        <w:rPr>
          <w:sz w:val="20"/>
          <w:szCs w:val="18"/>
        </w:rPr>
        <w:t>(</w:t>
      </w:r>
      <w:r w:rsidRPr="00CB7924">
        <w:rPr>
          <w:sz w:val="20"/>
          <w:szCs w:val="18"/>
        </w:rPr>
        <w:t>evento 7, DECL2, p.1/2</w:t>
      </w:r>
      <w:r w:rsidR="00CB7924" w:rsidRPr="00CB7924">
        <w:rPr>
          <w:sz w:val="20"/>
          <w:szCs w:val="18"/>
        </w:rPr>
        <w:t>)</w:t>
      </w:r>
      <w:r w:rsidR="00EA24BC">
        <w:t xml:space="preserve">, </w:t>
      </w:r>
      <w:r w:rsidR="001326D7">
        <w:t xml:space="preserve">ou seja, não foram </w:t>
      </w:r>
      <w:r w:rsidR="003802AE">
        <w:t xml:space="preserve">apresentadas as declarações </w:t>
      </w:r>
      <w:r w:rsidR="00EA24BC">
        <w:t>dos últimos 5 anos, que seria</w:t>
      </w:r>
      <w:r w:rsidR="003802AE">
        <w:t>m</w:t>
      </w:r>
      <w:r w:rsidR="00EA24BC">
        <w:t xml:space="preserve"> </w:t>
      </w:r>
      <w:r w:rsidR="003802AE">
        <w:t xml:space="preserve">as </w:t>
      </w:r>
      <w:r w:rsidR="00EA24BC">
        <w:t>necessári</w:t>
      </w:r>
      <w:r w:rsidR="003802AE">
        <w:t>as</w:t>
      </w:r>
      <w:r w:rsidR="00EA24BC">
        <w:t xml:space="preserve"> para verificar eventual </w:t>
      </w:r>
      <w:r w:rsidR="006F6855">
        <w:t xml:space="preserve">carência </w:t>
      </w:r>
      <w:r w:rsidR="001326D7">
        <w:t xml:space="preserve">econômica </w:t>
      </w:r>
      <w:r w:rsidR="003802AE">
        <w:t>para arcar com as despesas processuais</w:t>
      </w:r>
      <w:r w:rsidR="001326D7">
        <w:t xml:space="preserve"> atualmente</w:t>
      </w:r>
      <w:r w:rsidR="003802AE">
        <w:t>.</w:t>
      </w:r>
      <w:r w:rsidR="001326D7">
        <w:t xml:space="preserve"> </w:t>
      </w:r>
    </w:p>
    <w:p w14:paraId="658B025A" w14:textId="79AD66CF" w:rsidR="003B133C" w:rsidRPr="003B133C" w:rsidRDefault="00F36D5D" w:rsidP="003B133C">
      <w:pPr>
        <w:pStyle w:val="SemEspaamento"/>
      </w:pPr>
      <w:r>
        <w:t>Assim</w:t>
      </w:r>
      <w:r w:rsidR="00654DE0">
        <w:t>,</w:t>
      </w:r>
      <w:r w:rsidR="00E36525">
        <w:t xml:space="preserve"> requer-se</w:t>
      </w:r>
      <w:r w:rsidR="00CD634E">
        <w:t xml:space="preserve"> seja revogado o</w:t>
      </w:r>
      <w:r>
        <w:t xml:space="preserve"> </w:t>
      </w:r>
      <w:r w:rsidR="00CD634E">
        <w:t>benefício concedido</w:t>
      </w:r>
      <w:r w:rsidR="009E4787">
        <w:t xml:space="preserve"> </w:t>
      </w:r>
      <w:r w:rsidR="00A7536E">
        <w:t xml:space="preserve">ao demandante </w:t>
      </w:r>
      <w:r w:rsidR="009E4787">
        <w:t>por falta de comprovação d</w:t>
      </w:r>
      <w:r w:rsidR="00A7536E">
        <w:t>e sua hipossuficiência ou, subsidiariamente, seja intimado o autor para que junte aos autos documentação comprobatória</w:t>
      </w:r>
      <w:r w:rsidR="003B53BD">
        <w:t xml:space="preserve"> de que a sua empresa não possui recursos suficientes para arcar com as despesas processuais, sob pena de revogação da gratuidade da justiça já concedida.</w:t>
      </w:r>
    </w:p>
    <w:p w14:paraId="1E729650" w14:textId="77777777" w:rsidR="003B133C" w:rsidRDefault="003B133C" w:rsidP="00582082">
      <w:pPr>
        <w:pStyle w:val="Ttulo2"/>
      </w:pPr>
    </w:p>
    <w:p w14:paraId="3D01CF71" w14:textId="77777777" w:rsidR="006C4051" w:rsidRDefault="006C4051" w:rsidP="006C4051"/>
    <w:p w14:paraId="0BC18498" w14:textId="77777777" w:rsidR="006C4051" w:rsidRPr="006C4051" w:rsidRDefault="006C4051" w:rsidP="006C4051"/>
    <w:p w14:paraId="5845CC15" w14:textId="0630878C" w:rsidR="00ED3F2C" w:rsidRDefault="003B133C" w:rsidP="00501A18">
      <w:pPr>
        <w:pStyle w:val="Ttulo"/>
      </w:pPr>
      <w:r>
        <w:lastRenderedPageBreak/>
        <w:t xml:space="preserve">IV – </w:t>
      </w:r>
      <w:r w:rsidR="00ED3F2C">
        <w:t>MÉRITO.</w:t>
      </w:r>
      <w:r w:rsidR="00473E63">
        <w:t xml:space="preserve"> </w:t>
      </w:r>
    </w:p>
    <w:p w14:paraId="61A96A7C" w14:textId="1F65ED56" w:rsidR="00473E63" w:rsidRPr="00473E63" w:rsidRDefault="00473E63" w:rsidP="00473E63">
      <w:pPr>
        <w:pStyle w:val="Ttulo"/>
      </w:pPr>
      <w:r>
        <w:t>IV.1 – Nexo causal entre as condutas e o resultado.</w:t>
      </w:r>
    </w:p>
    <w:p w14:paraId="6CAC5CAD" w14:textId="77777777" w:rsidR="00ED3F2C" w:rsidRPr="00642A62" w:rsidRDefault="00ED3F2C" w:rsidP="00582082">
      <w:pPr>
        <w:pStyle w:val="Ttulo2"/>
      </w:pPr>
    </w:p>
    <w:p w14:paraId="60623881" w14:textId="47D1A616" w:rsidR="00F83615" w:rsidRDefault="00ED3F2C" w:rsidP="00ED3F2C">
      <w:pPr>
        <w:pStyle w:val="SemEspaamento"/>
      </w:pPr>
      <w:r>
        <w:t xml:space="preserve">Na remota hipótese de não ser acolhida a ilegitimidade passiva </w:t>
      </w:r>
      <w:r w:rsidR="00570391">
        <w:t xml:space="preserve">detalhada no tópico </w:t>
      </w:r>
      <w:r w:rsidR="0043378F">
        <w:t>II</w:t>
      </w:r>
      <w:r w:rsidR="002E50CD">
        <w:t xml:space="preserve"> </w:t>
      </w:r>
      <w:r w:rsidR="002E50CD" w:rsidRPr="002E50CD">
        <w:rPr>
          <w:sz w:val="22"/>
          <w:szCs w:val="20"/>
        </w:rPr>
        <w:t>– o que não se espera que ocorra –</w:t>
      </w:r>
      <w:r w:rsidR="00570391">
        <w:t xml:space="preserve">, </w:t>
      </w:r>
      <w:r w:rsidR="00F731CA">
        <w:t xml:space="preserve">em atenção ao princípio da eventualidade, </w:t>
      </w:r>
      <w:r w:rsidR="00570391">
        <w:t xml:space="preserve">o contestante </w:t>
      </w:r>
      <w:r w:rsidR="003A6D50">
        <w:t xml:space="preserve">rechaça a </w:t>
      </w:r>
      <w:r w:rsidR="000A2E02">
        <w:t xml:space="preserve">alegação </w:t>
      </w:r>
      <w:r w:rsidR="003A6D50">
        <w:t xml:space="preserve">de </w:t>
      </w:r>
      <w:r w:rsidR="005C5898">
        <w:t xml:space="preserve">que </w:t>
      </w:r>
      <w:r w:rsidR="000A2E02">
        <w:t xml:space="preserve">teria havido </w:t>
      </w:r>
      <w:r w:rsidR="008012B5">
        <w:t>“</w:t>
      </w:r>
      <w:r w:rsidR="008012B5" w:rsidRPr="008012B5">
        <w:rPr>
          <w:i/>
          <w:iCs/>
        </w:rPr>
        <w:t>imprudência do condutor demandado</w:t>
      </w:r>
      <w:r w:rsidR="008012B5">
        <w:t xml:space="preserve">” </w:t>
      </w:r>
      <w:r w:rsidR="008012B5" w:rsidRPr="008012B5">
        <w:rPr>
          <w:sz w:val="20"/>
          <w:szCs w:val="18"/>
        </w:rPr>
        <w:t>(evento 1, INIC1, p. 7)</w:t>
      </w:r>
      <w:r w:rsidR="008012B5">
        <w:t xml:space="preserve"> e </w:t>
      </w:r>
      <w:r w:rsidR="008C26B7">
        <w:t xml:space="preserve">impugna </w:t>
      </w:r>
      <w:r w:rsidR="0037313C">
        <w:t>a documentação anexada aos autos, sobretudo o boletim de acidente de trânsito</w:t>
      </w:r>
      <w:r w:rsidR="00CE525A">
        <w:t xml:space="preserve"> </w:t>
      </w:r>
      <w:r w:rsidR="00CE525A" w:rsidRPr="00CE525A">
        <w:rPr>
          <w:sz w:val="20"/>
          <w:szCs w:val="18"/>
        </w:rPr>
        <w:t>(evento 1, BOC11)</w:t>
      </w:r>
      <w:r w:rsidR="00BB6CFE">
        <w:t xml:space="preserve">, porquanto entende que a questão </w:t>
      </w:r>
      <w:r w:rsidR="00463432">
        <w:t xml:space="preserve">exige </w:t>
      </w:r>
      <w:r w:rsidR="00CC3F3C">
        <w:t xml:space="preserve">exame pericial </w:t>
      </w:r>
      <w:r w:rsidR="00463432">
        <w:t>para determinar se h</w:t>
      </w:r>
      <w:r w:rsidR="009D2597">
        <w:t xml:space="preserve">ouve </w:t>
      </w:r>
      <w:r w:rsidR="00463432">
        <w:t>culpa do motorista do caminhão IVECO</w:t>
      </w:r>
      <w:r w:rsidR="00EB1BC4" w:rsidRPr="009D3793">
        <w:t>, placa QJL-0060</w:t>
      </w:r>
      <w:r w:rsidR="00772209">
        <w:t xml:space="preserve">, </w:t>
      </w:r>
      <w:r w:rsidR="00CC3F3C">
        <w:t>que tenha sido determinante para a ocorrência do acidente</w:t>
      </w:r>
      <w:r w:rsidR="007F2B42">
        <w:t xml:space="preserve">, ou se o próprio motorista do </w:t>
      </w:r>
      <w:r w:rsidR="008562FB">
        <w:t xml:space="preserve">Fiat </w:t>
      </w:r>
      <w:r w:rsidR="007F2B42">
        <w:t>Ducato, Ângelo Márcio</w:t>
      </w:r>
      <w:r w:rsidR="008562FB">
        <w:t xml:space="preserve"> de Jesus, contribuiu </w:t>
      </w:r>
      <w:r w:rsidR="00B66DC1">
        <w:t xml:space="preserve">de forma </w:t>
      </w:r>
      <w:r w:rsidR="007C3ED4">
        <w:t xml:space="preserve">decisiva </w:t>
      </w:r>
      <w:r w:rsidR="008562FB">
        <w:t>para o acidente</w:t>
      </w:r>
      <w:r w:rsidR="00241441">
        <w:t xml:space="preserve"> acontecer</w:t>
      </w:r>
      <w:r w:rsidR="008562FB">
        <w:t xml:space="preserve">. </w:t>
      </w:r>
    </w:p>
    <w:p w14:paraId="35FA5D43" w14:textId="001D8992" w:rsidR="00F15A9B" w:rsidRDefault="00F15A9B" w:rsidP="00ED3F2C">
      <w:pPr>
        <w:pStyle w:val="SemEspaamento"/>
      </w:pPr>
      <w:r>
        <w:t xml:space="preserve">Além disso, </w:t>
      </w:r>
      <w:r w:rsidR="0098770C">
        <w:t xml:space="preserve">consoante </w:t>
      </w:r>
      <w:r w:rsidR="004A30C1">
        <w:t>se extrai do</w:t>
      </w:r>
      <w:r w:rsidR="0076134E">
        <w:t xml:space="preserve"> </w:t>
      </w:r>
      <w:r w:rsidR="00CE525A">
        <w:t>boleti</w:t>
      </w:r>
      <w:r w:rsidR="000B4FE9">
        <w:t>m</w:t>
      </w:r>
      <w:r w:rsidR="00CE525A">
        <w:t xml:space="preserve"> de </w:t>
      </w:r>
      <w:r w:rsidR="000B4FE9">
        <w:t>ocorrência de acidente de trânsito</w:t>
      </w:r>
      <w:r w:rsidR="0076134E">
        <w:t xml:space="preserve"> </w:t>
      </w:r>
      <w:r w:rsidR="0076134E" w:rsidRPr="00642FA1">
        <w:rPr>
          <w:sz w:val="20"/>
          <w:szCs w:val="18"/>
        </w:rPr>
        <w:t>(evento 1, BOC11, p.1)</w:t>
      </w:r>
      <w:r w:rsidR="0076134E">
        <w:t xml:space="preserve">, </w:t>
      </w:r>
      <w:r w:rsidR="000B4FE9">
        <w:t xml:space="preserve">o tempo estava </w:t>
      </w:r>
      <w:r w:rsidR="000B4FE9" w:rsidRPr="00D06C0D">
        <w:rPr>
          <w:u w:val="single"/>
        </w:rPr>
        <w:t>nublado</w:t>
      </w:r>
      <w:r w:rsidR="000B4FE9">
        <w:t xml:space="preserve"> e</w:t>
      </w:r>
      <w:r w:rsidR="002A424B">
        <w:t xml:space="preserve">, </w:t>
      </w:r>
      <w:r w:rsidR="00CF44EA">
        <w:t xml:space="preserve">como </w:t>
      </w:r>
      <w:r w:rsidR="002A424B">
        <w:t xml:space="preserve">o acidente </w:t>
      </w:r>
      <w:r w:rsidR="00CF44EA">
        <w:t xml:space="preserve">ocorreu </w:t>
      </w:r>
      <w:r w:rsidR="002A424B">
        <w:t xml:space="preserve">de noite, em uma via </w:t>
      </w:r>
      <w:r w:rsidR="00846BA4" w:rsidRPr="00642FA1">
        <w:rPr>
          <w:u w:val="single"/>
        </w:rPr>
        <w:t>sem nenhuma iluminação</w:t>
      </w:r>
      <w:r w:rsidR="00846BA4">
        <w:t xml:space="preserve"> </w:t>
      </w:r>
      <w:r w:rsidR="00846BA4" w:rsidRPr="00D06C0D">
        <w:rPr>
          <w:sz w:val="20"/>
          <w:szCs w:val="18"/>
        </w:rPr>
        <w:t>(</w:t>
      </w:r>
      <w:r w:rsidR="00846BA4" w:rsidRPr="00D06C0D">
        <w:rPr>
          <w:i/>
          <w:iCs/>
          <w:sz w:val="20"/>
          <w:szCs w:val="18"/>
        </w:rPr>
        <w:t xml:space="preserve">vide </w:t>
      </w:r>
      <w:r w:rsidR="00846BA4" w:rsidRPr="00D06C0D">
        <w:rPr>
          <w:sz w:val="20"/>
          <w:szCs w:val="18"/>
        </w:rPr>
        <w:t>fotos do evento</w:t>
      </w:r>
      <w:r w:rsidR="002246B1" w:rsidRPr="00D06C0D">
        <w:rPr>
          <w:sz w:val="20"/>
          <w:szCs w:val="18"/>
        </w:rPr>
        <w:t xml:space="preserve"> 1, BOC11,</w:t>
      </w:r>
      <w:r w:rsidR="00D06C0D" w:rsidRPr="00D06C0D">
        <w:rPr>
          <w:sz w:val="20"/>
          <w:szCs w:val="18"/>
        </w:rPr>
        <w:t xml:space="preserve"> p.2)</w:t>
      </w:r>
      <w:r w:rsidR="00D06C0D">
        <w:t>,</w:t>
      </w:r>
      <w:r w:rsidR="000B4FE9">
        <w:t xml:space="preserve"> </w:t>
      </w:r>
      <w:r w:rsidR="00B41BA8">
        <w:t xml:space="preserve">a visibilidade era muito baixa, </w:t>
      </w:r>
      <w:r w:rsidR="000B4FE9">
        <w:t>circunstância</w:t>
      </w:r>
      <w:r w:rsidR="00CF44EA">
        <w:t>s</w:t>
      </w:r>
      <w:r w:rsidR="000B4FE9">
        <w:t xml:space="preserve"> que</w:t>
      </w:r>
      <w:r w:rsidR="009C5805">
        <w:t xml:space="preserve">, </w:t>
      </w:r>
      <w:r w:rsidR="00C372F1">
        <w:t>com certeza</w:t>
      </w:r>
      <w:r w:rsidR="009C5805">
        <w:t>,</w:t>
      </w:r>
      <w:r w:rsidR="000B4FE9">
        <w:t xml:space="preserve"> </w:t>
      </w:r>
      <w:r w:rsidR="00D00EDC">
        <w:t xml:space="preserve">favoreceram </w:t>
      </w:r>
      <w:r w:rsidR="009C5805">
        <w:t xml:space="preserve">e devem ser sopesadas se contribuíram decisivamente </w:t>
      </w:r>
      <w:r w:rsidR="00D00EDC">
        <w:t xml:space="preserve">para </w:t>
      </w:r>
      <w:r w:rsidR="00732F9D">
        <w:t>o infortúnio acontecimento</w:t>
      </w:r>
      <w:r w:rsidR="00EA09A4">
        <w:t>.</w:t>
      </w:r>
    </w:p>
    <w:p w14:paraId="069BF0E3" w14:textId="5727DFC5" w:rsidR="005A175D" w:rsidRDefault="008562FB" w:rsidP="00ED3F2C">
      <w:pPr>
        <w:pStyle w:val="SemEspaamento"/>
      </w:pPr>
      <w:r>
        <w:t>Em outras palavras, é necessário</w:t>
      </w:r>
      <w:r w:rsidR="00DE4504">
        <w:t xml:space="preserve"> aprofundar </w:t>
      </w:r>
      <w:r w:rsidR="00271131">
        <w:t>a investigação quanto às causas determinantes do acidente, vale dizer,</w:t>
      </w:r>
      <w:r w:rsidR="00DE4504">
        <w:t xml:space="preserve"> </w:t>
      </w:r>
      <w:r w:rsidR="003E3817">
        <w:t xml:space="preserve">perquirir </w:t>
      </w:r>
      <w:r w:rsidR="00DE4504">
        <w:t>o nexo causal entre a conduta de cada condutor e o</w:t>
      </w:r>
      <w:r w:rsidR="00A0119D">
        <w:t xml:space="preserve"> </w:t>
      </w:r>
      <w:r w:rsidR="00BB7659">
        <w:t xml:space="preserve">lamentável </w:t>
      </w:r>
      <w:r w:rsidR="00DE4504">
        <w:t>resultado final</w:t>
      </w:r>
      <w:r w:rsidR="003E3817">
        <w:t xml:space="preserve"> alcançado.</w:t>
      </w:r>
      <w:r w:rsidR="005A175D">
        <w:t xml:space="preserve"> </w:t>
      </w:r>
    </w:p>
    <w:p w14:paraId="60E2B127" w14:textId="22BEB842" w:rsidR="00473E63" w:rsidRPr="00ED3F2C" w:rsidRDefault="00BE7483" w:rsidP="00ED3F2C">
      <w:pPr>
        <w:pStyle w:val="SemEspaamento"/>
      </w:pPr>
      <w:r>
        <w:t>Desse modo</w:t>
      </w:r>
      <w:r w:rsidR="00F35675">
        <w:t>, sem essa apuração</w:t>
      </w:r>
      <w:r w:rsidR="00EB3370">
        <w:t xml:space="preserve"> mais detalhada</w:t>
      </w:r>
      <w:r w:rsidR="00F35675">
        <w:t>,</w:t>
      </w:r>
      <w:r w:rsidR="00956B49">
        <w:t xml:space="preserve"> vale dizer, apenas com base nos elementos dos autos até o momento,</w:t>
      </w:r>
      <w:r w:rsidR="00F35675">
        <w:t xml:space="preserve"> </w:t>
      </w:r>
      <w:r w:rsidR="00350A10">
        <w:t xml:space="preserve">a </w:t>
      </w:r>
      <w:r w:rsidR="00EB3370">
        <w:t>demanda deve ser julgada improcedente.</w:t>
      </w:r>
    </w:p>
    <w:p w14:paraId="07AD4DF5" w14:textId="77777777" w:rsidR="003674CA" w:rsidRPr="00642A62" w:rsidRDefault="003674CA" w:rsidP="00582082">
      <w:pPr>
        <w:pStyle w:val="Ttulo2"/>
      </w:pPr>
    </w:p>
    <w:p w14:paraId="68988EDF" w14:textId="77777777" w:rsidR="004C127D" w:rsidRPr="00473E63" w:rsidRDefault="004C127D" w:rsidP="004C127D">
      <w:pPr>
        <w:pStyle w:val="Ttulo"/>
      </w:pPr>
      <w:r>
        <w:t xml:space="preserve">IV.2 – O </w:t>
      </w:r>
      <w:r>
        <w:rPr>
          <w:i/>
          <w:iCs/>
        </w:rPr>
        <w:t xml:space="preserve">quantum </w:t>
      </w:r>
      <w:r w:rsidRPr="00F97FC6">
        <w:t>excessivo</w:t>
      </w:r>
      <w:r>
        <w:rPr>
          <w:i/>
          <w:iCs/>
        </w:rPr>
        <w:t xml:space="preserve"> </w:t>
      </w:r>
      <w:r>
        <w:t>dos danos pleiteados.</w:t>
      </w:r>
    </w:p>
    <w:p w14:paraId="0EE4EA03" w14:textId="09A7C325" w:rsidR="004C127D" w:rsidRPr="00473E63" w:rsidRDefault="004C127D" w:rsidP="004C127D">
      <w:pPr>
        <w:pStyle w:val="Ttulo"/>
      </w:pPr>
      <w:r>
        <w:t>IV.2.1 – Dano moral.</w:t>
      </w:r>
    </w:p>
    <w:p w14:paraId="29F36B4F" w14:textId="77777777" w:rsidR="00F731CA" w:rsidRPr="00642A62" w:rsidRDefault="00F731CA" w:rsidP="00582082">
      <w:pPr>
        <w:pStyle w:val="Ttulo2"/>
      </w:pPr>
    </w:p>
    <w:p w14:paraId="3BF2F813" w14:textId="5AB172A4" w:rsidR="001C6D82" w:rsidRDefault="00A128ED" w:rsidP="00A128ED">
      <w:pPr>
        <w:pStyle w:val="SemEspaamento"/>
      </w:pPr>
      <w:r>
        <w:t>Em um segundo momento, Excelência,</w:t>
      </w:r>
      <w:r w:rsidR="00CF22E7">
        <w:t xml:space="preserve"> não há como </w:t>
      </w:r>
      <w:r w:rsidR="001C6D82">
        <w:t xml:space="preserve">prevalecer </w:t>
      </w:r>
      <w:r w:rsidR="00CF22E7">
        <w:t xml:space="preserve">o </w:t>
      </w:r>
      <w:r w:rsidR="00CF22E7">
        <w:rPr>
          <w:i/>
          <w:iCs/>
        </w:rPr>
        <w:t>quantum</w:t>
      </w:r>
      <w:r w:rsidR="00CF22E7">
        <w:t xml:space="preserve"> </w:t>
      </w:r>
      <w:r w:rsidR="001C6D82">
        <w:t xml:space="preserve">indenizatório </w:t>
      </w:r>
      <w:r w:rsidR="00CF22E7">
        <w:t xml:space="preserve">pleiteado pelo autor, na medida em que, apenas a título de dano moral, </w:t>
      </w:r>
      <w:r w:rsidR="001C6D82">
        <w:t xml:space="preserve">o valor é de R$ 80.000,00 </w:t>
      </w:r>
      <w:r w:rsidR="001C6D82" w:rsidRPr="001C6D82">
        <w:rPr>
          <w:sz w:val="20"/>
          <w:szCs w:val="18"/>
        </w:rPr>
        <w:t>(oitenta mil reais)</w:t>
      </w:r>
      <w:r w:rsidR="00BD5675">
        <w:t xml:space="preserve">, </w:t>
      </w:r>
      <w:r w:rsidR="001C6D82">
        <w:t xml:space="preserve">por conta da amputação parcial de </w:t>
      </w:r>
      <w:r w:rsidR="00674245">
        <w:t>membro superior</w:t>
      </w:r>
      <w:r w:rsidR="001C6D82">
        <w:t>.</w:t>
      </w:r>
    </w:p>
    <w:p w14:paraId="3C36267A" w14:textId="648BFE52" w:rsidR="00E74F74" w:rsidRDefault="00DA7150" w:rsidP="00A128ED">
      <w:pPr>
        <w:pStyle w:val="SemEspaamento"/>
      </w:pPr>
      <w:r>
        <w:t xml:space="preserve">Diz-se isso, com todas as vênias, </w:t>
      </w:r>
      <w:r w:rsidR="00444D91">
        <w:t xml:space="preserve">Excelência, </w:t>
      </w:r>
      <w:r>
        <w:t>porque, embora não se neg</w:t>
      </w:r>
      <w:r w:rsidR="003E5AC4">
        <w:t>ue</w:t>
      </w:r>
      <w:r>
        <w:t xml:space="preserve"> que </w:t>
      </w:r>
      <w:r w:rsidR="0092484F">
        <w:t xml:space="preserve">a situação do autor seja </w:t>
      </w:r>
      <w:r>
        <w:t>possivelmente grave</w:t>
      </w:r>
      <w:r w:rsidR="00E74F74">
        <w:t>,</w:t>
      </w:r>
      <w:r w:rsidR="00751495">
        <w:t xml:space="preserve"> </w:t>
      </w:r>
      <w:r w:rsidR="003E5AC4">
        <w:t xml:space="preserve">em casos de </w:t>
      </w:r>
      <w:r w:rsidR="00E84DBA">
        <w:t xml:space="preserve">acidente de trânsito </w:t>
      </w:r>
      <w:r w:rsidR="00E84DBA" w:rsidRPr="00E84DBA">
        <w:rPr>
          <w:u w:val="single"/>
        </w:rPr>
        <w:t xml:space="preserve">com </w:t>
      </w:r>
      <w:r w:rsidR="003E5AC4" w:rsidRPr="00444D91">
        <w:rPr>
          <w:b/>
          <w:bCs/>
          <w:u w:val="single"/>
        </w:rPr>
        <w:t>morte</w:t>
      </w:r>
      <w:r w:rsidR="003E5AC4">
        <w:t xml:space="preserve">, </w:t>
      </w:r>
      <w:r w:rsidR="00235B12">
        <w:t xml:space="preserve">ou seja, em </w:t>
      </w:r>
      <w:r w:rsidR="0092484F">
        <w:t xml:space="preserve">circunstâncias </w:t>
      </w:r>
      <w:r w:rsidR="00235B12">
        <w:t xml:space="preserve">muito </w:t>
      </w:r>
      <w:r w:rsidR="003E5AC4">
        <w:t>mais gravos</w:t>
      </w:r>
      <w:r w:rsidR="00235B12">
        <w:t>a</w:t>
      </w:r>
      <w:r w:rsidR="003E5AC4">
        <w:t xml:space="preserve">s do que </w:t>
      </w:r>
      <w:r w:rsidR="00235B12">
        <w:t>a</w:t>
      </w:r>
      <w:r w:rsidR="003E5AC4">
        <w:t xml:space="preserve"> discutid</w:t>
      </w:r>
      <w:r w:rsidR="00444D91">
        <w:t>a</w:t>
      </w:r>
      <w:r w:rsidR="003E5AC4">
        <w:t xml:space="preserve"> no caso vertente, </w:t>
      </w:r>
      <w:r w:rsidR="00A054DD">
        <w:t xml:space="preserve">a </w:t>
      </w:r>
      <w:r w:rsidR="0092484F">
        <w:t xml:space="preserve">recente </w:t>
      </w:r>
      <w:r w:rsidR="00A054DD">
        <w:t>jurisprudência do</w:t>
      </w:r>
      <w:r w:rsidR="00751495">
        <w:t xml:space="preserve"> Egrégio Tribunal </w:t>
      </w:r>
      <w:r w:rsidR="003E5AC4">
        <w:t xml:space="preserve">de Justiça </w:t>
      </w:r>
      <w:r w:rsidR="00751495">
        <w:t>catarinense</w:t>
      </w:r>
      <w:r w:rsidR="003E5AC4">
        <w:t xml:space="preserve"> </w:t>
      </w:r>
      <w:r w:rsidR="00235B12">
        <w:lastRenderedPageBreak/>
        <w:t xml:space="preserve">tem </w:t>
      </w:r>
      <w:r w:rsidR="003E5AC4">
        <w:t>arbitra</w:t>
      </w:r>
      <w:r w:rsidR="00235B12">
        <w:t>do</w:t>
      </w:r>
      <w:r w:rsidR="003E5AC4">
        <w:t xml:space="preserve"> </w:t>
      </w:r>
      <w:r w:rsidR="00235B12">
        <w:t xml:space="preserve">entre R$ </w:t>
      </w:r>
      <w:r w:rsidR="005D351B">
        <w:t>40</w:t>
      </w:r>
      <w:r w:rsidR="00235B12">
        <w:t xml:space="preserve">.000,00 e R$ 50.000,00 a </w:t>
      </w:r>
      <w:r w:rsidR="003E5AC4">
        <w:t>indenização por danos morais</w:t>
      </w:r>
      <w:r w:rsidR="00235B12">
        <w:t xml:space="preserve"> </w:t>
      </w:r>
      <w:r w:rsidR="00907C53">
        <w:t xml:space="preserve">aos familiares </w:t>
      </w:r>
      <w:r w:rsidR="00235B12">
        <w:t xml:space="preserve">da </w:t>
      </w:r>
      <w:r w:rsidR="008B33C1">
        <w:t>vítima</w:t>
      </w:r>
      <w:r w:rsidR="00235B12">
        <w:t xml:space="preserve"> </w:t>
      </w:r>
      <w:r w:rsidR="00235B12" w:rsidRPr="00EC0F61">
        <w:rPr>
          <w:sz w:val="20"/>
          <w:szCs w:val="18"/>
        </w:rPr>
        <w:t>(</w:t>
      </w:r>
      <w:r w:rsidR="008B33C1" w:rsidRPr="00EC0F61">
        <w:rPr>
          <w:sz w:val="20"/>
          <w:szCs w:val="18"/>
        </w:rPr>
        <w:t xml:space="preserve">AC n. 0302206-10.2015.8.24.0012, rel. Des. José Agenor de Aragão, 4ª Câmara de Direito Civil, j. 2.6.2022; </w:t>
      </w:r>
      <w:r w:rsidR="00240036" w:rsidRPr="00EC0F61">
        <w:rPr>
          <w:sz w:val="20"/>
          <w:szCs w:val="18"/>
        </w:rPr>
        <w:t>AC n. 0302154-29.2016.8.24.0125, rel. Desa. Haidée Denise Grin, 7ª Câmara de Direito Civil, j. 24.2.2022</w:t>
      </w:r>
      <w:r w:rsidR="005D351B" w:rsidRPr="00EC0F61">
        <w:rPr>
          <w:sz w:val="20"/>
          <w:szCs w:val="18"/>
        </w:rPr>
        <w:t xml:space="preserve">; </w:t>
      </w:r>
      <w:r w:rsidR="00EC0F61" w:rsidRPr="00EC0F61">
        <w:rPr>
          <w:sz w:val="20"/>
          <w:szCs w:val="18"/>
        </w:rPr>
        <w:t>AC n. 0304284-74.2017.8.24.0054, rel. Des. Jairo Fernandes Gonçalves, 5ª Câmara de Direito Civil, j. 22.2.2022</w:t>
      </w:r>
      <w:r w:rsidR="00240036" w:rsidRPr="00EC0F61">
        <w:rPr>
          <w:sz w:val="20"/>
          <w:szCs w:val="18"/>
        </w:rPr>
        <w:t>)</w:t>
      </w:r>
      <w:r w:rsidR="00EC0F61">
        <w:t>.</w:t>
      </w:r>
    </w:p>
    <w:p w14:paraId="4813A160" w14:textId="00E55D22" w:rsidR="00642A62" w:rsidRPr="003611F4" w:rsidRDefault="00EC0F61" w:rsidP="00FE5DFC">
      <w:pPr>
        <w:pStyle w:val="SemEspaamento"/>
      </w:pPr>
      <w:r>
        <w:t xml:space="preserve">Assim, em atenção ao disposto </w:t>
      </w:r>
      <w:r w:rsidR="00712548">
        <w:t>no art. 944 do CC</w:t>
      </w:r>
      <w:r w:rsidR="00A4486C">
        <w:t xml:space="preserve">, </w:t>
      </w:r>
      <w:r w:rsidR="00A50412">
        <w:t>a indenização deve ser equivalente à extensão do dano</w:t>
      </w:r>
      <w:r w:rsidR="007E0640">
        <w:t xml:space="preserve"> sofrido</w:t>
      </w:r>
      <w:r w:rsidR="00E50BAC">
        <w:t xml:space="preserve">, </w:t>
      </w:r>
      <w:r w:rsidR="00FA4453">
        <w:t xml:space="preserve">o que demanda </w:t>
      </w:r>
      <w:r w:rsidR="007E0640">
        <w:t xml:space="preserve">a redução </w:t>
      </w:r>
      <w:r w:rsidR="005218E8">
        <w:t xml:space="preserve">da quantia requerida a título de </w:t>
      </w:r>
      <w:r w:rsidR="004C127D">
        <w:t>dano moral</w:t>
      </w:r>
      <w:r w:rsidR="008178D7">
        <w:t>, em caso de condenação</w:t>
      </w:r>
      <w:r w:rsidR="003453F4">
        <w:t xml:space="preserve">, sugerindo-se que o valor não </w:t>
      </w:r>
      <w:r w:rsidR="00C11150">
        <w:t>ultrapasse</w:t>
      </w:r>
      <w:r w:rsidR="003453F4">
        <w:t xml:space="preserve"> R$ 20.000,00 </w:t>
      </w:r>
      <w:r w:rsidR="003453F4" w:rsidRPr="00FA4453">
        <w:rPr>
          <w:sz w:val="20"/>
          <w:szCs w:val="18"/>
        </w:rPr>
        <w:t>(vinte mil reais)</w:t>
      </w:r>
      <w:r w:rsidR="004C127D">
        <w:t xml:space="preserve">. </w:t>
      </w:r>
    </w:p>
    <w:p w14:paraId="4F8E7FB7" w14:textId="77777777" w:rsidR="006C4051" w:rsidRDefault="006C4051" w:rsidP="008178D7">
      <w:pPr>
        <w:pStyle w:val="Ttulo"/>
      </w:pPr>
    </w:p>
    <w:p w14:paraId="29FA8A96" w14:textId="1A08681A" w:rsidR="008178D7" w:rsidRPr="00473E63" w:rsidRDefault="008178D7" w:rsidP="008178D7">
      <w:pPr>
        <w:pStyle w:val="Ttulo"/>
      </w:pPr>
      <w:r>
        <w:t>IV.2.2 – Danos estéticos.</w:t>
      </w:r>
    </w:p>
    <w:p w14:paraId="2149DEF1" w14:textId="77777777" w:rsidR="008178D7" w:rsidRPr="003611F4" w:rsidRDefault="008178D7" w:rsidP="00582082">
      <w:pPr>
        <w:pStyle w:val="Ttulo2"/>
      </w:pPr>
    </w:p>
    <w:p w14:paraId="34206451" w14:textId="69770588" w:rsidR="00B92E6F" w:rsidRDefault="005218E8" w:rsidP="00531F1A">
      <w:pPr>
        <w:pStyle w:val="SemEspaamento"/>
      </w:pPr>
      <w:r>
        <w:t>O</w:t>
      </w:r>
      <w:r w:rsidR="00B92E6F">
        <w:t xml:space="preserve"> autor </w:t>
      </w:r>
      <w:r>
        <w:t xml:space="preserve">também requer, a título de danos estéticos, </w:t>
      </w:r>
      <w:r w:rsidR="0093734E">
        <w:t xml:space="preserve">o exorbitante montante de </w:t>
      </w:r>
      <w:r>
        <w:t xml:space="preserve">R$ 120.000,00 </w:t>
      </w:r>
      <w:r w:rsidRPr="00531F1A">
        <w:rPr>
          <w:sz w:val="20"/>
          <w:szCs w:val="18"/>
        </w:rPr>
        <w:t>(cento e vinte mil reais)</w:t>
      </w:r>
      <w:r w:rsidR="00531F1A">
        <w:t>, aduzindo que o acidente atingiu</w:t>
      </w:r>
      <w:r w:rsidR="00AF4A4C">
        <w:t xml:space="preserve"> a sua </w:t>
      </w:r>
      <w:r w:rsidR="00531F1A">
        <w:t>“</w:t>
      </w:r>
      <w:r w:rsidR="00531F1A" w:rsidRPr="00531F1A">
        <w:rPr>
          <w:i/>
          <w:iCs/>
        </w:rPr>
        <w:t>integridade física e psíquica</w:t>
      </w:r>
      <w:r w:rsidR="00AF4A4C">
        <w:rPr>
          <w:i/>
          <w:iCs/>
        </w:rPr>
        <w:t xml:space="preserve"> [...]</w:t>
      </w:r>
      <w:r w:rsidR="00531F1A" w:rsidRPr="00531F1A">
        <w:rPr>
          <w:i/>
          <w:iCs/>
        </w:rPr>
        <w:t>, comprometendo sua qualidade de vida para todo o seu futuro</w:t>
      </w:r>
      <w:r w:rsidR="00531F1A">
        <w:t>”.</w:t>
      </w:r>
    </w:p>
    <w:p w14:paraId="4580700C" w14:textId="34BE4EFB" w:rsidR="00531F1A" w:rsidRPr="00F731CA" w:rsidRDefault="00531F1A" w:rsidP="00531F1A">
      <w:pPr>
        <w:pStyle w:val="SemEspaamento"/>
      </w:pPr>
      <w:r>
        <w:t>Assim como visto no tópico anterior, a quantia se mostra</w:t>
      </w:r>
      <w:r w:rsidR="00AF4A4C">
        <w:t xml:space="preserve"> </w:t>
      </w:r>
      <w:r>
        <w:t>novamente excessiva</w:t>
      </w:r>
      <w:r w:rsidR="00AF4A4C">
        <w:t xml:space="preserve"> e, </w:t>
      </w:r>
      <w:r w:rsidR="003453F4">
        <w:t>portanto, merece significativa redução</w:t>
      </w:r>
      <w:r w:rsidR="00387762">
        <w:t>, a fim de que seja estabelecida nos parâmetros usuais da jurisprudência</w:t>
      </w:r>
      <w:r w:rsidR="003453F4">
        <w:t xml:space="preserve"> </w:t>
      </w:r>
      <w:r w:rsidR="0068433E">
        <w:t>pátria</w:t>
      </w:r>
      <w:r w:rsidR="00D6037C">
        <w:t>,</w:t>
      </w:r>
      <w:r w:rsidR="00E17402">
        <w:t xml:space="preserve"> sugerindo-se que não ultrapasse R$ 20.000,00 </w:t>
      </w:r>
      <w:r w:rsidR="00E17402" w:rsidRPr="0001496A">
        <w:rPr>
          <w:sz w:val="20"/>
          <w:szCs w:val="18"/>
        </w:rPr>
        <w:t>(vinte mil reais)</w:t>
      </w:r>
      <w:r>
        <w:t>.</w:t>
      </w:r>
    </w:p>
    <w:p w14:paraId="4E8A5538" w14:textId="77777777" w:rsidR="00531F1A" w:rsidRPr="00642A62" w:rsidRDefault="00531F1A" w:rsidP="00582082">
      <w:pPr>
        <w:pStyle w:val="Ttulo2"/>
      </w:pPr>
    </w:p>
    <w:p w14:paraId="71D259B2" w14:textId="29C9625D" w:rsidR="007C7C16" w:rsidRPr="00473E63" w:rsidRDefault="007C7C16" w:rsidP="007C7C16">
      <w:pPr>
        <w:pStyle w:val="Ttulo"/>
      </w:pPr>
      <w:r>
        <w:t>IV.2.2 – D</w:t>
      </w:r>
      <w:r w:rsidR="00F92F9E">
        <w:t>o d</w:t>
      </w:r>
      <w:r>
        <w:t>ano</w:t>
      </w:r>
      <w:r w:rsidR="00F92F9E">
        <w:t xml:space="preserve"> material e a necessidade de uso de prótese</w:t>
      </w:r>
      <w:r>
        <w:t>.</w:t>
      </w:r>
    </w:p>
    <w:p w14:paraId="0A9784E7" w14:textId="77777777" w:rsidR="007C7C16" w:rsidRPr="00642A62" w:rsidRDefault="007C7C16" w:rsidP="00582082">
      <w:pPr>
        <w:pStyle w:val="Ttulo2"/>
      </w:pPr>
    </w:p>
    <w:p w14:paraId="0619FABA" w14:textId="076BC457" w:rsidR="00F92F9E" w:rsidRDefault="00F92F9E" w:rsidP="00F92F9E">
      <w:pPr>
        <w:pStyle w:val="SemEspaamento"/>
      </w:pPr>
      <w:r>
        <w:t xml:space="preserve">Excelência, o autor requer </w:t>
      </w:r>
      <w:r w:rsidR="00160AD1">
        <w:t xml:space="preserve">indenização por danos materiais da ordem de </w:t>
      </w:r>
      <w:r>
        <w:t xml:space="preserve">R$ 108.000,00 </w:t>
      </w:r>
      <w:r w:rsidRPr="00661CD1">
        <w:rPr>
          <w:sz w:val="20"/>
          <w:szCs w:val="18"/>
        </w:rPr>
        <w:t>(cento e oito mil reais)</w:t>
      </w:r>
      <w:r w:rsidR="00160AD1">
        <w:t xml:space="preserve">, </w:t>
      </w:r>
      <w:r w:rsidR="000E59C1">
        <w:t>que seria o correspondente ao preço médio d</w:t>
      </w:r>
      <w:r w:rsidR="00661CD1">
        <w:t>os orçamentos que realizou para a</w:t>
      </w:r>
      <w:r w:rsidR="000E59C1">
        <w:t xml:space="preserve"> aquisição de uma prótese do membro superior. </w:t>
      </w:r>
    </w:p>
    <w:p w14:paraId="29E73C97" w14:textId="1CB30F57" w:rsidR="00C529CA" w:rsidRDefault="000E59C1" w:rsidP="00F92F9E">
      <w:pPr>
        <w:pStyle w:val="SemEspaamento"/>
      </w:pPr>
      <w:r>
        <w:t>Pois bem.</w:t>
      </w:r>
      <w:r w:rsidR="00661CD1">
        <w:t xml:space="preserve"> Compete ao espólio réu impugnar, mais uma vez, o montante apontado, tendo em vista que, em primeiro lugar, não é o equivalente ao </w:t>
      </w:r>
      <w:r w:rsidR="007A1E2D">
        <w:t xml:space="preserve">valor </w:t>
      </w:r>
      <w:r w:rsidR="00661CD1">
        <w:t xml:space="preserve">necessário para </w:t>
      </w:r>
      <w:r w:rsidR="00E85362">
        <w:t xml:space="preserve">a </w:t>
      </w:r>
      <w:r w:rsidR="00661CD1">
        <w:t xml:space="preserve">compra </w:t>
      </w:r>
      <w:r w:rsidR="00E85362">
        <w:t>d</w:t>
      </w:r>
      <w:r w:rsidR="00661CD1">
        <w:t xml:space="preserve">a prótese, mas apenas um preço médio </w:t>
      </w:r>
      <w:r w:rsidR="00392135">
        <w:t>entre orçamentos realizados de forma unilateral</w:t>
      </w:r>
      <w:r w:rsidR="00E85362">
        <w:t xml:space="preserve"> pelo autor</w:t>
      </w:r>
      <w:r w:rsidR="00392135">
        <w:t>.</w:t>
      </w:r>
      <w:r w:rsidR="00FC2834">
        <w:t xml:space="preserve"> </w:t>
      </w:r>
    </w:p>
    <w:p w14:paraId="41C6DE6D" w14:textId="5595283E" w:rsidR="00392135" w:rsidRDefault="00BF2648" w:rsidP="00DA7E96">
      <w:pPr>
        <w:pStyle w:val="SemEspaamento"/>
      </w:pPr>
      <w:r>
        <w:t>Além disso</w:t>
      </w:r>
      <w:r w:rsidR="00392135">
        <w:t xml:space="preserve">, </w:t>
      </w:r>
      <w:r w:rsidR="005D1086">
        <w:t>faz-se</w:t>
      </w:r>
      <w:r w:rsidR="00BA7760">
        <w:t xml:space="preserve"> necessária a realização de perícia </w:t>
      </w:r>
      <w:r w:rsidR="002904BF">
        <w:t>judicial</w:t>
      </w:r>
      <w:r w:rsidR="00BA7760">
        <w:t xml:space="preserve"> para </w:t>
      </w:r>
      <w:r w:rsidR="0066260B">
        <w:t xml:space="preserve">aferir a extensão da lesão e, por consequência, verificar qual modelo de prótese é o adequado </w:t>
      </w:r>
      <w:r w:rsidR="00C33761">
        <w:t>para o caso</w:t>
      </w:r>
      <w:r w:rsidR="00AF146B">
        <w:t xml:space="preserve"> e se ela pode ser fornecida pelo Sistema Único de Saúde – </w:t>
      </w:r>
      <w:r w:rsidR="00AF146B">
        <w:lastRenderedPageBreak/>
        <w:t>SUS</w:t>
      </w:r>
      <w:r w:rsidR="00AA0FB5">
        <w:t>. Registra-se</w:t>
      </w:r>
      <w:r w:rsidR="00C33761">
        <w:t xml:space="preserve">, também, </w:t>
      </w:r>
      <w:r w:rsidR="006F2E72">
        <w:t xml:space="preserve">que </w:t>
      </w:r>
      <w:r w:rsidR="009261E0">
        <w:t xml:space="preserve">essa quantia exorbitante destoa </w:t>
      </w:r>
      <w:r w:rsidR="009261E0" w:rsidRPr="00AA0FB5">
        <w:rPr>
          <w:sz w:val="20"/>
          <w:szCs w:val="18"/>
        </w:rPr>
        <w:t>– e muito –</w:t>
      </w:r>
      <w:r w:rsidR="009261E0">
        <w:t xml:space="preserve"> da capacidade financeira do espólio réu</w:t>
      </w:r>
      <w:r w:rsidR="009826BC">
        <w:t xml:space="preserve"> </w:t>
      </w:r>
      <w:r w:rsidR="009B60BE">
        <w:t xml:space="preserve">para eventual </w:t>
      </w:r>
      <w:r w:rsidR="006C49B2">
        <w:t>custeio d</w:t>
      </w:r>
      <w:r w:rsidR="00BA7760">
        <w:t>a prótese</w:t>
      </w:r>
      <w:r w:rsidR="009826BC">
        <w:t>.</w:t>
      </w:r>
    </w:p>
    <w:p w14:paraId="7BC93836" w14:textId="24AE197B" w:rsidR="00F92F9E" w:rsidRDefault="00F92F9E" w:rsidP="00582082">
      <w:pPr>
        <w:pStyle w:val="Ttulo2"/>
      </w:pPr>
    </w:p>
    <w:p w14:paraId="178CBA38" w14:textId="113FD6A0" w:rsidR="00420396" w:rsidRPr="00420396" w:rsidRDefault="006A0D0A" w:rsidP="00420396">
      <w:pPr>
        <w:pStyle w:val="Ttulo"/>
      </w:pPr>
      <w:r>
        <w:t>IV.2.</w:t>
      </w:r>
      <w:r w:rsidR="00420396">
        <w:t>3 – Dedução do seguro DPVAT.</w:t>
      </w:r>
    </w:p>
    <w:p w14:paraId="49926C2B" w14:textId="77777777" w:rsidR="006A0D0A" w:rsidRDefault="006A0D0A" w:rsidP="00582082">
      <w:pPr>
        <w:pStyle w:val="Ttulo2"/>
      </w:pPr>
    </w:p>
    <w:p w14:paraId="3DFFD31A" w14:textId="45399F60" w:rsidR="00420396" w:rsidRDefault="003C5F32" w:rsidP="00420396">
      <w:pPr>
        <w:pStyle w:val="SemEspaamento"/>
      </w:pPr>
      <w:r>
        <w:t>Por fim</w:t>
      </w:r>
      <w:r w:rsidR="00420396">
        <w:t>, Excelência,</w:t>
      </w:r>
      <w:r>
        <w:t xml:space="preserve"> na hipótese de o contestante ser eventualmente condenado ao pagamento de indenização ao autor, o espólio réu </w:t>
      </w:r>
      <w:r w:rsidRPr="00DE7E84">
        <w:rPr>
          <w:u w:val="single"/>
        </w:rPr>
        <w:t xml:space="preserve">requer a </w:t>
      </w:r>
      <w:r w:rsidR="004B70AC" w:rsidRPr="00DE7E84">
        <w:rPr>
          <w:u w:val="single"/>
        </w:rPr>
        <w:t>dedução da quantia recebida pelo autor a título de seguro DPVAT</w:t>
      </w:r>
      <w:r>
        <w:t xml:space="preserve">, consoante </w:t>
      </w:r>
      <w:r w:rsidR="00DE7E84">
        <w:t xml:space="preserve">entendimento </w:t>
      </w:r>
      <w:r>
        <w:t xml:space="preserve">sedimentado pela jurisprudência </w:t>
      </w:r>
      <w:r w:rsidRPr="00FE6293">
        <w:rPr>
          <w:sz w:val="20"/>
          <w:szCs w:val="18"/>
        </w:rPr>
        <w:t>(</w:t>
      </w:r>
      <w:r w:rsidR="00FE6293" w:rsidRPr="00FE6293">
        <w:rPr>
          <w:sz w:val="20"/>
          <w:szCs w:val="18"/>
        </w:rPr>
        <w:t xml:space="preserve">Súmula n. 246/STJ e </w:t>
      </w:r>
      <w:r w:rsidRPr="00FE6293">
        <w:rPr>
          <w:sz w:val="20"/>
          <w:szCs w:val="18"/>
        </w:rPr>
        <w:t xml:space="preserve">TJSC, </w:t>
      </w:r>
      <w:r w:rsidR="001711B6" w:rsidRPr="00FE6293">
        <w:rPr>
          <w:sz w:val="20"/>
          <w:szCs w:val="18"/>
        </w:rPr>
        <w:t>AC n. 0302206-10.2015.8.24.0012, rel. Des. José Agenor de Aragão, 4ª Câmara de Direito Civil, j. 2.6.2022)</w:t>
      </w:r>
      <w:r w:rsidR="004B70AC">
        <w:t>.</w:t>
      </w:r>
    </w:p>
    <w:p w14:paraId="6FF2AB4F" w14:textId="77777777" w:rsidR="00221B56" w:rsidRPr="00221B56" w:rsidRDefault="00221B56" w:rsidP="00221B56"/>
    <w:p w14:paraId="7A949E99" w14:textId="5E33E39C" w:rsidR="00AC3BAA" w:rsidRDefault="00841FD8" w:rsidP="00501A18">
      <w:pPr>
        <w:pStyle w:val="Ttulo"/>
      </w:pPr>
      <w:r>
        <w:t xml:space="preserve">V – </w:t>
      </w:r>
      <w:r w:rsidR="001432A8">
        <w:t>DA PRODUÇÃO DE PROVAS</w:t>
      </w:r>
    </w:p>
    <w:p w14:paraId="22BC9A39" w14:textId="77777777" w:rsidR="00AC3BAA" w:rsidRPr="00582082" w:rsidRDefault="00AC3BAA" w:rsidP="00582082">
      <w:pPr>
        <w:pStyle w:val="Ttulo2"/>
      </w:pPr>
    </w:p>
    <w:p w14:paraId="709DF590" w14:textId="7470B38F" w:rsidR="00990A1C" w:rsidRDefault="00990A1C" w:rsidP="00990A1C">
      <w:pPr>
        <w:pStyle w:val="SemEspaamento"/>
      </w:pPr>
      <w:r>
        <w:t xml:space="preserve">Caso seja </w:t>
      </w:r>
      <w:r w:rsidR="000C276D">
        <w:t xml:space="preserve">mantido no litígio, o </w:t>
      </w:r>
      <w:r w:rsidR="00AF418F">
        <w:t xml:space="preserve">espólio </w:t>
      </w:r>
      <w:r w:rsidR="000C276D">
        <w:t xml:space="preserve">réu </w:t>
      </w:r>
      <w:r w:rsidR="00AF418F">
        <w:t xml:space="preserve">pugna pela produção de todos os meios de prova admitidos, </w:t>
      </w:r>
      <w:r>
        <w:t xml:space="preserve">em especial a </w:t>
      </w:r>
      <w:r w:rsidRPr="00C0428C">
        <w:t>documental</w:t>
      </w:r>
      <w:r>
        <w:t xml:space="preserve">, pericial e </w:t>
      </w:r>
      <w:r w:rsidRPr="00C0428C">
        <w:t>testemunhal</w:t>
      </w:r>
      <w:r>
        <w:t>, sem prejuízo de outras que, porventura, venham a ser necessárias</w:t>
      </w:r>
      <w:r w:rsidRPr="00C0428C">
        <w:t>.</w:t>
      </w:r>
    </w:p>
    <w:p w14:paraId="76E29BBB" w14:textId="14521CDB" w:rsidR="00990A1C" w:rsidRDefault="00990A1C" w:rsidP="00990A1C">
      <w:pPr>
        <w:pStyle w:val="SemEspaamento"/>
      </w:pPr>
      <w:r w:rsidRPr="00C0428C">
        <w:t>A prova documental</w:t>
      </w:r>
      <w:r>
        <w:t xml:space="preserve"> se sustenta naquilo que </w:t>
      </w:r>
      <w:r w:rsidRPr="00C0428C">
        <w:t xml:space="preserve">segue com </w:t>
      </w:r>
      <w:r>
        <w:t>est</w:t>
      </w:r>
      <w:r w:rsidRPr="00C0428C">
        <w:t xml:space="preserve">a </w:t>
      </w:r>
      <w:r>
        <w:t>contestação e, entre</w:t>
      </w:r>
      <w:r w:rsidRPr="00C0428C">
        <w:t xml:space="preserve"> </w:t>
      </w:r>
      <w:r>
        <w:t>outras, as</w:t>
      </w:r>
      <w:r w:rsidRPr="00C0428C">
        <w:t xml:space="preserve"> que se</w:t>
      </w:r>
      <w:r>
        <w:t xml:space="preserve"> possa</w:t>
      </w:r>
      <w:r w:rsidRPr="00C0428C">
        <w:t xml:space="preserve"> </w:t>
      </w:r>
      <w:r>
        <w:t>entender pertinentes no decorrer desta ação</w:t>
      </w:r>
      <w:r w:rsidRPr="00C0428C">
        <w:t>.</w:t>
      </w:r>
    </w:p>
    <w:p w14:paraId="3667B630" w14:textId="72E4E54C" w:rsidR="00990A1C" w:rsidRDefault="00990A1C" w:rsidP="00990A1C">
      <w:pPr>
        <w:pStyle w:val="SemEspaamento"/>
      </w:pPr>
      <w:r>
        <w:t>Em relação à prova pericial, é necessária para demonstrar a existência de nexo causal entre a conduta e o resultado, bem assim a extensão dos danos sofridos</w:t>
      </w:r>
      <w:r w:rsidR="00C33761">
        <w:t xml:space="preserve"> e</w:t>
      </w:r>
      <w:r w:rsidR="00DB7230">
        <w:t xml:space="preserve"> da limitação da capacidade laboral, se for o caso</w:t>
      </w:r>
      <w:r w:rsidR="0045754F">
        <w:t>,</w:t>
      </w:r>
      <w:r>
        <w:t xml:space="preserve"> </w:t>
      </w:r>
      <w:r w:rsidR="0045754F">
        <w:t>para a quantificação de eventuais verbas indenizatórias.</w:t>
      </w:r>
    </w:p>
    <w:p w14:paraId="54185A11" w14:textId="22431879" w:rsidR="00AC3BAA" w:rsidRDefault="00990A1C" w:rsidP="00990A1C">
      <w:pPr>
        <w:pStyle w:val="SemEspaamento"/>
      </w:pPr>
      <w:r w:rsidRPr="00C0428C">
        <w:t xml:space="preserve">Quanto à prova testemunhal, cujo rol será oportunamente apresentado, </w:t>
      </w:r>
      <w:r>
        <w:t xml:space="preserve">acaso Vossa Excelência entenda ser </w:t>
      </w:r>
      <w:r w:rsidRPr="00C0428C">
        <w:t xml:space="preserve">indispensável a </w:t>
      </w:r>
      <w:r>
        <w:t xml:space="preserve">sua realização, a </w:t>
      </w:r>
      <w:r w:rsidRPr="00C0428C">
        <w:t>oitiva</w:t>
      </w:r>
      <w:r>
        <w:t>, entre outros,</w:t>
      </w:r>
      <w:r w:rsidRPr="00C0428C">
        <w:t xml:space="preserve"> daqueles</w:t>
      </w:r>
      <w:r>
        <w:t xml:space="preserve"> que </w:t>
      </w:r>
      <w:r w:rsidR="003951D7">
        <w:t>presenciaram o acidente</w:t>
      </w:r>
      <w:r w:rsidR="00AB5AC6">
        <w:t xml:space="preserve"> e realizaram o seu atendimento</w:t>
      </w:r>
      <w:r>
        <w:t>.</w:t>
      </w:r>
    </w:p>
    <w:p w14:paraId="356FD6B1" w14:textId="77777777" w:rsidR="0045754F" w:rsidRDefault="0045754F" w:rsidP="00501A18">
      <w:pPr>
        <w:pStyle w:val="Ttulo"/>
      </w:pPr>
    </w:p>
    <w:p w14:paraId="59C1E4B5" w14:textId="64C35A66" w:rsidR="00501A18" w:rsidRPr="00136102" w:rsidRDefault="00AC3BAA" w:rsidP="00501A18">
      <w:pPr>
        <w:pStyle w:val="Ttulo"/>
      </w:pPr>
      <w:r>
        <w:t>V</w:t>
      </w:r>
      <w:r w:rsidR="00EF1F08">
        <w:t>I</w:t>
      </w:r>
      <w:r>
        <w:t xml:space="preserve"> – </w:t>
      </w:r>
      <w:r w:rsidR="00501A18">
        <w:t xml:space="preserve">REQUERIMENTOS </w:t>
      </w:r>
    </w:p>
    <w:p w14:paraId="7E6FD409" w14:textId="77777777" w:rsidR="00501A18" w:rsidRPr="00136102" w:rsidRDefault="00501A18" w:rsidP="00501A18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32646C5" w14:textId="79ADCC44" w:rsidR="00501A18" w:rsidRPr="00136102" w:rsidRDefault="00501A18" w:rsidP="00501A18">
      <w:pPr>
        <w:pStyle w:val="SemEspaamento"/>
      </w:pPr>
      <w:r>
        <w:t>A</w:t>
      </w:r>
      <w:r w:rsidRPr="00136102">
        <w:t>nte o exposto, é esta para requerer</w:t>
      </w:r>
      <w:r w:rsidR="00DF39EC" w:rsidRPr="00DF39EC">
        <w:t xml:space="preserve"> </w:t>
      </w:r>
      <w:r w:rsidR="00DF39EC">
        <w:t>a Vossa Excelência o recebimento da presente contestação, para o fim de</w:t>
      </w:r>
      <w:r w:rsidRPr="00136102">
        <w:t>:</w:t>
      </w:r>
    </w:p>
    <w:p w14:paraId="0E75C3D1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E5F101" w14:textId="0F875A40" w:rsidR="00501A18" w:rsidRPr="00FA5546" w:rsidRDefault="00F27BA7" w:rsidP="003E46B9">
      <w:pPr>
        <w:pStyle w:val="SemEspaamento"/>
        <w:numPr>
          <w:ilvl w:val="0"/>
          <w:numId w:val="2"/>
        </w:numPr>
        <w:ind w:left="0" w:firstLine="1418"/>
      </w:pPr>
      <w:r w:rsidRPr="00220B39">
        <w:rPr>
          <w:szCs w:val="24"/>
        </w:rPr>
        <w:lastRenderedPageBreak/>
        <w:t xml:space="preserve">reconhecer a </w:t>
      </w:r>
      <w:r w:rsidRPr="00220B39">
        <w:rPr>
          <w:b/>
          <w:bCs/>
          <w:szCs w:val="24"/>
        </w:rPr>
        <w:t xml:space="preserve">ilegitimidade passiva </w:t>
      </w:r>
      <w:r w:rsidRPr="00277207">
        <w:rPr>
          <w:b/>
          <w:bCs/>
          <w:i/>
          <w:iCs/>
          <w:szCs w:val="24"/>
        </w:rPr>
        <w:t>ad causam</w:t>
      </w:r>
      <w:r w:rsidRPr="00220B39">
        <w:rPr>
          <w:szCs w:val="24"/>
        </w:rPr>
        <w:t xml:space="preserve"> do ora contestante e</w:t>
      </w:r>
      <w:r w:rsidR="00C62009">
        <w:rPr>
          <w:szCs w:val="24"/>
        </w:rPr>
        <w:t>, por consectário,</w:t>
      </w:r>
      <w:r>
        <w:rPr>
          <w:szCs w:val="24"/>
        </w:rPr>
        <w:t xml:space="preserve"> determina</w:t>
      </w:r>
      <w:r w:rsidR="006D1A24">
        <w:rPr>
          <w:szCs w:val="24"/>
        </w:rPr>
        <w:t>r</w:t>
      </w:r>
      <w:r>
        <w:rPr>
          <w:szCs w:val="24"/>
        </w:rPr>
        <w:t xml:space="preserve"> a</w:t>
      </w:r>
      <w:r w:rsidRPr="00220B39">
        <w:rPr>
          <w:szCs w:val="24"/>
        </w:rPr>
        <w:t xml:space="preserve"> </w:t>
      </w:r>
      <w:r>
        <w:rPr>
          <w:szCs w:val="24"/>
        </w:rPr>
        <w:t xml:space="preserve">sua </w:t>
      </w:r>
      <w:r w:rsidRPr="00220B39">
        <w:rPr>
          <w:szCs w:val="24"/>
        </w:rPr>
        <w:t>exclusão do presente feito, observado o art. 338</w:t>
      </w:r>
      <w:r>
        <w:rPr>
          <w:szCs w:val="24"/>
        </w:rPr>
        <w:t xml:space="preserve">, </w:t>
      </w:r>
      <w:r>
        <w:rPr>
          <w:i/>
          <w:iCs/>
          <w:szCs w:val="24"/>
        </w:rPr>
        <w:t>caput</w:t>
      </w:r>
      <w:r w:rsidRPr="00220B39">
        <w:rPr>
          <w:szCs w:val="24"/>
        </w:rPr>
        <w:t xml:space="preserve"> e parágrafo único</w:t>
      </w:r>
      <w:r>
        <w:rPr>
          <w:szCs w:val="24"/>
        </w:rPr>
        <w:t>,</w:t>
      </w:r>
      <w:r w:rsidRPr="00220B39">
        <w:rPr>
          <w:szCs w:val="24"/>
        </w:rPr>
        <w:t xml:space="preserve"> do CPC;</w:t>
      </w:r>
    </w:p>
    <w:p w14:paraId="7D2A03E0" w14:textId="3BFBDFF1" w:rsidR="00FA5546" w:rsidRDefault="00C92C2F" w:rsidP="003E46B9">
      <w:pPr>
        <w:pStyle w:val="SemEspaamento"/>
        <w:numPr>
          <w:ilvl w:val="0"/>
          <w:numId w:val="2"/>
        </w:numPr>
        <w:ind w:left="0" w:firstLine="1418"/>
      </w:pPr>
      <w:r w:rsidRPr="00220B39">
        <w:rPr>
          <w:szCs w:val="24"/>
        </w:rPr>
        <w:t>não sendo o caso</w:t>
      </w:r>
      <w:r>
        <w:t xml:space="preserve"> de acolhimento da preliminar de ilegitimidade, </w:t>
      </w:r>
      <w:r w:rsidR="00FA5546">
        <w:t>a revogação da gratuidade da justiça concedida ao demandante por falta de comprovação de sua hipossuficiência ou, subsidiariamente, seja intimado o autor para que junte aos autos documentação comprobatória de que a sua empresa não possui recursos suficientes para arcar com as despesas processuais, sob pena de revogação da gratuidade da justiça;</w:t>
      </w:r>
    </w:p>
    <w:p w14:paraId="4E5BA986" w14:textId="1CFD4306" w:rsidR="00501A18" w:rsidRPr="00B5296A" w:rsidRDefault="00D230FC" w:rsidP="003E46B9">
      <w:pPr>
        <w:pStyle w:val="SemEspaamento"/>
        <w:numPr>
          <w:ilvl w:val="0"/>
          <w:numId w:val="2"/>
        </w:numPr>
        <w:ind w:left="0" w:firstLine="1418"/>
      </w:pPr>
      <w:r w:rsidRPr="00220B39">
        <w:rPr>
          <w:szCs w:val="24"/>
        </w:rPr>
        <w:t xml:space="preserve">proceder </w:t>
      </w:r>
      <w:r w:rsidR="00BD4BAA">
        <w:rPr>
          <w:szCs w:val="24"/>
        </w:rPr>
        <w:t>a</w:t>
      </w:r>
      <w:r w:rsidRPr="00220B39">
        <w:rPr>
          <w:szCs w:val="24"/>
        </w:rPr>
        <w:t>o saneamento do processo</w:t>
      </w:r>
      <w:r w:rsidR="00EE152E">
        <w:rPr>
          <w:szCs w:val="24"/>
        </w:rPr>
        <w:t>,</w:t>
      </w:r>
      <w:r w:rsidRPr="00220B39">
        <w:rPr>
          <w:szCs w:val="24"/>
        </w:rPr>
        <w:t xml:space="preserve"> com o deferimento da produção da prova </w:t>
      </w:r>
      <w:r w:rsidR="00EE152E">
        <w:rPr>
          <w:szCs w:val="24"/>
        </w:rPr>
        <w:t>testemunhal</w:t>
      </w:r>
      <w:r w:rsidRPr="00220B39">
        <w:rPr>
          <w:szCs w:val="24"/>
        </w:rPr>
        <w:t>, cujo rol será oportunamente apresentado</w:t>
      </w:r>
      <w:r w:rsidR="00EE152E">
        <w:rPr>
          <w:szCs w:val="24"/>
        </w:rPr>
        <w:t>,</w:t>
      </w:r>
      <w:r w:rsidR="00EE152E" w:rsidRPr="00EE152E">
        <w:rPr>
          <w:szCs w:val="24"/>
        </w:rPr>
        <w:t xml:space="preserve"> </w:t>
      </w:r>
      <w:r w:rsidR="00EE152E">
        <w:rPr>
          <w:szCs w:val="24"/>
        </w:rPr>
        <w:t xml:space="preserve">e </w:t>
      </w:r>
      <w:r w:rsidR="00383F62">
        <w:rPr>
          <w:szCs w:val="24"/>
        </w:rPr>
        <w:t>d</w:t>
      </w:r>
      <w:r w:rsidR="00EE152E">
        <w:rPr>
          <w:szCs w:val="24"/>
        </w:rPr>
        <w:t>as demais requeridas no tópico V</w:t>
      </w:r>
      <w:r w:rsidR="00DE7E84">
        <w:rPr>
          <w:szCs w:val="24"/>
        </w:rPr>
        <w:t>; e,</w:t>
      </w:r>
    </w:p>
    <w:p w14:paraId="37FB29EE" w14:textId="6A00B76E" w:rsidR="00B5296A" w:rsidRDefault="00B5296A" w:rsidP="003E46B9">
      <w:pPr>
        <w:pStyle w:val="SemEspaamento"/>
        <w:numPr>
          <w:ilvl w:val="0"/>
          <w:numId w:val="2"/>
        </w:numPr>
        <w:ind w:left="0" w:firstLine="1418"/>
      </w:pPr>
      <w:r w:rsidRPr="00DE7E84">
        <w:rPr>
          <w:szCs w:val="24"/>
        </w:rPr>
        <w:t xml:space="preserve">ao final, </w:t>
      </w:r>
      <w:r w:rsidRPr="00DE7E84">
        <w:rPr>
          <w:b/>
          <w:bCs/>
          <w:szCs w:val="24"/>
        </w:rPr>
        <w:t>julgar improcedente</w:t>
      </w:r>
      <w:r w:rsidRPr="00DE7E84">
        <w:rPr>
          <w:szCs w:val="24"/>
        </w:rPr>
        <w:t xml:space="preserve"> a presente ação indenizatória, por </w:t>
      </w:r>
      <w:r w:rsidR="00BB4BD9" w:rsidRPr="00DE7E84">
        <w:rPr>
          <w:szCs w:val="24"/>
        </w:rPr>
        <w:t>conta</w:t>
      </w:r>
      <w:r w:rsidRPr="00DE7E84">
        <w:rPr>
          <w:szCs w:val="24"/>
        </w:rPr>
        <w:t xml:space="preserve"> d</w:t>
      </w:r>
      <w:r w:rsidR="00BB4BD9" w:rsidRPr="00DE7E84">
        <w:rPr>
          <w:szCs w:val="24"/>
        </w:rPr>
        <w:t>a</w:t>
      </w:r>
      <w:r w:rsidRPr="00DE7E84">
        <w:rPr>
          <w:szCs w:val="24"/>
        </w:rPr>
        <w:t xml:space="preserve"> prova de </w:t>
      </w:r>
      <w:r w:rsidR="00BB4BD9" w:rsidRPr="00DE7E84">
        <w:rPr>
          <w:szCs w:val="24"/>
        </w:rPr>
        <w:t xml:space="preserve">que </w:t>
      </w:r>
      <w:r w:rsidRPr="00DE7E84">
        <w:rPr>
          <w:szCs w:val="24"/>
        </w:rPr>
        <w:t xml:space="preserve">o ora contestante </w:t>
      </w:r>
      <w:r w:rsidR="00BB4BD9" w:rsidRPr="00DE7E84">
        <w:rPr>
          <w:szCs w:val="24"/>
          <w:u w:val="single"/>
        </w:rPr>
        <w:t xml:space="preserve">não era </w:t>
      </w:r>
      <w:r w:rsidRPr="004232CF">
        <w:rPr>
          <w:szCs w:val="24"/>
          <w:u w:val="single"/>
        </w:rPr>
        <w:t>proprietário ou responsável</w:t>
      </w:r>
      <w:r w:rsidRPr="00DE7E84">
        <w:rPr>
          <w:szCs w:val="24"/>
        </w:rPr>
        <w:t xml:space="preserve"> pelo automóvel envolvido no acidente</w:t>
      </w:r>
      <w:r w:rsidR="00BB4BD9" w:rsidRPr="00DE7E84">
        <w:rPr>
          <w:szCs w:val="24"/>
        </w:rPr>
        <w:t xml:space="preserve"> à época dos fatos</w:t>
      </w:r>
      <w:r w:rsidRPr="00DE7E84">
        <w:rPr>
          <w:szCs w:val="24"/>
        </w:rPr>
        <w:t>.</w:t>
      </w:r>
    </w:p>
    <w:p w14:paraId="14D20A44" w14:textId="77777777" w:rsidR="00501A18" w:rsidRPr="00C93597" w:rsidRDefault="00501A18" w:rsidP="00B5296A">
      <w:pPr>
        <w:pStyle w:val="SemEspaamento"/>
        <w:numPr>
          <w:ilvl w:val="0"/>
          <w:numId w:val="0"/>
        </w:numPr>
      </w:pPr>
    </w:p>
    <w:p w14:paraId="58E083A1" w14:textId="77777777" w:rsidR="00501A18" w:rsidRPr="00EC1F20" w:rsidRDefault="005B67EA" w:rsidP="00501A18">
      <w:pPr>
        <w:pStyle w:val="SemEspaamento"/>
      </w:pPr>
      <w:r>
        <w:rPr>
          <w:rFonts w:eastAsia="Calibri" w:cs="Times New Roman"/>
        </w:rPr>
        <w:t>Pleiteia</w:t>
      </w:r>
      <w:r w:rsidR="00501A18" w:rsidRPr="00F8192D">
        <w:rPr>
          <w:rFonts w:eastAsia="Calibri" w:cs="Times New Roman"/>
        </w:rPr>
        <w:t xml:space="preserve">, </w:t>
      </w:r>
      <w:r w:rsidR="00501A18">
        <w:rPr>
          <w:rFonts w:eastAsia="Calibri" w:cs="Times New Roman"/>
        </w:rPr>
        <w:t>por fim</w:t>
      </w:r>
      <w:r w:rsidR="00501A18" w:rsidRPr="00F8192D">
        <w:rPr>
          <w:rFonts w:eastAsia="Calibri" w:cs="Times New Roman"/>
        </w:rPr>
        <w:t>, sejam</w:t>
      </w:r>
      <w:r w:rsidR="00501A18" w:rsidRPr="00416D9D">
        <w:t xml:space="preserve"> todas as intimações </w:t>
      </w:r>
      <w:r w:rsidR="00501A18">
        <w:t xml:space="preserve">doravante </w:t>
      </w:r>
      <w:r w:rsidR="00501A18" w:rsidRPr="00416D9D">
        <w:t>realizadas em nome d</w:t>
      </w:r>
      <w:r w:rsidR="00501A18">
        <w:t>o</w:t>
      </w:r>
      <w:r w:rsidR="00501A18" w:rsidRPr="00416D9D">
        <w:t xml:space="preserve"> advogad</w:t>
      </w:r>
      <w:r w:rsidR="00501A18">
        <w:t>o</w:t>
      </w:r>
      <w:r w:rsidR="00501A18" w:rsidRPr="00416D9D">
        <w:t xml:space="preserve"> </w:t>
      </w:r>
      <w:r w:rsidR="00501A18">
        <w:t>Paulo Ekke Moukarzel Junior</w:t>
      </w:r>
      <w:r w:rsidR="00501A18" w:rsidRPr="00416D9D">
        <w:t>, inscrit</w:t>
      </w:r>
      <w:r w:rsidR="00501A18">
        <w:t>o</w:t>
      </w:r>
      <w:r w:rsidR="00501A18" w:rsidRPr="00416D9D">
        <w:t xml:space="preserve"> na OAB/SC sob o nº </w:t>
      </w:r>
      <w:r w:rsidR="00501A18">
        <w:t>36.591</w:t>
      </w:r>
      <w:r w:rsidR="00501A18" w:rsidRPr="00416D9D">
        <w:t>, sob pena de nulidade</w:t>
      </w:r>
      <w:r w:rsidR="00501A18" w:rsidRPr="00A51EDB">
        <w:t xml:space="preserve"> </w:t>
      </w:r>
      <w:r w:rsidR="00501A18" w:rsidRPr="00F8192D">
        <w:rPr>
          <w:sz w:val="20"/>
        </w:rPr>
        <w:t>(art. 272, §5º, do CPC)</w:t>
      </w:r>
      <w:r w:rsidR="00501A18" w:rsidRPr="00416D9D">
        <w:t>.</w:t>
      </w:r>
    </w:p>
    <w:p w14:paraId="3E25CCB5" w14:textId="77777777" w:rsidR="00501A18" w:rsidRDefault="00501A18" w:rsidP="00DE55A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2B239B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101C1B5" w14:textId="537BAFD9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C5898">
        <w:rPr>
          <w:rFonts w:ascii="Arial" w:eastAsia="Calibri" w:hAnsi="Arial" w:cs="Times New Roman"/>
          <w:noProof/>
          <w:sz w:val="24"/>
          <w:szCs w:val="24"/>
        </w:rPr>
        <w:t>20 de julho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B7112C5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BE9FD7C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AAE69CB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01D723A" w14:textId="77777777" w:rsidR="00501A18" w:rsidRPr="00136102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4B400F9" w14:textId="77777777" w:rsidR="00501A18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8962B7F" w14:textId="77777777" w:rsidR="00501A18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92E6167" w14:textId="77777777" w:rsidR="00642A62" w:rsidRDefault="00642A62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CC645B7" w14:textId="77777777" w:rsidR="00C76043" w:rsidRPr="00C76043" w:rsidRDefault="00C76043" w:rsidP="00C76043"/>
    <w:p w14:paraId="33907254" w14:textId="1092575E" w:rsidR="00501A18" w:rsidRPr="00B2672B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506AC9">
        <w:rPr>
          <w:rFonts w:cs="Arial"/>
          <w:u w:val="single"/>
        </w:rPr>
        <w:t>CONTESTAÇÃO</w:t>
      </w:r>
      <w:r w:rsidRPr="00B2672B">
        <w:rPr>
          <w:rFonts w:cs="Arial"/>
          <w:u w:val="single"/>
        </w:rPr>
        <w:t xml:space="preserve"> </w:t>
      </w:r>
    </w:p>
    <w:p w14:paraId="477EE0A6" w14:textId="77777777" w:rsidR="00501A18" w:rsidRPr="00167F26" w:rsidRDefault="00501A18" w:rsidP="00501A18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067EEB60" w14:textId="77777777" w:rsidR="00506AC9" w:rsidRDefault="00501A18" w:rsidP="00501A18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 w:rsidR="00207BE4">
        <w:rPr>
          <w:rFonts w:ascii="Arial" w:hAnsi="Arial" w:cs="Arial"/>
        </w:rPr>
        <w:t xml:space="preserve">  </w:t>
      </w:r>
      <w:r w:rsidR="00506AC9">
        <w:rPr>
          <w:rFonts w:ascii="Arial" w:hAnsi="Arial" w:cs="Arial"/>
        </w:rPr>
        <w:t>Contrato de compra e venda de bem móvel;</w:t>
      </w:r>
    </w:p>
    <w:p w14:paraId="625EF651" w14:textId="40078E81" w:rsidR="00506AC9" w:rsidRDefault="00506AC9" w:rsidP="00506AC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Íntegra dos autos </w:t>
      </w:r>
      <w:r w:rsidR="00265118">
        <w:rPr>
          <w:rFonts w:ascii="Arial" w:hAnsi="Arial" w:cs="Arial"/>
        </w:rPr>
        <w:t xml:space="preserve">n. </w:t>
      </w:r>
      <w:r w:rsidR="009D70FA" w:rsidRPr="009D70FA">
        <w:rPr>
          <w:rFonts w:ascii="Arial" w:hAnsi="Arial" w:cs="Arial"/>
        </w:rPr>
        <w:t>5001602-34.2022.8.24.0063</w:t>
      </w:r>
      <w:r>
        <w:rPr>
          <w:rFonts w:ascii="Arial" w:hAnsi="Arial" w:cs="Arial"/>
        </w:rPr>
        <w:t>;</w:t>
      </w:r>
    </w:p>
    <w:p w14:paraId="08B0C9D6" w14:textId="0D8BDCD9" w:rsidR="00A054B4" w:rsidRDefault="00506AC9" w:rsidP="00501A18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A054B4">
        <w:rPr>
          <w:rFonts w:ascii="Arial" w:hAnsi="Arial" w:cs="Arial"/>
        </w:rPr>
        <w:t xml:space="preserve">Íntegra dos autos n. </w:t>
      </w:r>
      <w:r w:rsidR="00D01C6C" w:rsidRPr="00D01C6C">
        <w:rPr>
          <w:rFonts w:ascii="Arial" w:hAnsi="Arial" w:cs="Arial"/>
        </w:rPr>
        <w:t>5002427-46.2020.8.24.0063</w:t>
      </w:r>
      <w:r w:rsidR="00A054B4">
        <w:rPr>
          <w:rFonts w:ascii="Arial" w:hAnsi="Arial" w:cs="Arial"/>
        </w:rPr>
        <w:t>;</w:t>
      </w:r>
    </w:p>
    <w:p w14:paraId="2849E869" w14:textId="14B1942A" w:rsidR="00131BEB" w:rsidRPr="006C4051" w:rsidRDefault="00A054B4" w:rsidP="006C4051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5</w:t>
      </w:r>
      <w:r>
        <w:rPr>
          <w:rFonts w:ascii="Arial" w:hAnsi="Arial" w:cs="Arial"/>
        </w:rPr>
        <w:t xml:space="preserve">: </w:t>
      </w:r>
      <w:r w:rsidR="00265118">
        <w:rPr>
          <w:rFonts w:ascii="Arial" w:hAnsi="Arial" w:cs="Arial"/>
        </w:rPr>
        <w:t>Decisão que determinou o retorno da posse do automóvel objeto da lide ao es</w:t>
      </w:r>
      <w:r w:rsidR="00C04F66">
        <w:rPr>
          <w:rFonts w:ascii="Arial" w:hAnsi="Arial" w:cs="Arial"/>
        </w:rPr>
        <w:t>pólio réu</w:t>
      </w:r>
      <w:r w:rsidR="00501A18">
        <w:rPr>
          <w:rFonts w:ascii="Arial" w:hAnsi="Arial" w:cs="Arial"/>
        </w:rPr>
        <w:t>.</w:t>
      </w:r>
    </w:p>
    <w:p w14:paraId="3665DAFD" w14:textId="77777777" w:rsidR="00131BEB" w:rsidRPr="00377A2E" w:rsidRDefault="00131BEB" w:rsidP="00377A2E"/>
    <w:sectPr w:rsidR="00131BEB" w:rsidRPr="00377A2E" w:rsidSect="00642A62">
      <w:headerReference w:type="default" r:id="rId9"/>
      <w:footerReference w:type="default" r:id="rId10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5AE5A" w14:textId="77777777" w:rsidR="003451B2" w:rsidRDefault="003451B2" w:rsidP="00943258">
      <w:pPr>
        <w:spacing w:after="0" w:line="240" w:lineRule="auto"/>
      </w:pPr>
      <w:r>
        <w:separator/>
      </w:r>
    </w:p>
  </w:endnote>
  <w:endnote w:type="continuationSeparator" w:id="0">
    <w:p w14:paraId="77586728" w14:textId="77777777" w:rsidR="003451B2" w:rsidRDefault="003451B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03BE85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005C698" wp14:editId="4324C4FC">
              <wp:simplePos x="0" y="0"/>
              <wp:positionH relativeFrom="column">
                <wp:posOffset>1515938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54E047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654B1" w14:textId="77777777" w:rsidR="003451B2" w:rsidRDefault="003451B2" w:rsidP="00943258">
      <w:pPr>
        <w:spacing w:after="0" w:line="240" w:lineRule="auto"/>
      </w:pPr>
      <w:r>
        <w:separator/>
      </w:r>
    </w:p>
  </w:footnote>
  <w:footnote w:type="continuationSeparator" w:id="0">
    <w:p w14:paraId="78CF4C0A" w14:textId="77777777" w:rsidR="003451B2" w:rsidRDefault="003451B2" w:rsidP="00943258">
      <w:pPr>
        <w:spacing w:after="0" w:line="240" w:lineRule="auto"/>
      </w:pPr>
      <w:r>
        <w:continuationSeparator/>
      </w:r>
    </w:p>
  </w:footnote>
  <w:footnote w:id="1">
    <w:p w14:paraId="29ED759C" w14:textId="6D4D8C97" w:rsidR="00615A16" w:rsidRPr="0017530C" w:rsidRDefault="00615A16" w:rsidP="0017530C">
      <w:pPr>
        <w:pStyle w:val="Textodenotaderodap"/>
        <w:jc w:val="both"/>
        <w:rPr>
          <w:rFonts w:ascii="Arial" w:hAnsi="Arial" w:cs="Arial"/>
        </w:rPr>
      </w:pPr>
      <w:r w:rsidRPr="0017530C">
        <w:rPr>
          <w:rStyle w:val="Refdenotaderodap"/>
          <w:rFonts w:ascii="Arial" w:hAnsi="Arial" w:cs="Arial"/>
          <w:sz w:val="18"/>
          <w:szCs w:val="18"/>
        </w:rPr>
        <w:footnoteRef/>
      </w:r>
      <w:r w:rsidRPr="0017530C">
        <w:rPr>
          <w:rFonts w:ascii="Arial" w:hAnsi="Arial" w:cs="Arial"/>
          <w:sz w:val="18"/>
          <w:szCs w:val="18"/>
        </w:rPr>
        <w:t xml:space="preserve"> Os autos</w:t>
      </w:r>
      <w:r w:rsidR="003810E1">
        <w:rPr>
          <w:rFonts w:ascii="Arial" w:hAnsi="Arial" w:cs="Arial"/>
          <w:sz w:val="18"/>
          <w:szCs w:val="18"/>
        </w:rPr>
        <w:t xml:space="preserve"> da tutela cautelar antecedente</w:t>
      </w:r>
      <w:r w:rsidRPr="0017530C">
        <w:rPr>
          <w:rFonts w:ascii="Arial" w:hAnsi="Arial" w:cs="Arial"/>
          <w:sz w:val="18"/>
          <w:szCs w:val="18"/>
        </w:rPr>
        <w:t xml:space="preserve"> n. 5000606-07.2020.8.24.0063 estão em segredo de justiça. Contudo, no cumprimento provisório </w:t>
      </w:r>
      <w:r w:rsidR="0017530C">
        <w:rPr>
          <w:rFonts w:ascii="Arial" w:hAnsi="Arial" w:cs="Arial"/>
          <w:sz w:val="18"/>
          <w:szCs w:val="18"/>
        </w:rPr>
        <w:t>de sentença (</w:t>
      </w:r>
      <w:r w:rsidR="0017530C">
        <w:rPr>
          <w:rFonts w:ascii="Arial" w:hAnsi="Arial" w:cs="Arial"/>
          <w:b/>
          <w:bCs/>
          <w:sz w:val="18"/>
          <w:szCs w:val="18"/>
        </w:rPr>
        <w:t xml:space="preserve">doc. </w:t>
      </w:r>
      <w:r w:rsidR="0017530C" w:rsidRPr="0017530C">
        <w:rPr>
          <w:rFonts w:ascii="Arial" w:hAnsi="Arial" w:cs="Arial"/>
          <w:b/>
          <w:bCs/>
          <w:sz w:val="18"/>
          <w:szCs w:val="18"/>
        </w:rPr>
        <w:t>4</w:t>
      </w:r>
      <w:r w:rsidR="0017530C">
        <w:rPr>
          <w:rFonts w:ascii="Arial" w:hAnsi="Arial" w:cs="Arial"/>
          <w:sz w:val="18"/>
          <w:szCs w:val="18"/>
        </w:rPr>
        <w:t xml:space="preserve">) </w:t>
      </w:r>
      <w:r w:rsidRPr="0017530C">
        <w:rPr>
          <w:rFonts w:ascii="Arial" w:hAnsi="Arial" w:cs="Arial"/>
          <w:sz w:val="18"/>
          <w:szCs w:val="18"/>
        </w:rPr>
        <w:t>há cópia d</w:t>
      </w:r>
      <w:r w:rsidR="003810E1">
        <w:rPr>
          <w:rFonts w:ascii="Arial" w:hAnsi="Arial" w:cs="Arial"/>
          <w:sz w:val="18"/>
          <w:szCs w:val="18"/>
        </w:rPr>
        <w:t>os autos da</w:t>
      </w:r>
      <w:r w:rsidR="0017530C">
        <w:rPr>
          <w:rFonts w:ascii="Arial" w:hAnsi="Arial" w:cs="Arial"/>
          <w:sz w:val="18"/>
          <w:szCs w:val="18"/>
        </w:rPr>
        <w:t xml:space="preserve"> tutela cautelar antecedente</w:t>
      </w:r>
      <w:r w:rsidR="00D01C6C">
        <w:rPr>
          <w:rFonts w:ascii="Arial" w:hAnsi="Arial" w:cs="Arial"/>
          <w:sz w:val="18"/>
          <w:szCs w:val="18"/>
        </w:rPr>
        <w:t xml:space="preserve"> mencionada</w:t>
      </w:r>
      <w:r w:rsidRPr="0017530C">
        <w:rPr>
          <w:rFonts w:ascii="Arial" w:hAnsi="Arial" w:cs="Arial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A25DC" w14:textId="5DB051B3" w:rsidR="00131BEB" w:rsidRDefault="00BA2544" w:rsidP="000D61AA">
    <w:pPr>
      <w:pStyle w:val="Cabealho"/>
      <w:tabs>
        <w:tab w:val="clear" w:pos="4252"/>
        <w:tab w:val="clear" w:pos="8504"/>
        <w:tab w:val="left" w:pos="3466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0E1700A" wp14:editId="5EE3C74B">
          <wp:simplePos x="0" y="0"/>
          <wp:positionH relativeFrom="column">
            <wp:posOffset>-942960</wp:posOffset>
          </wp:positionH>
          <wp:positionV relativeFrom="paragraph">
            <wp:posOffset>-484963</wp:posOffset>
          </wp:positionV>
          <wp:extent cx="7602279" cy="1089392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8754" cy="1091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1AA">
      <w:tab/>
    </w:r>
  </w:p>
  <w:p w14:paraId="7ACB4FD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4C40DE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05551E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773554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B4"/>
    <w:rsid w:val="00003F31"/>
    <w:rsid w:val="0001496A"/>
    <w:rsid w:val="000342F4"/>
    <w:rsid w:val="0004298B"/>
    <w:rsid w:val="00047304"/>
    <w:rsid w:val="00047B05"/>
    <w:rsid w:val="00047BB5"/>
    <w:rsid w:val="00054829"/>
    <w:rsid w:val="00064A1A"/>
    <w:rsid w:val="00081167"/>
    <w:rsid w:val="00086C50"/>
    <w:rsid w:val="00097661"/>
    <w:rsid w:val="000A073B"/>
    <w:rsid w:val="000A2E02"/>
    <w:rsid w:val="000B4FE9"/>
    <w:rsid w:val="000C276D"/>
    <w:rsid w:val="000C48DE"/>
    <w:rsid w:val="000D0AB7"/>
    <w:rsid w:val="000D228C"/>
    <w:rsid w:val="000D50F7"/>
    <w:rsid w:val="000D61AA"/>
    <w:rsid w:val="000E15DA"/>
    <w:rsid w:val="000E59C1"/>
    <w:rsid w:val="000F295D"/>
    <w:rsid w:val="000F2A9B"/>
    <w:rsid w:val="00104A08"/>
    <w:rsid w:val="0010684D"/>
    <w:rsid w:val="00107B44"/>
    <w:rsid w:val="00111532"/>
    <w:rsid w:val="00121DFC"/>
    <w:rsid w:val="00131894"/>
    <w:rsid w:val="00131BEB"/>
    <w:rsid w:val="001326D7"/>
    <w:rsid w:val="00134B34"/>
    <w:rsid w:val="001432A8"/>
    <w:rsid w:val="001434EF"/>
    <w:rsid w:val="00146D55"/>
    <w:rsid w:val="00152C0D"/>
    <w:rsid w:val="00154207"/>
    <w:rsid w:val="00160AD1"/>
    <w:rsid w:val="00161442"/>
    <w:rsid w:val="001667B0"/>
    <w:rsid w:val="001711B6"/>
    <w:rsid w:val="0017530C"/>
    <w:rsid w:val="00183BE2"/>
    <w:rsid w:val="00185E7F"/>
    <w:rsid w:val="00186693"/>
    <w:rsid w:val="00186E5F"/>
    <w:rsid w:val="00193FB4"/>
    <w:rsid w:val="001B2B98"/>
    <w:rsid w:val="001B2E75"/>
    <w:rsid w:val="001B75ED"/>
    <w:rsid w:val="001C3ACE"/>
    <w:rsid w:val="001C6D82"/>
    <w:rsid w:val="001D11D3"/>
    <w:rsid w:val="001D43C4"/>
    <w:rsid w:val="001E12AE"/>
    <w:rsid w:val="001E3643"/>
    <w:rsid w:val="001F338C"/>
    <w:rsid w:val="001F56A1"/>
    <w:rsid w:val="00201F45"/>
    <w:rsid w:val="0020795B"/>
    <w:rsid w:val="00207BE4"/>
    <w:rsid w:val="00221B56"/>
    <w:rsid w:val="0022256A"/>
    <w:rsid w:val="002246B1"/>
    <w:rsid w:val="00235B12"/>
    <w:rsid w:val="00240036"/>
    <w:rsid w:val="00241441"/>
    <w:rsid w:val="002540AE"/>
    <w:rsid w:val="00257C3B"/>
    <w:rsid w:val="00265118"/>
    <w:rsid w:val="00271131"/>
    <w:rsid w:val="00272BFB"/>
    <w:rsid w:val="0027313F"/>
    <w:rsid w:val="00273B82"/>
    <w:rsid w:val="00273D74"/>
    <w:rsid w:val="0028571B"/>
    <w:rsid w:val="00286665"/>
    <w:rsid w:val="002904BF"/>
    <w:rsid w:val="002A424B"/>
    <w:rsid w:val="002B2961"/>
    <w:rsid w:val="002E50CD"/>
    <w:rsid w:val="00305952"/>
    <w:rsid w:val="00311A1A"/>
    <w:rsid w:val="00314C65"/>
    <w:rsid w:val="003176BC"/>
    <w:rsid w:val="00321A4B"/>
    <w:rsid w:val="003415C1"/>
    <w:rsid w:val="003451B2"/>
    <w:rsid w:val="003453F4"/>
    <w:rsid w:val="00346485"/>
    <w:rsid w:val="00350A10"/>
    <w:rsid w:val="003611F4"/>
    <w:rsid w:val="003674CA"/>
    <w:rsid w:val="0037026D"/>
    <w:rsid w:val="0037197F"/>
    <w:rsid w:val="0037313C"/>
    <w:rsid w:val="00374958"/>
    <w:rsid w:val="003752CD"/>
    <w:rsid w:val="00377A2E"/>
    <w:rsid w:val="003802AE"/>
    <w:rsid w:val="003810E1"/>
    <w:rsid w:val="003822CF"/>
    <w:rsid w:val="00383F62"/>
    <w:rsid w:val="00387762"/>
    <w:rsid w:val="00392135"/>
    <w:rsid w:val="003951D7"/>
    <w:rsid w:val="003A6D50"/>
    <w:rsid w:val="003B133C"/>
    <w:rsid w:val="003B53BD"/>
    <w:rsid w:val="003C0005"/>
    <w:rsid w:val="003C5F32"/>
    <w:rsid w:val="003D588A"/>
    <w:rsid w:val="003E1DE0"/>
    <w:rsid w:val="003E3817"/>
    <w:rsid w:val="003E46B9"/>
    <w:rsid w:val="003E5639"/>
    <w:rsid w:val="003E5AC4"/>
    <w:rsid w:val="003F1F5D"/>
    <w:rsid w:val="0040459A"/>
    <w:rsid w:val="00420396"/>
    <w:rsid w:val="00420F67"/>
    <w:rsid w:val="004232CF"/>
    <w:rsid w:val="0042590E"/>
    <w:rsid w:val="00430AC8"/>
    <w:rsid w:val="0043378F"/>
    <w:rsid w:val="00436378"/>
    <w:rsid w:val="00441AF5"/>
    <w:rsid w:val="00444D91"/>
    <w:rsid w:val="00451652"/>
    <w:rsid w:val="0045754F"/>
    <w:rsid w:val="00463432"/>
    <w:rsid w:val="004677DE"/>
    <w:rsid w:val="00473E63"/>
    <w:rsid w:val="00482D07"/>
    <w:rsid w:val="004949AD"/>
    <w:rsid w:val="004A12D4"/>
    <w:rsid w:val="004A1536"/>
    <w:rsid w:val="004A30C1"/>
    <w:rsid w:val="004A56F6"/>
    <w:rsid w:val="004B70AC"/>
    <w:rsid w:val="004C127D"/>
    <w:rsid w:val="004D32A8"/>
    <w:rsid w:val="004D7253"/>
    <w:rsid w:val="004E60C5"/>
    <w:rsid w:val="004E62E5"/>
    <w:rsid w:val="004F2B78"/>
    <w:rsid w:val="004F7994"/>
    <w:rsid w:val="00501A18"/>
    <w:rsid w:val="00506AC9"/>
    <w:rsid w:val="005218E8"/>
    <w:rsid w:val="005263E2"/>
    <w:rsid w:val="00531F1A"/>
    <w:rsid w:val="00533D51"/>
    <w:rsid w:val="00543E6C"/>
    <w:rsid w:val="00555C65"/>
    <w:rsid w:val="00567065"/>
    <w:rsid w:val="00570391"/>
    <w:rsid w:val="00571BEF"/>
    <w:rsid w:val="005738E6"/>
    <w:rsid w:val="0058190C"/>
    <w:rsid w:val="00582082"/>
    <w:rsid w:val="00584324"/>
    <w:rsid w:val="00596499"/>
    <w:rsid w:val="005970E5"/>
    <w:rsid w:val="005A175D"/>
    <w:rsid w:val="005A77AA"/>
    <w:rsid w:val="005B67EA"/>
    <w:rsid w:val="005C09DC"/>
    <w:rsid w:val="005C5898"/>
    <w:rsid w:val="005D1086"/>
    <w:rsid w:val="005D351B"/>
    <w:rsid w:val="005E136B"/>
    <w:rsid w:val="005E58E2"/>
    <w:rsid w:val="005F156B"/>
    <w:rsid w:val="005F1A41"/>
    <w:rsid w:val="005F7FDA"/>
    <w:rsid w:val="00602E06"/>
    <w:rsid w:val="00615A16"/>
    <w:rsid w:val="00637B4E"/>
    <w:rsid w:val="00642A62"/>
    <w:rsid w:val="00642FA1"/>
    <w:rsid w:val="00646B25"/>
    <w:rsid w:val="00654924"/>
    <w:rsid w:val="00654DE0"/>
    <w:rsid w:val="006613CB"/>
    <w:rsid w:val="00661CD1"/>
    <w:rsid w:val="0066260B"/>
    <w:rsid w:val="00674245"/>
    <w:rsid w:val="0068433E"/>
    <w:rsid w:val="00693F8B"/>
    <w:rsid w:val="00696295"/>
    <w:rsid w:val="006A0D0A"/>
    <w:rsid w:val="006A5DB1"/>
    <w:rsid w:val="006B33F5"/>
    <w:rsid w:val="006B7687"/>
    <w:rsid w:val="006C4051"/>
    <w:rsid w:val="006C44EC"/>
    <w:rsid w:val="006C49B2"/>
    <w:rsid w:val="006D1A24"/>
    <w:rsid w:val="006D69E1"/>
    <w:rsid w:val="006D6D67"/>
    <w:rsid w:val="006E4CAA"/>
    <w:rsid w:val="006F2E72"/>
    <w:rsid w:val="006F6855"/>
    <w:rsid w:val="007108D6"/>
    <w:rsid w:val="00711F62"/>
    <w:rsid w:val="00712548"/>
    <w:rsid w:val="00731205"/>
    <w:rsid w:val="00731C28"/>
    <w:rsid w:val="00732F9D"/>
    <w:rsid w:val="00744EE2"/>
    <w:rsid w:val="007466F9"/>
    <w:rsid w:val="00751495"/>
    <w:rsid w:val="007605F2"/>
    <w:rsid w:val="0076134E"/>
    <w:rsid w:val="00772209"/>
    <w:rsid w:val="00772DC0"/>
    <w:rsid w:val="00795616"/>
    <w:rsid w:val="007A1E2D"/>
    <w:rsid w:val="007B2C7A"/>
    <w:rsid w:val="007C36DB"/>
    <w:rsid w:val="007C3ED4"/>
    <w:rsid w:val="007C7C16"/>
    <w:rsid w:val="007E0640"/>
    <w:rsid w:val="007E26EA"/>
    <w:rsid w:val="007E3A80"/>
    <w:rsid w:val="007F0871"/>
    <w:rsid w:val="007F2B42"/>
    <w:rsid w:val="007F2F90"/>
    <w:rsid w:val="008012B5"/>
    <w:rsid w:val="00807837"/>
    <w:rsid w:val="00811902"/>
    <w:rsid w:val="008162F8"/>
    <w:rsid w:val="008178D7"/>
    <w:rsid w:val="00824695"/>
    <w:rsid w:val="00834598"/>
    <w:rsid w:val="00841311"/>
    <w:rsid w:val="00841FD8"/>
    <w:rsid w:val="00846BA4"/>
    <w:rsid w:val="008562FB"/>
    <w:rsid w:val="008676E3"/>
    <w:rsid w:val="00867D18"/>
    <w:rsid w:val="00896540"/>
    <w:rsid w:val="008A0012"/>
    <w:rsid w:val="008B33C1"/>
    <w:rsid w:val="008C26B7"/>
    <w:rsid w:val="008C5B8C"/>
    <w:rsid w:val="008C70EA"/>
    <w:rsid w:val="008D1E30"/>
    <w:rsid w:val="008D5C64"/>
    <w:rsid w:val="008E377D"/>
    <w:rsid w:val="008F6B54"/>
    <w:rsid w:val="008F7B29"/>
    <w:rsid w:val="00907C53"/>
    <w:rsid w:val="00924163"/>
    <w:rsid w:val="0092484F"/>
    <w:rsid w:val="009261E0"/>
    <w:rsid w:val="00931056"/>
    <w:rsid w:val="0093734E"/>
    <w:rsid w:val="00941563"/>
    <w:rsid w:val="00943258"/>
    <w:rsid w:val="00944485"/>
    <w:rsid w:val="00956B49"/>
    <w:rsid w:val="00964FEA"/>
    <w:rsid w:val="009826BC"/>
    <w:rsid w:val="009840A3"/>
    <w:rsid w:val="0098770C"/>
    <w:rsid w:val="00990A1C"/>
    <w:rsid w:val="009A0955"/>
    <w:rsid w:val="009A7D88"/>
    <w:rsid w:val="009B60BE"/>
    <w:rsid w:val="009C5805"/>
    <w:rsid w:val="009D2212"/>
    <w:rsid w:val="009D2597"/>
    <w:rsid w:val="009D3793"/>
    <w:rsid w:val="009D70FA"/>
    <w:rsid w:val="009E4787"/>
    <w:rsid w:val="009F494B"/>
    <w:rsid w:val="009F6782"/>
    <w:rsid w:val="00A0119D"/>
    <w:rsid w:val="00A04AFC"/>
    <w:rsid w:val="00A054B4"/>
    <w:rsid w:val="00A054DD"/>
    <w:rsid w:val="00A12218"/>
    <w:rsid w:val="00A128ED"/>
    <w:rsid w:val="00A12934"/>
    <w:rsid w:val="00A4486C"/>
    <w:rsid w:val="00A50412"/>
    <w:rsid w:val="00A642A8"/>
    <w:rsid w:val="00A70D1F"/>
    <w:rsid w:val="00A7536E"/>
    <w:rsid w:val="00A81B95"/>
    <w:rsid w:val="00A81EB1"/>
    <w:rsid w:val="00A83054"/>
    <w:rsid w:val="00AA0FB5"/>
    <w:rsid w:val="00AB064E"/>
    <w:rsid w:val="00AB5AC6"/>
    <w:rsid w:val="00AC280F"/>
    <w:rsid w:val="00AC3BAA"/>
    <w:rsid w:val="00AD32E3"/>
    <w:rsid w:val="00AF146B"/>
    <w:rsid w:val="00AF418F"/>
    <w:rsid w:val="00AF4A4C"/>
    <w:rsid w:val="00B12133"/>
    <w:rsid w:val="00B13F00"/>
    <w:rsid w:val="00B24D13"/>
    <w:rsid w:val="00B252A6"/>
    <w:rsid w:val="00B270DB"/>
    <w:rsid w:val="00B33345"/>
    <w:rsid w:val="00B35275"/>
    <w:rsid w:val="00B41BA8"/>
    <w:rsid w:val="00B5296A"/>
    <w:rsid w:val="00B53ADB"/>
    <w:rsid w:val="00B6363E"/>
    <w:rsid w:val="00B66DC1"/>
    <w:rsid w:val="00B674CC"/>
    <w:rsid w:val="00B76D9A"/>
    <w:rsid w:val="00B92E6F"/>
    <w:rsid w:val="00BA2544"/>
    <w:rsid w:val="00BA2DEE"/>
    <w:rsid w:val="00BA7760"/>
    <w:rsid w:val="00BB4BD9"/>
    <w:rsid w:val="00BB6CFE"/>
    <w:rsid w:val="00BB7659"/>
    <w:rsid w:val="00BC47DB"/>
    <w:rsid w:val="00BC6659"/>
    <w:rsid w:val="00BD4BAA"/>
    <w:rsid w:val="00BD5675"/>
    <w:rsid w:val="00BE6AFD"/>
    <w:rsid w:val="00BE7483"/>
    <w:rsid w:val="00BE781F"/>
    <w:rsid w:val="00BF2648"/>
    <w:rsid w:val="00BF6FDB"/>
    <w:rsid w:val="00BF7B7F"/>
    <w:rsid w:val="00C03B4C"/>
    <w:rsid w:val="00C0456B"/>
    <w:rsid w:val="00C04CDD"/>
    <w:rsid w:val="00C04F66"/>
    <w:rsid w:val="00C05DBB"/>
    <w:rsid w:val="00C11150"/>
    <w:rsid w:val="00C1708A"/>
    <w:rsid w:val="00C212C1"/>
    <w:rsid w:val="00C33761"/>
    <w:rsid w:val="00C372F1"/>
    <w:rsid w:val="00C51B5C"/>
    <w:rsid w:val="00C529CA"/>
    <w:rsid w:val="00C55708"/>
    <w:rsid w:val="00C62009"/>
    <w:rsid w:val="00C725D3"/>
    <w:rsid w:val="00C76043"/>
    <w:rsid w:val="00C92C2F"/>
    <w:rsid w:val="00CA770B"/>
    <w:rsid w:val="00CB7335"/>
    <w:rsid w:val="00CB7924"/>
    <w:rsid w:val="00CC08CA"/>
    <w:rsid w:val="00CC3F3C"/>
    <w:rsid w:val="00CD634E"/>
    <w:rsid w:val="00CE021F"/>
    <w:rsid w:val="00CE525A"/>
    <w:rsid w:val="00CE751B"/>
    <w:rsid w:val="00CF22E7"/>
    <w:rsid w:val="00CF44EA"/>
    <w:rsid w:val="00D00EDC"/>
    <w:rsid w:val="00D01C6C"/>
    <w:rsid w:val="00D06C0D"/>
    <w:rsid w:val="00D10228"/>
    <w:rsid w:val="00D1458B"/>
    <w:rsid w:val="00D2285C"/>
    <w:rsid w:val="00D230FC"/>
    <w:rsid w:val="00D32740"/>
    <w:rsid w:val="00D43EAF"/>
    <w:rsid w:val="00D53F4A"/>
    <w:rsid w:val="00D6037C"/>
    <w:rsid w:val="00D66FAF"/>
    <w:rsid w:val="00D75F05"/>
    <w:rsid w:val="00DA2F99"/>
    <w:rsid w:val="00DA7150"/>
    <w:rsid w:val="00DA7E96"/>
    <w:rsid w:val="00DB599A"/>
    <w:rsid w:val="00DB7144"/>
    <w:rsid w:val="00DB7230"/>
    <w:rsid w:val="00DC3633"/>
    <w:rsid w:val="00DE0162"/>
    <w:rsid w:val="00DE0552"/>
    <w:rsid w:val="00DE29C7"/>
    <w:rsid w:val="00DE4504"/>
    <w:rsid w:val="00DE4796"/>
    <w:rsid w:val="00DE55AE"/>
    <w:rsid w:val="00DE7E84"/>
    <w:rsid w:val="00DF39EC"/>
    <w:rsid w:val="00E01EC0"/>
    <w:rsid w:val="00E0373C"/>
    <w:rsid w:val="00E04484"/>
    <w:rsid w:val="00E05790"/>
    <w:rsid w:val="00E0635B"/>
    <w:rsid w:val="00E11D23"/>
    <w:rsid w:val="00E17402"/>
    <w:rsid w:val="00E36525"/>
    <w:rsid w:val="00E37DFD"/>
    <w:rsid w:val="00E400C0"/>
    <w:rsid w:val="00E40613"/>
    <w:rsid w:val="00E41E19"/>
    <w:rsid w:val="00E50BAC"/>
    <w:rsid w:val="00E6182C"/>
    <w:rsid w:val="00E74F74"/>
    <w:rsid w:val="00E76D78"/>
    <w:rsid w:val="00E82283"/>
    <w:rsid w:val="00E84DBA"/>
    <w:rsid w:val="00E85362"/>
    <w:rsid w:val="00E90F3C"/>
    <w:rsid w:val="00E968BB"/>
    <w:rsid w:val="00EA09A4"/>
    <w:rsid w:val="00EA24BC"/>
    <w:rsid w:val="00EB1BC4"/>
    <w:rsid w:val="00EB3370"/>
    <w:rsid w:val="00EB4346"/>
    <w:rsid w:val="00EB60F4"/>
    <w:rsid w:val="00EC0F61"/>
    <w:rsid w:val="00EC27B9"/>
    <w:rsid w:val="00EC40F5"/>
    <w:rsid w:val="00ED3F2C"/>
    <w:rsid w:val="00EE152E"/>
    <w:rsid w:val="00EE3903"/>
    <w:rsid w:val="00EF1F08"/>
    <w:rsid w:val="00EF62A2"/>
    <w:rsid w:val="00F02B4E"/>
    <w:rsid w:val="00F06D0D"/>
    <w:rsid w:val="00F11B2C"/>
    <w:rsid w:val="00F11E7F"/>
    <w:rsid w:val="00F11ECC"/>
    <w:rsid w:val="00F12804"/>
    <w:rsid w:val="00F138F4"/>
    <w:rsid w:val="00F15A9B"/>
    <w:rsid w:val="00F22B73"/>
    <w:rsid w:val="00F23FCE"/>
    <w:rsid w:val="00F27BA7"/>
    <w:rsid w:val="00F333A3"/>
    <w:rsid w:val="00F35675"/>
    <w:rsid w:val="00F36D5D"/>
    <w:rsid w:val="00F42AB1"/>
    <w:rsid w:val="00F43183"/>
    <w:rsid w:val="00F453C4"/>
    <w:rsid w:val="00F54504"/>
    <w:rsid w:val="00F731CA"/>
    <w:rsid w:val="00F757F0"/>
    <w:rsid w:val="00F83615"/>
    <w:rsid w:val="00F90290"/>
    <w:rsid w:val="00F92F9E"/>
    <w:rsid w:val="00F97FC6"/>
    <w:rsid w:val="00FA4453"/>
    <w:rsid w:val="00FA4B6D"/>
    <w:rsid w:val="00FA5025"/>
    <w:rsid w:val="00FA5546"/>
    <w:rsid w:val="00FA635E"/>
    <w:rsid w:val="00FB6FDC"/>
    <w:rsid w:val="00FB726A"/>
    <w:rsid w:val="00FC03F5"/>
    <w:rsid w:val="00FC2834"/>
    <w:rsid w:val="00FE5DFC"/>
    <w:rsid w:val="00FE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4DDA2"/>
  <w15:chartTrackingRefBased/>
  <w15:docId w15:val="{1608488A-8D15-411A-91EE-2433047F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15A1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15A1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15A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34</TotalTime>
  <Pages>8</Pages>
  <Words>2403</Words>
  <Characters>12977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33</cp:revision>
  <cp:lastPrinted>2019-07-05T16:29:00Z</cp:lastPrinted>
  <dcterms:created xsi:type="dcterms:W3CDTF">2022-07-20T14:35:00Z</dcterms:created>
  <dcterms:modified xsi:type="dcterms:W3CDTF">2022-07-20T18:21:00Z</dcterms:modified>
</cp:coreProperties>
</file>