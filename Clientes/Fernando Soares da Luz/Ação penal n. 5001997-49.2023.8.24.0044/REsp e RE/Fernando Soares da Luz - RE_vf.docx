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01A6D" w14:textId="7561B31B" w:rsidR="000169F1" w:rsidRDefault="005C0B7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bookmarkStart w:id="0" w:name="_Hlk179817089"/>
      <w:bookmarkEnd w:id="0"/>
      <w:r>
        <w:rPr>
          <w:rFonts w:ascii="Arial" w:eastAsia="Calibri" w:hAnsi="Arial" w:cs="Times New Roman"/>
          <w:sz w:val="24"/>
          <w:szCs w:val="24"/>
        </w:rPr>
        <w:t>EXCELENTÍSSIMO</w:t>
      </w:r>
      <w:r w:rsidR="00D13545">
        <w:rPr>
          <w:rFonts w:ascii="Arial" w:eastAsia="Calibri" w:hAnsi="Arial" w:cs="Times New Roman"/>
          <w:sz w:val="24"/>
          <w:szCs w:val="24"/>
        </w:rPr>
        <w:t xml:space="preserve"> SENHOR</w:t>
      </w:r>
      <w:r>
        <w:rPr>
          <w:rFonts w:ascii="Arial" w:eastAsia="Calibri" w:hAnsi="Arial" w:cs="Times New Roman"/>
          <w:sz w:val="24"/>
          <w:szCs w:val="24"/>
        </w:rPr>
        <w:t xml:space="preserve"> DESEMBARGADOR PRESIDENTE DO EGRÉGIO TRIBUNAL DE JUSTIÇA DO ESTADO DE SANTA CATARINA</w:t>
      </w:r>
    </w:p>
    <w:p w14:paraId="1442CC60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A72D41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24D707" w14:textId="77777777" w:rsidR="005C0B76" w:rsidRPr="00136102" w:rsidRDefault="005C0B76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5B03992" w14:textId="289B0321" w:rsidR="000169F1" w:rsidRPr="005C0B76" w:rsidRDefault="005C0B76" w:rsidP="005C0B7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C0B76">
        <w:rPr>
          <w:rFonts w:ascii="Arial" w:eastAsia="Calibri" w:hAnsi="Arial" w:cs="Times New Roman"/>
        </w:rPr>
        <w:t>Autos n. 5001997-49.2023.8.24.0044</w:t>
      </w:r>
    </w:p>
    <w:p w14:paraId="449D6B15" w14:textId="77777777" w:rsidR="000169F1" w:rsidRPr="005C0B76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6621E4A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CD7F0A8" w14:textId="4EACCE55" w:rsidR="005C0B76" w:rsidRPr="00A814BD" w:rsidRDefault="005C0B76" w:rsidP="005C0B76">
      <w:pPr>
        <w:pStyle w:val="Qualificaodaspartes"/>
      </w:pPr>
      <w:r>
        <w:rPr>
          <w:b/>
        </w:rPr>
        <w:t>FERNANDO SOARES DA LUZ</w:t>
      </w:r>
      <w:r w:rsidR="000169F1" w:rsidRPr="00A814BD">
        <w:t xml:space="preserve">, </w:t>
      </w:r>
      <w:r>
        <w:t>já qualificado nos autos d</w:t>
      </w:r>
      <w:r w:rsidR="00CC7F4A">
        <w:t>os embargos de declaração na</w:t>
      </w:r>
      <w:r>
        <w:t xml:space="preserve"> apelação criminal n. </w:t>
      </w:r>
      <w:r w:rsidRPr="005C0B76">
        <w:t>5001997-49.2023.8.24.0044</w:t>
      </w:r>
      <w:r>
        <w:t xml:space="preserve">, em que é </w:t>
      </w:r>
      <w:r w:rsidR="003103C8">
        <w:t>embargado</w:t>
      </w:r>
      <w:r>
        <w:t xml:space="preserve"> o MINISTÉRIO PÚBLICO DO ESTADO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 w:rsidRPr="007059E0">
        <w:t xml:space="preserve">com fundamento no </w:t>
      </w:r>
      <w:r w:rsidR="001B756D" w:rsidRPr="007059E0">
        <w:t>art. 10</w:t>
      </w:r>
      <w:r w:rsidR="001B756D">
        <w:t>2</w:t>
      </w:r>
      <w:r w:rsidR="001B756D" w:rsidRPr="007059E0">
        <w:t>, III, ‘a’, da CF e no art. 1.029 e seguintes do CPC</w:t>
      </w:r>
      <w:r w:rsidRPr="007059E0">
        <w:t>, interpor</w:t>
      </w:r>
    </w:p>
    <w:p w14:paraId="133835AD" w14:textId="77777777" w:rsidR="005C0B76" w:rsidRDefault="005C0B76" w:rsidP="005C0B76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E6FDCC0" w14:textId="41D4350F" w:rsidR="005C0B76" w:rsidRDefault="005C0B76" w:rsidP="005C0B76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 xml:space="preserve">RECURSO </w:t>
      </w:r>
      <w:r w:rsidR="001B756D">
        <w:rPr>
          <w:rFonts w:ascii="Arial" w:eastAsia="Calibri" w:hAnsi="Arial" w:cs="Times New Roman"/>
          <w:b/>
          <w:i/>
          <w:sz w:val="24"/>
          <w:szCs w:val="24"/>
        </w:rPr>
        <w:t>EXTRAORDINÁRIO</w:t>
      </w:r>
    </w:p>
    <w:p w14:paraId="5474A6B6" w14:textId="77777777" w:rsidR="005C0B76" w:rsidRPr="00136102" w:rsidRDefault="005C0B76" w:rsidP="005C0B76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A2C82CA" w14:textId="3F3F6428" w:rsidR="005C0B76" w:rsidRPr="0004124A" w:rsidRDefault="005C0B76" w:rsidP="005C0B76">
      <w:pPr>
        <w:pStyle w:val="Qualificaodaspartes"/>
      </w:pPr>
      <w:r>
        <w:t>contra os acórdãos dos eventos 31 e 46</w:t>
      </w:r>
      <w:r w:rsidRPr="0004124A">
        <w:t xml:space="preserve">, pelos fundamentos de fato e de direito </w:t>
      </w:r>
      <w:r>
        <w:t>expostos na peça em anexo</w:t>
      </w:r>
      <w:r w:rsidRPr="0004124A">
        <w:t>.</w:t>
      </w:r>
    </w:p>
    <w:p w14:paraId="45F58EC9" w14:textId="38A23DB9" w:rsidR="000169F1" w:rsidRDefault="000169F1" w:rsidP="005C0B76">
      <w:pPr>
        <w:pStyle w:val="Qualificaodaspartes"/>
        <w:rPr>
          <w:rFonts w:eastAsia="Calibri" w:cs="Times New Roman"/>
          <w:b/>
          <w:szCs w:val="24"/>
        </w:rPr>
      </w:pPr>
    </w:p>
    <w:p w14:paraId="57814B20" w14:textId="77777777" w:rsidR="005C0B76" w:rsidRDefault="005C0B76" w:rsidP="005C0B76">
      <w:pPr>
        <w:pStyle w:val="Qualificaodaspartes"/>
        <w:rPr>
          <w:rFonts w:eastAsia="Calibri" w:cs="Times New Roman"/>
          <w:b/>
          <w:szCs w:val="24"/>
        </w:rPr>
      </w:pPr>
    </w:p>
    <w:p w14:paraId="77BEB20D" w14:textId="67F73187" w:rsidR="005C0B76" w:rsidRDefault="005C0B76" w:rsidP="005C0B76">
      <w:pPr>
        <w:pStyle w:val="SemEspaamento"/>
        <w:numPr>
          <w:ilvl w:val="0"/>
          <w:numId w:val="0"/>
        </w:numPr>
        <w:ind w:firstLine="1985"/>
      </w:pPr>
      <w:r w:rsidRPr="0041143B">
        <w:t xml:space="preserve">Requer, regularmente processado, seja o recurso admitido por Vossa Excelência, com a consequente remessa ao Egrégio </w:t>
      </w:r>
      <w:r w:rsidR="00F84F42">
        <w:t>Supremo</w:t>
      </w:r>
      <w:r w:rsidRPr="0041143B">
        <w:t xml:space="preserve"> Tribunal </w:t>
      </w:r>
      <w:r w:rsidR="00F84F42">
        <w:t>Federal</w:t>
      </w:r>
      <w:r w:rsidRPr="0041143B">
        <w:t>.</w:t>
      </w:r>
    </w:p>
    <w:p w14:paraId="43326755" w14:textId="77777777" w:rsidR="005C0B76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FB2F2A7" w14:textId="77777777" w:rsidR="005C0B76" w:rsidRPr="00136102" w:rsidRDefault="005C0B76" w:rsidP="005C0B7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F13FB83" w14:textId="38B8EA79" w:rsidR="005C0B76" w:rsidRPr="00136102" w:rsidRDefault="005C0B76" w:rsidP="005C0B7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A3073">
        <w:rPr>
          <w:rFonts w:ascii="Arial" w:eastAsia="Calibri" w:hAnsi="Arial" w:cs="Times New Roman"/>
          <w:noProof/>
          <w:sz w:val="24"/>
          <w:szCs w:val="24"/>
        </w:rPr>
        <w:t>15 de outubro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CA49A66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1C3EB50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4270EA3" w14:textId="77777777" w:rsidR="005C0B76" w:rsidRDefault="005C0B76" w:rsidP="005C0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969745C" w14:textId="77777777" w:rsidR="005C0B76" w:rsidRPr="00D576AF" w:rsidRDefault="005C0B76" w:rsidP="005C0B76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DA1ABAF" w14:textId="77777777" w:rsidR="005C0B76" w:rsidRPr="00D76430" w:rsidRDefault="005C0B76" w:rsidP="005C0B76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76430">
        <w:rPr>
          <w:rFonts w:ascii="Arial" w:eastAsia="Times New Roman" w:hAnsi="Arial" w:cs="Times New Roman"/>
          <w:sz w:val="24"/>
          <w:szCs w:val="24"/>
        </w:rPr>
        <w:t>OAB/SC 36.591</w:t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2C028540" w14:textId="77777777" w:rsidR="005C0B76" w:rsidRDefault="005C0B76" w:rsidP="005C0B76">
      <w:pPr>
        <w:pStyle w:val="Qualificaodaspartes"/>
        <w:rPr>
          <w:rFonts w:eastAsia="Calibri" w:cs="Times New Roman"/>
          <w:b/>
          <w:szCs w:val="24"/>
        </w:rPr>
      </w:pPr>
    </w:p>
    <w:p w14:paraId="0DFB7191" w14:textId="77777777" w:rsidR="00F2239E" w:rsidRDefault="00F2239E" w:rsidP="005C0B76">
      <w:pPr>
        <w:pStyle w:val="Qualificaodaspartes"/>
        <w:rPr>
          <w:rFonts w:eastAsia="Calibri" w:cs="Times New Roman"/>
          <w:b/>
          <w:szCs w:val="24"/>
        </w:rPr>
      </w:pPr>
    </w:p>
    <w:p w14:paraId="00B58257" w14:textId="77777777" w:rsidR="00F2239E" w:rsidRDefault="00F2239E" w:rsidP="005C0B76">
      <w:pPr>
        <w:pStyle w:val="Qualificaodaspartes"/>
        <w:rPr>
          <w:rFonts w:eastAsia="Calibri" w:cs="Times New Roman"/>
          <w:b/>
          <w:szCs w:val="24"/>
        </w:rPr>
      </w:pPr>
    </w:p>
    <w:p w14:paraId="275B2586" w14:textId="77777777" w:rsidR="005C0B76" w:rsidRDefault="005C0B76" w:rsidP="005C0B76">
      <w:pPr>
        <w:pStyle w:val="Qualificaodaspartes"/>
        <w:rPr>
          <w:rFonts w:eastAsia="Calibri" w:cs="Times New Roman"/>
          <w:b/>
          <w:szCs w:val="24"/>
        </w:rPr>
      </w:pPr>
    </w:p>
    <w:p w14:paraId="20AC03C6" w14:textId="77777777" w:rsidR="005C0B76" w:rsidRDefault="005C0B76" w:rsidP="005C0B76">
      <w:pPr>
        <w:pStyle w:val="Qualificaodaspartes"/>
        <w:rPr>
          <w:rFonts w:eastAsia="Calibri" w:cs="Times New Roman"/>
          <w:b/>
          <w:szCs w:val="24"/>
        </w:rPr>
      </w:pPr>
    </w:p>
    <w:p w14:paraId="2DEE0203" w14:textId="77777777" w:rsidR="002312BC" w:rsidRPr="008F1408" w:rsidRDefault="002312BC" w:rsidP="005C0B76">
      <w:pPr>
        <w:pStyle w:val="Qualificaodaspartes"/>
        <w:rPr>
          <w:rFonts w:eastAsia="Calibri" w:cs="Times New Roman"/>
          <w:b/>
          <w:sz w:val="18"/>
          <w:szCs w:val="18"/>
        </w:rPr>
      </w:pPr>
    </w:p>
    <w:p w14:paraId="69683CC8" w14:textId="649740D4" w:rsidR="005C0B76" w:rsidRPr="0041143B" w:rsidRDefault="005C0B76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F445E6" wp14:editId="61D609D3">
                <wp:simplePos x="0" y="0"/>
                <wp:positionH relativeFrom="column">
                  <wp:posOffset>-119380</wp:posOffset>
                </wp:positionH>
                <wp:positionV relativeFrom="paragraph">
                  <wp:posOffset>-74930</wp:posOffset>
                </wp:positionV>
                <wp:extent cx="3390900" cy="561975"/>
                <wp:effectExtent l="0" t="0" r="19050" b="28575"/>
                <wp:wrapNone/>
                <wp:docPr id="103067602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5619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17CC9" id="Retângulo: Cantos Diagonais Arredondados 1" o:spid="_x0000_s1026" style="position:absolute;margin-left:-9.4pt;margin-top:-5.9pt;width:267pt;height:4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390900,561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" path="m93664,l3390900,r,l3390900,468311v,51729,-41935,93664,-93664,93664l,561975r,l,93664c,41935,41935,,93664,xe" filled="f" strokecolor="#5b9bd5 [3208]" strokeweight="1pt">
                <v:stroke joinstyle="miter"/>
                <v:path arrowok="t" o:connecttype="custom" o:connectlocs="93664,0;3390900,0;3390900,0;3390900,468311;3297236,561975;0,561975;0,561975;0,93664;93664,0" o:connectangles="0,0,0,0,0,0,0,0,0"/>
              </v:shape>
            </w:pict>
          </mc:Fallback>
        </mc:AlternateContent>
      </w:r>
      <w:r w:rsidR="00C96804">
        <w:rPr>
          <w:rFonts w:ascii="Arial" w:eastAsia="Calibri" w:hAnsi="Arial" w:cs="Times New Roman"/>
          <w:bCs/>
          <w:noProof/>
          <w:sz w:val="20"/>
          <w:szCs w:val="20"/>
        </w:rPr>
        <w:t>RE</w:t>
      </w:r>
      <w:r>
        <w:rPr>
          <w:rFonts w:ascii="Arial" w:eastAsia="Calibri" w:hAnsi="Arial" w:cs="Times New Roman"/>
          <w:bCs/>
          <w:sz w:val="20"/>
          <w:szCs w:val="20"/>
        </w:rPr>
        <w:t xml:space="preserve"> nos EDs na ACrim</w:t>
      </w:r>
      <w:r w:rsidRPr="0041143B">
        <w:rPr>
          <w:rFonts w:ascii="Arial" w:eastAsia="Calibri" w:hAnsi="Arial" w:cs="Times New Roman"/>
          <w:bCs/>
          <w:sz w:val="20"/>
          <w:szCs w:val="20"/>
        </w:rPr>
        <w:t xml:space="preserve"> n. </w:t>
      </w:r>
      <w:r w:rsidRPr="005C0B76">
        <w:rPr>
          <w:rFonts w:ascii="Arial" w:eastAsia="Calibri" w:hAnsi="Arial" w:cs="Times New Roman"/>
          <w:bCs/>
          <w:sz w:val="20"/>
          <w:szCs w:val="20"/>
        </w:rPr>
        <w:t>5001997-49.2023.8.24.0044</w:t>
      </w:r>
    </w:p>
    <w:p w14:paraId="5EF0BB57" w14:textId="1CFA735D" w:rsidR="005C0B76" w:rsidRPr="00D63FEB" w:rsidRDefault="005C0B76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 xml:space="preserve">Recorrente: </w:t>
      </w:r>
      <w:r>
        <w:rPr>
          <w:rFonts w:ascii="Arial" w:eastAsia="Calibri" w:hAnsi="Arial" w:cs="Times New Roman"/>
          <w:bCs/>
          <w:sz w:val="20"/>
          <w:szCs w:val="20"/>
        </w:rPr>
        <w:t>Fernando Soares da Luz</w:t>
      </w:r>
    </w:p>
    <w:p w14:paraId="544FEE04" w14:textId="77777777" w:rsidR="005C0B76" w:rsidRPr="00D63FEB" w:rsidRDefault="005C0B76" w:rsidP="005C0B76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Recorrido: Ministério Público de Santa Catarina</w:t>
      </w:r>
    </w:p>
    <w:p w14:paraId="196B017F" w14:textId="77777777" w:rsidR="005C0B76" w:rsidRDefault="005C0B76" w:rsidP="00232CD9">
      <w:pPr>
        <w:pStyle w:val="Ttulo"/>
      </w:pPr>
    </w:p>
    <w:p w14:paraId="39252A25" w14:textId="77777777" w:rsidR="005C0B76" w:rsidRDefault="005C0B76" w:rsidP="005C0B76">
      <w:pPr>
        <w:spacing w:before="120" w:after="120" w:line="360" w:lineRule="auto"/>
        <w:contextualSpacing/>
        <w:jc w:val="center"/>
        <w:rPr>
          <w:rFonts w:ascii="Arial" w:eastAsia="Calibri" w:hAnsi="Arial" w:cs="Times New Roman"/>
          <w:b/>
          <w:sz w:val="24"/>
          <w:szCs w:val="24"/>
        </w:rPr>
      </w:pPr>
    </w:p>
    <w:p w14:paraId="58521F8B" w14:textId="70641A6B" w:rsidR="005C0B76" w:rsidRPr="00394BF0" w:rsidRDefault="005C0B76" w:rsidP="005C0B76">
      <w:pPr>
        <w:spacing w:before="120" w:after="120" w:line="360" w:lineRule="auto"/>
        <w:contextualSpacing/>
        <w:jc w:val="center"/>
        <w:rPr>
          <w:rFonts w:ascii="Arial" w:eastAsia="Calibri" w:hAnsi="Arial" w:cs="Times New Roman"/>
          <w:i/>
          <w:iCs/>
          <w:sz w:val="24"/>
          <w:szCs w:val="24"/>
        </w:rPr>
      </w:pPr>
      <w:r w:rsidRPr="00394BF0">
        <w:rPr>
          <w:rFonts w:ascii="Arial" w:eastAsia="Calibri" w:hAnsi="Arial" w:cs="Times New Roman"/>
          <w:i/>
          <w:iCs/>
          <w:sz w:val="24"/>
          <w:szCs w:val="24"/>
        </w:rPr>
        <w:t>RAZÕES RECURSAIS</w:t>
      </w:r>
    </w:p>
    <w:p w14:paraId="1F7D6DC0" w14:textId="16B45159" w:rsidR="005C0B76" w:rsidRDefault="005C0B76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BFB1419" w14:textId="1A3C4F20" w:rsidR="005C0B76" w:rsidRDefault="00B26629" w:rsidP="005C0B76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3DE62" wp14:editId="44A4BC44">
                <wp:simplePos x="0" y="0"/>
                <wp:positionH relativeFrom="column">
                  <wp:posOffset>737869</wp:posOffset>
                </wp:positionH>
                <wp:positionV relativeFrom="paragraph">
                  <wp:posOffset>105410</wp:posOffset>
                </wp:positionV>
                <wp:extent cx="4238625" cy="1685925"/>
                <wp:effectExtent l="0" t="0" r="28575" b="28575"/>
                <wp:wrapNone/>
                <wp:docPr id="51176375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16859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781FD" id="Retângulo: Cantos Diagonais Arredondados 1" o:spid="_x0000_s1026" style="position:absolute;margin-left:58.1pt;margin-top:8.3pt;width:333.75pt;height:1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38625,168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" path="m280993,l4238625,r,l4238625,1404932v,155188,-125805,280993,-280993,280993l,1685925r,l,280993c,125805,125805,,280993,xe" filled="f" strokecolor="#5b9bd5 [3208]" strokeweight="1pt">
                <v:stroke joinstyle="miter"/>
                <v:path arrowok="t" o:connecttype="custom" o:connectlocs="280993,0;4238625,0;4238625,0;4238625,1404932;3957632,1685925;0,1685925;0,1685925;0,280993;280993,0" o:connectangles="0,0,0,0,0,0,0,0,0"/>
              </v:shape>
            </w:pict>
          </mc:Fallback>
        </mc:AlternateContent>
      </w:r>
    </w:p>
    <w:p w14:paraId="61CEB271" w14:textId="09E1C52C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EGRÉGIO </w:t>
      </w:r>
      <w:r w:rsidR="00B2395F">
        <w:rPr>
          <w:rFonts w:ascii="Arial" w:hAnsi="Arial" w:cs="Arial"/>
          <w:b/>
          <w:bCs/>
          <w:sz w:val="24"/>
          <w:szCs w:val="24"/>
        </w:rPr>
        <w:t>SUPREMO TRIBUNAL FEDERAL</w:t>
      </w:r>
    </w:p>
    <w:p w14:paraId="51A0938F" w14:textId="77777777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49AE1E" w14:textId="77777777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COLENDA TURMA</w:t>
      </w:r>
    </w:p>
    <w:p w14:paraId="60C2CCFF" w14:textId="77777777" w:rsidR="005C0B76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3FBE9693" w14:textId="2E608C49" w:rsidR="005C0B76" w:rsidRPr="00874152" w:rsidRDefault="005C0B76" w:rsidP="005C0B76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EMÉRITOS MINISTROS JULGADORES</w:t>
      </w:r>
    </w:p>
    <w:p w14:paraId="62E2C3EC" w14:textId="77777777" w:rsidR="005C0B76" w:rsidRDefault="005C0B76" w:rsidP="005C0B76">
      <w:pPr>
        <w:pStyle w:val="Qualificaodaspartes"/>
        <w:rPr>
          <w:rFonts w:eastAsia="Calibri" w:cs="Times New Roman"/>
          <w:b/>
          <w:szCs w:val="24"/>
        </w:rPr>
      </w:pPr>
    </w:p>
    <w:p w14:paraId="60B78C25" w14:textId="77777777" w:rsidR="005C0B76" w:rsidRDefault="005C0B76" w:rsidP="005C0B76">
      <w:pPr>
        <w:pStyle w:val="Qualificaodaspartes"/>
        <w:rPr>
          <w:rFonts w:eastAsia="Calibri" w:cs="Times New Roman"/>
          <w:b/>
          <w:szCs w:val="24"/>
        </w:rPr>
      </w:pPr>
    </w:p>
    <w:p w14:paraId="559FAACC" w14:textId="77777777" w:rsidR="005C0B76" w:rsidRDefault="005C0B76" w:rsidP="005C0B76">
      <w:pPr>
        <w:pStyle w:val="Qualificaodaspartes"/>
        <w:ind w:firstLine="0"/>
        <w:rPr>
          <w:rFonts w:eastAsia="Calibri" w:cs="Times New Roman"/>
          <w:b/>
          <w:szCs w:val="24"/>
        </w:rPr>
      </w:pPr>
    </w:p>
    <w:p w14:paraId="787385DD" w14:textId="79ADE55F" w:rsidR="000169F1" w:rsidRPr="005C4689" w:rsidRDefault="000169F1" w:rsidP="00232CD9">
      <w:pPr>
        <w:pStyle w:val="Ttulo"/>
      </w:pPr>
      <w:r w:rsidRPr="005C4689">
        <w:t>I –</w:t>
      </w:r>
      <w:r>
        <w:t xml:space="preserve"> </w:t>
      </w:r>
      <w:r w:rsidR="00416D9A">
        <w:t>SÍNTESE DA DEMANDA</w:t>
      </w:r>
    </w:p>
    <w:p w14:paraId="02E36F1E" w14:textId="77777777" w:rsidR="000169F1" w:rsidRPr="004A3F4E" w:rsidRDefault="000169F1" w:rsidP="000169F1"/>
    <w:p w14:paraId="18137792" w14:textId="5F91E357" w:rsidR="00D956CD" w:rsidRDefault="00D956CD" w:rsidP="00D956CD">
      <w:pPr>
        <w:pStyle w:val="SemEspaamento"/>
      </w:pPr>
      <w:r>
        <w:t xml:space="preserve">O recorrente foi condenado à exorbitante pena de 19 anos, 5 meses e 12 dias de reclusão, em regime fechado, além de 22 dias-multa, pelos delitos de roubo majorado pelo concurso de pessoas, com a restrição de liberdade das vítimas e o emprego de violência que resultou lesão corporal grave </w:t>
      </w:r>
      <w:r w:rsidRPr="00C0760E">
        <w:rPr>
          <w:sz w:val="20"/>
          <w:szCs w:val="18"/>
        </w:rPr>
        <w:t>(art. 157, §2º, II e V, e §3º, I, do CP)</w:t>
      </w:r>
      <w:r>
        <w:t>.</w:t>
      </w:r>
    </w:p>
    <w:p w14:paraId="3DDEDF53" w14:textId="77777777" w:rsidR="00D956CD" w:rsidRDefault="00D956CD" w:rsidP="00D956CD">
      <w:pPr>
        <w:pStyle w:val="SemEspaamento"/>
      </w:pPr>
      <w:r>
        <w:t>Segundo a narrativa da denúncia, às 23h do dia 6.11.2022 o recorrente, em concurso com outras pessoas, teria entrado na empresa</w:t>
      </w:r>
      <w:r w:rsidRPr="008771F6">
        <w:t xml:space="preserve"> </w:t>
      </w:r>
      <w:r>
        <w:t xml:space="preserve">Orleplast Indústria e Comércio de Plásticos Ltda., localizado na Rua Lady Felisbino, n. 2.250, bairro Rio Belo, município de Orleans/SC, praticado roubo mediante grave ameaça, com emprego de arma de fogo, e subtraído R$ 180.443,66 em cheques que eram do estabelecimento comercial </w:t>
      </w:r>
      <w:r w:rsidRPr="005D2C98">
        <w:rPr>
          <w:sz w:val="20"/>
          <w:szCs w:val="18"/>
        </w:rPr>
        <w:t xml:space="preserve">(evento 1, DENUNCIA1, p. </w:t>
      </w:r>
      <w:r>
        <w:rPr>
          <w:sz w:val="20"/>
          <w:szCs w:val="18"/>
        </w:rPr>
        <w:t>1</w:t>
      </w:r>
      <w:r w:rsidRPr="005D2C98">
        <w:rPr>
          <w:sz w:val="20"/>
          <w:szCs w:val="18"/>
        </w:rPr>
        <w:t>)</w:t>
      </w:r>
      <w:r>
        <w:t>.</w:t>
      </w:r>
    </w:p>
    <w:p w14:paraId="2A2A5157" w14:textId="5AA5D3DA" w:rsidR="00D956CD" w:rsidRDefault="00D956CD" w:rsidP="00D956CD">
      <w:pPr>
        <w:pStyle w:val="SemEspaamento"/>
      </w:pPr>
      <w:r>
        <w:t>Ao detalhar os fatos, a denúncia alegou que o recorrente e os demais comparsas teriam “</w:t>
      </w:r>
      <w:r w:rsidRPr="00A719AD">
        <w:rPr>
          <w:i/>
          <w:iCs/>
        </w:rPr>
        <w:t>abordado o segurança da empresa</w:t>
      </w:r>
      <w:r>
        <w:t>”, rendido outros funcionários e restringido a liberdade das vítimas, “</w:t>
      </w:r>
      <w:r w:rsidRPr="00A719AD">
        <w:rPr>
          <w:i/>
          <w:iCs/>
        </w:rPr>
        <w:t>sempre mediante graves ameaças e utilização de arma de fogo, deixando-os no interior do estabelecimento comercial até a chegada da Polícia Militar, a fim de assegurar a subtração dos valores</w:t>
      </w:r>
      <w:r>
        <w:t xml:space="preserve">” </w:t>
      </w:r>
      <w:r w:rsidRPr="005D2C98">
        <w:rPr>
          <w:sz w:val="20"/>
          <w:szCs w:val="18"/>
        </w:rPr>
        <w:t>(evento 1, DENUNCIA1, p. 2)</w:t>
      </w:r>
      <w:r>
        <w:t>.</w:t>
      </w:r>
    </w:p>
    <w:p w14:paraId="0F5883F7" w14:textId="05C65A5F" w:rsidR="00D956CD" w:rsidRDefault="00D956CD" w:rsidP="00D956CD">
      <w:pPr>
        <w:pStyle w:val="SemEspaamento"/>
      </w:pPr>
      <w:r>
        <w:t xml:space="preserve">A peça acusatória argumentou, </w:t>
      </w:r>
      <w:r w:rsidR="009A327D">
        <w:t xml:space="preserve">também, </w:t>
      </w:r>
      <w:r>
        <w:t>que “</w:t>
      </w:r>
      <w:r w:rsidRPr="000A1389">
        <w:rPr>
          <w:i/>
          <w:iCs/>
        </w:rPr>
        <w:t>a vítima Paul Crysostome foi atingida por três disparos de arma de fogo [..], o que ocasionou ferimentos graves e geraram risco de vida</w:t>
      </w:r>
      <w:r>
        <w:t xml:space="preserve">”, razão pela qual, no seu entendimento, estariam caracterizados os crimes tipificados no art. </w:t>
      </w:r>
      <w:r w:rsidRPr="00D52BA0">
        <w:t>157, §2º, II e V, e §3º, I, do CP</w:t>
      </w:r>
      <w:r>
        <w:t xml:space="preserve"> </w:t>
      </w:r>
      <w:r w:rsidRPr="000A1389">
        <w:rPr>
          <w:sz w:val="20"/>
          <w:szCs w:val="18"/>
        </w:rPr>
        <w:t>(evento 1, DENUNCIA1, p. 2)</w:t>
      </w:r>
      <w:r>
        <w:t>.</w:t>
      </w:r>
    </w:p>
    <w:p w14:paraId="51CB5852" w14:textId="44998C8F" w:rsidR="00D956CD" w:rsidRDefault="00D956CD" w:rsidP="00D956CD">
      <w:pPr>
        <w:pStyle w:val="SemEspaamento"/>
      </w:pPr>
      <w:r>
        <w:t xml:space="preserve">Devidamente instruído o feito, a acusação apresentou alegações finais </w:t>
      </w:r>
      <w:r w:rsidRPr="00791F95">
        <w:rPr>
          <w:sz w:val="20"/>
          <w:szCs w:val="18"/>
        </w:rPr>
        <w:t>(evento 102)</w:t>
      </w:r>
      <w:r>
        <w:t>, ocasião em que descreveu os depoimentos colhidos na fase inquisitória e judicial e tentou justificar os motivos pelos quais entendia ser necessária a condenação do recorrente pelos crimes descritos, mesmo diante das inúmeras incongruências e fragilidades da investigação policial.</w:t>
      </w:r>
    </w:p>
    <w:p w14:paraId="01082779" w14:textId="3A810924" w:rsidR="00D956CD" w:rsidRDefault="00D956CD" w:rsidP="00D956CD">
      <w:pPr>
        <w:pStyle w:val="SemEspaamento"/>
      </w:pPr>
      <w:r>
        <w:t xml:space="preserve">Na sequência, o recorrente também apresentou alegações finais </w:t>
      </w:r>
      <w:r w:rsidRPr="00921B36">
        <w:rPr>
          <w:sz w:val="20"/>
          <w:szCs w:val="18"/>
        </w:rPr>
        <w:t>(evento 105)</w:t>
      </w:r>
      <w:r>
        <w:t xml:space="preserve">, momento em que </w:t>
      </w:r>
      <w:r w:rsidRPr="007B7F18">
        <w:rPr>
          <w:b/>
        </w:rPr>
        <w:t>expôs os 5 principais pontos que necessariamente conduzem à absolvição</w:t>
      </w:r>
      <w:r>
        <w:t xml:space="preserve">, sendo que o primeiro diz respeito à falta de confirmação, na fase judicial, dos elementos de prova relativos à autoria colhidos no inquérito policial, sobretudo os que constam relatório policial n. 77/2022/SIC, o que inviabiliza a sentença condenatória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1</w:t>
      </w:r>
      <w:r w:rsidRPr="00C41AA6">
        <w:rPr>
          <w:b/>
          <w:bCs/>
          <w:sz w:val="20"/>
          <w:szCs w:val="18"/>
        </w:rPr>
        <w:t>º argumento)</w:t>
      </w:r>
      <w:r>
        <w:t>.</w:t>
      </w:r>
    </w:p>
    <w:p w14:paraId="30DEECBA" w14:textId="1CAE0BF4" w:rsidR="00D956CD" w:rsidRDefault="00D956CD" w:rsidP="00D956CD">
      <w:pPr>
        <w:pStyle w:val="SemEspaamento"/>
      </w:pPr>
      <w:r>
        <w:t xml:space="preserve">Além disso, o recorrente registrou que </w:t>
      </w:r>
      <w:r w:rsidRPr="0065301E">
        <w:t>os</w:t>
      </w:r>
      <w:r>
        <w:rPr>
          <w:b/>
          <w:bCs/>
        </w:rPr>
        <w:t xml:space="preserve"> </w:t>
      </w:r>
      <w:r>
        <w:t xml:space="preserve">vídeos </w:t>
      </w:r>
      <w:r w:rsidR="001D3F87">
        <w:t>mencionados n</w:t>
      </w:r>
      <w:r>
        <w:t xml:space="preserve">o relatório policial n. 77/2022/SIC, utilizados para sustentar a autoria, não foram juntados aos autos, o que impede a certificação de sua autenticidade e, por consectário, o exercício do contraditório e da ampla defesa </w:t>
      </w:r>
      <w:r w:rsidRPr="00C41AA6">
        <w:rPr>
          <w:b/>
          <w:bCs/>
          <w:sz w:val="20"/>
          <w:szCs w:val="18"/>
        </w:rPr>
        <w:t>(2º argumento)</w:t>
      </w:r>
      <w:r>
        <w:t xml:space="preserve">. </w:t>
      </w:r>
    </w:p>
    <w:p w14:paraId="732C7602" w14:textId="63B080FC" w:rsidR="00D956CD" w:rsidRDefault="00D956CD" w:rsidP="00D956CD">
      <w:pPr>
        <w:pStyle w:val="SemEspaamento"/>
      </w:pPr>
      <w:r>
        <w:t xml:space="preserve">No mais, foi exposto que, segundo elementos apresentados pela própria investigação e o ente Ministerial, </w:t>
      </w:r>
      <w:r w:rsidRPr="0010030B">
        <w:rPr>
          <w:u w:val="single"/>
        </w:rPr>
        <w:t>o</w:t>
      </w:r>
      <w:r>
        <w:t xml:space="preserve"> </w:t>
      </w:r>
      <w:r w:rsidRPr="0010030B">
        <w:rPr>
          <w:u w:val="single"/>
        </w:rPr>
        <w:t>veículo</w:t>
      </w:r>
      <w:r>
        <w:t xml:space="preserve"> </w:t>
      </w:r>
      <w:r w:rsidRPr="0010030B">
        <w:rPr>
          <w:u w:val="single"/>
        </w:rPr>
        <w:t>do</w:t>
      </w:r>
      <w:r>
        <w:t xml:space="preserve"> </w:t>
      </w:r>
      <w:r w:rsidRPr="0010030B">
        <w:rPr>
          <w:u w:val="single"/>
        </w:rPr>
        <w:t>recorrente</w:t>
      </w:r>
      <w:r>
        <w:t xml:space="preserve"> </w:t>
      </w:r>
      <w:r w:rsidRPr="0010030B">
        <w:rPr>
          <w:u w:val="single"/>
        </w:rPr>
        <w:t>teria</w:t>
      </w:r>
      <w:r>
        <w:t xml:space="preserve"> </w:t>
      </w:r>
      <w:r w:rsidRPr="0044164F">
        <w:rPr>
          <w:b/>
          <w:bCs/>
          <w:u w:val="single"/>
        </w:rPr>
        <w:t>saído</w:t>
      </w:r>
      <w:r>
        <w:t xml:space="preserve"> </w:t>
      </w:r>
      <w:r w:rsidRPr="0010030B">
        <w:rPr>
          <w:u w:val="single"/>
        </w:rPr>
        <w:t>às</w:t>
      </w:r>
      <w:r>
        <w:t xml:space="preserve"> </w:t>
      </w:r>
      <w:r w:rsidRPr="0044164F">
        <w:rPr>
          <w:b/>
          <w:bCs/>
          <w:u w:val="single"/>
        </w:rPr>
        <w:t>23h57m</w:t>
      </w:r>
      <w:r>
        <w:t xml:space="preserve"> </w:t>
      </w:r>
      <w:r w:rsidRPr="0010030B">
        <w:rPr>
          <w:u w:val="single"/>
        </w:rPr>
        <w:t>do</w:t>
      </w:r>
      <w:r>
        <w:t xml:space="preserve"> </w:t>
      </w:r>
      <w:r w:rsidRPr="0010030B">
        <w:rPr>
          <w:u w:val="single"/>
        </w:rPr>
        <w:t>Município</w:t>
      </w:r>
      <w:r>
        <w:t xml:space="preserve"> </w:t>
      </w:r>
      <w:r w:rsidRPr="0010030B">
        <w:rPr>
          <w:u w:val="single"/>
        </w:rPr>
        <w:t>de</w:t>
      </w:r>
      <w:r>
        <w:t xml:space="preserve"> </w:t>
      </w:r>
      <w:r w:rsidRPr="0010030B">
        <w:rPr>
          <w:u w:val="single"/>
        </w:rPr>
        <w:t>Orleans</w:t>
      </w:r>
      <w:r>
        <w:t xml:space="preserve">, ao passo que o </w:t>
      </w:r>
      <w:r w:rsidRPr="0010030B">
        <w:rPr>
          <w:u w:val="single"/>
        </w:rPr>
        <w:t>automóvel</w:t>
      </w:r>
      <w:r>
        <w:t xml:space="preserve"> que </w:t>
      </w:r>
      <w:r w:rsidRPr="0010030B">
        <w:rPr>
          <w:u w:val="single"/>
        </w:rPr>
        <w:t>participou</w:t>
      </w:r>
      <w:r>
        <w:t xml:space="preserve"> da </w:t>
      </w:r>
      <w:r w:rsidRPr="0010030B">
        <w:rPr>
          <w:u w:val="single"/>
        </w:rPr>
        <w:t>ação</w:t>
      </w:r>
      <w:r>
        <w:t xml:space="preserve"> </w:t>
      </w:r>
      <w:r w:rsidRPr="0010030B">
        <w:rPr>
          <w:u w:val="single"/>
        </w:rPr>
        <w:t>criminosa</w:t>
      </w:r>
      <w:r>
        <w:t xml:space="preserve"> </w:t>
      </w:r>
      <w:r w:rsidRPr="0010030B">
        <w:rPr>
          <w:u w:val="single"/>
        </w:rPr>
        <w:t>teria</w:t>
      </w:r>
      <w:r>
        <w:t xml:space="preserve"> </w:t>
      </w:r>
      <w:r w:rsidRPr="0010030B">
        <w:rPr>
          <w:u w:val="single"/>
        </w:rPr>
        <w:t>sido</w:t>
      </w:r>
      <w:r>
        <w:t xml:space="preserve"> </w:t>
      </w:r>
      <w:r w:rsidRPr="00B41B98">
        <w:rPr>
          <w:b/>
          <w:u w:val="single"/>
        </w:rPr>
        <w:t>filmado</w:t>
      </w:r>
      <w:r>
        <w:t xml:space="preserve"> </w:t>
      </w:r>
      <w:r w:rsidRPr="0010030B">
        <w:rPr>
          <w:u w:val="single"/>
        </w:rPr>
        <w:t>dentro</w:t>
      </w:r>
      <w:r>
        <w:t xml:space="preserve"> </w:t>
      </w:r>
      <w:r w:rsidRPr="0010030B">
        <w:rPr>
          <w:u w:val="single"/>
        </w:rPr>
        <w:t>do</w:t>
      </w:r>
      <w:r>
        <w:t xml:space="preserve"> </w:t>
      </w:r>
      <w:r w:rsidRPr="0010030B">
        <w:rPr>
          <w:u w:val="single"/>
        </w:rPr>
        <w:t>Município</w:t>
      </w:r>
      <w:r>
        <w:t xml:space="preserve">, </w:t>
      </w:r>
      <w:r w:rsidRPr="00B41B98">
        <w:rPr>
          <w:b/>
          <w:u w:val="single"/>
        </w:rPr>
        <w:t>às</w:t>
      </w:r>
      <w:r w:rsidRPr="00B41B98">
        <w:rPr>
          <w:b/>
        </w:rPr>
        <w:t xml:space="preserve"> </w:t>
      </w:r>
      <w:r w:rsidRPr="00B41B98">
        <w:rPr>
          <w:b/>
          <w:u w:val="single"/>
        </w:rPr>
        <w:t>00:03h</w:t>
      </w:r>
      <w:r>
        <w:t>, de modo a comprovar a não participação do recorrente</w:t>
      </w:r>
      <w:r w:rsidR="00B41B98">
        <w:t xml:space="preserve"> no delito</w:t>
      </w:r>
      <w:r>
        <w:t xml:space="preserve">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3</w:t>
      </w:r>
      <w:r w:rsidRPr="00C41AA6">
        <w:rPr>
          <w:b/>
          <w:bCs/>
          <w:sz w:val="20"/>
          <w:szCs w:val="18"/>
        </w:rPr>
        <w:t>º argumento)</w:t>
      </w:r>
      <w:r>
        <w:t xml:space="preserve">. </w:t>
      </w:r>
    </w:p>
    <w:p w14:paraId="0BB81949" w14:textId="77777777" w:rsidR="00D956CD" w:rsidRDefault="00D956CD" w:rsidP="00D956CD">
      <w:pPr>
        <w:pStyle w:val="SemEspaamento"/>
      </w:pPr>
      <w:r>
        <w:t xml:space="preserve">Não bastasse esse fato demonstrado nos autos, o recorrente evidenciou a negligência da investigação, que deixou de apurar sobre veículo estranho no momento e local dos fatos, optando por incluir Fernando na ação criminosa, mesmo sem indícios mínimos de participação, somente por conta do histórico do réu/recorrente e por ter recebido “informação” </w:t>
      </w:r>
      <w:r w:rsidRPr="0010030B">
        <w:rPr>
          <w:sz w:val="20"/>
          <w:szCs w:val="18"/>
        </w:rPr>
        <w:t>(não documentada)</w:t>
      </w:r>
      <w:r>
        <w:t xml:space="preserve"> de que outro delito com </w:t>
      </w:r>
      <w:r>
        <w:rPr>
          <w:i/>
          <w:iCs/>
        </w:rPr>
        <w:t>modus operandi</w:t>
      </w:r>
      <w:r>
        <w:t xml:space="preserve"> similar teria ocorrido em Criciúma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4</w:t>
      </w:r>
      <w:r w:rsidRPr="00C41AA6">
        <w:rPr>
          <w:b/>
          <w:bCs/>
          <w:sz w:val="20"/>
          <w:szCs w:val="18"/>
        </w:rPr>
        <w:t>º argumento)</w:t>
      </w:r>
      <w:r>
        <w:t>.</w:t>
      </w:r>
    </w:p>
    <w:p w14:paraId="30AECCA1" w14:textId="2E097476" w:rsidR="00D956CD" w:rsidRDefault="00D956CD" w:rsidP="00D956CD">
      <w:pPr>
        <w:pStyle w:val="SemEspaamento"/>
      </w:pPr>
      <w:r>
        <w:t xml:space="preserve">Na sequência, o recorrente explicou que as provas produzidas em juízo </w:t>
      </w:r>
      <w:r w:rsidRPr="00233B2F">
        <w:rPr>
          <w:u w:val="single"/>
        </w:rPr>
        <w:t>foram</w:t>
      </w:r>
      <w:r>
        <w:t xml:space="preserve"> </w:t>
      </w:r>
      <w:r w:rsidRPr="00233B2F">
        <w:rPr>
          <w:u w:val="single"/>
        </w:rPr>
        <w:t>uníssonas</w:t>
      </w:r>
      <w:r>
        <w:t xml:space="preserve"> em </w:t>
      </w:r>
      <w:r w:rsidRPr="00233B2F">
        <w:rPr>
          <w:u w:val="single"/>
        </w:rPr>
        <w:t>não</w:t>
      </w:r>
      <w:r>
        <w:t xml:space="preserve"> </w:t>
      </w:r>
      <w:r w:rsidRPr="00233B2F">
        <w:rPr>
          <w:u w:val="single"/>
        </w:rPr>
        <w:t>reconhecer</w:t>
      </w:r>
      <w:r>
        <w:t xml:space="preserve"> </w:t>
      </w:r>
      <w:r w:rsidRPr="00233B2F">
        <w:rPr>
          <w:u w:val="single"/>
        </w:rPr>
        <w:t>a</w:t>
      </w:r>
      <w:r>
        <w:t xml:space="preserve"> </w:t>
      </w:r>
      <w:r w:rsidRPr="00233B2F">
        <w:rPr>
          <w:u w:val="single"/>
        </w:rPr>
        <w:t>sua</w:t>
      </w:r>
      <w:r>
        <w:t xml:space="preserve"> </w:t>
      </w:r>
      <w:r w:rsidRPr="00233B2F">
        <w:rPr>
          <w:u w:val="single"/>
        </w:rPr>
        <w:t>participação</w:t>
      </w:r>
      <w:r>
        <w:t xml:space="preserve"> no fato criminoso, sobretudo porque todas as oitivas realizadas registram que tanto Fernando quanto o seu veículo eram desconhecidos e não foram identificados no local da ação criminosa </w:t>
      </w:r>
      <w:r w:rsidRPr="00C41AA6">
        <w:rPr>
          <w:b/>
          <w:bCs/>
          <w:sz w:val="20"/>
          <w:szCs w:val="18"/>
        </w:rPr>
        <w:t>(</w:t>
      </w:r>
      <w:r>
        <w:rPr>
          <w:b/>
          <w:bCs/>
          <w:sz w:val="20"/>
          <w:szCs w:val="18"/>
        </w:rPr>
        <w:t>4</w:t>
      </w:r>
      <w:r w:rsidRPr="00C41AA6">
        <w:rPr>
          <w:b/>
          <w:bCs/>
          <w:sz w:val="20"/>
          <w:szCs w:val="18"/>
        </w:rPr>
        <w:t>º argumento)</w:t>
      </w:r>
      <w:r>
        <w:t xml:space="preserve">. </w:t>
      </w:r>
    </w:p>
    <w:p w14:paraId="3CECFE6D" w14:textId="7E4B45AB" w:rsidR="00D956CD" w:rsidRDefault="00D956CD" w:rsidP="00D956CD">
      <w:pPr>
        <w:pStyle w:val="SemEspaamento"/>
      </w:pPr>
      <w:r>
        <w:t xml:space="preserve"> Contudo, para a surpresa do recorrente, logo após as suas alegações finais, sobreveio sentença condenatória </w:t>
      </w:r>
      <w:r w:rsidRPr="00BF5C22">
        <w:rPr>
          <w:sz w:val="20"/>
          <w:szCs w:val="18"/>
        </w:rPr>
        <w:t>(evento 107)</w:t>
      </w:r>
      <w:r>
        <w:t xml:space="preserve">, sustentando que restariam comprovadas a autoria e a materialidade delitivas, </w:t>
      </w:r>
      <w:r w:rsidRPr="00FF1939">
        <w:rPr>
          <w:b/>
          <w:bCs/>
          <w:u w:val="single"/>
        </w:rPr>
        <w:t>inclusive</w:t>
      </w:r>
      <w:r>
        <w:t xml:space="preserve"> </w:t>
      </w:r>
      <w:r w:rsidRPr="00D956CD">
        <w:rPr>
          <w:b/>
          <w:u w:val="single"/>
        </w:rPr>
        <w:t>com</w:t>
      </w:r>
      <w:r>
        <w:t xml:space="preserve"> </w:t>
      </w:r>
      <w:r w:rsidRPr="00D956CD">
        <w:rPr>
          <w:b/>
        </w:rPr>
        <w:t>a</w:t>
      </w:r>
      <w:r>
        <w:t xml:space="preserve"> </w:t>
      </w:r>
      <w:r w:rsidRPr="00BE3FF0">
        <w:rPr>
          <w:b/>
          <w:bCs/>
          <w:u w:val="single"/>
        </w:rPr>
        <w:t>alteração</w:t>
      </w:r>
      <w:r>
        <w:t xml:space="preserve"> da </w:t>
      </w:r>
      <w:r w:rsidRPr="00470FC8">
        <w:rPr>
          <w:b/>
          <w:bCs/>
          <w:u w:val="single"/>
        </w:rPr>
        <w:t>dinâmica</w:t>
      </w:r>
      <w:r>
        <w:t xml:space="preserve"> </w:t>
      </w:r>
      <w:r w:rsidRPr="00470FC8">
        <w:rPr>
          <w:b/>
          <w:bCs/>
          <w:u w:val="single"/>
        </w:rPr>
        <w:t>dos</w:t>
      </w:r>
      <w:r>
        <w:t xml:space="preserve"> </w:t>
      </w:r>
      <w:r w:rsidRPr="00470FC8">
        <w:rPr>
          <w:b/>
          <w:bCs/>
          <w:u w:val="single"/>
        </w:rPr>
        <w:t>fatos</w:t>
      </w:r>
      <w:r>
        <w:t xml:space="preserve"> e da </w:t>
      </w:r>
      <w:r w:rsidRPr="009E0A07">
        <w:rPr>
          <w:b/>
          <w:bCs/>
          <w:u w:val="single"/>
        </w:rPr>
        <w:t>ordem</w:t>
      </w:r>
      <w:r>
        <w:t xml:space="preserve"> de </w:t>
      </w:r>
      <w:r w:rsidRPr="009E0A07">
        <w:rPr>
          <w:b/>
          <w:bCs/>
          <w:u w:val="single"/>
        </w:rPr>
        <w:t>imagens</w:t>
      </w:r>
      <w:r>
        <w:t xml:space="preserve"> do </w:t>
      </w:r>
      <w:r w:rsidRPr="004A2DFD">
        <w:rPr>
          <w:u w:val="single"/>
        </w:rPr>
        <w:t>relatório</w:t>
      </w:r>
      <w:r>
        <w:t xml:space="preserve"> </w:t>
      </w:r>
      <w:r w:rsidRPr="004A2DFD">
        <w:rPr>
          <w:u w:val="single"/>
        </w:rPr>
        <w:t>policial</w:t>
      </w:r>
      <w:r>
        <w:t xml:space="preserve"> n. </w:t>
      </w:r>
      <w:r w:rsidRPr="004A2DFD">
        <w:rPr>
          <w:u w:val="single"/>
        </w:rPr>
        <w:t>77/2022/SIC</w:t>
      </w:r>
      <w:r>
        <w:t xml:space="preserve"> para tentar afastar a constatação de que, segundo a própria investigação policial, o veículo do réu/recorrente já estava fora do Município </w:t>
      </w:r>
      <w:r w:rsidRPr="005B74BD">
        <w:rPr>
          <w:sz w:val="20"/>
          <w:szCs w:val="18"/>
        </w:rPr>
        <w:t>(</w:t>
      </w:r>
      <w:r>
        <w:rPr>
          <w:sz w:val="20"/>
          <w:szCs w:val="18"/>
        </w:rPr>
        <w:t xml:space="preserve">às </w:t>
      </w:r>
      <w:r w:rsidRPr="005B74BD">
        <w:rPr>
          <w:sz w:val="20"/>
          <w:szCs w:val="18"/>
        </w:rPr>
        <w:t>23:57h)</w:t>
      </w:r>
      <w:r>
        <w:t xml:space="preserve"> quando outro automóvel, possivelmente envolvido no fato criminoso, foi avistado </w:t>
      </w:r>
      <w:r w:rsidR="003D2148">
        <w:t>no norte</w:t>
      </w:r>
      <w:r>
        <w:t xml:space="preserve"> de Orleans</w:t>
      </w:r>
      <w:r w:rsidR="003D2148">
        <w:t>, próximo à Orleplast</w:t>
      </w:r>
      <w:r>
        <w:t xml:space="preserve"> </w:t>
      </w:r>
      <w:r w:rsidRPr="009E0A07">
        <w:rPr>
          <w:sz w:val="20"/>
          <w:szCs w:val="18"/>
        </w:rPr>
        <w:t>(00:03h)</w:t>
      </w:r>
      <w:r>
        <w:t>.</w:t>
      </w:r>
    </w:p>
    <w:p w14:paraId="082CF91B" w14:textId="40DED9F6" w:rsidR="00470FC8" w:rsidRDefault="00470FC8" w:rsidP="00470FC8">
      <w:pPr>
        <w:pStyle w:val="SemEspaamento"/>
      </w:pPr>
      <w:r>
        <w:t xml:space="preserve">Ou seja, para condená-lo, a sentença </w:t>
      </w:r>
      <w:r>
        <w:rPr>
          <w:u w:val="single"/>
        </w:rPr>
        <w:t>colacionou</w:t>
      </w:r>
      <w:r>
        <w:t xml:space="preserve"> as </w:t>
      </w:r>
      <w:r w:rsidRPr="002A577E">
        <w:rPr>
          <w:b/>
          <w:bCs/>
        </w:rPr>
        <w:t>imagens</w:t>
      </w:r>
      <w:r>
        <w:t xml:space="preserve"> em </w:t>
      </w:r>
      <w:r w:rsidRPr="002A577E">
        <w:rPr>
          <w:b/>
          <w:bCs/>
          <w:u w:val="single"/>
        </w:rPr>
        <w:t>ORDEM</w:t>
      </w:r>
      <w:r>
        <w:t xml:space="preserve"> </w:t>
      </w:r>
      <w:r w:rsidRPr="002A577E">
        <w:rPr>
          <w:b/>
          <w:bCs/>
          <w:u w:val="single"/>
        </w:rPr>
        <w:t>DIFERENTE</w:t>
      </w:r>
      <w:r>
        <w:t xml:space="preserve"> </w:t>
      </w:r>
      <w:r w:rsidRPr="00496FD8">
        <w:rPr>
          <w:b/>
        </w:rPr>
        <w:t>das que constam no</w:t>
      </w:r>
      <w:r w:rsidRPr="00496FD8">
        <w:rPr>
          <w:b/>
          <w:i/>
          <w:iCs/>
        </w:rPr>
        <w:t xml:space="preserve"> </w:t>
      </w:r>
      <w:r w:rsidRPr="00496FD8">
        <w:rPr>
          <w:b/>
        </w:rPr>
        <w:t>relatório policial n. 77/2022/SIC</w:t>
      </w:r>
      <w:r w:rsidRPr="00470FC8">
        <w:t xml:space="preserve"> </w:t>
      </w:r>
      <w:r>
        <w:t xml:space="preserve">para concluir pela sua autoria </w:t>
      </w:r>
      <w:r w:rsidRPr="006E7A10">
        <w:rPr>
          <w:sz w:val="20"/>
          <w:szCs w:val="18"/>
        </w:rPr>
        <w:t>(evento 107, p. 8</w:t>
      </w:r>
      <w:r>
        <w:rPr>
          <w:sz w:val="20"/>
          <w:szCs w:val="18"/>
        </w:rPr>
        <w:t>/9</w:t>
      </w:r>
      <w:r w:rsidRPr="006E7A10">
        <w:rPr>
          <w:sz w:val="20"/>
          <w:szCs w:val="18"/>
        </w:rPr>
        <w:t>)</w:t>
      </w:r>
      <w:r>
        <w:t>, no qual é demonstrada a saída do recorrente do município enquanto outro veículo foi filmado em fuga do local do fato criminoso, o que não pode ser admitido.</w:t>
      </w:r>
    </w:p>
    <w:p w14:paraId="51527F15" w14:textId="1C2FF1A9" w:rsidR="00F0769E" w:rsidRDefault="00951EF6" w:rsidP="00425379">
      <w:pPr>
        <w:pStyle w:val="SemEspaamento"/>
      </w:pPr>
      <w:r>
        <w:t>Inconformado, o réu interpôs o recurso de</w:t>
      </w:r>
      <w:r w:rsidR="00D956CD">
        <w:t xml:space="preserve"> apelação </w:t>
      </w:r>
      <w:r w:rsidR="00D956CD" w:rsidRPr="0098250D">
        <w:rPr>
          <w:sz w:val="20"/>
          <w:szCs w:val="18"/>
        </w:rPr>
        <w:t>(</w:t>
      </w:r>
      <w:r w:rsidR="0098250D" w:rsidRPr="0098250D">
        <w:rPr>
          <w:sz w:val="20"/>
          <w:szCs w:val="18"/>
        </w:rPr>
        <w:t xml:space="preserve">razões recursais – </w:t>
      </w:r>
      <w:r w:rsidR="00D956CD" w:rsidRPr="0098250D">
        <w:rPr>
          <w:sz w:val="20"/>
          <w:szCs w:val="18"/>
        </w:rPr>
        <w:t>evento</w:t>
      </w:r>
      <w:r w:rsidR="0098250D" w:rsidRPr="0098250D">
        <w:rPr>
          <w:sz w:val="20"/>
          <w:szCs w:val="18"/>
        </w:rPr>
        <w:t xml:space="preserve"> 7 do 2º grau)</w:t>
      </w:r>
      <w:r w:rsidR="00D956CD">
        <w:t>,</w:t>
      </w:r>
      <w:r w:rsidR="0098250D">
        <w:t xml:space="preserve"> </w:t>
      </w:r>
      <w:r w:rsidR="00470FC8">
        <w:t xml:space="preserve">reforçando </w:t>
      </w:r>
      <w:r w:rsidR="00F159C4">
        <w:t xml:space="preserve">a existência dos </w:t>
      </w:r>
      <w:r w:rsidR="00F0769E">
        <w:t>fatos</w:t>
      </w:r>
      <w:r w:rsidR="009A07CE">
        <w:t xml:space="preserve"> </w:t>
      </w:r>
      <w:r w:rsidR="00344C84">
        <w:t xml:space="preserve">delineados nas alegações finais </w:t>
      </w:r>
      <w:r w:rsidR="009A07CE">
        <w:t xml:space="preserve">que conduzem à sua absolvição, expostos </w:t>
      </w:r>
      <w:r w:rsidR="00344C84">
        <w:t>resumidamente nos parágrafos anteriores</w:t>
      </w:r>
      <w:r w:rsidR="00F0769E">
        <w:t xml:space="preserve">, e </w:t>
      </w:r>
      <w:r w:rsidR="00F0769E" w:rsidRPr="00F0769E">
        <w:rPr>
          <w:b/>
        </w:rPr>
        <w:t>enfatizou a alteração</w:t>
      </w:r>
      <w:r w:rsidR="00F0769E">
        <w:rPr>
          <w:b/>
        </w:rPr>
        <w:t xml:space="preserve"> da dinâmica dos fatos para envolvê-lo indevidamente na trama criminosa e reconhecer a sua autoria</w:t>
      </w:r>
      <w:r w:rsidR="00344C84">
        <w:t>.</w:t>
      </w:r>
      <w:r w:rsidR="00F0769E">
        <w:t xml:space="preserve"> </w:t>
      </w:r>
    </w:p>
    <w:p w14:paraId="74F9DCFE" w14:textId="1C931327" w:rsidR="005403E9" w:rsidRDefault="00F0769E" w:rsidP="00425379">
      <w:pPr>
        <w:pStyle w:val="SemEspaamento"/>
      </w:pPr>
      <w:r>
        <w:t xml:space="preserve">Além disso, o recorrente também apresentou 2 teses subsidiárias, que dizem respeito à participação dolosamente distinta e a necessidade de readequação do </w:t>
      </w:r>
      <w:r>
        <w:rPr>
          <w:i/>
          <w:iCs/>
        </w:rPr>
        <w:t xml:space="preserve">quantum </w:t>
      </w:r>
      <w:r>
        <w:t>da pena imposta.</w:t>
      </w:r>
    </w:p>
    <w:p w14:paraId="1668BCA8" w14:textId="5BF48493" w:rsidR="001768B0" w:rsidRDefault="00F0769E" w:rsidP="00425379">
      <w:pPr>
        <w:pStyle w:val="SemEspaamento"/>
      </w:pPr>
      <w:r>
        <w:t xml:space="preserve">Contudo, mesmo diante </w:t>
      </w:r>
      <w:r w:rsidR="003C2C18">
        <w:t xml:space="preserve">desses </w:t>
      </w:r>
      <w:r>
        <w:t>sólidos argumentos</w:t>
      </w:r>
      <w:r w:rsidR="003C2C18">
        <w:t xml:space="preserve"> e das provas </w:t>
      </w:r>
      <w:r w:rsidR="00125915">
        <w:t xml:space="preserve">dos autos serem </w:t>
      </w:r>
      <w:r w:rsidR="003C2C18">
        <w:t xml:space="preserve">favoráveis ao </w:t>
      </w:r>
      <w:r w:rsidR="00125915">
        <w:t xml:space="preserve">recorrente, o acórdão que julgou a apelação </w:t>
      </w:r>
      <w:r w:rsidR="00864C32">
        <w:t>manteve a condenação do recorrente, ao argumento</w:t>
      </w:r>
      <w:r w:rsidR="0014611A">
        <w:t xml:space="preserve"> </w:t>
      </w:r>
      <w:r w:rsidR="00864C32">
        <w:t>de que a tese relativa à falta de provas sobre a autoria estaria “</w:t>
      </w:r>
      <w:r w:rsidR="00864C32" w:rsidRPr="00864C32">
        <w:rPr>
          <w:i/>
          <w:iCs/>
        </w:rPr>
        <w:t>isolada no contexto probatório</w:t>
      </w:r>
      <w:r w:rsidR="00864C32">
        <w:t>”</w:t>
      </w:r>
      <w:r w:rsidR="00447671">
        <w:t xml:space="preserve"> </w:t>
      </w:r>
      <w:r w:rsidR="00447671" w:rsidRPr="00864C32">
        <w:rPr>
          <w:sz w:val="20"/>
          <w:szCs w:val="18"/>
        </w:rPr>
        <w:t>(evento 31, RELVOTO1)</w:t>
      </w:r>
      <w:r w:rsidR="00A97E07">
        <w:t xml:space="preserve">, </w:t>
      </w:r>
      <w:r w:rsidR="001D6B80" w:rsidRPr="007E0B0A">
        <w:rPr>
          <w:u w:val="single"/>
        </w:rPr>
        <w:t>sem</w:t>
      </w:r>
      <w:r w:rsidR="001D6B80">
        <w:t xml:space="preserve">, no entanto, </w:t>
      </w:r>
      <w:r w:rsidR="0014611A" w:rsidRPr="007E0B0A">
        <w:rPr>
          <w:u w:val="single"/>
        </w:rPr>
        <w:t>enfrentar</w:t>
      </w:r>
      <w:r w:rsidR="0014611A">
        <w:t xml:space="preserve"> </w:t>
      </w:r>
      <w:r w:rsidR="0014611A" w:rsidRPr="007E0B0A">
        <w:rPr>
          <w:u w:val="single"/>
        </w:rPr>
        <w:t>os</w:t>
      </w:r>
      <w:r w:rsidR="0014611A">
        <w:t xml:space="preserve"> </w:t>
      </w:r>
      <w:r w:rsidR="0014611A" w:rsidRPr="007E0B0A">
        <w:rPr>
          <w:u w:val="single"/>
        </w:rPr>
        <w:t>argumentos</w:t>
      </w:r>
      <w:r w:rsidR="0014611A">
        <w:t xml:space="preserve"> </w:t>
      </w:r>
      <w:r w:rsidR="0014611A" w:rsidRPr="007E0B0A">
        <w:rPr>
          <w:u w:val="single"/>
        </w:rPr>
        <w:t>apresentados</w:t>
      </w:r>
      <w:r w:rsidR="0014611A">
        <w:t xml:space="preserve"> </w:t>
      </w:r>
      <w:r w:rsidR="0014611A" w:rsidRPr="007E0B0A">
        <w:rPr>
          <w:u w:val="single"/>
        </w:rPr>
        <w:t>em</w:t>
      </w:r>
      <w:r w:rsidR="0014611A">
        <w:t xml:space="preserve"> </w:t>
      </w:r>
      <w:r w:rsidR="0014611A" w:rsidRPr="007E0B0A">
        <w:rPr>
          <w:u w:val="single"/>
        </w:rPr>
        <w:t>sede</w:t>
      </w:r>
      <w:r w:rsidR="0014611A">
        <w:t xml:space="preserve"> </w:t>
      </w:r>
      <w:r w:rsidR="0014611A" w:rsidRPr="007E0B0A">
        <w:rPr>
          <w:u w:val="single"/>
        </w:rPr>
        <w:t>de</w:t>
      </w:r>
      <w:r w:rsidR="0014611A">
        <w:t xml:space="preserve"> </w:t>
      </w:r>
      <w:r w:rsidR="0014611A" w:rsidRPr="007E0B0A">
        <w:rPr>
          <w:u w:val="single"/>
        </w:rPr>
        <w:t>apelação</w:t>
      </w:r>
      <w:r w:rsidR="007A17D2">
        <w:t xml:space="preserve">, </w:t>
      </w:r>
      <w:r w:rsidR="0014611A">
        <w:t>que</w:t>
      </w:r>
      <w:r w:rsidR="007A17D2">
        <w:t xml:space="preserve"> confirmam a falta de</w:t>
      </w:r>
      <w:r w:rsidR="00060443">
        <w:t xml:space="preserve"> certeza sobre a</w:t>
      </w:r>
      <w:r w:rsidR="007A17D2">
        <w:t xml:space="preserve"> autoria do recorrente</w:t>
      </w:r>
      <w:r w:rsidR="004D7C4F">
        <w:t>,</w:t>
      </w:r>
      <w:r w:rsidR="004D7C4F" w:rsidRPr="004D7C4F">
        <w:t xml:space="preserve"> </w:t>
      </w:r>
      <w:r w:rsidR="004D7C4F">
        <w:t>como se verá melhor no tópico seguinte,</w:t>
      </w:r>
      <w:r w:rsidR="007A17D2">
        <w:t xml:space="preserve"> e</w:t>
      </w:r>
      <w:r w:rsidR="0014611A">
        <w:t xml:space="preserve"> derruem a conclusão a que chegou o aresto condenatório</w:t>
      </w:r>
      <w:r w:rsidR="00C1465B">
        <w:t>, em afronta direta ao art. 5º</w:t>
      </w:r>
      <w:r w:rsidR="006A7E60">
        <w:t>, LV, e 93, IX, da CF</w:t>
      </w:r>
      <w:r w:rsidR="0014611A">
        <w:t>. Na sequência</w:t>
      </w:r>
      <w:r w:rsidR="00240E98">
        <w:t>,</w:t>
      </w:r>
      <w:r w:rsidR="007A17D2">
        <w:t xml:space="preserve"> esse </w:t>
      </w:r>
      <w:r w:rsidR="007A17D2">
        <w:rPr>
          <w:i/>
          <w:iCs/>
        </w:rPr>
        <w:t>decisum</w:t>
      </w:r>
      <w:r w:rsidR="00240E98">
        <w:t xml:space="preserve"> </w:t>
      </w:r>
      <w:r w:rsidR="00EE5EA8">
        <w:t xml:space="preserve">também </w:t>
      </w:r>
      <w:r w:rsidR="00796D7A">
        <w:t>rechaçou as demais teses subsidiárias apresentadas.</w:t>
      </w:r>
    </w:p>
    <w:p w14:paraId="1DCD9679" w14:textId="7C2FAEB5" w:rsidR="00F0769E" w:rsidRDefault="001D21A2" w:rsidP="00425379">
      <w:pPr>
        <w:pStyle w:val="SemEspaamento"/>
      </w:pPr>
      <w:r>
        <w:t xml:space="preserve">Como </w:t>
      </w:r>
      <w:r w:rsidR="004D7C4F">
        <w:t xml:space="preserve">o aresto condenatório ignorou </w:t>
      </w:r>
      <w:r w:rsidR="00AD1666">
        <w:t>5 tese</w:t>
      </w:r>
      <w:r w:rsidR="0016243C">
        <w:t xml:space="preserve">s recursais </w:t>
      </w:r>
      <w:r w:rsidR="0016243C" w:rsidRPr="0016243C">
        <w:rPr>
          <w:sz w:val="20"/>
          <w:szCs w:val="18"/>
        </w:rPr>
        <w:t>(omissão)</w:t>
      </w:r>
      <w:r w:rsidR="0016243C">
        <w:t xml:space="preserve"> para manter a condenação</w:t>
      </w:r>
      <w:r w:rsidR="004D7C4F">
        <w:t xml:space="preserve">, além de ter incorrido em 2 erros de premissa, </w:t>
      </w:r>
      <w:r>
        <w:t xml:space="preserve">foram opostos embargos de declaração </w:t>
      </w:r>
      <w:r w:rsidRPr="001D21A2">
        <w:rPr>
          <w:sz w:val="20"/>
          <w:szCs w:val="18"/>
        </w:rPr>
        <w:t>(evento 36)</w:t>
      </w:r>
      <w:r>
        <w:t xml:space="preserve"> para esclarecer esses pontos, que foram rejeitados</w:t>
      </w:r>
      <w:r w:rsidR="00F96686">
        <w:t xml:space="preserve"> </w:t>
      </w:r>
      <w:r w:rsidR="00F96686" w:rsidRPr="00F96686">
        <w:rPr>
          <w:sz w:val="20"/>
          <w:szCs w:val="18"/>
        </w:rPr>
        <w:t>(evento 46)</w:t>
      </w:r>
      <w:r w:rsidR="00F96686">
        <w:t xml:space="preserve">, </w:t>
      </w:r>
      <w:r w:rsidR="008031A0">
        <w:t>ao singelo argumento de que “</w:t>
      </w:r>
      <w:r w:rsidR="008031A0" w:rsidRPr="008031A0">
        <w:rPr>
          <w:i/>
          <w:iCs/>
        </w:rPr>
        <w:t>os aclaratórios têm nítida pretensão de rediscussão da matéria já apreciada por este colegiado, porquanto não há qualquer omissão, nos moldes arguidos pelo embargante</w:t>
      </w:r>
      <w:r w:rsidR="008031A0">
        <w:t>”, desconsiderando</w:t>
      </w:r>
      <w:r w:rsidR="00691CFC">
        <w:t xml:space="preserve">, mais uma vez, </w:t>
      </w:r>
      <w:r w:rsidR="008031A0">
        <w:t>toda a argumentação que vem sendo apresentada pelo recorrente desde as alegações finais.</w:t>
      </w:r>
    </w:p>
    <w:p w14:paraId="6168F550" w14:textId="0F19460B" w:rsidR="008031A0" w:rsidRDefault="008031A0" w:rsidP="008031A0">
      <w:pPr>
        <w:pStyle w:val="SemEspaamento"/>
      </w:pPr>
      <w:r>
        <w:t>Desse modo, não restou outra alternativa ao recorrente senão a interposição d</w:t>
      </w:r>
      <w:r w:rsidR="00F2239E">
        <w:t>este</w:t>
      </w:r>
      <w:r>
        <w:t xml:space="preserve"> recurso </w:t>
      </w:r>
      <w:r w:rsidR="00205607">
        <w:t>extraordinário</w:t>
      </w:r>
      <w:r>
        <w:t xml:space="preserve">, </w:t>
      </w:r>
      <w:r w:rsidRPr="00684AEC">
        <w:rPr>
          <w:u w:val="single"/>
        </w:rPr>
        <w:t>para</w:t>
      </w:r>
      <w:r>
        <w:t xml:space="preserve"> </w:t>
      </w:r>
      <w:r w:rsidRPr="00684AEC">
        <w:rPr>
          <w:u w:val="single"/>
        </w:rPr>
        <w:t>que</w:t>
      </w:r>
      <w:r>
        <w:t xml:space="preserve"> </w:t>
      </w:r>
      <w:r w:rsidRPr="00684AEC">
        <w:rPr>
          <w:u w:val="single"/>
        </w:rPr>
        <w:t>seja</w:t>
      </w:r>
      <w:r>
        <w:t xml:space="preserve"> </w:t>
      </w:r>
      <w:r w:rsidRPr="00684AEC">
        <w:rPr>
          <w:u w:val="single"/>
        </w:rPr>
        <w:t>corrigida</w:t>
      </w:r>
      <w:r>
        <w:t xml:space="preserve"> </w:t>
      </w:r>
      <w:r w:rsidRPr="00684AEC">
        <w:rPr>
          <w:u w:val="single"/>
        </w:rPr>
        <w:t>essa</w:t>
      </w:r>
      <w:r>
        <w:t xml:space="preserve"> </w:t>
      </w:r>
      <w:r w:rsidRPr="00650199">
        <w:rPr>
          <w:u w:val="single"/>
        </w:rPr>
        <w:t>condenação</w:t>
      </w:r>
      <w:r>
        <w:t xml:space="preserve"> </w:t>
      </w:r>
      <w:r w:rsidRPr="00650199">
        <w:rPr>
          <w:u w:val="single"/>
        </w:rPr>
        <w:t>absolutamente</w:t>
      </w:r>
      <w:r>
        <w:t xml:space="preserve"> </w:t>
      </w:r>
      <w:r w:rsidRPr="009842A8">
        <w:rPr>
          <w:u w:val="single"/>
        </w:rPr>
        <w:t>contrária</w:t>
      </w:r>
      <w:r>
        <w:t xml:space="preserve"> </w:t>
      </w:r>
      <w:r w:rsidRPr="009842A8">
        <w:rPr>
          <w:u w:val="single"/>
        </w:rPr>
        <w:t>à</w:t>
      </w:r>
      <w:r>
        <w:t xml:space="preserve"> </w:t>
      </w:r>
      <w:r w:rsidRPr="009842A8">
        <w:rPr>
          <w:u w:val="single"/>
        </w:rPr>
        <w:t>prova</w:t>
      </w:r>
      <w:r>
        <w:t xml:space="preserve"> </w:t>
      </w:r>
      <w:r w:rsidRPr="009842A8">
        <w:rPr>
          <w:u w:val="single"/>
        </w:rPr>
        <w:t>dos</w:t>
      </w:r>
      <w:r>
        <w:t xml:space="preserve"> </w:t>
      </w:r>
      <w:r w:rsidRPr="009842A8">
        <w:rPr>
          <w:u w:val="single"/>
        </w:rPr>
        <w:t>autos</w:t>
      </w:r>
      <w:r>
        <w:t xml:space="preserve">, </w:t>
      </w:r>
      <w:r w:rsidR="00186CC0">
        <w:t>pois violadora d</w:t>
      </w:r>
      <w:r w:rsidR="002E3EC0">
        <w:t xml:space="preserve">a garantia constitucional ao contraditório e à ampla defesa </w:t>
      </w:r>
      <w:r w:rsidR="002E3EC0" w:rsidRPr="002E3EC0">
        <w:rPr>
          <w:sz w:val="20"/>
          <w:szCs w:val="18"/>
        </w:rPr>
        <w:t xml:space="preserve">(art. </w:t>
      </w:r>
      <w:r w:rsidR="002E3EC0">
        <w:rPr>
          <w:sz w:val="20"/>
          <w:szCs w:val="18"/>
        </w:rPr>
        <w:t>5º</w:t>
      </w:r>
      <w:r w:rsidR="002E3EC0" w:rsidRPr="002E3EC0">
        <w:rPr>
          <w:sz w:val="20"/>
          <w:szCs w:val="18"/>
        </w:rPr>
        <w:t xml:space="preserve">, </w:t>
      </w:r>
      <w:r w:rsidR="002E3EC0">
        <w:rPr>
          <w:sz w:val="20"/>
          <w:szCs w:val="18"/>
        </w:rPr>
        <w:t>LV</w:t>
      </w:r>
      <w:r w:rsidR="002E3EC0" w:rsidRPr="002E3EC0">
        <w:rPr>
          <w:sz w:val="20"/>
          <w:szCs w:val="18"/>
        </w:rPr>
        <w:t>, da CF)</w:t>
      </w:r>
      <w:r w:rsidR="002E3EC0">
        <w:t xml:space="preserve">, </w:t>
      </w:r>
      <w:r>
        <w:t xml:space="preserve">com a decretação de sua absolvição, </w:t>
      </w:r>
      <w:r w:rsidR="00684AEC">
        <w:t xml:space="preserve">já </w:t>
      </w:r>
      <w:r>
        <w:t xml:space="preserve">que </w:t>
      </w:r>
      <w:r w:rsidR="002E3EC0">
        <w:t xml:space="preserve">o aresto condenatório fundamentou a autoria no relatório policial n. 77/2022/SIC, cujos </w:t>
      </w:r>
      <w:r w:rsidR="00684AEC">
        <w:t xml:space="preserve">elementos são categóricos </w:t>
      </w:r>
      <w:r>
        <w:t xml:space="preserve">em comprovar a saída do recorrente do município de Orleans enquanto veículo diverso do seu estava empreendendo fuga do local do fato criminoso, </w:t>
      </w:r>
      <w:r w:rsidR="007E0B0A">
        <w:t>ou, subsidiariamente, para que seja anulado o julgamento</w:t>
      </w:r>
      <w:r w:rsidR="007E0B0A" w:rsidRPr="00A31A49">
        <w:t xml:space="preserve"> </w:t>
      </w:r>
      <w:r w:rsidR="007E0B0A">
        <w:t xml:space="preserve">dos aclaratórios que não apreciou os argumentos do recorrente, acarretando na nulidade desse acórdão, não fundamentada </w:t>
      </w:r>
      <w:r w:rsidR="007E0B0A" w:rsidRPr="002E3EC0">
        <w:rPr>
          <w:sz w:val="20"/>
          <w:szCs w:val="18"/>
        </w:rPr>
        <w:t>(art. 93, IX, da CF)</w:t>
      </w:r>
      <w:r w:rsidR="007E0B0A">
        <w:t xml:space="preserve">, </w:t>
      </w:r>
      <w:r>
        <w:t>pelas razões expostas abaixo.</w:t>
      </w:r>
    </w:p>
    <w:p w14:paraId="690B6A84" w14:textId="77777777" w:rsidR="008031A0" w:rsidRPr="000025DF" w:rsidRDefault="008031A0" w:rsidP="000025DF">
      <w:pPr>
        <w:pStyle w:val="SemEspaamento"/>
        <w:numPr>
          <w:ilvl w:val="0"/>
          <w:numId w:val="0"/>
        </w:numPr>
        <w:ind w:left="1701"/>
      </w:pPr>
    </w:p>
    <w:p w14:paraId="7085E141" w14:textId="1D7A9952" w:rsidR="00232CD9" w:rsidRPr="007039F9" w:rsidRDefault="00232CD9" w:rsidP="00232CD9">
      <w:pPr>
        <w:pStyle w:val="Ttulo"/>
      </w:pPr>
      <w:r w:rsidRPr="007039F9">
        <w:t>I</w:t>
      </w:r>
      <w:r>
        <w:t>I</w:t>
      </w:r>
      <w:r w:rsidRPr="007039F9">
        <w:t xml:space="preserve"> – </w:t>
      </w:r>
      <w:r>
        <w:t xml:space="preserve">DO </w:t>
      </w:r>
      <w:r w:rsidRPr="007039F9">
        <w:t xml:space="preserve">CABIMENTO DO RECURSO </w:t>
      </w:r>
      <w:r>
        <w:t xml:space="preserve">EXTRAORDINÁRIO. OFENSA DIRETA </w:t>
      </w:r>
      <w:r w:rsidR="00D66150">
        <w:t xml:space="preserve">A </w:t>
      </w:r>
      <w:r>
        <w:t>DISPOSITIVO</w:t>
      </w:r>
      <w:r w:rsidR="00D66150">
        <w:t>S</w:t>
      </w:r>
      <w:r>
        <w:t xml:space="preserve"> CONSTITUCIONA</w:t>
      </w:r>
      <w:r w:rsidR="00D66150">
        <w:t>IS</w:t>
      </w:r>
    </w:p>
    <w:p w14:paraId="5B1F66A9" w14:textId="77777777" w:rsidR="00232CD9" w:rsidRPr="00F927E7" w:rsidRDefault="00232CD9" w:rsidP="00232CD9">
      <w:pPr>
        <w:pStyle w:val="SemEspaamento"/>
        <w:numPr>
          <w:ilvl w:val="0"/>
          <w:numId w:val="0"/>
        </w:numPr>
        <w:ind w:left="1701"/>
      </w:pPr>
    </w:p>
    <w:p w14:paraId="5EB23889" w14:textId="3A6744D5" w:rsidR="00232CD9" w:rsidRDefault="00232CD9" w:rsidP="00232CD9">
      <w:pPr>
        <w:pStyle w:val="SemEspaamento"/>
      </w:pPr>
      <w:r w:rsidRPr="007039F9">
        <w:t xml:space="preserve">O recurso </w:t>
      </w:r>
      <w:r>
        <w:t>extraordinário</w:t>
      </w:r>
      <w:r w:rsidRPr="007039F9">
        <w:t xml:space="preserve"> encontra amparo no art. 10</w:t>
      </w:r>
      <w:r>
        <w:t>2</w:t>
      </w:r>
      <w:r w:rsidRPr="007039F9">
        <w:t>, III, alínea ‘a’, da Constituição Federal, uma vez que</w:t>
      </w:r>
      <w:r>
        <w:t>, como dito,</w:t>
      </w:r>
      <w:r w:rsidRPr="007039F9">
        <w:t xml:space="preserve"> é manifesta a contrariedade aos arts.</w:t>
      </w:r>
      <w:r>
        <w:t xml:space="preserve"> 5º, LV, e 93, IX, da CF/88</w:t>
      </w:r>
      <w:r w:rsidRPr="007039F9">
        <w:t>.</w:t>
      </w:r>
    </w:p>
    <w:p w14:paraId="762FC31F" w14:textId="798F808B" w:rsidR="00232CD9" w:rsidRPr="009A1B3B" w:rsidRDefault="00232CD9" w:rsidP="00232CD9">
      <w:pPr>
        <w:pStyle w:val="SemEspaamento"/>
      </w:pPr>
      <w:r>
        <w:t>O recorrente ressalta</w:t>
      </w:r>
      <w:r w:rsidRPr="00DC736D">
        <w:t xml:space="preserve">, desde já, que os dispositivos </w:t>
      </w:r>
      <w:r>
        <w:t>constitucionais</w:t>
      </w:r>
      <w:r w:rsidRPr="00DC736D">
        <w:t xml:space="preserve"> </w:t>
      </w:r>
      <w:r>
        <w:t>violados</w:t>
      </w:r>
      <w:r w:rsidRPr="00DC736D">
        <w:t xml:space="preserve"> foram prequestionados </w:t>
      </w:r>
      <w:r w:rsidRPr="006E6ACE">
        <w:t>nos r. acórdãos recorridos</w:t>
      </w:r>
      <w:r>
        <w:t xml:space="preserve"> e</w:t>
      </w:r>
      <w:r w:rsidRPr="006E6ACE">
        <w:t xml:space="preserve">, </w:t>
      </w:r>
      <w:r>
        <w:t>vale registrar</w:t>
      </w:r>
      <w:r w:rsidRPr="006E6ACE">
        <w:t xml:space="preserve">, </w:t>
      </w:r>
      <w:r>
        <w:t xml:space="preserve">o art. 1.025 do CPC </w:t>
      </w:r>
      <w:r w:rsidRPr="006E6ACE">
        <w:t>passou a admitir o prequestionamento implícit</w:t>
      </w:r>
      <w:r>
        <w:t>o,</w:t>
      </w:r>
      <w:r w:rsidRPr="006E6ACE">
        <w:t xml:space="preserve"> </w:t>
      </w:r>
      <w:r>
        <w:t xml:space="preserve">sendo suficiente que as decisões do Tribunal de origem apreciem e </w:t>
      </w:r>
      <w:r w:rsidRPr="009A1B3B">
        <w:t>demonstre</w:t>
      </w:r>
      <w:r>
        <w:t>m</w:t>
      </w:r>
      <w:r w:rsidRPr="009A1B3B">
        <w:t xml:space="preserve"> os argumentos da rejeição ou </w:t>
      </w:r>
      <w:r>
        <w:t xml:space="preserve">do </w:t>
      </w:r>
      <w:r w:rsidRPr="009A1B3B">
        <w:t>acolhimento das teses recursais.</w:t>
      </w:r>
    </w:p>
    <w:p w14:paraId="215D76EC" w14:textId="325A43F3" w:rsidR="00232CD9" w:rsidRDefault="00232CD9" w:rsidP="00232CD9">
      <w:pPr>
        <w:pStyle w:val="SemEspaamento"/>
      </w:pPr>
      <w:r>
        <w:t>As questões trazidas neste recurso</w:t>
      </w:r>
      <w:r w:rsidRPr="008B5A65">
        <w:t xml:space="preserve">, ademais, </w:t>
      </w:r>
      <w:r>
        <w:t xml:space="preserve">estão contidas nos acórdãos hostilizados e nas razões dos embargos de declaração opostos, prescindindo, por isso, de revolvimento fático-probatório, porquanto trata-se de mera </w:t>
      </w:r>
      <w:r w:rsidRPr="001008A1">
        <w:rPr>
          <w:u w:val="single"/>
        </w:rPr>
        <w:t>revaloração</w:t>
      </w:r>
      <w:r>
        <w:t xml:space="preserve"> </w:t>
      </w:r>
      <w:r w:rsidRPr="001008A1">
        <w:rPr>
          <w:u w:val="single"/>
        </w:rPr>
        <w:t>jurídica</w:t>
      </w:r>
      <w:r>
        <w:t xml:space="preserve"> </w:t>
      </w:r>
      <w:r w:rsidRPr="000F0E9D">
        <w:rPr>
          <w:u w:val="single"/>
        </w:rPr>
        <w:t>quanto</w:t>
      </w:r>
      <w:r>
        <w:t xml:space="preserve"> </w:t>
      </w:r>
      <w:r w:rsidRPr="000F0E9D">
        <w:rPr>
          <w:u w:val="single"/>
        </w:rPr>
        <w:t>à</w:t>
      </w:r>
      <w:r>
        <w:t xml:space="preserve"> </w:t>
      </w:r>
      <w:r w:rsidRPr="00F376EE">
        <w:rPr>
          <w:u w:val="single"/>
        </w:rPr>
        <w:t>situação fática</w:t>
      </w:r>
      <w:r w:rsidRPr="00F376EE">
        <w:t xml:space="preserve"> </w:t>
      </w:r>
      <w:r w:rsidRPr="00F376EE">
        <w:rPr>
          <w:u w:val="single"/>
        </w:rPr>
        <w:t>delimitada</w:t>
      </w:r>
      <w:r>
        <w:t xml:space="preserve"> </w:t>
      </w:r>
      <w:r w:rsidR="000F0E9D">
        <w:t xml:space="preserve">e </w:t>
      </w:r>
      <w:r w:rsidR="000F0E9D" w:rsidRPr="000F0E9D">
        <w:rPr>
          <w:u w:val="single"/>
        </w:rPr>
        <w:t>quanto</w:t>
      </w:r>
      <w:r w:rsidR="000F0E9D">
        <w:t xml:space="preserve"> </w:t>
      </w:r>
      <w:r w:rsidR="000F0E9D" w:rsidRPr="000F0E9D">
        <w:rPr>
          <w:u w:val="single"/>
        </w:rPr>
        <w:t>às</w:t>
      </w:r>
      <w:r w:rsidR="000F0E9D">
        <w:t xml:space="preserve"> </w:t>
      </w:r>
      <w:r w:rsidR="000F0E9D" w:rsidRPr="000F0E9D">
        <w:rPr>
          <w:u w:val="single"/>
        </w:rPr>
        <w:t>provas</w:t>
      </w:r>
      <w:r w:rsidR="000F0E9D">
        <w:t xml:space="preserve"> </w:t>
      </w:r>
      <w:r w:rsidR="000F0E9D" w:rsidRPr="000F0E9D">
        <w:rPr>
          <w:u w:val="single"/>
        </w:rPr>
        <w:t>utilizadas</w:t>
      </w:r>
      <w:r w:rsidR="000F0E9D">
        <w:t xml:space="preserve"> </w:t>
      </w:r>
      <w:r>
        <w:t xml:space="preserve">pelos </w:t>
      </w:r>
      <w:r w:rsidRPr="00F376EE">
        <w:rPr>
          <w:u w:val="single"/>
        </w:rPr>
        <w:t>arestos</w:t>
      </w:r>
      <w:r w:rsidRPr="000025DF">
        <w:t xml:space="preserve"> </w:t>
      </w:r>
      <w:r w:rsidRPr="00F376EE">
        <w:rPr>
          <w:u w:val="single"/>
        </w:rPr>
        <w:t>recorridos</w:t>
      </w:r>
      <w:r w:rsidR="000025DF">
        <w:t xml:space="preserve"> </w:t>
      </w:r>
      <w:r w:rsidR="000025DF" w:rsidRPr="000025DF">
        <w:rPr>
          <w:u w:val="single"/>
        </w:rPr>
        <w:t>para</w:t>
      </w:r>
      <w:r w:rsidR="000025DF">
        <w:t xml:space="preserve"> </w:t>
      </w:r>
      <w:r w:rsidR="000025DF" w:rsidRPr="000025DF">
        <w:rPr>
          <w:u w:val="single"/>
        </w:rPr>
        <w:t>fundamentar</w:t>
      </w:r>
      <w:r w:rsidR="000025DF">
        <w:t xml:space="preserve"> </w:t>
      </w:r>
      <w:r w:rsidR="000025DF" w:rsidRPr="000025DF">
        <w:rPr>
          <w:u w:val="single"/>
        </w:rPr>
        <w:t>a</w:t>
      </w:r>
      <w:r w:rsidR="000025DF">
        <w:t xml:space="preserve"> </w:t>
      </w:r>
      <w:r w:rsidR="000025DF" w:rsidRPr="000025DF">
        <w:rPr>
          <w:u w:val="single"/>
        </w:rPr>
        <w:t>condenação</w:t>
      </w:r>
      <w:r>
        <w:rPr>
          <w:sz w:val="20"/>
          <w:szCs w:val="20"/>
        </w:rPr>
        <w:t>.</w:t>
      </w:r>
    </w:p>
    <w:p w14:paraId="19A7FC8D" w14:textId="77777777" w:rsidR="00232CD9" w:rsidRDefault="00232CD9" w:rsidP="00232CD9">
      <w:pPr>
        <w:pStyle w:val="SemEspaamento"/>
      </w:pPr>
      <w:r w:rsidRPr="007039F9">
        <w:t xml:space="preserve">Desse modo, </w:t>
      </w:r>
      <w:r>
        <w:t>uma vez presentes os requisitos autorizadores, é de ser conhecido e admitido o presente recurso</w:t>
      </w:r>
      <w:r w:rsidRPr="007039F9">
        <w:t>.</w:t>
      </w:r>
    </w:p>
    <w:p w14:paraId="4D239D66" w14:textId="77777777" w:rsidR="008031A0" w:rsidRPr="00C7024E" w:rsidRDefault="008031A0" w:rsidP="008031A0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96995D1" w14:textId="77777777" w:rsidR="00914970" w:rsidRPr="00510A18" w:rsidRDefault="00914970" w:rsidP="00914970">
      <w:pPr>
        <w:pStyle w:val="Interttulo"/>
        <w:spacing w:before="0" w:after="0"/>
        <w:ind w:left="0" w:right="142" w:firstLine="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</w:rPr>
        <w:t>III</w:t>
      </w:r>
      <w:r w:rsidRPr="00780EC6">
        <w:rPr>
          <w:rFonts w:ascii="Arial" w:hAnsi="Arial" w:cs="Arial"/>
          <w:color w:val="auto"/>
        </w:rPr>
        <w:t xml:space="preserve"> – repercussão geral </w:t>
      </w:r>
      <w:r w:rsidRPr="00A86120">
        <w:rPr>
          <w:rFonts w:ascii="Arial" w:hAnsi="Arial" w:cs="Arial"/>
          <w:color w:val="auto"/>
          <w:sz w:val="18"/>
          <w:szCs w:val="18"/>
        </w:rPr>
        <w:t>(cf, ART. 102, § 3º)</w:t>
      </w:r>
    </w:p>
    <w:p w14:paraId="52A529B3" w14:textId="77777777" w:rsidR="00914970" w:rsidRPr="009F44FE" w:rsidRDefault="00914970" w:rsidP="00C7024E">
      <w:pPr>
        <w:pStyle w:val="SemEspaamento"/>
        <w:numPr>
          <w:ilvl w:val="0"/>
          <w:numId w:val="0"/>
        </w:numPr>
        <w:ind w:left="1701"/>
      </w:pPr>
    </w:p>
    <w:p w14:paraId="253D8967" w14:textId="076EACA3" w:rsidR="00914970" w:rsidRDefault="00914970" w:rsidP="00914970">
      <w:pPr>
        <w:pStyle w:val="SemEspaamento"/>
      </w:pPr>
      <w:r w:rsidRPr="00886E59">
        <w:t>As questões debatidas neste recurso</w:t>
      </w:r>
      <w:r>
        <w:t xml:space="preserve"> </w:t>
      </w:r>
      <w:r w:rsidRPr="00886E59">
        <w:t>são de indiscutível interesse social, jurídico, político e econômico</w:t>
      </w:r>
      <w:r>
        <w:t xml:space="preserve"> </w:t>
      </w:r>
      <w:r w:rsidRPr="00914970">
        <w:rPr>
          <w:sz w:val="20"/>
          <w:szCs w:val="18"/>
        </w:rPr>
        <w:t>(CF, art. 102, § 3°)</w:t>
      </w:r>
      <w:r w:rsidRPr="00914970">
        <w:rPr>
          <w:rFonts w:ascii="ZWAdobeF" w:hAnsi="ZWAdobeF" w:cs="ZWAdobeF"/>
          <w:sz w:val="2"/>
          <w:szCs w:val="2"/>
        </w:rPr>
        <w:t>0F</w:t>
      </w:r>
      <w:r w:rsidRPr="00F7452A">
        <w:rPr>
          <w:rStyle w:val="Refdenotaderodap"/>
          <w:sz w:val="20"/>
        </w:rPr>
        <w:footnoteReference w:id="1"/>
      </w:r>
      <w:r>
        <w:t xml:space="preserve">, sobretudo por se tratar de processo penal em que foi constatada a </w:t>
      </w:r>
      <w:r w:rsidRPr="00914970">
        <w:rPr>
          <w:szCs w:val="20"/>
        </w:rPr>
        <w:t xml:space="preserve">ausência de fundamentação da </w:t>
      </w:r>
      <w:r w:rsidRPr="001E31C2">
        <w:t>decisão</w:t>
      </w:r>
      <w:r w:rsidRPr="00914970">
        <w:rPr>
          <w:szCs w:val="20"/>
        </w:rPr>
        <w:t xml:space="preserve"> judicial, além da utilização de prova </w:t>
      </w:r>
      <w:r w:rsidR="004D6A9B">
        <w:rPr>
          <w:szCs w:val="20"/>
        </w:rPr>
        <w:t>produzida na fase inquisitorial, sem confirmação do seu conteúdo na fase judicial,</w:t>
      </w:r>
      <w:r w:rsidRPr="00914970">
        <w:rPr>
          <w:szCs w:val="20"/>
        </w:rPr>
        <w:t xml:space="preserve"> para a condenação</w:t>
      </w:r>
      <w:r w:rsidRPr="00886E59">
        <w:t>.</w:t>
      </w:r>
    </w:p>
    <w:p w14:paraId="44CCF1EF" w14:textId="77777777" w:rsidR="00914970" w:rsidRDefault="00914970" w:rsidP="00914970">
      <w:pPr>
        <w:pStyle w:val="SemEspaamento"/>
      </w:pPr>
      <w:r>
        <w:t xml:space="preserve">Aliás, quanto </w:t>
      </w:r>
      <w:r w:rsidRPr="00886E59">
        <w:t xml:space="preserve">à ausência de fundamentação sobre as teses levantadas pelas partes, essa Colenda Suprema Corte já </w:t>
      </w:r>
      <w:r>
        <w:t xml:space="preserve">reconheceu a existência de repercussão geral e concluiu pela ocorrência de </w:t>
      </w:r>
      <w:r w:rsidRPr="00886E59">
        <w:t xml:space="preserve">violação ao art. 93, IX, da CF/88, conforme se extrai do RE n. 719870. </w:t>
      </w:r>
    </w:p>
    <w:p w14:paraId="57A11E06" w14:textId="1B869A1E" w:rsidR="00914970" w:rsidRPr="00F927E7" w:rsidRDefault="00914970" w:rsidP="004D6A9B">
      <w:pPr>
        <w:pStyle w:val="SemEspaamento"/>
      </w:pPr>
      <w:r w:rsidRPr="00886E59">
        <w:t xml:space="preserve">Assim, </w:t>
      </w:r>
      <w:r>
        <w:t>como o presente recurso aborda</w:t>
      </w:r>
      <w:r w:rsidRPr="00886E59">
        <w:t xml:space="preserve">, pontualmente, essas </w:t>
      </w:r>
      <w:r>
        <w:t>três</w:t>
      </w:r>
      <w:r w:rsidRPr="00886E59">
        <w:t xml:space="preserve"> questões de extrema de relevância, </w:t>
      </w:r>
      <w:r>
        <w:t xml:space="preserve">resta </w:t>
      </w:r>
      <w:r w:rsidRPr="00886E59">
        <w:t>comprovada a existência de repercussão geral</w:t>
      </w:r>
      <w:r>
        <w:t xml:space="preserve"> e, por consectário, deve ser admitido este reclamo extraordinário</w:t>
      </w:r>
      <w:r w:rsidRPr="00886E59">
        <w:t xml:space="preserve">. </w:t>
      </w:r>
    </w:p>
    <w:p w14:paraId="22AA556D" w14:textId="77777777" w:rsidR="00914970" w:rsidRDefault="00914970" w:rsidP="008031A0">
      <w:pPr>
        <w:pStyle w:val="SemEspaamento"/>
        <w:numPr>
          <w:ilvl w:val="0"/>
          <w:numId w:val="0"/>
        </w:numPr>
        <w:ind w:left="1701"/>
      </w:pPr>
    </w:p>
    <w:p w14:paraId="646BEABC" w14:textId="29121B19" w:rsidR="00372D26" w:rsidRDefault="00372D26" w:rsidP="00372D26">
      <w:pPr>
        <w:pStyle w:val="Ttulo"/>
      </w:pPr>
      <w:r w:rsidRPr="007039F9">
        <w:t>I</w:t>
      </w:r>
      <w:r w:rsidR="00914970">
        <w:t>V</w:t>
      </w:r>
      <w:r w:rsidRPr="007039F9">
        <w:t xml:space="preserve"> –</w:t>
      </w:r>
      <w:r>
        <w:t xml:space="preserve"> RAZÕES</w:t>
      </w:r>
      <w:r w:rsidRPr="00136102">
        <w:t xml:space="preserve"> JURÍDIC</w:t>
      </w:r>
      <w:r>
        <w:t>A</w:t>
      </w:r>
      <w:r w:rsidRPr="00136102">
        <w:t>S</w:t>
      </w:r>
      <w:r>
        <w:t xml:space="preserve"> DO RECURSO FUNDAMENTADO NO ART. 102, III, “A”, DA CF</w:t>
      </w:r>
    </w:p>
    <w:p w14:paraId="1B190AFC" w14:textId="136D959C" w:rsidR="00372D26" w:rsidRDefault="00372D26" w:rsidP="00372D26">
      <w:pPr>
        <w:pStyle w:val="Ttulo"/>
      </w:pPr>
      <w:r w:rsidRPr="00136102">
        <w:t>I</w:t>
      </w:r>
      <w:r w:rsidR="00914970">
        <w:t>V</w:t>
      </w:r>
      <w:r>
        <w:t>.1</w:t>
      </w:r>
      <w:r w:rsidRPr="00136102">
        <w:t xml:space="preserve"> –</w:t>
      </w:r>
      <w:r>
        <w:t xml:space="preserve"> Infringência ao art.</w:t>
      </w:r>
      <w:r w:rsidR="00515721">
        <w:t xml:space="preserve"> 93, IX, da CF/88</w:t>
      </w:r>
      <w:r>
        <w:t>, ante insuficiência de enfrentamento dos vícios apontados nos aclaratórios</w:t>
      </w:r>
      <w:r w:rsidR="00515721">
        <w:t xml:space="preserve"> e a falta de fundamentação da decisão</w:t>
      </w:r>
      <w:r>
        <w:t>.</w:t>
      </w:r>
    </w:p>
    <w:p w14:paraId="2AC73379" w14:textId="77777777" w:rsidR="00372D26" w:rsidRDefault="00372D26" w:rsidP="00C7024E">
      <w:pPr>
        <w:pStyle w:val="SemEspaamento"/>
        <w:numPr>
          <w:ilvl w:val="0"/>
          <w:numId w:val="0"/>
        </w:numPr>
        <w:ind w:left="1701"/>
      </w:pPr>
    </w:p>
    <w:p w14:paraId="370E7F33" w14:textId="77777777" w:rsidR="00372D26" w:rsidRDefault="00372D26" w:rsidP="00372D26">
      <w:pPr>
        <w:pStyle w:val="SemEspaamento"/>
      </w:pPr>
      <w:r>
        <w:t xml:space="preserve">Inicialmente, Excelência, cumpre registrar que, para confirmar a autoria do recorrente e manter a sentença condenatória, o aresto recorrido que julgou a apelação se pautou nos seguintes argumentos </w:t>
      </w:r>
      <w:r w:rsidRPr="00372D26">
        <w:rPr>
          <w:sz w:val="20"/>
          <w:szCs w:val="18"/>
        </w:rPr>
        <w:t>(evento 31, RELVOTO1)</w:t>
      </w:r>
      <w:r>
        <w:t>:</w:t>
      </w:r>
    </w:p>
    <w:p w14:paraId="4232A3FD" w14:textId="79855F89" w:rsidR="00372D26" w:rsidRPr="002003AE" w:rsidRDefault="00B26629" w:rsidP="002A1F0D">
      <w:pPr>
        <w:pStyle w:val="Ttulo"/>
      </w:pPr>
      <w:r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AF08E1" wp14:editId="4AA32437">
                <wp:simplePos x="0" y="0"/>
                <wp:positionH relativeFrom="column">
                  <wp:posOffset>2667000</wp:posOffset>
                </wp:positionH>
                <wp:positionV relativeFrom="paragraph">
                  <wp:posOffset>161925</wp:posOffset>
                </wp:positionV>
                <wp:extent cx="523875" cy="1009650"/>
                <wp:effectExtent l="19050" t="0" r="28575" b="38100"/>
                <wp:wrapNone/>
                <wp:docPr id="1249796554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009650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DA828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4" o:spid="_x0000_s1026" type="#_x0000_t67" style="position:absolute;margin-left:210pt;margin-top:12.75pt;width:41.25pt;height:7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" adj="15996" fillcolor="#deeaf6 [664]" strokecolor="black [3213]" strokeweight="1pt"/>
            </w:pict>
          </mc:Fallback>
        </mc:AlternateContent>
      </w:r>
    </w:p>
    <w:p w14:paraId="2BCA004C" w14:textId="77777777" w:rsidR="00372D26" w:rsidRDefault="00372D26" w:rsidP="00372D26">
      <w:pPr>
        <w:pStyle w:val="SemEspaamento"/>
        <w:numPr>
          <w:ilvl w:val="0"/>
          <w:numId w:val="0"/>
        </w:numPr>
        <w:ind w:left="-426"/>
        <w:jc w:val="center"/>
      </w:pPr>
      <w:r>
        <w:rPr>
          <w:noProof/>
        </w:rPr>
        <w:drawing>
          <wp:inline distT="0" distB="0" distL="0" distR="0" wp14:anchorId="5FFCD394" wp14:editId="2E2B32E3">
            <wp:extent cx="6364283" cy="4733925"/>
            <wp:effectExtent l="0" t="0" r="0" b="1905"/>
            <wp:docPr id="671735942" name="Imagem 5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35942" name="Imagem 5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283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1FD9" w14:textId="77777777" w:rsidR="00372D26" w:rsidRDefault="00372D26" w:rsidP="00372D26">
      <w:pPr>
        <w:pStyle w:val="SemEspaamento"/>
      </w:pPr>
      <w:r>
        <w:t xml:space="preserve">Diante dessa conclusão, o recorrente constatou que </w:t>
      </w:r>
      <w:r w:rsidRPr="00862C9A">
        <w:rPr>
          <w:b/>
        </w:rPr>
        <w:t>desde as alegações finais</w:t>
      </w:r>
      <w:r>
        <w:t xml:space="preserve"> </w:t>
      </w:r>
      <w:r w:rsidRPr="004758EB">
        <w:rPr>
          <w:b/>
        </w:rPr>
        <w:t xml:space="preserve">as </w:t>
      </w:r>
      <w:r>
        <w:rPr>
          <w:b/>
        </w:rPr>
        <w:t xml:space="preserve">suas </w:t>
      </w:r>
      <w:r w:rsidRPr="004758EB">
        <w:rPr>
          <w:b/>
        </w:rPr>
        <w:t xml:space="preserve">teses defensivas </w:t>
      </w:r>
      <w:r>
        <w:rPr>
          <w:b/>
        </w:rPr>
        <w:t>veiculadas</w:t>
      </w:r>
      <w:r w:rsidRPr="004758EB">
        <w:rPr>
          <w:b/>
        </w:rPr>
        <w:t xml:space="preserve"> foram desconsideradas</w:t>
      </w:r>
      <w:r>
        <w:t xml:space="preserve"> pelos nobres Órgãos Jurisdicionais, em uma aparente sanha condenatória, contrária aos elementos dos autos, o que motivou a oposição de embargos de declaração em face do acórdão condenatório </w:t>
      </w:r>
      <w:r w:rsidRPr="00FC3715">
        <w:rPr>
          <w:sz w:val="20"/>
          <w:szCs w:val="18"/>
        </w:rPr>
        <w:t>(</w:t>
      </w:r>
      <w:r>
        <w:rPr>
          <w:i/>
          <w:iCs/>
          <w:sz w:val="20"/>
          <w:szCs w:val="18"/>
        </w:rPr>
        <w:t xml:space="preserve">decisum </w:t>
      </w:r>
      <w:r w:rsidRPr="00FC3715">
        <w:rPr>
          <w:sz w:val="20"/>
          <w:szCs w:val="18"/>
        </w:rPr>
        <w:t>–</w:t>
      </w:r>
      <w:r>
        <w:rPr>
          <w:i/>
          <w:iCs/>
          <w:sz w:val="20"/>
          <w:szCs w:val="18"/>
        </w:rPr>
        <w:t xml:space="preserve"> </w:t>
      </w:r>
      <w:r w:rsidRPr="00FC3715">
        <w:rPr>
          <w:sz w:val="20"/>
          <w:szCs w:val="18"/>
        </w:rPr>
        <w:t>evento 31)</w:t>
      </w:r>
      <w:r>
        <w:t>.</w:t>
      </w:r>
    </w:p>
    <w:p w14:paraId="0B24C989" w14:textId="77777777" w:rsidR="00372D26" w:rsidRDefault="00372D26" w:rsidP="00372D26">
      <w:pPr>
        <w:pStyle w:val="SemEspaamento"/>
      </w:pPr>
      <w:r>
        <w:t xml:space="preserve">Nos aclaratórios </w:t>
      </w:r>
      <w:r w:rsidRPr="00D05A2A">
        <w:rPr>
          <w:sz w:val="20"/>
          <w:szCs w:val="18"/>
        </w:rPr>
        <w:t>(evento 36)</w:t>
      </w:r>
      <w:r>
        <w:t xml:space="preserve">, o recorrente expôs que o aresto condenatório </w:t>
      </w:r>
      <w:r>
        <w:rPr>
          <w:b/>
        </w:rPr>
        <w:t xml:space="preserve">não enfrentou </w:t>
      </w:r>
      <w:r w:rsidRPr="00612D9D">
        <w:rPr>
          <w:b/>
          <w:sz w:val="20"/>
          <w:szCs w:val="18"/>
        </w:rPr>
        <w:t>(</w:t>
      </w:r>
      <w:r>
        <w:rPr>
          <w:b/>
          <w:sz w:val="20"/>
          <w:szCs w:val="18"/>
        </w:rPr>
        <w:t xml:space="preserve">1ª </w:t>
      </w:r>
      <w:r w:rsidRPr="00612D9D">
        <w:rPr>
          <w:b/>
          <w:sz w:val="20"/>
          <w:szCs w:val="18"/>
        </w:rPr>
        <w:t>omissão)</w:t>
      </w:r>
      <w:r>
        <w:t xml:space="preserve"> o argumento defensivo de que </w:t>
      </w:r>
      <w:r w:rsidRPr="002C00B9">
        <w:rPr>
          <w:b/>
          <w:bCs/>
          <w:u w:val="single"/>
        </w:rPr>
        <w:t>NÃO</w:t>
      </w:r>
      <w:r>
        <w:t xml:space="preserve"> </w:t>
      </w:r>
      <w:r w:rsidRPr="002C00B9">
        <w:rPr>
          <w:b/>
          <w:bCs/>
          <w:u w:val="single"/>
        </w:rPr>
        <w:t>EXISTEM</w:t>
      </w:r>
      <w:r>
        <w:t xml:space="preserve"> </w:t>
      </w:r>
      <w:r w:rsidRPr="002D7E2D">
        <w:rPr>
          <w:b/>
          <w:u w:val="single"/>
        </w:rPr>
        <w:t>nos</w:t>
      </w:r>
      <w:r w:rsidRPr="002D7E2D">
        <w:rPr>
          <w:b/>
        </w:rPr>
        <w:t xml:space="preserve"> </w:t>
      </w:r>
      <w:r w:rsidRPr="002D7E2D">
        <w:rPr>
          <w:b/>
          <w:u w:val="single"/>
        </w:rPr>
        <w:t>autos</w:t>
      </w:r>
      <w:r w:rsidRPr="002D7E2D">
        <w:rPr>
          <w:b/>
        </w:rPr>
        <w:t xml:space="preserve"> </w:t>
      </w:r>
      <w:r w:rsidRPr="002D7E2D">
        <w:rPr>
          <w:b/>
          <w:u w:val="single"/>
        </w:rPr>
        <w:t>os</w:t>
      </w:r>
      <w:r w:rsidRPr="002D7E2D">
        <w:rPr>
          <w:b/>
        </w:rPr>
        <w:t xml:space="preserve"> </w:t>
      </w:r>
      <w:r w:rsidRPr="002D7E2D">
        <w:rPr>
          <w:b/>
          <w:u w:val="single"/>
        </w:rPr>
        <w:t>vídeos</w:t>
      </w:r>
      <w:r w:rsidRPr="002D7E2D">
        <w:rPr>
          <w:b/>
          <w:bCs/>
        </w:rPr>
        <w:t xml:space="preserve"> </w:t>
      </w:r>
      <w:r w:rsidRPr="002D7E2D">
        <w:rPr>
          <w:b/>
          <w:u w:val="single"/>
        </w:rPr>
        <w:t>mencionados</w:t>
      </w:r>
      <w:r w:rsidRPr="002D7E2D">
        <w:rPr>
          <w:b/>
        </w:rPr>
        <w:t xml:space="preserve"> </w:t>
      </w:r>
      <w:r w:rsidRPr="002D7E2D">
        <w:rPr>
          <w:b/>
          <w:u w:val="single"/>
        </w:rPr>
        <w:t>no</w:t>
      </w:r>
      <w:r w:rsidRPr="002D7E2D">
        <w:rPr>
          <w:b/>
        </w:rPr>
        <w:t xml:space="preserve"> </w:t>
      </w:r>
      <w:r w:rsidRPr="002D7E2D">
        <w:rPr>
          <w:b/>
          <w:u w:val="single"/>
        </w:rPr>
        <w:t>relatório</w:t>
      </w:r>
      <w:r w:rsidRPr="002D7E2D">
        <w:rPr>
          <w:b/>
        </w:rPr>
        <w:t xml:space="preserve"> </w:t>
      </w:r>
      <w:r w:rsidRPr="002D7E2D">
        <w:rPr>
          <w:b/>
          <w:u w:val="single"/>
        </w:rPr>
        <w:t>policial</w:t>
      </w:r>
      <w:r>
        <w:t xml:space="preserve"> n. 77/2022/SIC </w:t>
      </w:r>
      <w:r w:rsidRPr="008D745E">
        <w:rPr>
          <w:sz w:val="20"/>
          <w:szCs w:val="18"/>
        </w:rPr>
        <w:t>(</w:t>
      </w:r>
      <w:r w:rsidRPr="00BD7424">
        <w:rPr>
          <w:b/>
          <w:bCs/>
          <w:sz w:val="20"/>
          <w:szCs w:val="18"/>
        </w:rPr>
        <w:t xml:space="preserve">tópico II.2 das razões </w:t>
      </w:r>
      <w:r>
        <w:rPr>
          <w:b/>
          <w:bCs/>
          <w:sz w:val="20"/>
          <w:szCs w:val="18"/>
        </w:rPr>
        <w:t>de apelação</w:t>
      </w:r>
      <w:r w:rsidRPr="008D745E">
        <w:rPr>
          <w:sz w:val="20"/>
          <w:szCs w:val="18"/>
        </w:rPr>
        <w:t>)</w:t>
      </w:r>
      <w:r>
        <w:t xml:space="preserve">, que a autoridade policial sustenta ter extraído do sistema de monitoramento de 2 estabelecimentos próximos ao local do crime </w:t>
      </w:r>
      <w:r w:rsidRPr="00E02F3D">
        <w:rPr>
          <w:sz w:val="20"/>
          <w:szCs w:val="18"/>
        </w:rPr>
        <w:t>(Bar do Diego e Bar do Cheiro)</w:t>
      </w:r>
      <w:r>
        <w:t xml:space="preserve"> </w:t>
      </w:r>
      <w:r w:rsidRPr="00BE797E">
        <w:rPr>
          <w:u w:val="single"/>
        </w:rPr>
        <w:t>e</w:t>
      </w:r>
      <w:r>
        <w:t xml:space="preserve"> </w:t>
      </w:r>
      <w:r w:rsidRPr="00BE797E">
        <w:rPr>
          <w:u w:val="single"/>
        </w:rPr>
        <w:t>que</w:t>
      </w:r>
      <w:r>
        <w:t xml:space="preserve"> </w:t>
      </w:r>
      <w:r w:rsidRPr="00BE797E">
        <w:rPr>
          <w:u w:val="single"/>
        </w:rPr>
        <w:t>foram</w:t>
      </w:r>
      <w:r>
        <w:t xml:space="preserve"> </w:t>
      </w:r>
      <w:r w:rsidRPr="005E4BC6">
        <w:rPr>
          <w:b/>
          <w:u w:val="single"/>
        </w:rPr>
        <w:t>utilizados</w:t>
      </w:r>
      <w:r>
        <w:t xml:space="preserve"> </w:t>
      </w:r>
      <w:r w:rsidRPr="005E4BC6">
        <w:rPr>
          <w:u w:val="single"/>
        </w:rPr>
        <w:t>pelo</w:t>
      </w:r>
      <w:r>
        <w:t xml:space="preserve"> </w:t>
      </w:r>
      <w:r>
        <w:rPr>
          <w:u w:val="single"/>
        </w:rPr>
        <w:t>aresto</w:t>
      </w:r>
      <w:r>
        <w:t xml:space="preserve"> </w:t>
      </w:r>
      <w:r>
        <w:rPr>
          <w:u w:val="single"/>
        </w:rPr>
        <w:t>que</w:t>
      </w:r>
      <w:r w:rsidRPr="005E4BC6">
        <w:t xml:space="preserve"> </w:t>
      </w:r>
      <w:r>
        <w:rPr>
          <w:u w:val="single"/>
        </w:rPr>
        <w:t>julgou</w:t>
      </w:r>
      <w:r w:rsidRPr="005E4BC6">
        <w:t xml:space="preserve"> </w:t>
      </w:r>
      <w:r>
        <w:rPr>
          <w:u w:val="single"/>
        </w:rPr>
        <w:t>a</w:t>
      </w:r>
      <w:r w:rsidRPr="005E4BC6">
        <w:t xml:space="preserve"> </w:t>
      </w:r>
      <w:r>
        <w:rPr>
          <w:u w:val="single"/>
        </w:rPr>
        <w:t>apelação</w:t>
      </w:r>
      <w:r w:rsidRPr="005E4BC6">
        <w:t xml:space="preserve"> </w:t>
      </w:r>
      <w:r>
        <w:t xml:space="preserve">ora recorrido </w:t>
      </w:r>
      <w:r w:rsidRPr="005E4BC6">
        <w:rPr>
          <w:b/>
          <w:u w:val="single"/>
        </w:rPr>
        <w:t>para</w:t>
      </w:r>
      <w:r w:rsidRPr="005E4BC6">
        <w:rPr>
          <w:b/>
        </w:rPr>
        <w:t xml:space="preserve"> </w:t>
      </w:r>
      <w:r w:rsidRPr="005E4BC6">
        <w:rPr>
          <w:b/>
          <w:u w:val="single"/>
        </w:rPr>
        <w:t>afirmar</w:t>
      </w:r>
      <w:r w:rsidRPr="005E4BC6">
        <w:rPr>
          <w:b/>
        </w:rPr>
        <w:t xml:space="preserve"> </w:t>
      </w:r>
      <w:r w:rsidRPr="005E4BC6">
        <w:rPr>
          <w:b/>
          <w:u w:val="single"/>
        </w:rPr>
        <w:t>a</w:t>
      </w:r>
      <w:r w:rsidRPr="005E4BC6">
        <w:rPr>
          <w:b/>
        </w:rPr>
        <w:t xml:space="preserve"> </w:t>
      </w:r>
      <w:r w:rsidRPr="005E4BC6">
        <w:rPr>
          <w:b/>
          <w:u w:val="single"/>
        </w:rPr>
        <w:t>autoria</w:t>
      </w:r>
      <w:r w:rsidRPr="005E4BC6">
        <w:rPr>
          <w:b/>
        </w:rPr>
        <w:t xml:space="preserve"> </w:t>
      </w:r>
      <w:r>
        <w:t xml:space="preserve">do recorrente. </w:t>
      </w:r>
    </w:p>
    <w:p w14:paraId="1D54506F" w14:textId="77777777" w:rsidR="00372D26" w:rsidRDefault="00372D26" w:rsidP="00372D26">
      <w:pPr>
        <w:pStyle w:val="SemEspaamento"/>
      </w:pPr>
      <w:r>
        <w:t xml:space="preserve">Em seguida, o recorrente asseverou que o r. acórdão também não considerou </w:t>
      </w:r>
      <w:r w:rsidRPr="00C6652F">
        <w:rPr>
          <w:sz w:val="20"/>
          <w:szCs w:val="18"/>
        </w:rPr>
        <w:t>(</w:t>
      </w:r>
      <w:r w:rsidRPr="00F52849">
        <w:rPr>
          <w:b/>
          <w:sz w:val="20"/>
          <w:szCs w:val="18"/>
        </w:rPr>
        <w:t>2ª</w:t>
      </w:r>
      <w:r>
        <w:rPr>
          <w:sz w:val="20"/>
          <w:szCs w:val="18"/>
        </w:rPr>
        <w:t xml:space="preserve"> </w:t>
      </w:r>
      <w:r w:rsidRPr="00C6652F">
        <w:rPr>
          <w:b/>
          <w:bCs/>
          <w:sz w:val="20"/>
          <w:szCs w:val="18"/>
        </w:rPr>
        <w:t>omissão</w:t>
      </w:r>
      <w:r w:rsidRPr="00C6652F">
        <w:rPr>
          <w:sz w:val="20"/>
          <w:szCs w:val="18"/>
        </w:rPr>
        <w:t>)</w:t>
      </w:r>
      <w:r>
        <w:t xml:space="preserve"> o fato de que </w:t>
      </w:r>
      <w:r w:rsidRPr="005C6E0B">
        <w:rPr>
          <w:b/>
        </w:rPr>
        <w:t xml:space="preserve">a </w:t>
      </w:r>
      <w:r w:rsidRPr="00EE54E7">
        <w:rPr>
          <w:b/>
          <w:u w:val="single"/>
        </w:rPr>
        <w:t>inexistência</w:t>
      </w:r>
      <w:r w:rsidRPr="005C6E0B">
        <w:rPr>
          <w:b/>
        </w:rPr>
        <w:t xml:space="preserve"> </w:t>
      </w:r>
      <w:r w:rsidRPr="00EE54E7">
        <w:rPr>
          <w:b/>
          <w:u w:val="single"/>
        </w:rPr>
        <w:t>desses</w:t>
      </w:r>
      <w:r w:rsidRPr="005C6E0B">
        <w:rPr>
          <w:b/>
        </w:rPr>
        <w:t xml:space="preserve"> </w:t>
      </w:r>
      <w:r w:rsidRPr="00EE54E7">
        <w:rPr>
          <w:b/>
          <w:u w:val="single"/>
        </w:rPr>
        <w:t>vídeos</w:t>
      </w:r>
      <w:r w:rsidRPr="005C6E0B">
        <w:rPr>
          <w:b/>
        </w:rPr>
        <w:t xml:space="preserve"> </w:t>
      </w:r>
      <w:r>
        <w:rPr>
          <w:b/>
        </w:rPr>
        <w:t xml:space="preserve">nos autos </w:t>
      </w:r>
      <w:r w:rsidRPr="005C6E0B">
        <w:rPr>
          <w:b/>
        </w:rPr>
        <w:t>inviabiliza a verificação de sua autenticidade</w:t>
      </w:r>
      <w:r>
        <w:t xml:space="preserve">, além de </w:t>
      </w:r>
      <w:r w:rsidRPr="000B2C2C">
        <w:t>impedir o pleno exercício do contraditório e da ampla defesa</w:t>
      </w:r>
      <w:r>
        <w:t xml:space="preserve">, acarretando na insuficiência do elemento indiciário para certificar a autoria </w:t>
      </w:r>
      <w:r w:rsidRPr="00393760">
        <w:rPr>
          <w:sz w:val="20"/>
          <w:szCs w:val="18"/>
        </w:rPr>
        <w:t>(</w:t>
      </w:r>
      <w:r w:rsidRPr="00426C31">
        <w:rPr>
          <w:b/>
          <w:bCs/>
          <w:sz w:val="20"/>
          <w:szCs w:val="18"/>
        </w:rPr>
        <w:t xml:space="preserve">tópico II.2 das razões </w:t>
      </w:r>
      <w:r>
        <w:rPr>
          <w:b/>
          <w:bCs/>
          <w:sz w:val="20"/>
          <w:szCs w:val="18"/>
        </w:rPr>
        <w:t>de apelação</w:t>
      </w:r>
      <w:r w:rsidRPr="00393760">
        <w:rPr>
          <w:sz w:val="20"/>
          <w:szCs w:val="18"/>
        </w:rPr>
        <w:t>)</w:t>
      </w:r>
      <w:r>
        <w:t xml:space="preserve">. </w:t>
      </w:r>
    </w:p>
    <w:p w14:paraId="469E66A0" w14:textId="77777777" w:rsidR="00372D26" w:rsidRDefault="00372D26" w:rsidP="00372D26">
      <w:pPr>
        <w:pStyle w:val="SemEspaamento"/>
      </w:pPr>
      <w:r>
        <w:t xml:space="preserve">Explicou o recorrente, ainda, que o acórdão embargado, em </w:t>
      </w:r>
      <w:r w:rsidRPr="00114C70">
        <w:rPr>
          <w:b/>
          <w:bCs/>
        </w:rPr>
        <w:t xml:space="preserve">nova omissão </w:t>
      </w:r>
      <w:r w:rsidRPr="00114C70">
        <w:rPr>
          <w:sz w:val="20"/>
          <w:szCs w:val="18"/>
        </w:rPr>
        <w:t>(</w:t>
      </w:r>
      <w:r w:rsidRPr="00114C70">
        <w:rPr>
          <w:b/>
          <w:bCs/>
          <w:sz w:val="20"/>
          <w:szCs w:val="18"/>
        </w:rPr>
        <w:t>3º vício</w:t>
      </w:r>
      <w:r w:rsidRPr="00114C70">
        <w:rPr>
          <w:sz w:val="20"/>
          <w:szCs w:val="18"/>
        </w:rPr>
        <w:t>)</w:t>
      </w:r>
      <w:r>
        <w:t>, também desconsiderou</w:t>
      </w:r>
      <w:r w:rsidRPr="00114C70">
        <w:rPr>
          <w:b/>
          <w:bCs/>
        </w:rPr>
        <w:t xml:space="preserve"> </w:t>
      </w:r>
      <w:r w:rsidRPr="00AA063A">
        <w:t xml:space="preserve">a tese recursal </w:t>
      </w:r>
      <w:r>
        <w:t xml:space="preserve">de que </w:t>
      </w:r>
      <w:r w:rsidRPr="008749AD">
        <w:rPr>
          <w:b/>
          <w:u w:val="single"/>
        </w:rPr>
        <w:t>as</w:t>
      </w:r>
      <w:r w:rsidRPr="008749AD">
        <w:rPr>
          <w:b/>
        </w:rPr>
        <w:t xml:space="preserve"> </w:t>
      </w:r>
      <w:r w:rsidRPr="008749AD">
        <w:rPr>
          <w:b/>
          <w:u w:val="single"/>
        </w:rPr>
        <w:t>imagens</w:t>
      </w:r>
      <w:r w:rsidRPr="008749AD">
        <w:rPr>
          <w:b/>
        </w:rPr>
        <w:t xml:space="preserve"> </w:t>
      </w:r>
      <w:r w:rsidRPr="008749AD">
        <w:rPr>
          <w:b/>
          <w:u w:val="single"/>
        </w:rPr>
        <w:t>colacionadas</w:t>
      </w:r>
      <w:r w:rsidRPr="008749AD">
        <w:rPr>
          <w:b/>
        </w:rPr>
        <w:t xml:space="preserve"> </w:t>
      </w:r>
      <w:r w:rsidRPr="008749AD">
        <w:rPr>
          <w:b/>
          <w:u w:val="single"/>
        </w:rPr>
        <w:t>no</w:t>
      </w:r>
      <w:r w:rsidRPr="008749AD">
        <w:rPr>
          <w:b/>
        </w:rPr>
        <w:t xml:space="preserve"> </w:t>
      </w:r>
      <w:r w:rsidRPr="008749AD">
        <w:rPr>
          <w:b/>
          <w:u w:val="single"/>
        </w:rPr>
        <w:t>relatório</w:t>
      </w:r>
      <w:r w:rsidRPr="008749AD">
        <w:rPr>
          <w:b/>
        </w:rPr>
        <w:t xml:space="preserve"> </w:t>
      </w:r>
      <w:r w:rsidRPr="008749AD">
        <w:rPr>
          <w:b/>
          <w:u w:val="single"/>
        </w:rPr>
        <w:t>policial</w:t>
      </w:r>
      <w:r>
        <w:t xml:space="preserve"> n. 77/2022/SIC, utilizadas para conferir a certeza de autoria do recorrente, </w:t>
      </w:r>
      <w:r w:rsidRPr="00114C70">
        <w:rPr>
          <w:b/>
          <w:bCs/>
          <w:u w:val="single"/>
        </w:rPr>
        <w:t>NÃO</w:t>
      </w:r>
      <w:r>
        <w:t xml:space="preserve"> </w:t>
      </w:r>
      <w:r w:rsidRPr="00114C70">
        <w:rPr>
          <w:b/>
          <w:bCs/>
          <w:u w:val="single"/>
        </w:rPr>
        <w:t>possuem</w:t>
      </w:r>
      <w:r>
        <w:t xml:space="preserve"> </w:t>
      </w:r>
      <w:r w:rsidRPr="00114C70">
        <w:rPr>
          <w:b/>
          <w:bCs/>
          <w:u w:val="single"/>
        </w:rPr>
        <w:t>nitidez</w:t>
      </w:r>
      <w:r>
        <w:t xml:space="preserve"> </w:t>
      </w:r>
      <w:r w:rsidRPr="008749AD">
        <w:rPr>
          <w:b/>
          <w:u w:val="single"/>
        </w:rPr>
        <w:t>ou</w:t>
      </w:r>
      <w:r>
        <w:t xml:space="preserve"> </w:t>
      </w:r>
      <w:r w:rsidRPr="008749AD">
        <w:rPr>
          <w:b/>
          <w:u w:val="single"/>
        </w:rPr>
        <w:t>clareza</w:t>
      </w:r>
      <w:r>
        <w:t xml:space="preserve"> e essa </w:t>
      </w:r>
      <w:r w:rsidRPr="000B2C2C">
        <w:t xml:space="preserve">baixa qualidade impede a visualização de sinais identificadores do automóvel </w:t>
      </w:r>
      <w:r w:rsidRPr="00114C70">
        <w:rPr>
          <w:sz w:val="20"/>
          <w:szCs w:val="18"/>
        </w:rPr>
        <w:t>(placa ou modelo)</w:t>
      </w:r>
      <w:r>
        <w:t xml:space="preserve">, além de não ser possível saber em qual local esse veículo desconhecido teria sido supostamente filmado. </w:t>
      </w:r>
    </w:p>
    <w:p w14:paraId="45D3D9B9" w14:textId="77777777" w:rsidR="00372D26" w:rsidRDefault="00372D26" w:rsidP="00372D26">
      <w:pPr>
        <w:pStyle w:val="SemEspaamento"/>
      </w:pPr>
      <w:r>
        <w:t xml:space="preserve">Para reforçar esse fato, o recorrente explicou que o exame dessa tese da apelação, inclusive, conduz à conclusão de que </w:t>
      </w:r>
      <w:r w:rsidRPr="008A1546">
        <w:rPr>
          <w:u w:val="single"/>
        </w:rPr>
        <w:t>as</w:t>
      </w:r>
      <w:r>
        <w:t xml:space="preserve"> </w:t>
      </w:r>
      <w:r w:rsidRPr="008A1546">
        <w:rPr>
          <w:u w:val="single"/>
        </w:rPr>
        <w:t>imagens</w:t>
      </w:r>
      <w:r>
        <w:t xml:space="preserve"> </w:t>
      </w:r>
      <w:r w:rsidRPr="00B476D1">
        <w:rPr>
          <w:u w:val="single"/>
        </w:rPr>
        <w:t>do</w:t>
      </w:r>
      <w:r>
        <w:t xml:space="preserve"> </w:t>
      </w:r>
      <w:r w:rsidRPr="00B476D1">
        <w:rPr>
          <w:u w:val="single"/>
        </w:rPr>
        <w:t>relatório</w:t>
      </w:r>
      <w:r>
        <w:t xml:space="preserve"> </w:t>
      </w:r>
      <w:r w:rsidRPr="008A1546">
        <w:rPr>
          <w:u w:val="single"/>
        </w:rPr>
        <w:t>são</w:t>
      </w:r>
      <w:r>
        <w:t xml:space="preserve"> </w:t>
      </w:r>
      <w:r w:rsidRPr="008A1546">
        <w:rPr>
          <w:u w:val="single"/>
        </w:rPr>
        <w:t>elementos</w:t>
      </w:r>
      <w:r>
        <w:t xml:space="preserve"> </w:t>
      </w:r>
      <w:r w:rsidRPr="003652DB">
        <w:rPr>
          <w:u w:val="single"/>
        </w:rPr>
        <w:t>inservíveis</w:t>
      </w:r>
      <w:r>
        <w:t xml:space="preserve"> </w:t>
      </w:r>
      <w:r w:rsidRPr="00FE5702">
        <w:rPr>
          <w:u w:val="single"/>
        </w:rPr>
        <w:t>para</w:t>
      </w:r>
      <w:r>
        <w:t xml:space="preserve"> </w:t>
      </w:r>
      <w:r w:rsidRPr="00FE5702">
        <w:rPr>
          <w:u w:val="single"/>
        </w:rPr>
        <w:t>atestar</w:t>
      </w:r>
      <w:r>
        <w:t xml:space="preserve"> </w:t>
      </w:r>
      <w:r w:rsidRPr="00FE5702">
        <w:rPr>
          <w:u w:val="single"/>
        </w:rPr>
        <w:t>a</w:t>
      </w:r>
      <w:r>
        <w:t xml:space="preserve"> </w:t>
      </w:r>
      <w:r w:rsidRPr="00FE5702">
        <w:rPr>
          <w:u w:val="single"/>
        </w:rPr>
        <w:t>autoria</w:t>
      </w:r>
      <w:r>
        <w:t xml:space="preserve"> </w:t>
      </w:r>
      <w:r w:rsidRPr="003652DB">
        <w:rPr>
          <w:sz w:val="20"/>
          <w:szCs w:val="18"/>
        </w:rPr>
        <w:t>(</w:t>
      </w:r>
      <w:r w:rsidRPr="003652DB">
        <w:rPr>
          <w:b/>
          <w:bCs/>
          <w:sz w:val="20"/>
          <w:szCs w:val="18"/>
        </w:rPr>
        <w:t>continuação do tópico II.2 das razões recursais</w:t>
      </w:r>
      <w:r w:rsidRPr="003652DB">
        <w:rPr>
          <w:sz w:val="20"/>
          <w:szCs w:val="18"/>
        </w:rPr>
        <w:t>)</w:t>
      </w:r>
      <w:r>
        <w:t xml:space="preserve">. </w:t>
      </w:r>
    </w:p>
    <w:p w14:paraId="6B5460A0" w14:textId="77777777" w:rsidR="00372D26" w:rsidRDefault="00372D26" w:rsidP="00372D26">
      <w:pPr>
        <w:pStyle w:val="SemEspaamento"/>
      </w:pPr>
      <w:r>
        <w:t xml:space="preserve">Em complemento, o recorrente frisou a baixa qualidade das imagens do relatório policial mencionado, que segundo a autoridade policial teriam sido extraídas das câmeras de vigilância do “Bar do Cheiro” </w:t>
      </w:r>
      <w:r w:rsidRPr="00480B03">
        <w:rPr>
          <w:sz w:val="20"/>
          <w:szCs w:val="18"/>
        </w:rPr>
        <w:t>(23h55m)</w:t>
      </w:r>
      <w:r>
        <w:t xml:space="preserve"> e do “Bar do Diego” </w:t>
      </w:r>
      <w:r w:rsidRPr="00480B03">
        <w:rPr>
          <w:sz w:val="20"/>
          <w:szCs w:val="18"/>
        </w:rPr>
        <w:t>(</w:t>
      </w:r>
      <w:r>
        <w:rPr>
          <w:sz w:val="20"/>
          <w:szCs w:val="18"/>
        </w:rPr>
        <w:t>00</w:t>
      </w:r>
      <w:r w:rsidRPr="00480B03">
        <w:rPr>
          <w:sz w:val="20"/>
          <w:szCs w:val="18"/>
        </w:rPr>
        <w:t>h</w:t>
      </w:r>
      <w:r>
        <w:rPr>
          <w:sz w:val="20"/>
          <w:szCs w:val="18"/>
        </w:rPr>
        <w:t>03</w:t>
      </w:r>
      <w:r w:rsidRPr="00480B03">
        <w:rPr>
          <w:sz w:val="20"/>
          <w:szCs w:val="18"/>
        </w:rPr>
        <w:t>m)</w:t>
      </w:r>
      <w:r>
        <w:t xml:space="preserve">, respectivamente, mas, vale repetir, </w:t>
      </w:r>
      <w:r>
        <w:rPr>
          <w:b/>
        </w:rPr>
        <w:t>esse</w:t>
      </w:r>
      <w:r w:rsidRPr="004A5DE8">
        <w:rPr>
          <w:b/>
        </w:rPr>
        <w:t>s vídeos não foram juntados aos autos</w:t>
      </w:r>
      <w:r>
        <w:t xml:space="preserve">, e reafirmou a sua imprestabilidade para aferir a autoria, diante da falta de nitidez e clareza, colacionando-as, vejamos </w:t>
      </w:r>
      <w:r w:rsidRPr="003652DB">
        <w:rPr>
          <w:sz w:val="20"/>
          <w:szCs w:val="18"/>
        </w:rPr>
        <w:t>(</w:t>
      </w:r>
      <w:r>
        <w:rPr>
          <w:sz w:val="20"/>
          <w:szCs w:val="18"/>
        </w:rPr>
        <w:t xml:space="preserve">tópico II.2 das razões de apelação – imagens extraídas do </w:t>
      </w:r>
      <w:r w:rsidRPr="003652DB">
        <w:rPr>
          <w:sz w:val="20"/>
          <w:szCs w:val="18"/>
        </w:rPr>
        <w:t>evento 1, INQ3, p. 9/10)</w:t>
      </w:r>
      <w:r>
        <w:t>:</w:t>
      </w:r>
    </w:p>
    <w:p w14:paraId="1F0BD2D6" w14:textId="77777777" w:rsidR="00372D26" w:rsidRPr="00EA2BC2" w:rsidRDefault="00372D26" w:rsidP="00372D26">
      <w:pPr>
        <w:pStyle w:val="Ttulo"/>
        <w:rPr>
          <w:sz w:val="20"/>
          <w:szCs w:val="22"/>
        </w:rPr>
      </w:pPr>
    </w:p>
    <w:p w14:paraId="23A42732" w14:textId="77777777" w:rsidR="00372D26" w:rsidRPr="003F6CE1" w:rsidRDefault="00372D26" w:rsidP="00372D26">
      <w:pPr>
        <w:pStyle w:val="Ttulo2"/>
        <w:rPr>
          <w:sz w:val="2"/>
          <w:szCs w:val="2"/>
        </w:rPr>
      </w:pPr>
    </w:p>
    <w:p w14:paraId="6B807FA1" w14:textId="77777777" w:rsidR="00372D26" w:rsidRDefault="00372D26" w:rsidP="00372D26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1CFF38AC" wp14:editId="062DDBB5">
            <wp:extent cx="6283975" cy="3228975"/>
            <wp:effectExtent l="0" t="0" r="2540" b="0"/>
            <wp:docPr id="1257109246" name="Imagem 1" descr="Uma imagem contendo edifício, ao ar livre, rua, homem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89491" name="Imagem 1" descr="Uma imagem contendo edifício, ao ar livre, rua, homem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543" cy="325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34DB" w14:textId="77777777" w:rsidR="00372D26" w:rsidRDefault="00372D26" w:rsidP="00372D26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285256BB" wp14:editId="79D606F4">
            <wp:extent cx="6308899" cy="3381375"/>
            <wp:effectExtent l="0" t="0" r="0" b="0"/>
            <wp:docPr id="1739348150" name="Imagem 3" descr="Foto preta e branca de carro na ru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775" name="Imagem 3" descr="Foto preta e branca de carro na ru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291" cy="340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88A7" w14:textId="77777777" w:rsidR="00372D26" w:rsidRPr="00100ECF" w:rsidRDefault="00372D26" w:rsidP="00372D26">
      <w:pPr>
        <w:pStyle w:val="Ttulo2"/>
        <w:rPr>
          <w:sz w:val="16"/>
          <w:szCs w:val="16"/>
        </w:rPr>
      </w:pPr>
    </w:p>
    <w:p w14:paraId="4774595E" w14:textId="77777777" w:rsidR="00372D26" w:rsidRDefault="00372D26" w:rsidP="00372D26">
      <w:pPr>
        <w:pStyle w:val="SemEspaamento"/>
      </w:pPr>
      <w:r w:rsidRPr="00231837">
        <w:t xml:space="preserve"> </w:t>
      </w:r>
      <w:r>
        <w:t>Mas não é só.</w:t>
      </w:r>
    </w:p>
    <w:p w14:paraId="559537CD" w14:textId="77777777" w:rsidR="00372D26" w:rsidRDefault="00372D26" w:rsidP="00372D26">
      <w:pPr>
        <w:pStyle w:val="SemEspaamento"/>
      </w:pPr>
      <w:r>
        <w:t xml:space="preserve">O recorrente apontou, também, que o acórdão condenatório incorreu em </w:t>
      </w:r>
      <w:r w:rsidRPr="00C814E7">
        <w:rPr>
          <w:b/>
          <w:bCs/>
        </w:rPr>
        <w:t>2</w:t>
      </w:r>
      <w:r>
        <w:t xml:space="preserve"> </w:t>
      </w:r>
      <w:r w:rsidRPr="00167AFD">
        <w:rPr>
          <w:b/>
          <w:bCs/>
        </w:rPr>
        <w:t>evidente</w:t>
      </w:r>
      <w:r>
        <w:rPr>
          <w:b/>
          <w:bCs/>
        </w:rPr>
        <w:t>s</w:t>
      </w:r>
      <w:r>
        <w:t xml:space="preserve"> </w:t>
      </w:r>
      <w:r w:rsidRPr="00167AFD">
        <w:rPr>
          <w:b/>
          <w:bCs/>
          <w:u w:val="single"/>
        </w:rPr>
        <w:t>erro</w:t>
      </w:r>
      <w:r>
        <w:rPr>
          <w:b/>
          <w:bCs/>
          <w:u w:val="single"/>
        </w:rPr>
        <w:t>s</w:t>
      </w:r>
      <w:r>
        <w:rPr>
          <w:b/>
          <w:bCs/>
        </w:rPr>
        <w:t xml:space="preserve"> </w:t>
      </w:r>
      <w:r w:rsidRPr="00167AFD">
        <w:rPr>
          <w:b/>
          <w:bCs/>
          <w:u w:val="single"/>
        </w:rPr>
        <w:t>de</w:t>
      </w:r>
      <w:r>
        <w:rPr>
          <w:b/>
          <w:bCs/>
        </w:rPr>
        <w:t xml:space="preserve"> </w:t>
      </w:r>
      <w:r w:rsidRPr="00167AFD">
        <w:rPr>
          <w:b/>
          <w:bCs/>
          <w:u w:val="single"/>
        </w:rPr>
        <w:t>premissa</w:t>
      </w:r>
      <w:r>
        <w:rPr>
          <w:b/>
          <w:bCs/>
          <w:u w:val="single"/>
        </w:rPr>
        <w:t xml:space="preserve"> fática</w:t>
      </w:r>
      <w:r>
        <w:t xml:space="preserve">, ao firmar que o veículo do recorrente teria saído de Orleans para Criciúma </w:t>
      </w:r>
      <w:r w:rsidRPr="00341F42">
        <w:rPr>
          <w:b/>
          <w:bCs/>
        </w:rPr>
        <w:t>às 23h52m</w:t>
      </w:r>
      <w:r>
        <w:t xml:space="preserve"> e, posteriormente, que o seu automóvel teria sido visto </w:t>
      </w:r>
      <w:r w:rsidRPr="008B4811">
        <w:rPr>
          <w:b/>
          <w:bCs/>
        </w:rPr>
        <w:t>às</w:t>
      </w:r>
      <w:r>
        <w:t xml:space="preserve"> </w:t>
      </w:r>
      <w:r w:rsidRPr="008B4811">
        <w:rPr>
          <w:b/>
          <w:bCs/>
        </w:rPr>
        <w:t>23h50m</w:t>
      </w:r>
      <w:r>
        <w:t xml:space="preserve">. </w:t>
      </w:r>
    </w:p>
    <w:p w14:paraId="588A8658" w14:textId="77777777" w:rsidR="00372D26" w:rsidRDefault="00372D26" w:rsidP="00372D26">
      <w:pPr>
        <w:pStyle w:val="SemEspaamento"/>
      </w:pPr>
      <w:r>
        <w:t xml:space="preserve">Contudo, </w:t>
      </w:r>
      <w:r w:rsidRPr="000B1EBD">
        <w:rPr>
          <w:b/>
          <w:bCs/>
        </w:rPr>
        <w:t xml:space="preserve">a prova dos autos é categórica em demonstrar que </w:t>
      </w:r>
      <w:r>
        <w:rPr>
          <w:b/>
          <w:bCs/>
        </w:rPr>
        <w:t>a</w:t>
      </w:r>
      <w:r w:rsidRPr="000B1EBD">
        <w:rPr>
          <w:b/>
          <w:bCs/>
        </w:rPr>
        <w:t xml:space="preserve"> </w:t>
      </w:r>
      <w:r w:rsidRPr="00B05138">
        <w:rPr>
          <w:b/>
          <w:bCs/>
          <w:u w:val="single"/>
        </w:rPr>
        <w:t>ÚNIC</w:t>
      </w:r>
      <w:r>
        <w:rPr>
          <w:b/>
          <w:bCs/>
          <w:u w:val="single"/>
        </w:rPr>
        <w:t>A</w:t>
      </w:r>
      <w:r w:rsidRPr="00BD19D6">
        <w:rPr>
          <w:b/>
          <w:bCs/>
        </w:rPr>
        <w:t xml:space="preserve"> </w:t>
      </w:r>
      <w:r>
        <w:rPr>
          <w:b/>
          <w:bCs/>
          <w:u w:val="single"/>
        </w:rPr>
        <w:t>IMAGEM</w:t>
      </w:r>
      <w:r>
        <w:rPr>
          <w:b/>
          <w:bCs/>
        </w:rPr>
        <w:t xml:space="preserve"> </w:t>
      </w:r>
      <w:r w:rsidRPr="00BD19D6">
        <w:rPr>
          <w:b/>
          <w:bCs/>
        </w:rPr>
        <w:t>do veículo do apelante</w:t>
      </w:r>
      <w:r>
        <w:rPr>
          <w:b/>
          <w:bCs/>
        </w:rPr>
        <w:t>, no dia dos fatos, demonstra</w:t>
      </w:r>
      <w:r>
        <w:t xml:space="preserve"> </w:t>
      </w:r>
      <w:r w:rsidRPr="00C90C04">
        <w:rPr>
          <w:b/>
          <w:bCs/>
        </w:rPr>
        <w:t>que</w:t>
      </w:r>
      <w:r>
        <w:t xml:space="preserve"> </w:t>
      </w:r>
      <w:r w:rsidRPr="00C90C04">
        <w:rPr>
          <w:b/>
          <w:bCs/>
        </w:rPr>
        <w:t>ele</w:t>
      </w:r>
      <w:r>
        <w:t xml:space="preserve"> </w:t>
      </w:r>
      <w:r w:rsidRPr="000B1EBD">
        <w:rPr>
          <w:b/>
          <w:bCs/>
          <w:u w:val="single"/>
        </w:rPr>
        <w:t>saiu</w:t>
      </w:r>
      <w:r w:rsidRPr="000301A8">
        <w:rPr>
          <w:b/>
          <w:bCs/>
        </w:rPr>
        <w:t xml:space="preserve"> </w:t>
      </w:r>
      <w:r w:rsidRPr="000B1EBD">
        <w:rPr>
          <w:b/>
          <w:bCs/>
          <w:u w:val="single"/>
        </w:rPr>
        <w:t>de</w:t>
      </w:r>
      <w:r>
        <w:rPr>
          <w:b/>
          <w:bCs/>
        </w:rPr>
        <w:t xml:space="preserve"> </w:t>
      </w:r>
      <w:r w:rsidRPr="000B1EBD">
        <w:rPr>
          <w:b/>
          <w:bCs/>
          <w:u w:val="single"/>
        </w:rPr>
        <w:t>Orleans</w:t>
      </w:r>
      <w:r>
        <w:rPr>
          <w:b/>
          <w:bCs/>
        </w:rPr>
        <w:t xml:space="preserve"> </w:t>
      </w:r>
      <w:r w:rsidRPr="000B1EBD">
        <w:rPr>
          <w:b/>
          <w:bCs/>
          <w:u w:val="single"/>
        </w:rPr>
        <w:t>às</w:t>
      </w:r>
      <w:r w:rsidRPr="000301A8">
        <w:rPr>
          <w:b/>
          <w:bCs/>
        </w:rPr>
        <w:t xml:space="preserve"> </w:t>
      </w:r>
      <w:r w:rsidRPr="000B1EBD">
        <w:rPr>
          <w:b/>
          <w:bCs/>
          <w:u w:val="single"/>
        </w:rPr>
        <w:t>23h57m</w:t>
      </w:r>
      <w:r>
        <w:t xml:space="preserve">, pelo sentido sul </w:t>
      </w:r>
      <w:r w:rsidRPr="00C90C04">
        <w:rPr>
          <w:sz w:val="20"/>
          <w:szCs w:val="18"/>
        </w:rPr>
        <w:t>(Criciúma)</w:t>
      </w:r>
      <w:r>
        <w:t xml:space="preserve">, ou seja, </w:t>
      </w:r>
      <w:r w:rsidRPr="00E06FA7">
        <w:rPr>
          <w:b/>
        </w:rPr>
        <w:t xml:space="preserve">não há nenhum registro do veículo </w:t>
      </w:r>
      <w:r>
        <w:rPr>
          <w:b/>
        </w:rPr>
        <w:t xml:space="preserve">do recorrente transitando </w:t>
      </w:r>
      <w:r w:rsidRPr="00E06FA7">
        <w:rPr>
          <w:b/>
        </w:rPr>
        <w:t>às 23h50m</w:t>
      </w:r>
      <w:r>
        <w:rPr>
          <w:b/>
        </w:rPr>
        <w:t xml:space="preserve"> ou 23h52m</w:t>
      </w:r>
      <w:r>
        <w:t xml:space="preserve">, muito menos próximo ao local do fato criminoso. </w:t>
      </w:r>
    </w:p>
    <w:p w14:paraId="5550B3C3" w14:textId="77777777" w:rsidR="00372D26" w:rsidRDefault="00372D26" w:rsidP="00372D26">
      <w:pPr>
        <w:pStyle w:val="SemEspaamento"/>
      </w:pPr>
      <w:r>
        <w:t xml:space="preserve">Vale conferir a </w:t>
      </w:r>
      <w:r w:rsidRPr="00F65742">
        <w:rPr>
          <w:u w:val="single"/>
        </w:rPr>
        <w:t>única</w:t>
      </w:r>
      <w:r>
        <w:t xml:space="preserve"> </w:t>
      </w:r>
      <w:r w:rsidRPr="00F65742">
        <w:rPr>
          <w:u w:val="single"/>
        </w:rPr>
        <w:t>imagem</w:t>
      </w:r>
      <w:r>
        <w:t xml:space="preserve"> em que é possível identificar o veículo do recorrente </w:t>
      </w:r>
      <w:r w:rsidRPr="005A145E">
        <w:rPr>
          <w:sz w:val="20"/>
          <w:szCs w:val="18"/>
        </w:rPr>
        <w:t>(evento 1, INQ3, p. 9)</w:t>
      </w:r>
      <w:r>
        <w:t>:</w:t>
      </w:r>
    </w:p>
    <w:p w14:paraId="140D18DC" w14:textId="47307440" w:rsidR="00372D26" w:rsidRPr="00B5081C" w:rsidRDefault="009F44FE" w:rsidP="00372D26">
      <w:pPr>
        <w:pStyle w:val="Ttulo2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E893E5" wp14:editId="3A8BFE5F">
                <wp:simplePos x="0" y="0"/>
                <wp:positionH relativeFrom="column">
                  <wp:posOffset>2661920</wp:posOffset>
                </wp:positionH>
                <wp:positionV relativeFrom="paragraph">
                  <wp:posOffset>442595</wp:posOffset>
                </wp:positionV>
                <wp:extent cx="523875" cy="1009650"/>
                <wp:effectExtent l="19050" t="0" r="28575" b="38100"/>
                <wp:wrapNone/>
                <wp:docPr id="488861931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009650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C525F" id="Seta: para Baixo 4" o:spid="_x0000_s1026" type="#_x0000_t67" style="position:absolute;margin-left:209.6pt;margin-top:34.85pt;width:41.25pt;height:7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" adj="15996" fillcolor="#deeaf6 [664]" strokecolor="black [3213]" strokeweight="1pt"/>
            </w:pict>
          </mc:Fallback>
        </mc:AlternateContent>
      </w:r>
    </w:p>
    <w:p w14:paraId="557F5B4E" w14:textId="2B8AAB93" w:rsidR="00372D26" w:rsidRDefault="009F44FE" w:rsidP="00281104">
      <w:pPr>
        <w:pStyle w:val="SemEspaamento"/>
        <w:numPr>
          <w:ilvl w:val="0"/>
          <w:numId w:val="0"/>
        </w:numPr>
        <w:ind w:left="-567"/>
        <w:jc w:val="center"/>
      </w:pPr>
      <w:r w:rsidRPr="0067413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D5BDFC" wp14:editId="32D462B8">
                <wp:simplePos x="0" y="0"/>
                <wp:positionH relativeFrom="column">
                  <wp:posOffset>2962275</wp:posOffset>
                </wp:positionH>
                <wp:positionV relativeFrom="paragraph">
                  <wp:posOffset>1961515</wp:posOffset>
                </wp:positionV>
                <wp:extent cx="581025" cy="857250"/>
                <wp:effectExtent l="19050" t="19050" r="47625" b="19050"/>
                <wp:wrapNone/>
                <wp:docPr id="1928569825" name="Seta: para Baix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81025" cy="8572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CB912" id="Seta: para Baixo 13" o:spid="_x0000_s1026" type="#_x0000_t67" style="position:absolute;margin-left:233.25pt;margin-top:154.45pt;width:45.75pt;height:67.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" adj="14280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440BE34" wp14:editId="0B2E9861">
            <wp:extent cx="6813775" cy="3962400"/>
            <wp:effectExtent l="0" t="0" r="6350" b="0"/>
            <wp:docPr id="1398977883" name="Imagem 14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7883" name="Imagem 14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291" cy="398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9FB2" w14:textId="77777777" w:rsidR="00372D26" w:rsidRPr="005401F9" w:rsidRDefault="00372D26" w:rsidP="00372D26">
      <w:pPr>
        <w:pStyle w:val="Ttulo2"/>
        <w:rPr>
          <w:sz w:val="12"/>
          <w:szCs w:val="12"/>
        </w:rPr>
      </w:pPr>
    </w:p>
    <w:p w14:paraId="24A139C5" w14:textId="77777777" w:rsidR="00372D26" w:rsidRPr="005350C1" w:rsidRDefault="00372D26" w:rsidP="00372D26">
      <w:pPr>
        <w:pStyle w:val="SemEspaamento"/>
      </w:pPr>
      <w:r>
        <w:t xml:space="preserve">Além disso, nos aclaratórios foi exposto que, mesmo se desconsiderados os erros de premissa apontados acima, o acórdão condenatório </w:t>
      </w:r>
      <w:r w:rsidRPr="004B3357">
        <w:t>também</w:t>
      </w:r>
      <w:r>
        <w:rPr>
          <w:i/>
          <w:iCs/>
        </w:rPr>
        <w:t xml:space="preserve"> </w:t>
      </w:r>
      <w:r>
        <w:t xml:space="preserve">desconsiderou </w:t>
      </w:r>
      <w:r w:rsidRPr="004B3357">
        <w:rPr>
          <w:sz w:val="20"/>
          <w:szCs w:val="18"/>
        </w:rPr>
        <w:t>(</w:t>
      </w:r>
      <w:r w:rsidRPr="00A56AEA">
        <w:rPr>
          <w:b/>
          <w:sz w:val="20"/>
          <w:szCs w:val="18"/>
        </w:rPr>
        <w:t xml:space="preserve">4ª </w:t>
      </w:r>
      <w:r w:rsidRPr="00A56AEA">
        <w:rPr>
          <w:b/>
          <w:bCs/>
          <w:sz w:val="20"/>
          <w:szCs w:val="18"/>
        </w:rPr>
        <w:t>omissão</w:t>
      </w:r>
      <w:r w:rsidRPr="004B3357">
        <w:rPr>
          <w:sz w:val="20"/>
          <w:szCs w:val="18"/>
        </w:rPr>
        <w:t>)</w:t>
      </w:r>
      <w:r>
        <w:t xml:space="preserve"> o fato de que, como o veículo do recorrente </w:t>
      </w:r>
      <w:r w:rsidRPr="00C62A5C">
        <w:t>saiu de Orleans para Criciúma, pelo sentido sul do município, às 23h52m ou às 23h50m</w:t>
      </w:r>
      <w:r>
        <w:t xml:space="preserve"> </w:t>
      </w:r>
      <w:r w:rsidRPr="00985BC2">
        <w:rPr>
          <w:sz w:val="20"/>
          <w:szCs w:val="18"/>
        </w:rPr>
        <w:t xml:space="preserve">(segundo as premissas </w:t>
      </w:r>
      <w:r>
        <w:rPr>
          <w:sz w:val="20"/>
          <w:szCs w:val="18"/>
        </w:rPr>
        <w:t>firmadas pelo</w:t>
      </w:r>
      <w:r w:rsidRPr="00985BC2">
        <w:rPr>
          <w:sz w:val="20"/>
          <w:szCs w:val="18"/>
        </w:rPr>
        <w:t xml:space="preserve"> acórdão)</w:t>
      </w:r>
      <w:r>
        <w:t xml:space="preserve">, </w:t>
      </w:r>
      <w:r w:rsidRPr="00985BC2">
        <w:rPr>
          <w:b/>
        </w:rPr>
        <w:t xml:space="preserve">é </w:t>
      </w:r>
      <w:r w:rsidRPr="00985BC2">
        <w:rPr>
          <w:b/>
          <w:u w:val="single"/>
        </w:rPr>
        <w:t>IMPOSSÍVEL</w:t>
      </w:r>
      <w:r w:rsidRPr="00985BC2">
        <w:rPr>
          <w:b/>
        </w:rPr>
        <w:t xml:space="preserve"> que o </w:t>
      </w:r>
      <w:r>
        <w:rPr>
          <w:b/>
        </w:rPr>
        <w:t xml:space="preserve">seu </w:t>
      </w:r>
      <w:r w:rsidRPr="00985BC2">
        <w:rPr>
          <w:b/>
        </w:rPr>
        <w:t xml:space="preserve">veículo esteja envolvido no fato criminoso e seja o automóvel que tenha sido filmado próximo ao “Bar do Cheiro” às 23h55m, que fica a 3 minutos da Orleplast </w:t>
      </w:r>
      <w:r w:rsidRPr="00985BC2">
        <w:rPr>
          <w:b/>
          <w:sz w:val="20"/>
          <w:szCs w:val="18"/>
        </w:rPr>
        <w:t>(local do fato criminoso)</w:t>
      </w:r>
      <w:r w:rsidRPr="00985BC2">
        <w:rPr>
          <w:b/>
        </w:rPr>
        <w:t xml:space="preserve">, </w:t>
      </w:r>
      <w:r>
        <w:rPr>
          <w:b/>
        </w:rPr>
        <w:t xml:space="preserve">no </w:t>
      </w:r>
      <w:r w:rsidRPr="00985BC2">
        <w:rPr>
          <w:b/>
        </w:rPr>
        <w:t>NORTE de Orleans</w:t>
      </w:r>
      <w:r>
        <w:t xml:space="preserve">, por conta do tempo necessário para percorrer toda a extensão do município. </w:t>
      </w:r>
    </w:p>
    <w:p w14:paraId="583206B1" w14:textId="77777777" w:rsidR="00372D26" w:rsidRDefault="00372D26" w:rsidP="00372D26">
      <w:pPr>
        <w:pStyle w:val="SemEspaamento"/>
      </w:pPr>
      <w:r>
        <w:t xml:space="preserve">Por fim, o recorrente ainda registrou que o acórdão embargado também </w:t>
      </w:r>
      <w:r w:rsidRPr="00114C70">
        <w:rPr>
          <w:b/>
          <w:bCs/>
        </w:rPr>
        <w:t xml:space="preserve">não abordou </w:t>
      </w:r>
      <w:r w:rsidRPr="00114C70">
        <w:rPr>
          <w:sz w:val="20"/>
          <w:szCs w:val="18"/>
        </w:rPr>
        <w:t>(</w:t>
      </w:r>
      <w:r w:rsidRPr="00B341D1">
        <w:rPr>
          <w:b/>
          <w:sz w:val="20"/>
          <w:szCs w:val="18"/>
        </w:rPr>
        <w:t>5ª</w:t>
      </w:r>
      <w:r>
        <w:rPr>
          <w:sz w:val="20"/>
          <w:szCs w:val="18"/>
        </w:rPr>
        <w:t xml:space="preserve"> </w:t>
      </w:r>
      <w:r w:rsidRPr="00114C70">
        <w:rPr>
          <w:b/>
          <w:bCs/>
          <w:sz w:val="20"/>
          <w:szCs w:val="18"/>
        </w:rPr>
        <w:t>omissão</w:t>
      </w:r>
      <w:r w:rsidRPr="00114C70">
        <w:rPr>
          <w:sz w:val="20"/>
          <w:szCs w:val="18"/>
        </w:rPr>
        <w:t>)</w:t>
      </w:r>
      <w:r>
        <w:t xml:space="preserve"> a tese recursal de que a prova dos autos demonstra que é </w:t>
      </w:r>
      <w:r w:rsidRPr="00A56AEA">
        <w:rPr>
          <w:b/>
          <w:u w:val="single"/>
        </w:rPr>
        <w:t>IMPOSSÍVEL</w:t>
      </w:r>
      <w:r>
        <w:t xml:space="preserve"> </w:t>
      </w:r>
      <w:r w:rsidRPr="00C62A5C">
        <w:t>ser o automóvel do recorrente</w:t>
      </w:r>
      <w:r>
        <w:t xml:space="preserve"> </w:t>
      </w:r>
      <w:r w:rsidRPr="00A56AEA">
        <w:rPr>
          <w:b/>
        </w:rPr>
        <w:t xml:space="preserve">que foi filmado no “Bar do Diego”, norte de Orleans, às </w:t>
      </w:r>
      <w:r w:rsidRPr="00A56AEA">
        <w:rPr>
          <w:b/>
          <w:bCs/>
        </w:rPr>
        <w:t>00h03m</w:t>
      </w:r>
      <w:r>
        <w:t xml:space="preserve">, tendo em vista que </w:t>
      </w:r>
      <w:r w:rsidRPr="00114C70">
        <w:rPr>
          <w:b/>
          <w:bCs/>
        </w:rPr>
        <w:t xml:space="preserve">às 23h57m ele já tinha saído para Criciúma </w:t>
      </w:r>
      <w:r w:rsidRPr="00114C70">
        <w:rPr>
          <w:sz w:val="20"/>
          <w:szCs w:val="18"/>
        </w:rPr>
        <w:t xml:space="preserve">(pela saída sul de Orleans – </w:t>
      </w:r>
      <w:r w:rsidRPr="00114C70">
        <w:rPr>
          <w:b/>
          <w:bCs/>
          <w:sz w:val="20"/>
          <w:szCs w:val="18"/>
        </w:rPr>
        <w:t>tópico II.3 da apelação</w:t>
      </w:r>
      <w:r w:rsidRPr="00114C70">
        <w:rPr>
          <w:sz w:val="20"/>
          <w:szCs w:val="18"/>
        </w:rPr>
        <w:t>)</w:t>
      </w:r>
      <w:r>
        <w:t>.</w:t>
      </w:r>
    </w:p>
    <w:p w14:paraId="1237A31F" w14:textId="77777777" w:rsidR="00372D26" w:rsidRDefault="00372D26" w:rsidP="00372D26">
      <w:pPr>
        <w:pStyle w:val="SemEspaamento"/>
      </w:pPr>
      <w:r>
        <w:t xml:space="preserve">Sobre o assunto, aliás, vale colacionar o trajeto necessário para transitar, de automóvel, entre a Orleplast e a saída sul de Orleans, sentido Criciúma, para se constatar a distância a ser percorrida e o tempo estimado desse deslocamento, o que afasta qualquer possibilidade de o recorrente estar envolvido no fato criminoso </w:t>
      </w:r>
      <w:r w:rsidRPr="00825700">
        <w:rPr>
          <w:sz w:val="20"/>
          <w:szCs w:val="18"/>
        </w:rPr>
        <w:t>(</w:t>
      </w:r>
      <w:r>
        <w:rPr>
          <w:sz w:val="20"/>
          <w:szCs w:val="18"/>
        </w:rPr>
        <w:t xml:space="preserve">7,5km – pelo menos 11 min de carro – </w:t>
      </w:r>
      <w:r w:rsidRPr="00825700">
        <w:rPr>
          <w:sz w:val="20"/>
          <w:szCs w:val="18"/>
        </w:rPr>
        <w:t xml:space="preserve">informação extraída do </w:t>
      </w:r>
      <w:r w:rsidRPr="00825700">
        <w:rPr>
          <w:i/>
          <w:iCs/>
          <w:sz w:val="20"/>
          <w:szCs w:val="18"/>
        </w:rPr>
        <w:t>Google Maps</w:t>
      </w:r>
      <w:r w:rsidRPr="00825700">
        <w:rPr>
          <w:sz w:val="20"/>
          <w:szCs w:val="18"/>
        </w:rPr>
        <w:t>)</w:t>
      </w:r>
      <w:r>
        <w:t>:</w:t>
      </w:r>
    </w:p>
    <w:p w14:paraId="7B79A889" w14:textId="77777777" w:rsidR="00372D26" w:rsidRPr="00AF6054" w:rsidRDefault="00372D26" w:rsidP="00AF6054">
      <w:pPr>
        <w:pStyle w:val="Ttulo2"/>
      </w:pPr>
    </w:p>
    <w:p w14:paraId="05438C87" w14:textId="77777777" w:rsidR="00372D26" w:rsidRPr="00013233" w:rsidRDefault="00372D26" w:rsidP="00372D26">
      <w:pPr>
        <w:pStyle w:val="Ttulo"/>
        <w:rPr>
          <w:sz w:val="2"/>
          <w:szCs w:val="2"/>
        </w:rPr>
      </w:pPr>
    </w:p>
    <w:p w14:paraId="0B72DB28" w14:textId="77777777" w:rsidR="00372D26" w:rsidRDefault="00372D26" w:rsidP="00372D26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D0A8067" wp14:editId="7271D661">
            <wp:extent cx="4636327" cy="6677025"/>
            <wp:effectExtent l="0" t="0" r="0" b="0"/>
            <wp:docPr id="958885750" name="Imagem 7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85750" name="Imagem 7" descr="Map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93" cy="677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9494F" w14:textId="77777777" w:rsidR="00AF6054" w:rsidRPr="00AF6054" w:rsidRDefault="00AF6054" w:rsidP="00372D26">
      <w:pPr>
        <w:pStyle w:val="SemEspaamento"/>
        <w:numPr>
          <w:ilvl w:val="0"/>
          <w:numId w:val="0"/>
        </w:numPr>
        <w:jc w:val="center"/>
        <w:rPr>
          <w:sz w:val="16"/>
          <w:szCs w:val="16"/>
        </w:rPr>
      </w:pPr>
    </w:p>
    <w:p w14:paraId="504E4547" w14:textId="77777777" w:rsidR="00372D26" w:rsidRDefault="00372D26" w:rsidP="00372D26">
      <w:pPr>
        <w:pStyle w:val="SemEspaamento"/>
      </w:pPr>
      <w:r>
        <w:t xml:space="preserve">E, com a devida vênia, </w:t>
      </w:r>
      <w:r w:rsidRPr="00A82DD3">
        <w:rPr>
          <w:u w:val="single"/>
        </w:rPr>
        <w:t>todos</w:t>
      </w:r>
      <w:r>
        <w:t xml:space="preserve"> </w:t>
      </w:r>
      <w:r w:rsidRPr="008045F9">
        <w:rPr>
          <w:u w:val="single"/>
        </w:rPr>
        <w:t>esses</w:t>
      </w:r>
      <w:r>
        <w:t xml:space="preserve"> </w:t>
      </w:r>
      <w:r w:rsidRPr="00750D45">
        <w:rPr>
          <w:u w:val="single"/>
        </w:rPr>
        <w:t>argumentos</w:t>
      </w:r>
      <w:r>
        <w:t xml:space="preserve"> </w:t>
      </w:r>
      <w:r w:rsidRPr="00750D45">
        <w:rPr>
          <w:u w:val="single"/>
        </w:rPr>
        <w:t>da</w:t>
      </w:r>
      <w:r>
        <w:t xml:space="preserve"> </w:t>
      </w:r>
      <w:r w:rsidRPr="00750D45">
        <w:rPr>
          <w:u w:val="single"/>
        </w:rPr>
        <w:t>apelação</w:t>
      </w:r>
      <w:r>
        <w:t xml:space="preserve">, detalhados anteriormente e renovados em sede de embargos de declaração </w:t>
      </w:r>
      <w:r w:rsidRPr="007F3046">
        <w:rPr>
          <w:sz w:val="20"/>
          <w:szCs w:val="18"/>
        </w:rPr>
        <w:t>(evento 36)</w:t>
      </w:r>
      <w:r>
        <w:t xml:space="preserve">, que são capazes de derruir a conclusão condenatória a que chegou a douta Câmara Julgadora, </w:t>
      </w:r>
      <w:r w:rsidRPr="00A82DD3">
        <w:rPr>
          <w:u w:val="single"/>
        </w:rPr>
        <w:t>foram</w:t>
      </w:r>
      <w:r>
        <w:t xml:space="preserve"> </w:t>
      </w:r>
      <w:r>
        <w:rPr>
          <w:u w:val="single"/>
        </w:rPr>
        <w:t>novamente</w:t>
      </w:r>
      <w:r>
        <w:t xml:space="preserve"> </w:t>
      </w:r>
      <w:r w:rsidRPr="00A82DD3">
        <w:rPr>
          <w:u w:val="single"/>
        </w:rPr>
        <w:t>ignorados</w:t>
      </w:r>
      <w:r>
        <w:t xml:space="preserve"> </w:t>
      </w:r>
      <w:r w:rsidRPr="00A82DD3">
        <w:rPr>
          <w:u w:val="single"/>
        </w:rPr>
        <w:t>pel</w:t>
      </w:r>
      <w:r>
        <w:rPr>
          <w:u w:val="single"/>
        </w:rPr>
        <w:t>o</w:t>
      </w:r>
      <w:r>
        <w:t xml:space="preserve"> </w:t>
      </w:r>
      <w:r w:rsidRPr="00A82DD3">
        <w:rPr>
          <w:u w:val="single"/>
        </w:rPr>
        <w:t>acórdão</w:t>
      </w:r>
      <w:r>
        <w:t xml:space="preserve"> </w:t>
      </w:r>
      <w:r w:rsidRPr="00A82DD3">
        <w:rPr>
          <w:u w:val="single"/>
        </w:rPr>
        <w:t>que</w:t>
      </w:r>
      <w:r>
        <w:t xml:space="preserve"> </w:t>
      </w:r>
      <w:r w:rsidRPr="00A82DD3">
        <w:rPr>
          <w:u w:val="single"/>
        </w:rPr>
        <w:t>julgou</w:t>
      </w:r>
      <w:r>
        <w:t xml:space="preserve"> </w:t>
      </w:r>
      <w:r w:rsidRPr="00A82DD3">
        <w:rPr>
          <w:u w:val="single"/>
        </w:rPr>
        <w:t>os</w:t>
      </w:r>
      <w:r>
        <w:t xml:space="preserve"> </w:t>
      </w:r>
      <w:r w:rsidRPr="00A82DD3">
        <w:rPr>
          <w:u w:val="single"/>
        </w:rPr>
        <w:t>aclaratórios</w:t>
      </w:r>
      <w:r>
        <w:t xml:space="preserve"> </w:t>
      </w:r>
      <w:r w:rsidRPr="00A82DD3">
        <w:rPr>
          <w:u w:val="single"/>
        </w:rPr>
        <w:t>opostos</w:t>
      </w:r>
      <w:r>
        <w:t xml:space="preserve">, ao argumento de que seria mera “rediscussão” da matéria, vejamos </w:t>
      </w:r>
      <w:r w:rsidRPr="00900453">
        <w:rPr>
          <w:sz w:val="20"/>
          <w:szCs w:val="18"/>
        </w:rPr>
        <w:t>(evento 46)</w:t>
      </w:r>
      <w:r>
        <w:t>:</w:t>
      </w:r>
    </w:p>
    <w:p w14:paraId="65C49406" w14:textId="77777777" w:rsidR="00372D26" w:rsidRPr="00A82DD3" w:rsidRDefault="00372D26" w:rsidP="00372D26">
      <w:pPr>
        <w:pStyle w:val="Ttulo2"/>
        <w:rPr>
          <w:sz w:val="20"/>
          <w:szCs w:val="20"/>
        </w:rPr>
      </w:pPr>
    </w:p>
    <w:p w14:paraId="416FA536" w14:textId="77777777" w:rsidR="00372D26" w:rsidRDefault="00372D26" w:rsidP="00372D26">
      <w:pPr>
        <w:pStyle w:val="SemEspaamento"/>
        <w:numPr>
          <w:ilvl w:val="0"/>
          <w:numId w:val="0"/>
        </w:numPr>
        <w:ind w:left="-993"/>
      </w:pPr>
      <w:r>
        <w:rPr>
          <w:noProof/>
        </w:rPr>
        <w:drawing>
          <wp:inline distT="0" distB="0" distL="0" distR="0" wp14:anchorId="20BEAB05" wp14:editId="20745CE3">
            <wp:extent cx="7021052" cy="3533775"/>
            <wp:effectExtent l="0" t="0" r="8890" b="0"/>
            <wp:docPr id="705144830" name="Imagem 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4830" name="Imagem 6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242" cy="353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EC32" w14:textId="77777777" w:rsidR="00372D26" w:rsidRPr="00046C16" w:rsidRDefault="00372D26" w:rsidP="00372D26">
      <w:pPr>
        <w:pStyle w:val="Ttulo2"/>
        <w:rPr>
          <w:sz w:val="20"/>
          <w:szCs w:val="20"/>
        </w:rPr>
      </w:pPr>
    </w:p>
    <w:p w14:paraId="776F235C" w14:textId="5310B9E7" w:rsidR="00372D26" w:rsidRDefault="00372D26" w:rsidP="00372D26">
      <w:pPr>
        <w:pStyle w:val="SemEspaamento"/>
      </w:pPr>
      <w:r>
        <w:t xml:space="preserve">Como visto, Excelência, o acórdão que julgou os aclaratórios afrontou, de forma direta, o </w:t>
      </w:r>
      <w:r w:rsidR="000170EA">
        <w:t xml:space="preserve">art. </w:t>
      </w:r>
      <w:r w:rsidR="00FF36FD">
        <w:t>93, IX, da CF/88</w:t>
      </w:r>
      <w:r>
        <w:t xml:space="preserve"> pelo simples fato de alegar que os embargos de declaração pretenderiam rediscussão de matéria já apreciada e </w:t>
      </w:r>
      <w:r w:rsidRPr="00D144F2">
        <w:rPr>
          <w:u w:val="single"/>
        </w:rPr>
        <w:t>deixar</w:t>
      </w:r>
      <w:r>
        <w:t xml:space="preserve"> </w:t>
      </w:r>
      <w:r w:rsidRPr="00D144F2">
        <w:rPr>
          <w:u w:val="single"/>
        </w:rPr>
        <w:t>de</w:t>
      </w:r>
      <w:r>
        <w:t xml:space="preserve"> </w:t>
      </w:r>
      <w:r w:rsidRPr="00D144F2">
        <w:rPr>
          <w:u w:val="single"/>
        </w:rPr>
        <w:t>enfrentar</w:t>
      </w:r>
      <w:r>
        <w:t xml:space="preserve">, </w:t>
      </w:r>
      <w:r w:rsidRPr="00D144F2">
        <w:rPr>
          <w:u w:val="single"/>
        </w:rPr>
        <w:t>mais</w:t>
      </w:r>
      <w:r>
        <w:t xml:space="preserve"> </w:t>
      </w:r>
      <w:r w:rsidRPr="00D144F2">
        <w:rPr>
          <w:u w:val="single"/>
        </w:rPr>
        <w:t>uma</w:t>
      </w:r>
      <w:r>
        <w:t xml:space="preserve"> </w:t>
      </w:r>
      <w:r w:rsidRPr="00D144F2">
        <w:rPr>
          <w:u w:val="single"/>
        </w:rPr>
        <w:t>vez</w:t>
      </w:r>
      <w:r>
        <w:t xml:space="preserve">, </w:t>
      </w:r>
      <w:r w:rsidRPr="00D144F2">
        <w:rPr>
          <w:u w:val="single"/>
        </w:rPr>
        <w:t>os</w:t>
      </w:r>
      <w:r>
        <w:t xml:space="preserve"> </w:t>
      </w:r>
      <w:r w:rsidRPr="00D144F2">
        <w:rPr>
          <w:u w:val="single"/>
        </w:rPr>
        <w:t>argumentos</w:t>
      </w:r>
      <w:r>
        <w:t xml:space="preserve"> </w:t>
      </w:r>
      <w:r w:rsidRPr="00D144F2">
        <w:rPr>
          <w:u w:val="single"/>
        </w:rPr>
        <w:t>ventilados</w:t>
      </w:r>
      <w:r>
        <w:t xml:space="preserve"> pelo recorrente </w:t>
      </w:r>
      <w:r w:rsidRPr="008E7F23">
        <w:rPr>
          <w:sz w:val="20"/>
          <w:szCs w:val="18"/>
        </w:rPr>
        <w:t>(desde as alegações finais</w:t>
      </w:r>
      <w:r>
        <w:rPr>
          <w:sz w:val="20"/>
          <w:szCs w:val="18"/>
        </w:rPr>
        <w:t>, diga-se</w:t>
      </w:r>
      <w:r w:rsidRPr="008E7F23">
        <w:rPr>
          <w:sz w:val="20"/>
          <w:szCs w:val="18"/>
        </w:rPr>
        <w:t>)</w:t>
      </w:r>
      <w:r>
        <w:t>, a exemplo da falta de juntada do vídeo que fundamenta o relatório policial, além da falta de nitidez das imagens desse relatório, que impossibilita a identificação do automóvel, e da incongruência temporal em relação à afirmação de que o veículo do apelante estaria transitando dentro de Orleans às 00:03h, próximo ao Bar do Diego, mesmo após ser incontroverso que o seu automóvel saiu desse Município antes da</w:t>
      </w:r>
      <w:r w:rsidR="000417D3">
        <w:t>s</w:t>
      </w:r>
      <w:r>
        <w:t xml:space="preserve"> 00h em direção a Criciúma </w:t>
      </w:r>
      <w:r w:rsidRPr="00D144F2">
        <w:rPr>
          <w:sz w:val="20"/>
          <w:szCs w:val="18"/>
        </w:rPr>
        <w:t>(saída sul de Orleans)</w:t>
      </w:r>
      <w:r>
        <w:t>.</w:t>
      </w:r>
    </w:p>
    <w:p w14:paraId="7DAC8185" w14:textId="51BE41E8" w:rsidR="00372D26" w:rsidRDefault="00372D26" w:rsidP="00372D26">
      <w:pPr>
        <w:pStyle w:val="SemEspaamento"/>
      </w:pPr>
      <w:r>
        <w:t xml:space="preserve">Isso porque, como se sabe, esse dispositivo </w:t>
      </w:r>
      <w:r w:rsidR="000417D3">
        <w:t>constitucional</w:t>
      </w:r>
      <w:r>
        <w:t xml:space="preserve"> impõe ao Órgão Julgador o dever de</w:t>
      </w:r>
      <w:r w:rsidR="000417D3">
        <w:t xml:space="preserve"> fundamentar as suas decisões, inclusive</w:t>
      </w:r>
      <w:r w:rsidR="00A83BF5">
        <w:t xml:space="preserve"> obrigando-o a</w:t>
      </w:r>
      <w:r>
        <w:t xml:space="preserve"> esclarecer ambiguidade, obscuridade, contradição ou omissão apontadas no acórdão. </w:t>
      </w:r>
    </w:p>
    <w:p w14:paraId="5DF1CA52" w14:textId="18D2B8AD" w:rsidR="00372D26" w:rsidRDefault="00372D26" w:rsidP="00372D26">
      <w:pPr>
        <w:pStyle w:val="SemEspaamento"/>
      </w:pPr>
      <w:r>
        <w:t xml:space="preserve">Contudo, mesmo após alertado pelo recorrente sobre as diversas omissões e erros de premissa, </w:t>
      </w:r>
      <w:r w:rsidRPr="00A83BF5">
        <w:rPr>
          <w:b/>
        </w:rPr>
        <w:t xml:space="preserve">capazes inclusive de rechaçar a conclusão condenatória por conta da </w:t>
      </w:r>
      <w:r w:rsidRPr="00A83BF5">
        <w:rPr>
          <w:b/>
          <w:u w:val="single"/>
        </w:rPr>
        <w:t>própria</w:t>
      </w:r>
      <w:r w:rsidRPr="00A83BF5">
        <w:rPr>
          <w:b/>
        </w:rPr>
        <w:t xml:space="preserve"> </w:t>
      </w:r>
      <w:r w:rsidRPr="00A83BF5">
        <w:rPr>
          <w:b/>
          <w:u w:val="single"/>
        </w:rPr>
        <w:t>cronologia</w:t>
      </w:r>
      <w:r w:rsidRPr="00A83BF5">
        <w:rPr>
          <w:b/>
        </w:rPr>
        <w:t xml:space="preserve"> apontada pela investigação policial</w:t>
      </w:r>
      <w:r>
        <w:t xml:space="preserve">, o acórdão que julgou os aclaratórios não detalhou as razões pelas quais entenderia ser inexistente os vícios apontados, limitando-se a alegar que seria mera rediscussão de matéria já apreciada pelo Órgão Julgador, frisa-se, infringindo frontalmente o art. </w:t>
      </w:r>
      <w:r w:rsidR="00FB4295">
        <w:t>93, IX, da CF/88, que exige</w:t>
      </w:r>
      <w:r w:rsidR="00627DDC">
        <w:t xml:space="preserve"> a fundamentação das decisões judiciais, sob pena de nulidade</w:t>
      </w:r>
      <w:r w:rsidR="00FB4295">
        <w:t>.</w:t>
      </w:r>
    </w:p>
    <w:p w14:paraId="28C5CAEC" w14:textId="26294749" w:rsidR="00372D26" w:rsidRDefault="00372D26" w:rsidP="00372D26">
      <w:pPr>
        <w:pStyle w:val="SemEspaamento"/>
      </w:pPr>
      <w:r>
        <w:t xml:space="preserve">Excelência, para evitar a infringência direta </w:t>
      </w:r>
      <w:r w:rsidR="00627DDC">
        <w:t xml:space="preserve">dispositivo constitucional </w:t>
      </w:r>
      <w:r>
        <w:t xml:space="preserve">indicado, incumbiria ao Egrégio Órgão Julgador demonstrar, ao menos, quais argumentos do acórdão que julgou a apelação criminal teriam tratado sobre os vícios apontados, o que não ocorreu no caso, até porque, vale frisar, quase todas as teses defensivas veiculadas na apelação foram desconsideradas pelos acórdãos recorridos </w:t>
      </w:r>
      <w:r w:rsidRPr="00CE7D46">
        <w:rPr>
          <w:sz w:val="20"/>
          <w:szCs w:val="18"/>
        </w:rPr>
        <w:t>(evento</w:t>
      </w:r>
      <w:r>
        <w:rPr>
          <w:sz w:val="20"/>
          <w:szCs w:val="18"/>
        </w:rPr>
        <w:t>s</w:t>
      </w:r>
      <w:r w:rsidRPr="00CE7D46">
        <w:rPr>
          <w:sz w:val="20"/>
          <w:szCs w:val="18"/>
        </w:rPr>
        <w:t xml:space="preserve"> 31</w:t>
      </w:r>
      <w:r>
        <w:rPr>
          <w:sz w:val="20"/>
          <w:szCs w:val="18"/>
        </w:rPr>
        <w:t xml:space="preserve"> e 46</w:t>
      </w:r>
      <w:r w:rsidRPr="00CE7D46">
        <w:rPr>
          <w:sz w:val="20"/>
          <w:szCs w:val="18"/>
        </w:rPr>
        <w:t>)</w:t>
      </w:r>
      <w:r>
        <w:t>.</w:t>
      </w:r>
    </w:p>
    <w:p w14:paraId="470683D8" w14:textId="32A52B60" w:rsidR="00372D26" w:rsidRDefault="00372D26" w:rsidP="00372D26">
      <w:pPr>
        <w:pStyle w:val="SemEspaamento"/>
      </w:pPr>
      <w:r>
        <w:t xml:space="preserve">Assim, uma vez comprovado o não enfrentamento das teses defensivas apresentadas em sede de embargos de declaração e, por consequência, constatada a ausência de fundamentação do aresto recorrido </w:t>
      </w:r>
      <w:r w:rsidRPr="00D25E37">
        <w:rPr>
          <w:sz w:val="20"/>
          <w:szCs w:val="18"/>
        </w:rPr>
        <w:t xml:space="preserve">(evento </w:t>
      </w:r>
      <w:r>
        <w:rPr>
          <w:sz w:val="20"/>
          <w:szCs w:val="18"/>
        </w:rPr>
        <w:t>46</w:t>
      </w:r>
      <w:r w:rsidRPr="00D25E37">
        <w:rPr>
          <w:sz w:val="20"/>
          <w:szCs w:val="18"/>
        </w:rPr>
        <w:t>)</w:t>
      </w:r>
      <w:r>
        <w:t xml:space="preserve"> em relação aos vícios indicados pelo recorrente, resta diretamente afrontado </w:t>
      </w:r>
      <w:r w:rsidR="00471E72">
        <w:t>art. 93, IX, da CF/88</w:t>
      </w:r>
      <w:r>
        <w:t xml:space="preserve">, o que impõe o provimento deste recurso para anular o </w:t>
      </w:r>
      <w:r>
        <w:rPr>
          <w:i/>
          <w:iCs/>
        </w:rPr>
        <w:t>decisum</w:t>
      </w:r>
      <w:r>
        <w:t xml:space="preserve"> e determinar que outro seja proferido, dessa vez com o saneamento das omissões e erros de premissa que permanecem sem esclarecimento até o momento.</w:t>
      </w:r>
    </w:p>
    <w:p w14:paraId="1F8F4AA9" w14:textId="77777777" w:rsidR="008031A0" w:rsidRDefault="008031A0" w:rsidP="008031A0">
      <w:pPr>
        <w:pStyle w:val="SemEspaamento"/>
        <w:numPr>
          <w:ilvl w:val="0"/>
          <w:numId w:val="0"/>
        </w:numPr>
        <w:ind w:left="1701"/>
      </w:pPr>
    </w:p>
    <w:p w14:paraId="073381F5" w14:textId="47BFFD74" w:rsidR="0053588F" w:rsidRDefault="0053588F" w:rsidP="0053588F">
      <w:pPr>
        <w:pStyle w:val="Ttulo"/>
      </w:pPr>
      <w:r>
        <w:t>I</w:t>
      </w:r>
      <w:r w:rsidR="00914970">
        <w:t>V</w:t>
      </w:r>
      <w:r>
        <w:t>.2 – Infringência direta ao art. 5º, LV, da CF, diante da</w:t>
      </w:r>
      <w:r w:rsidR="00713105">
        <w:t xml:space="preserve"> mera formalização </w:t>
      </w:r>
      <w:r w:rsidR="00713105">
        <w:rPr>
          <w:i/>
          <w:iCs/>
        </w:rPr>
        <w:t xml:space="preserve">pro forma </w:t>
      </w:r>
      <w:r w:rsidR="00713105">
        <w:t>do direito ao contraditório e à ampla defesa</w:t>
      </w:r>
      <w:r>
        <w:t>.</w:t>
      </w:r>
    </w:p>
    <w:p w14:paraId="5E0D54AA" w14:textId="77777777" w:rsidR="0053588F" w:rsidRDefault="0053588F" w:rsidP="0053588F">
      <w:pPr>
        <w:pStyle w:val="SemEspaamento"/>
        <w:numPr>
          <w:ilvl w:val="0"/>
          <w:numId w:val="0"/>
        </w:numPr>
        <w:ind w:left="1701"/>
      </w:pPr>
    </w:p>
    <w:p w14:paraId="4075F498" w14:textId="509A6875" w:rsidR="0053588F" w:rsidRDefault="0053588F" w:rsidP="0053588F">
      <w:pPr>
        <w:pStyle w:val="SemEspaamento"/>
      </w:pPr>
      <w:r>
        <w:t>Com a devida vênia, Excelência, no tópico anterior já se viu que os arestos recorridos estão equivocados e simplesmente ignoraram todas as provas favoráveis ao recorrente, que comprovam inclusive a sua impossibilidade de ter participação no fato criminoso, conforme demonstra a própria cronologia dos fatos constatados pela investigação policial</w:t>
      </w:r>
      <w:r w:rsidR="00713105">
        <w:t xml:space="preserve">, </w:t>
      </w:r>
      <w:r w:rsidR="00713105" w:rsidRPr="009461F9">
        <w:rPr>
          <w:b/>
        </w:rPr>
        <w:t>registrada no relatório policial n. 77/2022/SIC</w:t>
      </w:r>
      <w:r>
        <w:t xml:space="preserve">. </w:t>
      </w:r>
    </w:p>
    <w:p w14:paraId="08354835" w14:textId="77777777" w:rsidR="0053588F" w:rsidRDefault="0053588F" w:rsidP="0053588F">
      <w:pPr>
        <w:pStyle w:val="SemEspaamento"/>
      </w:pPr>
      <w:r>
        <w:t xml:space="preserve">E o primeiro aresto recorrido </w:t>
      </w:r>
      <w:r w:rsidRPr="009756C7">
        <w:rPr>
          <w:sz w:val="20"/>
          <w:szCs w:val="18"/>
        </w:rPr>
        <w:t>(evento 3</w:t>
      </w:r>
      <w:r>
        <w:rPr>
          <w:sz w:val="20"/>
          <w:szCs w:val="18"/>
        </w:rPr>
        <w:t>1</w:t>
      </w:r>
      <w:r w:rsidRPr="009756C7">
        <w:rPr>
          <w:sz w:val="20"/>
          <w:szCs w:val="18"/>
        </w:rPr>
        <w:t>)</w:t>
      </w:r>
      <w:r>
        <w:t xml:space="preserve"> fundamentou a confirmação da autoria do recorrente sobretudo no relatório policial n. 77/2022/SIC. Além disso, para reconhecer a certeza de sua autoria no caso e manter a condenação, esse aresto também utilizou os depoimentos dos policiais que elaboraram o relatório, que </w:t>
      </w:r>
      <w:r w:rsidRPr="00093D09">
        <w:rPr>
          <w:sz w:val="22"/>
          <w:szCs w:val="20"/>
        </w:rPr>
        <w:t>– obviamente –</w:t>
      </w:r>
      <w:r>
        <w:t xml:space="preserve"> confirmaram o conteúdo do documento, e o próprio interrogatório do recorrente, que disse</w:t>
      </w:r>
      <w:r w:rsidRPr="006573DE">
        <w:t xml:space="preserve"> </w:t>
      </w:r>
      <w:r>
        <w:t>que esteve no município, mas foi categórico em asseverar que não participou do fato criminoso.</w:t>
      </w:r>
    </w:p>
    <w:p w14:paraId="7F1FDCB0" w14:textId="77777777" w:rsidR="0053588F" w:rsidRDefault="0053588F" w:rsidP="0053588F">
      <w:pPr>
        <w:pStyle w:val="SemEspaamento"/>
      </w:pPr>
      <w:r>
        <w:t xml:space="preserve">Vale colacionar novamente a fundamentação do aresto recorrido, que se utilizou do relatório policial para concluir pela autoria do recorrente </w:t>
      </w:r>
      <w:r w:rsidRPr="000A5FAA">
        <w:rPr>
          <w:sz w:val="20"/>
          <w:szCs w:val="18"/>
        </w:rPr>
        <w:t>(evento 31)</w:t>
      </w:r>
      <w:r>
        <w:t>:</w:t>
      </w:r>
    </w:p>
    <w:p w14:paraId="04623810" w14:textId="77777777" w:rsidR="0053588F" w:rsidRPr="000A5FAA" w:rsidRDefault="0053588F" w:rsidP="0053588F">
      <w:pPr>
        <w:pStyle w:val="Ttulo2"/>
        <w:rPr>
          <w:sz w:val="18"/>
          <w:szCs w:val="18"/>
        </w:rPr>
      </w:pPr>
    </w:p>
    <w:p w14:paraId="470D757C" w14:textId="539D89A3" w:rsidR="0053588F" w:rsidRDefault="00C12ED0" w:rsidP="0053588F">
      <w:pPr>
        <w:pStyle w:val="SemEspaamento"/>
        <w:numPr>
          <w:ilvl w:val="0"/>
          <w:numId w:val="0"/>
        </w:numPr>
        <w:ind w:left="-851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221B8A5" wp14:editId="53C6A027">
                <wp:simplePos x="0" y="0"/>
                <wp:positionH relativeFrom="column">
                  <wp:posOffset>5754370</wp:posOffset>
                </wp:positionH>
                <wp:positionV relativeFrom="paragraph">
                  <wp:posOffset>464082</wp:posOffset>
                </wp:positionV>
                <wp:extent cx="648335" cy="76200"/>
                <wp:effectExtent l="76200" t="114300" r="94615" b="114300"/>
                <wp:wrapNone/>
                <wp:docPr id="1482599789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48335" cy="7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7DC19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9" o:spid="_x0000_s1026" type="#_x0000_t75" style="position:absolute;margin-left:450.25pt;margin-top:30.85pt;width:56.7pt;height:1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E3F6553" wp14:editId="66F34583">
                <wp:simplePos x="0" y="0"/>
                <wp:positionH relativeFrom="column">
                  <wp:posOffset>4023360</wp:posOffset>
                </wp:positionH>
                <wp:positionV relativeFrom="paragraph">
                  <wp:posOffset>478790</wp:posOffset>
                </wp:positionV>
                <wp:extent cx="1731010" cy="38735"/>
                <wp:effectExtent l="76200" t="114300" r="78740" b="113665"/>
                <wp:wrapNone/>
                <wp:docPr id="1833156309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31010" cy="3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47AA6" id="Tinta 23" o:spid="_x0000_s1026" type="#_x0000_t75" style="position:absolute;margin-left:313.95pt;margin-top:32.1pt;width:141.95pt;height:14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A4591D9" wp14:editId="317767BA">
                <wp:simplePos x="0" y="0"/>
                <wp:positionH relativeFrom="column">
                  <wp:posOffset>2040255</wp:posOffset>
                </wp:positionH>
                <wp:positionV relativeFrom="paragraph">
                  <wp:posOffset>487680</wp:posOffset>
                </wp:positionV>
                <wp:extent cx="1983600" cy="91440"/>
                <wp:effectExtent l="76200" t="114300" r="0" b="114300"/>
                <wp:wrapNone/>
                <wp:docPr id="1653030150" name="Tint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983600" cy="914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49CF8" id="Tinta 27" o:spid="_x0000_s1026" type="#_x0000_t75" style="position:absolute;margin-left:157.8pt;margin-top:32.75pt;width:161.9pt;height:18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">
                <v:imagedata r:id="rId19" o:title=""/>
              </v:shape>
            </w:pict>
          </mc:Fallback>
        </mc:AlternateContent>
      </w:r>
      <w:r w:rsidR="0053588F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0DB7889" wp14:editId="7EABDAD0">
                <wp:simplePos x="0" y="0"/>
                <wp:positionH relativeFrom="column">
                  <wp:posOffset>1184910</wp:posOffset>
                </wp:positionH>
                <wp:positionV relativeFrom="paragraph">
                  <wp:posOffset>499745</wp:posOffset>
                </wp:positionV>
                <wp:extent cx="1598295" cy="100330"/>
                <wp:effectExtent l="76200" t="114300" r="59055" b="109220"/>
                <wp:wrapNone/>
                <wp:docPr id="321396912" name="Tinta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98295" cy="10033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AA426" id="Tinta 25" o:spid="_x0000_s1026" type="#_x0000_t75" style="position:absolute;margin-left:90.45pt;margin-top:33.7pt;width:131.5pt;height:19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">
                <v:imagedata r:id="rId21" o:title=""/>
              </v:shape>
            </w:pict>
          </mc:Fallback>
        </mc:AlternateContent>
      </w:r>
      <w:r w:rsidR="0053588F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1F6537F" wp14:editId="01EDF234">
                <wp:simplePos x="0" y="0"/>
                <wp:positionH relativeFrom="column">
                  <wp:posOffset>-519280</wp:posOffset>
                </wp:positionH>
                <wp:positionV relativeFrom="paragraph">
                  <wp:posOffset>654715</wp:posOffset>
                </wp:positionV>
                <wp:extent cx="607320" cy="24480"/>
                <wp:effectExtent l="76200" t="114300" r="78740" b="109220"/>
                <wp:wrapNone/>
                <wp:docPr id="181375709" name="Tinta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073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E00E3" id="Tinta 28" o:spid="_x0000_s1026" type="#_x0000_t75" style="position:absolute;margin-left:-43.75pt;margin-top:45.9pt;width:53.45pt;height:1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">
                <v:imagedata r:id="rId23" o:title=""/>
              </v:shape>
            </w:pict>
          </mc:Fallback>
        </mc:AlternateContent>
      </w:r>
      <w:r w:rsidR="0053588F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07157CF" wp14:editId="6CD777D3">
                <wp:simplePos x="0" y="0"/>
                <wp:positionH relativeFrom="column">
                  <wp:posOffset>109220</wp:posOffset>
                </wp:positionH>
                <wp:positionV relativeFrom="paragraph">
                  <wp:posOffset>499746</wp:posOffset>
                </wp:positionV>
                <wp:extent cx="1087120" cy="45719"/>
                <wp:effectExtent l="76200" t="114300" r="0" b="126365"/>
                <wp:wrapNone/>
                <wp:docPr id="1638581378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87120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444A6" id="Tinta 24" o:spid="_x0000_s1026" type="#_x0000_t75" style="position:absolute;margin-left:5.75pt;margin-top:33.6pt;width:91.25pt;height:1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">
                <v:imagedata r:id="rId25" o:title=""/>
              </v:shape>
            </w:pict>
          </mc:Fallback>
        </mc:AlternateContent>
      </w:r>
      <w:r w:rsidR="0053588F">
        <w:rPr>
          <w:noProof/>
        </w:rPr>
        <w:drawing>
          <wp:inline distT="0" distB="0" distL="0" distR="0" wp14:anchorId="4E80FD92" wp14:editId="71FFB9C8">
            <wp:extent cx="6981825" cy="4380978"/>
            <wp:effectExtent l="0" t="0" r="0" b="635"/>
            <wp:docPr id="502313561" name="Imagem 8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13561" name="Imagem 8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4633" cy="439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EE4F" w14:textId="77777777" w:rsidR="0053588F" w:rsidRDefault="0053588F" w:rsidP="0053588F">
      <w:pPr>
        <w:pStyle w:val="SemEspaamento"/>
      </w:pPr>
      <w:r>
        <w:t>Pois bem.</w:t>
      </w:r>
    </w:p>
    <w:p w14:paraId="23A34BDB" w14:textId="77BE9360" w:rsidR="0053588F" w:rsidRDefault="0053588F" w:rsidP="0053588F">
      <w:pPr>
        <w:pStyle w:val="SemEspaamento"/>
      </w:pPr>
      <w:r>
        <w:t xml:space="preserve">A infringência direta ao art. </w:t>
      </w:r>
      <w:r w:rsidR="0069169F">
        <w:t>5º, LV, da CF/88</w:t>
      </w:r>
      <w:r>
        <w:t xml:space="preserve">, reside justamente no fato de que o acórdão que manteve a condenação </w:t>
      </w:r>
      <w:r w:rsidRPr="005251F1">
        <w:rPr>
          <w:sz w:val="20"/>
          <w:szCs w:val="18"/>
        </w:rPr>
        <w:t>(evento 31)</w:t>
      </w:r>
      <w:r>
        <w:t xml:space="preserve">, </w:t>
      </w:r>
      <w:r w:rsidRPr="00334896">
        <w:rPr>
          <w:b/>
        </w:rPr>
        <w:t>quando</w:t>
      </w:r>
      <w:r>
        <w:t xml:space="preserve"> </w:t>
      </w:r>
      <w:r w:rsidRPr="005251F1">
        <w:rPr>
          <w:b/>
        </w:rPr>
        <w:t xml:space="preserve">utilizou o relatório policial n. 77/2022/SIC </w:t>
      </w:r>
      <w:r w:rsidRPr="005251F1">
        <w:rPr>
          <w:sz w:val="20"/>
          <w:szCs w:val="18"/>
        </w:rPr>
        <w:t>(evento 1, INQ2, p. 46/evento 1, INQ3, p. 18)</w:t>
      </w:r>
      <w:r>
        <w:t xml:space="preserve"> </w:t>
      </w:r>
      <w:r w:rsidRPr="00334896">
        <w:rPr>
          <w:b/>
        </w:rPr>
        <w:t xml:space="preserve">para conferir certeza de autoria do recorrente, </w:t>
      </w:r>
      <w:r w:rsidR="005251F1" w:rsidRPr="00334896">
        <w:rPr>
          <w:b/>
        </w:rPr>
        <w:t xml:space="preserve">ignorou </w:t>
      </w:r>
      <w:r w:rsidR="005251F1" w:rsidRPr="005251F1">
        <w:rPr>
          <w:b/>
        </w:rPr>
        <w:t xml:space="preserve">os argumentos defensivos do recorrente e </w:t>
      </w:r>
      <w:r w:rsidRPr="00224F87">
        <w:rPr>
          <w:b/>
          <w:u w:val="single"/>
        </w:rPr>
        <w:t xml:space="preserve">amparou-se </w:t>
      </w:r>
      <w:r w:rsidRPr="005251F1">
        <w:rPr>
          <w:b/>
        </w:rPr>
        <w:t xml:space="preserve">em </w:t>
      </w:r>
      <w:r w:rsidR="00224F87" w:rsidRPr="00224F87">
        <w:rPr>
          <w:b/>
          <w:u w:val="single"/>
        </w:rPr>
        <w:t>EVIDENTES</w:t>
      </w:r>
      <w:r w:rsidR="00224F87" w:rsidRPr="005251F1">
        <w:rPr>
          <w:b/>
        </w:rPr>
        <w:t xml:space="preserve"> </w:t>
      </w:r>
      <w:r w:rsidRPr="005251F1">
        <w:rPr>
          <w:b/>
        </w:rPr>
        <w:t>erros de premissa</w:t>
      </w:r>
      <w:r>
        <w:t>,</w:t>
      </w:r>
      <w:r w:rsidRPr="005251F1">
        <w:rPr>
          <w:b/>
        </w:rPr>
        <w:t xml:space="preserve"> </w:t>
      </w:r>
      <w:r w:rsidRPr="00EE4001">
        <w:rPr>
          <w:b/>
          <w:u w:val="single"/>
        </w:rPr>
        <w:t>manifestamente</w:t>
      </w:r>
      <w:r w:rsidRPr="00EE4001">
        <w:rPr>
          <w:b/>
        </w:rPr>
        <w:t xml:space="preserve"> </w:t>
      </w:r>
      <w:r w:rsidRPr="00EE4001">
        <w:rPr>
          <w:b/>
          <w:u w:val="single"/>
        </w:rPr>
        <w:t>contrários</w:t>
      </w:r>
      <w:r w:rsidRPr="00EE4001">
        <w:rPr>
          <w:b/>
        </w:rPr>
        <w:t xml:space="preserve"> às informações registradas no</w:t>
      </w:r>
      <w:r w:rsidR="004C4497" w:rsidRPr="00EE4001">
        <w:rPr>
          <w:b/>
        </w:rPr>
        <w:t xml:space="preserve"> próprio</w:t>
      </w:r>
      <w:r w:rsidRPr="00EE4001">
        <w:rPr>
          <w:b/>
        </w:rPr>
        <w:t xml:space="preserve"> relatório</w:t>
      </w:r>
      <w:r>
        <w:t xml:space="preserve"> que sustenta a condenação, sobretudo no que diz respeito </w:t>
      </w:r>
      <w:r w:rsidRPr="005251F1">
        <w:rPr>
          <w:b/>
        </w:rPr>
        <w:t>à cronologia</w:t>
      </w:r>
      <w:r>
        <w:t xml:space="preserve"> </w:t>
      </w:r>
      <w:r w:rsidRPr="005251F1">
        <w:rPr>
          <w:b/>
        </w:rPr>
        <w:t xml:space="preserve">dos fatos </w:t>
      </w:r>
      <w:r w:rsidRPr="005251F1">
        <w:rPr>
          <w:b/>
          <w:sz w:val="20"/>
          <w:szCs w:val="18"/>
        </w:rPr>
        <w:t>(critério temporal objetivo)</w:t>
      </w:r>
      <w:r>
        <w:t>.</w:t>
      </w:r>
    </w:p>
    <w:p w14:paraId="4AA1CD66" w14:textId="161F2B8D" w:rsidR="0053588F" w:rsidRDefault="0053588F" w:rsidP="0053588F">
      <w:pPr>
        <w:pStyle w:val="SemEspaamento"/>
      </w:pPr>
      <w:r>
        <w:t xml:space="preserve">Ora, como </w:t>
      </w:r>
      <w:r w:rsidR="007161D1">
        <w:t>visto</w:t>
      </w:r>
      <w:r>
        <w:t xml:space="preserve"> no tópico anterior, o relatório policial n. 77/2022/SIC registra que </w:t>
      </w:r>
      <w:r w:rsidRPr="003E79B2">
        <w:rPr>
          <w:b/>
        </w:rPr>
        <w:t xml:space="preserve">o recorrente </w:t>
      </w:r>
      <w:r w:rsidRPr="003F1ECF">
        <w:rPr>
          <w:b/>
        </w:rPr>
        <w:t>saiu</w:t>
      </w:r>
      <w:r w:rsidRPr="003E79B2">
        <w:rPr>
          <w:b/>
        </w:rPr>
        <w:t xml:space="preserve"> do Município de Orleans</w:t>
      </w:r>
      <w:r>
        <w:t xml:space="preserve">, sentido Criciúma </w:t>
      </w:r>
      <w:r w:rsidRPr="000A5FAA">
        <w:rPr>
          <w:sz w:val="20"/>
          <w:szCs w:val="18"/>
        </w:rPr>
        <w:t>(</w:t>
      </w:r>
      <w:r w:rsidRPr="00960D3A">
        <w:rPr>
          <w:b/>
          <w:sz w:val="20"/>
          <w:szCs w:val="18"/>
        </w:rPr>
        <w:t>saída</w:t>
      </w:r>
      <w:r w:rsidRPr="000A5FAA">
        <w:rPr>
          <w:sz w:val="20"/>
          <w:szCs w:val="18"/>
        </w:rPr>
        <w:t xml:space="preserve"> </w:t>
      </w:r>
      <w:r w:rsidRPr="00960D3A">
        <w:rPr>
          <w:b/>
          <w:sz w:val="20"/>
          <w:szCs w:val="18"/>
        </w:rPr>
        <w:t>sul</w:t>
      </w:r>
      <w:r w:rsidRPr="000A5FAA">
        <w:rPr>
          <w:sz w:val="20"/>
          <w:szCs w:val="18"/>
        </w:rPr>
        <w:t xml:space="preserve"> de Orleans)</w:t>
      </w:r>
      <w:r>
        <w:t xml:space="preserve">, </w:t>
      </w:r>
      <w:r w:rsidRPr="003E79B2">
        <w:rPr>
          <w:b/>
        </w:rPr>
        <w:t>às 23h57m</w:t>
      </w:r>
      <w:r>
        <w:t xml:space="preserve">. </w:t>
      </w:r>
    </w:p>
    <w:p w14:paraId="3C51AEC7" w14:textId="77777777" w:rsidR="0053588F" w:rsidRDefault="0053588F" w:rsidP="0053588F">
      <w:pPr>
        <w:pStyle w:val="SemEspaamento"/>
      </w:pPr>
      <w:r>
        <w:t xml:space="preserve">O mesmo relatório policial também registra a imagem de 2 veículos não identificados filmados no “Bar do Cheiro”, </w:t>
      </w:r>
      <w:r w:rsidRPr="003E79B2">
        <w:rPr>
          <w:b/>
        </w:rPr>
        <w:t>às 23h55m</w:t>
      </w:r>
      <w:r>
        <w:t xml:space="preserve">, e no “Bar do Diego”, </w:t>
      </w:r>
      <w:r w:rsidRPr="002A1C9C">
        <w:rPr>
          <w:b/>
        </w:rPr>
        <w:t>às 00h03m</w:t>
      </w:r>
      <w:r>
        <w:t xml:space="preserve">, que, segundo a investigação, seriam o do recorrente e estariam em fuga do local do fato criminoso. </w:t>
      </w:r>
    </w:p>
    <w:p w14:paraId="29B6CEDC" w14:textId="77777777" w:rsidR="00960D3A" w:rsidRDefault="0053588F" w:rsidP="0053588F">
      <w:pPr>
        <w:pStyle w:val="SemEspaamento"/>
      </w:pPr>
      <w:r>
        <w:t xml:space="preserve">E o próprio relatório policial esclarece que </w:t>
      </w:r>
      <w:r w:rsidRPr="005121FD">
        <w:rPr>
          <w:u w:val="single"/>
        </w:rPr>
        <w:t>esses</w:t>
      </w:r>
      <w:r>
        <w:t xml:space="preserve"> </w:t>
      </w:r>
      <w:r w:rsidRPr="005121FD">
        <w:rPr>
          <w:u w:val="single"/>
        </w:rPr>
        <w:t>bares</w:t>
      </w:r>
      <w:r>
        <w:t xml:space="preserve"> </w:t>
      </w:r>
      <w:r w:rsidRPr="005121FD">
        <w:rPr>
          <w:u w:val="single"/>
        </w:rPr>
        <w:t>ficam</w:t>
      </w:r>
      <w:r>
        <w:t xml:space="preserve"> </w:t>
      </w:r>
      <w:r w:rsidRPr="005121FD">
        <w:rPr>
          <w:u w:val="single"/>
        </w:rPr>
        <w:t>na</w:t>
      </w:r>
      <w:r>
        <w:t xml:space="preserve"> </w:t>
      </w:r>
      <w:r w:rsidR="00960D3A" w:rsidRPr="005121FD">
        <w:rPr>
          <w:u w:val="single"/>
        </w:rPr>
        <w:t>REGIÃO</w:t>
      </w:r>
      <w:r w:rsidR="00960D3A">
        <w:t xml:space="preserve"> </w:t>
      </w:r>
      <w:r w:rsidR="00960D3A" w:rsidRPr="00960D3A">
        <w:rPr>
          <w:b/>
          <w:u w:val="single"/>
        </w:rPr>
        <w:t>NORTE</w:t>
      </w:r>
      <w:r w:rsidR="00960D3A">
        <w:t xml:space="preserve"> </w:t>
      </w:r>
      <w:r w:rsidRPr="005121FD">
        <w:rPr>
          <w:u w:val="single"/>
        </w:rPr>
        <w:t>de</w:t>
      </w:r>
      <w:r>
        <w:t xml:space="preserve"> </w:t>
      </w:r>
      <w:r w:rsidRPr="005121FD">
        <w:rPr>
          <w:u w:val="single"/>
        </w:rPr>
        <w:t>Orleans</w:t>
      </w:r>
      <w:r>
        <w:t xml:space="preserve"> </w:t>
      </w:r>
      <w:r w:rsidRPr="005121FD">
        <w:rPr>
          <w:sz w:val="20"/>
          <w:szCs w:val="18"/>
        </w:rPr>
        <w:t>(evento 1, INQ3, p. 10 e 11)</w:t>
      </w:r>
      <w:r>
        <w:t xml:space="preserve">. </w:t>
      </w:r>
    </w:p>
    <w:p w14:paraId="24AAD146" w14:textId="18C68210" w:rsidR="0053588F" w:rsidRDefault="008037BD" w:rsidP="0053588F">
      <w:pPr>
        <w:pStyle w:val="SemEspaamento"/>
      </w:pPr>
      <w:r>
        <w:t>P</w:t>
      </w:r>
      <w:r w:rsidR="0053588F">
        <w:t xml:space="preserve">ortanto, </w:t>
      </w:r>
      <w:r>
        <w:t xml:space="preserve">o próprio relatório que é utilizado pelos arestos recorridos para confirmar a autoria de Fernando </w:t>
      </w:r>
      <w:r w:rsidR="0053588F">
        <w:t xml:space="preserve">comprova que </w:t>
      </w:r>
      <w:r w:rsidR="0053588F" w:rsidRPr="005121FD">
        <w:rPr>
          <w:b/>
        </w:rPr>
        <w:t>é impossível ser o veículo do recorrente o filmado</w:t>
      </w:r>
      <w:r w:rsidR="0053588F">
        <w:t xml:space="preserve"> </w:t>
      </w:r>
      <w:r w:rsidR="0053588F" w:rsidRPr="0096548B">
        <w:rPr>
          <w:b/>
        </w:rPr>
        <w:t>passando por esses estabelecimentos</w:t>
      </w:r>
      <w:r w:rsidR="0053588F">
        <w:t xml:space="preserve">, tendo em vista que o trajeto de carro entre a empresa Orleplast </w:t>
      </w:r>
      <w:r w:rsidR="0053588F" w:rsidRPr="005121FD">
        <w:rPr>
          <w:sz w:val="20"/>
          <w:szCs w:val="18"/>
        </w:rPr>
        <w:t>(local do fato criminoso)</w:t>
      </w:r>
      <w:r w:rsidR="0053588F">
        <w:t xml:space="preserve"> e a saída sul de Orleans exige o percurso de 7,5km e demora, pelo menos, 11 minutos </w:t>
      </w:r>
      <w:r w:rsidR="0053588F" w:rsidRPr="009D7CE7">
        <w:rPr>
          <w:sz w:val="20"/>
          <w:szCs w:val="18"/>
        </w:rPr>
        <w:t>(</w:t>
      </w:r>
      <w:r w:rsidR="0053588F" w:rsidRPr="009D7CE7">
        <w:rPr>
          <w:i/>
          <w:iCs/>
          <w:sz w:val="20"/>
          <w:szCs w:val="18"/>
        </w:rPr>
        <w:t xml:space="preserve">vide </w:t>
      </w:r>
      <w:r w:rsidR="0053588F" w:rsidRPr="009D7CE7">
        <w:rPr>
          <w:sz w:val="20"/>
          <w:szCs w:val="18"/>
        </w:rPr>
        <w:t>informação extraída do Google Maps, no tópico anterior)</w:t>
      </w:r>
      <w:r w:rsidR="0053588F">
        <w:t>.</w:t>
      </w:r>
    </w:p>
    <w:p w14:paraId="287E748C" w14:textId="77460CD2" w:rsidR="00387593" w:rsidRDefault="0053588F" w:rsidP="0053588F">
      <w:pPr>
        <w:pStyle w:val="SemEspaamento"/>
      </w:pPr>
      <w:r>
        <w:t xml:space="preserve">Desse modo, </w:t>
      </w:r>
      <w:r w:rsidR="00387593">
        <w:t xml:space="preserve">a infringência direta ao art. 5º, LV, da CF fica evidenciada pelo fato de que, ao longo de todo o processo criminal, a garantia ao contraditório e à ampla defesa foi mero ato </w:t>
      </w:r>
      <w:r w:rsidR="00387593">
        <w:rPr>
          <w:i/>
          <w:iCs/>
        </w:rPr>
        <w:t>pro forma</w:t>
      </w:r>
      <w:r w:rsidR="00387593">
        <w:t xml:space="preserve">, sobretudo porque desde as alegações finais as teses defensivas estão sendo ignoradas no afã de </w:t>
      </w:r>
      <w:r w:rsidR="00947E69">
        <w:t xml:space="preserve">se </w:t>
      </w:r>
      <w:r w:rsidR="00387593">
        <w:t>proceder a um decreto condenatório.</w:t>
      </w:r>
    </w:p>
    <w:p w14:paraId="54D2C32C" w14:textId="77777777" w:rsidR="00AF13F7" w:rsidRDefault="00387593" w:rsidP="0053588F">
      <w:pPr>
        <w:pStyle w:val="SemEspaamento"/>
      </w:pPr>
      <w:r>
        <w:t xml:space="preserve">Basta examinar os argumentos delineados na apelação e nos aclaratórios, </w:t>
      </w:r>
      <w:r w:rsidR="0093657A">
        <w:t>assim como analisar o relatório n. 77/2022/SIC, que</w:t>
      </w:r>
      <w:r w:rsidR="00AF13F7">
        <w:t>, repita-se,</w:t>
      </w:r>
      <w:r w:rsidR="0093657A">
        <w:t xml:space="preserve"> é utilizado pelos arestos recorridos para confirmar a autoria, para se concluir que </w:t>
      </w:r>
      <w:r w:rsidR="0053588F">
        <w:t xml:space="preserve">o recorrente não participou do fato criminoso ou, no mínimo, não existe comprovação de que </w:t>
      </w:r>
      <w:r w:rsidR="0093657A">
        <w:t xml:space="preserve">teria concorrido </w:t>
      </w:r>
      <w:r w:rsidR="0053588F">
        <w:t xml:space="preserve">para a infração penal ou que tenham elementos suficientes para a sua condenação, </w:t>
      </w:r>
      <w:r w:rsidR="0053588F" w:rsidRPr="00AF13F7">
        <w:rPr>
          <w:b/>
        </w:rPr>
        <w:t>conforme a própria cronologia temporal apurada pela autoridade policial</w:t>
      </w:r>
      <w:r w:rsidR="0053588F">
        <w:t>, o que é corroborado pelo seu interrogatório judicial</w:t>
      </w:r>
      <w:r w:rsidR="00D510C0">
        <w:t xml:space="preserve">. </w:t>
      </w:r>
    </w:p>
    <w:p w14:paraId="482B411F" w14:textId="461954B0" w:rsidR="0053588F" w:rsidRDefault="00D510C0" w:rsidP="0053588F">
      <w:pPr>
        <w:pStyle w:val="SemEspaamento"/>
      </w:pPr>
      <w:r>
        <w:t>Ou seja,</w:t>
      </w:r>
      <w:r w:rsidR="0053588F">
        <w:t xml:space="preserve"> a </w:t>
      </w:r>
      <w:r w:rsidR="0053588F" w:rsidRPr="0096548B">
        <w:rPr>
          <w:u w:val="single"/>
        </w:rPr>
        <w:t>mera</w:t>
      </w:r>
      <w:r w:rsidR="0053588F">
        <w:t xml:space="preserve"> </w:t>
      </w:r>
      <w:r w:rsidR="0053588F" w:rsidRPr="0096548B">
        <w:rPr>
          <w:u w:val="single"/>
        </w:rPr>
        <w:t>revaloração</w:t>
      </w:r>
      <w:r w:rsidR="0053588F">
        <w:t xml:space="preserve"> </w:t>
      </w:r>
      <w:r w:rsidR="0053588F" w:rsidRPr="0096548B">
        <w:rPr>
          <w:u w:val="single"/>
        </w:rPr>
        <w:t>jurídica</w:t>
      </w:r>
      <w:r w:rsidR="0053588F">
        <w:t xml:space="preserve"> </w:t>
      </w:r>
      <w:r w:rsidR="0053588F" w:rsidRPr="0096548B">
        <w:rPr>
          <w:u w:val="single"/>
        </w:rPr>
        <w:t>do</w:t>
      </w:r>
      <w:r w:rsidR="0053588F">
        <w:t xml:space="preserve"> </w:t>
      </w:r>
      <w:r w:rsidR="0053588F" w:rsidRPr="0096548B">
        <w:rPr>
          <w:u w:val="single"/>
        </w:rPr>
        <w:t>relatório</w:t>
      </w:r>
      <w:r w:rsidR="0053588F">
        <w:t xml:space="preserve"> </w:t>
      </w:r>
      <w:r w:rsidR="0053588F" w:rsidRPr="0096548B">
        <w:rPr>
          <w:u w:val="single"/>
        </w:rPr>
        <w:t>policial</w:t>
      </w:r>
      <w:r w:rsidR="0053588F">
        <w:t xml:space="preserve"> n. 77/2022/SIC, utilizado pelos arestos recorridos para fundamentar a condenação, </w:t>
      </w:r>
      <w:r>
        <w:t xml:space="preserve">é o suficiente </w:t>
      </w:r>
      <w:r w:rsidR="0053588F">
        <w:t>para se constatar inexistência/falta de provas d</w:t>
      </w:r>
      <w:r>
        <w:t>e</w:t>
      </w:r>
      <w:r w:rsidR="0053588F">
        <w:t xml:space="preserve"> autoria do recorrente e a afronta direta ao </w:t>
      </w:r>
      <w:r>
        <w:t>5º, LV, da CF</w:t>
      </w:r>
      <w:r w:rsidR="0053588F">
        <w:t>.</w:t>
      </w:r>
    </w:p>
    <w:p w14:paraId="49A88902" w14:textId="29604CA4" w:rsidR="0062771C" w:rsidRDefault="00686F12" w:rsidP="0096484D">
      <w:pPr>
        <w:pStyle w:val="SemEspaamento"/>
      </w:pPr>
      <w:r>
        <w:t>V</w:t>
      </w:r>
      <w:r w:rsidR="00B065A3">
        <w:t>ale registrar</w:t>
      </w:r>
      <w:r>
        <w:t>, Excelência,</w:t>
      </w:r>
      <w:r w:rsidR="00B065A3">
        <w:t xml:space="preserve"> que, </w:t>
      </w:r>
      <w:r w:rsidR="0096484D">
        <w:t>no presente caso</w:t>
      </w:r>
      <w:r w:rsidR="00B065A3">
        <w:t>,</w:t>
      </w:r>
      <w:r w:rsidR="0096484D">
        <w:t xml:space="preserve"> os fundamentos jurídicos para </w:t>
      </w:r>
      <w:r>
        <w:t xml:space="preserve">confirmar a </w:t>
      </w:r>
      <w:r w:rsidR="0096484D">
        <w:t>autoria</w:t>
      </w:r>
      <w:r w:rsidR="0096484D" w:rsidRPr="00701A26">
        <w:t xml:space="preserve"> </w:t>
      </w:r>
      <w:r w:rsidR="0096484D">
        <w:t>do recorrente</w:t>
      </w:r>
      <w:r w:rsidR="003D1C1A">
        <w:t xml:space="preserve"> </w:t>
      </w:r>
      <w:r w:rsidR="0096484D">
        <w:t>estão pautados somente no relatório n. 77/2022/SIC</w:t>
      </w:r>
      <w:r w:rsidR="0062771C">
        <w:t xml:space="preserve">, mas o seu </w:t>
      </w:r>
      <w:r w:rsidR="0096484D" w:rsidRPr="0062771C">
        <w:t>conteúdo</w:t>
      </w:r>
      <w:r w:rsidR="0096484D">
        <w:t xml:space="preserve"> </w:t>
      </w:r>
      <w:r w:rsidR="0096484D" w:rsidRPr="00E47A3E">
        <w:rPr>
          <w:b/>
          <w:u w:val="single"/>
        </w:rPr>
        <w:t>não</w:t>
      </w:r>
      <w:r w:rsidR="0096484D">
        <w:t xml:space="preserve"> </w:t>
      </w:r>
      <w:r w:rsidR="0096484D" w:rsidRPr="00E47A3E">
        <w:rPr>
          <w:b/>
          <w:u w:val="single"/>
        </w:rPr>
        <w:t>foi</w:t>
      </w:r>
      <w:r w:rsidR="0096484D">
        <w:t xml:space="preserve"> </w:t>
      </w:r>
      <w:r w:rsidR="0096484D" w:rsidRPr="00902D67">
        <w:rPr>
          <w:u w:val="single"/>
        </w:rPr>
        <w:t>confirmado</w:t>
      </w:r>
      <w:r w:rsidR="0096484D">
        <w:t xml:space="preserve"> </w:t>
      </w:r>
      <w:r w:rsidR="0096484D" w:rsidRPr="00881DE8">
        <w:rPr>
          <w:u w:val="single"/>
        </w:rPr>
        <w:t>na</w:t>
      </w:r>
      <w:r w:rsidR="0096484D">
        <w:t xml:space="preserve"> </w:t>
      </w:r>
      <w:r w:rsidR="0096484D" w:rsidRPr="00881DE8">
        <w:rPr>
          <w:u w:val="single"/>
        </w:rPr>
        <w:t>fase</w:t>
      </w:r>
      <w:r w:rsidR="0096484D">
        <w:t xml:space="preserve"> </w:t>
      </w:r>
      <w:r w:rsidR="0096484D" w:rsidRPr="00881DE8">
        <w:rPr>
          <w:u w:val="single"/>
        </w:rPr>
        <w:t>judicial</w:t>
      </w:r>
      <w:r w:rsidR="0096484D">
        <w:t xml:space="preserve">, </w:t>
      </w:r>
      <w:r w:rsidR="0062771C">
        <w:t>o que reforça a existência de afronta</w:t>
      </w:r>
      <w:r w:rsidR="003D1C1A">
        <w:t xml:space="preserve"> ao art. 5º, LV, da CF, pois o relatório que fundamenta a condenação não foi submetido à garantia constitucional do contraditório e da ampla defesa</w:t>
      </w:r>
      <w:r w:rsidR="0062771C">
        <w:t>.</w:t>
      </w:r>
    </w:p>
    <w:p w14:paraId="0402B395" w14:textId="39E56F61" w:rsidR="0096484D" w:rsidRDefault="00CF0D0A" w:rsidP="0096484D">
      <w:pPr>
        <w:pStyle w:val="SemEspaamento"/>
      </w:pPr>
      <w:r>
        <w:t>Em outras palavras</w:t>
      </w:r>
      <w:r w:rsidR="0096484D">
        <w:t>, como não foram juntados aos autos os vídeos das câmeras de segurança mencionados no relatório policial n. 77/2022/SIC, entre outros elementos colhidos em diligências policiais, o que permitiria o exercício do contraditório e da ampla defesa</w:t>
      </w:r>
      <w:r w:rsidR="00B065A3">
        <w:t>, com plenitude,</w:t>
      </w:r>
      <w:r w:rsidR="0096484D">
        <w:t xml:space="preserve"> durante a instrução processual, isso tornou impossível verificar a autenticidade das informações lançadas no relatório, </w:t>
      </w:r>
      <w:r w:rsidR="00D15084">
        <w:t xml:space="preserve">como, </w:t>
      </w:r>
      <w:r w:rsidR="0096484D">
        <w:t xml:space="preserve">por exemplo, </w:t>
      </w:r>
      <w:r w:rsidR="00D15084">
        <w:t>análise d</w:t>
      </w:r>
      <w:r w:rsidR="0096484D">
        <w:t>as imagens de todo o vídeo, para conferir se era possível constatar o modelo e os sinais identificadores dos veículos filmados</w:t>
      </w:r>
      <w:r w:rsidR="00B065A3">
        <w:t>, reforçando a afronta ao art. 5º, LV, da CF</w:t>
      </w:r>
      <w:r w:rsidR="0096484D">
        <w:t xml:space="preserve">. </w:t>
      </w:r>
    </w:p>
    <w:p w14:paraId="323A3E5C" w14:textId="6ADCBC89" w:rsidR="00115BEC" w:rsidRDefault="00115BEC" w:rsidP="00115BEC">
      <w:pPr>
        <w:pStyle w:val="SemEspaamento"/>
      </w:pPr>
      <w:r>
        <w:t>No mais, o testemunho dos policiais que elaboraram o relatório não é o suficiente para confirmar o seu conteúdo, até porque eles jamais iriam contrariar as informações</w:t>
      </w:r>
      <w:r w:rsidRPr="00DF0754">
        <w:t xml:space="preserve"> </w:t>
      </w:r>
      <w:r>
        <w:t>registradas por eles próprios em documento oficial.</w:t>
      </w:r>
    </w:p>
    <w:p w14:paraId="76B013EC" w14:textId="19452FEA" w:rsidR="0096484D" w:rsidRDefault="00B065A3" w:rsidP="0096484D">
      <w:pPr>
        <w:pStyle w:val="SemEspaamento"/>
      </w:pPr>
      <w:r>
        <w:t>Além disso</w:t>
      </w:r>
      <w:r w:rsidR="0096484D">
        <w:t>, todas as demais testemunhas que presenciaram o fato foram categorias em registrar que não reconheceram o recorrente ou o seu veículo no local dos fatos, de modo que as informações do relatório policial n. 77/2022/SIC, colhidas durante o inquérito policial, estão isoladas e não podem servir para</w:t>
      </w:r>
      <w:r w:rsidR="00885DA3">
        <w:t>, por si só,</w:t>
      </w:r>
      <w:r w:rsidR="0096484D">
        <w:t xml:space="preserve"> </w:t>
      </w:r>
      <w:r w:rsidR="00885DA3">
        <w:t xml:space="preserve">fundamentar </w:t>
      </w:r>
      <w:r w:rsidR="0096484D">
        <w:t>a condenação do recorrente no caso vertente.</w:t>
      </w:r>
    </w:p>
    <w:p w14:paraId="5BF938CC" w14:textId="596D5B94" w:rsidR="0096484D" w:rsidRDefault="00115BEC" w:rsidP="0096484D">
      <w:pPr>
        <w:pStyle w:val="SemEspaamento"/>
      </w:pPr>
      <w:r>
        <w:t>E</w:t>
      </w:r>
      <w:r w:rsidR="0096484D">
        <w:t>, ao contrário do que sustentaram os arestos recorridos, o simples fato de o recorrente, em seu interrogatório judicial, ter explicado que estava passando pelo município, sem detalhar a motivação, não pode ser considerado prova</w:t>
      </w:r>
      <w:r w:rsidR="0096484D" w:rsidRPr="0039604C">
        <w:t xml:space="preserve"> </w:t>
      </w:r>
      <w:r w:rsidR="0096484D">
        <w:t>que confirme o seu envolvimento no fato criminoso, sobretudo porque a declaração também é acompanhada de negativa de autoria, desconsiderada pelos arestos ora impugnados.</w:t>
      </w:r>
    </w:p>
    <w:p w14:paraId="325F08A5" w14:textId="46B949E2" w:rsidR="00224F87" w:rsidRDefault="00FE0368" w:rsidP="0096484D">
      <w:pPr>
        <w:pStyle w:val="SemEspaamento"/>
      </w:pPr>
      <w:r>
        <w:t>Aliás</w:t>
      </w:r>
      <w:r w:rsidR="00224F87">
        <w:t xml:space="preserve">, </w:t>
      </w:r>
      <w:r w:rsidR="008A3073">
        <w:t>vale frisar</w:t>
      </w:r>
      <w:r w:rsidR="008A3073">
        <w:t xml:space="preserve"> que não se está diante de reexame do caderno probatório ou reanálise de provas dos autos, mas de mera </w:t>
      </w:r>
      <w:r w:rsidR="008A3073" w:rsidRPr="00FE0368">
        <w:rPr>
          <w:b/>
          <w:u w:val="single"/>
        </w:rPr>
        <w:t>revaloração</w:t>
      </w:r>
      <w:r w:rsidR="008A3073">
        <w:rPr>
          <w:b/>
        </w:rPr>
        <w:t xml:space="preserve"> </w:t>
      </w:r>
      <w:r w:rsidR="008A3073" w:rsidRPr="00FE0368">
        <w:rPr>
          <w:b/>
          <w:u w:val="single"/>
        </w:rPr>
        <w:t>jurídica</w:t>
      </w:r>
      <w:r w:rsidR="008A3073">
        <w:rPr>
          <w:b/>
        </w:rPr>
        <w:t xml:space="preserve"> da prova utilizada pelos arestos recorridos para condenar o recorrente, ou seja, de verificação do conteúdo do relatório n. 77/2022/SIC e constatação de que ele comprova a inocência de Fernando</w:t>
      </w:r>
      <w:r w:rsidR="008A3073">
        <w:t>, ao contrário do que sustentam os arestos recorridos,</w:t>
      </w:r>
      <w:r w:rsidR="00133474">
        <w:t xml:space="preserve"> o que afasta a aplicabilidade da Súmula n. 279/STF no presente caso.</w:t>
      </w:r>
    </w:p>
    <w:p w14:paraId="3E6E222C" w14:textId="704B5FBD" w:rsidR="0053588F" w:rsidRPr="004A3F4E" w:rsidRDefault="00B065A3" w:rsidP="0053588F">
      <w:pPr>
        <w:pStyle w:val="SemEspaamento"/>
      </w:pPr>
      <w:r>
        <w:t>Por fim</w:t>
      </w:r>
      <w:r w:rsidR="0053588F">
        <w:t>, Excelência, considerando, sobretudo, que o Tribunal local já teve 2 oportunidades de examinar os argumentos defensivos,</w:t>
      </w:r>
      <w:r w:rsidR="0053588F" w:rsidRPr="00006DE7">
        <w:t xml:space="preserve"> </w:t>
      </w:r>
      <w:r w:rsidR="0053588F">
        <w:t xml:space="preserve">que veiculam </w:t>
      </w:r>
      <w:r w:rsidR="0053588F" w:rsidRPr="000E18B0">
        <w:rPr>
          <w:u w:val="single"/>
        </w:rPr>
        <w:t>questão</w:t>
      </w:r>
      <w:r w:rsidR="0053588F">
        <w:t xml:space="preserve"> </w:t>
      </w:r>
      <w:r w:rsidR="0053588F" w:rsidRPr="000E18B0">
        <w:rPr>
          <w:u w:val="single"/>
        </w:rPr>
        <w:t>incontroversa</w:t>
      </w:r>
      <w:r w:rsidR="0053588F">
        <w:t xml:space="preserve"> sobre a </w:t>
      </w:r>
      <w:r w:rsidR="0053588F" w:rsidRPr="000E18B0">
        <w:rPr>
          <w:u w:val="single"/>
        </w:rPr>
        <w:t>cronologia</w:t>
      </w:r>
      <w:r w:rsidR="0053588F">
        <w:t xml:space="preserve"> </w:t>
      </w:r>
      <w:r w:rsidR="0053588F" w:rsidRPr="000B23DD">
        <w:rPr>
          <w:u w:val="single"/>
        </w:rPr>
        <w:t>temporal</w:t>
      </w:r>
      <w:r w:rsidR="0053588F">
        <w:t xml:space="preserve"> </w:t>
      </w:r>
      <w:r w:rsidR="0053588F" w:rsidRPr="000E18B0">
        <w:rPr>
          <w:u w:val="single"/>
        </w:rPr>
        <w:t>dos</w:t>
      </w:r>
      <w:r w:rsidR="0053588F">
        <w:t xml:space="preserve"> </w:t>
      </w:r>
      <w:r w:rsidR="0053588F" w:rsidRPr="000E18B0">
        <w:rPr>
          <w:u w:val="single"/>
        </w:rPr>
        <w:t>fatos</w:t>
      </w:r>
      <w:r w:rsidR="0053588F">
        <w:t xml:space="preserve"> e a </w:t>
      </w:r>
      <w:r w:rsidR="0053588F" w:rsidRPr="00F13554">
        <w:rPr>
          <w:b/>
          <w:u w:val="single"/>
        </w:rPr>
        <w:t>impossibilidade</w:t>
      </w:r>
      <w:r w:rsidR="0053588F">
        <w:t xml:space="preserve"> </w:t>
      </w:r>
      <w:r w:rsidR="0053588F" w:rsidRPr="000E18B0">
        <w:rPr>
          <w:u w:val="single"/>
        </w:rPr>
        <w:t>de</w:t>
      </w:r>
      <w:r w:rsidR="0053588F">
        <w:t xml:space="preserve"> </w:t>
      </w:r>
      <w:r w:rsidR="0053588F" w:rsidRPr="00F13554">
        <w:rPr>
          <w:u w:val="single"/>
        </w:rPr>
        <w:t>sua</w:t>
      </w:r>
      <w:r w:rsidR="0053588F">
        <w:t xml:space="preserve"> </w:t>
      </w:r>
      <w:r w:rsidR="0053588F" w:rsidRPr="000E18B0">
        <w:rPr>
          <w:u w:val="single"/>
        </w:rPr>
        <w:t>participação</w:t>
      </w:r>
      <w:r w:rsidR="0053588F">
        <w:t xml:space="preserve"> </w:t>
      </w:r>
      <w:r w:rsidR="0053588F" w:rsidRPr="00DD2362">
        <w:rPr>
          <w:u w:val="single"/>
        </w:rPr>
        <w:t>no</w:t>
      </w:r>
      <w:r w:rsidR="0053588F">
        <w:t xml:space="preserve"> </w:t>
      </w:r>
      <w:r w:rsidR="0053588F" w:rsidRPr="00DD2362">
        <w:rPr>
          <w:u w:val="single"/>
        </w:rPr>
        <w:t>fato</w:t>
      </w:r>
      <w:r w:rsidR="0053588F">
        <w:t xml:space="preserve"> </w:t>
      </w:r>
      <w:r w:rsidR="0053588F" w:rsidRPr="00DD2362">
        <w:rPr>
          <w:u w:val="single"/>
        </w:rPr>
        <w:t>criminoso</w:t>
      </w:r>
      <w:r w:rsidR="0053588F">
        <w:t xml:space="preserve">, o recorrente suplica para que seja dado </w:t>
      </w:r>
      <w:r w:rsidR="0053588F" w:rsidRPr="000E18B0">
        <w:rPr>
          <w:u w:val="single"/>
        </w:rPr>
        <w:t>provimento</w:t>
      </w:r>
      <w:r w:rsidR="0053588F">
        <w:t xml:space="preserve"> </w:t>
      </w:r>
      <w:r w:rsidR="0053588F" w:rsidRPr="000E18B0">
        <w:rPr>
          <w:u w:val="single"/>
        </w:rPr>
        <w:t>imediato</w:t>
      </w:r>
      <w:r w:rsidR="0053588F">
        <w:t xml:space="preserve"> ao presente recurso </w:t>
      </w:r>
      <w:r>
        <w:t>extraordinário</w:t>
      </w:r>
      <w:r w:rsidR="0053588F">
        <w:t xml:space="preserve">, reconhecendo infringência ao </w:t>
      </w:r>
      <w:r>
        <w:t>5º, LV, da CF</w:t>
      </w:r>
      <w:r w:rsidR="0053588F">
        <w:t xml:space="preserve">, e </w:t>
      </w:r>
      <w:r w:rsidR="0053588F" w:rsidRPr="000B23DD">
        <w:rPr>
          <w:u w:val="single"/>
        </w:rPr>
        <w:t>decretada</w:t>
      </w:r>
      <w:r w:rsidR="0053588F">
        <w:t xml:space="preserve"> a sua </w:t>
      </w:r>
      <w:r w:rsidR="0053588F" w:rsidRPr="000B23DD">
        <w:rPr>
          <w:u w:val="single"/>
        </w:rPr>
        <w:t>absolvição</w:t>
      </w:r>
      <w:r w:rsidR="0053588F">
        <w:t>,</w:t>
      </w:r>
      <w:r w:rsidR="0053588F" w:rsidRPr="000B23DD">
        <w:t xml:space="preserve"> </w:t>
      </w:r>
      <w:r w:rsidR="0053588F">
        <w:t>em atenção inclusive à teoria da causa madura, além dos princípios da economia processual e da razoável duração do processo.</w:t>
      </w:r>
    </w:p>
    <w:p w14:paraId="39E42B90" w14:textId="77777777" w:rsidR="00231053" w:rsidRPr="001A27CC" w:rsidRDefault="00231053" w:rsidP="00232CD9">
      <w:pPr>
        <w:pStyle w:val="Ttulo"/>
        <w:rPr>
          <w:sz w:val="20"/>
          <w:szCs w:val="22"/>
        </w:rPr>
      </w:pPr>
    </w:p>
    <w:p w14:paraId="798E530A" w14:textId="2366CD71" w:rsidR="000169F1" w:rsidRPr="00136102" w:rsidRDefault="00B065A3" w:rsidP="00232CD9">
      <w:pPr>
        <w:pStyle w:val="Ttulo"/>
      </w:pPr>
      <w:r>
        <w:t>V</w:t>
      </w:r>
      <w:r w:rsidR="000169F1">
        <w:t xml:space="preserve"> – REQUERIMENTOS </w:t>
      </w:r>
    </w:p>
    <w:p w14:paraId="6414A33D" w14:textId="77777777" w:rsidR="000169F1" w:rsidRPr="001A27CC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06C737B3" w14:textId="467AA7CA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096C1A">
        <w:t>o recorrente requer o conhecimento e provimento do recurso extraordinário para</w:t>
      </w:r>
      <w:r w:rsidRPr="00136102">
        <w:t>:</w:t>
      </w:r>
    </w:p>
    <w:p w14:paraId="23B08E05" w14:textId="77777777" w:rsidR="000169F1" w:rsidRPr="001A27CC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5C2813A7" w14:textId="22F61B88" w:rsidR="00CF04DA" w:rsidRPr="004A3F4E" w:rsidRDefault="00CF04DA" w:rsidP="00CF04DA">
      <w:pPr>
        <w:pStyle w:val="SemEspaamento"/>
        <w:numPr>
          <w:ilvl w:val="0"/>
          <w:numId w:val="2"/>
        </w:numPr>
        <w:ind w:left="0" w:firstLine="1418"/>
      </w:pPr>
      <w:r>
        <w:t>reconhecer a infringência direta ao 5º, LV, da CF/88</w:t>
      </w:r>
      <w:r w:rsidR="00497468">
        <w:t xml:space="preserve">, com o </w:t>
      </w:r>
      <w:r w:rsidR="00845BEE" w:rsidRPr="00726925">
        <w:rPr>
          <w:u w:val="single"/>
        </w:rPr>
        <w:t>provimento</w:t>
      </w:r>
      <w:r w:rsidR="00845BEE">
        <w:t xml:space="preserve"> </w:t>
      </w:r>
      <w:r w:rsidR="00845BEE" w:rsidRPr="00726925">
        <w:rPr>
          <w:u w:val="single"/>
        </w:rPr>
        <w:t>imediato</w:t>
      </w:r>
      <w:r w:rsidR="00845BEE">
        <w:t xml:space="preserve"> </w:t>
      </w:r>
      <w:r w:rsidR="00497468">
        <w:t>d</w:t>
      </w:r>
      <w:r w:rsidR="00845BEE">
        <w:t>o presente recurso extraordinário</w:t>
      </w:r>
      <w:r>
        <w:t xml:space="preserve">, sobretudo porque a condenação está pautada no relatório policial n. 77/2022/SIC, mas acabou ignorando as teses defensivas apresentadas desde as alegações finais, </w:t>
      </w:r>
      <w:r w:rsidR="00845BEE">
        <w:t xml:space="preserve">inviabilizando o exercício do contraditório e da ampla defesa, além de os arestos recorridos terem incorrido </w:t>
      </w:r>
      <w:r>
        <w:t>em diversos erros de premissa sobre as informações do relatório,</w:t>
      </w:r>
      <w:r w:rsidR="00481C47" w:rsidRPr="00481C47">
        <w:t xml:space="preserve"> </w:t>
      </w:r>
      <w:r w:rsidR="00481C47">
        <w:t>produzido exclusivamente durante o inquérito policial e cujo seu conteúdo não foi confirmado na fase judicial,</w:t>
      </w:r>
      <w:r>
        <w:t xml:space="preserve"> com a decretação da </w:t>
      </w:r>
      <w:r w:rsidRPr="00726925">
        <w:rPr>
          <w:u w:val="single"/>
        </w:rPr>
        <w:t>absolvição</w:t>
      </w:r>
      <w:r>
        <w:t xml:space="preserve"> do recorrente,</w:t>
      </w:r>
      <w:r w:rsidRPr="000B23DD">
        <w:t xml:space="preserve"> </w:t>
      </w:r>
      <w:r w:rsidR="00F13554">
        <w:t>notadamente</w:t>
      </w:r>
      <w:r>
        <w:t xml:space="preserve"> porque em 2 oportunidades a Corte local já deixou de examinar as teses jurídicas veiculadas</w:t>
      </w:r>
      <w:r w:rsidR="00845BEE">
        <w:t>,</w:t>
      </w:r>
      <w:r>
        <w:t xml:space="preserve"> em atenção à teoria da causa madura, além dos princípios da economia processual e da razoável duração do processo.</w:t>
      </w:r>
    </w:p>
    <w:p w14:paraId="08423ACF" w14:textId="316285A3" w:rsidR="000169F1" w:rsidRPr="00C93597" w:rsidRDefault="00731159" w:rsidP="001A27CC">
      <w:pPr>
        <w:pStyle w:val="SemEspaamento"/>
        <w:numPr>
          <w:ilvl w:val="0"/>
          <w:numId w:val="2"/>
        </w:numPr>
        <w:ind w:left="0" w:firstLine="1418"/>
      </w:pPr>
      <w:r>
        <w:t>subsidiariamente, na remota hipótese de não acolhimento da infringência constitucional anterior, anular o acórdão que julgou os aclaratórios opostos por afronta</w:t>
      </w:r>
      <w:r w:rsidRPr="00AC1D5D">
        <w:t xml:space="preserve"> </w:t>
      </w:r>
      <w:r>
        <w:t xml:space="preserve">ao art. </w:t>
      </w:r>
      <w:r w:rsidR="00532ACA">
        <w:t>93, IX, da CF</w:t>
      </w:r>
      <w:r>
        <w:t>, pois as omissões e os erros de premissa apontados</w:t>
      </w:r>
      <w:r w:rsidR="008E0A9D">
        <w:t xml:space="preserve"> pelo recorrente</w:t>
      </w:r>
      <w:r>
        <w:t xml:space="preserve"> persistem e não foram objeto de esclarecimento, para que outro julgamento seja realizado, dessa vez com o saneamento dos diversos vícios identificados</w:t>
      </w:r>
      <w:r w:rsidR="00705287">
        <w:t>.</w:t>
      </w:r>
    </w:p>
    <w:p w14:paraId="56C3F6DD" w14:textId="0719A5FD" w:rsidR="000169F1" w:rsidRPr="001A27CC" w:rsidRDefault="003D1D9F" w:rsidP="001A27CC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36E26BEE" w14:textId="77777777" w:rsidR="000169F1" w:rsidRPr="00136102" w:rsidRDefault="000169F1" w:rsidP="001A27CC">
      <w:pPr>
        <w:spacing w:after="0" w:line="276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75355AA" w14:textId="12B605B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A3073">
        <w:rPr>
          <w:rFonts w:ascii="Arial" w:eastAsia="Calibri" w:hAnsi="Arial" w:cs="Times New Roman"/>
          <w:noProof/>
          <w:sz w:val="24"/>
          <w:szCs w:val="24"/>
        </w:rPr>
        <w:t>15 de outubro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30A2A2F" w14:textId="77777777" w:rsidR="000169F1" w:rsidRPr="001A27CC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5A233E8D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9407F63" w14:textId="0A2D5D32" w:rsidR="00131BEB" w:rsidRPr="000169F1" w:rsidRDefault="00EE029A" w:rsidP="00705287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691D3B">
      <w:headerReference w:type="default" r:id="rId27"/>
      <w:footerReference w:type="default" r:id="rId28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105E42" w14:textId="77777777" w:rsidR="009D5EDC" w:rsidRDefault="009D5EDC" w:rsidP="00943258">
      <w:pPr>
        <w:spacing w:after="0" w:line="240" w:lineRule="auto"/>
      </w:pPr>
      <w:r>
        <w:separator/>
      </w:r>
    </w:p>
  </w:endnote>
  <w:endnote w:type="continuationSeparator" w:id="0">
    <w:p w14:paraId="0B670C85" w14:textId="77777777" w:rsidR="009D5EDC" w:rsidRDefault="009D5ED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ZWAdobeF">
    <w:altName w:val="Calibri"/>
    <w:panose1 w:val="00000000000000000000"/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7BE74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00DFB40" wp14:editId="236C9DF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433003329" name="Imagem 4330033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864344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3C974" w14:textId="77777777" w:rsidR="009D5EDC" w:rsidRDefault="009D5EDC" w:rsidP="00943258">
      <w:pPr>
        <w:spacing w:after="0" w:line="240" w:lineRule="auto"/>
      </w:pPr>
      <w:r>
        <w:separator/>
      </w:r>
    </w:p>
  </w:footnote>
  <w:footnote w:type="continuationSeparator" w:id="0">
    <w:p w14:paraId="78DE2B3B" w14:textId="77777777" w:rsidR="009D5EDC" w:rsidRDefault="009D5EDC" w:rsidP="00943258">
      <w:pPr>
        <w:spacing w:after="0" w:line="240" w:lineRule="auto"/>
      </w:pPr>
      <w:r>
        <w:continuationSeparator/>
      </w:r>
    </w:p>
  </w:footnote>
  <w:footnote w:id="1">
    <w:p w14:paraId="5B09A63E" w14:textId="77777777" w:rsidR="00914970" w:rsidRPr="009F5F9A" w:rsidRDefault="00914970" w:rsidP="00914970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F5F9A">
        <w:rPr>
          <w:rStyle w:val="Refdenotaderodap"/>
          <w:rFonts w:ascii="Arial" w:hAnsi="Arial" w:cs="Arial"/>
          <w:sz w:val="20"/>
          <w:szCs w:val="20"/>
        </w:rPr>
        <w:footnoteRef/>
      </w:r>
      <w:r w:rsidRPr="009F5F9A">
        <w:rPr>
          <w:rFonts w:ascii="Arial" w:hAnsi="Arial" w:cs="Arial"/>
          <w:sz w:val="20"/>
          <w:szCs w:val="20"/>
        </w:rPr>
        <w:t xml:space="preserve"> C</w:t>
      </w:r>
      <w:r>
        <w:rPr>
          <w:rFonts w:ascii="Arial" w:hAnsi="Arial" w:cs="Arial"/>
          <w:sz w:val="20"/>
          <w:szCs w:val="20"/>
        </w:rPr>
        <w:t>F</w:t>
      </w:r>
      <w:r w:rsidRPr="009F5F9A">
        <w:rPr>
          <w:rFonts w:ascii="Arial" w:hAnsi="Arial" w:cs="Arial"/>
          <w:sz w:val="20"/>
          <w:szCs w:val="20"/>
        </w:rPr>
        <w:t xml:space="preserve">, art. </w:t>
      </w:r>
      <w:r>
        <w:rPr>
          <w:rFonts w:ascii="Arial" w:hAnsi="Arial" w:cs="Arial"/>
          <w:sz w:val="20"/>
          <w:szCs w:val="20"/>
        </w:rPr>
        <w:t>102</w:t>
      </w:r>
      <w:r w:rsidRPr="009F5F9A">
        <w:rPr>
          <w:rFonts w:ascii="Arial" w:hAnsi="Arial" w:cs="Arial"/>
          <w:sz w:val="20"/>
          <w:szCs w:val="20"/>
        </w:rPr>
        <w:t xml:space="preserve">, § </w:t>
      </w:r>
      <w:r>
        <w:rPr>
          <w:rFonts w:ascii="Arial" w:hAnsi="Arial" w:cs="Arial"/>
          <w:sz w:val="20"/>
          <w:szCs w:val="20"/>
        </w:rPr>
        <w:t>3</w:t>
      </w:r>
      <w:r w:rsidRPr="009F5F9A">
        <w:rPr>
          <w:rFonts w:ascii="Arial" w:hAnsi="Arial" w:cs="Arial"/>
          <w:sz w:val="20"/>
          <w:szCs w:val="20"/>
        </w:rPr>
        <w:t>°: “</w:t>
      </w:r>
      <w:r w:rsidRPr="0046754C">
        <w:rPr>
          <w:rFonts w:ascii="Arial" w:hAnsi="Arial" w:cs="Arial"/>
          <w:sz w:val="20"/>
          <w:szCs w:val="20"/>
        </w:rPr>
        <w:t>No recurso extraordinário o recorrente deverá demonstrar a repercussão geral das questões constitucionais discutidas no caso, nos termos da lei, a fim de que o Tribunal examine a admissão do recurso, somente podendo recusá-lo pela manifestação de dois terços de seus membros</w:t>
      </w:r>
      <w:r w:rsidRPr="009F5F9A">
        <w:rPr>
          <w:rFonts w:ascii="Arial" w:hAnsi="Arial" w:cs="Arial"/>
          <w:sz w:val="20"/>
          <w:szCs w:val="20"/>
        </w:rPr>
        <w:t>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D410B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608D909" wp14:editId="1C7ADA1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0307899" name="Imagem 3030789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E92B3D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D09499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85A136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113432520">
    <w:abstractNumId w:val="0"/>
    <w:lvlOverride w:ilvl="0">
      <w:startOverride w:val="1"/>
    </w:lvlOverride>
  </w:num>
  <w:num w:numId="5" w16cid:durableId="1762792564">
    <w:abstractNumId w:val="0"/>
    <w:lvlOverride w:ilvl="0">
      <w:startOverride w:val="1"/>
    </w:lvlOverride>
  </w:num>
  <w:num w:numId="6" w16cid:durableId="1795058839">
    <w:abstractNumId w:val="0"/>
    <w:lvlOverride w:ilvl="0">
      <w:startOverride w:val="1"/>
    </w:lvlOverride>
  </w:num>
  <w:num w:numId="7" w16cid:durableId="1332638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76"/>
    <w:rsid w:val="000025DF"/>
    <w:rsid w:val="00003F31"/>
    <w:rsid w:val="000169F1"/>
    <w:rsid w:val="000170EA"/>
    <w:rsid w:val="00021A31"/>
    <w:rsid w:val="000417D3"/>
    <w:rsid w:val="0004298B"/>
    <w:rsid w:val="00060443"/>
    <w:rsid w:val="00077A19"/>
    <w:rsid w:val="00096C1A"/>
    <w:rsid w:val="00097661"/>
    <w:rsid w:val="000A1389"/>
    <w:rsid w:val="000B6518"/>
    <w:rsid w:val="000D228C"/>
    <w:rsid w:val="000F0E9D"/>
    <w:rsid w:val="00115BEC"/>
    <w:rsid w:val="00117D70"/>
    <w:rsid w:val="00125915"/>
    <w:rsid w:val="00131BEB"/>
    <w:rsid w:val="00133474"/>
    <w:rsid w:val="0014611A"/>
    <w:rsid w:val="00161129"/>
    <w:rsid w:val="00161734"/>
    <w:rsid w:val="0016243C"/>
    <w:rsid w:val="001667B0"/>
    <w:rsid w:val="00175243"/>
    <w:rsid w:val="001761C0"/>
    <w:rsid w:val="001768B0"/>
    <w:rsid w:val="00183BE2"/>
    <w:rsid w:val="00186CC0"/>
    <w:rsid w:val="001A27CC"/>
    <w:rsid w:val="001B2B98"/>
    <w:rsid w:val="001B2E75"/>
    <w:rsid w:val="001B756D"/>
    <w:rsid w:val="001D21A2"/>
    <w:rsid w:val="001D3F87"/>
    <w:rsid w:val="001D6B80"/>
    <w:rsid w:val="001E0C44"/>
    <w:rsid w:val="001E78C4"/>
    <w:rsid w:val="002003AE"/>
    <w:rsid w:val="00201F45"/>
    <w:rsid w:val="00205607"/>
    <w:rsid w:val="00207BE4"/>
    <w:rsid w:val="00214E09"/>
    <w:rsid w:val="00224967"/>
    <w:rsid w:val="00224F87"/>
    <w:rsid w:val="00231053"/>
    <w:rsid w:val="002312BC"/>
    <w:rsid w:val="00232CD9"/>
    <w:rsid w:val="00234894"/>
    <w:rsid w:val="00240E98"/>
    <w:rsid w:val="00272BFB"/>
    <w:rsid w:val="00281104"/>
    <w:rsid w:val="00291F6C"/>
    <w:rsid w:val="002A1F0D"/>
    <w:rsid w:val="002E3EC0"/>
    <w:rsid w:val="00307BD6"/>
    <w:rsid w:val="003103C8"/>
    <w:rsid w:val="00324878"/>
    <w:rsid w:val="00334896"/>
    <w:rsid w:val="00344C84"/>
    <w:rsid w:val="00372D26"/>
    <w:rsid w:val="00377A2E"/>
    <w:rsid w:val="003801CD"/>
    <w:rsid w:val="00385D8D"/>
    <w:rsid w:val="00387593"/>
    <w:rsid w:val="00390498"/>
    <w:rsid w:val="00394BF0"/>
    <w:rsid w:val="003B3F7F"/>
    <w:rsid w:val="003C2C18"/>
    <w:rsid w:val="003D1C1A"/>
    <w:rsid w:val="003D1D9F"/>
    <w:rsid w:val="003D2148"/>
    <w:rsid w:val="003E46B9"/>
    <w:rsid w:val="003F1ECF"/>
    <w:rsid w:val="00416D9A"/>
    <w:rsid w:val="004171D6"/>
    <w:rsid w:val="00425379"/>
    <w:rsid w:val="004342F6"/>
    <w:rsid w:val="00447671"/>
    <w:rsid w:val="00455018"/>
    <w:rsid w:val="00470FC8"/>
    <w:rsid w:val="00471E72"/>
    <w:rsid w:val="00481C47"/>
    <w:rsid w:val="004949AD"/>
    <w:rsid w:val="00496FD8"/>
    <w:rsid w:val="00497468"/>
    <w:rsid w:val="004C4497"/>
    <w:rsid w:val="004D6A9B"/>
    <w:rsid w:val="004D7C4F"/>
    <w:rsid w:val="004F2B78"/>
    <w:rsid w:val="004F384D"/>
    <w:rsid w:val="00501A18"/>
    <w:rsid w:val="00515721"/>
    <w:rsid w:val="005251F1"/>
    <w:rsid w:val="005321DA"/>
    <w:rsid w:val="00532ACA"/>
    <w:rsid w:val="0053588F"/>
    <w:rsid w:val="005403E9"/>
    <w:rsid w:val="005524B4"/>
    <w:rsid w:val="00582991"/>
    <w:rsid w:val="005B03B0"/>
    <w:rsid w:val="005B67EA"/>
    <w:rsid w:val="005C0B76"/>
    <w:rsid w:val="005D7ADA"/>
    <w:rsid w:val="005E58E2"/>
    <w:rsid w:val="00627571"/>
    <w:rsid w:val="0062771C"/>
    <w:rsid w:val="00627DDC"/>
    <w:rsid w:val="00650199"/>
    <w:rsid w:val="0066509B"/>
    <w:rsid w:val="00673228"/>
    <w:rsid w:val="00684588"/>
    <w:rsid w:val="00684AEC"/>
    <w:rsid w:val="00686F12"/>
    <w:rsid w:val="0069169F"/>
    <w:rsid w:val="00691CFC"/>
    <w:rsid w:val="00691D3B"/>
    <w:rsid w:val="00693F8B"/>
    <w:rsid w:val="00696295"/>
    <w:rsid w:val="006A68D7"/>
    <w:rsid w:val="006A7E60"/>
    <w:rsid w:val="006C0DFC"/>
    <w:rsid w:val="006E298D"/>
    <w:rsid w:val="00705287"/>
    <w:rsid w:val="00713105"/>
    <w:rsid w:val="007161D1"/>
    <w:rsid w:val="00722DF5"/>
    <w:rsid w:val="00731159"/>
    <w:rsid w:val="00773B76"/>
    <w:rsid w:val="00782C93"/>
    <w:rsid w:val="00795616"/>
    <w:rsid w:val="00796D7A"/>
    <w:rsid w:val="00797900"/>
    <w:rsid w:val="007A17D2"/>
    <w:rsid w:val="007B7F18"/>
    <w:rsid w:val="007C36DB"/>
    <w:rsid w:val="007E0B0A"/>
    <w:rsid w:val="008031A0"/>
    <w:rsid w:val="00803367"/>
    <w:rsid w:val="008037BD"/>
    <w:rsid w:val="00810D34"/>
    <w:rsid w:val="00845BEE"/>
    <w:rsid w:val="00863984"/>
    <w:rsid w:val="00864A03"/>
    <w:rsid w:val="00864C32"/>
    <w:rsid w:val="00885DA3"/>
    <w:rsid w:val="008A0012"/>
    <w:rsid w:val="008A3073"/>
    <w:rsid w:val="008A3364"/>
    <w:rsid w:val="008D30A5"/>
    <w:rsid w:val="008D4527"/>
    <w:rsid w:val="008E0A9D"/>
    <w:rsid w:val="008E2C9C"/>
    <w:rsid w:val="008E31FF"/>
    <w:rsid w:val="008E377D"/>
    <w:rsid w:val="008E59D4"/>
    <w:rsid w:val="008F1408"/>
    <w:rsid w:val="008F2218"/>
    <w:rsid w:val="008F53CE"/>
    <w:rsid w:val="008F7B29"/>
    <w:rsid w:val="0090226D"/>
    <w:rsid w:val="00914970"/>
    <w:rsid w:val="00924163"/>
    <w:rsid w:val="00927274"/>
    <w:rsid w:val="0093657A"/>
    <w:rsid w:val="00943258"/>
    <w:rsid w:val="009461F9"/>
    <w:rsid w:val="00947E69"/>
    <w:rsid w:val="00951EF6"/>
    <w:rsid w:val="00960D3A"/>
    <w:rsid w:val="0096484D"/>
    <w:rsid w:val="0098250D"/>
    <w:rsid w:val="009834DB"/>
    <w:rsid w:val="009842A8"/>
    <w:rsid w:val="009A07CE"/>
    <w:rsid w:val="009A327D"/>
    <w:rsid w:val="009D5EDC"/>
    <w:rsid w:val="009F44FE"/>
    <w:rsid w:val="00A0063F"/>
    <w:rsid w:val="00A049FC"/>
    <w:rsid w:val="00A11AEF"/>
    <w:rsid w:val="00A20C8F"/>
    <w:rsid w:val="00A31A49"/>
    <w:rsid w:val="00A44601"/>
    <w:rsid w:val="00A6605E"/>
    <w:rsid w:val="00A83BF5"/>
    <w:rsid w:val="00A8725B"/>
    <w:rsid w:val="00A97E07"/>
    <w:rsid w:val="00AD1666"/>
    <w:rsid w:val="00AF13F7"/>
    <w:rsid w:val="00AF6054"/>
    <w:rsid w:val="00B065A3"/>
    <w:rsid w:val="00B14A81"/>
    <w:rsid w:val="00B2395F"/>
    <w:rsid w:val="00B26629"/>
    <w:rsid w:val="00B41B98"/>
    <w:rsid w:val="00B476D1"/>
    <w:rsid w:val="00B6363E"/>
    <w:rsid w:val="00B645DF"/>
    <w:rsid w:val="00B7538F"/>
    <w:rsid w:val="00BA2544"/>
    <w:rsid w:val="00BA3F1D"/>
    <w:rsid w:val="00BA5BCE"/>
    <w:rsid w:val="00BD719A"/>
    <w:rsid w:val="00C03B4C"/>
    <w:rsid w:val="00C0456B"/>
    <w:rsid w:val="00C12ED0"/>
    <w:rsid w:val="00C1465B"/>
    <w:rsid w:val="00C62A5C"/>
    <w:rsid w:val="00C63A21"/>
    <w:rsid w:val="00C67A69"/>
    <w:rsid w:val="00C7024E"/>
    <w:rsid w:val="00C96804"/>
    <w:rsid w:val="00CB5FC5"/>
    <w:rsid w:val="00CC7F4A"/>
    <w:rsid w:val="00CF04DA"/>
    <w:rsid w:val="00CF0D0A"/>
    <w:rsid w:val="00D13545"/>
    <w:rsid w:val="00D15084"/>
    <w:rsid w:val="00D31F66"/>
    <w:rsid w:val="00D32740"/>
    <w:rsid w:val="00D34A07"/>
    <w:rsid w:val="00D510C0"/>
    <w:rsid w:val="00D66150"/>
    <w:rsid w:val="00D956CD"/>
    <w:rsid w:val="00D9672E"/>
    <w:rsid w:val="00DE0162"/>
    <w:rsid w:val="00DE0552"/>
    <w:rsid w:val="00DF5478"/>
    <w:rsid w:val="00E05790"/>
    <w:rsid w:val="00E11415"/>
    <w:rsid w:val="00E25BC2"/>
    <w:rsid w:val="00E35ADD"/>
    <w:rsid w:val="00E70624"/>
    <w:rsid w:val="00E90F3C"/>
    <w:rsid w:val="00E968BB"/>
    <w:rsid w:val="00EB4346"/>
    <w:rsid w:val="00EE029A"/>
    <w:rsid w:val="00EE3903"/>
    <w:rsid w:val="00EE4001"/>
    <w:rsid w:val="00EE5EA8"/>
    <w:rsid w:val="00F0769E"/>
    <w:rsid w:val="00F11B2C"/>
    <w:rsid w:val="00F13554"/>
    <w:rsid w:val="00F159C4"/>
    <w:rsid w:val="00F2239E"/>
    <w:rsid w:val="00F22B73"/>
    <w:rsid w:val="00F33403"/>
    <w:rsid w:val="00F8072C"/>
    <w:rsid w:val="00F84F42"/>
    <w:rsid w:val="00F96686"/>
    <w:rsid w:val="00FB3A3F"/>
    <w:rsid w:val="00FB4295"/>
    <w:rsid w:val="00FC63CA"/>
    <w:rsid w:val="00FE0368"/>
    <w:rsid w:val="00FE1E21"/>
    <w:rsid w:val="00FF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A8E60"/>
  <w15:chartTrackingRefBased/>
  <w15:docId w15:val="{93F8CB37-40E7-4EE0-BDBE-BE6A9713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32CD9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32CD9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Interttulo">
    <w:name w:val="Intertítulo"/>
    <w:basedOn w:val="Normal"/>
    <w:next w:val="Normal"/>
    <w:rsid w:val="00914970"/>
    <w:pPr>
      <w:spacing w:before="480" w:after="200" w:line="240" w:lineRule="auto"/>
      <w:ind w:left="170" w:right="3969" w:hanging="170"/>
    </w:pPr>
    <w:rPr>
      <w:rFonts w:ascii="Arial Narrow" w:eastAsia="Times New Roman" w:hAnsi="Arial Narrow" w:cs="Times New Roman"/>
      <w:b/>
      <w:caps/>
      <w:color w:val="0000FF"/>
    </w:rPr>
  </w:style>
  <w:style w:type="character" w:styleId="Refdenotaderodap">
    <w:name w:val="footnote reference"/>
    <w:basedOn w:val="Fontepargpadro"/>
    <w:uiPriority w:val="99"/>
    <w:unhideWhenUsed/>
    <w:rsid w:val="009149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ink/ink3.xml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8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ink/ink6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90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1.xml"/><Relationship Id="rId22" Type="http://schemas.openxmlformats.org/officeDocument/2006/relationships/customXml" Target="ink/ink5.xm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1T19:39:39.53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7,'107'-4,"337"121,-288-31,156-80,-131-25,400 19,-562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1T19:40:37.30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4810 0,'-14'5,"0"-1,0 0,0-1,0 0,0-1,0-1,-26 0,-2 0,-460 28,297-3,127-13,-118 3,-1473-18,1619 0,-55-10,-46-2,-889 15,997-3,-1-3,-69-15,69 10,-1 3,-63-3,68 9,-6 2,-74-11,89 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1T19:40:53.37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5511 96,'-117'1,"-133"-3,223 0,1-2,-51-15,49 12,0 0,-33-3,-28 4,-1 4,-120 11,162-1,-74 22,84-19,0-2,-1-1,-53 3,-198-12,-58 2,292 6,0 2,-71 22,-50 9,19-25,-308-9,238-10,-1622 4,1672 13,119-6,-78-1,137-6,0 0,0 0,0-1,0 1,0 0,0 0,0 0,0 0,0 0,0 0,0 0,0 0,0 0,0 0,0 0,0 0,0-1,0 1,0 0,0 0,0 0,0 0,0 0,0 0,0 0,0 0,0 0,0 0,0 0,0 0,-1 0,1 0,0 0,16-5,25-2,17-2,93-26,-102 21,2 2,0 3,57-4,410 11,-232 5,-251-1,57 9,22 3,544-12,-337-4,-280 0,0-2,69-17,-61 11,60-5,87 14,4 0,-184-1,-1-1,0-1,0-1,-1 0,1 0,-1-2,-1 0,1 0,17-14,45-22,-48 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1T19:40:45.5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0,'719'44,"-78"-31,-111-11,-406 19,150 66,-150-42,-58-29,1-7,80-10,83 10,-157 9,1-7,-1-7,108-23,-51-5,-92 22,0-4,-1-4,1-3,50-32,-55 21,0 3,1 3,-1 4,2 2,-1 4,0 2,1 4,-1 3,63 20,-34-2,1-6,107-7,-160-6,25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1T19:52:27.0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11,'81'4,"117"19,-50-3,-10-11,219-14,-231-7,48-2,-58 16,133-4,-241 1,1-1,-1 0,0 0,0-1,0 0,9-5,-7 4,13-7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1T19:40:43.26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8,'1051'107,"-512"-90,-307-23,427 6,-612-5,48-21,36-4,94 30,-186 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7</TotalTime>
  <Pages>17</Pages>
  <Words>4255</Words>
  <Characters>23022</Characters>
  <Application>Microsoft Office Word</Application>
  <DocSecurity>0</DocSecurity>
  <Lines>451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14</cp:revision>
  <cp:lastPrinted>2022-07-18T22:35:00Z</cp:lastPrinted>
  <dcterms:created xsi:type="dcterms:W3CDTF">2024-10-15T20:05:00Z</dcterms:created>
  <dcterms:modified xsi:type="dcterms:W3CDTF">2024-10-15T21:06:00Z</dcterms:modified>
</cp:coreProperties>
</file>