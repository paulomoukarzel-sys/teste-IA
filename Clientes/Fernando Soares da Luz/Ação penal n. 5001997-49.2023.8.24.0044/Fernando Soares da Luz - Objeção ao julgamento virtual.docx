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3B73" w14:textId="77777777" w:rsidR="00387700" w:rsidRPr="009E25DC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DESEMBARGADOR RICARDO ROESLER, DIGNÍSSIMO RELATOR DA APELAÇÃO CRIMINAL N. </w:t>
      </w:r>
      <w:r w:rsidRPr="00844766">
        <w:rPr>
          <w:rFonts w:ascii="Arial" w:eastAsia="Calibri" w:hAnsi="Arial" w:cs="Times New Roman"/>
          <w:sz w:val="24"/>
          <w:szCs w:val="24"/>
        </w:rPr>
        <w:t>5001997-49.2023.8.24.0044</w:t>
      </w:r>
    </w:p>
    <w:p w14:paraId="65AA7FD2" w14:textId="77777777" w:rsidR="00387700" w:rsidRPr="00980061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F67B59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059ACC29" w14:textId="77777777" w:rsidR="00E074C9" w:rsidRDefault="00E074C9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02E6D9EE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D4335B5" w14:textId="77777777" w:rsidR="00387700" w:rsidRPr="000222A5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6704E14" w14:textId="77777777" w:rsidR="00387700" w:rsidRPr="00307022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5D702044" w14:textId="77777777" w:rsidR="00387700" w:rsidRDefault="00387700" w:rsidP="00387700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92CA17" w14:textId="77777777" w:rsidR="00387700" w:rsidRDefault="00387700" w:rsidP="00387700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75F91B8" w14:textId="77777777" w:rsidR="00387700" w:rsidRPr="000222A5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86636FB" w14:textId="77C0F377" w:rsidR="00387700" w:rsidRPr="00416AA0" w:rsidRDefault="00387700" w:rsidP="00387700">
      <w:pPr>
        <w:pStyle w:val="Qualificaodaspartes"/>
        <w:rPr>
          <w:b/>
          <w:bCs w:val="0"/>
          <w:i/>
          <w:iCs/>
        </w:rPr>
      </w:pPr>
      <w:r>
        <w:rPr>
          <w:b/>
        </w:rPr>
        <w:t>FERNANDO SOARES DA LUZ</w:t>
      </w:r>
      <w:r w:rsidRPr="00A814BD">
        <w:t xml:space="preserve">, </w:t>
      </w:r>
      <w:r>
        <w:t xml:space="preserve">já qualificado nos autos da apelação criminal n. </w:t>
      </w:r>
      <w:r w:rsidRPr="00307022">
        <w:t>5001997-49.2023.8.24.0044</w:t>
      </w:r>
      <w:r>
        <w:t>, em que é apelado o MINISTÉRIO PÚBLICO DO ESTADO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 xml:space="preserve">em atenção </w:t>
      </w:r>
      <w:r w:rsidR="00E05EC3">
        <w:t>aos</w:t>
      </w:r>
      <w:r>
        <w:t xml:space="preserve"> evento</w:t>
      </w:r>
      <w:r w:rsidR="00E05EC3">
        <w:t>s</w:t>
      </w:r>
      <w:r w:rsidR="0082283A">
        <w:t xml:space="preserve"> 19 a 21</w:t>
      </w:r>
      <w:r w:rsidRPr="00D02834">
        <w:t xml:space="preserve">, </w:t>
      </w:r>
      <w:r w:rsidR="000B7E00">
        <w:t xml:space="preserve">que </w:t>
      </w:r>
      <w:r w:rsidR="00E074C9">
        <w:t>pautaram</w:t>
      </w:r>
      <w:r w:rsidR="000B7E00">
        <w:t xml:space="preserve"> o presente feito para julgamento na modalidade virtual,</w:t>
      </w:r>
      <w:r w:rsidR="00DB744D" w:rsidRPr="00DB744D">
        <w:t xml:space="preserve"> </w:t>
      </w:r>
      <w:r w:rsidR="00412938">
        <w:t xml:space="preserve">com fundamento no art. 166, I, do RITJSC, </w:t>
      </w:r>
      <w:r w:rsidR="00DB744D">
        <w:t xml:space="preserve">manifestar </w:t>
      </w:r>
      <w:r w:rsidR="00DB744D" w:rsidRPr="00E074C9">
        <w:rPr>
          <w:u w:val="single"/>
        </w:rPr>
        <w:t>objeção</w:t>
      </w:r>
      <w:r w:rsidR="00DB744D">
        <w:t xml:space="preserve"> e requerer a retirada </w:t>
      </w:r>
      <w:r w:rsidR="00E074C9">
        <w:t xml:space="preserve">do processo </w:t>
      </w:r>
      <w:r w:rsidR="00DB744D">
        <w:t xml:space="preserve">da pauta virtual, para que seja realizado </w:t>
      </w:r>
      <w:r w:rsidR="00E074C9">
        <w:t xml:space="preserve">posterior </w:t>
      </w:r>
      <w:r w:rsidR="00DB744D">
        <w:t xml:space="preserve">julgamento </w:t>
      </w:r>
      <w:r w:rsidR="00E074C9">
        <w:t>em sessão presencial, possibilitando a entrega pessoal de memoriais e realização de sustentação oral.</w:t>
      </w:r>
    </w:p>
    <w:p w14:paraId="3CFB801C" w14:textId="77777777" w:rsidR="00090A1A" w:rsidRDefault="00090A1A" w:rsidP="000169F1"/>
    <w:p w14:paraId="3C84E3BB" w14:textId="77777777" w:rsidR="00E074C9" w:rsidRPr="004A3F4E" w:rsidRDefault="00E074C9" w:rsidP="000169F1"/>
    <w:p w14:paraId="327F26F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612CA" w14:textId="4A2BA0C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0365F">
        <w:rPr>
          <w:rFonts w:ascii="Arial" w:eastAsia="Calibri" w:hAnsi="Arial" w:cs="Times New Roman"/>
          <w:noProof/>
          <w:sz w:val="24"/>
          <w:szCs w:val="24"/>
        </w:rPr>
        <w:t>1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B0BB96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D4A57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BD80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7FABD96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947FCCF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49BA5875" w14:textId="77777777" w:rsidR="000169F1" w:rsidRDefault="000169F1" w:rsidP="000169F1"/>
    <w:p w14:paraId="0CE05062" w14:textId="77777777" w:rsidR="000169F1" w:rsidRPr="00377A2E" w:rsidRDefault="000169F1" w:rsidP="000169F1"/>
    <w:p w14:paraId="147864D8" w14:textId="77777777" w:rsidR="00131BEB" w:rsidRPr="000169F1" w:rsidRDefault="00131BEB" w:rsidP="000169F1"/>
    <w:sectPr w:rsidR="00131BEB" w:rsidRPr="000169F1" w:rsidSect="00090A1A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13B36A" w14:textId="77777777" w:rsidR="006C0143" w:rsidRDefault="006C0143" w:rsidP="00943258">
      <w:pPr>
        <w:spacing w:after="0" w:line="240" w:lineRule="auto"/>
      </w:pPr>
      <w:r>
        <w:separator/>
      </w:r>
    </w:p>
  </w:endnote>
  <w:endnote w:type="continuationSeparator" w:id="0">
    <w:p w14:paraId="35C3627F" w14:textId="77777777" w:rsidR="006C0143" w:rsidRDefault="006C014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04888712" name="Imagem 10048887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D760F" w14:textId="77777777" w:rsidR="006C0143" w:rsidRDefault="006C0143" w:rsidP="00943258">
      <w:pPr>
        <w:spacing w:after="0" w:line="240" w:lineRule="auto"/>
      </w:pPr>
      <w:r>
        <w:separator/>
      </w:r>
    </w:p>
  </w:footnote>
  <w:footnote w:type="continuationSeparator" w:id="0">
    <w:p w14:paraId="072B2A59" w14:textId="77777777" w:rsidR="006C0143" w:rsidRDefault="006C014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601231430" name="Imagem 60123143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110CD"/>
    <w:rsid w:val="000169F1"/>
    <w:rsid w:val="0004298B"/>
    <w:rsid w:val="00090A1A"/>
    <w:rsid w:val="00097661"/>
    <w:rsid w:val="000B7E00"/>
    <w:rsid w:val="000D228C"/>
    <w:rsid w:val="00131BEB"/>
    <w:rsid w:val="001667B0"/>
    <w:rsid w:val="001761C0"/>
    <w:rsid w:val="00183BE2"/>
    <w:rsid w:val="00191602"/>
    <w:rsid w:val="001B2B98"/>
    <w:rsid w:val="001B2E75"/>
    <w:rsid w:val="00201F45"/>
    <w:rsid w:val="00207BE4"/>
    <w:rsid w:val="00214E09"/>
    <w:rsid w:val="00272BFB"/>
    <w:rsid w:val="00291F6C"/>
    <w:rsid w:val="002C05FB"/>
    <w:rsid w:val="002F7790"/>
    <w:rsid w:val="00307022"/>
    <w:rsid w:val="00377A2E"/>
    <w:rsid w:val="003801CD"/>
    <w:rsid w:val="00387700"/>
    <w:rsid w:val="003E46B9"/>
    <w:rsid w:val="00412938"/>
    <w:rsid w:val="004949AD"/>
    <w:rsid w:val="004F2B78"/>
    <w:rsid w:val="004F384D"/>
    <w:rsid w:val="00501A18"/>
    <w:rsid w:val="00504265"/>
    <w:rsid w:val="00521746"/>
    <w:rsid w:val="005321DA"/>
    <w:rsid w:val="005577FD"/>
    <w:rsid w:val="005B67EA"/>
    <w:rsid w:val="005E58E2"/>
    <w:rsid w:val="00673228"/>
    <w:rsid w:val="00693F8B"/>
    <w:rsid w:val="00696295"/>
    <w:rsid w:val="006C0143"/>
    <w:rsid w:val="006C0DFC"/>
    <w:rsid w:val="00722DF5"/>
    <w:rsid w:val="00795616"/>
    <w:rsid w:val="00797900"/>
    <w:rsid w:val="007C36DB"/>
    <w:rsid w:val="00810D34"/>
    <w:rsid w:val="0082283A"/>
    <w:rsid w:val="008A0012"/>
    <w:rsid w:val="008E31FF"/>
    <w:rsid w:val="008E377D"/>
    <w:rsid w:val="008F2218"/>
    <w:rsid w:val="008F53CE"/>
    <w:rsid w:val="008F7B29"/>
    <w:rsid w:val="0090226D"/>
    <w:rsid w:val="00924163"/>
    <w:rsid w:val="009344C7"/>
    <w:rsid w:val="00943258"/>
    <w:rsid w:val="00A049FC"/>
    <w:rsid w:val="00A6605E"/>
    <w:rsid w:val="00B14A81"/>
    <w:rsid w:val="00B6363E"/>
    <w:rsid w:val="00BA2544"/>
    <w:rsid w:val="00C03B4C"/>
    <w:rsid w:val="00C0456B"/>
    <w:rsid w:val="00C6651F"/>
    <w:rsid w:val="00CB5FC5"/>
    <w:rsid w:val="00D32740"/>
    <w:rsid w:val="00DA207D"/>
    <w:rsid w:val="00DB744D"/>
    <w:rsid w:val="00DE0162"/>
    <w:rsid w:val="00DE0552"/>
    <w:rsid w:val="00DF5478"/>
    <w:rsid w:val="00E0365F"/>
    <w:rsid w:val="00E05790"/>
    <w:rsid w:val="00E05EC3"/>
    <w:rsid w:val="00E074C9"/>
    <w:rsid w:val="00E453D0"/>
    <w:rsid w:val="00E90F3C"/>
    <w:rsid w:val="00E968BB"/>
    <w:rsid w:val="00EB4346"/>
    <w:rsid w:val="00EE029A"/>
    <w:rsid w:val="00EE3903"/>
    <w:rsid w:val="00EF310B"/>
    <w:rsid w:val="00F00174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159</Words>
  <Characters>821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</cp:revision>
  <cp:lastPrinted>2022-07-18T22:35:00Z</cp:lastPrinted>
  <dcterms:created xsi:type="dcterms:W3CDTF">2024-06-01T14:44:00Z</dcterms:created>
  <dcterms:modified xsi:type="dcterms:W3CDTF">2024-06-01T14:49:00Z</dcterms:modified>
</cp:coreProperties>
</file>