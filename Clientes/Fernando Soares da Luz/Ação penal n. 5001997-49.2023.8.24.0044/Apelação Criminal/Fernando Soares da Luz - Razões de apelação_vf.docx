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B8FF6E" w14:textId="46EEDF40" w:rsidR="0054686C" w:rsidRPr="009E25DC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</w:t>
      </w:r>
      <w:r w:rsidR="00096F6D">
        <w:rPr>
          <w:rFonts w:ascii="Arial" w:eastAsia="Calibri" w:hAnsi="Arial" w:cs="Times New Roman"/>
          <w:sz w:val="24"/>
          <w:szCs w:val="24"/>
        </w:rPr>
        <w:t>O</w:t>
      </w:r>
      <w:r>
        <w:rPr>
          <w:rFonts w:ascii="Arial" w:eastAsia="Calibri" w:hAnsi="Arial" w:cs="Times New Roman"/>
          <w:sz w:val="24"/>
          <w:szCs w:val="24"/>
        </w:rPr>
        <w:t xml:space="preserve"> SENHOR</w:t>
      </w:r>
      <w:r w:rsidR="00844766">
        <w:rPr>
          <w:rFonts w:ascii="Arial" w:eastAsia="Calibri" w:hAnsi="Arial" w:cs="Times New Roman"/>
          <w:sz w:val="24"/>
          <w:szCs w:val="24"/>
        </w:rPr>
        <w:t xml:space="preserve"> DESEMBARGADOR RICARDO ROESLER, DIGNÍSSIMO RELATOR DA APELAÇÃO CRIMINAL N. </w:t>
      </w:r>
      <w:r w:rsidR="00844766" w:rsidRPr="00844766">
        <w:rPr>
          <w:rFonts w:ascii="Arial" w:eastAsia="Calibri" w:hAnsi="Arial" w:cs="Times New Roman"/>
          <w:sz w:val="24"/>
          <w:szCs w:val="24"/>
        </w:rPr>
        <w:t>5001997-49.2023.8.24.0044</w:t>
      </w:r>
    </w:p>
    <w:p w14:paraId="5A2BF6A0" w14:textId="77777777" w:rsidR="0054686C" w:rsidRPr="00980061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3A145E5" w14:textId="77777777" w:rsidR="0054686C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0842CA6" w14:textId="77777777" w:rsidR="00844766" w:rsidRDefault="00844766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26AB9C6" w14:textId="77777777" w:rsidR="00C32671" w:rsidRPr="000222A5" w:rsidRDefault="00C32671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D034001" w14:textId="77777777" w:rsidR="0054686C" w:rsidRPr="00307022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07022">
        <w:rPr>
          <w:rFonts w:ascii="Arial" w:eastAsia="Calibri" w:hAnsi="Arial" w:cs="Times New Roman"/>
        </w:rPr>
        <w:t>Autos n. 5001997-49.2023.8.24.0044</w:t>
      </w:r>
    </w:p>
    <w:p w14:paraId="11C7F991" w14:textId="77777777" w:rsidR="00844766" w:rsidRDefault="00844766" w:rsidP="0054686C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BB29B9" w14:textId="59B1B70B" w:rsidR="0054686C" w:rsidRDefault="0054686C" w:rsidP="0054686C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673C835C" w14:textId="77777777" w:rsidR="0054686C" w:rsidRPr="000222A5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17884281" w14:textId="31B4F4D5" w:rsidR="0054686C" w:rsidRPr="00416AA0" w:rsidRDefault="0054686C" w:rsidP="00416AA0">
      <w:pPr>
        <w:pStyle w:val="Qualificaodaspartes"/>
        <w:rPr>
          <w:b/>
          <w:bCs w:val="0"/>
          <w:i/>
          <w:iCs/>
        </w:rPr>
      </w:pPr>
      <w:r>
        <w:rPr>
          <w:b/>
        </w:rPr>
        <w:t>FERNANDO SOARES DA LUZ</w:t>
      </w:r>
      <w:r w:rsidRPr="00A814BD">
        <w:t xml:space="preserve">, </w:t>
      </w:r>
      <w:r>
        <w:t xml:space="preserve">já qualificado nos autos da </w:t>
      </w:r>
      <w:r w:rsidR="00DF1848">
        <w:t>apelação criminal</w:t>
      </w:r>
      <w:r>
        <w:t xml:space="preserve"> n. </w:t>
      </w:r>
      <w:r w:rsidRPr="00307022">
        <w:t>5001997-49.2023.8.24.0044</w:t>
      </w:r>
      <w:r>
        <w:t xml:space="preserve">, </w:t>
      </w:r>
      <w:r w:rsidR="00C33344">
        <w:t xml:space="preserve">em que é apelado o </w:t>
      </w:r>
      <w:r>
        <w:t>MINISTÉRIO PÚBLICO DO ESTADO DE SANTA CATARINA,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Pr="00A814BD">
        <w:t xml:space="preserve">, </w:t>
      </w:r>
      <w:r>
        <w:t>em atenção à</w:t>
      </w:r>
      <w:r w:rsidR="00986C59">
        <w:t xml:space="preserve"> decisão do evento 4 e à</w:t>
      </w:r>
      <w:r>
        <w:t xml:space="preserve"> </w:t>
      </w:r>
      <w:r w:rsidR="007B7AAB">
        <w:t>intimação</w:t>
      </w:r>
      <w:r>
        <w:t xml:space="preserve"> do evento </w:t>
      </w:r>
      <w:r w:rsidR="00986C59">
        <w:t>6</w:t>
      </w:r>
      <w:r w:rsidR="00C86463" w:rsidRPr="00D02834">
        <w:t xml:space="preserve">, </w:t>
      </w:r>
      <w:r w:rsidR="00C407D8">
        <w:t>requerer</w:t>
      </w:r>
      <w:r w:rsidR="00C86463" w:rsidRPr="00D02834">
        <w:t>, a tempo e modo</w:t>
      </w:r>
      <w:r w:rsidR="004F768B">
        <w:t xml:space="preserve">, </w:t>
      </w:r>
      <w:r w:rsidR="00F2216E">
        <w:t>a juntada das</w:t>
      </w:r>
      <w:r w:rsidR="00F2216E" w:rsidRPr="00D02834">
        <w:t xml:space="preserve"> </w:t>
      </w:r>
      <w:r w:rsidR="00F2216E">
        <w:rPr>
          <w:b/>
          <w:bCs w:val="0"/>
          <w:i/>
          <w:iCs/>
        </w:rPr>
        <w:t>RAZÕES RECURSAIS</w:t>
      </w:r>
      <w:r w:rsidR="00284992">
        <w:t xml:space="preserve"> em anexo</w:t>
      </w:r>
      <w:r w:rsidR="00F2216E">
        <w:t xml:space="preserve">, </w:t>
      </w:r>
      <w:r w:rsidR="00284992">
        <w:t xml:space="preserve">nos termos do art. 600, </w:t>
      </w:r>
      <w:r w:rsidR="00284992">
        <w:rPr>
          <w:i/>
          <w:iCs/>
        </w:rPr>
        <w:t xml:space="preserve">caput </w:t>
      </w:r>
      <w:r w:rsidR="00284992">
        <w:t>e §4º, do CPP</w:t>
      </w:r>
      <w:r>
        <w:t>.</w:t>
      </w:r>
    </w:p>
    <w:p w14:paraId="7E50661C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63FCA9D" w14:textId="77777777" w:rsidR="00C32671" w:rsidRPr="00EC1F20" w:rsidRDefault="00C32671" w:rsidP="00C32671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284CB730" w14:textId="77777777" w:rsidR="00C32671" w:rsidRPr="00136102" w:rsidRDefault="00C32671" w:rsidP="00C32671">
      <w:pPr>
        <w:pStyle w:val="SemEspaamento"/>
        <w:numPr>
          <w:ilvl w:val="0"/>
          <w:numId w:val="0"/>
        </w:numPr>
      </w:pPr>
    </w:p>
    <w:p w14:paraId="221C7139" w14:textId="77777777" w:rsidR="00C32671" w:rsidRDefault="00C32671" w:rsidP="00C3267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83067CE" w14:textId="77777777" w:rsidR="00C32671" w:rsidRPr="00136102" w:rsidRDefault="00C32671" w:rsidP="00C3267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40B2A58" w14:textId="46A468BF" w:rsidR="00C32671" w:rsidRPr="00136102" w:rsidRDefault="00C32671" w:rsidP="00C3267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A6C31">
        <w:rPr>
          <w:rFonts w:ascii="Arial" w:eastAsia="Calibri" w:hAnsi="Arial" w:cs="Times New Roman"/>
          <w:noProof/>
          <w:sz w:val="24"/>
          <w:szCs w:val="24"/>
        </w:rPr>
        <w:t>12 de junho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B644A03" w14:textId="77777777" w:rsidR="00C32671" w:rsidRDefault="00C32671" w:rsidP="00C32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17818FA" w14:textId="77777777" w:rsidR="00C32671" w:rsidRDefault="00C32671" w:rsidP="00C32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762F807" w14:textId="77777777" w:rsidR="00C32671" w:rsidRDefault="00C32671" w:rsidP="00C32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AD1E9C6" w14:textId="77777777" w:rsidR="00C32671" w:rsidRPr="00D576AF" w:rsidRDefault="00C32671" w:rsidP="00C32671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2024AD7" w14:textId="77777777" w:rsidR="00C32671" w:rsidRPr="000169F1" w:rsidRDefault="00C32671" w:rsidP="00C32671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7CFDE1F5" w14:textId="77777777" w:rsidR="00C32671" w:rsidRDefault="00C32671" w:rsidP="00C32671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769A3DBF" w14:textId="77777777" w:rsidR="00C32671" w:rsidRDefault="00C3267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10574C1" w14:textId="77777777" w:rsidR="00844766" w:rsidRDefault="0084476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F95E435" w14:textId="77777777" w:rsidR="00844766" w:rsidRDefault="0084476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F3EEE5A" w14:textId="77777777" w:rsidR="00844766" w:rsidRDefault="0084476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0E2640F" w14:textId="77777777" w:rsidR="00844766" w:rsidRDefault="0084476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01213B7" w14:textId="77777777" w:rsidR="00844766" w:rsidRDefault="0084476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B8DD32D" w14:textId="77777777" w:rsidR="005B42BB" w:rsidRDefault="005B42BB" w:rsidP="005B42BB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858D9CC" wp14:editId="43A82FCA">
                <wp:simplePos x="0" y="0"/>
                <wp:positionH relativeFrom="column">
                  <wp:posOffset>-81280</wp:posOffset>
                </wp:positionH>
                <wp:positionV relativeFrom="paragraph">
                  <wp:posOffset>58420</wp:posOffset>
                </wp:positionV>
                <wp:extent cx="3019425" cy="628650"/>
                <wp:effectExtent l="0" t="0" r="28575" b="19050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6286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2C85B" id="Retângulo: Cantos Diagonais Arredondados 1" o:spid="_x0000_s1026" style="position:absolute;margin-left:-6.4pt;margin-top:4.6pt;width:237.75pt;height:49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19425,62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" path="m104777,l3019425,r,l3019425,523873v,57867,-46910,104777,-104777,104777l,628650r,l,104777c,46910,46910,,104777,xe" filled="f" strokecolor="#5b9bd5 [3208]" strokeweight="1pt">
                <v:stroke joinstyle="miter"/>
                <v:path arrowok="t" o:connecttype="custom" o:connectlocs="104777,0;3019425,0;3019425,0;3019425,523873;2914648,628650;0,628650;0,628650;0,104777;104777,0" o:connectangles="0,0,0,0,0,0,0,0,0"/>
              </v:shape>
            </w:pict>
          </mc:Fallback>
        </mc:AlternateContent>
      </w:r>
    </w:p>
    <w:p w14:paraId="2AEB16BA" w14:textId="77777777" w:rsidR="005B42BB" w:rsidRPr="00577C2C" w:rsidRDefault="005B42BB" w:rsidP="005B42BB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</w:p>
    <w:p w14:paraId="17D3ABF3" w14:textId="2A0A0C36" w:rsidR="005B42BB" w:rsidRDefault="005B42BB" w:rsidP="005B42BB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Apelante</w:t>
      </w:r>
      <w:r w:rsidRPr="00D12C67">
        <w:rPr>
          <w:rFonts w:ascii="Arial" w:eastAsia="Times New Roman" w:hAnsi="Arial" w:cs="Times New Roman"/>
          <w:lang w:eastAsia="pt-BR"/>
        </w:rPr>
        <w:t>:</w:t>
      </w:r>
      <w:r>
        <w:rPr>
          <w:rFonts w:ascii="Arial" w:eastAsia="Times New Roman" w:hAnsi="Arial" w:cs="Times New Roman"/>
          <w:lang w:eastAsia="pt-BR"/>
        </w:rPr>
        <w:t xml:space="preserve"> Fernando Soares da Luz.</w:t>
      </w:r>
    </w:p>
    <w:p w14:paraId="2E783C9B" w14:textId="77777777" w:rsidR="005B42BB" w:rsidRPr="00D12C67" w:rsidRDefault="005B42BB" w:rsidP="005B42BB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Apelado: Ministério Público de Santa Catarina.</w:t>
      </w:r>
    </w:p>
    <w:p w14:paraId="55B9CA0B" w14:textId="58953003" w:rsidR="005B42BB" w:rsidRPr="005B42BB" w:rsidRDefault="005B42BB" w:rsidP="005B42BB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Arial"/>
          <w:bCs/>
        </w:rPr>
        <w:t xml:space="preserve">Autos n. </w:t>
      </w:r>
      <w:r w:rsidRPr="00307022">
        <w:rPr>
          <w:rFonts w:ascii="Arial" w:eastAsia="Calibri" w:hAnsi="Arial" w:cs="Times New Roman"/>
        </w:rPr>
        <w:t>5001997-49.2023.8.24.0044</w:t>
      </w:r>
      <w:r>
        <w:rPr>
          <w:rFonts w:ascii="Arial" w:eastAsia="Calibri" w:hAnsi="Arial" w:cs="Times New Roman"/>
        </w:rPr>
        <w:t>.</w:t>
      </w:r>
    </w:p>
    <w:p w14:paraId="5388E9A0" w14:textId="77777777" w:rsidR="005B42BB" w:rsidRDefault="005B42BB" w:rsidP="005B42BB">
      <w:pPr>
        <w:spacing w:after="0"/>
      </w:pPr>
    </w:p>
    <w:p w14:paraId="467792F7" w14:textId="77777777" w:rsidR="005B42BB" w:rsidRDefault="005B42BB" w:rsidP="005B42BB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744DE086" w14:textId="77777777" w:rsidR="005B42BB" w:rsidRPr="00053B75" w:rsidRDefault="005B42BB" w:rsidP="005B42BB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RAZÕES DE APELAÇÃO</w:t>
      </w:r>
    </w:p>
    <w:p w14:paraId="6AAB69DE" w14:textId="77777777" w:rsidR="005B42BB" w:rsidRDefault="005B42BB" w:rsidP="005B42BB">
      <w:pPr>
        <w:spacing w:after="0"/>
      </w:pPr>
      <w:r>
        <w:t xml:space="preserve">  </w:t>
      </w:r>
    </w:p>
    <w:p w14:paraId="4D0946C9" w14:textId="77777777" w:rsidR="005B42BB" w:rsidRDefault="005B42BB" w:rsidP="005B42BB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63E3991" wp14:editId="3C3339B5">
                <wp:simplePos x="0" y="0"/>
                <wp:positionH relativeFrom="column">
                  <wp:posOffset>227726</wp:posOffset>
                </wp:positionH>
                <wp:positionV relativeFrom="paragraph">
                  <wp:posOffset>180340</wp:posOffset>
                </wp:positionV>
                <wp:extent cx="5118265" cy="2090057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EAA29" id="Retângulo: Cantos Diagonais Arredondados 1" o:spid="_x0000_s1026" style="position:absolute;margin-left:17.95pt;margin-top:14.2pt;width:403pt;height:164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77ED5E63" w14:textId="77777777" w:rsidR="005B42BB" w:rsidRDefault="005B42BB" w:rsidP="005B42BB">
      <w:pPr>
        <w:spacing w:after="0"/>
      </w:pPr>
    </w:p>
    <w:p w14:paraId="684B0635" w14:textId="77777777" w:rsidR="005B42BB" w:rsidRPr="001676D1" w:rsidRDefault="005B42BB" w:rsidP="005B42BB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EGRÉGIO TRIBUNAL DE JUSTIÇA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 DE SANTA CATARINA</w:t>
      </w:r>
    </w:p>
    <w:p w14:paraId="2139FE0A" w14:textId="77777777" w:rsidR="005B42BB" w:rsidRPr="001676D1" w:rsidRDefault="005B42BB" w:rsidP="005B42BB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48D396DB" w14:textId="77777777" w:rsidR="005B42BB" w:rsidRPr="001676D1" w:rsidRDefault="005B42BB" w:rsidP="005B42BB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CÂMARA</w:t>
      </w:r>
    </w:p>
    <w:p w14:paraId="784F2580" w14:textId="77777777" w:rsidR="005B42BB" w:rsidRPr="001676D1" w:rsidRDefault="005B42BB" w:rsidP="005B42BB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0F5E8674" w14:textId="77777777" w:rsidR="005B42BB" w:rsidRPr="006E3695" w:rsidRDefault="005B42BB" w:rsidP="005B42BB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DESEMBARGADORES JULGADORES</w:t>
      </w:r>
    </w:p>
    <w:p w14:paraId="792DB3BD" w14:textId="77777777" w:rsidR="00844766" w:rsidRDefault="0084476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6A4F46A" w14:textId="77777777" w:rsidR="00844766" w:rsidRDefault="0084476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D6A429F" w14:textId="5E708F4A" w:rsidR="000169F1" w:rsidRPr="005C4689" w:rsidRDefault="000169F1" w:rsidP="00446D51">
      <w:pPr>
        <w:pStyle w:val="Ttulo"/>
      </w:pPr>
      <w:r w:rsidRPr="005C4689">
        <w:t>I –</w:t>
      </w:r>
      <w:r>
        <w:t xml:space="preserve"> </w:t>
      </w:r>
      <w:r w:rsidR="00212171">
        <w:t>BREVE ESCORÇO</w:t>
      </w:r>
      <w:r w:rsidR="004F768B">
        <w:t xml:space="preserve"> DA </w:t>
      </w:r>
      <w:r w:rsidR="00476391">
        <w:t>DEMANDA</w:t>
      </w:r>
    </w:p>
    <w:p w14:paraId="208AB0BF" w14:textId="77777777" w:rsidR="000169F1" w:rsidRPr="004A3F4E" w:rsidRDefault="000169F1" w:rsidP="000169F1"/>
    <w:p w14:paraId="03AB40EB" w14:textId="1648D661" w:rsidR="000169F1" w:rsidRDefault="000758CF" w:rsidP="000169F1">
      <w:pPr>
        <w:pStyle w:val="SemEspaamento"/>
      </w:pPr>
      <w:r>
        <w:t>O apelante</w:t>
      </w:r>
      <w:r w:rsidR="00B63856">
        <w:t xml:space="preserve"> </w:t>
      </w:r>
      <w:r>
        <w:t>foi condenado à exorbitante pena de 19 anos</w:t>
      </w:r>
      <w:r w:rsidR="00393FF8">
        <w:t xml:space="preserve">, 5 meses e </w:t>
      </w:r>
      <w:r w:rsidR="002C2E15">
        <w:t xml:space="preserve">12 dias de reclusão, em regime fechado, além de 22 dias-multa, pelos </w:t>
      </w:r>
      <w:r w:rsidR="00783D7E">
        <w:t>delitos de roubo majorado</w:t>
      </w:r>
      <w:r w:rsidR="00315FBB">
        <w:t xml:space="preserve"> </w:t>
      </w:r>
      <w:r w:rsidR="00B63856">
        <w:t>pelo concurso de pessoas</w:t>
      </w:r>
      <w:r w:rsidR="00487E98">
        <w:t>,</w:t>
      </w:r>
      <w:r w:rsidR="00B63856">
        <w:t xml:space="preserve"> </w:t>
      </w:r>
      <w:r w:rsidR="00774797">
        <w:t xml:space="preserve">com </w:t>
      </w:r>
      <w:r w:rsidR="00B63856">
        <w:t xml:space="preserve">a restrição </w:t>
      </w:r>
      <w:r w:rsidR="00487E98">
        <w:t>d</w:t>
      </w:r>
      <w:r w:rsidR="00774797">
        <w:t>e</w:t>
      </w:r>
      <w:r w:rsidR="00487E98">
        <w:t xml:space="preserve"> liberdade das vítimas e </w:t>
      </w:r>
      <w:r w:rsidR="00774797">
        <w:t xml:space="preserve">o </w:t>
      </w:r>
      <w:r w:rsidR="00315FBB">
        <w:t>emprego de violência que</w:t>
      </w:r>
      <w:r w:rsidR="00F059B7">
        <w:t xml:space="preserve"> resultou</w:t>
      </w:r>
      <w:r w:rsidR="00783D7E">
        <w:t xml:space="preserve"> </w:t>
      </w:r>
      <w:r w:rsidR="00C0760E">
        <w:t xml:space="preserve">lesão corporal grave </w:t>
      </w:r>
      <w:r w:rsidR="00783D7E" w:rsidRPr="00C0760E">
        <w:rPr>
          <w:sz w:val="20"/>
          <w:szCs w:val="18"/>
        </w:rPr>
        <w:t>(art. 157, §</w:t>
      </w:r>
      <w:r w:rsidR="00D344D2" w:rsidRPr="00C0760E">
        <w:rPr>
          <w:sz w:val="20"/>
          <w:szCs w:val="18"/>
        </w:rPr>
        <w:t xml:space="preserve">2º, II e V, e </w:t>
      </w:r>
      <w:r w:rsidR="00C0760E" w:rsidRPr="00C0760E">
        <w:rPr>
          <w:sz w:val="20"/>
          <w:szCs w:val="18"/>
        </w:rPr>
        <w:t>§3º, I, do CP)</w:t>
      </w:r>
      <w:r w:rsidR="00487E98">
        <w:t>.</w:t>
      </w:r>
    </w:p>
    <w:p w14:paraId="34A569A7" w14:textId="08B7DBC1" w:rsidR="00487E98" w:rsidRDefault="00B872A9" w:rsidP="008771F6">
      <w:pPr>
        <w:pStyle w:val="SemEspaamento"/>
      </w:pPr>
      <w:r>
        <w:t xml:space="preserve">Segundo a narrativa da denúncia, </w:t>
      </w:r>
      <w:r w:rsidR="008771F6">
        <w:t>às 23h d</w:t>
      </w:r>
      <w:r w:rsidR="00C20892">
        <w:t xml:space="preserve">o dia 6.11.2022 </w:t>
      </w:r>
      <w:r w:rsidR="0059504A">
        <w:t xml:space="preserve">o </w:t>
      </w:r>
      <w:r w:rsidR="000758CF">
        <w:t>recorrente</w:t>
      </w:r>
      <w:r w:rsidR="00C20892">
        <w:t xml:space="preserve">, em concurso com outras pessoas, teria </w:t>
      </w:r>
      <w:r w:rsidR="008771F6">
        <w:t>entrado na empresa</w:t>
      </w:r>
      <w:r w:rsidR="008771F6" w:rsidRPr="008771F6">
        <w:t xml:space="preserve"> </w:t>
      </w:r>
      <w:proofErr w:type="spellStart"/>
      <w:r w:rsidR="008771F6">
        <w:t>Orleplast</w:t>
      </w:r>
      <w:proofErr w:type="spellEnd"/>
      <w:r w:rsidR="008771F6">
        <w:t xml:space="preserve"> Indústria e Comércio de Plásticos Ltda., localizado na Rua Lady Felisbino, n. 2.250, bairro Rio Belo, município de Orleans/SC, </w:t>
      </w:r>
      <w:r w:rsidR="00AA59C6">
        <w:t>praticado roubo mediante grave ameaça, com emprego de arma de fogo,</w:t>
      </w:r>
      <w:r w:rsidR="0086464E">
        <w:t xml:space="preserve"> e subtraído R$ 180.443,66</w:t>
      </w:r>
      <w:r w:rsidR="00002005">
        <w:t xml:space="preserve"> em cheques que eram do estabelecimento comercial</w:t>
      </w:r>
      <w:r w:rsidR="005D2C98">
        <w:t xml:space="preserve"> </w:t>
      </w:r>
      <w:r w:rsidR="005D2C98" w:rsidRPr="005D2C98">
        <w:rPr>
          <w:sz w:val="20"/>
          <w:szCs w:val="18"/>
        </w:rPr>
        <w:t xml:space="preserve">(evento 1, DENUNCIA1, p. </w:t>
      </w:r>
      <w:r w:rsidR="005D2C98">
        <w:rPr>
          <w:sz w:val="20"/>
          <w:szCs w:val="18"/>
        </w:rPr>
        <w:t>1</w:t>
      </w:r>
      <w:r w:rsidR="005D2C98" w:rsidRPr="005D2C98">
        <w:rPr>
          <w:sz w:val="20"/>
          <w:szCs w:val="18"/>
        </w:rPr>
        <w:t>)</w:t>
      </w:r>
      <w:r w:rsidR="00002005">
        <w:t>.</w:t>
      </w:r>
    </w:p>
    <w:p w14:paraId="343D8338" w14:textId="17244C8B" w:rsidR="00002005" w:rsidRDefault="00C31D2F" w:rsidP="00C614AC">
      <w:pPr>
        <w:pStyle w:val="SemEspaamento"/>
      </w:pPr>
      <w:r>
        <w:t>Ao detalhar os fatos</w:t>
      </w:r>
      <w:r w:rsidR="00002005">
        <w:t>, a denúncia</w:t>
      </w:r>
      <w:r w:rsidR="006E4A24">
        <w:t xml:space="preserve"> aleg</w:t>
      </w:r>
      <w:r w:rsidR="000758CF">
        <w:t>ou</w:t>
      </w:r>
      <w:r w:rsidR="006E4A24">
        <w:t xml:space="preserve"> que o </w:t>
      </w:r>
      <w:r w:rsidR="000758CF">
        <w:t>apelante</w:t>
      </w:r>
      <w:r w:rsidR="006E4A24">
        <w:t xml:space="preserve"> e os demais comparsas teriam “</w:t>
      </w:r>
      <w:r w:rsidR="006E4A24" w:rsidRPr="00A719AD">
        <w:rPr>
          <w:i/>
          <w:iCs/>
        </w:rPr>
        <w:t>abordado o segurança da empresa</w:t>
      </w:r>
      <w:r w:rsidR="006E4A24">
        <w:t>”</w:t>
      </w:r>
      <w:r w:rsidR="006E31BB">
        <w:t>,</w:t>
      </w:r>
      <w:r w:rsidR="00FE2FDA">
        <w:t xml:space="preserve"> rendido outros funcionários e restringido a liberdade d</w:t>
      </w:r>
      <w:r w:rsidR="00C614AC">
        <w:t>as vítimas, “</w:t>
      </w:r>
      <w:r w:rsidR="00C614AC" w:rsidRPr="00A719AD">
        <w:rPr>
          <w:i/>
          <w:iCs/>
        </w:rPr>
        <w:t>sempre mediante graves ameaças e utilização de arma de fogo, deixando-os no interior do estabelecimento comercial até a chegada da Polícia Militar, a fim de assegurar a subtração dos valores</w:t>
      </w:r>
      <w:r w:rsidR="00C614AC">
        <w:t xml:space="preserve">” </w:t>
      </w:r>
      <w:r w:rsidR="00C614AC" w:rsidRPr="005D2C98">
        <w:rPr>
          <w:sz w:val="20"/>
          <w:szCs w:val="18"/>
        </w:rPr>
        <w:t>(evento 1, DENUNCI</w:t>
      </w:r>
      <w:r w:rsidR="005D2C98" w:rsidRPr="005D2C98">
        <w:rPr>
          <w:sz w:val="20"/>
          <w:szCs w:val="18"/>
        </w:rPr>
        <w:t>A1, p. 2)</w:t>
      </w:r>
      <w:r w:rsidR="00C614AC">
        <w:t>.</w:t>
      </w:r>
    </w:p>
    <w:p w14:paraId="0EF932FC" w14:textId="40440162" w:rsidR="005D2C98" w:rsidRDefault="005D2C98" w:rsidP="00C614AC">
      <w:pPr>
        <w:pStyle w:val="SemEspaamento"/>
      </w:pPr>
      <w:r>
        <w:t xml:space="preserve">A peça acusatória </w:t>
      </w:r>
      <w:r w:rsidR="000758CF">
        <w:t>argumentou</w:t>
      </w:r>
      <w:r>
        <w:t xml:space="preserve">, também, que o </w:t>
      </w:r>
      <w:r w:rsidR="000758CF">
        <w:t>recorrente</w:t>
      </w:r>
      <w:r>
        <w:t xml:space="preserve"> e outros agentes teriam</w:t>
      </w:r>
      <w:r w:rsidR="00A719AD">
        <w:t xml:space="preserve"> arrombado um cofre, de onde foram extraídos os cheques, e várias salas e gavetas da </w:t>
      </w:r>
      <w:proofErr w:type="spellStart"/>
      <w:r w:rsidR="00A719AD">
        <w:t>Orleplast</w:t>
      </w:r>
      <w:proofErr w:type="spellEnd"/>
      <w:r w:rsidR="00A719AD">
        <w:t xml:space="preserve"> Indústria</w:t>
      </w:r>
      <w:r w:rsidR="00630EAC">
        <w:t xml:space="preserve"> e Comércio de Plásticos Ltda.</w:t>
      </w:r>
      <w:r w:rsidR="000222A5">
        <w:t xml:space="preserve"> </w:t>
      </w:r>
      <w:r w:rsidR="000222A5" w:rsidRPr="005D2C98">
        <w:rPr>
          <w:sz w:val="20"/>
          <w:szCs w:val="18"/>
        </w:rPr>
        <w:t>(evento 1, DENUNCIA1, p. 2)</w:t>
      </w:r>
      <w:r w:rsidR="00A719AD">
        <w:t xml:space="preserve">. </w:t>
      </w:r>
    </w:p>
    <w:p w14:paraId="35C1025C" w14:textId="0C8B2001" w:rsidR="00630EAC" w:rsidRDefault="002611A0" w:rsidP="008D6906">
      <w:pPr>
        <w:pStyle w:val="SemEspaamento"/>
      </w:pPr>
      <w:r>
        <w:t>Aduz</w:t>
      </w:r>
      <w:r w:rsidR="000758CF">
        <w:t>iu</w:t>
      </w:r>
      <w:r>
        <w:t xml:space="preserve"> o ente Ministerial, ainda, que </w:t>
      </w:r>
      <w:r w:rsidR="008D6906">
        <w:t>“</w:t>
      </w:r>
      <w:r w:rsidRPr="008D6906">
        <w:rPr>
          <w:i/>
          <w:iCs/>
        </w:rPr>
        <w:t xml:space="preserve">a vítima </w:t>
      </w:r>
      <w:r w:rsidR="008D6906" w:rsidRPr="008D6906">
        <w:rPr>
          <w:i/>
          <w:iCs/>
        </w:rPr>
        <w:t xml:space="preserve">Paul </w:t>
      </w:r>
      <w:proofErr w:type="spellStart"/>
      <w:r w:rsidR="008D6906" w:rsidRPr="008D6906">
        <w:rPr>
          <w:i/>
          <w:iCs/>
        </w:rPr>
        <w:t>Crysostome</w:t>
      </w:r>
      <w:proofErr w:type="spellEnd"/>
      <w:r w:rsidR="008D6906" w:rsidRPr="008D6906">
        <w:rPr>
          <w:i/>
          <w:iCs/>
        </w:rPr>
        <w:t xml:space="preserve"> foi atingida por três disparos de arma de fogo </w:t>
      </w:r>
      <w:r w:rsidR="008D6906">
        <w:rPr>
          <w:i/>
          <w:iCs/>
        </w:rPr>
        <w:t>[..</w:t>
      </w:r>
      <w:r w:rsidR="009B3A56">
        <w:rPr>
          <w:i/>
          <w:iCs/>
        </w:rPr>
        <w:t>]</w:t>
      </w:r>
      <w:r w:rsidR="008D6906" w:rsidRPr="008D6906">
        <w:rPr>
          <w:i/>
          <w:iCs/>
        </w:rPr>
        <w:t>, o que ocasionou ferimentos graves e geraram risco de vida</w:t>
      </w:r>
      <w:r w:rsidR="008D6906">
        <w:t>”</w:t>
      </w:r>
      <w:r w:rsidR="009B3A56">
        <w:t>, razão pela qual, no seu entendimento, estariam caracterizados os crimes</w:t>
      </w:r>
      <w:r w:rsidR="00D52BA0">
        <w:t xml:space="preserve"> tipificados no art. </w:t>
      </w:r>
      <w:r w:rsidR="00D52BA0" w:rsidRPr="00D52BA0">
        <w:t>157, §2º, II e V, e §3º, I, do CP</w:t>
      </w:r>
      <w:r w:rsidR="000222A5">
        <w:t xml:space="preserve"> </w:t>
      </w:r>
      <w:r w:rsidR="000222A5" w:rsidRPr="005D2C98">
        <w:rPr>
          <w:sz w:val="20"/>
          <w:szCs w:val="18"/>
        </w:rPr>
        <w:t>(evento 1, DENUNCIA1, p. 2)</w:t>
      </w:r>
      <w:r w:rsidR="00D52BA0">
        <w:t>.</w:t>
      </w:r>
    </w:p>
    <w:p w14:paraId="3B7166AE" w14:textId="5954F1AA" w:rsidR="003D5E65" w:rsidRDefault="00AF32F6" w:rsidP="00D76284">
      <w:pPr>
        <w:pStyle w:val="SemEspaamento"/>
      </w:pPr>
      <w:r>
        <w:t xml:space="preserve">Devidamente instruído o feito, </w:t>
      </w:r>
      <w:r w:rsidR="00663761">
        <w:t>a acusação apresentou alegações finais</w:t>
      </w:r>
      <w:r w:rsidR="00791F95">
        <w:t xml:space="preserve"> </w:t>
      </w:r>
      <w:r w:rsidR="00791F95" w:rsidRPr="00791F95">
        <w:rPr>
          <w:sz w:val="20"/>
          <w:szCs w:val="18"/>
        </w:rPr>
        <w:t>(evento 102)</w:t>
      </w:r>
      <w:r w:rsidR="00663761">
        <w:t>, ocasião em que</w:t>
      </w:r>
      <w:r w:rsidR="003663E3">
        <w:t xml:space="preserve"> descreveu os depoimentos colhidos na fase inquisitória e judicial</w:t>
      </w:r>
      <w:r w:rsidR="00EC682F">
        <w:t xml:space="preserve"> e tentou justificar </w:t>
      </w:r>
      <w:r w:rsidR="000E2F0A">
        <w:t xml:space="preserve">os motivos pelos quais </w:t>
      </w:r>
      <w:r w:rsidR="00FA2143">
        <w:t>entendia ser</w:t>
      </w:r>
      <w:r w:rsidR="000E2F0A">
        <w:t xml:space="preserve"> necessária </w:t>
      </w:r>
      <w:r w:rsidR="00EC682F">
        <w:t xml:space="preserve">a condenação do </w:t>
      </w:r>
      <w:r w:rsidR="000E2F0A">
        <w:t>apelante pelos crimes descritos</w:t>
      </w:r>
      <w:r w:rsidR="00B04F7D">
        <w:t>, mesmo diante das inúmeras incongruências e fragilidades da investigação policial</w:t>
      </w:r>
      <w:r w:rsidR="003D5E65">
        <w:t>.</w:t>
      </w:r>
    </w:p>
    <w:p w14:paraId="465B6C58" w14:textId="705863FC" w:rsidR="0065301E" w:rsidRDefault="006108B0" w:rsidP="00921B36">
      <w:pPr>
        <w:pStyle w:val="SemEspaamento"/>
      </w:pPr>
      <w:r>
        <w:t>Na sequência</w:t>
      </w:r>
      <w:r w:rsidR="00987F61">
        <w:t>, o</w:t>
      </w:r>
      <w:r>
        <w:t xml:space="preserve"> apelante também apresentou alegações finais </w:t>
      </w:r>
      <w:r w:rsidRPr="00921B36">
        <w:rPr>
          <w:sz w:val="20"/>
          <w:szCs w:val="18"/>
        </w:rPr>
        <w:t>(evento 10</w:t>
      </w:r>
      <w:r w:rsidR="00921B36" w:rsidRPr="00921B36">
        <w:rPr>
          <w:sz w:val="20"/>
          <w:szCs w:val="18"/>
        </w:rPr>
        <w:t>5</w:t>
      </w:r>
      <w:r w:rsidRPr="00921B36">
        <w:rPr>
          <w:sz w:val="20"/>
          <w:szCs w:val="18"/>
        </w:rPr>
        <w:t>)</w:t>
      </w:r>
      <w:r>
        <w:t xml:space="preserve">, </w:t>
      </w:r>
      <w:r w:rsidR="00921B36">
        <w:t xml:space="preserve">momento em que expôs </w:t>
      </w:r>
      <w:r w:rsidR="007A5D48">
        <w:t xml:space="preserve">os </w:t>
      </w:r>
      <w:r w:rsidR="00921B36">
        <w:t>5</w:t>
      </w:r>
      <w:r w:rsidR="00886CB0">
        <w:t xml:space="preserve"> principais pontos que</w:t>
      </w:r>
      <w:r w:rsidR="00574F5A">
        <w:t xml:space="preserve"> necessariamente conduzem à absolvição</w:t>
      </w:r>
      <w:r w:rsidR="00777D20">
        <w:t>, sendo que o primeiro diz respeito à</w:t>
      </w:r>
      <w:r w:rsidR="00574F5A">
        <w:t xml:space="preserve"> falta de confirmação, na fase judicial, dos elementos de prova </w:t>
      </w:r>
      <w:r w:rsidR="004A2DFD">
        <w:t xml:space="preserve">relativos à autoria </w:t>
      </w:r>
      <w:r w:rsidR="00574F5A">
        <w:t>colhidos no inquérito policial</w:t>
      </w:r>
      <w:r w:rsidR="006F0B0C">
        <w:t xml:space="preserve">, </w:t>
      </w:r>
      <w:r w:rsidR="002700BA">
        <w:t>sobretudo o</w:t>
      </w:r>
      <w:r w:rsidR="005467C0">
        <w:t>s que constam</w:t>
      </w:r>
      <w:r w:rsidR="002700BA">
        <w:t xml:space="preserve"> relatório policial n. 77/2022/SIC, </w:t>
      </w:r>
      <w:r w:rsidR="006F0B0C">
        <w:t>o que inviabiliza a sentença condenatória</w:t>
      </w:r>
      <w:r w:rsidR="00D929E5">
        <w:t xml:space="preserve"> </w:t>
      </w:r>
      <w:r w:rsidR="00D929E5" w:rsidRPr="00C41AA6">
        <w:rPr>
          <w:b/>
          <w:bCs/>
          <w:sz w:val="20"/>
          <w:szCs w:val="18"/>
        </w:rPr>
        <w:t>(</w:t>
      </w:r>
      <w:r w:rsidR="00D929E5">
        <w:rPr>
          <w:b/>
          <w:bCs/>
          <w:sz w:val="20"/>
          <w:szCs w:val="18"/>
        </w:rPr>
        <w:t>1</w:t>
      </w:r>
      <w:r w:rsidR="00D929E5" w:rsidRPr="00C41AA6">
        <w:rPr>
          <w:b/>
          <w:bCs/>
          <w:sz w:val="20"/>
          <w:szCs w:val="18"/>
        </w:rPr>
        <w:t>º argumento)</w:t>
      </w:r>
      <w:r w:rsidR="0065301E">
        <w:t>.</w:t>
      </w:r>
    </w:p>
    <w:p w14:paraId="2CD0F645" w14:textId="3DAD822F" w:rsidR="00D929E5" w:rsidRDefault="0065301E" w:rsidP="00921B36">
      <w:pPr>
        <w:pStyle w:val="SemEspaamento"/>
      </w:pPr>
      <w:r>
        <w:t xml:space="preserve">Além disso, o apelante registrou que </w:t>
      </w:r>
      <w:r w:rsidRPr="0065301E">
        <w:t>os</w:t>
      </w:r>
      <w:r>
        <w:rPr>
          <w:b/>
          <w:bCs/>
        </w:rPr>
        <w:t xml:space="preserve"> </w:t>
      </w:r>
      <w:r w:rsidR="00574F5A">
        <w:t xml:space="preserve">vídeos </w:t>
      </w:r>
      <w:r w:rsidR="005622B9">
        <w:t>do relatório policial n. 77/2022/SIC</w:t>
      </w:r>
      <w:r w:rsidR="001C44D1">
        <w:t>,</w:t>
      </w:r>
      <w:r w:rsidR="005622B9">
        <w:t xml:space="preserve"> </w:t>
      </w:r>
      <w:r>
        <w:t>utilizados para sustentar a autoria, não foram juntados aos autos, o que impede</w:t>
      </w:r>
      <w:r w:rsidR="007F14AD">
        <w:t xml:space="preserve"> a certificação de sua autenticidade e</w:t>
      </w:r>
      <w:r>
        <w:t xml:space="preserve">, </w:t>
      </w:r>
      <w:r w:rsidR="007F14AD">
        <w:t>por consectário</w:t>
      </w:r>
      <w:r>
        <w:t>, o exercício do contraditório e da ampla defesa</w:t>
      </w:r>
      <w:r w:rsidR="00C41AA6">
        <w:t xml:space="preserve"> </w:t>
      </w:r>
      <w:r w:rsidR="00C41AA6" w:rsidRPr="00C41AA6">
        <w:rPr>
          <w:b/>
          <w:bCs/>
          <w:sz w:val="20"/>
          <w:szCs w:val="18"/>
        </w:rPr>
        <w:t>(2º argumento)</w:t>
      </w:r>
      <w:r w:rsidR="00D929E5">
        <w:t xml:space="preserve">. </w:t>
      </w:r>
    </w:p>
    <w:p w14:paraId="616C3048" w14:textId="77777777" w:rsidR="00D929E5" w:rsidRDefault="00D929E5" w:rsidP="00921B36">
      <w:pPr>
        <w:pStyle w:val="SemEspaamento"/>
      </w:pPr>
      <w:r>
        <w:t xml:space="preserve">No mais, foi exposto que, </w:t>
      </w:r>
      <w:r w:rsidR="002358E7">
        <w:t>segundo elementos apresentados pel</w:t>
      </w:r>
      <w:r w:rsidR="00574F5A">
        <w:t xml:space="preserve">a </w:t>
      </w:r>
      <w:r w:rsidR="002358E7">
        <w:t xml:space="preserve">própria </w:t>
      </w:r>
      <w:r w:rsidR="00574F5A">
        <w:t>investigação e o ente Ministerial</w:t>
      </w:r>
      <w:r w:rsidR="002358E7">
        <w:t xml:space="preserve">, </w:t>
      </w:r>
      <w:r w:rsidR="002358E7" w:rsidRPr="0010030B">
        <w:rPr>
          <w:u w:val="single"/>
        </w:rPr>
        <w:t>o</w:t>
      </w:r>
      <w:r w:rsidR="002358E7">
        <w:t xml:space="preserve"> </w:t>
      </w:r>
      <w:r w:rsidR="002358E7" w:rsidRPr="0010030B">
        <w:rPr>
          <w:u w:val="single"/>
        </w:rPr>
        <w:t>veículo</w:t>
      </w:r>
      <w:r w:rsidR="002358E7">
        <w:t xml:space="preserve"> </w:t>
      </w:r>
      <w:r w:rsidR="002358E7" w:rsidRPr="0010030B">
        <w:rPr>
          <w:u w:val="single"/>
        </w:rPr>
        <w:t>do</w:t>
      </w:r>
      <w:r w:rsidR="002358E7">
        <w:t xml:space="preserve"> </w:t>
      </w:r>
      <w:r w:rsidR="002358E7" w:rsidRPr="0010030B">
        <w:rPr>
          <w:u w:val="single"/>
        </w:rPr>
        <w:t>recorrente</w:t>
      </w:r>
      <w:r w:rsidR="002358E7">
        <w:t xml:space="preserve"> </w:t>
      </w:r>
      <w:r w:rsidR="002358E7" w:rsidRPr="0010030B">
        <w:rPr>
          <w:u w:val="single"/>
        </w:rPr>
        <w:t>teria</w:t>
      </w:r>
      <w:r w:rsidR="002358E7">
        <w:t xml:space="preserve"> </w:t>
      </w:r>
      <w:r w:rsidR="002358E7" w:rsidRPr="0044164F">
        <w:rPr>
          <w:b/>
          <w:bCs/>
          <w:u w:val="single"/>
        </w:rPr>
        <w:t>saído</w:t>
      </w:r>
      <w:r w:rsidR="002358E7">
        <w:t xml:space="preserve"> </w:t>
      </w:r>
      <w:r w:rsidR="002358E7" w:rsidRPr="0010030B">
        <w:rPr>
          <w:u w:val="single"/>
        </w:rPr>
        <w:t>às</w:t>
      </w:r>
      <w:r w:rsidR="002358E7">
        <w:t xml:space="preserve"> </w:t>
      </w:r>
      <w:r w:rsidR="002358E7" w:rsidRPr="0044164F">
        <w:rPr>
          <w:b/>
          <w:bCs/>
          <w:u w:val="single"/>
        </w:rPr>
        <w:t>23h57m</w:t>
      </w:r>
      <w:r w:rsidR="002358E7">
        <w:t xml:space="preserve"> </w:t>
      </w:r>
      <w:r w:rsidR="002358E7" w:rsidRPr="0010030B">
        <w:rPr>
          <w:u w:val="single"/>
        </w:rPr>
        <w:t>do</w:t>
      </w:r>
      <w:r w:rsidR="002358E7">
        <w:t xml:space="preserve"> </w:t>
      </w:r>
      <w:r w:rsidR="002358E7" w:rsidRPr="0010030B">
        <w:rPr>
          <w:u w:val="single"/>
        </w:rPr>
        <w:t>Município</w:t>
      </w:r>
      <w:r w:rsidR="002358E7">
        <w:t xml:space="preserve"> </w:t>
      </w:r>
      <w:r w:rsidR="002358E7" w:rsidRPr="0010030B">
        <w:rPr>
          <w:u w:val="single"/>
        </w:rPr>
        <w:t>de</w:t>
      </w:r>
      <w:r w:rsidR="002358E7">
        <w:t xml:space="preserve"> </w:t>
      </w:r>
      <w:r w:rsidR="002358E7" w:rsidRPr="0010030B">
        <w:rPr>
          <w:u w:val="single"/>
        </w:rPr>
        <w:t>Orleans</w:t>
      </w:r>
      <w:r w:rsidR="002358E7">
        <w:t xml:space="preserve">, </w:t>
      </w:r>
      <w:r w:rsidR="0010030B">
        <w:t>ao passo que</w:t>
      </w:r>
      <w:r w:rsidR="002358E7">
        <w:t xml:space="preserve"> o </w:t>
      </w:r>
      <w:r w:rsidR="002358E7" w:rsidRPr="0010030B">
        <w:rPr>
          <w:u w:val="single"/>
        </w:rPr>
        <w:t>automóvel</w:t>
      </w:r>
      <w:r w:rsidR="002358E7">
        <w:t xml:space="preserve"> que </w:t>
      </w:r>
      <w:r w:rsidR="002358E7" w:rsidRPr="0010030B">
        <w:rPr>
          <w:u w:val="single"/>
        </w:rPr>
        <w:t>participou</w:t>
      </w:r>
      <w:r w:rsidR="002358E7">
        <w:t xml:space="preserve"> da </w:t>
      </w:r>
      <w:r w:rsidR="002358E7" w:rsidRPr="0010030B">
        <w:rPr>
          <w:u w:val="single"/>
        </w:rPr>
        <w:t>ação</w:t>
      </w:r>
      <w:r w:rsidR="002358E7">
        <w:t xml:space="preserve"> </w:t>
      </w:r>
      <w:r w:rsidR="002358E7" w:rsidRPr="0010030B">
        <w:rPr>
          <w:u w:val="single"/>
        </w:rPr>
        <w:t>criminosa</w:t>
      </w:r>
      <w:r w:rsidR="002358E7">
        <w:t xml:space="preserve"> </w:t>
      </w:r>
      <w:r w:rsidR="002358E7" w:rsidRPr="0010030B">
        <w:rPr>
          <w:u w:val="single"/>
        </w:rPr>
        <w:t>teria</w:t>
      </w:r>
      <w:r w:rsidR="002358E7">
        <w:t xml:space="preserve"> </w:t>
      </w:r>
      <w:r w:rsidR="002358E7" w:rsidRPr="0010030B">
        <w:rPr>
          <w:u w:val="single"/>
        </w:rPr>
        <w:t>sido</w:t>
      </w:r>
      <w:r w:rsidR="002358E7">
        <w:t xml:space="preserve"> </w:t>
      </w:r>
      <w:r w:rsidR="002358E7" w:rsidRPr="0010030B">
        <w:rPr>
          <w:u w:val="single"/>
        </w:rPr>
        <w:t>filmado</w:t>
      </w:r>
      <w:r w:rsidR="002358E7">
        <w:t xml:space="preserve"> </w:t>
      </w:r>
      <w:r w:rsidR="002358E7" w:rsidRPr="0010030B">
        <w:rPr>
          <w:u w:val="single"/>
        </w:rPr>
        <w:t>dentro</w:t>
      </w:r>
      <w:r w:rsidR="002358E7">
        <w:t xml:space="preserve"> </w:t>
      </w:r>
      <w:r w:rsidR="002358E7" w:rsidRPr="0010030B">
        <w:rPr>
          <w:u w:val="single"/>
        </w:rPr>
        <w:t>do</w:t>
      </w:r>
      <w:r w:rsidR="002358E7">
        <w:t xml:space="preserve"> </w:t>
      </w:r>
      <w:r w:rsidR="002358E7" w:rsidRPr="0010030B">
        <w:rPr>
          <w:u w:val="single"/>
        </w:rPr>
        <w:t>Município</w:t>
      </w:r>
      <w:r w:rsidR="002358E7">
        <w:t xml:space="preserve">, </w:t>
      </w:r>
      <w:r w:rsidR="002358E7" w:rsidRPr="0010030B">
        <w:rPr>
          <w:u w:val="single"/>
        </w:rPr>
        <w:t>às</w:t>
      </w:r>
      <w:r w:rsidR="002358E7">
        <w:t xml:space="preserve"> </w:t>
      </w:r>
      <w:r w:rsidR="002358E7" w:rsidRPr="0010030B">
        <w:rPr>
          <w:u w:val="single"/>
        </w:rPr>
        <w:t>00</w:t>
      </w:r>
      <w:r w:rsidR="001A6BC7" w:rsidRPr="0010030B">
        <w:rPr>
          <w:u w:val="single"/>
        </w:rPr>
        <w:t>:03h</w:t>
      </w:r>
      <w:r w:rsidR="001A6BC7">
        <w:t>, de modo a comprovar a não participação do recorrente</w:t>
      </w:r>
      <w:r>
        <w:t xml:space="preserve">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3</w:t>
      </w:r>
      <w:r w:rsidRPr="00C41AA6">
        <w:rPr>
          <w:b/>
          <w:bCs/>
          <w:sz w:val="20"/>
          <w:szCs w:val="18"/>
        </w:rPr>
        <w:t>º argumento)</w:t>
      </w:r>
      <w:r>
        <w:t>.</w:t>
      </w:r>
      <w:r w:rsidR="001A6BC7">
        <w:t xml:space="preserve"> </w:t>
      </w:r>
    </w:p>
    <w:p w14:paraId="082CBB84" w14:textId="3D0FBE31" w:rsidR="000207E8" w:rsidRDefault="00D929E5" w:rsidP="00921B36">
      <w:pPr>
        <w:pStyle w:val="SemEspaamento"/>
      </w:pPr>
      <w:r>
        <w:t xml:space="preserve">Não bastasse esse fato demonstrado nos autos, o recorrente </w:t>
      </w:r>
      <w:r w:rsidR="003677F2">
        <w:t>evidenciou</w:t>
      </w:r>
      <w:r>
        <w:t xml:space="preserve"> </w:t>
      </w:r>
      <w:r w:rsidR="000207E8">
        <w:t xml:space="preserve">a negligência da investigação, que deixou de apurar </w:t>
      </w:r>
      <w:r w:rsidR="001C44D1">
        <w:t xml:space="preserve">sobre </w:t>
      </w:r>
      <w:r w:rsidR="000207E8">
        <w:t xml:space="preserve">veículo estranho no momento e local dos fatos, </w:t>
      </w:r>
      <w:r w:rsidR="00CD01E9">
        <w:t>optando por inclu</w:t>
      </w:r>
      <w:r w:rsidR="009C03B9">
        <w:t xml:space="preserve">ir Fernando </w:t>
      </w:r>
      <w:r>
        <w:t>na ação criminosa</w:t>
      </w:r>
      <w:r w:rsidR="00CD01E9">
        <w:t xml:space="preserve">, mesmo sem indícios mínimos de participação, </w:t>
      </w:r>
      <w:r w:rsidR="000207E8">
        <w:t>somente por</w:t>
      </w:r>
      <w:r w:rsidR="0010030B">
        <w:t xml:space="preserve"> conta do histórico do ré</w:t>
      </w:r>
      <w:r w:rsidR="00CD01E9">
        <w:t>u</w:t>
      </w:r>
      <w:r w:rsidR="0010030B">
        <w:t xml:space="preserve">/recorrente e por ter </w:t>
      </w:r>
      <w:r w:rsidR="000207E8">
        <w:t>recebido “informação”</w:t>
      </w:r>
      <w:r w:rsidR="0010030B">
        <w:t xml:space="preserve"> </w:t>
      </w:r>
      <w:r w:rsidR="0010030B" w:rsidRPr="0010030B">
        <w:rPr>
          <w:sz w:val="20"/>
          <w:szCs w:val="18"/>
        </w:rPr>
        <w:t>(não documentada)</w:t>
      </w:r>
      <w:r w:rsidR="000207E8">
        <w:t xml:space="preserve"> de que </w:t>
      </w:r>
      <w:r w:rsidR="0010030B">
        <w:t xml:space="preserve">outro delito com </w:t>
      </w:r>
      <w:r w:rsidR="0010030B">
        <w:rPr>
          <w:i/>
          <w:iCs/>
        </w:rPr>
        <w:t>modus operandi</w:t>
      </w:r>
      <w:r w:rsidR="0010030B">
        <w:t xml:space="preserve"> similar teria ocorrido</w:t>
      </w:r>
      <w:r w:rsidR="00CD01E9">
        <w:t xml:space="preserve"> em Criciúma</w:t>
      </w:r>
      <w:r>
        <w:t xml:space="preserve">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4</w:t>
      </w:r>
      <w:r w:rsidRPr="00C41AA6">
        <w:rPr>
          <w:b/>
          <w:bCs/>
          <w:sz w:val="20"/>
          <w:szCs w:val="18"/>
        </w:rPr>
        <w:t>º argumento)</w:t>
      </w:r>
      <w:r>
        <w:t>.</w:t>
      </w:r>
    </w:p>
    <w:p w14:paraId="186336D7" w14:textId="5DA594DE" w:rsidR="003677F2" w:rsidRDefault="00C66DBF" w:rsidP="00921B36">
      <w:pPr>
        <w:pStyle w:val="SemEspaamento"/>
      </w:pPr>
      <w:r>
        <w:t xml:space="preserve">Na sequência, o apelante explicou que as provas produzidas em juízo </w:t>
      </w:r>
      <w:r w:rsidRPr="00233B2F">
        <w:rPr>
          <w:u w:val="single"/>
        </w:rPr>
        <w:t>foram</w:t>
      </w:r>
      <w:r>
        <w:t xml:space="preserve"> </w:t>
      </w:r>
      <w:r w:rsidRPr="00233B2F">
        <w:rPr>
          <w:u w:val="single"/>
        </w:rPr>
        <w:t>uníssonas</w:t>
      </w:r>
      <w:r>
        <w:t xml:space="preserve"> em </w:t>
      </w:r>
      <w:r w:rsidRPr="00233B2F">
        <w:rPr>
          <w:u w:val="single"/>
        </w:rPr>
        <w:t>não</w:t>
      </w:r>
      <w:r>
        <w:t xml:space="preserve"> </w:t>
      </w:r>
      <w:r w:rsidRPr="00233B2F">
        <w:rPr>
          <w:u w:val="single"/>
        </w:rPr>
        <w:t>reconhecer</w:t>
      </w:r>
      <w:r>
        <w:t xml:space="preserve"> </w:t>
      </w:r>
      <w:r w:rsidRPr="00233B2F">
        <w:rPr>
          <w:u w:val="single"/>
        </w:rPr>
        <w:t>a</w:t>
      </w:r>
      <w:r>
        <w:t xml:space="preserve"> </w:t>
      </w:r>
      <w:r w:rsidRPr="00233B2F">
        <w:rPr>
          <w:u w:val="single"/>
        </w:rPr>
        <w:t>sua</w:t>
      </w:r>
      <w:r>
        <w:t xml:space="preserve"> </w:t>
      </w:r>
      <w:r w:rsidRPr="00233B2F">
        <w:rPr>
          <w:u w:val="single"/>
        </w:rPr>
        <w:t>participação</w:t>
      </w:r>
      <w:r>
        <w:t xml:space="preserve"> no fato criminoso, sobretudo porque </w:t>
      </w:r>
      <w:r w:rsidR="00EC7B64">
        <w:t xml:space="preserve">todas as oitivas </w:t>
      </w:r>
      <w:r w:rsidR="009D5D8C">
        <w:t>realizadas registram que tanto Fernando quanto o seu veículo eram desconhecidos e não foram identificados no local d</w:t>
      </w:r>
      <w:r w:rsidR="00A64F47">
        <w:t xml:space="preserve">a ação criminosa </w:t>
      </w:r>
      <w:r w:rsidR="00A64F47" w:rsidRPr="00C41AA6">
        <w:rPr>
          <w:b/>
          <w:bCs/>
          <w:sz w:val="20"/>
          <w:szCs w:val="18"/>
        </w:rPr>
        <w:t>(</w:t>
      </w:r>
      <w:r w:rsidR="00A64F47">
        <w:rPr>
          <w:b/>
          <w:bCs/>
          <w:sz w:val="20"/>
          <w:szCs w:val="18"/>
        </w:rPr>
        <w:t>4</w:t>
      </w:r>
      <w:r w:rsidR="00A64F47" w:rsidRPr="00C41AA6">
        <w:rPr>
          <w:b/>
          <w:bCs/>
          <w:sz w:val="20"/>
          <w:szCs w:val="18"/>
        </w:rPr>
        <w:t>º argumento)</w:t>
      </w:r>
      <w:r w:rsidR="00A64F47">
        <w:t>.</w:t>
      </w:r>
      <w:r>
        <w:t xml:space="preserve"> </w:t>
      </w:r>
    </w:p>
    <w:p w14:paraId="461C56D7" w14:textId="713F57F3" w:rsidR="00D52BA0" w:rsidRDefault="000207E8" w:rsidP="00921B36">
      <w:pPr>
        <w:pStyle w:val="SemEspaamento"/>
      </w:pPr>
      <w:r>
        <w:t xml:space="preserve"> </w:t>
      </w:r>
      <w:r w:rsidR="00A64F47">
        <w:t xml:space="preserve">Contudo, para a surpresa do recorrente, logo após as </w:t>
      </w:r>
      <w:r w:rsidR="0045194A">
        <w:t xml:space="preserve">suas </w:t>
      </w:r>
      <w:r w:rsidR="00A64F47">
        <w:t>alegações finais</w:t>
      </w:r>
      <w:r w:rsidR="001C44D1">
        <w:t>,</w:t>
      </w:r>
      <w:r w:rsidR="0045194A">
        <w:t xml:space="preserve"> sobreveio sentença condenatória </w:t>
      </w:r>
      <w:r w:rsidR="0045194A" w:rsidRPr="00BF5C22">
        <w:rPr>
          <w:sz w:val="20"/>
          <w:szCs w:val="18"/>
        </w:rPr>
        <w:t>(evento 107)</w:t>
      </w:r>
      <w:r w:rsidR="0045194A">
        <w:t xml:space="preserve">, </w:t>
      </w:r>
      <w:r w:rsidR="00BF5C22">
        <w:t>sustentando</w:t>
      </w:r>
      <w:r w:rsidR="00981B27">
        <w:t xml:space="preserve"> que restariam comprovadas a autoria e a materialidade delitivas, </w:t>
      </w:r>
      <w:r w:rsidR="00BF5C22">
        <w:t xml:space="preserve">como se verá melhor a seguir, </w:t>
      </w:r>
      <w:r w:rsidR="00981B27" w:rsidRPr="00FF1939">
        <w:rPr>
          <w:b/>
          <w:bCs/>
          <w:u w:val="single"/>
        </w:rPr>
        <w:t>inclusive</w:t>
      </w:r>
      <w:r w:rsidR="00981B27">
        <w:t xml:space="preserve"> </w:t>
      </w:r>
      <w:r w:rsidR="00981B27" w:rsidRPr="00FF1939">
        <w:rPr>
          <w:u w:val="single"/>
        </w:rPr>
        <w:t>com</w:t>
      </w:r>
      <w:r w:rsidR="00981B27">
        <w:t xml:space="preserve"> a </w:t>
      </w:r>
      <w:r w:rsidR="00981B27" w:rsidRPr="00BE3FF0">
        <w:rPr>
          <w:b/>
          <w:bCs/>
          <w:u w:val="single"/>
        </w:rPr>
        <w:t>alteração</w:t>
      </w:r>
      <w:r w:rsidR="00981B27">
        <w:t xml:space="preserve"> da</w:t>
      </w:r>
      <w:r w:rsidR="001E6278">
        <w:t xml:space="preserve"> </w:t>
      </w:r>
      <w:r w:rsidR="001E6278" w:rsidRPr="00DE6E4F">
        <w:rPr>
          <w:b/>
          <w:bCs/>
        </w:rPr>
        <w:t>dinâmica</w:t>
      </w:r>
      <w:r w:rsidR="001E6278">
        <w:t xml:space="preserve"> </w:t>
      </w:r>
      <w:r w:rsidR="001E6278" w:rsidRPr="00DE6E4F">
        <w:rPr>
          <w:b/>
          <w:bCs/>
        </w:rPr>
        <w:t>dos</w:t>
      </w:r>
      <w:r w:rsidR="001E6278">
        <w:t xml:space="preserve"> </w:t>
      </w:r>
      <w:r w:rsidR="001E6278" w:rsidRPr="00DE6E4F">
        <w:rPr>
          <w:b/>
          <w:bCs/>
        </w:rPr>
        <w:t>fatos</w:t>
      </w:r>
      <w:r w:rsidR="001E6278">
        <w:t xml:space="preserve"> e da</w:t>
      </w:r>
      <w:r w:rsidR="00981B27">
        <w:t xml:space="preserve"> </w:t>
      </w:r>
      <w:r w:rsidR="00981B27" w:rsidRPr="009E0A07">
        <w:rPr>
          <w:b/>
          <w:bCs/>
          <w:u w:val="single"/>
        </w:rPr>
        <w:t>ordem</w:t>
      </w:r>
      <w:r w:rsidR="00981B27">
        <w:t xml:space="preserve"> de </w:t>
      </w:r>
      <w:r w:rsidR="00981B27" w:rsidRPr="009E0A07">
        <w:rPr>
          <w:b/>
          <w:bCs/>
          <w:u w:val="single"/>
        </w:rPr>
        <w:t>imagens</w:t>
      </w:r>
      <w:r w:rsidR="00981B27">
        <w:t xml:space="preserve"> do </w:t>
      </w:r>
      <w:r w:rsidR="00981B27" w:rsidRPr="004A2DFD">
        <w:rPr>
          <w:u w:val="single"/>
        </w:rPr>
        <w:t>relatório</w:t>
      </w:r>
      <w:r w:rsidR="00981B27">
        <w:t xml:space="preserve"> </w:t>
      </w:r>
      <w:r w:rsidR="00981B27" w:rsidRPr="004A2DFD">
        <w:rPr>
          <w:u w:val="single"/>
        </w:rPr>
        <w:t>policial</w:t>
      </w:r>
      <w:r w:rsidR="00981B27">
        <w:t xml:space="preserve"> n. </w:t>
      </w:r>
      <w:r w:rsidR="00981B27" w:rsidRPr="004A2DFD">
        <w:rPr>
          <w:u w:val="single"/>
        </w:rPr>
        <w:t>77/2022/SIC</w:t>
      </w:r>
      <w:r w:rsidR="004A2DFD">
        <w:t xml:space="preserve"> para tentar afastar a constatação de que, segundo </w:t>
      </w:r>
      <w:r w:rsidR="00BE3FF0">
        <w:t xml:space="preserve">a </w:t>
      </w:r>
      <w:r w:rsidR="009E0A07">
        <w:t xml:space="preserve">própria </w:t>
      </w:r>
      <w:r w:rsidR="00BE3FF0">
        <w:t xml:space="preserve">investigação policial, </w:t>
      </w:r>
      <w:r w:rsidR="004A2DFD">
        <w:t>o veículo do réu/apelante já estava fora</w:t>
      </w:r>
      <w:r w:rsidR="00BE3FF0">
        <w:t xml:space="preserve"> do Município </w:t>
      </w:r>
      <w:r w:rsidR="00BE3FF0" w:rsidRPr="005B74BD">
        <w:rPr>
          <w:sz w:val="20"/>
          <w:szCs w:val="18"/>
        </w:rPr>
        <w:t>(</w:t>
      </w:r>
      <w:r w:rsidR="00FF1939">
        <w:rPr>
          <w:sz w:val="20"/>
          <w:szCs w:val="18"/>
        </w:rPr>
        <w:t xml:space="preserve">às </w:t>
      </w:r>
      <w:r w:rsidR="00BE3FF0" w:rsidRPr="005B74BD">
        <w:rPr>
          <w:sz w:val="20"/>
          <w:szCs w:val="18"/>
        </w:rPr>
        <w:t>23:57h)</w:t>
      </w:r>
      <w:r w:rsidR="00BE3FF0">
        <w:t xml:space="preserve"> quando </w:t>
      </w:r>
      <w:r w:rsidR="009E0A07">
        <w:t>outro automóvel</w:t>
      </w:r>
      <w:r w:rsidR="006D57C4">
        <w:t xml:space="preserve">, </w:t>
      </w:r>
      <w:r w:rsidR="005C2772">
        <w:t xml:space="preserve">possivelmente </w:t>
      </w:r>
      <w:r w:rsidR="006D57C4">
        <w:t>envolvido no fato criminoso,</w:t>
      </w:r>
      <w:r w:rsidR="009E0A07">
        <w:t xml:space="preserve"> foi avistado dentro de Orleans </w:t>
      </w:r>
      <w:r w:rsidR="009E0A07" w:rsidRPr="009E0A07">
        <w:rPr>
          <w:sz w:val="20"/>
          <w:szCs w:val="18"/>
        </w:rPr>
        <w:t>(00:03h)</w:t>
      </w:r>
      <w:r w:rsidR="009E0A07">
        <w:t>.</w:t>
      </w:r>
    </w:p>
    <w:p w14:paraId="26190EF0" w14:textId="21C8B779" w:rsidR="005B74BD" w:rsidRPr="0042579F" w:rsidRDefault="005B74BD" w:rsidP="00921B36">
      <w:pPr>
        <w:pStyle w:val="SemEspaamento"/>
      </w:pPr>
      <w:r>
        <w:t>Desse modo, não rest</w:t>
      </w:r>
      <w:r w:rsidR="0043589E">
        <w:t>ou</w:t>
      </w:r>
      <w:r>
        <w:t xml:space="preserve"> outra alternativa senão a interposição do presente recurso de apelação, para que seja </w:t>
      </w:r>
      <w:r w:rsidR="00F062FC">
        <w:t>revista essa sentença condenatória e</w:t>
      </w:r>
      <w:r w:rsidR="001C44D1">
        <w:t>, ao final,</w:t>
      </w:r>
      <w:r w:rsidR="00254936">
        <w:t xml:space="preserve"> decretada a sua absolvição, pelas razões expostas abaixo.</w:t>
      </w:r>
    </w:p>
    <w:p w14:paraId="2865743D" w14:textId="0D2D3E7C" w:rsidR="000169F1" w:rsidRPr="00136102" w:rsidRDefault="000169F1" w:rsidP="00D767CE">
      <w:pPr>
        <w:pStyle w:val="SemEspaamento"/>
        <w:numPr>
          <w:ilvl w:val="0"/>
          <w:numId w:val="0"/>
        </w:numPr>
        <w:ind w:left="1701"/>
      </w:pPr>
    </w:p>
    <w:p w14:paraId="6B7EC051" w14:textId="608CC4A5" w:rsidR="00065469" w:rsidRDefault="000169F1" w:rsidP="00446D51">
      <w:pPr>
        <w:pStyle w:val="Ttulo"/>
      </w:pPr>
      <w:r w:rsidRPr="00136102">
        <w:t>II –</w:t>
      </w:r>
      <w:r w:rsidR="00A43924">
        <w:t xml:space="preserve"> </w:t>
      </w:r>
      <w:r w:rsidR="009B02CE">
        <w:t xml:space="preserve">RAZÕES </w:t>
      </w:r>
      <w:r w:rsidR="00FC4B3C">
        <w:t>DE REFORMA DA R. SENTENÇA APELADA</w:t>
      </w:r>
      <w:r w:rsidR="007E3637">
        <w:t xml:space="preserve">: </w:t>
      </w:r>
      <w:r w:rsidR="00065469">
        <w:t>D</w:t>
      </w:r>
      <w:r w:rsidR="007E3637">
        <w:t>a evidente falta de provas quanto à autoria delitiva e a consequente absolvição do réu</w:t>
      </w:r>
    </w:p>
    <w:p w14:paraId="5D38DE45" w14:textId="77777777" w:rsidR="00065469" w:rsidRPr="00065469" w:rsidRDefault="00065469" w:rsidP="00D767CE">
      <w:pPr>
        <w:pStyle w:val="SemEspaamento"/>
        <w:numPr>
          <w:ilvl w:val="0"/>
          <w:numId w:val="0"/>
        </w:numPr>
        <w:ind w:left="1701"/>
      </w:pPr>
    </w:p>
    <w:p w14:paraId="75B66B50" w14:textId="05ABF188" w:rsidR="007E3637" w:rsidRPr="007E3637" w:rsidRDefault="00552571" w:rsidP="007E3637">
      <w:pPr>
        <w:pStyle w:val="SemEspaamento"/>
      </w:pPr>
      <w:r>
        <w:t>Excelência, a</w:t>
      </w:r>
      <w:r w:rsidR="002C151B">
        <w:t xml:space="preserve"> questão central </w:t>
      </w:r>
      <w:r w:rsidR="008E40F4">
        <w:t>d</w:t>
      </w:r>
      <w:r w:rsidR="002C151B">
        <w:t xml:space="preserve">este recurso </w:t>
      </w:r>
      <w:r w:rsidR="0007426E">
        <w:t>trata d</w:t>
      </w:r>
      <w:r w:rsidR="002C151B">
        <w:t xml:space="preserve">a </w:t>
      </w:r>
      <w:r w:rsidR="00140A35" w:rsidRPr="0007426E">
        <w:rPr>
          <w:u w:val="single"/>
        </w:rPr>
        <w:t>evidente</w:t>
      </w:r>
      <w:r w:rsidR="00140A35" w:rsidRPr="009E5458">
        <w:t xml:space="preserve"> </w:t>
      </w:r>
      <w:r w:rsidR="002C151B" w:rsidRPr="0007426E">
        <w:rPr>
          <w:u w:val="single"/>
        </w:rPr>
        <w:t>falta de</w:t>
      </w:r>
      <w:r w:rsidR="002C151B" w:rsidRPr="009E5458">
        <w:t xml:space="preserve"> </w:t>
      </w:r>
      <w:r w:rsidR="002C151B" w:rsidRPr="0007426E">
        <w:rPr>
          <w:u w:val="single"/>
        </w:rPr>
        <w:t>autoria</w:t>
      </w:r>
      <w:r w:rsidR="002C151B" w:rsidRPr="009E5458">
        <w:t xml:space="preserve"> </w:t>
      </w:r>
      <w:r w:rsidR="002C151B" w:rsidRPr="0007426E">
        <w:rPr>
          <w:u w:val="single"/>
        </w:rPr>
        <w:t>delitiva</w:t>
      </w:r>
      <w:r w:rsidR="00140A35">
        <w:t xml:space="preserve">, </w:t>
      </w:r>
      <w:r w:rsidR="00BA6AAD">
        <w:t xml:space="preserve">constatada </w:t>
      </w:r>
      <w:r w:rsidR="00140A35">
        <w:t>após o encerramento d</w:t>
      </w:r>
      <w:r w:rsidR="0023740D">
        <w:t>a instrução processual</w:t>
      </w:r>
      <w:r w:rsidR="0072768D">
        <w:t xml:space="preserve">. Isso porque, </w:t>
      </w:r>
      <w:r w:rsidR="00140A35">
        <w:t xml:space="preserve">examinado o caderno processual, </w:t>
      </w:r>
      <w:r w:rsidR="0023740D">
        <w:t xml:space="preserve">a </w:t>
      </w:r>
      <w:r w:rsidR="00A707C2">
        <w:t xml:space="preserve">única </w:t>
      </w:r>
      <w:r w:rsidR="0023740D">
        <w:t xml:space="preserve">conclusão a que se chega é que </w:t>
      </w:r>
      <w:r w:rsidR="00562291" w:rsidRPr="00140A35">
        <w:rPr>
          <w:u w:val="single"/>
        </w:rPr>
        <w:t>não</w:t>
      </w:r>
      <w:r w:rsidR="00562291">
        <w:t xml:space="preserve"> </w:t>
      </w:r>
      <w:r w:rsidR="00562291" w:rsidRPr="00140A35">
        <w:rPr>
          <w:u w:val="single"/>
        </w:rPr>
        <w:t>há</w:t>
      </w:r>
      <w:r w:rsidR="00562291">
        <w:t xml:space="preserve"> </w:t>
      </w:r>
      <w:r w:rsidR="00946111" w:rsidRPr="00140A35">
        <w:rPr>
          <w:u w:val="single"/>
        </w:rPr>
        <w:t>elementos</w:t>
      </w:r>
      <w:r w:rsidR="00946111">
        <w:t xml:space="preserve"> </w:t>
      </w:r>
      <w:r w:rsidR="00562291" w:rsidRPr="00140A35">
        <w:rPr>
          <w:u w:val="single"/>
        </w:rPr>
        <w:t>mínimo</w:t>
      </w:r>
      <w:r w:rsidR="00946111" w:rsidRPr="00140A35">
        <w:rPr>
          <w:u w:val="single"/>
        </w:rPr>
        <w:t>s</w:t>
      </w:r>
      <w:r w:rsidR="00562291">
        <w:t xml:space="preserve"> </w:t>
      </w:r>
      <w:r w:rsidR="00946111">
        <w:t xml:space="preserve">que indiquem </w:t>
      </w:r>
      <w:r w:rsidR="00562291">
        <w:t xml:space="preserve">que o </w:t>
      </w:r>
      <w:r w:rsidR="00140A35">
        <w:t>recorrente</w:t>
      </w:r>
      <w:r w:rsidR="00562291">
        <w:t xml:space="preserve"> poderia ser </w:t>
      </w:r>
      <w:r w:rsidR="0072768D">
        <w:t xml:space="preserve">o </w:t>
      </w:r>
      <w:r w:rsidR="00562291">
        <w:t xml:space="preserve">autor </w:t>
      </w:r>
      <w:r w:rsidR="0072768D">
        <w:t xml:space="preserve">do crime </w:t>
      </w:r>
      <w:r w:rsidR="00946111">
        <w:t>ou</w:t>
      </w:r>
      <w:r w:rsidR="0072768D">
        <w:t xml:space="preserve"> que</w:t>
      </w:r>
      <w:r w:rsidR="00166C24">
        <w:t xml:space="preserve"> tenha</w:t>
      </w:r>
      <w:r w:rsidR="00946111">
        <w:t xml:space="preserve"> </w:t>
      </w:r>
      <w:r w:rsidR="00166C24">
        <w:t xml:space="preserve">participado </w:t>
      </w:r>
      <w:r w:rsidR="00562291">
        <w:t xml:space="preserve">do delito </w:t>
      </w:r>
      <w:r w:rsidR="00A707C2">
        <w:t>pelo qual foi denunciado</w:t>
      </w:r>
      <w:r w:rsidR="002901A3">
        <w:t>, o que impõe a sua absolvição</w:t>
      </w:r>
      <w:r w:rsidR="00562291">
        <w:t>.</w:t>
      </w:r>
    </w:p>
    <w:p w14:paraId="11CFD9EA" w14:textId="2336F231" w:rsidR="00C040B6" w:rsidRPr="00C040B6" w:rsidRDefault="0072768D" w:rsidP="00C040B6">
      <w:pPr>
        <w:pStyle w:val="SemEspaamento"/>
      </w:pPr>
      <w:r>
        <w:t>Ainda assim, ao tentar</w:t>
      </w:r>
      <w:r w:rsidR="005801FA">
        <w:t xml:space="preserve"> justificar a autoria do apelante, a r. sentença condenatória </w:t>
      </w:r>
      <w:r w:rsidR="00391CFB">
        <w:t>aduz</w:t>
      </w:r>
      <w:r w:rsidR="00F341A1">
        <w:t>iu</w:t>
      </w:r>
      <w:r w:rsidR="005801FA">
        <w:t xml:space="preserve"> que</w:t>
      </w:r>
      <w:r w:rsidR="00C040B6">
        <w:t>,</w:t>
      </w:r>
      <w:r w:rsidR="005801FA">
        <w:t xml:space="preserve"> “</w:t>
      </w:r>
      <w:r w:rsidR="00C040B6" w:rsidRPr="00C040B6">
        <w:rPr>
          <w:i/>
          <w:iCs/>
        </w:rPr>
        <w:t xml:space="preserve">apesar de as </w:t>
      </w:r>
      <w:r w:rsidR="00C040B6" w:rsidRPr="00DB2B37">
        <w:rPr>
          <w:i/>
          <w:iCs/>
          <w:u w:val="single"/>
        </w:rPr>
        <w:t>vítimas</w:t>
      </w:r>
      <w:r w:rsidR="00C040B6" w:rsidRPr="00C040B6">
        <w:rPr>
          <w:i/>
          <w:iCs/>
        </w:rPr>
        <w:t xml:space="preserve"> </w:t>
      </w:r>
      <w:r w:rsidR="00C040B6" w:rsidRPr="00DB2B37">
        <w:rPr>
          <w:b/>
          <w:bCs/>
          <w:i/>
          <w:iCs/>
          <w:u w:val="single"/>
        </w:rPr>
        <w:t>não</w:t>
      </w:r>
      <w:r w:rsidR="00C040B6" w:rsidRPr="00C040B6">
        <w:rPr>
          <w:i/>
          <w:iCs/>
        </w:rPr>
        <w:t xml:space="preserve"> </w:t>
      </w:r>
      <w:r w:rsidR="00C040B6" w:rsidRPr="00DB2B37">
        <w:rPr>
          <w:b/>
          <w:bCs/>
          <w:i/>
          <w:iCs/>
          <w:u w:val="single"/>
        </w:rPr>
        <w:t>terem</w:t>
      </w:r>
      <w:r w:rsidR="00C040B6" w:rsidRPr="00C040B6">
        <w:rPr>
          <w:i/>
          <w:iCs/>
        </w:rPr>
        <w:t xml:space="preserve"> </w:t>
      </w:r>
      <w:r w:rsidR="00C040B6" w:rsidRPr="00F341A1">
        <w:rPr>
          <w:b/>
          <w:bCs/>
          <w:i/>
          <w:iCs/>
          <w:u w:val="single"/>
        </w:rPr>
        <w:t>apontado</w:t>
      </w:r>
      <w:r w:rsidR="00C040B6" w:rsidRPr="00C040B6">
        <w:rPr>
          <w:i/>
          <w:iCs/>
        </w:rPr>
        <w:t xml:space="preserve"> </w:t>
      </w:r>
      <w:r w:rsidR="00C040B6" w:rsidRPr="00DB2B37">
        <w:rPr>
          <w:i/>
          <w:iCs/>
          <w:u w:val="single"/>
        </w:rPr>
        <w:t>a</w:t>
      </w:r>
      <w:r w:rsidR="00C040B6" w:rsidRPr="00C040B6">
        <w:rPr>
          <w:i/>
          <w:iCs/>
        </w:rPr>
        <w:t xml:space="preserve"> </w:t>
      </w:r>
      <w:r w:rsidR="00C040B6" w:rsidRPr="00F341A1">
        <w:rPr>
          <w:b/>
          <w:bCs/>
          <w:i/>
          <w:iCs/>
          <w:u w:val="single"/>
        </w:rPr>
        <w:t>autoria</w:t>
      </w:r>
      <w:r w:rsidR="00C040B6" w:rsidRPr="00C040B6">
        <w:rPr>
          <w:i/>
          <w:iCs/>
        </w:rPr>
        <w:t xml:space="preserve"> </w:t>
      </w:r>
      <w:r w:rsidR="00C040B6" w:rsidRPr="00DB2B37">
        <w:rPr>
          <w:i/>
          <w:iCs/>
          <w:u w:val="single"/>
        </w:rPr>
        <w:t>delitiva</w:t>
      </w:r>
      <w:r w:rsidR="00C040B6" w:rsidRPr="00C040B6">
        <w:rPr>
          <w:i/>
          <w:iCs/>
        </w:rPr>
        <w:t>, especialmente porque os agentes estavam encapuzados, a prova documental é farta e indica, com a certeza necessária, que o acusado cometeu o crime imputado a ele na exordial acusatória</w:t>
      </w:r>
      <w:r w:rsidR="00C040B6">
        <w:t xml:space="preserve">” </w:t>
      </w:r>
      <w:r w:rsidR="00C040B6" w:rsidRPr="00371CA6">
        <w:rPr>
          <w:sz w:val="20"/>
          <w:szCs w:val="18"/>
        </w:rPr>
        <w:t xml:space="preserve">(evento 107, p. </w:t>
      </w:r>
      <w:r w:rsidR="00371CA6" w:rsidRPr="00371CA6">
        <w:rPr>
          <w:sz w:val="20"/>
          <w:szCs w:val="18"/>
        </w:rPr>
        <w:t>7)</w:t>
      </w:r>
      <w:r w:rsidR="00C040B6" w:rsidRPr="00C040B6">
        <w:t>.</w:t>
      </w:r>
    </w:p>
    <w:p w14:paraId="2B1F707E" w14:textId="3118198D" w:rsidR="00862115" w:rsidRDefault="00C040B6" w:rsidP="007E3637">
      <w:pPr>
        <w:pStyle w:val="SemEspaamento"/>
      </w:pPr>
      <w:r>
        <w:t xml:space="preserve">Na sequência, </w:t>
      </w:r>
      <w:r w:rsidR="003575DD">
        <w:t xml:space="preserve">o </w:t>
      </w:r>
      <w:r w:rsidR="003575DD">
        <w:rPr>
          <w:i/>
          <w:iCs/>
        </w:rPr>
        <w:t xml:space="preserve">decisum </w:t>
      </w:r>
      <w:r w:rsidR="003575DD">
        <w:t>recorrido</w:t>
      </w:r>
      <w:r>
        <w:t xml:space="preserve"> aleg</w:t>
      </w:r>
      <w:r w:rsidR="009F3B43">
        <w:t>ou</w:t>
      </w:r>
      <w:r>
        <w:t xml:space="preserve"> que </w:t>
      </w:r>
      <w:r w:rsidR="00576A0F">
        <w:t>a autoridade policial teria recebido informações</w:t>
      </w:r>
      <w:r w:rsidR="0092244D">
        <w:t xml:space="preserve"> </w:t>
      </w:r>
      <w:r w:rsidR="00576A0F">
        <w:t xml:space="preserve">da DIC de Criciúma </w:t>
      </w:r>
      <w:r w:rsidR="00F90E05">
        <w:t xml:space="preserve">apontando </w:t>
      </w:r>
      <w:r w:rsidR="00576A0F">
        <w:t>que</w:t>
      </w:r>
      <w:r w:rsidR="00F90E05">
        <w:t xml:space="preserve"> teria ocorrido um delito com mesmo </w:t>
      </w:r>
      <w:r w:rsidR="00F90E05">
        <w:rPr>
          <w:i/>
          <w:iCs/>
        </w:rPr>
        <w:t>modus operandi</w:t>
      </w:r>
      <w:r w:rsidR="00F90E05">
        <w:t xml:space="preserve">, dias antes, </w:t>
      </w:r>
      <w:r w:rsidR="00391CFB">
        <w:t>em que teria sido utilizado um veículo CRUZE</w:t>
      </w:r>
      <w:r w:rsidR="00376D7F">
        <w:t>.</w:t>
      </w:r>
      <w:r w:rsidR="00B07402">
        <w:t xml:space="preserve"> Registrou, ainda, que o veículo Cruze teria sido visto na tarde do dia 6 de novembro, no Município de Orleans</w:t>
      </w:r>
      <w:r w:rsidR="00371CA6">
        <w:t xml:space="preserve"> </w:t>
      </w:r>
      <w:r w:rsidR="00371CA6" w:rsidRPr="00371CA6">
        <w:rPr>
          <w:sz w:val="20"/>
          <w:szCs w:val="18"/>
        </w:rPr>
        <w:t>(evento 107, p. 7)</w:t>
      </w:r>
      <w:r w:rsidR="00B07402">
        <w:t>.</w:t>
      </w:r>
    </w:p>
    <w:p w14:paraId="296B8DE1" w14:textId="2A520329" w:rsidR="00A06749" w:rsidRDefault="00A06749" w:rsidP="007E3637">
      <w:pPr>
        <w:pStyle w:val="SemEspaamento"/>
      </w:pPr>
      <w:r>
        <w:t xml:space="preserve">Em seguida, a r. sentença apelada começa a utilizar o </w:t>
      </w:r>
      <w:r w:rsidR="00FB2D3E">
        <w:t xml:space="preserve">relatório policial n. 77/2022/SIC </w:t>
      </w:r>
      <w:r w:rsidR="00FB2D3E" w:rsidRPr="000877D5">
        <w:rPr>
          <w:sz w:val="20"/>
          <w:szCs w:val="18"/>
        </w:rPr>
        <w:t>(evento 1, INQ2, p. 46/INQ3, p. 18</w:t>
      </w:r>
      <w:r w:rsidR="00FB2D3E">
        <w:rPr>
          <w:sz w:val="20"/>
          <w:szCs w:val="18"/>
        </w:rPr>
        <w:t>, do IP</w:t>
      </w:r>
      <w:r w:rsidR="00FB2D3E" w:rsidRPr="000877D5">
        <w:rPr>
          <w:sz w:val="20"/>
          <w:szCs w:val="18"/>
        </w:rPr>
        <w:t>)</w:t>
      </w:r>
      <w:r w:rsidR="00FB2D3E">
        <w:rPr>
          <w:sz w:val="20"/>
          <w:szCs w:val="18"/>
        </w:rPr>
        <w:t xml:space="preserve"> </w:t>
      </w:r>
      <w:r w:rsidR="00FB2D3E">
        <w:t xml:space="preserve">para tentar </w:t>
      </w:r>
      <w:r w:rsidR="006B5493">
        <w:t>fundamentar</w:t>
      </w:r>
      <w:r w:rsidR="00FB2D3E">
        <w:t xml:space="preserve"> a autoria delitiva</w:t>
      </w:r>
      <w:r w:rsidR="006B5493">
        <w:t xml:space="preserve">, </w:t>
      </w:r>
      <w:r w:rsidR="00A8728D">
        <w:t>argumentando</w:t>
      </w:r>
      <w:r w:rsidR="00D87B1B">
        <w:t xml:space="preserve"> que</w:t>
      </w:r>
      <w:r w:rsidR="00952BD9">
        <w:t xml:space="preserve"> o veículo CRUZE, placa QTL2769, teria sido filmado por câmeras</w:t>
      </w:r>
      <w:r w:rsidR="006013C1">
        <w:t xml:space="preserve"> </w:t>
      </w:r>
      <w:r w:rsidR="009A5505">
        <w:t xml:space="preserve">de locais próximos à </w:t>
      </w:r>
      <w:proofErr w:type="spellStart"/>
      <w:r w:rsidR="009A5505">
        <w:t>Orleplast</w:t>
      </w:r>
      <w:proofErr w:type="spellEnd"/>
      <w:r w:rsidR="00A80CFC">
        <w:t xml:space="preserve">, que </w:t>
      </w:r>
      <w:r w:rsidR="006013C1">
        <w:t xml:space="preserve">confirmariam </w:t>
      </w:r>
      <w:r w:rsidR="00A80CFC">
        <w:t>que</w:t>
      </w:r>
      <w:r w:rsidR="00D6501F">
        <w:t xml:space="preserve"> “</w:t>
      </w:r>
      <w:r w:rsidR="00D6501F">
        <w:rPr>
          <w:i/>
          <w:iCs/>
        </w:rPr>
        <w:t xml:space="preserve">estava </w:t>
      </w:r>
      <w:r w:rsidR="00D87B1B" w:rsidRPr="00D87B1B">
        <w:rPr>
          <w:i/>
          <w:iCs/>
        </w:rPr>
        <w:t>em Orleans na data dos fatos, minutos depois do cometimento do crime de roubo qualificado</w:t>
      </w:r>
      <w:r w:rsidR="00D87B1B">
        <w:t>”</w:t>
      </w:r>
      <w:r w:rsidR="00371CA6">
        <w:t xml:space="preserve"> </w:t>
      </w:r>
      <w:r w:rsidR="00371CA6" w:rsidRPr="00371CA6">
        <w:rPr>
          <w:sz w:val="20"/>
          <w:szCs w:val="18"/>
        </w:rPr>
        <w:t xml:space="preserve">(evento 107, p. </w:t>
      </w:r>
      <w:r w:rsidR="00371CA6">
        <w:rPr>
          <w:sz w:val="20"/>
          <w:szCs w:val="18"/>
        </w:rPr>
        <w:t>8</w:t>
      </w:r>
      <w:r w:rsidR="00371CA6" w:rsidRPr="00371CA6">
        <w:rPr>
          <w:sz w:val="20"/>
          <w:szCs w:val="18"/>
        </w:rPr>
        <w:t>)</w:t>
      </w:r>
      <w:r w:rsidR="00D87B1B">
        <w:t>.</w:t>
      </w:r>
    </w:p>
    <w:p w14:paraId="2FAFEC7B" w14:textId="69F6E8E6" w:rsidR="00213811" w:rsidRDefault="00D87B1B" w:rsidP="00A379CF">
      <w:pPr>
        <w:pStyle w:val="SemEspaamento"/>
      </w:pPr>
      <w:r>
        <w:t xml:space="preserve">E, </w:t>
      </w:r>
      <w:r w:rsidRPr="0092244D">
        <w:rPr>
          <w:b/>
          <w:bCs/>
        </w:rPr>
        <w:t>contrariando</w:t>
      </w:r>
      <w:r w:rsidRPr="0092244D">
        <w:t xml:space="preserve"> </w:t>
      </w:r>
      <w:r w:rsidRPr="0092244D">
        <w:rPr>
          <w:b/>
          <w:bCs/>
        </w:rPr>
        <w:t>o</w:t>
      </w:r>
      <w:r w:rsidRPr="0092244D">
        <w:t xml:space="preserve"> </w:t>
      </w:r>
      <w:r w:rsidRPr="0092244D">
        <w:rPr>
          <w:b/>
          <w:bCs/>
        </w:rPr>
        <w:t>próprio</w:t>
      </w:r>
      <w:r w:rsidRPr="0092244D">
        <w:t xml:space="preserve"> </w:t>
      </w:r>
      <w:r w:rsidRPr="0092244D">
        <w:rPr>
          <w:b/>
          <w:bCs/>
        </w:rPr>
        <w:t>relatório</w:t>
      </w:r>
      <w:r w:rsidRPr="0092244D">
        <w:t xml:space="preserve"> </w:t>
      </w:r>
      <w:r w:rsidRPr="0092244D">
        <w:rPr>
          <w:b/>
          <w:bCs/>
        </w:rPr>
        <w:t>policial</w:t>
      </w:r>
      <w:r w:rsidR="005A2AAD" w:rsidRPr="00E14000">
        <w:t xml:space="preserve"> n. 77/2022/SIC</w:t>
      </w:r>
      <w:r>
        <w:t xml:space="preserve">, a r. sentença </w:t>
      </w:r>
      <w:r w:rsidR="009F3B43">
        <w:t>afirmou</w:t>
      </w:r>
      <w:r w:rsidR="00A8728D">
        <w:t xml:space="preserve"> que, “</w:t>
      </w:r>
      <w:r w:rsidR="00A8728D" w:rsidRPr="00A8728D">
        <w:rPr>
          <w:i/>
          <w:iCs/>
        </w:rPr>
        <w:t>Das imagens das câmeras é possível visualizar o veículo CRUZE passando pela Rua Leite Ribeiro, no Bairro Rio Belo, às 23h53min, depois às 23h57min e às 00h03min, indo em direção à Criciúma”</w:t>
      </w:r>
      <w:r w:rsidR="000037BE">
        <w:t xml:space="preserve">, </w:t>
      </w:r>
      <w:r w:rsidR="000037BE" w:rsidRPr="002A577E">
        <w:rPr>
          <w:b/>
          <w:bCs/>
        </w:rPr>
        <w:t>colacionando</w:t>
      </w:r>
      <w:r w:rsidR="000037BE">
        <w:t xml:space="preserve"> as </w:t>
      </w:r>
      <w:r w:rsidR="000037BE" w:rsidRPr="002A577E">
        <w:rPr>
          <w:b/>
          <w:bCs/>
        </w:rPr>
        <w:t>imagens</w:t>
      </w:r>
      <w:r w:rsidR="000037BE">
        <w:t xml:space="preserve"> em </w:t>
      </w:r>
      <w:r w:rsidR="000037BE" w:rsidRPr="002A577E">
        <w:rPr>
          <w:b/>
          <w:bCs/>
          <w:u w:val="single"/>
        </w:rPr>
        <w:t>ordem</w:t>
      </w:r>
      <w:r w:rsidR="000037BE">
        <w:t xml:space="preserve"> </w:t>
      </w:r>
      <w:r w:rsidR="000037BE" w:rsidRPr="002A577E">
        <w:rPr>
          <w:b/>
          <w:bCs/>
          <w:u w:val="single"/>
        </w:rPr>
        <w:t>diferente</w:t>
      </w:r>
      <w:r w:rsidR="000037BE">
        <w:t xml:space="preserve"> das que constam no</w:t>
      </w:r>
      <w:r w:rsidR="00A8728D">
        <w:rPr>
          <w:i/>
          <w:iCs/>
        </w:rPr>
        <w:t xml:space="preserve"> </w:t>
      </w:r>
      <w:r w:rsidR="000037BE">
        <w:t xml:space="preserve">relatório mencionado </w:t>
      </w:r>
      <w:r w:rsidR="00A8728D" w:rsidRPr="006E7A10">
        <w:rPr>
          <w:sz w:val="20"/>
          <w:szCs w:val="18"/>
        </w:rPr>
        <w:t>(evento 107</w:t>
      </w:r>
      <w:r w:rsidR="006E7A10" w:rsidRPr="006E7A10">
        <w:rPr>
          <w:sz w:val="20"/>
          <w:szCs w:val="18"/>
        </w:rPr>
        <w:t>, p. 8</w:t>
      </w:r>
      <w:r w:rsidR="004B2FDB">
        <w:rPr>
          <w:sz w:val="20"/>
          <w:szCs w:val="18"/>
        </w:rPr>
        <w:t>/9</w:t>
      </w:r>
      <w:r w:rsidR="000037BE" w:rsidRPr="006E7A10">
        <w:rPr>
          <w:sz w:val="20"/>
          <w:szCs w:val="18"/>
        </w:rPr>
        <w:t>)</w:t>
      </w:r>
      <w:r w:rsidR="00A8728D" w:rsidRPr="00A8728D">
        <w:t>.</w:t>
      </w:r>
      <w:r w:rsidR="000037BE">
        <w:t xml:space="preserve"> </w:t>
      </w:r>
    </w:p>
    <w:p w14:paraId="6EDF86F0" w14:textId="2296E974" w:rsidR="00292CBA" w:rsidRDefault="007F3C93" w:rsidP="007F3C93">
      <w:pPr>
        <w:pStyle w:val="SemEspaamento"/>
      </w:pPr>
      <w:r>
        <w:t>A partir daí, o</w:t>
      </w:r>
      <w:r w:rsidR="00997F8C">
        <w:t xml:space="preserve"> que se viu foi que o</w:t>
      </w:r>
      <w:r>
        <w:t xml:space="preserve"> </w:t>
      </w:r>
      <w:r w:rsidR="00F42CE7" w:rsidRPr="00E35256">
        <w:rPr>
          <w:i/>
          <w:iCs/>
        </w:rPr>
        <w:t xml:space="preserve">decisum </w:t>
      </w:r>
      <w:r w:rsidR="00F42CE7">
        <w:t>apelado</w:t>
      </w:r>
      <w:r w:rsidR="008705AB">
        <w:t>,</w:t>
      </w:r>
      <w:r w:rsidR="008705AB" w:rsidRPr="008705AB">
        <w:t xml:space="preserve"> </w:t>
      </w:r>
      <w:r w:rsidR="008705AB">
        <w:t xml:space="preserve">na </w:t>
      </w:r>
      <w:r w:rsidR="00AA4647">
        <w:t xml:space="preserve">insistente </w:t>
      </w:r>
      <w:r w:rsidR="008705AB">
        <w:t>tentativa de validar a sua conclusão pela autoria delitiva,</w:t>
      </w:r>
      <w:r w:rsidR="00F42CE7">
        <w:t xml:space="preserve"> </w:t>
      </w:r>
      <w:r w:rsidR="00997F8C">
        <w:t xml:space="preserve">apontou diversos elementos de outro processo penal para </w:t>
      </w:r>
      <w:r w:rsidR="00292CBA">
        <w:t>buscar justificar a condenação do recorrente.</w:t>
      </w:r>
    </w:p>
    <w:p w14:paraId="22FC567B" w14:textId="348770F9" w:rsidR="00F42CE7" w:rsidRDefault="00292CBA" w:rsidP="007F3C93">
      <w:pPr>
        <w:pStyle w:val="SemEspaamento"/>
      </w:pPr>
      <w:r>
        <w:t xml:space="preserve">Argumentou, inicialmente, que </w:t>
      </w:r>
      <w:r w:rsidR="009C48FD">
        <w:t>a placa do</w:t>
      </w:r>
      <w:r w:rsidR="00B34E96">
        <w:t xml:space="preserve"> veículo do recorrente teria sido supostamente identificado </w:t>
      </w:r>
      <w:r w:rsidR="009C48FD">
        <w:t xml:space="preserve">em </w:t>
      </w:r>
      <w:r w:rsidR="00B34E96">
        <w:t>consulta ao SISP</w:t>
      </w:r>
      <w:r w:rsidR="00C543FF">
        <w:t xml:space="preserve"> e que</w:t>
      </w:r>
      <w:r w:rsidR="00B21753">
        <w:t>,</w:t>
      </w:r>
      <w:r w:rsidR="00B21753" w:rsidRPr="00B21753">
        <w:t xml:space="preserve"> </w:t>
      </w:r>
      <w:r w:rsidR="00B21753">
        <w:t>após apreensão, em outro processo</w:t>
      </w:r>
      <w:r w:rsidR="00AA4647">
        <w:t xml:space="preserve"> criminal</w:t>
      </w:r>
      <w:r w:rsidR="00094FF5">
        <w:t xml:space="preserve"> movido contra o apelante</w:t>
      </w:r>
      <w:r w:rsidR="009C48FD">
        <w:t xml:space="preserve"> </w:t>
      </w:r>
      <w:r w:rsidR="009C48FD" w:rsidRPr="00E35256">
        <w:rPr>
          <w:sz w:val="20"/>
          <w:szCs w:val="18"/>
        </w:rPr>
        <w:t>(autos n. 5001935-09.2023.8.24.0044)</w:t>
      </w:r>
      <w:r w:rsidR="00B21753">
        <w:t>, de calça moletom preta da marca Adidas e tênis preto, teria sido possível verificar que</w:t>
      </w:r>
      <w:r w:rsidR="00C543FF">
        <w:t xml:space="preserve"> </w:t>
      </w:r>
      <w:r w:rsidR="00816081">
        <w:t>“</w:t>
      </w:r>
      <w:r w:rsidR="00816081" w:rsidRPr="00E35256">
        <w:rPr>
          <w:i/>
          <w:iCs/>
        </w:rPr>
        <w:t xml:space="preserve">um dos assaltantes vestia roupas extremamente </w:t>
      </w:r>
      <w:r w:rsidR="00816081" w:rsidRPr="00C9367F">
        <w:rPr>
          <w:i/>
          <w:iCs/>
          <w:u w:val="single"/>
        </w:rPr>
        <w:t>semelhantes</w:t>
      </w:r>
      <w:r w:rsidR="00816081" w:rsidRPr="00E35256">
        <w:rPr>
          <w:i/>
          <w:iCs/>
        </w:rPr>
        <w:t xml:space="preserve"> às encontradas na residência do acusado</w:t>
      </w:r>
      <w:r w:rsidR="00816081">
        <w:t>”</w:t>
      </w:r>
      <w:r w:rsidR="00B21753">
        <w:t>.</w:t>
      </w:r>
    </w:p>
    <w:p w14:paraId="29C38174" w14:textId="40E94CF8" w:rsidR="00F9351B" w:rsidRDefault="00997F8C" w:rsidP="009F516E">
      <w:pPr>
        <w:pStyle w:val="SemEspaamento"/>
      </w:pPr>
      <w:r>
        <w:t>A</w:t>
      </w:r>
      <w:r w:rsidR="00196A16">
        <w:t xml:space="preserve"> r. sentença recorrid</w:t>
      </w:r>
      <w:r w:rsidR="0095532D">
        <w:t>a</w:t>
      </w:r>
      <w:r w:rsidR="00196A16">
        <w:t xml:space="preserve"> sustentou</w:t>
      </w:r>
      <w:r w:rsidR="00292CBA">
        <w:t>, ainda,</w:t>
      </w:r>
      <w:r w:rsidR="00196A16">
        <w:t xml:space="preserve"> que o relatório de investigação da Polícia Civil de Imbituba teria </w:t>
      </w:r>
      <w:r w:rsidR="0095532D">
        <w:t xml:space="preserve">obtido </w:t>
      </w:r>
      <w:r w:rsidR="001E7762">
        <w:t>imagens da câmera de pedágio do dia 31.10.2022</w:t>
      </w:r>
      <w:r w:rsidR="007F3C93">
        <w:t>, para concluir que</w:t>
      </w:r>
      <w:r w:rsidR="00645E3A">
        <w:t xml:space="preserve"> </w:t>
      </w:r>
      <w:r w:rsidR="001F41A9">
        <w:t xml:space="preserve">as </w:t>
      </w:r>
      <w:r w:rsidR="00645E3A">
        <w:t xml:space="preserve">provas demonstrariam que o acusado seria coautor do crime, o que </w:t>
      </w:r>
      <w:r w:rsidR="001F41A9">
        <w:t xml:space="preserve">seria </w:t>
      </w:r>
      <w:r w:rsidR="00645E3A">
        <w:t>reforçado pelo depoimento do</w:t>
      </w:r>
      <w:r w:rsidR="00C622DF" w:rsidRPr="00C622DF">
        <w:rPr>
          <w:i/>
          <w:iCs/>
        </w:rPr>
        <w:t xml:space="preserve"> </w:t>
      </w:r>
      <w:r w:rsidR="00645E3A" w:rsidRPr="00645E3A">
        <w:t>“</w:t>
      </w:r>
      <w:r w:rsidR="00C622DF" w:rsidRPr="00C622DF">
        <w:rPr>
          <w:i/>
          <w:iCs/>
        </w:rPr>
        <w:t xml:space="preserve">Delegado de Polícia José </w:t>
      </w:r>
      <w:proofErr w:type="spellStart"/>
      <w:r w:rsidR="00C622DF" w:rsidRPr="00C622DF">
        <w:rPr>
          <w:i/>
          <w:iCs/>
        </w:rPr>
        <w:t>Antonio</w:t>
      </w:r>
      <w:proofErr w:type="spellEnd"/>
      <w:r w:rsidR="00C622DF" w:rsidRPr="00C622DF">
        <w:rPr>
          <w:i/>
          <w:iCs/>
        </w:rPr>
        <w:t xml:space="preserve"> </w:t>
      </w:r>
      <w:proofErr w:type="spellStart"/>
      <w:r w:rsidR="00C622DF" w:rsidRPr="00C622DF">
        <w:rPr>
          <w:i/>
          <w:iCs/>
        </w:rPr>
        <w:t>Amabile</w:t>
      </w:r>
      <w:proofErr w:type="spellEnd"/>
      <w:r w:rsidR="00C622DF" w:rsidRPr="00C622DF">
        <w:rPr>
          <w:i/>
          <w:iCs/>
        </w:rPr>
        <w:t xml:space="preserve">, </w:t>
      </w:r>
      <w:r w:rsidR="001F41A9">
        <w:rPr>
          <w:i/>
          <w:iCs/>
        </w:rPr>
        <w:t>[...]</w:t>
      </w:r>
      <w:r w:rsidR="00C622DF" w:rsidRPr="00C622DF">
        <w:rPr>
          <w:i/>
          <w:iCs/>
        </w:rPr>
        <w:t>, o qual afirmou que todos os elementos de prova apontavam para ele, sobretudo pela utilização do mesmo veículo na prática de ambos os crimes</w:t>
      </w:r>
      <w:r w:rsidR="00C622DF">
        <w:t>”.</w:t>
      </w:r>
    </w:p>
    <w:p w14:paraId="2DBF6967" w14:textId="63DB89A1" w:rsidR="00292CBA" w:rsidRDefault="00292CBA" w:rsidP="00280F2C">
      <w:pPr>
        <w:pStyle w:val="SemEspaamento"/>
      </w:pPr>
      <w:r>
        <w:t xml:space="preserve">Na sequência, o </w:t>
      </w:r>
      <w:r w:rsidRPr="00D417D5">
        <w:rPr>
          <w:i/>
          <w:iCs/>
        </w:rPr>
        <w:t xml:space="preserve">decisum </w:t>
      </w:r>
      <w:r>
        <w:t xml:space="preserve">menciona que consultou </w:t>
      </w:r>
      <w:r w:rsidR="00094FF5">
        <w:t xml:space="preserve">o </w:t>
      </w:r>
      <w:r>
        <w:t>outro processo penal contra o</w:t>
      </w:r>
      <w:r w:rsidR="00D417D5">
        <w:t xml:space="preserve"> recorrente e </w:t>
      </w:r>
      <w:r w:rsidR="00BC1BC9">
        <w:t xml:space="preserve">constatou </w:t>
      </w:r>
      <w:r w:rsidR="00D417D5">
        <w:t>que “</w:t>
      </w:r>
      <w:r w:rsidR="00D417D5" w:rsidRPr="00AA4647">
        <w:rPr>
          <w:i/>
          <w:iCs/>
        </w:rPr>
        <w:t>o acusado foi condenado pela prática do roubo majorado perpetrado na Comarca de Imbituba, cuja decisão ainda pende de trânsito em julgado</w:t>
      </w:r>
      <w:r w:rsidR="00D417D5">
        <w:t>”, para concluir que “</w:t>
      </w:r>
      <w:r w:rsidR="00D417D5" w:rsidRPr="00AA4647">
        <w:rPr>
          <w:i/>
          <w:iCs/>
        </w:rPr>
        <w:t>os argumentos da defesa em sede de alegações finais, a fim de que se absolva o acusado por insuficiência de provas, não encontra respaldo nos autos</w:t>
      </w:r>
      <w:r w:rsidR="00D417D5">
        <w:t>”.</w:t>
      </w:r>
    </w:p>
    <w:p w14:paraId="2FF5FA32" w14:textId="085E36AF" w:rsidR="00094FF5" w:rsidRDefault="002B1C8E" w:rsidP="00120ABA">
      <w:pPr>
        <w:pStyle w:val="SemEspaamento"/>
      </w:pPr>
      <w:r>
        <w:t xml:space="preserve">Ao encerrar os argumentos em relação à autoria, a r. sentença </w:t>
      </w:r>
      <w:r w:rsidR="00162110">
        <w:t xml:space="preserve">aduziu que </w:t>
      </w:r>
      <w:r w:rsidR="00060FDC">
        <w:t xml:space="preserve">não procederia </w:t>
      </w:r>
      <w:r w:rsidR="00162110">
        <w:t>“</w:t>
      </w:r>
      <w:r w:rsidR="007B175E" w:rsidRPr="00060FDC">
        <w:rPr>
          <w:i/>
          <w:iCs/>
        </w:rPr>
        <w:t>a alegação de que houve perseguição por parte dos policiais civis, que elegeram o acusado como autor do crime</w:t>
      </w:r>
      <w:r w:rsidR="007B175E">
        <w:t>”, porquanto, embora</w:t>
      </w:r>
      <w:r w:rsidR="001F41A9">
        <w:t xml:space="preserve"> a vítima Júnior Freitas</w:t>
      </w:r>
      <w:r w:rsidR="007B175E">
        <w:t xml:space="preserve"> “</w:t>
      </w:r>
      <w:r w:rsidR="00060FDC" w:rsidRPr="00060FDC">
        <w:rPr>
          <w:i/>
          <w:iCs/>
        </w:rPr>
        <w:t>tenha dito em seu depoimento na Delegacia que viu um Fiat Uno vermelho no estacionamento e achou estranho, quando inquirido em Juízo, disse que ficou sabendo depois que tal veículo pertencia ao vigia da empresa. Ademais, sobre esse fato, o Delegado de Polícia afirmou que os indivíduos chegaram na empresa a pé e por isso não teria razão para investigar a propriedade do Fiat Uno</w:t>
      </w:r>
      <w:r w:rsidR="00060FDC">
        <w:t xml:space="preserve">” </w:t>
      </w:r>
      <w:r w:rsidR="00060FDC" w:rsidRPr="00060FDC">
        <w:rPr>
          <w:sz w:val="20"/>
          <w:szCs w:val="18"/>
        </w:rPr>
        <w:t>(evento 107, p. 10/11)</w:t>
      </w:r>
      <w:r w:rsidR="00060FDC">
        <w:t>.</w:t>
      </w:r>
    </w:p>
    <w:p w14:paraId="5DB9C47F" w14:textId="6DF7A640" w:rsidR="00100B7A" w:rsidRDefault="00100B7A" w:rsidP="005D75F3">
      <w:pPr>
        <w:pStyle w:val="SemEspaamento"/>
      </w:pPr>
      <w:r>
        <w:t xml:space="preserve">No mais, o </w:t>
      </w:r>
      <w:r w:rsidRPr="005D75F3">
        <w:rPr>
          <w:i/>
          <w:iCs/>
        </w:rPr>
        <w:t xml:space="preserve">decisum </w:t>
      </w:r>
      <w:r>
        <w:t>alegou</w:t>
      </w:r>
      <w:r w:rsidR="00A15768">
        <w:t>, de forma</w:t>
      </w:r>
      <w:r w:rsidR="002D23F7">
        <w:t xml:space="preserve"> paradoxal,</w:t>
      </w:r>
      <w:r>
        <w:t xml:space="preserve"> que</w:t>
      </w:r>
      <w:r w:rsidR="005D75F3">
        <w:t>,</w:t>
      </w:r>
      <w:r>
        <w:t xml:space="preserve"> “</w:t>
      </w:r>
      <w:r w:rsidR="005D75F3" w:rsidRPr="005D75F3">
        <w:rPr>
          <w:i/>
          <w:iCs/>
        </w:rPr>
        <w:t>Apesar de colocar em dúvida a credibilidade das imagens das câmeras de videomonitoramento que flagraram o veículo do acusado, sob a alegação de que não é possível verificar a placa e modelo do automóvel, bem como que não foi juntado o respectivo vídeo</w:t>
      </w:r>
      <w:r w:rsidR="00EE7BC6">
        <w:rPr>
          <w:i/>
          <w:iCs/>
        </w:rPr>
        <w:t>”</w:t>
      </w:r>
      <w:r w:rsidR="00EE7BC6">
        <w:t>, seria obrigação da defesa pleitear a juntada dos vídeos para “</w:t>
      </w:r>
      <w:r w:rsidR="00EE7BC6" w:rsidRPr="00284664">
        <w:rPr>
          <w:i/>
          <w:iCs/>
        </w:rPr>
        <w:t>desconstituir a prova</w:t>
      </w:r>
      <w:r w:rsidR="00EE7BC6">
        <w:t xml:space="preserve">” dos autos, o que não </w:t>
      </w:r>
      <w:r w:rsidR="00284664">
        <w:t>foi feito</w:t>
      </w:r>
      <w:r w:rsidR="005D75F3">
        <w:t xml:space="preserve"> </w:t>
      </w:r>
      <w:r w:rsidR="005D75F3" w:rsidRPr="005D75F3">
        <w:rPr>
          <w:sz w:val="20"/>
          <w:szCs w:val="18"/>
        </w:rPr>
        <w:t>(evento 107, p. 11)</w:t>
      </w:r>
      <w:r w:rsidR="005D75F3">
        <w:t>.</w:t>
      </w:r>
    </w:p>
    <w:p w14:paraId="65ACEFF8" w14:textId="50697489" w:rsidR="005D75F3" w:rsidRDefault="00447EDF" w:rsidP="00892625">
      <w:pPr>
        <w:pStyle w:val="SemEspaamento"/>
      </w:pPr>
      <w:r>
        <w:t xml:space="preserve">E, </w:t>
      </w:r>
      <w:r w:rsidR="008B32CA">
        <w:t>em conclusão</w:t>
      </w:r>
      <w:r>
        <w:t>, apó</w:t>
      </w:r>
      <w:r w:rsidR="008B32CA">
        <w:t xml:space="preserve">s aduzir que o apelante não teria nenhum motivo para estar </w:t>
      </w:r>
      <w:r w:rsidR="002D23F7">
        <w:t xml:space="preserve">transitando </w:t>
      </w:r>
      <w:r w:rsidR="00A21ACD">
        <w:t>pel</w:t>
      </w:r>
      <w:r w:rsidR="008B32CA">
        <w:t xml:space="preserve">o Município, a sentença recorrida </w:t>
      </w:r>
      <w:r w:rsidR="00E659B1">
        <w:t xml:space="preserve">sustentou que </w:t>
      </w:r>
      <w:r w:rsidR="00A21ACD">
        <w:t xml:space="preserve">seria </w:t>
      </w:r>
      <w:r w:rsidR="00E659B1">
        <w:t>“</w:t>
      </w:r>
      <w:r w:rsidR="00767D77" w:rsidRPr="00767D77">
        <w:rPr>
          <w:i/>
          <w:iCs/>
        </w:rPr>
        <w:t xml:space="preserve">cristalina a autoria do acusado na prática do crime na empresa </w:t>
      </w:r>
      <w:proofErr w:type="spellStart"/>
      <w:r w:rsidR="00767D77" w:rsidRPr="00767D77">
        <w:rPr>
          <w:i/>
          <w:iCs/>
        </w:rPr>
        <w:t>Orleplast</w:t>
      </w:r>
      <w:proofErr w:type="spellEnd"/>
      <w:r w:rsidR="00767D77" w:rsidRPr="00767D77">
        <w:rPr>
          <w:i/>
          <w:iCs/>
        </w:rPr>
        <w:t>, ocorrido no dia 6 de novembro de 2022</w:t>
      </w:r>
      <w:r w:rsidR="00767D77">
        <w:t>”.</w:t>
      </w:r>
    </w:p>
    <w:p w14:paraId="0CCEA249" w14:textId="496F2280" w:rsidR="00767D77" w:rsidRDefault="00767D77" w:rsidP="00892625">
      <w:pPr>
        <w:pStyle w:val="SemEspaamento"/>
      </w:pPr>
      <w:r>
        <w:t xml:space="preserve">Sem razão, entretanto, o r. </w:t>
      </w:r>
      <w:r>
        <w:rPr>
          <w:i/>
          <w:iCs/>
        </w:rPr>
        <w:t xml:space="preserve">decisum </w:t>
      </w:r>
      <w:r>
        <w:t>recorrido</w:t>
      </w:r>
      <w:r w:rsidR="00F67D56">
        <w:t xml:space="preserve">, </w:t>
      </w:r>
      <w:r w:rsidR="0072768D">
        <w:t xml:space="preserve">tornando necessária a </w:t>
      </w:r>
      <w:r w:rsidR="00F67D56">
        <w:t xml:space="preserve">absolvição do </w:t>
      </w:r>
      <w:r w:rsidR="00676105">
        <w:t>apelante</w:t>
      </w:r>
      <w:r w:rsidR="002D23F7">
        <w:t>, como se verá a seguir</w:t>
      </w:r>
      <w:r>
        <w:t>.</w:t>
      </w:r>
    </w:p>
    <w:p w14:paraId="7BDA3821" w14:textId="77777777" w:rsidR="002D23F7" w:rsidRDefault="002D23F7" w:rsidP="00213811">
      <w:pPr>
        <w:pStyle w:val="Ttulo"/>
      </w:pPr>
    </w:p>
    <w:p w14:paraId="0B0FF3BE" w14:textId="5DC8CFD6" w:rsidR="00213811" w:rsidRDefault="00213811" w:rsidP="00213811">
      <w:pPr>
        <w:pStyle w:val="Ttulo"/>
      </w:pPr>
      <w:r>
        <w:t>II.1 – Falta de confirmação do relatório policial</w:t>
      </w:r>
      <w:r w:rsidR="00196E2F">
        <w:t xml:space="preserve"> na fase judicial</w:t>
      </w:r>
      <w:r>
        <w:t xml:space="preserve">, que é utilizado para sustentar a autoria, e </w:t>
      </w:r>
      <w:r w:rsidR="008F7D4A">
        <w:t xml:space="preserve">provas colhidas que </w:t>
      </w:r>
      <w:r w:rsidR="00F93A4F">
        <w:t>afastam</w:t>
      </w:r>
      <w:r w:rsidR="0009666E">
        <w:t xml:space="preserve"> o apelante </w:t>
      </w:r>
      <w:r w:rsidR="00196E2F">
        <w:t>e</w:t>
      </w:r>
      <w:r w:rsidR="0009666E">
        <w:t xml:space="preserve"> seu veículo </w:t>
      </w:r>
      <w:r w:rsidR="00F93A4F">
        <w:t>d</w:t>
      </w:r>
      <w:r w:rsidR="0009666E">
        <w:t>o fato criminoso</w:t>
      </w:r>
    </w:p>
    <w:p w14:paraId="5729784B" w14:textId="77777777" w:rsidR="00076623" w:rsidRPr="00076623" w:rsidRDefault="00076623" w:rsidP="002D23F7">
      <w:pPr>
        <w:pStyle w:val="Ttulo2"/>
      </w:pPr>
    </w:p>
    <w:p w14:paraId="67BB0AC7" w14:textId="49596E25" w:rsidR="004279B2" w:rsidRDefault="00021A20" w:rsidP="007E3637">
      <w:pPr>
        <w:pStyle w:val="SemEspaamento"/>
      </w:pPr>
      <w:r>
        <w:t>O recorrente expõe</w:t>
      </w:r>
      <w:r w:rsidR="0023740D">
        <w:t>, inicialmente, que o</w:t>
      </w:r>
      <w:r w:rsidR="00A05B17">
        <w:t xml:space="preserve"> relatório policial n. 77/2022/SIC</w:t>
      </w:r>
      <w:r w:rsidR="00852526">
        <w:t xml:space="preserve"> </w:t>
      </w:r>
      <w:r w:rsidR="00852526" w:rsidRPr="000877D5">
        <w:rPr>
          <w:sz w:val="20"/>
          <w:szCs w:val="18"/>
        </w:rPr>
        <w:t>(evento 1, INQ2, p. 46/INQ3, p. 18</w:t>
      </w:r>
      <w:r w:rsidR="00852526">
        <w:rPr>
          <w:sz w:val="20"/>
          <w:szCs w:val="18"/>
        </w:rPr>
        <w:t>, do IP</w:t>
      </w:r>
      <w:r w:rsidR="00852526" w:rsidRPr="000877D5">
        <w:rPr>
          <w:sz w:val="20"/>
          <w:szCs w:val="18"/>
        </w:rPr>
        <w:t>)</w:t>
      </w:r>
      <w:r w:rsidR="004279B2">
        <w:t xml:space="preserve">, </w:t>
      </w:r>
      <w:r w:rsidR="004279B2" w:rsidRPr="00076623">
        <w:rPr>
          <w:b/>
          <w:bCs/>
          <w:u w:val="single"/>
        </w:rPr>
        <w:t>único</w:t>
      </w:r>
      <w:r w:rsidR="004279B2">
        <w:t xml:space="preserve"> </w:t>
      </w:r>
      <w:r w:rsidR="004279B2" w:rsidRPr="00E67AB6">
        <w:rPr>
          <w:u w:val="single"/>
        </w:rPr>
        <w:t>elemento</w:t>
      </w:r>
      <w:r w:rsidR="004279B2">
        <w:t xml:space="preserve"> </w:t>
      </w:r>
      <w:r w:rsidR="004279B2" w:rsidRPr="00E67AB6">
        <w:rPr>
          <w:u w:val="single"/>
        </w:rPr>
        <w:t>utilizado</w:t>
      </w:r>
      <w:r w:rsidR="004279B2">
        <w:t xml:space="preserve"> pela </w:t>
      </w:r>
      <w:r w:rsidR="00657BFC">
        <w:t>r. sentença recorrida</w:t>
      </w:r>
      <w:r w:rsidR="004279B2">
        <w:t xml:space="preserve"> </w:t>
      </w:r>
      <w:r w:rsidR="004279B2" w:rsidRPr="007773CF">
        <w:t>para justificar a autoria do acusado</w:t>
      </w:r>
      <w:r w:rsidR="004279B2">
        <w:t>,</w:t>
      </w:r>
      <w:r w:rsidR="00A05B17">
        <w:t xml:space="preserve"> </w:t>
      </w:r>
      <w:r w:rsidR="004279B2">
        <w:t xml:space="preserve">apresenta </w:t>
      </w:r>
      <w:r w:rsidR="00D770DF">
        <w:t>mera</w:t>
      </w:r>
      <w:r w:rsidR="004279B2">
        <w:t>s</w:t>
      </w:r>
      <w:r w:rsidR="00D770DF">
        <w:t xml:space="preserve"> suposições </w:t>
      </w:r>
      <w:r w:rsidR="004279B2">
        <w:t xml:space="preserve">e </w:t>
      </w:r>
      <w:r w:rsidR="00FB69E2">
        <w:t>presunções</w:t>
      </w:r>
      <w:r w:rsidR="004279B2">
        <w:t xml:space="preserve"> sobre a participação do </w:t>
      </w:r>
      <w:r w:rsidR="00E14000">
        <w:t>apelante</w:t>
      </w:r>
      <w:r w:rsidR="004279B2">
        <w:t xml:space="preserve"> no fato apurado</w:t>
      </w:r>
      <w:r w:rsidR="00852526">
        <w:t xml:space="preserve">, que se mostram </w:t>
      </w:r>
      <w:r w:rsidR="00852526" w:rsidRPr="00236A46">
        <w:rPr>
          <w:b/>
          <w:bCs/>
        </w:rPr>
        <w:t>insuficientes</w:t>
      </w:r>
      <w:r w:rsidR="00852526">
        <w:t xml:space="preserve"> para a sua </w:t>
      </w:r>
      <w:r w:rsidR="00852526" w:rsidRPr="00236A46">
        <w:rPr>
          <w:b/>
          <w:bCs/>
        </w:rPr>
        <w:t>condenação</w:t>
      </w:r>
      <w:r w:rsidR="00BF6B18">
        <w:t>,</w:t>
      </w:r>
      <w:r w:rsidR="00BF6B18" w:rsidRPr="00BF6B18">
        <w:t xml:space="preserve"> </w:t>
      </w:r>
      <w:r w:rsidR="00BF6B18">
        <w:t>na medida em que apenas</w:t>
      </w:r>
      <w:r w:rsidR="00002488">
        <w:t xml:space="preserve"> lhe atribu</w:t>
      </w:r>
      <w:r w:rsidR="00475884">
        <w:t>i</w:t>
      </w:r>
      <w:r w:rsidR="00002488">
        <w:t xml:space="preserve"> culpa por imaginar</w:t>
      </w:r>
      <w:r w:rsidR="00BF6B18">
        <w:t xml:space="preserve"> que Fernando teria transitado próximo ao local da ação criminosa</w:t>
      </w:r>
      <w:r w:rsidR="004279B2">
        <w:t xml:space="preserve">. </w:t>
      </w:r>
    </w:p>
    <w:p w14:paraId="726A1EE0" w14:textId="3CAD2432" w:rsidR="00401F4D" w:rsidRDefault="00687D51" w:rsidP="00401F4D">
      <w:pPr>
        <w:pStyle w:val="SemEspaamento"/>
      </w:pPr>
      <w:r>
        <w:t>E</w:t>
      </w:r>
      <w:r w:rsidR="007773CF">
        <w:t>xcelência,</w:t>
      </w:r>
      <w:r>
        <w:t xml:space="preserve"> a</w:t>
      </w:r>
      <w:r w:rsidR="00401F4D">
        <w:t xml:space="preserve"> instrução processual demonstrou, uma vez mais, que não há qualquer indício mínimo de autoria delitiva, muito menos em relação ao réu Fernando, notadamente porque os ofendidos que presenciaram o fato foram </w:t>
      </w:r>
      <w:r w:rsidR="00401F4D" w:rsidRPr="00687D51">
        <w:rPr>
          <w:u w:val="single"/>
        </w:rPr>
        <w:t>categóricos</w:t>
      </w:r>
      <w:r w:rsidR="00401F4D">
        <w:t xml:space="preserve"> em </w:t>
      </w:r>
      <w:r w:rsidR="00401F4D" w:rsidRPr="00687D51">
        <w:rPr>
          <w:u w:val="single"/>
        </w:rPr>
        <w:t>afirmar</w:t>
      </w:r>
      <w:r w:rsidR="00401F4D">
        <w:t xml:space="preserve"> que </w:t>
      </w:r>
      <w:r w:rsidR="00401F4D" w:rsidRPr="00406FEF">
        <w:rPr>
          <w:b/>
          <w:bCs/>
          <w:u w:val="single"/>
        </w:rPr>
        <w:t>não</w:t>
      </w:r>
      <w:r w:rsidR="00401F4D">
        <w:t xml:space="preserve"> </w:t>
      </w:r>
      <w:r w:rsidR="00401F4D" w:rsidRPr="007773CF">
        <w:rPr>
          <w:b/>
          <w:bCs/>
          <w:u w:val="single"/>
        </w:rPr>
        <w:t>conseguiram</w:t>
      </w:r>
      <w:r w:rsidR="00401F4D">
        <w:t xml:space="preserve"> </w:t>
      </w:r>
      <w:r w:rsidR="00401F4D" w:rsidRPr="007773CF">
        <w:rPr>
          <w:b/>
          <w:bCs/>
          <w:u w:val="single"/>
        </w:rPr>
        <w:t>identificar</w:t>
      </w:r>
      <w:r w:rsidR="00401F4D">
        <w:t xml:space="preserve"> </w:t>
      </w:r>
      <w:r w:rsidR="00401F4D" w:rsidRPr="007773CF">
        <w:rPr>
          <w:b/>
          <w:bCs/>
          <w:u w:val="single"/>
        </w:rPr>
        <w:t>os</w:t>
      </w:r>
      <w:r w:rsidR="00401F4D">
        <w:t xml:space="preserve"> </w:t>
      </w:r>
      <w:r w:rsidR="00401F4D" w:rsidRPr="007773CF">
        <w:rPr>
          <w:b/>
          <w:bCs/>
          <w:u w:val="single"/>
        </w:rPr>
        <w:t>agentes</w:t>
      </w:r>
      <w:r w:rsidR="00401F4D">
        <w:t xml:space="preserve"> que entraram na </w:t>
      </w:r>
      <w:proofErr w:type="spellStart"/>
      <w:r w:rsidR="00401F4D">
        <w:t>Orleplast</w:t>
      </w:r>
      <w:proofErr w:type="spellEnd"/>
      <w:r w:rsidR="00642893">
        <w:t>,</w:t>
      </w:r>
      <w:r w:rsidR="00401F4D">
        <w:t xml:space="preserve"> </w:t>
      </w:r>
      <w:r w:rsidR="005D60A0">
        <w:t xml:space="preserve">ou seja, </w:t>
      </w:r>
      <w:r w:rsidR="00401F4D">
        <w:t>que</w:t>
      </w:r>
      <w:r w:rsidR="005D60A0">
        <w:t>m</w:t>
      </w:r>
      <w:r w:rsidR="00401F4D">
        <w:t xml:space="preserve"> pratic</w:t>
      </w:r>
      <w:r w:rsidR="005D60A0">
        <w:t>ou</w:t>
      </w:r>
      <w:r w:rsidR="00401F4D">
        <w:t xml:space="preserve"> o fato criminoso</w:t>
      </w:r>
      <w:r w:rsidR="00642893">
        <w:t xml:space="preserve">, </w:t>
      </w:r>
      <w:r w:rsidR="005D60A0">
        <w:t xml:space="preserve">e </w:t>
      </w:r>
      <w:r w:rsidR="00642893" w:rsidRPr="007773CF">
        <w:rPr>
          <w:b/>
          <w:bCs/>
          <w:u w:val="single"/>
        </w:rPr>
        <w:t>nem</w:t>
      </w:r>
      <w:r w:rsidR="00642893">
        <w:t xml:space="preserve"> </w:t>
      </w:r>
      <w:r w:rsidR="00642893" w:rsidRPr="007773CF">
        <w:rPr>
          <w:b/>
          <w:bCs/>
          <w:u w:val="single"/>
        </w:rPr>
        <w:t>viram</w:t>
      </w:r>
      <w:r w:rsidR="00642893">
        <w:t xml:space="preserve"> o </w:t>
      </w:r>
      <w:r w:rsidR="00AC0A8E" w:rsidRPr="007773CF">
        <w:rPr>
          <w:b/>
          <w:bCs/>
          <w:u w:val="single"/>
        </w:rPr>
        <w:t>veículo</w:t>
      </w:r>
      <w:r w:rsidR="00AC0A8E">
        <w:t xml:space="preserve"> do </w:t>
      </w:r>
      <w:r w:rsidR="00AC0A8E" w:rsidRPr="007773CF">
        <w:rPr>
          <w:b/>
          <w:bCs/>
        </w:rPr>
        <w:t>apelante</w:t>
      </w:r>
      <w:r w:rsidR="00AC0A8E">
        <w:t xml:space="preserve"> no local dos fatos</w:t>
      </w:r>
      <w:r w:rsidR="00642893">
        <w:t>.</w:t>
      </w:r>
      <w:r w:rsidR="00D43977">
        <w:t xml:space="preserve"> </w:t>
      </w:r>
    </w:p>
    <w:p w14:paraId="6C2F599B" w14:textId="59526290" w:rsidR="00401F4D" w:rsidRDefault="00401F4D" w:rsidP="00401F4D">
      <w:pPr>
        <w:pStyle w:val="SemEspaamento"/>
      </w:pPr>
      <w:r>
        <w:t xml:space="preserve">Nas fases inquisitorial e judicial, o vigia que trabalhava no momento dos fatos, José Del </w:t>
      </w:r>
      <w:proofErr w:type="spellStart"/>
      <w:r>
        <w:t>Castanhel</w:t>
      </w:r>
      <w:proofErr w:type="spellEnd"/>
      <w:r>
        <w:t xml:space="preserve"> Neto afirmou que não reconheceu nenhum dos criminosos </w:t>
      </w:r>
      <w:r w:rsidRPr="00236B31">
        <w:rPr>
          <w:sz w:val="20"/>
          <w:szCs w:val="18"/>
        </w:rPr>
        <w:t>(evento</w:t>
      </w:r>
      <w:r>
        <w:rPr>
          <w:sz w:val="20"/>
          <w:szCs w:val="18"/>
        </w:rPr>
        <w:t xml:space="preserve"> 1, VÍDEO7, 4m-4m23s, e evento</w:t>
      </w:r>
      <w:r w:rsidRPr="00236B31">
        <w:rPr>
          <w:sz w:val="20"/>
          <w:szCs w:val="18"/>
        </w:rPr>
        <w:t xml:space="preserve"> 99, VÍDEO1, 3m40s-4m5s)</w:t>
      </w:r>
      <w:r>
        <w:t xml:space="preserve">, ao passo que, no mesmo sentido, Júnior Freitas, funcionário da empresa, também registrou que não identificou nenhum dos envolvidos </w:t>
      </w:r>
      <w:r w:rsidRPr="00CA2807">
        <w:rPr>
          <w:sz w:val="20"/>
          <w:szCs w:val="18"/>
        </w:rPr>
        <w:t>(evento 1, VIDEO5, 4m26s-5m5s</w:t>
      </w:r>
      <w:r>
        <w:rPr>
          <w:sz w:val="20"/>
          <w:szCs w:val="18"/>
        </w:rPr>
        <w:t>, e evento 99, VIDEO2, 2m38s-2m57s</w:t>
      </w:r>
      <w:r w:rsidRPr="00CA2807">
        <w:rPr>
          <w:sz w:val="20"/>
          <w:szCs w:val="18"/>
        </w:rPr>
        <w:t>)</w:t>
      </w:r>
      <w:r>
        <w:t>.</w:t>
      </w:r>
    </w:p>
    <w:p w14:paraId="6F8D6E3D" w14:textId="77777777" w:rsidR="00401F4D" w:rsidRDefault="00401F4D" w:rsidP="00401F4D">
      <w:pPr>
        <w:pStyle w:val="SemEspaamento"/>
      </w:pPr>
      <w:r>
        <w:t xml:space="preserve">De igual modo, Alcimar Pacheco, que também trabalha na </w:t>
      </w:r>
      <w:proofErr w:type="spellStart"/>
      <w:r>
        <w:t>Orleplast</w:t>
      </w:r>
      <w:proofErr w:type="spellEnd"/>
      <w:r>
        <w:t xml:space="preserve">, informou que os criminosos estavam todos de capuz preto e rosto coberto, não sendo possível identificá-los </w:t>
      </w:r>
      <w:r w:rsidRPr="0037405D">
        <w:rPr>
          <w:sz w:val="20"/>
          <w:szCs w:val="18"/>
        </w:rPr>
        <w:t>(evento 1, VÍDEO8, 4m28s-4m51s, e evento 99, VÍDEO3, 7m35s-7m46s)</w:t>
      </w:r>
      <w:r>
        <w:t>.</w:t>
      </w:r>
    </w:p>
    <w:p w14:paraId="1FCB1FC2" w14:textId="77777777" w:rsidR="00401F4D" w:rsidRDefault="00401F4D" w:rsidP="00401F4D">
      <w:pPr>
        <w:pStyle w:val="SemEspaamento"/>
      </w:pPr>
      <w:r>
        <w:t xml:space="preserve">O ofendido Paulo </w:t>
      </w:r>
      <w:proofErr w:type="spellStart"/>
      <w:r>
        <w:t>Crysostome</w:t>
      </w:r>
      <w:proofErr w:type="spellEnd"/>
      <w:r>
        <w:t xml:space="preserve">, em seus depoimentos, disse que não reconheceu nenhum dos autores do delito </w:t>
      </w:r>
      <w:r w:rsidRPr="0086359B">
        <w:rPr>
          <w:sz w:val="20"/>
          <w:szCs w:val="18"/>
        </w:rPr>
        <w:t>(evento 1, VÍDEO9, 1m51s-2m7s, e evento 99, VÍDEO4, 8m8s-8m23s)</w:t>
      </w:r>
      <w:r>
        <w:t xml:space="preserve">. </w:t>
      </w:r>
    </w:p>
    <w:p w14:paraId="4E8E2A38" w14:textId="39A9693A" w:rsidR="00401F4D" w:rsidRPr="007773CF" w:rsidRDefault="00401F4D" w:rsidP="00401F4D">
      <w:pPr>
        <w:pStyle w:val="SemEspaamento"/>
      </w:pPr>
      <w:r w:rsidRPr="007773CF">
        <w:t xml:space="preserve">O proprietário da empresa </w:t>
      </w:r>
      <w:proofErr w:type="spellStart"/>
      <w:r w:rsidRPr="007773CF">
        <w:t>Orleplast</w:t>
      </w:r>
      <w:proofErr w:type="spellEnd"/>
      <w:r w:rsidRPr="007773CF">
        <w:t xml:space="preserve">, Irani José </w:t>
      </w:r>
      <w:proofErr w:type="spellStart"/>
      <w:r w:rsidRPr="007773CF">
        <w:t>Galvane</w:t>
      </w:r>
      <w:proofErr w:type="spellEnd"/>
      <w:r w:rsidRPr="007773CF">
        <w:t xml:space="preserve">, ao ser perguntado, em seu depoimento em juízo, se tinha alguma ideia de quem praticou esse fato, </w:t>
      </w:r>
      <w:r w:rsidRPr="007773CF">
        <w:rPr>
          <w:b/>
          <w:bCs/>
        </w:rPr>
        <w:t>respondeu</w:t>
      </w:r>
      <w:r w:rsidRPr="007773CF">
        <w:t xml:space="preserve"> taxativamente que </w:t>
      </w:r>
      <w:r w:rsidR="00CD51CB" w:rsidRPr="007773CF">
        <w:rPr>
          <w:b/>
          <w:bCs/>
        </w:rPr>
        <w:t>NÃO</w:t>
      </w:r>
      <w:r w:rsidRPr="007773CF">
        <w:t xml:space="preserve">, confirmando o que disse à autoridade policial em sua oitiva no inquérito </w:t>
      </w:r>
      <w:r w:rsidRPr="007773CF">
        <w:rPr>
          <w:sz w:val="20"/>
          <w:szCs w:val="18"/>
        </w:rPr>
        <w:t>(evento 1, VÍDEO10, 2m8s-2m21s)</w:t>
      </w:r>
      <w:r w:rsidRPr="007773CF">
        <w:t>.</w:t>
      </w:r>
    </w:p>
    <w:p w14:paraId="3EF690E4" w14:textId="77777777" w:rsidR="00401F4D" w:rsidRPr="007773CF" w:rsidRDefault="00401F4D" w:rsidP="00401F4D">
      <w:pPr>
        <w:pStyle w:val="SemEspaamento"/>
      </w:pPr>
      <w:r w:rsidRPr="007773CF">
        <w:t xml:space="preserve">Na sequência, questionado se conhecia Fernando Soares da Luz ou se já tinha visto o seu veículo Chevrolet Cruze, o proprietário da empresa foi contundente em afirmar que </w:t>
      </w:r>
      <w:r w:rsidRPr="007773CF">
        <w:rPr>
          <w:b/>
          <w:bCs/>
        </w:rPr>
        <w:t>não</w:t>
      </w:r>
      <w:r w:rsidRPr="007773CF">
        <w:t xml:space="preserve"> </w:t>
      </w:r>
      <w:r w:rsidRPr="007773CF">
        <w:rPr>
          <w:b/>
          <w:bCs/>
        </w:rPr>
        <w:t>conhecia</w:t>
      </w:r>
      <w:r w:rsidRPr="007773CF">
        <w:t xml:space="preserve"> </w:t>
      </w:r>
      <w:r w:rsidRPr="007773CF">
        <w:rPr>
          <w:b/>
          <w:bCs/>
        </w:rPr>
        <w:t>o</w:t>
      </w:r>
      <w:r w:rsidRPr="007773CF">
        <w:t xml:space="preserve"> </w:t>
      </w:r>
      <w:r w:rsidRPr="007773CF">
        <w:rPr>
          <w:b/>
          <w:bCs/>
        </w:rPr>
        <w:t>acusado</w:t>
      </w:r>
      <w:r w:rsidRPr="007773CF">
        <w:t xml:space="preserve"> e </w:t>
      </w:r>
      <w:r w:rsidRPr="007773CF">
        <w:rPr>
          <w:b/>
          <w:bCs/>
        </w:rPr>
        <w:t>não</w:t>
      </w:r>
      <w:r w:rsidRPr="007773CF">
        <w:t xml:space="preserve"> </w:t>
      </w:r>
      <w:r w:rsidRPr="007773CF">
        <w:rPr>
          <w:b/>
          <w:bCs/>
        </w:rPr>
        <w:t>tinha</w:t>
      </w:r>
      <w:r w:rsidRPr="007773CF">
        <w:t xml:space="preserve"> </w:t>
      </w:r>
      <w:r w:rsidRPr="007773CF">
        <w:rPr>
          <w:b/>
          <w:bCs/>
        </w:rPr>
        <w:t>nem</w:t>
      </w:r>
      <w:r w:rsidRPr="007773CF">
        <w:t xml:space="preserve"> </w:t>
      </w:r>
      <w:r w:rsidRPr="007773CF">
        <w:rPr>
          <w:b/>
          <w:bCs/>
        </w:rPr>
        <w:t>ideia</w:t>
      </w:r>
      <w:r w:rsidRPr="007773CF">
        <w:t xml:space="preserve"> </w:t>
      </w:r>
      <w:r w:rsidRPr="007773CF">
        <w:rPr>
          <w:b/>
          <w:bCs/>
        </w:rPr>
        <w:t>do</w:t>
      </w:r>
      <w:r w:rsidRPr="007773CF">
        <w:t xml:space="preserve"> </w:t>
      </w:r>
      <w:r w:rsidRPr="007773CF">
        <w:rPr>
          <w:b/>
          <w:bCs/>
        </w:rPr>
        <w:t>automóvel</w:t>
      </w:r>
      <w:r w:rsidRPr="007773CF">
        <w:t xml:space="preserve"> </w:t>
      </w:r>
      <w:r w:rsidRPr="007773CF">
        <w:rPr>
          <w:b/>
          <w:bCs/>
        </w:rPr>
        <w:t>mencionado</w:t>
      </w:r>
      <w:r w:rsidRPr="007773CF">
        <w:rPr>
          <w:sz w:val="20"/>
          <w:szCs w:val="18"/>
        </w:rPr>
        <w:t xml:space="preserve"> (evento 99, VÍDEO5, 5m59s-6m26s)</w:t>
      </w:r>
      <w:r w:rsidRPr="007773CF">
        <w:t>.</w:t>
      </w:r>
    </w:p>
    <w:p w14:paraId="2FF4CDC8" w14:textId="66544E9C" w:rsidR="00CD51CB" w:rsidRDefault="00401F4D" w:rsidP="00CD51CB">
      <w:pPr>
        <w:pStyle w:val="SemEspaamento"/>
      </w:pPr>
      <w:r>
        <w:t>E o próprio Delegado de Polícia que concluiu o inquérito, José Antônio Amábile, afirmou em seu depoimento judicial que, no seu entender, por conta d</w:t>
      </w:r>
      <w:r w:rsidR="00C47D48">
        <w:t>e supost</w:t>
      </w:r>
      <w:r>
        <w:t xml:space="preserve">as informações recebidas </w:t>
      </w:r>
      <w:r w:rsidRPr="00CD51CB">
        <w:rPr>
          <w:sz w:val="22"/>
          <w:szCs w:val="20"/>
        </w:rPr>
        <w:t>– e não documentadas –</w:t>
      </w:r>
      <w:r>
        <w:t xml:space="preserve">, </w:t>
      </w:r>
      <w:r w:rsidRPr="00251168">
        <w:rPr>
          <w:b/>
          <w:bCs/>
        </w:rPr>
        <w:t>existiam</w:t>
      </w:r>
      <w:r>
        <w:t xml:space="preserve"> “</w:t>
      </w:r>
      <w:r w:rsidRPr="00905BB4">
        <w:rPr>
          <w:b/>
          <w:bCs/>
          <w:i/>
          <w:iCs/>
          <w:u w:val="single"/>
        </w:rPr>
        <w:t>indícios</w:t>
      </w:r>
      <w:r w:rsidRPr="00CD51CB">
        <w:rPr>
          <w:i/>
          <w:iCs/>
        </w:rPr>
        <w:t>, haviam fortes indícios, de que o Fernando estaria nesse assalto</w:t>
      </w:r>
      <w:r>
        <w:t xml:space="preserve">” </w:t>
      </w:r>
      <w:r w:rsidRPr="00CD51CB">
        <w:rPr>
          <w:sz w:val="20"/>
          <w:szCs w:val="18"/>
        </w:rPr>
        <w:t>(evento 99, VÍDEO8, 4m8s-4m18s)</w:t>
      </w:r>
      <w:r>
        <w:t>, o que reforça,</w:t>
      </w:r>
      <w:r w:rsidR="00CD51CB">
        <w:t xml:space="preserve"> ainda mais, a </w:t>
      </w:r>
      <w:r w:rsidR="00CD51CB" w:rsidRPr="00E367B2">
        <w:rPr>
          <w:b/>
          <w:bCs/>
          <w:u w:val="single"/>
        </w:rPr>
        <w:t>falta</w:t>
      </w:r>
      <w:r w:rsidR="00CD51CB">
        <w:t xml:space="preserve"> </w:t>
      </w:r>
      <w:r w:rsidR="00CD51CB" w:rsidRPr="00E367B2">
        <w:rPr>
          <w:b/>
          <w:bCs/>
          <w:u w:val="single"/>
        </w:rPr>
        <w:t>de</w:t>
      </w:r>
      <w:r w:rsidR="00CD51CB">
        <w:t xml:space="preserve"> </w:t>
      </w:r>
      <w:r w:rsidR="00CD51CB" w:rsidRPr="00E367B2">
        <w:rPr>
          <w:b/>
          <w:bCs/>
          <w:u w:val="single"/>
        </w:rPr>
        <w:t>certeza</w:t>
      </w:r>
      <w:r w:rsidR="00CD51CB">
        <w:t xml:space="preserve"> </w:t>
      </w:r>
      <w:r w:rsidR="00CD51CB" w:rsidRPr="00F81D8F">
        <w:t>necessária</w:t>
      </w:r>
      <w:r w:rsidR="00CD51CB">
        <w:t xml:space="preserve"> para a </w:t>
      </w:r>
      <w:r w:rsidR="00CD51CB" w:rsidRPr="00F81D8F">
        <w:t>condenação</w:t>
      </w:r>
      <w:r w:rsidR="00CD51CB">
        <w:t xml:space="preserve"> </w:t>
      </w:r>
      <w:r w:rsidR="00C47D48">
        <w:t>ou</w:t>
      </w:r>
      <w:r w:rsidR="00CD51CB">
        <w:t xml:space="preserve"> confirmação da autoria com base apenas no relatório policial n. 77/2022/SIC.</w:t>
      </w:r>
    </w:p>
    <w:p w14:paraId="5F692264" w14:textId="5AEBD35A" w:rsidR="00401F4D" w:rsidRDefault="00401F4D" w:rsidP="009A3504">
      <w:pPr>
        <w:pStyle w:val="SemEspaamento"/>
      </w:pPr>
      <w:r>
        <w:t xml:space="preserve">Dessa forma, </w:t>
      </w:r>
      <w:r w:rsidR="00CD51CB" w:rsidRPr="00CD51CB">
        <w:rPr>
          <w:b/>
          <w:bCs/>
        </w:rPr>
        <w:t xml:space="preserve">todas </w:t>
      </w:r>
      <w:r w:rsidRPr="00CD51CB">
        <w:rPr>
          <w:b/>
          <w:bCs/>
        </w:rPr>
        <w:t>as provas</w:t>
      </w:r>
      <w:r>
        <w:t xml:space="preserve"> colhidas durante a instrução criminal só </w:t>
      </w:r>
      <w:r w:rsidRPr="00AE2231">
        <w:rPr>
          <w:b/>
          <w:bCs/>
        </w:rPr>
        <w:t>reafirmaram</w:t>
      </w:r>
      <w:r>
        <w:t xml:space="preserve"> que </w:t>
      </w:r>
      <w:r w:rsidRPr="00E367B2">
        <w:rPr>
          <w:b/>
          <w:bCs/>
        </w:rPr>
        <w:t>não</w:t>
      </w:r>
      <w:r>
        <w:t xml:space="preserve"> </w:t>
      </w:r>
      <w:r w:rsidRPr="00E367B2">
        <w:rPr>
          <w:b/>
          <w:bCs/>
        </w:rPr>
        <w:t>foi</w:t>
      </w:r>
      <w:r>
        <w:t xml:space="preserve"> </w:t>
      </w:r>
      <w:r w:rsidRPr="00E367B2">
        <w:rPr>
          <w:b/>
          <w:bCs/>
        </w:rPr>
        <w:t>reconhecido</w:t>
      </w:r>
      <w:r>
        <w:t xml:space="preserve"> qualquer dos </w:t>
      </w:r>
      <w:r w:rsidRPr="00E367B2">
        <w:rPr>
          <w:b/>
          <w:bCs/>
        </w:rPr>
        <w:t>autores</w:t>
      </w:r>
      <w:r>
        <w:t xml:space="preserve"> do delito, muito menos Fernando Soares da Luz, assim como </w:t>
      </w:r>
      <w:r w:rsidRPr="00E367B2">
        <w:rPr>
          <w:b/>
          <w:bCs/>
        </w:rPr>
        <w:t xml:space="preserve">não foi possível identificar o veículo </w:t>
      </w:r>
      <w:r>
        <w:t xml:space="preserve">ou </w:t>
      </w:r>
      <w:r w:rsidRPr="00E367B2">
        <w:rPr>
          <w:b/>
          <w:bCs/>
        </w:rPr>
        <w:t xml:space="preserve">a sua placa nos estabelecimentos próximos à </w:t>
      </w:r>
      <w:proofErr w:type="spellStart"/>
      <w:r w:rsidRPr="00E367B2">
        <w:rPr>
          <w:b/>
          <w:bCs/>
        </w:rPr>
        <w:t>Orleplast</w:t>
      </w:r>
      <w:proofErr w:type="spellEnd"/>
      <w:r w:rsidRPr="00E367B2">
        <w:rPr>
          <w:b/>
          <w:bCs/>
        </w:rPr>
        <w:t xml:space="preserve"> </w:t>
      </w:r>
      <w:r>
        <w:t xml:space="preserve">ou, ainda, constatar a presença deste automóvel no local dos fatos. </w:t>
      </w:r>
    </w:p>
    <w:p w14:paraId="5F5951BC" w14:textId="46462773" w:rsidR="00401F4D" w:rsidRDefault="00401F4D" w:rsidP="00401F4D">
      <w:pPr>
        <w:pStyle w:val="SemEspaamento"/>
      </w:pPr>
      <w:r>
        <w:t xml:space="preserve">Como visto, é evidente que </w:t>
      </w:r>
      <w:r w:rsidRPr="00F95931">
        <w:rPr>
          <w:u w:val="single"/>
        </w:rPr>
        <w:t>não</w:t>
      </w:r>
      <w:r>
        <w:t xml:space="preserve"> </w:t>
      </w:r>
      <w:r w:rsidRPr="00F95931">
        <w:rPr>
          <w:u w:val="single"/>
        </w:rPr>
        <w:t>há</w:t>
      </w:r>
      <w:r>
        <w:t xml:space="preserve"> </w:t>
      </w:r>
      <w:r w:rsidRPr="00F95931">
        <w:rPr>
          <w:u w:val="single"/>
        </w:rPr>
        <w:t>elementos</w:t>
      </w:r>
      <w:r>
        <w:t xml:space="preserve"> </w:t>
      </w:r>
      <w:r w:rsidRPr="00F95931">
        <w:rPr>
          <w:u w:val="single"/>
        </w:rPr>
        <w:t>mínimos</w:t>
      </w:r>
      <w:r>
        <w:t xml:space="preserve"> </w:t>
      </w:r>
      <w:r w:rsidRPr="00F95931">
        <w:rPr>
          <w:u w:val="single"/>
        </w:rPr>
        <w:t>sobre</w:t>
      </w:r>
      <w:r>
        <w:t xml:space="preserve"> </w:t>
      </w:r>
      <w:r w:rsidRPr="00F95931">
        <w:rPr>
          <w:u w:val="single"/>
        </w:rPr>
        <w:t>a</w:t>
      </w:r>
      <w:r>
        <w:t xml:space="preserve"> </w:t>
      </w:r>
      <w:r w:rsidRPr="00F95931">
        <w:rPr>
          <w:u w:val="single"/>
        </w:rPr>
        <w:t>autoria</w:t>
      </w:r>
      <w:r>
        <w:t xml:space="preserve"> do delito, até porque, </w:t>
      </w:r>
      <w:r w:rsidR="000D096D">
        <w:t>conforme</w:t>
      </w:r>
      <w:r>
        <w:t xml:space="preserve"> ressaltado pelos ofendidos, todos os criminosos estavam encapuzados, com o rosto coberto e não foram identificados, de modo que a instrução processual reforçou a inexistência de provas sobre a suposição da acusação em relação à participação do </w:t>
      </w:r>
      <w:r w:rsidR="00CD51CB">
        <w:t xml:space="preserve">recorrente </w:t>
      </w:r>
      <w:r>
        <w:t xml:space="preserve">no fato criminoso, o que conduz à </w:t>
      </w:r>
      <w:r w:rsidR="00CD51CB">
        <w:t xml:space="preserve">reforma da sentença apelada e à </w:t>
      </w:r>
      <w:r>
        <w:t>sua absolvição.</w:t>
      </w:r>
    </w:p>
    <w:p w14:paraId="312AA4E9" w14:textId="011B2183" w:rsidR="00E07A43" w:rsidRPr="000D096D" w:rsidRDefault="00E07A43" w:rsidP="00276CEE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5CBED477" w14:textId="66395594" w:rsidR="00D83954" w:rsidRPr="00D83954" w:rsidRDefault="00E14000" w:rsidP="00D83954">
      <w:pPr>
        <w:pStyle w:val="Ttulo"/>
      </w:pPr>
      <w:r>
        <w:t xml:space="preserve">II.2 – </w:t>
      </w:r>
      <w:r w:rsidR="00D83954">
        <w:t>Inexistência dos vídeos que supostamente fundamentam o relatório policial n. 77/2022/SIC</w:t>
      </w:r>
      <w:r w:rsidR="00570E6B">
        <w:t>. Dever de prova</w:t>
      </w:r>
      <w:r w:rsidR="007318D4">
        <w:t xml:space="preserve"> da autoria e materialidade que incumbe à ACUSAÇÃO.</w:t>
      </w:r>
    </w:p>
    <w:p w14:paraId="1FE9BEC3" w14:textId="77777777" w:rsidR="00D83954" w:rsidRDefault="00D83954" w:rsidP="00D83954">
      <w:pPr>
        <w:pStyle w:val="PargrafodaLista"/>
      </w:pPr>
    </w:p>
    <w:p w14:paraId="6269EF4A" w14:textId="77777777" w:rsidR="00BE2B29" w:rsidRDefault="00B66C26" w:rsidP="00D83954">
      <w:pPr>
        <w:pStyle w:val="SemEspaamento"/>
      </w:pPr>
      <w:r>
        <w:t>Para tentar justificar a autoria</w:t>
      </w:r>
      <w:r w:rsidR="00BE2B29">
        <w:t xml:space="preserve"> do apelante</w:t>
      </w:r>
      <w:r>
        <w:t xml:space="preserve">, Excelência, o </w:t>
      </w:r>
      <w:r>
        <w:rPr>
          <w:i/>
          <w:iCs/>
        </w:rPr>
        <w:t xml:space="preserve">decisum </w:t>
      </w:r>
      <w:r>
        <w:t xml:space="preserve">recorrido </w:t>
      </w:r>
      <w:r w:rsidR="00BE2B29">
        <w:t>se utilizou d</w:t>
      </w:r>
      <w:r w:rsidR="00D83954">
        <w:t xml:space="preserve">o relatório </w:t>
      </w:r>
      <w:r>
        <w:t>n. 77/2022/SIC</w:t>
      </w:r>
      <w:r w:rsidR="00BE2B29">
        <w:t>, que</w:t>
      </w:r>
      <w:r>
        <w:t xml:space="preserve"> </w:t>
      </w:r>
      <w:r w:rsidR="00D83954">
        <w:t>está pautado em supostos vídeos de câmeras de 2 estabelecimentos próximos ao local do fato</w:t>
      </w:r>
      <w:r w:rsidR="00BE2B29">
        <w:t>.</w:t>
      </w:r>
    </w:p>
    <w:p w14:paraId="6E4CCBC1" w14:textId="38EFB1FD" w:rsidR="00D83954" w:rsidRDefault="00BE2B29" w:rsidP="00D83954">
      <w:pPr>
        <w:pStyle w:val="SemEspaamento"/>
      </w:pPr>
      <w:r>
        <w:t xml:space="preserve">Ocorre que </w:t>
      </w:r>
      <w:r w:rsidR="00D83954">
        <w:t xml:space="preserve">a </w:t>
      </w:r>
      <w:r w:rsidR="00D83954" w:rsidRPr="007F1BB8">
        <w:rPr>
          <w:b/>
          <w:bCs/>
        </w:rPr>
        <w:t>autoridade</w:t>
      </w:r>
      <w:r w:rsidR="00D83954">
        <w:t xml:space="preserve"> </w:t>
      </w:r>
      <w:r w:rsidR="00D83954" w:rsidRPr="007F1BB8">
        <w:rPr>
          <w:b/>
          <w:bCs/>
        </w:rPr>
        <w:t>policial</w:t>
      </w:r>
      <w:r w:rsidR="00D83954">
        <w:t xml:space="preserve"> </w:t>
      </w:r>
      <w:r w:rsidR="00D83954" w:rsidRPr="007F1BB8">
        <w:rPr>
          <w:b/>
          <w:bCs/>
          <w:u w:val="single"/>
        </w:rPr>
        <w:t>NÃO</w:t>
      </w:r>
      <w:r w:rsidR="00D83954">
        <w:t xml:space="preserve"> </w:t>
      </w:r>
      <w:r w:rsidR="00D83954" w:rsidRPr="007F1BB8">
        <w:rPr>
          <w:b/>
          <w:bCs/>
          <w:u w:val="single"/>
        </w:rPr>
        <w:t>JUNTOU</w:t>
      </w:r>
      <w:r w:rsidR="00D83954">
        <w:t xml:space="preserve"> </w:t>
      </w:r>
      <w:r w:rsidR="00D83954" w:rsidRPr="007F1BB8">
        <w:rPr>
          <w:b/>
          <w:bCs/>
        </w:rPr>
        <w:t>aos</w:t>
      </w:r>
      <w:r w:rsidR="00D83954">
        <w:t xml:space="preserve"> </w:t>
      </w:r>
      <w:r w:rsidR="00D83954" w:rsidRPr="007F1BB8">
        <w:rPr>
          <w:b/>
          <w:bCs/>
        </w:rPr>
        <w:t>autos</w:t>
      </w:r>
      <w:r w:rsidR="00D83954">
        <w:t xml:space="preserve"> os </w:t>
      </w:r>
      <w:r w:rsidR="00D83954" w:rsidRPr="007F1BB8">
        <w:rPr>
          <w:b/>
          <w:bCs/>
        </w:rPr>
        <w:t>registros</w:t>
      </w:r>
      <w:r w:rsidR="00D83954">
        <w:t xml:space="preserve"> </w:t>
      </w:r>
      <w:r w:rsidR="00D83954" w:rsidRPr="007F1BB8">
        <w:rPr>
          <w:b/>
          <w:bCs/>
        </w:rPr>
        <w:t>audiovisuais</w:t>
      </w:r>
      <w:r w:rsidR="00D83954">
        <w:t xml:space="preserve">, o que impede a confirmação sobre a </w:t>
      </w:r>
      <w:r w:rsidR="00D83954" w:rsidRPr="00524B1A">
        <w:rPr>
          <w:u w:val="single"/>
        </w:rPr>
        <w:t>veracidade</w:t>
      </w:r>
      <w:r w:rsidR="00D83954">
        <w:t xml:space="preserve"> </w:t>
      </w:r>
      <w:r w:rsidR="00D83954" w:rsidRPr="00524B1A">
        <w:rPr>
          <w:u w:val="single"/>
        </w:rPr>
        <w:t>dos</w:t>
      </w:r>
      <w:r w:rsidR="00D83954">
        <w:t xml:space="preserve"> </w:t>
      </w:r>
      <w:r w:rsidR="00D83954" w:rsidRPr="00524B1A">
        <w:rPr>
          <w:u w:val="single"/>
        </w:rPr>
        <w:t>fatos</w:t>
      </w:r>
      <w:r w:rsidR="00D83954">
        <w:t xml:space="preserve"> relatados pela autoridade, além de obstar a certificação da </w:t>
      </w:r>
      <w:r w:rsidR="00D83954" w:rsidRPr="00524B1A">
        <w:rPr>
          <w:u w:val="single"/>
        </w:rPr>
        <w:t>autenticidade</w:t>
      </w:r>
      <w:r w:rsidR="00D83954">
        <w:t xml:space="preserve"> desse documento ou a </w:t>
      </w:r>
      <w:r w:rsidR="00D83954" w:rsidRPr="00524B1A">
        <w:rPr>
          <w:u w:val="single"/>
        </w:rPr>
        <w:t>origem</w:t>
      </w:r>
      <w:r w:rsidR="00D83954">
        <w:t xml:space="preserve"> </w:t>
      </w:r>
      <w:r w:rsidR="00D83954" w:rsidRPr="00524B1A">
        <w:rPr>
          <w:u w:val="single"/>
        </w:rPr>
        <w:t>lícita</w:t>
      </w:r>
      <w:r w:rsidR="00D83954">
        <w:t xml:space="preserve"> de sua obtenção, em evidente afronta ao contraditório e à ampla defesa. </w:t>
      </w:r>
    </w:p>
    <w:p w14:paraId="5E6F1CF4" w14:textId="13751FA3" w:rsidR="00945849" w:rsidRDefault="00945849" w:rsidP="0080670E">
      <w:pPr>
        <w:pStyle w:val="SemEspaamento"/>
      </w:pPr>
      <w:r>
        <w:t>E, com a devida vênia, não há como dar guarida à afirmação da sentença recorrida de que</w:t>
      </w:r>
      <w:r w:rsidR="00975B78">
        <w:t>,</w:t>
      </w:r>
      <w:r>
        <w:t xml:space="preserve"> “</w:t>
      </w:r>
      <w:r w:rsidR="00975B78" w:rsidRPr="00975B78">
        <w:rPr>
          <w:i/>
          <w:iCs/>
        </w:rPr>
        <w:t>Apesar de colocar em dúvida a credibilidade das imagens das câmeras de videomonitoramento que flagraram o veículo do acusado, sob a alegação de que não é possível verificar a placa e modelo do automóvel, bem como que não foi juntado o respectivo vídeo, é se de ressaltar que o acusado tanto na fase investigativa quanto na fase judicial foi assistido por advogado constituído, de modo que poderia, acaso pretendesse desconstituir a prova, pleitear a juntada dos vídeos a tempo e modo. Contudo, na resposta à acusação não formulou nenhum pedido nesse sentido e, após a audiência de instrução e julgamento, nada requereu a título de diligências</w:t>
      </w:r>
      <w:r w:rsidR="00975B78">
        <w:t>”.</w:t>
      </w:r>
    </w:p>
    <w:p w14:paraId="79B1EA99" w14:textId="58AA56C8" w:rsidR="001D5DA3" w:rsidRDefault="00F4458C" w:rsidP="0080670E">
      <w:pPr>
        <w:pStyle w:val="SemEspaamento"/>
      </w:pPr>
      <w:r>
        <w:t xml:space="preserve">Excelência, em flagrante afronta a todo o sistema acusatório do processo penal, </w:t>
      </w:r>
      <w:r w:rsidR="00F92B6D">
        <w:t>essa conclusão d</w:t>
      </w:r>
      <w:r>
        <w:t>a sentença recorrida simplesmente</w:t>
      </w:r>
      <w:r w:rsidR="00F92B6D">
        <w:t xml:space="preserve"> </w:t>
      </w:r>
      <w:r w:rsidR="00F92B6D" w:rsidRPr="00E32F49">
        <w:rPr>
          <w:b/>
          <w:bCs/>
        </w:rPr>
        <w:t xml:space="preserve">inverte o ônus da prova para </w:t>
      </w:r>
      <w:r w:rsidR="005D60A0">
        <w:rPr>
          <w:b/>
          <w:bCs/>
        </w:rPr>
        <w:t>impor à</w:t>
      </w:r>
      <w:r w:rsidR="00F92B6D" w:rsidRPr="00E32F49">
        <w:rPr>
          <w:b/>
          <w:bCs/>
        </w:rPr>
        <w:t xml:space="preserve"> defesa provar a inocência do acusado</w:t>
      </w:r>
      <w:r w:rsidR="00F92B6D">
        <w:t xml:space="preserve">, quando, em verdade, cabe à acusação </w:t>
      </w:r>
      <w:r w:rsidR="004641FB">
        <w:t>com</w:t>
      </w:r>
      <w:r w:rsidR="00F92B6D">
        <w:t>provar a materialidade e a autoria delitiva</w:t>
      </w:r>
      <w:r w:rsidR="001D5DA3">
        <w:t xml:space="preserve">. </w:t>
      </w:r>
    </w:p>
    <w:p w14:paraId="2F02BF64" w14:textId="294CEC99" w:rsidR="00551F33" w:rsidRDefault="004E7DFE" w:rsidP="0080670E">
      <w:pPr>
        <w:pStyle w:val="SemEspaamento"/>
      </w:pPr>
      <w:r>
        <w:t>Ora, s</w:t>
      </w:r>
      <w:r w:rsidR="001D5DA3">
        <w:t xml:space="preserve">e </w:t>
      </w:r>
      <w:r w:rsidR="00551F33">
        <w:t xml:space="preserve">o Ministério Público </w:t>
      </w:r>
      <w:r w:rsidR="001D5DA3">
        <w:t xml:space="preserve">não se importou em pedir a juntada dos vídeos que fundamentam </w:t>
      </w:r>
      <w:r w:rsidR="005D60A0">
        <w:t xml:space="preserve">o </w:t>
      </w:r>
      <w:r w:rsidR="001D5DA3">
        <w:t>relatório policial no qual é apontad</w:t>
      </w:r>
      <w:r>
        <w:t xml:space="preserve">a possível autoria, </w:t>
      </w:r>
      <w:r w:rsidR="00C30275">
        <w:t xml:space="preserve">para certificar o conteúdo e a veracidade da gravação, </w:t>
      </w:r>
      <w:r w:rsidR="00551F33">
        <w:t>é a acusação que</w:t>
      </w:r>
      <w:r w:rsidR="00E32F49">
        <w:t>, agora,</w:t>
      </w:r>
      <w:r w:rsidR="00551F33">
        <w:t xml:space="preserve"> </w:t>
      </w:r>
      <w:r w:rsidR="00C30275">
        <w:t xml:space="preserve">deve arcar com o ônus de não ter </w:t>
      </w:r>
      <w:r w:rsidR="00280190">
        <w:t>demonstrado</w:t>
      </w:r>
      <w:r w:rsidR="00C30275">
        <w:t>, de forma minimamente razoável, a</w:t>
      </w:r>
      <w:r w:rsidR="00551F33">
        <w:t xml:space="preserve"> autoria.</w:t>
      </w:r>
    </w:p>
    <w:p w14:paraId="58EF8819" w14:textId="685E7385" w:rsidR="001D5DA3" w:rsidRDefault="00551F33" w:rsidP="0080670E">
      <w:pPr>
        <w:pStyle w:val="SemEspaamento"/>
      </w:pPr>
      <w:r>
        <w:t>E é certo que o apelante não pode ser prejudicado por conta da falta dess</w:t>
      </w:r>
      <w:r w:rsidR="00F54F09">
        <w:t>a documentação</w:t>
      </w:r>
      <w:r w:rsidR="00280190">
        <w:t>,</w:t>
      </w:r>
      <w:r w:rsidR="00551F84">
        <w:t xml:space="preserve"> ainda mais quando, desde a resposta à acusação, denuncia a falta desse material </w:t>
      </w:r>
      <w:r w:rsidR="00AF4DCC">
        <w:t>nos autos.</w:t>
      </w:r>
    </w:p>
    <w:p w14:paraId="13318FBF" w14:textId="3C300D18" w:rsidR="00D83954" w:rsidRDefault="00AF4DCC" w:rsidP="00AF4DCC">
      <w:pPr>
        <w:pStyle w:val="SemEspaamento"/>
      </w:pPr>
      <w:r>
        <w:t xml:space="preserve">Mesmo assim, ainda que fosse válida a premissa firmada pelo </w:t>
      </w:r>
      <w:r>
        <w:rPr>
          <w:i/>
          <w:iCs/>
        </w:rPr>
        <w:t xml:space="preserve">decisum </w:t>
      </w:r>
      <w:r>
        <w:t>apelado</w:t>
      </w:r>
      <w:r w:rsidR="00D83954">
        <w:t xml:space="preserve">, </w:t>
      </w:r>
      <w:r w:rsidR="0028756E">
        <w:t xml:space="preserve">as imagens </w:t>
      </w:r>
      <w:r>
        <w:t xml:space="preserve">do relatório policial n. 77/2022/SIC </w:t>
      </w:r>
      <w:r w:rsidR="005D60A0">
        <w:t xml:space="preserve">deixam </w:t>
      </w:r>
      <w:r>
        <w:t>clar</w:t>
      </w:r>
      <w:r w:rsidR="005D60A0">
        <w:t>o</w:t>
      </w:r>
      <w:r>
        <w:t xml:space="preserve"> </w:t>
      </w:r>
      <w:r w:rsidR="0028756E">
        <w:t>que</w:t>
      </w:r>
      <w:r>
        <w:t xml:space="preserve"> </w:t>
      </w:r>
      <w:r w:rsidR="00D83954" w:rsidRPr="005D60A0">
        <w:rPr>
          <w:u w:val="single"/>
        </w:rPr>
        <w:t xml:space="preserve">não há como saber </w:t>
      </w:r>
      <w:r w:rsidR="005D60A0" w:rsidRPr="005D60A0">
        <w:rPr>
          <w:u w:val="single"/>
        </w:rPr>
        <w:t xml:space="preserve">sequer </w:t>
      </w:r>
      <w:r w:rsidR="00D83954" w:rsidRPr="005D60A0">
        <w:rPr>
          <w:u w:val="single"/>
        </w:rPr>
        <w:t>qual é o modelo do veículo</w:t>
      </w:r>
      <w:r w:rsidR="00D83954">
        <w:t xml:space="preserve"> que </w:t>
      </w:r>
      <w:r w:rsidR="0028756E">
        <w:t>teria sido filmado</w:t>
      </w:r>
      <w:r w:rsidR="00D83954">
        <w:t xml:space="preserve"> </w:t>
      </w:r>
      <w:r w:rsidR="0028756E">
        <w:t>n</w:t>
      </w:r>
      <w:r w:rsidR="00D83954">
        <w:t xml:space="preserve">os locais supostamente próximos à sede da empresa </w:t>
      </w:r>
      <w:proofErr w:type="spellStart"/>
      <w:r w:rsidR="00D83954">
        <w:t>Orleplast</w:t>
      </w:r>
      <w:proofErr w:type="spellEnd"/>
      <w:r w:rsidR="00D83954">
        <w:t xml:space="preserve">, colacionadas no relatório, </w:t>
      </w:r>
      <w:r w:rsidR="00D83954" w:rsidRPr="00AF4DCC">
        <w:rPr>
          <w:u w:val="single"/>
        </w:rPr>
        <w:t>nem</w:t>
      </w:r>
      <w:r w:rsidR="00D83954" w:rsidRPr="003052D8">
        <w:t xml:space="preserve"> </w:t>
      </w:r>
      <w:r w:rsidR="00D83954" w:rsidRPr="005D60A0">
        <w:rPr>
          <w:u w:val="single"/>
        </w:rPr>
        <w:t xml:space="preserve">mesmo é possível identificar </w:t>
      </w:r>
      <w:r w:rsidR="006545D3" w:rsidRPr="005D60A0">
        <w:rPr>
          <w:u w:val="single"/>
        </w:rPr>
        <w:t>em qual local</w:t>
      </w:r>
      <w:r w:rsidR="006545D3" w:rsidRPr="006545D3">
        <w:t xml:space="preserve"> </w:t>
      </w:r>
      <w:r w:rsidR="00D83954">
        <w:t xml:space="preserve">teria sido realizado o registro visual. Vejamos </w:t>
      </w:r>
      <w:r w:rsidR="00D83954" w:rsidRPr="00AF4DCC">
        <w:rPr>
          <w:sz w:val="20"/>
          <w:szCs w:val="18"/>
        </w:rPr>
        <w:t>(evento 1, INQ3, p. 9/10)</w:t>
      </w:r>
      <w:r w:rsidR="00D83954">
        <w:t>:</w:t>
      </w:r>
    </w:p>
    <w:p w14:paraId="6F6443C3" w14:textId="31F0306A" w:rsidR="00D83954" w:rsidRPr="00D860D6" w:rsidRDefault="00D83954" w:rsidP="00D83954">
      <w:pPr>
        <w:pStyle w:val="Ttulo2"/>
        <w:rPr>
          <w:sz w:val="14"/>
          <w:szCs w:val="14"/>
        </w:rPr>
      </w:pPr>
    </w:p>
    <w:p w14:paraId="74888493" w14:textId="290EE0BB" w:rsidR="00D83954" w:rsidRDefault="00D83954" w:rsidP="00D83954">
      <w:pPr>
        <w:pStyle w:val="SemEspaamento"/>
        <w:numPr>
          <w:ilvl w:val="0"/>
          <w:numId w:val="0"/>
        </w:numPr>
        <w:ind w:left="-142"/>
        <w:jc w:val="center"/>
      </w:pPr>
      <w:r>
        <w:rPr>
          <w:noProof/>
        </w:rPr>
        <w:drawing>
          <wp:inline distT="0" distB="0" distL="0" distR="0" wp14:anchorId="1CD552FD" wp14:editId="2346B7F9">
            <wp:extent cx="6101126" cy="3135086"/>
            <wp:effectExtent l="0" t="0" r="0" b="8255"/>
            <wp:docPr id="900789491" name="Imagem 1" descr="Uma imagem contendo edifício, ao ar livre, rua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9491" name="Imagem 1" descr="Uma imagem contendo edifício, ao ar livre, rua, homem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869" cy="313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2FB9B" w14:textId="77777777" w:rsidR="00D83954" w:rsidRDefault="00D83954" w:rsidP="00D83954">
      <w:pPr>
        <w:pStyle w:val="SemEspaamento"/>
        <w:numPr>
          <w:ilvl w:val="0"/>
          <w:numId w:val="0"/>
        </w:numPr>
        <w:ind w:left="-284"/>
        <w:jc w:val="center"/>
      </w:pPr>
      <w:r>
        <w:rPr>
          <w:noProof/>
        </w:rPr>
        <w:drawing>
          <wp:inline distT="0" distB="0" distL="0" distR="0" wp14:anchorId="4F162FA9" wp14:editId="1EED12D6">
            <wp:extent cx="5781675" cy="3099218"/>
            <wp:effectExtent l="0" t="0" r="0" b="6350"/>
            <wp:docPr id="434720775" name="Imagem 3" descr="Foto preta e branca de carro na ru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0775" name="Imagem 3" descr="Foto preta e branca de carro na ru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09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3B0E" w14:textId="77777777" w:rsidR="00D83954" w:rsidRPr="00106B0D" w:rsidRDefault="00D83954" w:rsidP="00D83954">
      <w:pPr>
        <w:pStyle w:val="Ttulo2"/>
        <w:rPr>
          <w:sz w:val="10"/>
          <w:szCs w:val="10"/>
        </w:rPr>
      </w:pPr>
    </w:p>
    <w:p w14:paraId="6E656871" w14:textId="24F1EE21" w:rsidR="00D83954" w:rsidRPr="009440CE" w:rsidRDefault="00D83954" w:rsidP="00D83954">
      <w:pPr>
        <w:pStyle w:val="SemEspaamento"/>
      </w:pPr>
      <w:r w:rsidRPr="009440CE">
        <w:t xml:space="preserve">Como visto, Excelência, </w:t>
      </w:r>
      <w:r w:rsidR="006545D3" w:rsidRPr="009440CE">
        <w:t xml:space="preserve">ao contrário do que sustenta a sentença recorrida, </w:t>
      </w:r>
      <w:r w:rsidR="00503238" w:rsidRPr="009440CE">
        <w:t xml:space="preserve">o </w:t>
      </w:r>
      <w:r w:rsidRPr="009440CE">
        <w:t xml:space="preserve">relatório </w:t>
      </w:r>
      <w:r w:rsidR="00503238" w:rsidRPr="009440CE">
        <w:t xml:space="preserve">policial n. 77/2022/SIC </w:t>
      </w:r>
      <w:r w:rsidRPr="009440CE">
        <w:t xml:space="preserve">apenas confirma que </w:t>
      </w:r>
      <w:r w:rsidRPr="009440CE">
        <w:rPr>
          <w:b/>
          <w:bCs/>
        </w:rPr>
        <w:t>NENHUMA</w:t>
      </w:r>
      <w:r w:rsidRPr="009440CE">
        <w:t xml:space="preserve"> </w:t>
      </w:r>
      <w:r w:rsidRPr="009440CE">
        <w:rPr>
          <w:b/>
          <w:bCs/>
        </w:rPr>
        <w:t>DAS</w:t>
      </w:r>
      <w:r w:rsidRPr="009440CE">
        <w:t xml:space="preserve"> </w:t>
      </w:r>
      <w:r w:rsidRPr="009440CE">
        <w:rPr>
          <w:b/>
          <w:bCs/>
        </w:rPr>
        <w:t>IMAGENS</w:t>
      </w:r>
      <w:r w:rsidRPr="009440CE">
        <w:t xml:space="preserve"> dessas 2 câmeras </w:t>
      </w:r>
      <w:r w:rsidRPr="009440CE">
        <w:rPr>
          <w:b/>
          <w:bCs/>
        </w:rPr>
        <w:t>identificam</w:t>
      </w:r>
      <w:r w:rsidRPr="009440CE">
        <w:t xml:space="preserve"> </w:t>
      </w:r>
      <w:r w:rsidRPr="009440CE">
        <w:rPr>
          <w:b/>
          <w:bCs/>
        </w:rPr>
        <w:t>a</w:t>
      </w:r>
      <w:r w:rsidRPr="009440CE">
        <w:t xml:space="preserve"> </w:t>
      </w:r>
      <w:r w:rsidRPr="009440CE">
        <w:rPr>
          <w:b/>
          <w:bCs/>
        </w:rPr>
        <w:t>placa</w:t>
      </w:r>
      <w:r w:rsidRPr="009440CE">
        <w:t xml:space="preserve"> ou o </w:t>
      </w:r>
      <w:r w:rsidRPr="009440CE">
        <w:rPr>
          <w:b/>
          <w:bCs/>
        </w:rPr>
        <w:t>modelo</w:t>
      </w:r>
      <w:r w:rsidRPr="009440CE">
        <w:t xml:space="preserve"> </w:t>
      </w:r>
      <w:r w:rsidRPr="009440CE">
        <w:rPr>
          <w:b/>
          <w:bCs/>
        </w:rPr>
        <w:t>do</w:t>
      </w:r>
      <w:r w:rsidRPr="009440CE">
        <w:t xml:space="preserve"> </w:t>
      </w:r>
      <w:r w:rsidRPr="009440CE">
        <w:rPr>
          <w:b/>
          <w:bCs/>
        </w:rPr>
        <w:t>veículo</w:t>
      </w:r>
      <w:r w:rsidRPr="009440CE">
        <w:t xml:space="preserve"> filmado e evidenciam que </w:t>
      </w:r>
      <w:r w:rsidRPr="009440CE">
        <w:rPr>
          <w:b/>
          <w:bCs/>
        </w:rPr>
        <w:t xml:space="preserve">não há nitidez ou clareza </w:t>
      </w:r>
      <w:r w:rsidRPr="009440CE">
        <w:t>dos registros visuais</w:t>
      </w:r>
      <w:r w:rsidR="00D04C82">
        <w:t>, que são de baixíssima qualidade</w:t>
      </w:r>
      <w:r w:rsidRPr="009440CE">
        <w:t xml:space="preserve">. </w:t>
      </w:r>
    </w:p>
    <w:p w14:paraId="4364A7AB" w14:textId="576567BD" w:rsidR="00D83954" w:rsidRPr="0087572E" w:rsidRDefault="00D83954" w:rsidP="00D83954">
      <w:pPr>
        <w:pStyle w:val="SemEspaamento"/>
        <w:rPr>
          <w:sz w:val="18"/>
          <w:szCs w:val="18"/>
        </w:rPr>
      </w:pPr>
      <w:r>
        <w:t xml:space="preserve">Aliás, na </w:t>
      </w:r>
      <w:r w:rsidR="004C6AA7">
        <w:t xml:space="preserve">primeira </w:t>
      </w:r>
      <w:r>
        <w:t xml:space="preserve">imagem </w:t>
      </w:r>
      <w:r w:rsidR="004C6AA7">
        <w:t xml:space="preserve">colacionada pela sentença recorrida </w:t>
      </w:r>
      <w:r w:rsidR="004C6AA7" w:rsidRPr="004C6AA7">
        <w:rPr>
          <w:sz w:val="20"/>
          <w:szCs w:val="18"/>
        </w:rPr>
        <w:t>(evento 107, p. 8)</w:t>
      </w:r>
      <w:r w:rsidR="004C6AA7">
        <w:t xml:space="preserve">, </w:t>
      </w:r>
      <w:r>
        <w:t>que seria do primeiro estabelecimento próximo ao local do delito</w:t>
      </w:r>
      <w:r w:rsidR="00604B11">
        <w:t xml:space="preserve"> </w:t>
      </w:r>
      <w:r w:rsidR="00604B11" w:rsidRPr="00604B11">
        <w:rPr>
          <w:sz w:val="20"/>
          <w:szCs w:val="18"/>
        </w:rPr>
        <w:t>(Bar do Cheiro)</w:t>
      </w:r>
      <w:r>
        <w:t xml:space="preserve">, a única coisa que se constata é um automóvel de porte médio, não sendo possível identificar o modelo, se é </w:t>
      </w:r>
      <w:r w:rsidRPr="006D18F4">
        <w:rPr>
          <w:i/>
          <w:iCs/>
        </w:rPr>
        <w:t>sedan</w:t>
      </w:r>
      <w:r>
        <w:t xml:space="preserve"> ou </w:t>
      </w:r>
      <w:proofErr w:type="spellStart"/>
      <w:r w:rsidRPr="006D18F4">
        <w:rPr>
          <w:i/>
          <w:iCs/>
        </w:rPr>
        <w:t>hatch</w:t>
      </w:r>
      <w:proofErr w:type="spellEnd"/>
      <w:r>
        <w:t xml:space="preserve">, nem mesmo individualizar qualquer outra característica do veículo: </w:t>
      </w:r>
    </w:p>
    <w:p w14:paraId="07812543" w14:textId="77777777" w:rsidR="00D83954" w:rsidRPr="00106B0D" w:rsidRDefault="00D83954" w:rsidP="00D83954">
      <w:pPr>
        <w:pStyle w:val="Ttulo2"/>
        <w:rPr>
          <w:sz w:val="8"/>
          <w:szCs w:val="8"/>
        </w:rPr>
      </w:pPr>
    </w:p>
    <w:p w14:paraId="007F4287" w14:textId="77777777" w:rsidR="00D83954" w:rsidRDefault="00D83954" w:rsidP="00D83954">
      <w:pPr>
        <w:pStyle w:val="SemEspaamento"/>
        <w:numPr>
          <w:ilvl w:val="0"/>
          <w:numId w:val="0"/>
        </w:num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2FB9CD33" wp14:editId="4070BC6F">
            <wp:extent cx="3541118" cy="2400300"/>
            <wp:effectExtent l="0" t="0" r="2540" b="0"/>
            <wp:docPr id="404566760" name="Imagem 2" descr="Foto em preto e branc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66760" name="Imagem 2" descr="Foto em preto e branc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615" cy="240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D796" w14:textId="77777777" w:rsidR="00D83954" w:rsidRPr="00BC7A0D" w:rsidRDefault="00D83954" w:rsidP="00D83954">
      <w:pPr>
        <w:pStyle w:val="Ttulo2"/>
        <w:rPr>
          <w:sz w:val="2"/>
          <w:szCs w:val="2"/>
        </w:rPr>
      </w:pPr>
    </w:p>
    <w:p w14:paraId="6C866537" w14:textId="4050444F" w:rsidR="00D83954" w:rsidRDefault="00D83954" w:rsidP="00D83954">
      <w:pPr>
        <w:pStyle w:val="SemEspaamento"/>
      </w:pPr>
      <w:r>
        <w:t xml:space="preserve">Com o devido respeito, Excelência, não </w:t>
      </w:r>
      <w:r w:rsidR="00BC7A0D">
        <w:t xml:space="preserve">há como manter a conclusão do </w:t>
      </w:r>
      <w:r w:rsidR="00E1673A" w:rsidRPr="00E1673A">
        <w:rPr>
          <w:i/>
          <w:iCs/>
        </w:rPr>
        <w:t>decisum</w:t>
      </w:r>
      <w:r w:rsidR="00E1673A">
        <w:t xml:space="preserve"> recorrido</w:t>
      </w:r>
      <w:r>
        <w:t xml:space="preserve"> </w:t>
      </w:r>
      <w:r w:rsidR="00BC7A0D">
        <w:t xml:space="preserve">de </w:t>
      </w:r>
      <w:r>
        <w:t xml:space="preserve">que essas imagens sejam suficientes para </w:t>
      </w:r>
      <w:r w:rsidR="005327BC">
        <w:t>condenar o apelante</w:t>
      </w:r>
      <w:r w:rsidR="00113929">
        <w:t xml:space="preserve">, </w:t>
      </w:r>
      <w:r>
        <w:t xml:space="preserve">envolver o </w:t>
      </w:r>
      <w:r w:rsidR="00113929">
        <w:t xml:space="preserve">seu </w:t>
      </w:r>
      <w:r>
        <w:t>automóvel no fato criminoso ou, ainda,</w:t>
      </w:r>
      <w:r w:rsidRPr="00DD36C9">
        <w:t xml:space="preserve"> </w:t>
      </w:r>
      <w:r>
        <w:t>que o relatório produzido somente no inquérito policial atestaria a autoria d</w:t>
      </w:r>
      <w:r w:rsidR="00113929">
        <w:t>e Fernando</w:t>
      </w:r>
      <w:r>
        <w:t xml:space="preserve">, </w:t>
      </w:r>
      <w:r w:rsidR="00E1673A">
        <w:t>sob pena de infringência ao</w:t>
      </w:r>
      <w:r w:rsidR="009B43ED">
        <w:t xml:space="preserve"> preceito do</w:t>
      </w:r>
      <w:r w:rsidR="00E1673A">
        <w:t xml:space="preserve"> </w:t>
      </w:r>
      <w:r w:rsidR="00E1673A">
        <w:rPr>
          <w:i/>
          <w:iCs/>
        </w:rPr>
        <w:t>in dubio pro reo</w:t>
      </w:r>
      <w:r w:rsidR="00E1673A">
        <w:t xml:space="preserve"> e </w:t>
      </w:r>
      <w:r w:rsidR="00113929">
        <w:t xml:space="preserve">de total </w:t>
      </w:r>
      <w:r w:rsidR="00767CB2">
        <w:t>subversão do sistema processual penal vigente</w:t>
      </w:r>
      <w:r>
        <w:t xml:space="preserve">. </w:t>
      </w:r>
    </w:p>
    <w:p w14:paraId="7AE5DE82" w14:textId="178DE963" w:rsidR="00D83954" w:rsidRDefault="009B43ED" w:rsidP="008640A7">
      <w:pPr>
        <w:pStyle w:val="SemEspaamento"/>
      </w:pPr>
      <w:r>
        <w:t>A</w:t>
      </w:r>
      <w:r w:rsidR="00C60AF5">
        <w:t xml:space="preserve"> falta de provas </w:t>
      </w:r>
      <w:r w:rsidR="00D05570">
        <w:t xml:space="preserve">ou indícios mínimos de </w:t>
      </w:r>
      <w:r w:rsidR="00C60AF5">
        <w:t>autoria é evidente</w:t>
      </w:r>
      <w:r>
        <w:t>. Portanto</w:t>
      </w:r>
      <w:r w:rsidR="00C60AF5">
        <w:t xml:space="preserve">, </w:t>
      </w:r>
      <w:r>
        <w:t>d</w:t>
      </w:r>
      <w:r w:rsidR="00D05570">
        <w:t>eve ser reformada a sentença recorrida para decretar a absolvição do apelante, sobretudo porque</w:t>
      </w:r>
      <w:r>
        <w:t>, d</w:t>
      </w:r>
      <w:r w:rsidR="00A82244">
        <w:t>e</w:t>
      </w:r>
      <w:r>
        <w:t xml:space="preserve"> duas uma</w:t>
      </w:r>
      <w:r w:rsidR="005E317F">
        <w:t xml:space="preserve"> </w:t>
      </w:r>
      <w:r w:rsidR="005E317F" w:rsidRPr="005E317F">
        <w:rPr>
          <w:sz w:val="20"/>
          <w:szCs w:val="18"/>
        </w:rPr>
        <w:t>(pelo menos)</w:t>
      </w:r>
      <w:r>
        <w:t xml:space="preserve">, </w:t>
      </w:r>
      <w:r w:rsidRPr="008640A7">
        <w:rPr>
          <w:b/>
          <w:bCs/>
        </w:rPr>
        <w:t>(i)</w:t>
      </w:r>
      <w:r w:rsidR="00D05570">
        <w:t xml:space="preserve"> não</w:t>
      </w:r>
      <w:r w:rsidR="00834298">
        <w:t xml:space="preserve"> há notícia</w:t>
      </w:r>
      <w:r>
        <w:t xml:space="preserve"> d</w:t>
      </w:r>
      <w:r w:rsidR="000E7C2B">
        <w:t xml:space="preserve">os </w:t>
      </w:r>
      <w:r>
        <w:t xml:space="preserve">tais </w:t>
      </w:r>
      <w:r w:rsidR="000E7C2B">
        <w:t xml:space="preserve">vídeos </w:t>
      </w:r>
      <w:r w:rsidR="00D140E8">
        <w:t>que fundamenta</w:t>
      </w:r>
      <w:r>
        <w:t>ria</w:t>
      </w:r>
      <w:r w:rsidR="00D140E8">
        <w:t>m o relatório policial n. 77/2022/SIC</w:t>
      </w:r>
      <w:r w:rsidR="00834298">
        <w:t xml:space="preserve"> e </w:t>
      </w:r>
      <w:r w:rsidRPr="008640A7">
        <w:rPr>
          <w:b/>
          <w:bCs/>
        </w:rPr>
        <w:t>(</w:t>
      </w:r>
      <w:proofErr w:type="spellStart"/>
      <w:r w:rsidRPr="008640A7">
        <w:rPr>
          <w:b/>
          <w:bCs/>
        </w:rPr>
        <w:t>ii</w:t>
      </w:r>
      <w:proofErr w:type="spellEnd"/>
      <w:r w:rsidRPr="008640A7">
        <w:rPr>
          <w:b/>
          <w:bCs/>
        </w:rPr>
        <w:t>)</w:t>
      </w:r>
      <w:r>
        <w:t xml:space="preserve"> </w:t>
      </w:r>
      <w:r w:rsidR="00834298">
        <w:t>as imagens colacionadas neste relatório evidencia</w:t>
      </w:r>
      <w:r w:rsidR="00926A6F">
        <w:t>m</w:t>
      </w:r>
      <w:r w:rsidR="00834298">
        <w:t xml:space="preserve"> a </w:t>
      </w:r>
      <w:r w:rsidR="00F00AD3">
        <w:t xml:space="preserve">falta de sinais </w:t>
      </w:r>
      <w:r w:rsidR="00926A6F">
        <w:t xml:space="preserve">de identificação </w:t>
      </w:r>
      <w:r w:rsidR="00F00AD3">
        <w:t>dos veículos</w:t>
      </w:r>
      <w:r w:rsidR="00D83954">
        <w:t>.</w:t>
      </w:r>
    </w:p>
    <w:p w14:paraId="5D8CE732" w14:textId="1D27FDB7" w:rsidR="00D83954" w:rsidRPr="00BC7A0D" w:rsidRDefault="00D83954" w:rsidP="00E14000">
      <w:pPr>
        <w:pStyle w:val="Ttulo"/>
        <w:rPr>
          <w:sz w:val="20"/>
          <w:szCs w:val="22"/>
        </w:rPr>
      </w:pPr>
    </w:p>
    <w:p w14:paraId="511C628D" w14:textId="5FF30AD2" w:rsidR="00E14000" w:rsidRDefault="00D83954" w:rsidP="00E14000">
      <w:pPr>
        <w:pStyle w:val="Ttulo"/>
      </w:pPr>
      <w:r>
        <w:t xml:space="preserve">II.3 – </w:t>
      </w:r>
      <w:r w:rsidR="00930D11">
        <w:t xml:space="preserve">Alteração da dinâmica dos fatos </w:t>
      </w:r>
      <w:r w:rsidR="00F24298">
        <w:t xml:space="preserve">feita pela r. sentença </w:t>
      </w:r>
      <w:r w:rsidR="00930D11">
        <w:t xml:space="preserve">para </w:t>
      </w:r>
      <w:r w:rsidR="00F24298">
        <w:t>condenar o apelante</w:t>
      </w:r>
      <w:r w:rsidR="00930D11">
        <w:t>,</w:t>
      </w:r>
      <w:r w:rsidR="00E14000">
        <w:t xml:space="preserve"> </w:t>
      </w:r>
      <w:r w:rsidR="00F24298">
        <w:t xml:space="preserve">com a modificação </w:t>
      </w:r>
      <w:r w:rsidR="00E14000">
        <w:t>d</w:t>
      </w:r>
      <w:r w:rsidR="00A379CF">
        <w:t>as imagens e da linha cronológica do relatório policial para tentar validar a condenação</w:t>
      </w:r>
    </w:p>
    <w:p w14:paraId="0EC9BE54" w14:textId="77777777" w:rsidR="00A379CF" w:rsidRPr="00BC7A0D" w:rsidRDefault="00A379CF" w:rsidP="00BC7A0D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D04EC8E" w14:textId="0689766B" w:rsidR="00BC13CC" w:rsidRDefault="00F05D63" w:rsidP="00703546">
      <w:pPr>
        <w:pStyle w:val="SemEspaamento"/>
      </w:pPr>
      <w:r>
        <w:t>Não bastasse isso</w:t>
      </w:r>
      <w:r w:rsidR="00A379CF">
        <w:t xml:space="preserve">, Excelência, </w:t>
      </w:r>
      <w:r>
        <w:t>conforme adiantado</w:t>
      </w:r>
      <w:r w:rsidR="009B43ED">
        <w:t xml:space="preserve"> no início deste recurso</w:t>
      </w:r>
      <w:r>
        <w:t>, a sentença condenatória</w:t>
      </w:r>
      <w:r w:rsidR="009B43ED">
        <w:t>, para justificar a condenação,</w:t>
      </w:r>
      <w:r>
        <w:t xml:space="preserve"> </w:t>
      </w:r>
      <w:r w:rsidRPr="00316018">
        <w:rPr>
          <w:b/>
          <w:bCs/>
        </w:rPr>
        <w:t>alterou a dinâmica dos fatos e as imagens</w:t>
      </w:r>
      <w:r>
        <w:t xml:space="preserve"> existentes no</w:t>
      </w:r>
      <w:r w:rsidR="00392B3E">
        <w:t xml:space="preserve"> relatório policial n. 77/2022/SIC</w:t>
      </w:r>
      <w:r w:rsidR="00B45E50">
        <w:t xml:space="preserve"> </w:t>
      </w:r>
      <w:r w:rsidR="000B1D9A" w:rsidRPr="000B1D9A">
        <w:rPr>
          <w:sz w:val="18"/>
          <w:szCs w:val="16"/>
        </w:rPr>
        <w:t>(evento 1, INQ3, p.9/11 do IP</w:t>
      </w:r>
      <w:r w:rsidR="000B1D9A">
        <w:rPr>
          <w:sz w:val="18"/>
          <w:szCs w:val="16"/>
        </w:rPr>
        <w:t xml:space="preserve"> e evento 10</w:t>
      </w:r>
      <w:r w:rsidR="00C03D8C">
        <w:rPr>
          <w:sz w:val="18"/>
          <w:szCs w:val="16"/>
        </w:rPr>
        <w:t>7, p. 8/9</w:t>
      </w:r>
      <w:r w:rsidR="000B1D9A" w:rsidRPr="000B1D9A">
        <w:rPr>
          <w:sz w:val="18"/>
          <w:szCs w:val="16"/>
        </w:rPr>
        <w:t>)</w:t>
      </w:r>
      <w:r w:rsidR="00392B3E">
        <w:t>, situação que jamais pode ser admitida p</w:t>
      </w:r>
      <w:r w:rsidR="00BB6C3F">
        <w:t xml:space="preserve">or esse Colendo Tribunal de Justiça. </w:t>
      </w:r>
    </w:p>
    <w:p w14:paraId="4512021C" w14:textId="77777777" w:rsidR="004C01F1" w:rsidRDefault="00BC13CC" w:rsidP="00E1673A">
      <w:pPr>
        <w:pStyle w:val="SemEspaamento"/>
      </w:pPr>
      <w:r>
        <w:t>Ora, o relatório policial n. 77/2022/SIC é categórico em expor</w:t>
      </w:r>
      <w:r w:rsidR="00C07A68">
        <w:t>, inicialmente,</w:t>
      </w:r>
      <w:r>
        <w:t xml:space="preserve"> que </w:t>
      </w:r>
      <w:r w:rsidR="000F6245">
        <w:t xml:space="preserve">o automóvel do apelante </w:t>
      </w:r>
      <w:r w:rsidR="000F6245" w:rsidRPr="003A4314">
        <w:rPr>
          <w:b/>
          <w:bCs/>
        </w:rPr>
        <w:t xml:space="preserve">saiu do Município </w:t>
      </w:r>
      <w:r w:rsidR="00CE10C2" w:rsidRPr="003A4314">
        <w:rPr>
          <w:b/>
          <w:bCs/>
        </w:rPr>
        <w:t xml:space="preserve">de Orleans </w:t>
      </w:r>
      <w:r w:rsidR="000F6245" w:rsidRPr="003A4314">
        <w:rPr>
          <w:b/>
          <w:bCs/>
        </w:rPr>
        <w:t xml:space="preserve">às </w:t>
      </w:r>
      <w:r w:rsidR="000F6245" w:rsidRPr="003A4314">
        <w:rPr>
          <w:b/>
          <w:bCs/>
          <w:u w:val="single"/>
        </w:rPr>
        <w:t>23h</w:t>
      </w:r>
      <w:r w:rsidR="00CE10C2" w:rsidRPr="003A4314">
        <w:rPr>
          <w:b/>
          <w:bCs/>
          <w:u w:val="single"/>
        </w:rPr>
        <w:t>57m</w:t>
      </w:r>
      <w:r w:rsidR="007B5EFA">
        <w:rPr>
          <w:b/>
          <w:bCs/>
        </w:rPr>
        <w:t>, em direção a Criciúma</w:t>
      </w:r>
      <w:r w:rsidR="00CE10C2">
        <w:t xml:space="preserve">. </w:t>
      </w:r>
    </w:p>
    <w:p w14:paraId="3FD901D9" w14:textId="3520C428" w:rsidR="007B5EFA" w:rsidRDefault="00CE10C2" w:rsidP="00E1673A">
      <w:pPr>
        <w:pStyle w:val="SemEspaamento"/>
      </w:pPr>
      <w:r>
        <w:t xml:space="preserve">Na sequência, o relatório explica que </w:t>
      </w:r>
      <w:r w:rsidR="00BC13CC">
        <w:t xml:space="preserve">identificou um veículo às </w:t>
      </w:r>
      <w:r w:rsidR="00BC13CC" w:rsidRPr="00165E02">
        <w:rPr>
          <w:u w:val="single"/>
        </w:rPr>
        <w:t>23</w:t>
      </w:r>
      <w:r w:rsidR="000F6245" w:rsidRPr="00165E02">
        <w:rPr>
          <w:u w:val="single"/>
        </w:rPr>
        <w:t>h55m</w:t>
      </w:r>
      <w:r w:rsidR="000F6245">
        <w:t xml:space="preserve"> passando em frente ao</w:t>
      </w:r>
      <w:r>
        <w:t xml:space="preserve"> Bar do Cheiro e às </w:t>
      </w:r>
      <w:r w:rsidRPr="00165E02">
        <w:rPr>
          <w:u w:val="single"/>
        </w:rPr>
        <w:t>00h03m</w:t>
      </w:r>
      <w:r>
        <w:t xml:space="preserve"> outro </w:t>
      </w:r>
      <w:r w:rsidR="003A4314">
        <w:t xml:space="preserve">automóvel passando em frente ao Bar do Diego, </w:t>
      </w:r>
      <w:r w:rsidR="003A4314" w:rsidRPr="008A5550">
        <w:rPr>
          <w:b/>
          <w:bCs/>
        </w:rPr>
        <w:t xml:space="preserve">ambos </w:t>
      </w:r>
      <w:r w:rsidR="003A4314" w:rsidRPr="008A5550">
        <w:rPr>
          <w:b/>
          <w:bCs/>
          <w:u w:val="single"/>
        </w:rPr>
        <w:t>DENTRO</w:t>
      </w:r>
      <w:r w:rsidR="003A4314" w:rsidRPr="008A5550">
        <w:rPr>
          <w:b/>
          <w:bCs/>
        </w:rPr>
        <w:t xml:space="preserve"> do Município de Orleans</w:t>
      </w:r>
      <w:r w:rsidR="003A4314">
        <w:t>. Vejamos:</w:t>
      </w:r>
    </w:p>
    <w:p w14:paraId="79C733BD" w14:textId="77777777" w:rsidR="004C01F1" w:rsidRDefault="004C01F1" w:rsidP="000070A8">
      <w:pPr>
        <w:pStyle w:val="SemEspaamento"/>
        <w:numPr>
          <w:ilvl w:val="0"/>
          <w:numId w:val="0"/>
        </w:numPr>
        <w:spacing w:line="276" w:lineRule="auto"/>
        <w:ind w:left="-426"/>
        <w:jc w:val="center"/>
        <w:rPr>
          <w:b/>
          <w:bCs/>
          <w:sz w:val="22"/>
          <w:szCs w:val="20"/>
        </w:rPr>
      </w:pPr>
    </w:p>
    <w:p w14:paraId="78BEC7DA" w14:textId="2CE06907" w:rsidR="003A4314" w:rsidRPr="003A4314" w:rsidRDefault="003A4314" w:rsidP="003A4314">
      <w:pPr>
        <w:pStyle w:val="SemEspaamento"/>
        <w:numPr>
          <w:ilvl w:val="0"/>
          <w:numId w:val="0"/>
        </w:numPr>
        <w:spacing w:line="276" w:lineRule="auto"/>
        <w:ind w:left="-426"/>
        <w:rPr>
          <w:sz w:val="14"/>
          <w:szCs w:val="14"/>
        </w:rPr>
      </w:pPr>
    </w:p>
    <w:p w14:paraId="09511DCA" w14:textId="348470A3" w:rsidR="004C01F1" w:rsidRDefault="004C01F1" w:rsidP="003A4314">
      <w:pPr>
        <w:pStyle w:val="SemEspaamento"/>
        <w:numPr>
          <w:ilvl w:val="0"/>
          <w:numId w:val="0"/>
        </w:numPr>
        <w:ind w:left="-709" w:right="-1276"/>
        <w:jc w:val="center"/>
      </w:pPr>
    </w:p>
    <w:p w14:paraId="33590813" w14:textId="57E1F734" w:rsidR="004C01F1" w:rsidRDefault="004C01F1" w:rsidP="003A4314">
      <w:pPr>
        <w:pStyle w:val="SemEspaamento"/>
        <w:numPr>
          <w:ilvl w:val="0"/>
          <w:numId w:val="0"/>
        </w:numPr>
        <w:ind w:left="-709" w:right="-1276"/>
        <w:jc w:val="center"/>
      </w:pPr>
      <w:r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0AE8217" wp14:editId="5BCFA5C3">
                <wp:simplePos x="0" y="0"/>
                <wp:positionH relativeFrom="column">
                  <wp:posOffset>2593340</wp:posOffset>
                </wp:positionH>
                <wp:positionV relativeFrom="paragraph">
                  <wp:posOffset>227330</wp:posOffset>
                </wp:positionV>
                <wp:extent cx="514350" cy="838200"/>
                <wp:effectExtent l="19050" t="0" r="38100" b="38100"/>
                <wp:wrapNone/>
                <wp:docPr id="82191290" name="Seta: para Baix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838200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27A9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7" o:spid="_x0000_s1026" type="#_x0000_t67" style="position:absolute;margin-left:204.2pt;margin-top:17.9pt;width:40.5pt;height:66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" adj="14973" fillcolor="#deeaf6 [664]" strokecolor="black [3213]" strokeweight="1pt"/>
            </w:pict>
          </mc:Fallback>
        </mc:AlternateContent>
      </w:r>
    </w:p>
    <w:p w14:paraId="460194C0" w14:textId="12345173" w:rsidR="004C01F1" w:rsidRDefault="004C01F1" w:rsidP="003A4314">
      <w:pPr>
        <w:pStyle w:val="SemEspaamento"/>
        <w:numPr>
          <w:ilvl w:val="0"/>
          <w:numId w:val="0"/>
        </w:numPr>
        <w:ind w:left="-709" w:right="-1276"/>
        <w:jc w:val="center"/>
      </w:pPr>
    </w:p>
    <w:p w14:paraId="342F6B99" w14:textId="77777777" w:rsidR="004C01F1" w:rsidRDefault="004C01F1" w:rsidP="003A4314">
      <w:pPr>
        <w:pStyle w:val="SemEspaamento"/>
        <w:numPr>
          <w:ilvl w:val="0"/>
          <w:numId w:val="0"/>
        </w:numPr>
        <w:ind w:left="-709" w:right="-1276"/>
        <w:jc w:val="center"/>
      </w:pPr>
    </w:p>
    <w:p w14:paraId="1531224F" w14:textId="77777777" w:rsidR="004C01F1" w:rsidRDefault="004C01F1" w:rsidP="003A4314">
      <w:pPr>
        <w:pStyle w:val="SemEspaamento"/>
        <w:numPr>
          <w:ilvl w:val="0"/>
          <w:numId w:val="0"/>
        </w:numPr>
        <w:ind w:left="-709" w:right="-1276"/>
        <w:jc w:val="center"/>
      </w:pPr>
    </w:p>
    <w:p w14:paraId="5FBCDD4B" w14:textId="77777777" w:rsidR="004C01F1" w:rsidRDefault="004C01F1" w:rsidP="003A4314">
      <w:pPr>
        <w:pStyle w:val="SemEspaamento"/>
        <w:numPr>
          <w:ilvl w:val="0"/>
          <w:numId w:val="0"/>
        </w:numPr>
        <w:ind w:left="-709" w:right="-1276"/>
        <w:jc w:val="center"/>
      </w:pPr>
    </w:p>
    <w:p w14:paraId="05FD2307" w14:textId="77777777" w:rsidR="004C01F1" w:rsidRDefault="004C01F1" w:rsidP="003A4314">
      <w:pPr>
        <w:pStyle w:val="SemEspaamento"/>
        <w:numPr>
          <w:ilvl w:val="0"/>
          <w:numId w:val="0"/>
        </w:numPr>
        <w:ind w:left="-709" w:right="-1276"/>
        <w:jc w:val="center"/>
      </w:pPr>
    </w:p>
    <w:p w14:paraId="2C54D5CD" w14:textId="77777777" w:rsidR="004C01F1" w:rsidRDefault="004C01F1" w:rsidP="003A4314">
      <w:pPr>
        <w:pStyle w:val="SemEspaamento"/>
        <w:numPr>
          <w:ilvl w:val="0"/>
          <w:numId w:val="0"/>
        </w:numPr>
        <w:ind w:left="-709" w:right="-1276"/>
        <w:jc w:val="center"/>
      </w:pPr>
    </w:p>
    <w:p w14:paraId="4ADCE819" w14:textId="77777777" w:rsidR="004C01F1" w:rsidRDefault="004C01F1" w:rsidP="003A4314">
      <w:pPr>
        <w:pStyle w:val="SemEspaamento"/>
        <w:numPr>
          <w:ilvl w:val="0"/>
          <w:numId w:val="0"/>
        </w:numPr>
        <w:ind w:left="-709" w:right="-1276"/>
        <w:jc w:val="center"/>
      </w:pPr>
    </w:p>
    <w:p w14:paraId="5EE5FF5E" w14:textId="0C655C17" w:rsidR="004C01F1" w:rsidRDefault="00165E02" w:rsidP="004C01F1">
      <w:pPr>
        <w:pStyle w:val="SemEspaamento"/>
        <w:numPr>
          <w:ilvl w:val="0"/>
          <w:numId w:val="0"/>
        </w:numPr>
        <w:spacing w:line="276" w:lineRule="auto"/>
        <w:ind w:left="-426"/>
        <w:jc w:val="center"/>
        <w:rPr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5881525" wp14:editId="5D830057">
                <wp:simplePos x="0" y="0"/>
                <wp:positionH relativeFrom="column">
                  <wp:posOffset>5086985</wp:posOffset>
                </wp:positionH>
                <wp:positionV relativeFrom="paragraph">
                  <wp:posOffset>-3175</wp:posOffset>
                </wp:positionV>
                <wp:extent cx="649605" cy="324485"/>
                <wp:effectExtent l="19050" t="19050" r="36195" b="75565"/>
                <wp:wrapNone/>
                <wp:docPr id="835247411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833240">
                          <a:off x="0" y="0"/>
                          <a:ext cx="649605" cy="3244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5D88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400.55pt;margin-top:-.25pt;width:51.15pt;height:25.55pt;rotation:10740520fd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" adj="16205" fillcolor="red" strokecolor="black [3213]" strokeweight="1pt"/>
            </w:pict>
          </mc:Fallback>
        </mc:AlternateContent>
      </w:r>
      <w:r w:rsidR="004C01F1" w:rsidRPr="003A4314">
        <w:rPr>
          <w:b/>
          <w:bCs/>
          <w:sz w:val="22"/>
          <w:szCs w:val="20"/>
        </w:rPr>
        <w:t>Relatório policial n. 77/2022/SIC</w:t>
      </w:r>
      <w:r w:rsidR="004C01F1" w:rsidRPr="003A4314">
        <w:rPr>
          <w:sz w:val="18"/>
          <w:szCs w:val="16"/>
        </w:rPr>
        <w:t xml:space="preserve"> (evento 1, INQ3, p.9/11 do IP)</w:t>
      </w:r>
      <w:r w:rsidR="004C01F1">
        <w:rPr>
          <w:sz w:val="18"/>
          <w:szCs w:val="16"/>
        </w:rPr>
        <w:t>:</w:t>
      </w:r>
      <w:r w:rsidR="004C01F1" w:rsidRPr="00A6260D">
        <w:rPr>
          <w:noProof/>
        </w:rPr>
        <w:t xml:space="preserve"> </w:t>
      </w:r>
    </w:p>
    <w:p w14:paraId="7ED4F3FB" w14:textId="77777777" w:rsidR="004C01F1" w:rsidRPr="004C01F1" w:rsidRDefault="004C01F1" w:rsidP="004C01F1">
      <w:pPr>
        <w:pStyle w:val="SemEspaamento"/>
        <w:numPr>
          <w:ilvl w:val="0"/>
          <w:numId w:val="0"/>
        </w:numPr>
        <w:spacing w:line="276" w:lineRule="auto"/>
        <w:ind w:left="-426"/>
        <w:jc w:val="center"/>
        <w:rPr>
          <w:sz w:val="14"/>
          <w:szCs w:val="14"/>
        </w:rPr>
      </w:pPr>
    </w:p>
    <w:p w14:paraId="27F98E95" w14:textId="569E27B0" w:rsidR="00F67D56" w:rsidRPr="00603904" w:rsidRDefault="002762A2" w:rsidP="003A4314">
      <w:pPr>
        <w:pStyle w:val="SemEspaamento"/>
        <w:numPr>
          <w:ilvl w:val="0"/>
          <w:numId w:val="0"/>
        </w:numPr>
        <w:ind w:left="-709" w:right="-127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9F30990" wp14:editId="6DA9F7CD">
                <wp:simplePos x="0" y="0"/>
                <wp:positionH relativeFrom="column">
                  <wp:posOffset>1242041</wp:posOffset>
                </wp:positionH>
                <wp:positionV relativeFrom="paragraph">
                  <wp:posOffset>503572</wp:posOffset>
                </wp:positionV>
                <wp:extent cx="578545" cy="314496"/>
                <wp:effectExtent l="19050" t="57150" r="0" b="66675"/>
                <wp:wrapNone/>
                <wp:docPr id="1376725899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30357">
                          <a:off x="0" y="0"/>
                          <a:ext cx="578545" cy="314496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2DCED" id="Seta: para a Direita 1" o:spid="_x0000_s1026" type="#_x0000_t13" style="position:absolute;margin-left:97.8pt;margin-top:39.65pt;width:45.55pt;height:24.75pt;rotation:1671558fd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" adj="15729" fillcolor="red" strokecolor="black [3213]" strokeweight="1pt"/>
            </w:pict>
          </mc:Fallback>
        </mc:AlternateContent>
      </w:r>
      <w:r w:rsidR="00527266">
        <w:rPr>
          <w:noProof/>
        </w:rPr>
        <mc:AlternateContent>
          <mc:Choice Requires="wpi">
            <w:drawing>
              <wp:anchor distT="0" distB="0" distL="114300" distR="114300" simplePos="0" relativeHeight="251674112" behindDoc="0" locked="0" layoutInCell="1" allowOverlap="1" wp14:anchorId="46AACF43" wp14:editId="3A2FAFA5">
                <wp:simplePos x="0" y="0"/>
                <wp:positionH relativeFrom="column">
                  <wp:posOffset>415550</wp:posOffset>
                </wp:positionH>
                <wp:positionV relativeFrom="paragraph">
                  <wp:posOffset>163395</wp:posOffset>
                </wp:positionV>
                <wp:extent cx="703800" cy="145800"/>
                <wp:effectExtent l="57150" t="114300" r="96520" b="121285"/>
                <wp:wrapNone/>
                <wp:docPr id="1533667072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038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8AD7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5" o:spid="_x0000_s1026" type="#_x0000_t75" style="position:absolute;margin-left:29.85pt;margin-top:7.2pt;width:61.05pt;height:22.8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">
                <v:imagedata r:id="rId12" o:title=""/>
              </v:shape>
            </w:pict>
          </mc:Fallback>
        </mc:AlternateContent>
      </w:r>
      <w:r w:rsidR="00527266">
        <w:rPr>
          <w:noProof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2A705869" wp14:editId="09D624BC">
                <wp:simplePos x="0" y="0"/>
                <wp:positionH relativeFrom="column">
                  <wp:posOffset>3252350</wp:posOffset>
                </wp:positionH>
                <wp:positionV relativeFrom="paragraph">
                  <wp:posOffset>60075</wp:posOffset>
                </wp:positionV>
                <wp:extent cx="2495160" cy="90000"/>
                <wp:effectExtent l="57150" t="95250" r="95885" b="139065"/>
                <wp:wrapNone/>
                <wp:docPr id="485798007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49516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332BD" id="Tinta 13" o:spid="_x0000_s1026" type="#_x0000_t75" style="position:absolute;margin-left:253.25pt;margin-top:-.9pt;width:202.1pt;height:18.4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">
                <v:imagedata r:id="rId14" o:title=""/>
              </v:shape>
            </w:pict>
          </mc:Fallback>
        </mc:AlternateContent>
      </w:r>
      <w:r w:rsidR="00F67D56">
        <w:rPr>
          <w:noProof/>
        </w:rPr>
        <w:drawing>
          <wp:inline distT="0" distB="0" distL="0" distR="0" wp14:anchorId="0FBF195D" wp14:editId="4BF7B89C">
            <wp:extent cx="5413572" cy="3248025"/>
            <wp:effectExtent l="0" t="0" r="0" b="2540"/>
            <wp:docPr id="1157557708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572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BB73" w14:textId="798B7ACB" w:rsidR="00C83BAD" w:rsidRPr="00A8728D" w:rsidRDefault="009250E1" w:rsidP="009250E1">
      <w:pPr>
        <w:pStyle w:val="SemEspaamento"/>
        <w:numPr>
          <w:ilvl w:val="0"/>
          <w:numId w:val="0"/>
        </w:numPr>
        <w:ind w:left="-284"/>
        <w:jc w:val="center"/>
      </w:pPr>
      <w:r>
        <w:rPr>
          <w:noProof/>
        </w:rPr>
        <w:drawing>
          <wp:inline distT="0" distB="0" distL="0" distR="0" wp14:anchorId="52C7DB6B" wp14:editId="04DD8E0B">
            <wp:extent cx="4038600" cy="5285172"/>
            <wp:effectExtent l="0" t="0" r="5715" b="1270"/>
            <wp:docPr id="20263182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28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0810" w14:textId="692B1FF9" w:rsidR="00C83BAD" w:rsidRDefault="00520E0E" w:rsidP="00276CBB">
      <w:pPr>
        <w:pStyle w:val="SemEspaamento"/>
        <w:numPr>
          <w:ilvl w:val="0"/>
          <w:numId w:val="0"/>
        </w:numPr>
        <w:ind w:left="-14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68F8653" wp14:editId="2FB248AA">
                <wp:simplePos x="0" y="0"/>
                <wp:positionH relativeFrom="column">
                  <wp:posOffset>5343525</wp:posOffset>
                </wp:positionH>
                <wp:positionV relativeFrom="paragraph">
                  <wp:posOffset>208914</wp:posOffset>
                </wp:positionV>
                <wp:extent cx="736038" cy="394287"/>
                <wp:effectExtent l="0" t="95250" r="26035" b="82550"/>
                <wp:wrapNone/>
                <wp:docPr id="1659515034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04410">
                          <a:off x="0" y="0"/>
                          <a:ext cx="736038" cy="39428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4E3CF" id="Seta: para a Direita 1" o:spid="_x0000_s1026" type="#_x0000_t13" style="position:absolute;margin-left:420.75pt;margin-top:16.45pt;width:57.95pt;height:31.05pt;rotation:9835217fd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" adj="15815" fillcolor="red" strokecolor="black [3213]" strokeweight="1pt"/>
            </w:pict>
          </mc:Fallback>
        </mc:AlternateContent>
      </w:r>
      <w:r w:rsidR="00276CBB">
        <w:rPr>
          <w:noProof/>
        </w:rPr>
        <w:drawing>
          <wp:inline distT="0" distB="0" distL="0" distR="0" wp14:anchorId="31B01E28" wp14:editId="25D6D2D1">
            <wp:extent cx="5562600" cy="7261723"/>
            <wp:effectExtent l="0" t="0" r="0" b="0"/>
            <wp:docPr id="195898852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521" cy="727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2D1E" w14:textId="2176F82C" w:rsidR="00C83BAD" w:rsidRPr="0046027A" w:rsidRDefault="00C83BAD" w:rsidP="00492127">
      <w:pPr>
        <w:pStyle w:val="Ttulo2"/>
        <w:rPr>
          <w:sz w:val="18"/>
          <w:szCs w:val="18"/>
        </w:rPr>
      </w:pPr>
    </w:p>
    <w:p w14:paraId="27F047B1" w14:textId="44D2845D" w:rsidR="000070A8" w:rsidRPr="00050419" w:rsidRDefault="00050419" w:rsidP="000070A8">
      <w:pPr>
        <w:pStyle w:val="SemEspaamento"/>
      </w:pPr>
      <w:r w:rsidRPr="00050419">
        <w:t>A sentença condenatória</w:t>
      </w:r>
      <w:r>
        <w:t>, por sua vez,</w:t>
      </w:r>
      <w:r w:rsidRPr="00050419">
        <w:t xml:space="preserve"> </w:t>
      </w:r>
      <w:r>
        <w:t xml:space="preserve">alterou </w:t>
      </w:r>
      <w:r w:rsidRPr="00050419">
        <w:t>a</w:t>
      </w:r>
      <w:r w:rsidR="003536DA">
        <w:t xml:space="preserve"> ordem das </w:t>
      </w:r>
      <w:r w:rsidRPr="00050419">
        <w:t xml:space="preserve">evidências coletadas durante </w:t>
      </w:r>
      <w:r w:rsidR="00C82980">
        <w:t xml:space="preserve">o inquérito </w:t>
      </w:r>
      <w:r w:rsidR="004802B5">
        <w:t>policial</w:t>
      </w:r>
      <w:r w:rsidR="00C82980">
        <w:t xml:space="preserve"> e utilizou a </w:t>
      </w:r>
      <w:r w:rsidRPr="00050419">
        <w:t xml:space="preserve">imagem obtida pela polícia, que mostrava o veículo do réu </w:t>
      </w:r>
      <w:r w:rsidRPr="00202675">
        <w:rPr>
          <w:b/>
          <w:bCs/>
        </w:rPr>
        <w:t xml:space="preserve">deixando </w:t>
      </w:r>
      <w:r w:rsidR="00F41620">
        <w:rPr>
          <w:b/>
          <w:bCs/>
        </w:rPr>
        <w:t xml:space="preserve">Orleans </w:t>
      </w:r>
      <w:r w:rsidRPr="00165E02">
        <w:rPr>
          <w:b/>
          <w:bCs/>
        </w:rPr>
        <w:t>às 23h57m</w:t>
      </w:r>
      <w:r w:rsidR="0046027A">
        <w:t xml:space="preserve">, para afirmar </w:t>
      </w:r>
      <w:r w:rsidR="00A723E4">
        <w:t xml:space="preserve">que </w:t>
      </w:r>
      <w:r w:rsidRPr="00050419">
        <w:t>o carro estava em trânsito p</w:t>
      </w:r>
      <w:r w:rsidR="00F41620">
        <w:t>elo interior desse Município</w:t>
      </w:r>
      <w:r w:rsidRPr="00050419">
        <w:t xml:space="preserve"> </w:t>
      </w:r>
      <w:r w:rsidR="0012356C">
        <w:t xml:space="preserve">nesse horário </w:t>
      </w:r>
      <w:r w:rsidR="0012356C" w:rsidRPr="0012356C">
        <w:rPr>
          <w:sz w:val="20"/>
          <w:szCs w:val="18"/>
        </w:rPr>
        <w:t>(</w:t>
      </w:r>
      <w:r w:rsidRPr="0012356C">
        <w:rPr>
          <w:sz w:val="20"/>
          <w:szCs w:val="18"/>
        </w:rPr>
        <w:t>23h57m</w:t>
      </w:r>
      <w:r w:rsidR="0012356C" w:rsidRPr="0012356C">
        <w:rPr>
          <w:sz w:val="20"/>
          <w:szCs w:val="18"/>
        </w:rPr>
        <w:t>)</w:t>
      </w:r>
      <w:r w:rsidR="0012356C">
        <w:t xml:space="preserve"> </w:t>
      </w:r>
      <w:r w:rsidR="003F72AC" w:rsidRPr="00050419">
        <w:t>e concluir</w:t>
      </w:r>
      <w:r w:rsidR="0040050F" w:rsidRPr="00050419">
        <w:t xml:space="preserve">, também, que </w:t>
      </w:r>
      <w:r w:rsidR="003F72AC" w:rsidRPr="00050419">
        <w:t>estaria “</w:t>
      </w:r>
      <w:r w:rsidR="003F72AC" w:rsidRPr="00050419">
        <w:rPr>
          <w:i/>
          <w:iCs/>
        </w:rPr>
        <w:t>muito próximo ao local do crime</w:t>
      </w:r>
      <w:r w:rsidR="003F72AC" w:rsidRPr="00050419">
        <w:t>”</w:t>
      </w:r>
      <w:r w:rsidR="000070A8" w:rsidRPr="00050419">
        <w:t>. Vale a transcrição:</w:t>
      </w:r>
    </w:p>
    <w:p w14:paraId="1970366A" w14:textId="0D2247D3" w:rsidR="000070A8" w:rsidRDefault="000070A8" w:rsidP="000070A8">
      <w:pPr>
        <w:pStyle w:val="SemEspaamento"/>
        <w:numPr>
          <w:ilvl w:val="0"/>
          <w:numId w:val="0"/>
        </w:numPr>
        <w:spacing w:line="276" w:lineRule="auto"/>
        <w:ind w:left="-426"/>
        <w:jc w:val="center"/>
        <w:rPr>
          <w:sz w:val="18"/>
          <w:szCs w:val="16"/>
        </w:rPr>
      </w:pPr>
      <w:r>
        <w:rPr>
          <w:b/>
          <w:bCs/>
          <w:sz w:val="22"/>
          <w:szCs w:val="20"/>
        </w:rPr>
        <w:t>Sentença recorrida</w:t>
      </w:r>
      <w:r w:rsidRPr="003A4314">
        <w:rPr>
          <w:sz w:val="18"/>
          <w:szCs w:val="16"/>
        </w:rPr>
        <w:t xml:space="preserve"> (evento 1</w:t>
      </w:r>
      <w:r>
        <w:rPr>
          <w:sz w:val="18"/>
          <w:szCs w:val="16"/>
        </w:rPr>
        <w:t>07</w:t>
      </w:r>
      <w:r w:rsidRPr="003A4314">
        <w:rPr>
          <w:sz w:val="18"/>
          <w:szCs w:val="16"/>
        </w:rPr>
        <w:t xml:space="preserve">, </w:t>
      </w:r>
      <w:r>
        <w:rPr>
          <w:sz w:val="18"/>
          <w:szCs w:val="16"/>
        </w:rPr>
        <w:t>SENT1, p. 8/9</w:t>
      </w:r>
      <w:r w:rsidRPr="003A4314">
        <w:rPr>
          <w:sz w:val="18"/>
          <w:szCs w:val="16"/>
        </w:rPr>
        <w:t>)</w:t>
      </w:r>
      <w:r>
        <w:rPr>
          <w:sz w:val="18"/>
          <w:szCs w:val="16"/>
        </w:rPr>
        <w:t>:</w:t>
      </w:r>
    </w:p>
    <w:p w14:paraId="3D0D97B2" w14:textId="77777777" w:rsidR="00213CF2" w:rsidRPr="00EC1BC0" w:rsidRDefault="00213CF2" w:rsidP="000070A8">
      <w:pPr>
        <w:pStyle w:val="SemEspaamento"/>
        <w:numPr>
          <w:ilvl w:val="0"/>
          <w:numId w:val="0"/>
        </w:numPr>
        <w:spacing w:line="276" w:lineRule="auto"/>
        <w:ind w:left="-426"/>
        <w:jc w:val="center"/>
        <w:rPr>
          <w:sz w:val="14"/>
          <w:szCs w:val="12"/>
        </w:rPr>
      </w:pPr>
    </w:p>
    <w:p w14:paraId="7052107F" w14:textId="4C6A8C41" w:rsidR="000070A8" w:rsidRDefault="00A12528" w:rsidP="00213CF2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2E936EF5" wp14:editId="74F6C242">
                <wp:simplePos x="0" y="0"/>
                <wp:positionH relativeFrom="column">
                  <wp:posOffset>2318870</wp:posOffset>
                </wp:positionH>
                <wp:positionV relativeFrom="paragraph">
                  <wp:posOffset>184350</wp:posOffset>
                </wp:positionV>
                <wp:extent cx="1158120" cy="29520"/>
                <wp:effectExtent l="57150" t="114300" r="99695" b="123190"/>
                <wp:wrapNone/>
                <wp:docPr id="1099640538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581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9921C" id="Tinta 11" o:spid="_x0000_s1026" type="#_x0000_t75" style="position:absolute;margin-left:179.75pt;margin-top:8.85pt;width:96.9pt;height:13.6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">
                <v:imagedata r:id="rId19" o:title=""/>
              </v:shape>
            </w:pict>
          </mc:Fallback>
        </mc:AlternateContent>
      </w:r>
      <w:r w:rsidR="00825935">
        <w:rPr>
          <w:noProof/>
        </w:rPr>
        <w:drawing>
          <wp:inline distT="0" distB="0" distL="0" distR="0" wp14:anchorId="2387F1F7" wp14:editId="02076A69">
            <wp:extent cx="5981700" cy="6041042"/>
            <wp:effectExtent l="0" t="0" r="0" b="0"/>
            <wp:docPr id="172200255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502" cy="604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C32F" w14:textId="54B7EA5F" w:rsidR="000070A8" w:rsidRDefault="00213CF2" w:rsidP="00213CF2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F750402" wp14:editId="20C41D9C">
            <wp:extent cx="4171950" cy="2474163"/>
            <wp:effectExtent l="0" t="0" r="0" b="2540"/>
            <wp:docPr id="66640488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603" cy="247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E481" w14:textId="6C6C6C64" w:rsidR="000070A8" w:rsidRPr="007C5F23" w:rsidRDefault="00125176" w:rsidP="00675B82">
      <w:pPr>
        <w:pStyle w:val="SemEspaamento"/>
      </w:pPr>
      <w:r w:rsidRPr="007C5F23">
        <w:t>Com</w:t>
      </w:r>
      <w:r w:rsidR="006540E8" w:rsidRPr="007C5F23">
        <w:t xml:space="preserve"> o devido respeito</w:t>
      </w:r>
      <w:r w:rsidRPr="007C5F23">
        <w:t xml:space="preserve">, Excelência, </w:t>
      </w:r>
      <w:r w:rsidR="00D20422" w:rsidRPr="007C5F23">
        <w:t xml:space="preserve">o </w:t>
      </w:r>
      <w:r w:rsidR="00FB11AF" w:rsidRPr="007C5F23">
        <w:t xml:space="preserve">próprio </w:t>
      </w:r>
      <w:r w:rsidR="00D20422" w:rsidRPr="007C5F23">
        <w:t xml:space="preserve">inquérito policial </w:t>
      </w:r>
      <w:r w:rsidR="00E31236" w:rsidRPr="007C5F23">
        <w:t xml:space="preserve">registra que o veículo </w:t>
      </w:r>
      <w:r w:rsidR="00D20422" w:rsidRPr="007C5F23">
        <w:t>do apelante</w:t>
      </w:r>
      <w:r w:rsidR="00E31236" w:rsidRPr="007C5F23">
        <w:t xml:space="preserve"> saiu do Município </w:t>
      </w:r>
      <w:r w:rsidR="007B5EFA" w:rsidRPr="007C5F23">
        <w:t xml:space="preserve">em direção à Criciúma </w:t>
      </w:r>
      <w:r w:rsidR="00E31236" w:rsidRPr="007C5F23">
        <w:t xml:space="preserve">às </w:t>
      </w:r>
      <w:r w:rsidR="00E31236" w:rsidRPr="007C5F23">
        <w:rPr>
          <w:b/>
          <w:bCs/>
        </w:rPr>
        <w:t>23h57m</w:t>
      </w:r>
      <w:r w:rsidR="00F91F5A">
        <w:t>.</w:t>
      </w:r>
      <w:r w:rsidR="00E31236" w:rsidRPr="007C5F23">
        <w:t xml:space="preserve"> </w:t>
      </w:r>
      <w:r w:rsidR="00F91F5A">
        <w:t>P</w:t>
      </w:r>
      <w:r w:rsidR="006540E8" w:rsidRPr="007C5F23">
        <w:t>ortanto</w:t>
      </w:r>
      <w:r w:rsidR="00E31236" w:rsidRPr="007C5F23">
        <w:t xml:space="preserve">, é impossível </w:t>
      </w:r>
      <w:r w:rsidR="00FB11AF" w:rsidRPr="007C5F23">
        <w:t xml:space="preserve">que o </w:t>
      </w:r>
      <w:r w:rsidR="00995B48">
        <w:t>automóvel</w:t>
      </w:r>
      <w:r w:rsidR="00FB11AF" w:rsidRPr="007C5F23">
        <w:t xml:space="preserve"> do recorrente tenha transitado às </w:t>
      </w:r>
      <w:r w:rsidR="00D83954" w:rsidRPr="007C5F23">
        <w:rPr>
          <w:b/>
          <w:bCs/>
        </w:rPr>
        <w:t>23h57m e às</w:t>
      </w:r>
      <w:r w:rsidR="00D83954" w:rsidRPr="007C5F23">
        <w:t xml:space="preserve"> </w:t>
      </w:r>
      <w:r w:rsidR="00FB11AF" w:rsidRPr="007C5F23">
        <w:rPr>
          <w:b/>
          <w:bCs/>
        </w:rPr>
        <w:t>00h03m</w:t>
      </w:r>
      <w:r w:rsidR="00FB11AF" w:rsidRPr="007C5F23">
        <w:t xml:space="preserve"> </w:t>
      </w:r>
      <w:r w:rsidR="007B5EFA" w:rsidRPr="007C5F23">
        <w:t xml:space="preserve">em </w:t>
      </w:r>
      <w:r w:rsidR="00FB11AF" w:rsidRPr="007C5F23">
        <w:t>Orleans</w:t>
      </w:r>
      <w:r w:rsidR="00D83954" w:rsidRPr="007C5F23">
        <w:t>, conforme concluiu a sentença</w:t>
      </w:r>
      <w:r w:rsidR="007C5F23" w:rsidRPr="007C5F23">
        <w:t>, de modo que a reforma da sentença apelada e a absolvição é medida de Justiça</w:t>
      </w:r>
      <w:r w:rsidR="007B5EFA" w:rsidRPr="007C5F23">
        <w:t>.</w:t>
      </w:r>
    </w:p>
    <w:p w14:paraId="4FDF2715" w14:textId="42C590A1" w:rsidR="00EE4DBE" w:rsidRDefault="00A12528" w:rsidP="00675B82">
      <w:pPr>
        <w:pStyle w:val="SemEspaamento"/>
      </w:pPr>
      <w:r>
        <w:t xml:space="preserve">Aliás, </w:t>
      </w:r>
      <w:r w:rsidR="00EE4DBE">
        <w:t xml:space="preserve">a única imagem em que a investigação policial identificou a placa </w:t>
      </w:r>
      <w:r w:rsidR="008D2796">
        <w:t xml:space="preserve">e sinais </w:t>
      </w:r>
      <w:r w:rsidR="00EE4DBE">
        <w:t xml:space="preserve">do </w:t>
      </w:r>
      <w:r w:rsidR="00337973">
        <w:t xml:space="preserve">automóvel do </w:t>
      </w:r>
      <w:r w:rsidR="00EE4DBE">
        <w:t xml:space="preserve">apelante foi </w:t>
      </w:r>
      <w:r w:rsidR="00337973">
        <w:t xml:space="preserve">quando estava saindo de Orleans, sentido Criciúma, ou seja, a </w:t>
      </w:r>
      <w:r w:rsidR="00337973" w:rsidRPr="009104C6">
        <w:rPr>
          <w:b/>
          <w:bCs/>
        </w:rPr>
        <w:t xml:space="preserve">instrução processual </w:t>
      </w:r>
      <w:r w:rsidR="00D7007D" w:rsidRPr="009104C6">
        <w:rPr>
          <w:b/>
          <w:bCs/>
        </w:rPr>
        <w:t>comprovou</w:t>
      </w:r>
      <w:r w:rsidR="00337973" w:rsidRPr="009104C6">
        <w:rPr>
          <w:b/>
          <w:bCs/>
        </w:rPr>
        <w:t xml:space="preserve"> que o veículo de Fernando </w:t>
      </w:r>
      <w:r w:rsidR="00D7007D" w:rsidRPr="009104C6">
        <w:rPr>
          <w:b/>
          <w:bCs/>
        </w:rPr>
        <w:t>não</w:t>
      </w:r>
      <w:r w:rsidR="00D7007D">
        <w:rPr>
          <w:b/>
          <w:bCs/>
        </w:rPr>
        <w:t xml:space="preserve"> </w:t>
      </w:r>
      <w:r w:rsidR="00337973">
        <w:rPr>
          <w:b/>
          <w:bCs/>
        </w:rPr>
        <w:t xml:space="preserve">foi visto </w:t>
      </w:r>
      <w:r w:rsidR="00337973" w:rsidRPr="003428B4">
        <w:rPr>
          <w:b/>
          <w:bCs/>
        </w:rPr>
        <w:t>próximo do</w:t>
      </w:r>
      <w:r w:rsidR="00611E64" w:rsidRPr="003428B4">
        <w:rPr>
          <w:b/>
          <w:bCs/>
        </w:rPr>
        <w:t xml:space="preserve"> local do crime</w:t>
      </w:r>
      <w:r w:rsidR="00611E64">
        <w:t>,</w:t>
      </w:r>
      <w:r w:rsidR="00611E64" w:rsidRPr="00611E64">
        <w:t xml:space="preserve"> </w:t>
      </w:r>
      <w:r w:rsidR="00611E64">
        <w:t>ao contrário do que sustenta a sentença condenatória.</w:t>
      </w:r>
      <w:r w:rsidR="00EE4DBE">
        <w:t xml:space="preserve"> </w:t>
      </w:r>
    </w:p>
    <w:p w14:paraId="112CC107" w14:textId="4F0E0BDD" w:rsidR="00B02F8F" w:rsidRDefault="00611E64" w:rsidP="00675B82">
      <w:pPr>
        <w:pStyle w:val="SemEspaamento"/>
      </w:pPr>
      <w:r>
        <w:t xml:space="preserve">E </w:t>
      </w:r>
      <w:r w:rsidR="00CA052B">
        <w:t>outro fato que evidencia a insubsistência do envolvimento do apelante</w:t>
      </w:r>
      <w:r w:rsidR="00464A45">
        <w:t>,</w:t>
      </w:r>
      <w:r w:rsidR="00CA052B">
        <w:t xml:space="preserve"> </w:t>
      </w:r>
      <w:r w:rsidR="00464A45">
        <w:t>como autor</w:t>
      </w:r>
      <w:r w:rsidR="0070363B">
        <w:t xml:space="preserve"> desse delito</w:t>
      </w:r>
      <w:r w:rsidR="00464A45">
        <w:t xml:space="preserve">, </w:t>
      </w:r>
      <w:r w:rsidR="0070363B">
        <w:t>é constatado pel</w:t>
      </w:r>
      <w:r w:rsidR="00A12528">
        <w:t>o mapa</w:t>
      </w:r>
      <w:r w:rsidR="00FB0C80">
        <w:t xml:space="preserve"> em que </w:t>
      </w:r>
      <w:r w:rsidR="00F12A1D">
        <w:t xml:space="preserve">a autoridade policial indica </w:t>
      </w:r>
      <w:r w:rsidR="00FB0C80">
        <w:t xml:space="preserve">o </w:t>
      </w:r>
      <w:r w:rsidR="00F12A1D">
        <w:t xml:space="preserve">local do </w:t>
      </w:r>
      <w:r w:rsidR="00FB0C80">
        <w:t xml:space="preserve">“Bar do Diego”, no qual </w:t>
      </w:r>
      <w:r w:rsidR="00F12A1D">
        <w:t xml:space="preserve">um </w:t>
      </w:r>
      <w:r w:rsidR="00FB0C80">
        <w:t xml:space="preserve">veículo </w:t>
      </w:r>
      <w:r w:rsidR="00F12A1D">
        <w:t xml:space="preserve">não identificado </w:t>
      </w:r>
      <w:r w:rsidR="00FB0C80">
        <w:t>passou às 00h03m</w:t>
      </w:r>
      <w:r w:rsidR="00034CDF">
        <w:t xml:space="preserve">. </w:t>
      </w:r>
    </w:p>
    <w:p w14:paraId="76662083" w14:textId="624B35EF" w:rsidR="00A12528" w:rsidRDefault="00034CDF" w:rsidP="00675B82">
      <w:pPr>
        <w:pStyle w:val="SemEspaamento"/>
      </w:pPr>
      <w:r>
        <w:t>E isso, porque</w:t>
      </w:r>
      <w:r w:rsidR="00FB0C80">
        <w:t xml:space="preserve"> </w:t>
      </w:r>
      <w:r>
        <w:t xml:space="preserve">o mapa </w:t>
      </w:r>
      <w:r w:rsidR="00F12A1D">
        <w:t xml:space="preserve">é claro em demonstrar que esse estabelecimento fica na </w:t>
      </w:r>
      <w:r w:rsidR="00F12A1D" w:rsidRPr="00B02F8F">
        <w:rPr>
          <w:b/>
          <w:bCs/>
          <w:u w:val="single"/>
        </w:rPr>
        <w:t>região</w:t>
      </w:r>
      <w:r w:rsidR="00F12A1D">
        <w:t xml:space="preserve"> </w:t>
      </w:r>
      <w:r w:rsidR="00F12A1D" w:rsidRPr="00B02F8F">
        <w:rPr>
          <w:b/>
          <w:bCs/>
          <w:u w:val="single"/>
        </w:rPr>
        <w:t>norte</w:t>
      </w:r>
      <w:r w:rsidR="00F12A1D">
        <w:t xml:space="preserve"> do Município de </w:t>
      </w:r>
      <w:r w:rsidR="00F12A1D" w:rsidRPr="00B02F8F">
        <w:rPr>
          <w:b/>
          <w:bCs/>
        </w:rPr>
        <w:t>Orleans</w:t>
      </w:r>
      <w:r w:rsidR="00F12A1D">
        <w:t>, ao passo que a</w:t>
      </w:r>
      <w:r w:rsidR="00970C5E">
        <w:t xml:space="preserve"> </w:t>
      </w:r>
      <w:r w:rsidR="00970C5E" w:rsidRPr="00B02F8F">
        <w:rPr>
          <w:b/>
          <w:bCs/>
        </w:rPr>
        <w:t>saída</w:t>
      </w:r>
      <w:r w:rsidR="00970C5E">
        <w:t xml:space="preserve"> de </w:t>
      </w:r>
      <w:r w:rsidR="00970C5E" w:rsidRPr="00B02F8F">
        <w:rPr>
          <w:b/>
          <w:bCs/>
        </w:rPr>
        <w:t>Orleans</w:t>
      </w:r>
      <w:r w:rsidR="00970C5E">
        <w:t xml:space="preserve"> </w:t>
      </w:r>
      <w:r w:rsidR="00970C5E" w:rsidRPr="00B02F8F">
        <w:rPr>
          <w:b/>
          <w:bCs/>
        </w:rPr>
        <w:t>para</w:t>
      </w:r>
      <w:r w:rsidR="00970C5E">
        <w:t xml:space="preserve"> </w:t>
      </w:r>
      <w:r w:rsidR="00970C5E" w:rsidRPr="00B02F8F">
        <w:rPr>
          <w:b/>
          <w:bCs/>
        </w:rPr>
        <w:t>Criciúma</w:t>
      </w:r>
      <w:r w:rsidR="00970C5E">
        <w:t xml:space="preserve"> </w:t>
      </w:r>
      <w:r w:rsidR="00970C5E" w:rsidRPr="00B02F8F">
        <w:rPr>
          <w:b/>
          <w:bCs/>
        </w:rPr>
        <w:t>é</w:t>
      </w:r>
      <w:r w:rsidR="00970C5E">
        <w:t xml:space="preserve"> </w:t>
      </w:r>
      <w:r w:rsidR="00970C5E" w:rsidRPr="00B02F8F">
        <w:rPr>
          <w:b/>
          <w:bCs/>
        </w:rPr>
        <w:t>pelo</w:t>
      </w:r>
      <w:r w:rsidR="00970C5E">
        <w:t xml:space="preserve"> </w:t>
      </w:r>
      <w:r w:rsidR="00970C5E" w:rsidRPr="0042161B">
        <w:rPr>
          <w:b/>
          <w:bCs/>
          <w:u w:val="single"/>
        </w:rPr>
        <w:t>sentido</w:t>
      </w:r>
      <w:r w:rsidR="00970C5E">
        <w:t xml:space="preserve"> </w:t>
      </w:r>
      <w:r w:rsidR="00970C5E" w:rsidRPr="0042161B">
        <w:rPr>
          <w:b/>
          <w:bCs/>
          <w:u w:val="single"/>
        </w:rPr>
        <w:t>sul</w:t>
      </w:r>
      <w:r w:rsidR="00970C5E">
        <w:t xml:space="preserve"> </w:t>
      </w:r>
      <w:r w:rsidR="00970C5E" w:rsidRPr="00B02F8F">
        <w:rPr>
          <w:b/>
          <w:bCs/>
        </w:rPr>
        <w:t>do</w:t>
      </w:r>
      <w:r w:rsidR="00970C5E">
        <w:t xml:space="preserve"> </w:t>
      </w:r>
      <w:r w:rsidR="00970C5E" w:rsidRPr="00B02F8F">
        <w:rPr>
          <w:b/>
          <w:bCs/>
        </w:rPr>
        <w:t>Município</w:t>
      </w:r>
      <w:r w:rsidR="004A19B0">
        <w:t>, o</w:t>
      </w:r>
      <w:r w:rsidR="00970C5E">
        <w:t xml:space="preserve">u seja, só </w:t>
      </w:r>
      <w:r w:rsidR="004A19B0">
        <w:t xml:space="preserve">é </w:t>
      </w:r>
      <w:r w:rsidR="00970C5E">
        <w:t>possível após atravessar tod</w:t>
      </w:r>
      <w:r w:rsidR="00B836D0">
        <w:t>a a extensão territorial, de norte a sul, de Orleans</w:t>
      </w:r>
      <w:r w:rsidR="00490C1A">
        <w:t>,</w:t>
      </w:r>
      <w:r w:rsidR="00A97A02">
        <w:t xml:space="preserve"> o que demanda muito</w:t>
      </w:r>
      <w:r w:rsidR="000F4C10">
        <w:t xml:space="preserve"> tempo</w:t>
      </w:r>
      <w:r w:rsidR="008A5550">
        <w:t xml:space="preserve"> e </w:t>
      </w:r>
      <w:r w:rsidR="000B4886">
        <w:t>demonstra</w:t>
      </w:r>
      <w:r w:rsidR="008A5550">
        <w:t xml:space="preserve"> a impossibilidade de ser o veículo do apelante no local</w:t>
      </w:r>
      <w:r w:rsidR="001A4039">
        <w:t xml:space="preserve"> apontado</w:t>
      </w:r>
      <w:r w:rsidR="00B836D0">
        <w:t>.</w:t>
      </w:r>
    </w:p>
    <w:p w14:paraId="0104FF5A" w14:textId="0F5ABB78" w:rsidR="00E625EF" w:rsidRPr="00E6617C" w:rsidRDefault="00E625EF" w:rsidP="00A12528">
      <w:pPr>
        <w:pStyle w:val="SemEspaamento"/>
      </w:pPr>
      <w:r w:rsidRPr="00E6617C">
        <w:t xml:space="preserve">Portanto, comprovada, mais uma vez, o envolvimento totalmente desarrazoado e insubsistente do apelante no fato criminoso </w:t>
      </w:r>
      <w:r w:rsidR="00E6617C">
        <w:t>apurado nesta</w:t>
      </w:r>
      <w:r w:rsidRPr="00E6617C">
        <w:t xml:space="preserve"> ação penal, </w:t>
      </w:r>
      <w:r w:rsidR="00E6617C">
        <w:t xml:space="preserve">é de ser reformada a </w:t>
      </w:r>
      <w:r w:rsidR="00A12528" w:rsidRPr="00E6617C">
        <w:t xml:space="preserve">sentença recorrida </w:t>
      </w:r>
      <w:r w:rsidR="00E6617C">
        <w:t xml:space="preserve">para </w:t>
      </w:r>
      <w:r w:rsidR="00C23AAC">
        <w:t xml:space="preserve">reconhecer </w:t>
      </w:r>
      <w:r w:rsidR="00E6617C">
        <w:t xml:space="preserve">a </w:t>
      </w:r>
      <w:r w:rsidRPr="00E6617C">
        <w:t>sua absolvição.</w:t>
      </w:r>
    </w:p>
    <w:p w14:paraId="48B38849" w14:textId="77777777" w:rsidR="00E6617C" w:rsidRDefault="00E6617C" w:rsidP="00196E2F">
      <w:pPr>
        <w:pStyle w:val="Ttulo"/>
      </w:pPr>
    </w:p>
    <w:p w14:paraId="4553DAA5" w14:textId="169E0F09" w:rsidR="00196E2F" w:rsidRPr="00196E2F" w:rsidRDefault="00461EF6" w:rsidP="00196E2F">
      <w:pPr>
        <w:pStyle w:val="Ttulo"/>
      </w:pPr>
      <w:r>
        <w:t>II.4 – A negligência das diligências investigativas sobre a autoria delitiva e a consequente absolvição do recorrente</w:t>
      </w:r>
    </w:p>
    <w:p w14:paraId="3CF7C136" w14:textId="77777777" w:rsidR="00196E2F" w:rsidRDefault="00196E2F" w:rsidP="00196E2F">
      <w:pPr>
        <w:pStyle w:val="PargrafodaLista"/>
      </w:pPr>
    </w:p>
    <w:p w14:paraId="68656912" w14:textId="731882AB" w:rsidR="00167456" w:rsidRDefault="00217805" w:rsidP="00461EF6">
      <w:pPr>
        <w:pStyle w:val="SemEspaamento"/>
      </w:pPr>
      <w:r>
        <w:t>Não fosse isso tudo suficiente</w:t>
      </w:r>
      <w:r w:rsidR="00167456">
        <w:t xml:space="preserve">, </w:t>
      </w:r>
      <w:r w:rsidR="006578B9">
        <w:t xml:space="preserve">basta uma leitura atenta dos autos para se constatar que, </w:t>
      </w:r>
      <w:r w:rsidR="003920A3">
        <w:t>ao elaborar o relatório policial n. 77/2022/SIC</w:t>
      </w:r>
      <w:r w:rsidR="006578B9">
        <w:t>,</w:t>
      </w:r>
      <w:r w:rsidR="003920A3">
        <w:t xml:space="preserve"> a autoridade policial simplesmente </w:t>
      </w:r>
      <w:r w:rsidR="003920A3" w:rsidRPr="00461EF6">
        <w:rPr>
          <w:u w:val="single"/>
        </w:rPr>
        <w:t>deixou</w:t>
      </w:r>
      <w:r w:rsidR="003920A3">
        <w:t xml:space="preserve"> </w:t>
      </w:r>
      <w:r w:rsidR="003920A3" w:rsidRPr="00461EF6">
        <w:rPr>
          <w:u w:val="single"/>
        </w:rPr>
        <w:t>de</w:t>
      </w:r>
      <w:r w:rsidR="003920A3">
        <w:t xml:space="preserve"> </w:t>
      </w:r>
      <w:r w:rsidR="003920A3" w:rsidRPr="00461EF6">
        <w:rPr>
          <w:u w:val="single"/>
        </w:rPr>
        <w:t>aprofundar</w:t>
      </w:r>
      <w:r w:rsidR="003920A3">
        <w:t xml:space="preserve"> as </w:t>
      </w:r>
      <w:r w:rsidR="003920A3" w:rsidRPr="00461EF6">
        <w:rPr>
          <w:u w:val="single"/>
        </w:rPr>
        <w:t>investigações</w:t>
      </w:r>
      <w:r w:rsidR="003920A3">
        <w:t xml:space="preserve"> para </w:t>
      </w:r>
      <w:r w:rsidR="003920A3" w:rsidRPr="00461EF6">
        <w:rPr>
          <w:u w:val="single"/>
        </w:rPr>
        <w:t>achar</w:t>
      </w:r>
      <w:r w:rsidR="003920A3">
        <w:t xml:space="preserve"> os </w:t>
      </w:r>
      <w:r w:rsidR="003920A3" w:rsidRPr="00461EF6">
        <w:rPr>
          <w:u w:val="single"/>
        </w:rPr>
        <w:t>verdadeiros</w:t>
      </w:r>
      <w:r w:rsidR="003920A3">
        <w:t xml:space="preserve"> </w:t>
      </w:r>
      <w:r w:rsidR="003920A3" w:rsidRPr="00461EF6">
        <w:rPr>
          <w:u w:val="single"/>
        </w:rPr>
        <w:t>envolvidos</w:t>
      </w:r>
      <w:r w:rsidR="003920A3">
        <w:t xml:space="preserve"> no fato criminoso e optou por focar somente no réu</w:t>
      </w:r>
      <w:r w:rsidR="006578B9">
        <w:t>,</w:t>
      </w:r>
      <w:r w:rsidR="003920A3">
        <w:t xml:space="preserve"> por conta da </w:t>
      </w:r>
      <w:r w:rsidR="003920A3" w:rsidRPr="00327C6E">
        <w:rPr>
          <w:u w:val="single"/>
        </w:rPr>
        <w:t>existência</w:t>
      </w:r>
      <w:r w:rsidR="003920A3">
        <w:t xml:space="preserve"> de </w:t>
      </w:r>
      <w:r w:rsidR="003920A3" w:rsidRPr="00327C6E">
        <w:rPr>
          <w:u w:val="single"/>
        </w:rPr>
        <w:t>ação</w:t>
      </w:r>
      <w:r w:rsidR="003920A3">
        <w:t xml:space="preserve"> </w:t>
      </w:r>
      <w:r w:rsidR="003920A3" w:rsidRPr="00327C6E">
        <w:rPr>
          <w:u w:val="single"/>
        </w:rPr>
        <w:t>penal</w:t>
      </w:r>
      <w:r w:rsidR="003920A3">
        <w:t xml:space="preserve"> </w:t>
      </w:r>
      <w:r w:rsidR="003920A3" w:rsidRPr="00327C6E">
        <w:rPr>
          <w:u w:val="single"/>
        </w:rPr>
        <w:t>pr</w:t>
      </w:r>
      <w:r w:rsidR="009B43ED">
        <w:rPr>
          <w:u w:val="single"/>
        </w:rPr>
        <w:t>etérit</w:t>
      </w:r>
      <w:r w:rsidR="003920A3" w:rsidRPr="00327C6E">
        <w:rPr>
          <w:u w:val="single"/>
        </w:rPr>
        <w:t>a</w:t>
      </w:r>
      <w:r w:rsidR="003920A3">
        <w:t xml:space="preserve"> movida contra ele, sem diligenciar para colher elementos de prova minimamente razoáveis sobre a participação ou autoria delitiva dos </w:t>
      </w:r>
      <w:r w:rsidR="0038682D">
        <w:t xml:space="preserve">verdadeiros </w:t>
      </w:r>
      <w:r w:rsidR="003920A3">
        <w:t>criminosos envolvidos.</w:t>
      </w:r>
    </w:p>
    <w:p w14:paraId="40E7BDEE" w14:textId="592E472D" w:rsidR="007833EB" w:rsidRDefault="007833EB" w:rsidP="007833EB">
      <w:pPr>
        <w:pStyle w:val="SemEspaamento"/>
      </w:pPr>
      <w:r>
        <w:t xml:space="preserve">E o </w:t>
      </w:r>
      <w:r w:rsidRPr="007833EB">
        <w:rPr>
          <w:i/>
          <w:iCs/>
        </w:rPr>
        <w:t>decisum</w:t>
      </w:r>
      <w:r>
        <w:t xml:space="preserve"> recorrido </w:t>
      </w:r>
      <w:r w:rsidR="00FD6514">
        <w:t>tentou</w:t>
      </w:r>
      <w:r>
        <w:t xml:space="preserve"> rechaçar essa tese, argumentando que "</w:t>
      </w:r>
      <w:r w:rsidRPr="007833EB">
        <w:rPr>
          <w:i/>
          <w:iCs/>
        </w:rPr>
        <w:t xml:space="preserve">Não se sustenta a alegação de que houve perseguição por parte dos policiais civis, que elegeram o acusado como autor do crime, sem se dedicar à elucidação dos fatos, pois deixaram de investigar a existência de um veículo Fiat Uno vermelho, que estava estacionado na empresa </w:t>
      </w:r>
      <w:proofErr w:type="spellStart"/>
      <w:r w:rsidRPr="007833EB">
        <w:rPr>
          <w:i/>
          <w:iCs/>
        </w:rPr>
        <w:t>Orleplast</w:t>
      </w:r>
      <w:proofErr w:type="spellEnd"/>
      <w:r w:rsidRPr="007833EB">
        <w:rPr>
          <w:i/>
          <w:iCs/>
        </w:rPr>
        <w:t>, citado por uma das vítimas</w:t>
      </w:r>
      <w:r>
        <w:t>”.</w:t>
      </w:r>
    </w:p>
    <w:p w14:paraId="156E2BA8" w14:textId="0DF31F26" w:rsidR="007833EB" w:rsidRDefault="007833EB" w:rsidP="00FD6514">
      <w:pPr>
        <w:pStyle w:val="SemEspaamento"/>
      </w:pPr>
      <w:r>
        <w:t>Na sequência, a sentença condenatória sustentou que</w:t>
      </w:r>
      <w:r w:rsidR="00091A6D">
        <w:t>,</w:t>
      </w:r>
      <w:r>
        <w:t xml:space="preserve"> </w:t>
      </w:r>
      <w:r w:rsidR="00091A6D">
        <w:t xml:space="preserve">embora </w:t>
      </w:r>
      <w:r>
        <w:t>“</w:t>
      </w:r>
      <w:r w:rsidR="00FD6514" w:rsidRPr="00FD6514">
        <w:rPr>
          <w:i/>
          <w:iCs/>
        </w:rPr>
        <w:t>a vítima Júnior Freitas Pereira tenha dito em seu depoimento na Delegacia que viu um Fiat Uno vermelho no estacionamento e achou estranho, quando inquirido em Juízo, disse que ficou sabendo depois que tal veículo pertencia ao vigia da empresa. Ademais, sobre esse fato, o Delegado de Polícia afirmou que os indivíduos chegaram na empresa a pé e por isso não teria razão pera investigar a propriedade do Fiat Uno</w:t>
      </w:r>
      <w:r w:rsidR="00FD6514">
        <w:t>”.</w:t>
      </w:r>
    </w:p>
    <w:p w14:paraId="022B4344" w14:textId="3E9F9C28" w:rsidR="007833EB" w:rsidRDefault="00CD4673" w:rsidP="00461EF6">
      <w:pPr>
        <w:pStyle w:val="SemEspaamento"/>
      </w:pPr>
      <w:r>
        <w:t>Sem razão, entretanto, a sentença recorrida.</w:t>
      </w:r>
    </w:p>
    <w:p w14:paraId="20FFD384" w14:textId="5A666CD1" w:rsidR="00CD4673" w:rsidRDefault="00CD4673" w:rsidP="00A35052">
      <w:pPr>
        <w:pStyle w:val="SemEspaamento"/>
      </w:pPr>
      <w:r>
        <w:t xml:space="preserve">Ora, em primeiro lugar, </w:t>
      </w:r>
      <w:r w:rsidR="00A743E5">
        <w:t xml:space="preserve">mesmo </w:t>
      </w:r>
      <w:r w:rsidR="00784998">
        <w:t xml:space="preserve">com </w:t>
      </w:r>
      <w:r w:rsidR="009F6F65">
        <w:t>a vítima afirma</w:t>
      </w:r>
      <w:r w:rsidR="00784998">
        <w:t>ndo</w:t>
      </w:r>
      <w:r w:rsidR="009F6F65">
        <w:t xml:space="preserve">, em juízo, meses após o término das investigações, que </w:t>
      </w:r>
      <w:r w:rsidR="001C6569">
        <w:t>“soube por alguém</w:t>
      </w:r>
      <w:r w:rsidR="009B6DE4">
        <w:t>”</w:t>
      </w:r>
      <w:r w:rsidR="001C6569">
        <w:t xml:space="preserve"> que o veículo </w:t>
      </w:r>
      <w:r w:rsidR="00366B6C">
        <w:t xml:space="preserve">Fiat Uno </w:t>
      </w:r>
      <w:r w:rsidR="001C6569">
        <w:t xml:space="preserve">era do vigia, </w:t>
      </w:r>
      <w:r w:rsidR="00A743E5">
        <w:t xml:space="preserve">esse fato </w:t>
      </w:r>
      <w:r w:rsidR="001C6569" w:rsidRPr="002762A2">
        <w:rPr>
          <w:b/>
          <w:bCs/>
          <w:u w:val="single"/>
        </w:rPr>
        <w:t>não</w:t>
      </w:r>
      <w:r w:rsidR="001C6569" w:rsidRPr="007C2C7E">
        <w:rPr>
          <w:b/>
          <w:bCs/>
        </w:rPr>
        <w:t xml:space="preserve"> </w:t>
      </w:r>
      <w:r w:rsidR="001C6569" w:rsidRPr="002762A2">
        <w:rPr>
          <w:b/>
          <w:bCs/>
          <w:u w:val="single"/>
        </w:rPr>
        <w:t>era</w:t>
      </w:r>
      <w:r w:rsidR="001C6569" w:rsidRPr="007C2C7E">
        <w:rPr>
          <w:b/>
          <w:bCs/>
        </w:rPr>
        <w:t xml:space="preserve"> de conhecimento da autoridade policial </w:t>
      </w:r>
      <w:r w:rsidR="00784998" w:rsidRPr="007C2C7E">
        <w:rPr>
          <w:b/>
          <w:bCs/>
        </w:rPr>
        <w:t>à época</w:t>
      </w:r>
      <w:r w:rsidR="00784998">
        <w:t xml:space="preserve"> das investigações </w:t>
      </w:r>
      <w:r w:rsidR="001C6569">
        <w:t>e</w:t>
      </w:r>
      <w:r w:rsidR="00784998">
        <w:t>, portanto,</w:t>
      </w:r>
      <w:r w:rsidR="001C6569">
        <w:t xml:space="preserve"> não elide a obrigação de proceder a todas as diligências investigativas ao seu alcance.</w:t>
      </w:r>
      <w:r w:rsidR="002762A2">
        <w:t xml:space="preserve"> </w:t>
      </w:r>
    </w:p>
    <w:p w14:paraId="4769D055" w14:textId="7F5653C4" w:rsidR="00A35052" w:rsidRPr="002762A2" w:rsidRDefault="001C6569" w:rsidP="001C6569">
      <w:pPr>
        <w:pStyle w:val="SemEspaamento"/>
      </w:pPr>
      <w:r w:rsidRPr="002762A2">
        <w:t>Ocorre que</w:t>
      </w:r>
      <w:r w:rsidR="00BD5D65" w:rsidRPr="002762A2">
        <w:t xml:space="preserve"> a investigação não tomou nenhuma outra medida investigativa destinada a elucidar o</w:t>
      </w:r>
      <w:r w:rsidR="00756837" w:rsidRPr="002762A2">
        <w:t xml:space="preserve"> fato criminoso</w:t>
      </w:r>
      <w:r w:rsidR="00BD5D65" w:rsidRPr="002762A2">
        <w:t xml:space="preserve">, a não ser </w:t>
      </w:r>
      <w:r w:rsidR="00A743E5" w:rsidRPr="002762A2">
        <w:t xml:space="preserve">para </w:t>
      </w:r>
      <w:r w:rsidR="00784998" w:rsidRPr="002762A2">
        <w:t xml:space="preserve">tentar, a todo </w:t>
      </w:r>
      <w:r w:rsidR="00B9592F">
        <w:t>cust</w:t>
      </w:r>
      <w:r w:rsidR="00784998" w:rsidRPr="002762A2">
        <w:t xml:space="preserve">o, </w:t>
      </w:r>
      <w:r w:rsidR="00A743E5" w:rsidRPr="002762A2">
        <w:t>envolver</w:t>
      </w:r>
      <w:r w:rsidR="00BD5D65" w:rsidRPr="002762A2">
        <w:t xml:space="preserve"> o apelante</w:t>
      </w:r>
      <w:r w:rsidR="00A743E5" w:rsidRPr="002762A2">
        <w:t xml:space="preserve"> </w:t>
      </w:r>
      <w:r w:rsidR="00784998" w:rsidRPr="002762A2">
        <w:t>como autor</w:t>
      </w:r>
      <w:r w:rsidR="00BD5D65" w:rsidRPr="002762A2">
        <w:t>, mesmo depois de</w:t>
      </w:r>
      <w:r w:rsidRPr="002762A2">
        <w:t xml:space="preserve"> </w:t>
      </w:r>
      <w:r w:rsidR="0003072F" w:rsidRPr="002762A2">
        <w:t>o ofendido</w:t>
      </w:r>
      <w:r w:rsidR="00217805" w:rsidRPr="002762A2">
        <w:t xml:space="preserve"> </w:t>
      </w:r>
      <w:r w:rsidR="00A23A7D" w:rsidRPr="002762A2">
        <w:t>Júnior Freitas</w:t>
      </w:r>
      <w:r w:rsidR="00A35052" w:rsidRPr="002762A2">
        <w:t xml:space="preserve">, no inquérito policial </w:t>
      </w:r>
      <w:r w:rsidR="00A35052" w:rsidRPr="002762A2">
        <w:rPr>
          <w:sz w:val="20"/>
          <w:szCs w:val="18"/>
        </w:rPr>
        <w:t>(evento 1, VIDEO5, do IP)</w:t>
      </w:r>
      <w:r w:rsidR="00A35052" w:rsidRPr="002762A2">
        <w:t xml:space="preserve">, </w:t>
      </w:r>
      <w:r w:rsidR="00BD5D65" w:rsidRPr="002762A2">
        <w:t xml:space="preserve">ter informado </w:t>
      </w:r>
      <w:r w:rsidR="00A35052" w:rsidRPr="002762A2">
        <w:t xml:space="preserve">que não conseguiu identificar nenhum dos autores do crime </w:t>
      </w:r>
      <w:r w:rsidR="00A35052" w:rsidRPr="002762A2">
        <w:rPr>
          <w:sz w:val="20"/>
          <w:szCs w:val="18"/>
        </w:rPr>
        <w:t>(evento 1, VIDEO5, 4m26s-5m5s)</w:t>
      </w:r>
      <w:r w:rsidR="00A35052" w:rsidRPr="002762A2">
        <w:t xml:space="preserve"> e </w:t>
      </w:r>
      <w:r w:rsidR="00756837" w:rsidRPr="002762A2">
        <w:rPr>
          <w:b/>
          <w:bCs/>
        </w:rPr>
        <w:t xml:space="preserve">ter achado </w:t>
      </w:r>
      <w:r w:rsidR="00A35052" w:rsidRPr="002762A2">
        <w:rPr>
          <w:b/>
          <w:bCs/>
        </w:rPr>
        <w:t>estranho</w:t>
      </w:r>
      <w:r w:rsidR="00A35052" w:rsidRPr="002762A2">
        <w:t xml:space="preserve"> que </w:t>
      </w:r>
      <w:r w:rsidR="00640EC2">
        <w:t>viu</w:t>
      </w:r>
      <w:r w:rsidR="00A35052" w:rsidRPr="002762A2">
        <w:t xml:space="preserve"> um </w:t>
      </w:r>
      <w:r w:rsidR="00A35052" w:rsidRPr="002762A2">
        <w:rPr>
          <w:b/>
          <w:bCs/>
        </w:rPr>
        <w:t>veículo</w:t>
      </w:r>
      <w:r w:rsidR="00A35052" w:rsidRPr="002762A2">
        <w:t xml:space="preserve"> </w:t>
      </w:r>
      <w:r w:rsidR="00A35052" w:rsidRPr="002762A2">
        <w:rPr>
          <w:b/>
          <w:bCs/>
        </w:rPr>
        <w:t>FIAT UNO VERMELHO</w:t>
      </w:r>
      <w:r w:rsidR="00A35052" w:rsidRPr="002762A2">
        <w:t xml:space="preserve"> estacionado no local em que é destinado somente ao carro da empresa </w:t>
      </w:r>
      <w:r w:rsidR="00A35052" w:rsidRPr="002762A2">
        <w:rPr>
          <w:sz w:val="20"/>
          <w:szCs w:val="18"/>
        </w:rPr>
        <w:t>(evento 1, VIDEO5, 7m35s-8m10s)</w:t>
      </w:r>
      <w:r w:rsidR="00A35052" w:rsidRPr="002762A2">
        <w:t>.</w:t>
      </w:r>
    </w:p>
    <w:p w14:paraId="1F39DF94" w14:textId="1EADA755" w:rsidR="00A35052" w:rsidRPr="00176FA2" w:rsidRDefault="00A35052" w:rsidP="00A35052">
      <w:pPr>
        <w:pStyle w:val="SemEspaamento"/>
      </w:pPr>
      <w:r w:rsidRPr="00176FA2">
        <w:t>Ora, Excelência, apenas esse relato da</w:t>
      </w:r>
      <w:r w:rsidR="0003072F" w:rsidRPr="00176FA2">
        <w:t xml:space="preserve"> vítima </w:t>
      </w:r>
      <w:r w:rsidRPr="00176FA2">
        <w:t xml:space="preserve">já evidencia a fragilidade das diligências investigativas, </w:t>
      </w:r>
      <w:r w:rsidR="00B9592F">
        <w:t>por deixar</w:t>
      </w:r>
      <w:r w:rsidRPr="00176FA2">
        <w:t xml:space="preserve"> de considerar </w:t>
      </w:r>
      <w:r w:rsidR="00176FA2">
        <w:t xml:space="preserve">que foi visto </w:t>
      </w:r>
      <w:r w:rsidRPr="00176FA2">
        <w:t xml:space="preserve">automóvel estranho exatamente no local e no momento do crime, e reforça o fato de que a investigação se contentou em enquadrar o réu como participante da atuação criminosa, somente por conta da suposição de que ele também estaria envolvido em outro crime supostamente praticado de forma similar – e que já é objeto de ação penal </w:t>
      </w:r>
      <w:r w:rsidR="00581163" w:rsidRPr="00176FA2">
        <w:t xml:space="preserve">própria </w:t>
      </w:r>
      <w:r w:rsidRPr="00176FA2">
        <w:rPr>
          <w:sz w:val="20"/>
          <w:szCs w:val="18"/>
        </w:rPr>
        <w:t>(n. 5000189-51.2023.8.24.0030)</w:t>
      </w:r>
      <w:r w:rsidRPr="00176FA2">
        <w:t>.</w:t>
      </w:r>
      <w:r w:rsidR="00DE2683">
        <w:t xml:space="preserve"> </w:t>
      </w:r>
    </w:p>
    <w:p w14:paraId="457FCA26" w14:textId="669D29FC" w:rsidR="0005699A" w:rsidRPr="00176FA2" w:rsidRDefault="00B9592F" w:rsidP="0005699A">
      <w:pPr>
        <w:pStyle w:val="SemEspaamento"/>
      </w:pPr>
      <w:r>
        <w:t xml:space="preserve">Aliás, </w:t>
      </w:r>
      <w:r w:rsidR="0003072F" w:rsidRPr="00176FA2">
        <w:t xml:space="preserve">o ofendido </w:t>
      </w:r>
      <w:r w:rsidR="008A2B71" w:rsidRPr="00176FA2">
        <w:t xml:space="preserve">Júnior Freitas, na fase judicial, </w:t>
      </w:r>
      <w:r w:rsidR="008A2B71" w:rsidRPr="00176FA2">
        <w:rPr>
          <w:b/>
          <w:bCs/>
        </w:rPr>
        <w:t>confirmou</w:t>
      </w:r>
      <w:r w:rsidR="008A2B71" w:rsidRPr="00176FA2">
        <w:t xml:space="preserve"> que </w:t>
      </w:r>
      <w:r w:rsidR="00611151" w:rsidRPr="00176FA2">
        <w:rPr>
          <w:b/>
          <w:bCs/>
        </w:rPr>
        <w:t>viu</w:t>
      </w:r>
      <w:r w:rsidR="008A2B71" w:rsidRPr="00176FA2">
        <w:t xml:space="preserve"> um </w:t>
      </w:r>
      <w:r w:rsidR="008A2B71" w:rsidRPr="00176FA2">
        <w:rPr>
          <w:b/>
          <w:bCs/>
        </w:rPr>
        <w:t>carro</w:t>
      </w:r>
      <w:r w:rsidR="008A2B71" w:rsidRPr="00176FA2">
        <w:t xml:space="preserve"> </w:t>
      </w:r>
      <w:r w:rsidR="008A2B71" w:rsidRPr="00176FA2">
        <w:rPr>
          <w:b/>
          <w:bCs/>
        </w:rPr>
        <w:t>vermelho</w:t>
      </w:r>
      <w:r w:rsidR="008A2B71" w:rsidRPr="00176FA2">
        <w:t xml:space="preserve"> </w:t>
      </w:r>
      <w:r w:rsidR="00502935" w:rsidRPr="00176FA2">
        <w:rPr>
          <w:b/>
          <w:bCs/>
        </w:rPr>
        <w:t>estranho</w:t>
      </w:r>
      <w:r w:rsidR="00502935" w:rsidRPr="00176FA2">
        <w:t xml:space="preserve"> no local do fato criminoso</w:t>
      </w:r>
      <w:r w:rsidR="001E588E" w:rsidRPr="00176FA2">
        <w:t xml:space="preserve"> </w:t>
      </w:r>
      <w:r w:rsidR="00407976" w:rsidRPr="00176FA2">
        <w:rPr>
          <w:sz w:val="20"/>
          <w:szCs w:val="18"/>
        </w:rPr>
        <w:t>(evento 99, VIDEO2, 6m45s-7m</w:t>
      </w:r>
      <w:r w:rsidR="004D3FDC" w:rsidRPr="00176FA2">
        <w:rPr>
          <w:sz w:val="20"/>
          <w:szCs w:val="18"/>
        </w:rPr>
        <w:t>30s</w:t>
      </w:r>
      <w:r w:rsidR="00407976" w:rsidRPr="00176FA2">
        <w:rPr>
          <w:sz w:val="20"/>
          <w:szCs w:val="18"/>
        </w:rPr>
        <w:t>)</w:t>
      </w:r>
      <w:r w:rsidR="00407976" w:rsidRPr="00176FA2">
        <w:t>.</w:t>
      </w:r>
    </w:p>
    <w:p w14:paraId="00F5CBE8" w14:textId="74804087" w:rsidR="00581163" w:rsidRDefault="00B9592F" w:rsidP="0005699A">
      <w:pPr>
        <w:pStyle w:val="SemEspaamento"/>
      </w:pPr>
      <w:r>
        <w:t>Logo, a</w:t>
      </w:r>
      <w:r w:rsidR="00784998">
        <w:t xml:space="preserve">o contrário do que sustenta a r. sentença condenatória, </w:t>
      </w:r>
      <w:r w:rsidR="0005699A">
        <w:t xml:space="preserve">incumbia à autoridade policial diligenciar sobre automóvel estranho identificado no local dos fatos </w:t>
      </w:r>
      <w:r w:rsidR="0003072F">
        <w:t>por</w:t>
      </w:r>
      <w:r w:rsidR="0005699A">
        <w:t xml:space="preserve"> Júnior Freitas</w:t>
      </w:r>
      <w:r w:rsidR="00176FA2">
        <w:t>, mesmo que fosse para descartar a possibilidade de envolvimento na ação criminosa</w:t>
      </w:r>
      <w:r w:rsidR="00581163">
        <w:t>.</w:t>
      </w:r>
    </w:p>
    <w:p w14:paraId="131B6C74" w14:textId="5E96471F" w:rsidR="0087539A" w:rsidRDefault="0087539A" w:rsidP="0087539A">
      <w:pPr>
        <w:pStyle w:val="SemEspaamento"/>
      </w:pPr>
      <w:r>
        <w:t>E</w:t>
      </w:r>
      <w:r w:rsidR="00407976">
        <w:t xml:space="preserve"> </w:t>
      </w:r>
      <w:r w:rsidR="0008528B">
        <w:t>o fat</w:t>
      </w:r>
      <w:r w:rsidR="00407976">
        <w:t xml:space="preserve">o </w:t>
      </w:r>
      <w:r w:rsidR="004D3FDC">
        <w:t>é que</w:t>
      </w:r>
      <w:r w:rsidR="0029373E">
        <w:t>, logo no início das investigações,</w:t>
      </w:r>
      <w:r w:rsidR="004D3FDC">
        <w:t xml:space="preserve"> a autoridade policial se deparou com um automóvel que poderia estar envolvido no crime, mas simplesmente optou por não realizar nenhuma diligência investigativa em relação a</w:t>
      </w:r>
      <w:r w:rsidR="0005699A">
        <w:t xml:space="preserve">o </w:t>
      </w:r>
      <w:r w:rsidR="00C116C5">
        <w:t xml:space="preserve">seu </w:t>
      </w:r>
      <w:r w:rsidR="0005699A">
        <w:t>possível envolvimento no fato criminoso</w:t>
      </w:r>
      <w:r w:rsidR="004D3FDC">
        <w:t>.</w:t>
      </w:r>
    </w:p>
    <w:p w14:paraId="46389396" w14:textId="77777777" w:rsidR="00522143" w:rsidRDefault="00C83090" w:rsidP="00C83090">
      <w:pPr>
        <w:pStyle w:val="SemEspaamento"/>
      </w:pPr>
      <w:r>
        <w:t xml:space="preserve">Isso comprova, sem sombra de dúvida, que a investigação foi totalmente negligente com a finalidade probatória e fechou os olhos para os verdadeiros responsáveis, preocupando-se apenas em conferir ares de validade a uma narrativa construída contra o </w:t>
      </w:r>
      <w:r w:rsidR="007227AB">
        <w:t>apelante</w:t>
      </w:r>
      <w:r w:rsidR="00522143">
        <w:t>,</w:t>
      </w:r>
      <w:r w:rsidR="007227AB">
        <w:t xml:space="preserve"> </w:t>
      </w:r>
      <w:r>
        <w:t>o que</w:t>
      </w:r>
      <w:r w:rsidR="000D57B5">
        <w:t>, no mínimo,</w:t>
      </w:r>
      <w:r>
        <w:t xml:space="preserve"> </w:t>
      </w:r>
      <w:r w:rsidR="000D57B5">
        <w:t xml:space="preserve">acarretou </w:t>
      </w:r>
      <w:r>
        <w:t>na insuficiência de prova quanto à autoria</w:t>
      </w:r>
      <w:r w:rsidR="008622D5">
        <w:t xml:space="preserve"> delitiva</w:t>
      </w:r>
      <w:r>
        <w:t>.</w:t>
      </w:r>
      <w:r w:rsidR="00522143">
        <w:t xml:space="preserve"> </w:t>
      </w:r>
    </w:p>
    <w:p w14:paraId="00A81C32" w14:textId="1035848E" w:rsidR="00C83090" w:rsidRDefault="00522143" w:rsidP="00C83090">
      <w:pPr>
        <w:pStyle w:val="SemEspaamento"/>
      </w:pPr>
      <w:r>
        <w:t xml:space="preserve">Ocorre, no entanto, que o </w:t>
      </w:r>
      <w:r>
        <w:rPr>
          <w:i/>
          <w:iCs/>
        </w:rPr>
        <w:t xml:space="preserve">decisum </w:t>
      </w:r>
      <w:r>
        <w:t>condenatório tenta validar a todo custo essa fragilidade investigativa</w:t>
      </w:r>
      <w:r w:rsidR="00E3392A">
        <w:t xml:space="preserve">, inclusive com a </w:t>
      </w:r>
      <w:r w:rsidR="00E3392A" w:rsidRPr="00D3668B">
        <w:rPr>
          <w:u w:val="single"/>
        </w:rPr>
        <w:t>alteração</w:t>
      </w:r>
      <w:r w:rsidR="00E3392A">
        <w:t xml:space="preserve"> </w:t>
      </w:r>
      <w:r w:rsidR="00E3392A" w:rsidRPr="00D3668B">
        <w:rPr>
          <w:u w:val="single"/>
        </w:rPr>
        <w:t>da</w:t>
      </w:r>
      <w:r w:rsidR="00E3392A">
        <w:t xml:space="preserve"> </w:t>
      </w:r>
      <w:r w:rsidR="00E3392A" w:rsidRPr="00D3668B">
        <w:rPr>
          <w:u w:val="single"/>
        </w:rPr>
        <w:t>dinâmica</w:t>
      </w:r>
      <w:r w:rsidR="00E3392A">
        <w:t xml:space="preserve"> </w:t>
      </w:r>
      <w:r w:rsidR="00E3392A" w:rsidRPr="00D3668B">
        <w:rPr>
          <w:u w:val="single"/>
        </w:rPr>
        <w:t>dos</w:t>
      </w:r>
      <w:r w:rsidR="00E3392A">
        <w:t xml:space="preserve"> </w:t>
      </w:r>
      <w:r w:rsidR="00E3392A" w:rsidRPr="00D3668B">
        <w:rPr>
          <w:u w:val="single"/>
        </w:rPr>
        <w:t>fatos</w:t>
      </w:r>
      <w:r w:rsidR="00E3392A">
        <w:t xml:space="preserve"> e a </w:t>
      </w:r>
      <w:r w:rsidR="00E3392A" w:rsidRPr="00D3668B">
        <w:rPr>
          <w:u w:val="single"/>
        </w:rPr>
        <w:t>constatação</w:t>
      </w:r>
      <w:r w:rsidR="00E3392A">
        <w:t xml:space="preserve"> </w:t>
      </w:r>
      <w:r w:rsidR="00E3392A" w:rsidRPr="00D3668B">
        <w:rPr>
          <w:u w:val="single"/>
        </w:rPr>
        <w:t>do</w:t>
      </w:r>
      <w:r w:rsidR="00E3392A">
        <w:t xml:space="preserve"> </w:t>
      </w:r>
      <w:r w:rsidR="00E3392A" w:rsidRPr="00D3668B">
        <w:rPr>
          <w:u w:val="single"/>
        </w:rPr>
        <w:t>veículo</w:t>
      </w:r>
      <w:r w:rsidR="00E3392A">
        <w:t xml:space="preserve"> </w:t>
      </w:r>
      <w:r w:rsidR="00E3392A" w:rsidRPr="00D3668B">
        <w:rPr>
          <w:u w:val="single"/>
        </w:rPr>
        <w:t>do</w:t>
      </w:r>
      <w:r w:rsidR="00E3392A">
        <w:t xml:space="preserve"> </w:t>
      </w:r>
      <w:r w:rsidR="00E3392A" w:rsidRPr="00D3668B">
        <w:rPr>
          <w:u w:val="single"/>
        </w:rPr>
        <w:t>apelante</w:t>
      </w:r>
      <w:r w:rsidR="00E3392A">
        <w:t xml:space="preserve"> </w:t>
      </w:r>
      <w:r w:rsidR="00E3392A" w:rsidRPr="00D3668B">
        <w:rPr>
          <w:u w:val="single"/>
        </w:rPr>
        <w:t>em</w:t>
      </w:r>
      <w:r w:rsidR="00E3392A">
        <w:t xml:space="preserve"> </w:t>
      </w:r>
      <w:r w:rsidR="00E3392A" w:rsidRPr="00D3668B">
        <w:rPr>
          <w:u w:val="single"/>
        </w:rPr>
        <w:t>imagem</w:t>
      </w:r>
      <w:r w:rsidR="00E3392A">
        <w:t xml:space="preserve"> </w:t>
      </w:r>
      <w:r w:rsidR="00E3392A" w:rsidRPr="00D3668B">
        <w:rPr>
          <w:u w:val="single"/>
        </w:rPr>
        <w:t>sem</w:t>
      </w:r>
      <w:r w:rsidR="00E3392A">
        <w:t xml:space="preserve"> </w:t>
      </w:r>
      <w:r w:rsidR="00E3392A" w:rsidRPr="00D3668B">
        <w:rPr>
          <w:u w:val="single"/>
        </w:rPr>
        <w:t>qualquer</w:t>
      </w:r>
      <w:r w:rsidR="00E3392A">
        <w:t xml:space="preserve"> </w:t>
      </w:r>
      <w:r w:rsidR="00E3392A" w:rsidRPr="00D3668B">
        <w:rPr>
          <w:u w:val="single"/>
        </w:rPr>
        <w:t>nitidez</w:t>
      </w:r>
      <w:r w:rsidR="00E3392A">
        <w:t xml:space="preserve"> </w:t>
      </w:r>
      <w:r w:rsidR="00E3392A" w:rsidRPr="00D3668B">
        <w:rPr>
          <w:u w:val="single"/>
        </w:rPr>
        <w:t>ou</w:t>
      </w:r>
      <w:r w:rsidR="00E3392A">
        <w:t xml:space="preserve"> </w:t>
      </w:r>
      <w:r w:rsidR="00E3392A" w:rsidRPr="00D3668B">
        <w:rPr>
          <w:u w:val="single"/>
        </w:rPr>
        <w:t>clareza</w:t>
      </w:r>
      <w:r>
        <w:t>,</w:t>
      </w:r>
      <w:r w:rsidR="00E3392A">
        <w:t xml:space="preserve"> </w:t>
      </w:r>
      <w:r w:rsidR="00033044">
        <w:t xml:space="preserve">o que não pode ser admitido, sob pena de infringência ao princípio do </w:t>
      </w:r>
      <w:r w:rsidR="00033044">
        <w:rPr>
          <w:i/>
          <w:iCs/>
        </w:rPr>
        <w:t>in dubio pro reo</w:t>
      </w:r>
      <w:r w:rsidR="00033044">
        <w:t>.</w:t>
      </w:r>
    </w:p>
    <w:p w14:paraId="4C4E5B64" w14:textId="2B316D4E" w:rsidR="00C83090" w:rsidRDefault="00C83090" w:rsidP="00C83090">
      <w:pPr>
        <w:pStyle w:val="SemEspaamento"/>
      </w:pPr>
      <w:r>
        <w:t xml:space="preserve">Tanto isso é verdade que a conclusão do relatório policial já contradiz o seu próprio relato, que </w:t>
      </w:r>
      <w:r w:rsidR="006C2530">
        <w:t xml:space="preserve">inicialmente </w:t>
      </w:r>
      <w:r w:rsidR="0020355D">
        <w:t xml:space="preserve">registra </w:t>
      </w:r>
      <w:r>
        <w:t xml:space="preserve">não </w:t>
      </w:r>
      <w:r w:rsidR="0020355D">
        <w:t xml:space="preserve">ter identificado </w:t>
      </w:r>
      <w:r>
        <w:t xml:space="preserve">o </w:t>
      </w:r>
      <w:r w:rsidR="008622D5">
        <w:t>carro</w:t>
      </w:r>
      <w:r>
        <w:t xml:space="preserve"> do réu no local do fato criminoso, </w:t>
      </w:r>
      <w:r w:rsidR="006C2530">
        <w:t xml:space="preserve">mas depois </w:t>
      </w:r>
      <w:r w:rsidR="0020355D">
        <w:t>afirma</w:t>
      </w:r>
      <w:r w:rsidR="000D57B5">
        <w:t xml:space="preserve"> </w:t>
      </w:r>
      <w:r>
        <w:t>que “</w:t>
      </w:r>
      <w:r w:rsidRPr="00655EF7">
        <w:rPr>
          <w:b/>
          <w:bCs/>
          <w:i/>
          <w:iCs/>
        </w:rPr>
        <w:t>o</w:t>
      </w:r>
      <w:r w:rsidRPr="0090601C">
        <w:rPr>
          <w:i/>
          <w:iCs/>
        </w:rPr>
        <w:t xml:space="preserve"> </w:t>
      </w:r>
      <w:r w:rsidRPr="00655EF7">
        <w:rPr>
          <w:b/>
          <w:bCs/>
          <w:i/>
          <w:iCs/>
        </w:rPr>
        <w:t>veículo cruze</w:t>
      </w:r>
      <w:r w:rsidRPr="0090601C">
        <w:rPr>
          <w:i/>
          <w:iCs/>
        </w:rPr>
        <w:t xml:space="preserve"> </w:t>
      </w:r>
      <w:r w:rsidRPr="00655EF7">
        <w:rPr>
          <w:b/>
          <w:bCs/>
          <w:i/>
          <w:iCs/>
        </w:rPr>
        <w:t>aparece nas cenas dos crimes</w:t>
      </w:r>
      <w:r w:rsidRPr="0090601C">
        <w:rPr>
          <w:i/>
          <w:iCs/>
        </w:rPr>
        <w:t xml:space="preserve"> tanto do roubo praticada em Imbituba, como do roubo in </w:t>
      </w:r>
      <w:proofErr w:type="spellStart"/>
      <w:r w:rsidRPr="0090601C">
        <w:rPr>
          <w:i/>
          <w:iCs/>
        </w:rPr>
        <w:t>casu</w:t>
      </w:r>
      <w:proofErr w:type="spellEnd"/>
      <w:r w:rsidRPr="0090601C">
        <w:rPr>
          <w:i/>
          <w:iCs/>
        </w:rPr>
        <w:t xml:space="preserve"> analisado</w:t>
      </w:r>
      <w:r>
        <w:t xml:space="preserve">” </w:t>
      </w:r>
      <w:r w:rsidRPr="0090601C">
        <w:rPr>
          <w:sz w:val="20"/>
          <w:szCs w:val="18"/>
        </w:rPr>
        <w:t>(evento 1, INQ3, p. 18</w:t>
      </w:r>
      <w:r>
        <w:rPr>
          <w:sz w:val="20"/>
          <w:szCs w:val="18"/>
        </w:rPr>
        <w:t xml:space="preserve"> – destacou-se</w:t>
      </w:r>
      <w:r w:rsidRPr="0090601C">
        <w:rPr>
          <w:sz w:val="20"/>
          <w:szCs w:val="18"/>
        </w:rPr>
        <w:t>)</w:t>
      </w:r>
      <w:r w:rsidR="000D57B5">
        <w:t>.</w:t>
      </w:r>
      <w:r>
        <w:t xml:space="preserve"> </w:t>
      </w:r>
      <w:r w:rsidR="000561CC">
        <w:t>Ou seja,</w:t>
      </w:r>
      <w:r>
        <w:t xml:space="preserve"> </w:t>
      </w:r>
      <w:r w:rsidR="000D57B5">
        <w:t xml:space="preserve">essa afirmação </w:t>
      </w:r>
      <w:r w:rsidRPr="000D57B5">
        <w:rPr>
          <w:u w:val="single"/>
        </w:rPr>
        <w:t>não</w:t>
      </w:r>
      <w:r w:rsidRPr="000D57B5">
        <w:t xml:space="preserve"> </w:t>
      </w:r>
      <w:r w:rsidRPr="000D57B5">
        <w:rPr>
          <w:u w:val="single"/>
        </w:rPr>
        <w:t>é</w:t>
      </w:r>
      <w:r w:rsidRPr="000D57B5">
        <w:t xml:space="preserve"> </w:t>
      </w:r>
      <w:r w:rsidRPr="000D57B5">
        <w:rPr>
          <w:u w:val="single"/>
        </w:rPr>
        <w:t>verdade</w:t>
      </w:r>
      <w:r w:rsidR="00C51BAD">
        <w:rPr>
          <w:u w:val="single"/>
        </w:rPr>
        <w:t>ira</w:t>
      </w:r>
      <w:r w:rsidRPr="000D57B5">
        <w:t>, pois</w:t>
      </w:r>
      <w:r w:rsidR="00033044">
        <w:t xml:space="preserve"> as provas são categóricas em confirmar que</w:t>
      </w:r>
      <w:r w:rsidRPr="000D57B5">
        <w:t xml:space="preserve"> </w:t>
      </w:r>
      <w:r w:rsidR="000D57B5">
        <w:t xml:space="preserve">o automóvel do réu </w:t>
      </w:r>
      <w:r w:rsidR="000D57B5">
        <w:rPr>
          <w:u w:val="single"/>
        </w:rPr>
        <w:t>não</w:t>
      </w:r>
      <w:r w:rsidR="000D57B5" w:rsidRPr="000D57B5">
        <w:t xml:space="preserve"> </w:t>
      </w:r>
      <w:r w:rsidR="006C2530">
        <w:rPr>
          <w:u w:val="single"/>
        </w:rPr>
        <w:t>estava</w:t>
      </w:r>
      <w:r w:rsidR="000D57B5" w:rsidRPr="000D57B5">
        <w:t xml:space="preserve"> </w:t>
      </w:r>
      <w:r w:rsidRPr="000D57B5">
        <w:rPr>
          <w:u w:val="single"/>
        </w:rPr>
        <w:t>na</w:t>
      </w:r>
      <w:r w:rsidRPr="000D57B5">
        <w:t xml:space="preserve"> </w:t>
      </w:r>
      <w:r w:rsidRPr="000D57B5">
        <w:rPr>
          <w:u w:val="single"/>
        </w:rPr>
        <w:t>cena</w:t>
      </w:r>
      <w:r w:rsidRPr="000D57B5">
        <w:t xml:space="preserve"> </w:t>
      </w:r>
      <w:r w:rsidRPr="000D57B5">
        <w:rPr>
          <w:u w:val="single"/>
        </w:rPr>
        <w:t>do</w:t>
      </w:r>
      <w:r w:rsidRPr="000D57B5">
        <w:t xml:space="preserve"> </w:t>
      </w:r>
      <w:r w:rsidRPr="000D57B5">
        <w:rPr>
          <w:u w:val="single"/>
        </w:rPr>
        <w:t>crime</w:t>
      </w:r>
      <w:r w:rsidRPr="000D57B5">
        <w:t>.</w:t>
      </w:r>
    </w:p>
    <w:p w14:paraId="5739EBB7" w14:textId="7979CE46" w:rsidR="000A2EE7" w:rsidRDefault="000A2EE7" w:rsidP="000A2EE7">
      <w:pPr>
        <w:pStyle w:val="SemEspaamento"/>
      </w:pPr>
      <w:r w:rsidRPr="009921E0">
        <w:t>Além disso, ao ouvir a</w:t>
      </w:r>
      <w:r>
        <w:t>s</w:t>
      </w:r>
      <w:r w:rsidRPr="009921E0">
        <w:t xml:space="preserve"> </w:t>
      </w:r>
      <w:r w:rsidR="0003072F">
        <w:t>vítimas</w:t>
      </w:r>
      <w:r w:rsidRPr="009921E0">
        <w:t xml:space="preserve"> </w:t>
      </w:r>
      <w:r>
        <w:t>na fase de inquérito</w:t>
      </w:r>
      <w:r w:rsidRPr="009921E0">
        <w:t>, a autoridade policial não se preocupou em perguntar, no depoimento ou em outro depoimento complementar, se havia um veículo Cruze</w:t>
      </w:r>
      <w:r>
        <w:t>, que atribuiu ao acusado,</w:t>
      </w:r>
      <w:r w:rsidRPr="009921E0">
        <w:t xml:space="preserve"> no local e no momento dos fatos</w:t>
      </w:r>
      <w:r>
        <w:t>, reforçando a deficiência da investigação realizada</w:t>
      </w:r>
      <w:r w:rsidRPr="009921E0">
        <w:t>.</w:t>
      </w:r>
    </w:p>
    <w:p w14:paraId="7F4345FE" w14:textId="22F89360" w:rsidR="00B3719F" w:rsidRDefault="009363E5" w:rsidP="000A2EE7">
      <w:pPr>
        <w:pStyle w:val="SemEspaamento"/>
      </w:pPr>
      <w:r>
        <w:t xml:space="preserve">Aliás, </w:t>
      </w:r>
      <w:r w:rsidR="00062098">
        <w:t xml:space="preserve">outro fato que evidencia a </w:t>
      </w:r>
      <w:r w:rsidR="00A9364B">
        <w:t>investigação negligente diz com a informação de que</w:t>
      </w:r>
      <w:r w:rsidR="000539E1">
        <w:t xml:space="preserve"> 2</w:t>
      </w:r>
      <w:r w:rsidR="0033573F">
        <w:t xml:space="preserve"> </w:t>
      </w:r>
      <w:r w:rsidR="0033573F" w:rsidRPr="00C86A9A">
        <w:rPr>
          <w:sz w:val="20"/>
          <w:szCs w:val="18"/>
        </w:rPr>
        <w:t>(dois)</w:t>
      </w:r>
      <w:r w:rsidR="00972F59">
        <w:t xml:space="preserve"> Delegados de Polícia atuaram no inquérito policial</w:t>
      </w:r>
      <w:r w:rsidR="00A45974">
        <w:t xml:space="preserve"> em momentos distintos</w:t>
      </w:r>
      <w:r w:rsidR="00972F59">
        <w:t>,</w:t>
      </w:r>
      <w:r w:rsidR="00B70904">
        <w:t xml:space="preserve"> </w:t>
      </w:r>
      <w:r w:rsidR="00B3719F">
        <w:t xml:space="preserve">sendo </w:t>
      </w:r>
      <w:r w:rsidR="00795735">
        <w:t xml:space="preserve">que </w:t>
      </w:r>
      <w:r w:rsidR="00734282">
        <w:t xml:space="preserve">o Delegado de Polícia José Antônio Amábile </w:t>
      </w:r>
      <w:r w:rsidR="00B3719F">
        <w:t xml:space="preserve">substituiu </w:t>
      </w:r>
      <w:r w:rsidR="00B70904">
        <w:t xml:space="preserve">a autoridade anterior e </w:t>
      </w:r>
      <w:r w:rsidR="00B3719F">
        <w:t xml:space="preserve">assumiu </w:t>
      </w:r>
      <w:r w:rsidR="00A45974">
        <w:t xml:space="preserve">a investigação </w:t>
      </w:r>
      <w:r w:rsidR="00734282">
        <w:t xml:space="preserve">já </w:t>
      </w:r>
      <w:r w:rsidR="00A45974">
        <w:t xml:space="preserve">em andamento, </w:t>
      </w:r>
      <w:r w:rsidR="00972F59">
        <w:t xml:space="preserve">como </w:t>
      </w:r>
      <w:r w:rsidR="00795735">
        <w:t xml:space="preserve">ele mesmo </w:t>
      </w:r>
      <w:r w:rsidR="001B7F1D">
        <w:t>registrou</w:t>
      </w:r>
      <w:r w:rsidR="00062098">
        <w:t xml:space="preserve"> </w:t>
      </w:r>
      <w:r w:rsidR="00734282">
        <w:t xml:space="preserve">em seu depoimento </w:t>
      </w:r>
      <w:r w:rsidR="00062098">
        <w:t>judicial</w:t>
      </w:r>
      <w:r w:rsidR="00972F59">
        <w:t xml:space="preserve"> </w:t>
      </w:r>
      <w:r w:rsidR="00972F59" w:rsidRPr="00A76848">
        <w:rPr>
          <w:sz w:val="20"/>
          <w:szCs w:val="18"/>
        </w:rPr>
        <w:t xml:space="preserve">(evento </w:t>
      </w:r>
      <w:r w:rsidR="003B0B68" w:rsidRPr="00A76848">
        <w:rPr>
          <w:sz w:val="20"/>
          <w:szCs w:val="18"/>
        </w:rPr>
        <w:t>99, VÍDEO8, 1m17s-</w:t>
      </w:r>
      <w:r w:rsidR="00A76848" w:rsidRPr="00A76848">
        <w:rPr>
          <w:sz w:val="20"/>
          <w:szCs w:val="18"/>
        </w:rPr>
        <w:t>1m35s</w:t>
      </w:r>
      <w:r w:rsidR="00972F59" w:rsidRPr="00A76848">
        <w:rPr>
          <w:sz w:val="20"/>
          <w:szCs w:val="18"/>
        </w:rPr>
        <w:t>)</w:t>
      </w:r>
      <w:r w:rsidR="00972F59">
        <w:t>.</w:t>
      </w:r>
      <w:r w:rsidR="00A45974">
        <w:t xml:space="preserve"> </w:t>
      </w:r>
    </w:p>
    <w:p w14:paraId="227A8F4F" w14:textId="0D3F13EE" w:rsidR="00B3719F" w:rsidRDefault="008665E0" w:rsidP="000A2EE7">
      <w:pPr>
        <w:pStyle w:val="SemEspaamento"/>
      </w:pPr>
      <w:r>
        <w:t>Essa negligência</w:t>
      </w:r>
      <w:r w:rsidR="006645C8">
        <w:t xml:space="preserve"> investigativa</w:t>
      </w:r>
      <w:r>
        <w:t xml:space="preserve"> </w:t>
      </w:r>
      <w:r w:rsidR="00A76848">
        <w:t xml:space="preserve">é </w:t>
      </w:r>
      <w:r w:rsidR="00795735">
        <w:t xml:space="preserve">confirmada </w:t>
      </w:r>
      <w:r>
        <w:t>pelo fato de que</w:t>
      </w:r>
      <w:r w:rsidR="00635B18">
        <w:t xml:space="preserve">, </w:t>
      </w:r>
      <w:r w:rsidR="00635B18" w:rsidRPr="00FC4E68">
        <w:rPr>
          <w:u w:val="single"/>
        </w:rPr>
        <w:t>em</w:t>
      </w:r>
      <w:r w:rsidR="00635B18">
        <w:t xml:space="preserve"> </w:t>
      </w:r>
      <w:r w:rsidR="00635B18" w:rsidRPr="00FC4E68">
        <w:rPr>
          <w:u w:val="single"/>
        </w:rPr>
        <w:t>seu</w:t>
      </w:r>
      <w:r w:rsidR="00635B18">
        <w:t xml:space="preserve"> </w:t>
      </w:r>
      <w:r w:rsidR="00635B18" w:rsidRPr="00FC4E68">
        <w:rPr>
          <w:u w:val="single"/>
        </w:rPr>
        <w:t>depoimento</w:t>
      </w:r>
      <w:r w:rsidR="00635B18">
        <w:t xml:space="preserve"> </w:t>
      </w:r>
      <w:r w:rsidR="00635B18" w:rsidRPr="00FC4E68">
        <w:rPr>
          <w:u w:val="single"/>
        </w:rPr>
        <w:t>judicial</w:t>
      </w:r>
      <w:r w:rsidR="00635B18">
        <w:t>,</w:t>
      </w:r>
      <w:r w:rsidR="00826CB0">
        <w:t xml:space="preserve"> </w:t>
      </w:r>
      <w:r w:rsidR="00826CB0" w:rsidRPr="00F45AFD">
        <w:rPr>
          <w:u w:val="single"/>
        </w:rPr>
        <w:t>o</w:t>
      </w:r>
      <w:r w:rsidR="00826CB0">
        <w:t xml:space="preserve"> </w:t>
      </w:r>
      <w:r w:rsidR="00826CB0" w:rsidRPr="00F45AFD">
        <w:rPr>
          <w:u w:val="single"/>
        </w:rPr>
        <w:t>Delegado</w:t>
      </w:r>
      <w:r w:rsidR="00826CB0">
        <w:t xml:space="preserve"> </w:t>
      </w:r>
      <w:r w:rsidR="00826CB0" w:rsidRPr="00F45AFD">
        <w:rPr>
          <w:u w:val="single"/>
        </w:rPr>
        <w:t>José</w:t>
      </w:r>
      <w:r w:rsidR="00826CB0">
        <w:t xml:space="preserve"> </w:t>
      </w:r>
      <w:r w:rsidR="00826CB0" w:rsidRPr="00F45AFD">
        <w:rPr>
          <w:u w:val="single"/>
        </w:rPr>
        <w:t>Antônio</w:t>
      </w:r>
      <w:r w:rsidR="00826CB0">
        <w:t xml:space="preserve"> </w:t>
      </w:r>
      <w:r w:rsidR="00826CB0" w:rsidRPr="00F45AFD">
        <w:rPr>
          <w:u w:val="single"/>
        </w:rPr>
        <w:t>Amábile</w:t>
      </w:r>
      <w:r>
        <w:t>, ao ser perguntado sobre como foi recebida a informação da DIC de Criciúma</w:t>
      </w:r>
      <w:r w:rsidR="00795735">
        <w:t xml:space="preserve"> </w:t>
      </w:r>
      <w:r w:rsidR="006E7EBF">
        <w:t xml:space="preserve">em relação ao </w:t>
      </w:r>
      <w:r w:rsidR="00795735">
        <w:t xml:space="preserve">crime em que o réu estaria supostamente envolvido, com </w:t>
      </w:r>
      <w:r w:rsidR="00795735">
        <w:rPr>
          <w:i/>
          <w:iCs/>
        </w:rPr>
        <w:t xml:space="preserve">modus operandi </w:t>
      </w:r>
      <w:r w:rsidR="00795735">
        <w:t>similar, e se ela foi documentada nos autos</w:t>
      </w:r>
      <w:r w:rsidR="00B01596">
        <w:t xml:space="preserve">, </w:t>
      </w:r>
      <w:r w:rsidR="008A63DE">
        <w:t xml:space="preserve">ou se foram juntados </w:t>
      </w:r>
      <w:r w:rsidR="00493138">
        <w:t xml:space="preserve">os vídeos mencionados no relatório n. 77/2022/SIC, </w:t>
      </w:r>
      <w:r w:rsidR="00493138">
        <w:rPr>
          <w:u w:val="single"/>
        </w:rPr>
        <w:t>respondeu</w:t>
      </w:r>
      <w:r w:rsidR="006645C8">
        <w:t>:</w:t>
      </w:r>
      <w:r w:rsidR="00B01596">
        <w:t xml:space="preserve"> “</w:t>
      </w:r>
      <w:r w:rsidR="00B01596" w:rsidRPr="006645C8">
        <w:rPr>
          <w:b/>
          <w:bCs/>
        </w:rPr>
        <w:t>não tenho ideia</w:t>
      </w:r>
      <w:r w:rsidR="00B01596">
        <w:t xml:space="preserve">” </w:t>
      </w:r>
      <w:r w:rsidR="00B01596" w:rsidRPr="006645C8">
        <w:rPr>
          <w:sz w:val="20"/>
          <w:szCs w:val="18"/>
        </w:rPr>
        <w:t>(evento 99, VÍDEO8,</w:t>
      </w:r>
      <w:r w:rsidR="00DD5ED3" w:rsidRPr="006645C8">
        <w:rPr>
          <w:sz w:val="20"/>
          <w:szCs w:val="18"/>
        </w:rPr>
        <w:t xml:space="preserve"> 5m34s-</w:t>
      </w:r>
      <w:r w:rsidR="006645C8" w:rsidRPr="006645C8">
        <w:rPr>
          <w:sz w:val="20"/>
          <w:szCs w:val="18"/>
        </w:rPr>
        <w:t>6m15s)</w:t>
      </w:r>
      <w:r w:rsidR="006645C8">
        <w:t>.</w:t>
      </w:r>
    </w:p>
    <w:p w14:paraId="5EFF7E4A" w14:textId="70E48964" w:rsidR="0020775F" w:rsidRDefault="00A45974" w:rsidP="00D63AD2">
      <w:pPr>
        <w:pStyle w:val="SemEspaamento"/>
      </w:pPr>
      <w:r>
        <w:t xml:space="preserve">Tudo indica, portanto, que </w:t>
      </w:r>
      <w:r w:rsidR="00B71DC9">
        <w:t>essa substituição da autoridade durante o curso do inquérito policial</w:t>
      </w:r>
      <w:r w:rsidR="00033044">
        <w:t xml:space="preserve"> também</w:t>
      </w:r>
      <w:r w:rsidR="00B71DC9">
        <w:t xml:space="preserve"> </w:t>
      </w:r>
      <w:r>
        <w:t>comprometeu as investigações.</w:t>
      </w:r>
    </w:p>
    <w:p w14:paraId="08FD6F08" w14:textId="363EF69E" w:rsidR="00167456" w:rsidRDefault="000B075F" w:rsidP="00167456">
      <w:pPr>
        <w:pStyle w:val="SemEspaamento"/>
      </w:pPr>
      <w:r>
        <w:t>Desse modo</w:t>
      </w:r>
      <w:r w:rsidR="000F46E9">
        <w:t xml:space="preserve">, </w:t>
      </w:r>
      <w:r w:rsidR="00C53EFC">
        <w:t>a</w:t>
      </w:r>
      <w:r w:rsidR="00CF4942">
        <w:t xml:space="preserve"> reforma da sentença recorrida e a consequente absolvição</w:t>
      </w:r>
      <w:r w:rsidR="00C53EFC">
        <w:t xml:space="preserve"> do </w:t>
      </w:r>
      <w:r w:rsidR="00CF4942">
        <w:t>apelante</w:t>
      </w:r>
      <w:r w:rsidR="00C53EFC">
        <w:t xml:space="preserve">, pela </w:t>
      </w:r>
      <w:r w:rsidR="00F44DA5">
        <w:t xml:space="preserve">absoluta </w:t>
      </w:r>
      <w:r w:rsidR="000A6614">
        <w:t xml:space="preserve">inexistência de provas quanto à sua autoria </w:t>
      </w:r>
      <w:r w:rsidR="006B1C4B">
        <w:t xml:space="preserve">ou, no mínimo, </w:t>
      </w:r>
      <w:r w:rsidR="00D93740">
        <w:t xml:space="preserve">por </w:t>
      </w:r>
      <w:r w:rsidR="00C53EFC">
        <w:t xml:space="preserve">insuficiência de provas </w:t>
      </w:r>
      <w:r w:rsidR="006B1C4B">
        <w:t xml:space="preserve">para a condenação </w:t>
      </w:r>
      <w:r w:rsidR="00C53EFC" w:rsidRPr="000A2EE7">
        <w:rPr>
          <w:sz w:val="20"/>
          <w:szCs w:val="18"/>
        </w:rPr>
        <w:t xml:space="preserve">(art. 386, </w:t>
      </w:r>
      <w:r w:rsidR="006B1C4B">
        <w:rPr>
          <w:sz w:val="20"/>
          <w:szCs w:val="18"/>
        </w:rPr>
        <w:t xml:space="preserve">V e </w:t>
      </w:r>
      <w:r w:rsidR="00C53EFC" w:rsidRPr="000A2EE7">
        <w:rPr>
          <w:sz w:val="20"/>
          <w:szCs w:val="18"/>
        </w:rPr>
        <w:t>VII, do CPP)</w:t>
      </w:r>
      <w:r w:rsidR="00C53EFC">
        <w:t xml:space="preserve">, é medida de Justiça, sobretudo porque </w:t>
      </w:r>
      <w:r w:rsidR="008E13CC">
        <w:t xml:space="preserve">o relatório policial n. 77/2022/SIC apresenta apenas </w:t>
      </w:r>
      <w:r w:rsidR="008E13CC" w:rsidRPr="00C53EFC">
        <w:rPr>
          <w:u w:val="single"/>
        </w:rPr>
        <w:t>suposições</w:t>
      </w:r>
      <w:r w:rsidR="008E13CC">
        <w:t xml:space="preserve"> sobre a autoria do </w:t>
      </w:r>
      <w:r w:rsidR="00305A1E">
        <w:t>recorrente</w:t>
      </w:r>
      <w:r w:rsidR="008C2281">
        <w:t xml:space="preserve"> e</w:t>
      </w:r>
      <w:r w:rsidR="00C53EFC">
        <w:t xml:space="preserve"> </w:t>
      </w:r>
      <w:r w:rsidR="00C16B46">
        <w:t xml:space="preserve">o </w:t>
      </w:r>
      <w:r w:rsidR="008C2281">
        <w:t xml:space="preserve">seu conteúdo </w:t>
      </w:r>
      <w:r w:rsidR="00C16B46" w:rsidRPr="00F315E9">
        <w:rPr>
          <w:u w:val="single"/>
        </w:rPr>
        <w:t>não</w:t>
      </w:r>
      <w:r w:rsidR="00C16B46">
        <w:t xml:space="preserve"> </w:t>
      </w:r>
      <w:r w:rsidR="00C16B46" w:rsidRPr="00F315E9">
        <w:rPr>
          <w:u w:val="single"/>
        </w:rPr>
        <w:t>foi</w:t>
      </w:r>
      <w:r w:rsidR="00C16B46">
        <w:t xml:space="preserve"> </w:t>
      </w:r>
      <w:r w:rsidR="00C16B46" w:rsidRPr="00F315E9">
        <w:rPr>
          <w:u w:val="single"/>
        </w:rPr>
        <w:t>confirmado</w:t>
      </w:r>
      <w:r w:rsidR="00C16B46">
        <w:t xml:space="preserve"> </w:t>
      </w:r>
      <w:r w:rsidR="00C16B46" w:rsidRPr="00F315E9">
        <w:rPr>
          <w:u w:val="single"/>
        </w:rPr>
        <w:t>na</w:t>
      </w:r>
      <w:r w:rsidR="00C16B46">
        <w:t xml:space="preserve"> </w:t>
      </w:r>
      <w:r w:rsidR="00C16B46" w:rsidRPr="00F315E9">
        <w:rPr>
          <w:u w:val="single"/>
        </w:rPr>
        <w:t>fase</w:t>
      </w:r>
      <w:r w:rsidR="00C16B46">
        <w:t xml:space="preserve"> </w:t>
      </w:r>
      <w:r w:rsidR="00C16B46" w:rsidRPr="00F315E9">
        <w:rPr>
          <w:u w:val="single"/>
        </w:rPr>
        <w:t>judicial</w:t>
      </w:r>
      <w:r w:rsidR="008C2281">
        <w:t xml:space="preserve">, assim como </w:t>
      </w:r>
      <w:r w:rsidR="00B81F93">
        <w:t xml:space="preserve">os supostos </w:t>
      </w:r>
      <w:r w:rsidR="00B81F93" w:rsidRPr="00F315E9">
        <w:rPr>
          <w:u w:val="single"/>
        </w:rPr>
        <w:t>vídeos</w:t>
      </w:r>
      <w:r w:rsidR="00B81F93">
        <w:t xml:space="preserve"> que o </w:t>
      </w:r>
      <w:r w:rsidR="003C4537">
        <w:t xml:space="preserve">fundamentaria </w:t>
      </w:r>
      <w:r w:rsidR="003C4537" w:rsidRPr="00F315E9">
        <w:rPr>
          <w:u w:val="single"/>
        </w:rPr>
        <w:t>não</w:t>
      </w:r>
      <w:r w:rsidR="003C4537">
        <w:t xml:space="preserve"> </w:t>
      </w:r>
      <w:r w:rsidR="00C16B46" w:rsidRPr="00F315E9">
        <w:rPr>
          <w:u w:val="single"/>
        </w:rPr>
        <w:t>foram</w:t>
      </w:r>
      <w:r w:rsidR="00C16B46">
        <w:t xml:space="preserve"> </w:t>
      </w:r>
      <w:r w:rsidR="003C4537" w:rsidRPr="00F315E9">
        <w:rPr>
          <w:u w:val="single"/>
        </w:rPr>
        <w:t>juntados</w:t>
      </w:r>
      <w:r w:rsidR="003C4537">
        <w:t xml:space="preserve"> </w:t>
      </w:r>
      <w:r w:rsidR="003C4537" w:rsidRPr="00F315E9">
        <w:rPr>
          <w:u w:val="single"/>
        </w:rPr>
        <w:t>aos</w:t>
      </w:r>
      <w:r w:rsidR="003C4537">
        <w:t xml:space="preserve"> </w:t>
      </w:r>
      <w:r w:rsidR="003C4537" w:rsidRPr="00F315E9">
        <w:rPr>
          <w:u w:val="single"/>
        </w:rPr>
        <w:t>autos</w:t>
      </w:r>
      <w:r w:rsidR="003C4537">
        <w:t xml:space="preserve"> </w:t>
      </w:r>
      <w:r w:rsidR="008C2281">
        <w:t xml:space="preserve">e </w:t>
      </w:r>
      <w:r w:rsidR="00B81F93">
        <w:t xml:space="preserve">a </w:t>
      </w:r>
      <w:r w:rsidR="00B81F93" w:rsidRPr="00F315E9">
        <w:rPr>
          <w:u w:val="single"/>
        </w:rPr>
        <w:t>investigação</w:t>
      </w:r>
      <w:r w:rsidR="00B81F93">
        <w:t xml:space="preserve"> </w:t>
      </w:r>
      <w:r w:rsidR="008C2281" w:rsidRPr="00F315E9">
        <w:rPr>
          <w:u w:val="single"/>
        </w:rPr>
        <w:t>deixou</w:t>
      </w:r>
      <w:r w:rsidR="008C2281">
        <w:t xml:space="preserve"> </w:t>
      </w:r>
      <w:r w:rsidR="00D651FA" w:rsidRPr="00F315E9">
        <w:rPr>
          <w:u w:val="single"/>
        </w:rPr>
        <w:t>de</w:t>
      </w:r>
      <w:r w:rsidR="00D651FA">
        <w:t xml:space="preserve"> </w:t>
      </w:r>
      <w:r w:rsidR="00D651FA" w:rsidRPr="00F315E9">
        <w:rPr>
          <w:u w:val="single"/>
        </w:rPr>
        <w:t>diligenciar</w:t>
      </w:r>
      <w:r w:rsidR="00D651FA">
        <w:t xml:space="preserve"> </w:t>
      </w:r>
      <w:r w:rsidR="00D651FA" w:rsidRPr="00F315E9">
        <w:rPr>
          <w:u w:val="single"/>
        </w:rPr>
        <w:t>sobre</w:t>
      </w:r>
      <w:r w:rsidR="00D651FA">
        <w:t xml:space="preserve"> </w:t>
      </w:r>
      <w:r w:rsidR="00D651FA" w:rsidRPr="00F315E9">
        <w:rPr>
          <w:u w:val="single"/>
        </w:rPr>
        <w:t>os</w:t>
      </w:r>
      <w:r w:rsidR="00D651FA">
        <w:t xml:space="preserve"> </w:t>
      </w:r>
      <w:r w:rsidR="00D651FA" w:rsidRPr="00F315E9">
        <w:rPr>
          <w:u w:val="single"/>
        </w:rPr>
        <w:t>verdadeiros</w:t>
      </w:r>
      <w:r w:rsidR="00D651FA">
        <w:t xml:space="preserve"> </w:t>
      </w:r>
      <w:r w:rsidR="00D651FA" w:rsidRPr="00F315E9">
        <w:rPr>
          <w:u w:val="single"/>
        </w:rPr>
        <w:t>envolvidos</w:t>
      </w:r>
      <w:r w:rsidR="00D651FA">
        <w:t xml:space="preserve"> no fato criminoso</w:t>
      </w:r>
      <w:r w:rsidR="00C16B46">
        <w:t>, optando por</w:t>
      </w:r>
      <w:r w:rsidR="00440771">
        <w:t xml:space="preserve"> construir uma narrativa para incluir o réu como culpado do delito</w:t>
      </w:r>
      <w:r w:rsidR="00CB0BC3">
        <w:t xml:space="preserve"> pelo qual não está envolvido</w:t>
      </w:r>
      <w:r w:rsidR="00D651FA">
        <w:t>.</w:t>
      </w:r>
    </w:p>
    <w:p w14:paraId="65D2F3F9" w14:textId="7D9947B1" w:rsidR="000F46E9" w:rsidRPr="0051536D" w:rsidRDefault="000F46E9" w:rsidP="00C037CD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C17C01E" w14:textId="24F2F220" w:rsidR="008A3405" w:rsidRDefault="008A3405" w:rsidP="008A3405">
      <w:pPr>
        <w:pStyle w:val="Ttulo"/>
      </w:pPr>
      <w:r>
        <w:t xml:space="preserve">II.5 – Roupas apreendidas em outro processo que são de </w:t>
      </w:r>
      <w:r w:rsidRPr="00EE1B05">
        <w:rPr>
          <w:u w:val="single"/>
        </w:rPr>
        <w:t>uso</w:t>
      </w:r>
      <w:r>
        <w:t xml:space="preserve"> </w:t>
      </w:r>
      <w:r w:rsidRPr="00EE1B05">
        <w:rPr>
          <w:u w:val="single"/>
        </w:rPr>
        <w:t>comum</w:t>
      </w:r>
      <w:r>
        <w:t xml:space="preserve"> e </w:t>
      </w:r>
      <w:r w:rsidRPr="00F95931">
        <w:rPr>
          <w:u w:val="single"/>
        </w:rPr>
        <w:t>não</w:t>
      </w:r>
      <w:r>
        <w:t xml:space="preserve"> </w:t>
      </w:r>
      <w:r w:rsidRPr="00F95931">
        <w:rPr>
          <w:u w:val="single"/>
        </w:rPr>
        <w:t>servem</w:t>
      </w:r>
      <w:r>
        <w:t xml:space="preserve"> como indicativo de autoria</w:t>
      </w:r>
      <w:r w:rsidR="00964852">
        <w:t>. Elementos indiciários de outro processo que não servem para a condenação</w:t>
      </w:r>
    </w:p>
    <w:p w14:paraId="6ED54797" w14:textId="77777777" w:rsidR="008A3405" w:rsidRDefault="008A3405" w:rsidP="008A3405">
      <w:pPr>
        <w:pStyle w:val="SemEspaamento"/>
        <w:numPr>
          <w:ilvl w:val="0"/>
          <w:numId w:val="0"/>
        </w:numPr>
      </w:pPr>
    </w:p>
    <w:p w14:paraId="052EA02A" w14:textId="3C6A8A48" w:rsidR="00642D46" w:rsidRDefault="00642D46" w:rsidP="00642D46">
      <w:pPr>
        <w:pStyle w:val="SemEspaamento"/>
      </w:pPr>
      <w:r>
        <w:t xml:space="preserve">No mais, a sentença condenatória se escora </w:t>
      </w:r>
      <w:r w:rsidR="00A862C0">
        <w:t xml:space="preserve">na busca e apreensão e </w:t>
      </w:r>
      <w:r>
        <w:t>nos elementos indiciários colhidos em outro processo, como o relatório de investigação da Polícia Civil de Imbituba</w:t>
      </w:r>
      <w:r w:rsidR="00B9592F">
        <w:t xml:space="preserve"> e</w:t>
      </w:r>
      <w:r>
        <w:t xml:space="preserve"> a imagem do apelante no pedágio em outro dia, para concluir que “</w:t>
      </w:r>
      <w:r w:rsidRPr="00642D46">
        <w:rPr>
          <w:i/>
          <w:iCs/>
        </w:rPr>
        <w:t xml:space="preserve">tais provas demonstram, sem dúvida, que o acusado é coautor do crime em análise, conforme apontou o Delegado de Polícia José </w:t>
      </w:r>
      <w:proofErr w:type="spellStart"/>
      <w:r w:rsidRPr="00642D46">
        <w:rPr>
          <w:i/>
          <w:iCs/>
        </w:rPr>
        <w:t>Antonio</w:t>
      </w:r>
      <w:proofErr w:type="spellEnd"/>
      <w:r w:rsidRPr="00642D46">
        <w:rPr>
          <w:i/>
          <w:iCs/>
        </w:rPr>
        <w:t xml:space="preserve"> </w:t>
      </w:r>
      <w:proofErr w:type="spellStart"/>
      <w:r w:rsidRPr="00642D46">
        <w:rPr>
          <w:i/>
          <w:iCs/>
        </w:rPr>
        <w:t>Amabile</w:t>
      </w:r>
      <w:proofErr w:type="spellEnd"/>
      <w:r w:rsidRPr="00642D46">
        <w:rPr>
          <w:i/>
          <w:iCs/>
        </w:rPr>
        <w:t>, responsável pelas investigações, em seu depoimento na fase judicial, o qual afirmou que todos os elementos de prova apontavam para ele, sobretudo pela utilização do mesmo veículo na prática de ambos os crimes</w:t>
      </w:r>
      <w:r>
        <w:t>”.</w:t>
      </w:r>
    </w:p>
    <w:p w14:paraId="2F810F24" w14:textId="1724DE20" w:rsidR="00642D46" w:rsidRDefault="00642D46" w:rsidP="00A862C0">
      <w:pPr>
        <w:pStyle w:val="SemEspaamento"/>
      </w:pPr>
      <w:r>
        <w:t xml:space="preserve">Sem razão, mais uma vez, o </w:t>
      </w:r>
      <w:r>
        <w:rPr>
          <w:i/>
          <w:iCs/>
        </w:rPr>
        <w:t xml:space="preserve">decisum </w:t>
      </w:r>
      <w:r>
        <w:t>recorrido.</w:t>
      </w:r>
    </w:p>
    <w:p w14:paraId="35D9E8E3" w14:textId="7C6A2818" w:rsidR="00260B4B" w:rsidRDefault="00F95931" w:rsidP="008A3405">
      <w:pPr>
        <w:pStyle w:val="SemEspaamento"/>
      </w:pPr>
      <w:r>
        <w:t xml:space="preserve">Excelência, ao contrário do que sustenta a </w:t>
      </w:r>
      <w:r w:rsidR="00964852">
        <w:t>sentença recorrida</w:t>
      </w:r>
      <w:r>
        <w:t xml:space="preserve">, que insiste </w:t>
      </w:r>
      <w:r w:rsidR="00964852">
        <w:t xml:space="preserve">em </w:t>
      </w:r>
      <w:r>
        <w:t xml:space="preserve">justificar a autoria do réu sem qualquer elemento de prova minimamente razoável </w:t>
      </w:r>
      <w:r w:rsidR="00964852">
        <w:t xml:space="preserve">sustentando </w:t>
      </w:r>
      <w:r>
        <w:t xml:space="preserve">essa </w:t>
      </w:r>
      <w:r w:rsidR="00964852">
        <w:t>conclusão</w:t>
      </w:r>
      <w:r>
        <w:t xml:space="preserve">, </w:t>
      </w:r>
      <w:r w:rsidR="00EA7CA8">
        <w:t>a</w:t>
      </w:r>
      <w:r w:rsidR="00260B4B">
        <w:t xml:space="preserve"> calça e o tênis apreendidos em busca e apreensão oriunda de outro processo </w:t>
      </w:r>
      <w:r w:rsidR="003E1112">
        <w:rPr>
          <w:b/>
          <w:bCs/>
          <w:u w:val="single"/>
        </w:rPr>
        <w:t>NÃO</w:t>
      </w:r>
      <w:r w:rsidR="003E1112">
        <w:t xml:space="preserve"> </w:t>
      </w:r>
      <w:r w:rsidR="003E1112">
        <w:rPr>
          <w:b/>
          <w:bCs/>
          <w:u w:val="single"/>
        </w:rPr>
        <w:t>SERVE</w:t>
      </w:r>
      <w:r w:rsidR="00A862C0">
        <w:rPr>
          <w:b/>
          <w:bCs/>
          <w:u w:val="single"/>
        </w:rPr>
        <w:t>M</w:t>
      </w:r>
      <w:r w:rsidR="003E1112">
        <w:rPr>
          <w:b/>
          <w:bCs/>
        </w:rPr>
        <w:t xml:space="preserve"> </w:t>
      </w:r>
      <w:r w:rsidR="00260B4B">
        <w:rPr>
          <w:b/>
          <w:bCs/>
        </w:rPr>
        <w:t xml:space="preserve">para verificar </w:t>
      </w:r>
      <w:r w:rsidR="00260B4B" w:rsidRPr="003E1112">
        <w:rPr>
          <w:b/>
          <w:bCs/>
          <w:u w:val="single"/>
        </w:rPr>
        <w:t>nem</w:t>
      </w:r>
      <w:r w:rsidR="00260B4B">
        <w:rPr>
          <w:b/>
          <w:bCs/>
        </w:rPr>
        <w:t xml:space="preserve"> </w:t>
      </w:r>
      <w:r w:rsidR="00260B4B" w:rsidRPr="003E1112">
        <w:rPr>
          <w:b/>
          <w:bCs/>
          <w:u w:val="single"/>
        </w:rPr>
        <w:t>mesmo</w:t>
      </w:r>
      <w:r w:rsidR="00260B4B">
        <w:rPr>
          <w:b/>
          <w:bCs/>
        </w:rPr>
        <w:t xml:space="preserve"> </w:t>
      </w:r>
      <w:r w:rsidR="00260B4B" w:rsidRPr="003E1112">
        <w:rPr>
          <w:b/>
          <w:bCs/>
          <w:u w:val="single"/>
        </w:rPr>
        <w:t>indícios</w:t>
      </w:r>
      <w:r w:rsidR="00260B4B">
        <w:t xml:space="preserve"> </w:t>
      </w:r>
      <w:r w:rsidR="00260B4B" w:rsidRPr="00260B4B">
        <w:rPr>
          <w:b/>
          <w:bCs/>
        </w:rPr>
        <w:t>de</w:t>
      </w:r>
      <w:r w:rsidR="00260B4B">
        <w:t xml:space="preserve"> </w:t>
      </w:r>
      <w:r w:rsidR="00260B4B" w:rsidRPr="00260B4B">
        <w:rPr>
          <w:b/>
          <w:bCs/>
        </w:rPr>
        <w:t>autoria</w:t>
      </w:r>
      <w:r w:rsidR="00260B4B">
        <w:t xml:space="preserve"> </w:t>
      </w:r>
      <w:r w:rsidR="00260B4B" w:rsidRPr="00260B4B">
        <w:rPr>
          <w:b/>
          <w:bCs/>
        </w:rPr>
        <w:t>delitiva</w:t>
      </w:r>
      <w:r w:rsidR="00260B4B">
        <w:t xml:space="preserve">. </w:t>
      </w:r>
    </w:p>
    <w:p w14:paraId="27A82554" w14:textId="03C0A556" w:rsidR="00041A2D" w:rsidRDefault="00260B4B" w:rsidP="00260B4B">
      <w:pPr>
        <w:pStyle w:val="SemEspaamento"/>
      </w:pPr>
      <w:r>
        <w:t xml:space="preserve">Ora, como se sabe, </w:t>
      </w:r>
      <w:r w:rsidR="00F87311">
        <w:t xml:space="preserve">o material apreendido é </w:t>
      </w:r>
      <w:r w:rsidR="00F87311" w:rsidRPr="00260B4B">
        <w:rPr>
          <w:u w:val="single"/>
        </w:rPr>
        <w:t>comum</w:t>
      </w:r>
      <w:r w:rsidR="007A7D9E">
        <w:t xml:space="preserve">, de </w:t>
      </w:r>
      <w:r w:rsidR="00811A39">
        <w:t>marca mundialmente famosa</w:t>
      </w:r>
      <w:r>
        <w:t xml:space="preserve"> </w:t>
      </w:r>
      <w:r w:rsidRPr="008A7028">
        <w:rPr>
          <w:sz w:val="20"/>
          <w:szCs w:val="18"/>
        </w:rPr>
        <w:t>(ADIDAS)</w:t>
      </w:r>
      <w:r w:rsidR="00811A39">
        <w:t xml:space="preserve">, </w:t>
      </w:r>
      <w:r w:rsidR="007A7D9E">
        <w:t xml:space="preserve">fácil aquisição e </w:t>
      </w:r>
      <w:r w:rsidR="00041A2D">
        <w:t xml:space="preserve">de </w:t>
      </w:r>
      <w:r w:rsidR="007A7D9E">
        <w:t>baixo valor agregado</w:t>
      </w:r>
      <w:r w:rsidR="00041A2D">
        <w:t>.</w:t>
      </w:r>
    </w:p>
    <w:p w14:paraId="19CE5A4A" w14:textId="448802A1" w:rsidR="0092471C" w:rsidRDefault="00236A29" w:rsidP="000169F1">
      <w:pPr>
        <w:pStyle w:val="SemEspaamento"/>
      </w:pPr>
      <w:r>
        <w:t xml:space="preserve">Basicamente, a </w:t>
      </w:r>
      <w:r w:rsidR="006F3B91">
        <w:t>sentença condenatória</w:t>
      </w:r>
      <w:r>
        <w:t xml:space="preserve"> está utilizando como elemento de identificação e </w:t>
      </w:r>
      <w:r w:rsidR="00B01F36">
        <w:t xml:space="preserve">de </w:t>
      </w:r>
      <w:r>
        <w:t>individualização</w:t>
      </w:r>
      <w:r w:rsidR="000250F8">
        <w:t>, para fins de reconhecimento da autoria,</w:t>
      </w:r>
      <w:r>
        <w:t xml:space="preserve"> vestimentas que</w:t>
      </w:r>
      <w:r w:rsidR="00821991">
        <w:t>, somente no Brasil,</w:t>
      </w:r>
      <w:r w:rsidR="00F87311">
        <w:t xml:space="preserve"> </w:t>
      </w:r>
      <w:r w:rsidR="00821991" w:rsidRPr="00821991">
        <w:rPr>
          <w:b/>
          <w:bCs/>
          <w:u w:val="single"/>
        </w:rPr>
        <w:t>MILHÕES</w:t>
      </w:r>
      <w:r w:rsidR="00821991">
        <w:t xml:space="preserve"> </w:t>
      </w:r>
      <w:r w:rsidR="00F87311" w:rsidRPr="00821991">
        <w:rPr>
          <w:u w:val="single"/>
        </w:rPr>
        <w:t>de</w:t>
      </w:r>
      <w:r w:rsidR="00F87311">
        <w:t xml:space="preserve"> </w:t>
      </w:r>
      <w:r w:rsidR="00F87311" w:rsidRPr="00821991">
        <w:rPr>
          <w:b/>
          <w:bCs/>
          <w:u w:val="single"/>
        </w:rPr>
        <w:t>pessoas</w:t>
      </w:r>
      <w:r w:rsidR="00F87311">
        <w:t xml:space="preserve"> </w:t>
      </w:r>
      <w:r w:rsidR="00F87311" w:rsidRPr="007A7D9E">
        <w:rPr>
          <w:u w:val="single"/>
        </w:rPr>
        <w:t>possuem</w:t>
      </w:r>
      <w:r w:rsidR="00F87311">
        <w:t xml:space="preserve"> </w:t>
      </w:r>
      <w:r w:rsidR="00F87311" w:rsidRPr="007A7D9E">
        <w:rPr>
          <w:u w:val="single"/>
        </w:rPr>
        <w:t>exemplar</w:t>
      </w:r>
      <w:r w:rsidR="00F87311">
        <w:t>, como é o caso d</w:t>
      </w:r>
      <w:r w:rsidR="00B7474E">
        <w:t>a</w:t>
      </w:r>
      <w:r w:rsidR="00F87311">
        <w:t xml:space="preserve"> </w:t>
      </w:r>
      <w:r w:rsidR="00546CE1">
        <w:t>calça moletom da marca ADIDAS e</w:t>
      </w:r>
      <w:r w:rsidR="00B7474E">
        <w:t xml:space="preserve"> do</w:t>
      </w:r>
      <w:r w:rsidR="00546CE1">
        <w:t xml:space="preserve"> tênis preto com detalhamento branco</w:t>
      </w:r>
      <w:r w:rsidR="00F87311">
        <w:t xml:space="preserve"> apreendidos. </w:t>
      </w:r>
      <w:r w:rsidR="006A37E7">
        <w:t>Vejamos</w:t>
      </w:r>
      <w:r w:rsidR="00BB6EC1">
        <w:t xml:space="preserve"> </w:t>
      </w:r>
      <w:r w:rsidR="00BB6EC1" w:rsidRPr="00BB6EC1">
        <w:rPr>
          <w:sz w:val="20"/>
          <w:szCs w:val="18"/>
        </w:rPr>
        <w:t>(evento 5, DESPADEC1, p. 3/4)</w:t>
      </w:r>
      <w:r w:rsidR="006A37E7">
        <w:t>:</w:t>
      </w:r>
    </w:p>
    <w:p w14:paraId="30DAF62A" w14:textId="61CD5889" w:rsidR="00EB221F" w:rsidRPr="00720392" w:rsidRDefault="00EB221F" w:rsidP="00EB221F">
      <w:pPr>
        <w:pStyle w:val="Ttulo2"/>
        <w:rPr>
          <w:sz w:val="8"/>
          <w:szCs w:val="8"/>
        </w:rPr>
      </w:pPr>
    </w:p>
    <w:p w14:paraId="62D0D807" w14:textId="10B76E4E" w:rsidR="006A37E7" w:rsidRDefault="00BB6EC1" w:rsidP="00BB6EC1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3C5E5F1C" wp14:editId="0197F33F">
            <wp:extent cx="4076700" cy="2887145"/>
            <wp:effectExtent l="0" t="0" r="0" b="8890"/>
            <wp:docPr id="112778061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80618" name="Imagem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887" cy="292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95318" w14:textId="123FCD30" w:rsidR="002F6B5B" w:rsidRDefault="00720392" w:rsidP="00BB6EC1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E38ABF" wp14:editId="4E232EF8">
                <wp:simplePos x="0" y="0"/>
                <wp:positionH relativeFrom="column">
                  <wp:posOffset>4517390</wp:posOffset>
                </wp:positionH>
                <wp:positionV relativeFrom="paragraph">
                  <wp:posOffset>546735</wp:posOffset>
                </wp:positionV>
                <wp:extent cx="812222" cy="445885"/>
                <wp:effectExtent l="19050" t="19050" r="26035" b="30480"/>
                <wp:wrapNone/>
                <wp:docPr id="1343465761" name="Seta: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2222" cy="4458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3F1C4" id="Seta: para a Direita 9" o:spid="_x0000_s1026" type="#_x0000_t13" style="position:absolute;margin-left:355.7pt;margin-top:43.05pt;width:63.95pt;height:35.1pt;rotation:18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" adj="15671" fillcolor="red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575755D" wp14:editId="52C5FA69">
                <wp:simplePos x="0" y="0"/>
                <wp:positionH relativeFrom="column">
                  <wp:posOffset>4737100</wp:posOffset>
                </wp:positionH>
                <wp:positionV relativeFrom="paragraph">
                  <wp:posOffset>2454910</wp:posOffset>
                </wp:positionV>
                <wp:extent cx="812222" cy="445885"/>
                <wp:effectExtent l="19050" t="19050" r="26035" b="30480"/>
                <wp:wrapNone/>
                <wp:docPr id="1563574222" name="Seta: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2222" cy="4458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53F59" id="Seta: para a Direita 9" o:spid="_x0000_s1026" type="#_x0000_t13" style="position:absolute;margin-left:373pt;margin-top:193.3pt;width:63.95pt;height:35.1pt;rotation:18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" adj="15671" fillcolor="red" strokecolor="black [3213]" strokeweight="1pt"/>
            </w:pict>
          </mc:Fallback>
        </mc:AlternateContent>
      </w:r>
      <w:r w:rsidR="00BB6EC1">
        <w:rPr>
          <w:noProof/>
        </w:rPr>
        <w:drawing>
          <wp:inline distT="0" distB="0" distL="0" distR="0" wp14:anchorId="32794A93" wp14:editId="04776A19">
            <wp:extent cx="3963319" cy="3503296"/>
            <wp:effectExtent l="0" t="0" r="0" b="1905"/>
            <wp:docPr id="97034909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124" cy="3579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A130" w14:textId="3313C59A" w:rsidR="000250F8" w:rsidRDefault="00B01F36" w:rsidP="006E73BA">
      <w:pPr>
        <w:pStyle w:val="SemEspaamento"/>
      </w:pPr>
      <w:r>
        <w:t>Definitivamente</w:t>
      </w:r>
      <w:r w:rsidR="00F87311">
        <w:t>,</w:t>
      </w:r>
      <w:r w:rsidR="00B13815">
        <w:t xml:space="preserve"> esse material</w:t>
      </w:r>
      <w:r w:rsidR="00E01DCF">
        <w:t>, que é encontrado na residência de milhões de brasileiros,</w:t>
      </w:r>
      <w:r w:rsidR="00B13815">
        <w:t xml:space="preserve"> </w:t>
      </w:r>
      <w:r>
        <w:t xml:space="preserve">não </w:t>
      </w:r>
      <w:r w:rsidR="00B13815">
        <w:t xml:space="preserve">é suficiente para </w:t>
      </w:r>
      <w:r w:rsidR="00B9592F">
        <w:t xml:space="preserve">servir de </w:t>
      </w:r>
      <w:r w:rsidR="00B13815">
        <w:t>comprova</w:t>
      </w:r>
      <w:r w:rsidR="00B9592F">
        <w:t xml:space="preserve">ção de </w:t>
      </w:r>
      <w:r w:rsidR="00B13815">
        <w:t>indícios de autoria</w:t>
      </w:r>
      <w:r w:rsidR="000250F8">
        <w:t>,</w:t>
      </w:r>
      <w:r w:rsidR="000D735F">
        <w:t xml:space="preserve"> o que derrui por completo o argumento </w:t>
      </w:r>
      <w:r w:rsidR="00B6228C">
        <w:t>da sentença recorrida </w:t>
      </w:r>
      <w:r w:rsidR="000D735F">
        <w:t>de</w:t>
      </w:r>
      <w:r w:rsidR="00B6228C">
        <w:t xml:space="preserve"> </w:t>
      </w:r>
      <w:r w:rsidR="000D735F">
        <w:t xml:space="preserve">que </w:t>
      </w:r>
      <w:r w:rsidR="00B6228C">
        <w:t>“</w:t>
      </w:r>
      <w:r w:rsidR="00B6228C" w:rsidRPr="00B6228C">
        <w:rPr>
          <w:i/>
          <w:iCs/>
        </w:rPr>
        <w:t>um dos assaltantes vestia roupas extremamente semelhantes às encontradas na residência do acusado</w:t>
      </w:r>
      <w:r w:rsidR="00B6228C">
        <w:t xml:space="preserve">” </w:t>
      </w:r>
      <w:r w:rsidR="0017408F" w:rsidRPr="00B6228C">
        <w:rPr>
          <w:sz w:val="20"/>
          <w:szCs w:val="18"/>
        </w:rPr>
        <w:t>(evento 10</w:t>
      </w:r>
      <w:r w:rsidR="00B6228C" w:rsidRPr="00B6228C">
        <w:rPr>
          <w:sz w:val="20"/>
          <w:szCs w:val="18"/>
        </w:rPr>
        <w:t>7</w:t>
      </w:r>
      <w:r w:rsidR="0017408F" w:rsidRPr="00B6228C">
        <w:rPr>
          <w:sz w:val="20"/>
          <w:szCs w:val="18"/>
        </w:rPr>
        <w:t xml:space="preserve">, p. </w:t>
      </w:r>
      <w:r w:rsidR="00B6228C" w:rsidRPr="00B6228C">
        <w:rPr>
          <w:sz w:val="20"/>
          <w:szCs w:val="18"/>
        </w:rPr>
        <w:t>9</w:t>
      </w:r>
      <w:r w:rsidR="0017408F" w:rsidRPr="00B6228C">
        <w:rPr>
          <w:sz w:val="20"/>
          <w:szCs w:val="18"/>
        </w:rPr>
        <w:t>)</w:t>
      </w:r>
      <w:r w:rsidR="00B13815">
        <w:t xml:space="preserve">. </w:t>
      </w:r>
    </w:p>
    <w:p w14:paraId="0AC4A63B" w14:textId="77EA7137" w:rsidR="00C829C5" w:rsidRDefault="00C829C5" w:rsidP="006E73BA">
      <w:pPr>
        <w:pStyle w:val="SemEspaamento"/>
      </w:pPr>
      <w:r>
        <w:t>Aliás, a própria sentença</w:t>
      </w:r>
      <w:r w:rsidR="001C6B99">
        <w:t xml:space="preserve"> </w:t>
      </w:r>
      <w:r w:rsidR="004478F5">
        <w:t xml:space="preserve">dos autos n. </w:t>
      </w:r>
      <w:r w:rsidR="004478F5" w:rsidRPr="004478F5">
        <w:t>5000189-51.2023.8.24.0030</w:t>
      </w:r>
      <w:r w:rsidR="004478F5">
        <w:t xml:space="preserve">, em que foi realizada a busca e apreensão dos materiais apreendidos, </w:t>
      </w:r>
      <w:r w:rsidR="00A279C2">
        <w:t xml:space="preserve">é categórica em determinar o seguinte </w:t>
      </w:r>
      <w:r w:rsidR="00A279C2" w:rsidRPr="00981632">
        <w:rPr>
          <w:sz w:val="20"/>
          <w:szCs w:val="18"/>
        </w:rPr>
        <w:t xml:space="preserve">(evento 123 dos autos </w:t>
      </w:r>
      <w:r w:rsidR="00981632" w:rsidRPr="00981632">
        <w:rPr>
          <w:sz w:val="20"/>
          <w:szCs w:val="18"/>
        </w:rPr>
        <w:t>referidos)</w:t>
      </w:r>
      <w:r w:rsidR="00A279C2">
        <w:t>:</w:t>
      </w:r>
    </w:p>
    <w:p w14:paraId="119983F0" w14:textId="77777777" w:rsidR="00970A1A" w:rsidRDefault="00970A1A" w:rsidP="00970A1A">
      <w:pPr>
        <w:pStyle w:val="Ttulo"/>
      </w:pPr>
    </w:p>
    <w:p w14:paraId="52A93539" w14:textId="027B6EA6" w:rsidR="00981632" w:rsidRDefault="0052638E" w:rsidP="00970A1A">
      <w:pPr>
        <w:pStyle w:val="SemEspaamento"/>
        <w:numPr>
          <w:ilvl w:val="0"/>
          <w:numId w:val="0"/>
        </w:numPr>
        <w:ind w:left="-85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5450771F" wp14:editId="0683C4B0">
                <wp:simplePos x="0" y="0"/>
                <wp:positionH relativeFrom="column">
                  <wp:posOffset>5357630</wp:posOffset>
                </wp:positionH>
                <wp:positionV relativeFrom="paragraph">
                  <wp:posOffset>797365</wp:posOffset>
                </wp:positionV>
                <wp:extent cx="471240" cy="57600"/>
                <wp:effectExtent l="76200" t="95250" r="100330" b="133350"/>
                <wp:wrapNone/>
                <wp:docPr id="1910960593" name="Tint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7124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EF40A" id="Tinta 27" o:spid="_x0000_s1026" type="#_x0000_t75" style="position:absolute;margin-left:419pt;margin-top:57.15pt;width:42.75pt;height:15.9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419C0F1B" wp14:editId="6C4C6FC3">
                <wp:simplePos x="0" y="0"/>
                <wp:positionH relativeFrom="column">
                  <wp:posOffset>3947870</wp:posOffset>
                </wp:positionH>
                <wp:positionV relativeFrom="paragraph">
                  <wp:posOffset>825805</wp:posOffset>
                </wp:positionV>
                <wp:extent cx="1543320" cy="25560"/>
                <wp:effectExtent l="57150" t="95250" r="95250" b="146050"/>
                <wp:wrapNone/>
                <wp:docPr id="166956777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5433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83A09" id="Tinta 26" o:spid="_x0000_s1026" type="#_x0000_t75" style="position:absolute;margin-left:308pt;margin-top:59.35pt;width:127.15pt;height:13.3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22849D42" wp14:editId="5DDBAB65">
                <wp:simplePos x="0" y="0"/>
                <wp:positionH relativeFrom="column">
                  <wp:posOffset>3023750</wp:posOffset>
                </wp:positionH>
                <wp:positionV relativeFrom="paragraph">
                  <wp:posOffset>824725</wp:posOffset>
                </wp:positionV>
                <wp:extent cx="897120" cy="20520"/>
                <wp:effectExtent l="57150" t="95250" r="93980" b="132080"/>
                <wp:wrapNone/>
                <wp:docPr id="744780113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971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51331" id="Tinta 24" o:spid="_x0000_s1026" type="#_x0000_t75" style="position:absolute;margin-left:235.25pt;margin-top:59.3pt;width:76.35pt;height:12.9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7CD150C4" wp14:editId="2B17142F">
                <wp:simplePos x="0" y="0"/>
                <wp:positionH relativeFrom="column">
                  <wp:posOffset>1880750</wp:posOffset>
                </wp:positionH>
                <wp:positionV relativeFrom="paragraph">
                  <wp:posOffset>825445</wp:posOffset>
                </wp:positionV>
                <wp:extent cx="1076400" cy="19800"/>
                <wp:effectExtent l="76200" t="95250" r="85725" b="132715"/>
                <wp:wrapNone/>
                <wp:docPr id="1444930522" name="Tint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764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8B3DC" id="Tinta 22" o:spid="_x0000_s1026" type="#_x0000_t75" style="position:absolute;margin-left:145.25pt;margin-top:59.35pt;width:90.4pt;height:12.8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705A21FD" wp14:editId="58072EFE">
                <wp:simplePos x="0" y="0"/>
                <wp:positionH relativeFrom="column">
                  <wp:posOffset>175790</wp:posOffset>
                </wp:positionH>
                <wp:positionV relativeFrom="paragraph">
                  <wp:posOffset>807085</wp:posOffset>
                </wp:positionV>
                <wp:extent cx="1765800" cy="20160"/>
                <wp:effectExtent l="76200" t="95250" r="101600" b="132715"/>
                <wp:wrapNone/>
                <wp:docPr id="701767571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7658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D1A59" id="Tinta 19" o:spid="_x0000_s1026" type="#_x0000_t75" style="position:absolute;margin-left:11pt;margin-top:57.9pt;width:144.75pt;height:12.9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">
                <v:imagedata r:id="rId33" o:title=""/>
              </v:shape>
            </w:pict>
          </mc:Fallback>
        </mc:AlternateContent>
      </w:r>
      <w:r w:rsidR="00962EC6">
        <w:rPr>
          <w:noProof/>
        </w:rPr>
        <w:drawing>
          <wp:inline distT="0" distB="0" distL="0" distR="0" wp14:anchorId="1F725B86" wp14:editId="622AE70B">
            <wp:extent cx="7061526" cy="1085850"/>
            <wp:effectExtent l="0" t="0" r="6350" b="0"/>
            <wp:docPr id="8991741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5448" cy="108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88FF3" w14:textId="3E1CEA8F" w:rsidR="00981632" w:rsidRDefault="00970A1A" w:rsidP="00970A1A">
      <w:pPr>
        <w:pStyle w:val="SemEspaamento"/>
      </w:pPr>
      <w:r>
        <w:t xml:space="preserve">Excelência, </w:t>
      </w:r>
      <w:r w:rsidR="0052638E">
        <w:t xml:space="preserve">essa conclusão acima exposta </w:t>
      </w:r>
      <w:r w:rsidR="00806EEB">
        <w:t xml:space="preserve">reforça que não há como utilizar materiais de uso comum, </w:t>
      </w:r>
      <w:r w:rsidR="009219B9">
        <w:t xml:space="preserve">que </w:t>
      </w:r>
      <w:r w:rsidR="00806EEB">
        <w:t>milhões de pessoas</w:t>
      </w:r>
      <w:r w:rsidR="009219B9">
        <w:t xml:space="preserve"> possuem</w:t>
      </w:r>
      <w:r w:rsidR="00806EEB">
        <w:t xml:space="preserve">, para certificar a autoria, razão pela qual não </w:t>
      </w:r>
      <w:r w:rsidR="009219B9">
        <w:t xml:space="preserve">deve </w:t>
      </w:r>
      <w:r w:rsidR="00806EEB">
        <w:t>prevalece</w:t>
      </w:r>
      <w:r w:rsidR="009219B9">
        <w:t>r</w:t>
      </w:r>
      <w:r w:rsidR="00806EEB">
        <w:t xml:space="preserve"> o </w:t>
      </w:r>
      <w:r w:rsidR="00BD382F">
        <w:t>entendimento firmado pela r. sentença recorrida.</w:t>
      </w:r>
    </w:p>
    <w:p w14:paraId="7ABEDA37" w14:textId="557C8D5D" w:rsidR="002F1476" w:rsidRDefault="009C43F2" w:rsidP="00E46A4F">
      <w:pPr>
        <w:pStyle w:val="SemEspaamento"/>
      </w:pPr>
      <w:r>
        <w:t>E a foto no pedágio, o relatório policial de Imbituba e os elementos de outro processo penal n</w:t>
      </w:r>
      <w:r w:rsidR="00B9592F">
        <w:t>enhum</w:t>
      </w:r>
      <w:r>
        <w:t xml:space="preserve">a </w:t>
      </w:r>
      <w:r w:rsidR="00B9592F">
        <w:t xml:space="preserve">relação </w:t>
      </w:r>
      <w:r>
        <w:t xml:space="preserve">têm com o </w:t>
      </w:r>
      <w:r w:rsidR="00940D86">
        <w:t>processo aqui apurado</w:t>
      </w:r>
      <w:r w:rsidR="00C1190E">
        <w:t xml:space="preserve">, no qual já se viu que </w:t>
      </w:r>
      <w:r w:rsidR="00F846CC" w:rsidRPr="00721FBF">
        <w:rPr>
          <w:b/>
          <w:bCs/>
          <w:u w:val="single"/>
        </w:rPr>
        <w:t>não</w:t>
      </w:r>
      <w:r w:rsidR="00F846CC">
        <w:t xml:space="preserve"> </w:t>
      </w:r>
      <w:r w:rsidR="00F846CC" w:rsidRPr="00721FBF">
        <w:rPr>
          <w:b/>
          <w:bCs/>
          <w:u w:val="single"/>
        </w:rPr>
        <w:t>há</w:t>
      </w:r>
      <w:r w:rsidR="00F846CC">
        <w:t xml:space="preserve"> </w:t>
      </w:r>
      <w:r w:rsidR="00F846CC" w:rsidRPr="00C1190E">
        <w:rPr>
          <w:u w:val="single"/>
        </w:rPr>
        <w:t>qualquer</w:t>
      </w:r>
      <w:r w:rsidR="00F846CC">
        <w:t xml:space="preserve"> </w:t>
      </w:r>
      <w:r w:rsidR="00F846CC" w:rsidRPr="00C1190E">
        <w:rPr>
          <w:u w:val="single"/>
        </w:rPr>
        <w:t>indício</w:t>
      </w:r>
      <w:r w:rsidR="00F846CC">
        <w:t xml:space="preserve"> </w:t>
      </w:r>
      <w:r w:rsidR="00F846CC" w:rsidRPr="00C1190E">
        <w:rPr>
          <w:u w:val="single"/>
        </w:rPr>
        <w:t>de</w:t>
      </w:r>
      <w:r w:rsidR="00F846CC">
        <w:t xml:space="preserve"> </w:t>
      </w:r>
      <w:r w:rsidR="00F846CC" w:rsidRPr="00C1190E">
        <w:rPr>
          <w:u w:val="single"/>
        </w:rPr>
        <w:t>que</w:t>
      </w:r>
      <w:r w:rsidR="00F846CC">
        <w:t xml:space="preserve"> </w:t>
      </w:r>
      <w:r w:rsidR="00F846CC" w:rsidRPr="00C1190E">
        <w:rPr>
          <w:u w:val="single"/>
        </w:rPr>
        <w:t>o</w:t>
      </w:r>
      <w:r w:rsidR="00F846CC">
        <w:t xml:space="preserve"> </w:t>
      </w:r>
      <w:r w:rsidR="008F60F8" w:rsidRPr="00C1190E">
        <w:rPr>
          <w:u w:val="single"/>
        </w:rPr>
        <w:t>réu</w:t>
      </w:r>
      <w:r w:rsidR="008F60F8">
        <w:t xml:space="preserve"> FERNANDO SOARES DA LUZ </w:t>
      </w:r>
      <w:r w:rsidR="008F60F8" w:rsidRPr="00C1190E">
        <w:rPr>
          <w:u w:val="single"/>
        </w:rPr>
        <w:t>participou</w:t>
      </w:r>
      <w:r w:rsidR="008F60F8">
        <w:t xml:space="preserve"> </w:t>
      </w:r>
      <w:r w:rsidR="008F60F8" w:rsidRPr="00C1190E">
        <w:rPr>
          <w:u w:val="single"/>
        </w:rPr>
        <w:t>d</w:t>
      </w:r>
      <w:r w:rsidR="00F846CC" w:rsidRPr="00C1190E">
        <w:rPr>
          <w:u w:val="single"/>
        </w:rPr>
        <w:t>e</w:t>
      </w:r>
      <w:r w:rsidR="00F846CC">
        <w:t xml:space="preserve"> </w:t>
      </w:r>
      <w:r w:rsidR="00F846CC" w:rsidRPr="00C1190E">
        <w:rPr>
          <w:u w:val="single"/>
        </w:rPr>
        <w:t>algum</w:t>
      </w:r>
      <w:r w:rsidR="008F60F8">
        <w:t xml:space="preserve"> </w:t>
      </w:r>
      <w:r w:rsidR="008F60F8" w:rsidRPr="00C1190E">
        <w:rPr>
          <w:u w:val="single"/>
        </w:rPr>
        <w:t>fato</w:t>
      </w:r>
      <w:r w:rsidR="008F60F8">
        <w:t xml:space="preserve"> </w:t>
      </w:r>
      <w:r w:rsidR="008F60F8" w:rsidRPr="00C1190E">
        <w:rPr>
          <w:u w:val="single"/>
        </w:rPr>
        <w:t>criminoso</w:t>
      </w:r>
      <w:r w:rsidR="00D12042">
        <w:t xml:space="preserve">, muito menos </w:t>
      </w:r>
      <w:r w:rsidR="00E30798">
        <w:t>no d</w:t>
      </w:r>
      <w:r w:rsidR="00D12042">
        <w:t>este processo criminal</w:t>
      </w:r>
      <w:r w:rsidR="002F1476">
        <w:t>, devendo prevalecer a presunção de sua inocência</w:t>
      </w:r>
      <w:r w:rsidR="00846974">
        <w:t>,</w:t>
      </w:r>
      <w:r w:rsidR="002F1476">
        <w:t xml:space="preserve"> </w:t>
      </w:r>
      <w:r w:rsidR="002A52A9">
        <w:t xml:space="preserve">sobretudo </w:t>
      </w:r>
      <w:r w:rsidR="002F1476">
        <w:t xml:space="preserve">após </w:t>
      </w:r>
      <w:r w:rsidR="007742D8">
        <w:t>o encerramento da instrução criminal</w:t>
      </w:r>
      <w:r w:rsidR="00F846CC">
        <w:t>.</w:t>
      </w:r>
    </w:p>
    <w:p w14:paraId="35ADEED6" w14:textId="555BB7B2" w:rsidR="002F1476" w:rsidRDefault="00940D86" w:rsidP="002F1476">
      <w:pPr>
        <w:pStyle w:val="SemEspaamento"/>
      </w:pPr>
      <w:r>
        <w:t>Aliás</w:t>
      </w:r>
      <w:r w:rsidR="002F1476">
        <w:t>, há sólidas</w:t>
      </w:r>
      <w:r w:rsidR="00B36761" w:rsidRPr="00B36761">
        <w:t xml:space="preserve"> </w:t>
      </w:r>
      <w:r w:rsidR="00B36761">
        <w:t>evidências</w:t>
      </w:r>
      <w:r w:rsidR="002F1476">
        <w:t xml:space="preserve"> de que o acusado foi envolvido na investigação </w:t>
      </w:r>
      <w:r>
        <w:t xml:space="preserve">somente </w:t>
      </w:r>
      <w:r w:rsidR="002F1476">
        <w:t xml:space="preserve">por conta </w:t>
      </w:r>
      <w:r>
        <w:t xml:space="preserve">de informação policial </w:t>
      </w:r>
      <w:r w:rsidR="002F1476">
        <w:t xml:space="preserve">da </w:t>
      </w:r>
      <w:r w:rsidR="00B9592F">
        <w:t xml:space="preserve">existência de </w:t>
      </w:r>
      <w:r w:rsidR="002F1476">
        <w:t>ação penal pr</w:t>
      </w:r>
      <w:r w:rsidR="00B9592F">
        <w:t>et</w:t>
      </w:r>
      <w:r w:rsidR="002F1476">
        <w:t>é</w:t>
      </w:r>
      <w:r w:rsidR="00B9592F">
        <w:t>r</w:t>
      </w:r>
      <w:r w:rsidR="002F1476">
        <w:t>i</w:t>
      </w:r>
      <w:r w:rsidR="00B9592F">
        <w:t>t</w:t>
      </w:r>
      <w:r w:rsidR="002F1476">
        <w:t>a movida contra si e da negligência da autoridade policial em apurar, com maior detalhamento, as investigações e esgotar todas as diligências possíveis para buscar os verdadeiros responsáveis.</w:t>
      </w:r>
    </w:p>
    <w:p w14:paraId="06C67595" w14:textId="37FDF82D" w:rsidR="002F1476" w:rsidRDefault="00846974" w:rsidP="002F1476">
      <w:pPr>
        <w:pStyle w:val="SemEspaamento"/>
      </w:pPr>
      <w:r>
        <w:t xml:space="preserve">E </w:t>
      </w:r>
      <w:r w:rsidR="002F1476">
        <w:t xml:space="preserve">conforme </w:t>
      </w:r>
      <w:r w:rsidR="00402D08">
        <w:t xml:space="preserve">recentemente firmado </w:t>
      </w:r>
      <w:r w:rsidR="002F1476">
        <w:t>pela Corte Suprema, “</w:t>
      </w:r>
      <w:r w:rsidR="002F1476" w:rsidRPr="002F1476">
        <w:rPr>
          <w:i/>
          <w:iCs/>
        </w:rPr>
        <w:t xml:space="preserve">Indissociável dos postulados do contraditório e da ampla defesa, a </w:t>
      </w:r>
      <w:r w:rsidR="002F1476" w:rsidRPr="00FA1B34">
        <w:rPr>
          <w:b/>
          <w:bCs/>
          <w:i/>
          <w:iCs/>
        </w:rPr>
        <w:t>presunção</w:t>
      </w:r>
      <w:r w:rsidR="002F1476" w:rsidRPr="002F1476">
        <w:rPr>
          <w:i/>
          <w:iCs/>
        </w:rPr>
        <w:t xml:space="preserve"> </w:t>
      </w:r>
      <w:r w:rsidR="002F1476" w:rsidRPr="00FA1B34">
        <w:rPr>
          <w:b/>
          <w:bCs/>
          <w:i/>
          <w:iCs/>
        </w:rPr>
        <w:t>de</w:t>
      </w:r>
      <w:r w:rsidR="002F1476" w:rsidRPr="002F1476">
        <w:rPr>
          <w:i/>
          <w:iCs/>
        </w:rPr>
        <w:t xml:space="preserve"> </w:t>
      </w:r>
      <w:r w:rsidR="002F1476" w:rsidRPr="00FA1B34">
        <w:rPr>
          <w:b/>
          <w:bCs/>
          <w:i/>
          <w:iCs/>
        </w:rPr>
        <w:t>inocência</w:t>
      </w:r>
      <w:r w:rsidR="002F1476" w:rsidRPr="002F1476">
        <w:rPr>
          <w:i/>
          <w:iCs/>
        </w:rPr>
        <w:t xml:space="preserve"> impõe tanto um dever de tratamento quanto um dever de julgamento. [...] </w:t>
      </w:r>
      <w:r w:rsidR="002F1476" w:rsidRPr="00FA1B34">
        <w:rPr>
          <w:i/>
          <w:iCs/>
        </w:rPr>
        <w:t xml:space="preserve">o </w:t>
      </w:r>
      <w:r w:rsidR="002F1476" w:rsidRPr="00721FBF">
        <w:rPr>
          <w:b/>
          <w:bCs/>
          <w:i/>
          <w:iCs/>
        </w:rPr>
        <w:t>dever</w:t>
      </w:r>
      <w:r w:rsidR="002F1476" w:rsidRPr="00FA1B34">
        <w:rPr>
          <w:i/>
          <w:iCs/>
        </w:rPr>
        <w:t xml:space="preserve"> </w:t>
      </w:r>
      <w:r w:rsidR="002F1476" w:rsidRPr="00721FBF">
        <w:rPr>
          <w:b/>
          <w:bCs/>
          <w:i/>
          <w:iCs/>
        </w:rPr>
        <w:t>de</w:t>
      </w:r>
      <w:r w:rsidR="002F1476" w:rsidRPr="00FA1B34">
        <w:rPr>
          <w:i/>
          <w:iCs/>
        </w:rPr>
        <w:t xml:space="preserve"> </w:t>
      </w:r>
      <w:r w:rsidR="002F1476" w:rsidRPr="00721FBF">
        <w:rPr>
          <w:b/>
          <w:bCs/>
          <w:i/>
          <w:iCs/>
        </w:rPr>
        <w:t>julgamento</w:t>
      </w:r>
      <w:r w:rsidR="002F1476" w:rsidRPr="00FA1B34">
        <w:rPr>
          <w:i/>
          <w:iCs/>
        </w:rPr>
        <w:t xml:space="preserve"> significa </w:t>
      </w:r>
      <w:r w:rsidR="002F1476" w:rsidRPr="002F1476">
        <w:rPr>
          <w:i/>
          <w:iCs/>
        </w:rPr>
        <w:t xml:space="preserve">que </w:t>
      </w:r>
      <w:r w:rsidR="002F1476" w:rsidRPr="00402D08">
        <w:rPr>
          <w:b/>
          <w:bCs/>
          <w:i/>
          <w:iCs/>
          <w:u w:val="single"/>
        </w:rPr>
        <w:t>recai</w:t>
      </w:r>
      <w:r w:rsidR="002F1476" w:rsidRPr="002F1476">
        <w:rPr>
          <w:i/>
          <w:iCs/>
        </w:rPr>
        <w:t xml:space="preserve"> </w:t>
      </w:r>
      <w:r w:rsidR="005E2BAD" w:rsidRPr="005E2BAD">
        <w:rPr>
          <w:b/>
          <w:bCs/>
          <w:i/>
          <w:iCs/>
          <w:u w:val="single"/>
        </w:rPr>
        <w:t>EXCLUSIVAMENTE</w:t>
      </w:r>
      <w:r w:rsidR="005E2BAD" w:rsidRPr="002F1476">
        <w:rPr>
          <w:i/>
          <w:iCs/>
        </w:rPr>
        <w:t xml:space="preserve"> </w:t>
      </w:r>
      <w:r w:rsidR="002F1476" w:rsidRPr="00402D08">
        <w:rPr>
          <w:i/>
          <w:iCs/>
          <w:u w:val="single"/>
        </w:rPr>
        <w:t>sobre</w:t>
      </w:r>
      <w:r w:rsidR="002F1476" w:rsidRPr="002F1476">
        <w:rPr>
          <w:i/>
          <w:iCs/>
        </w:rPr>
        <w:t xml:space="preserve"> </w:t>
      </w:r>
      <w:r w:rsidR="002F1476" w:rsidRPr="005E2BAD">
        <w:rPr>
          <w:i/>
          <w:iCs/>
          <w:u w:val="single"/>
        </w:rPr>
        <w:t>o</w:t>
      </w:r>
      <w:r w:rsidR="002F1476" w:rsidRPr="002F1476">
        <w:rPr>
          <w:i/>
          <w:iCs/>
        </w:rPr>
        <w:t xml:space="preserve"> </w:t>
      </w:r>
      <w:r w:rsidR="002F1476" w:rsidRPr="009A3253">
        <w:rPr>
          <w:b/>
          <w:bCs/>
          <w:i/>
          <w:iCs/>
          <w:u w:val="single"/>
        </w:rPr>
        <w:t>órgão</w:t>
      </w:r>
      <w:r w:rsidR="002F1476" w:rsidRPr="002F1476">
        <w:rPr>
          <w:i/>
          <w:iCs/>
        </w:rPr>
        <w:t xml:space="preserve"> </w:t>
      </w:r>
      <w:r w:rsidR="002F1476" w:rsidRPr="009A3253">
        <w:rPr>
          <w:b/>
          <w:bCs/>
          <w:i/>
          <w:iCs/>
          <w:u w:val="single"/>
        </w:rPr>
        <w:t>de</w:t>
      </w:r>
      <w:r w:rsidR="002F1476" w:rsidRPr="002F1476">
        <w:rPr>
          <w:i/>
          <w:iCs/>
        </w:rPr>
        <w:t xml:space="preserve"> </w:t>
      </w:r>
      <w:r w:rsidR="002F1476" w:rsidRPr="00402D08">
        <w:rPr>
          <w:b/>
          <w:bCs/>
          <w:i/>
          <w:iCs/>
          <w:u w:val="single"/>
        </w:rPr>
        <w:t>acusação</w:t>
      </w:r>
      <w:r w:rsidR="002F1476" w:rsidRPr="002F1476">
        <w:rPr>
          <w:i/>
          <w:iCs/>
        </w:rPr>
        <w:t xml:space="preserve"> o </w:t>
      </w:r>
      <w:r w:rsidR="002F1476" w:rsidRPr="00721FBF">
        <w:rPr>
          <w:b/>
          <w:bCs/>
          <w:i/>
          <w:iCs/>
        </w:rPr>
        <w:t>ônus</w:t>
      </w:r>
      <w:r w:rsidR="002F1476" w:rsidRPr="00721FBF">
        <w:rPr>
          <w:i/>
          <w:iCs/>
        </w:rPr>
        <w:t xml:space="preserve"> de </w:t>
      </w:r>
      <w:r w:rsidR="002F1476" w:rsidRPr="00721FBF">
        <w:rPr>
          <w:b/>
          <w:bCs/>
          <w:i/>
          <w:iCs/>
        </w:rPr>
        <w:t>comprovar</w:t>
      </w:r>
      <w:r w:rsidR="002F1476" w:rsidRPr="00721FBF">
        <w:rPr>
          <w:i/>
          <w:iCs/>
        </w:rPr>
        <w:t xml:space="preserve"> </w:t>
      </w:r>
      <w:r w:rsidR="002F1476" w:rsidRPr="002F1476">
        <w:rPr>
          <w:i/>
          <w:iCs/>
        </w:rPr>
        <w:t xml:space="preserve">de </w:t>
      </w:r>
      <w:r w:rsidR="002F1476" w:rsidRPr="00402D08">
        <w:rPr>
          <w:b/>
          <w:bCs/>
          <w:i/>
          <w:iCs/>
          <w:u w:val="single"/>
        </w:rPr>
        <w:t>maneira</w:t>
      </w:r>
      <w:r w:rsidR="002F1476" w:rsidRPr="002F1476">
        <w:rPr>
          <w:i/>
          <w:iCs/>
        </w:rPr>
        <w:t xml:space="preserve"> </w:t>
      </w:r>
      <w:r w:rsidR="002F1476" w:rsidRPr="00402D08">
        <w:rPr>
          <w:b/>
          <w:bCs/>
          <w:i/>
          <w:iCs/>
          <w:u w:val="single"/>
        </w:rPr>
        <w:t>inequívoca</w:t>
      </w:r>
      <w:r w:rsidR="002F1476" w:rsidRPr="002F1476">
        <w:rPr>
          <w:i/>
          <w:iCs/>
        </w:rPr>
        <w:t xml:space="preserve"> a </w:t>
      </w:r>
      <w:r w:rsidR="002F1476" w:rsidRPr="00721FBF">
        <w:rPr>
          <w:b/>
          <w:bCs/>
          <w:i/>
          <w:iCs/>
        </w:rPr>
        <w:t>materialidade</w:t>
      </w:r>
      <w:r w:rsidR="002F1476" w:rsidRPr="002F1476">
        <w:rPr>
          <w:i/>
          <w:iCs/>
        </w:rPr>
        <w:t xml:space="preserve"> e </w:t>
      </w:r>
      <w:r w:rsidR="002F1476" w:rsidRPr="00721FBF">
        <w:rPr>
          <w:i/>
          <w:iCs/>
        </w:rPr>
        <w:t>a</w:t>
      </w:r>
      <w:r w:rsidR="002F1476" w:rsidRPr="002F1476">
        <w:rPr>
          <w:i/>
          <w:iCs/>
        </w:rPr>
        <w:t xml:space="preserve"> </w:t>
      </w:r>
      <w:r w:rsidR="002F1476" w:rsidRPr="00721FBF">
        <w:rPr>
          <w:b/>
          <w:bCs/>
          <w:i/>
          <w:iCs/>
        </w:rPr>
        <w:t>autoria</w:t>
      </w:r>
      <w:r w:rsidR="002F1476" w:rsidRPr="002F1476">
        <w:rPr>
          <w:i/>
          <w:iCs/>
        </w:rPr>
        <w:t xml:space="preserve"> </w:t>
      </w:r>
      <w:r w:rsidR="002F1476" w:rsidRPr="00721FBF">
        <w:rPr>
          <w:b/>
          <w:bCs/>
          <w:i/>
          <w:iCs/>
        </w:rPr>
        <w:t>do</w:t>
      </w:r>
      <w:r w:rsidR="002F1476" w:rsidRPr="002F1476">
        <w:rPr>
          <w:i/>
          <w:iCs/>
        </w:rPr>
        <w:t xml:space="preserve"> </w:t>
      </w:r>
      <w:r w:rsidR="002F1476" w:rsidRPr="00721FBF">
        <w:rPr>
          <w:b/>
          <w:bCs/>
          <w:i/>
          <w:iCs/>
        </w:rPr>
        <w:t>crime</w:t>
      </w:r>
      <w:r w:rsidR="002F1476" w:rsidRPr="002F1476">
        <w:rPr>
          <w:i/>
          <w:iCs/>
        </w:rPr>
        <w:t xml:space="preserve"> narrado na denúncia – e não sobre o acusado o ônus da demonstração de sua inocência –, de sorte que, </w:t>
      </w:r>
      <w:r w:rsidR="002F1476" w:rsidRPr="00721FBF">
        <w:rPr>
          <w:i/>
          <w:iCs/>
        </w:rPr>
        <w:t>ao final da instrução processual</w:t>
      </w:r>
      <w:r w:rsidR="002F1476" w:rsidRPr="002F1476">
        <w:rPr>
          <w:i/>
          <w:iCs/>
        </w:rPr>
        <w:t xml:space="preserve">, </w:t>
      </w:r>
      <w:r w:rsidR="002F1476" w:rsidRPr="00721FBF">
        <w:rPr>
          <w:i/>
          <w:iCs/>
        </w:rPr>
        <w:t xml:space="preserve">a </w:t>
      </w:r>
      <w:r w:rsidR="002F1476" w:rsidRPr="005E2BAD">
        <w:rPr>
          <w:b/>
          <w:bCs/>
          <w:i/>
          <w:iCs/>
          <w:u w:val="single"/>
        </w:rPr>
        <w:t>dúvida</w:t>
      </w:r>
      <w:r w:rsidR="002F1476" w:rsidRPr="002F1476">
        <w:rPr>
          <w:i/>
          <w:iCs/>
        </w:rPr>
        <w:t xml:space="preserve"> </w:t>
      </w:r>
      <w:r w:rsidR="002F1476" w:rsidRPr="00721FBF">
        <w:rPr>
          <w:b/>
          <w:bCs/>
          <w:i/>
          <w:iCs/>
        </w:rPr>
        <w:t>deve</w:t>
      </w:r>
      <w:r w:rsidR="002F1476" w:rsidRPr="002F1476">
        <w:rPr>
          <w:i/>
          <w:iCs/>
        </w:rPr>
        <w:t xml:space="preserve"> </w:t>
      </w:r>
      <w:r w:rsidR="002F1476" w:rsidRPr="00721FBF">
        <w:rPr>
          <w:b/>
          <w:bCs/>
          <w:i/>
          <w:iCs/>
        </w:rPr>
        <w:t>inexoravelmente</w:t>
      </w:r>
      <w:r w:rsidR="002F1476" w:rsidRPr="002F1476">
        <w:rPr>
          <w:i/>
          <w:iCs/>
        </w:rPr>
        <w:t xml:space="preserve"> </w:t>
      </w:r>
      <w:r w:rsidR="002F1476" w:rsidRPr="00721FBF">
        <w:rPr>
          <w:b/>
          <w:bCs/>
          <w:i/>
          <w:iCs/>
        </w:rPr>
        <w:t>gerar</w:t>
      </w:r>
      <w:r w:rsidR="002F1476" w:rsidRPr="002F1476">
        <w:rPr>
          <w:i/>
          <w:iCs/>
        </w:rPr>
        <w:t xml:space="preserve"> </w:t>
      </w:r>
      <w:r w:rsidR="002F1476" w:rsidRPr="00721FBF">
        <w:rPr>
          <w:b/>
          <w:bCs/>
          <w:i/>
          <w:iCs/>
        </w:rPr>
        <w:t>decisão</w:t>
      </w:r>
      <w:r w:rsidR="002F1476" w:rsidRPr="002F1476">
        <w:rPr>
          <w:i/>
          <w:iCs/>
        </w:rPr>
        <w:t xml:space="preserve"> </w:t>
      </w:r>
      <w:r w:rsidR="002F1476" w:rsidRPr="00721FBF">
        <w:rPr>
          <w:b/>
          <w:bCs/>
          <w:i/>
          <w:iCs/>
        </w:rPr>
        <w:t>favorável</w:t>
      </w:r>
      <w:r w:rsidR="002F1476" w:rsidRPr="002F1476">
        <w:rPr>
          <w:i/>
          <w:iCs/>
        </w:rPr>
        <w:t xml:space="preserve"> </w:t>
      </w:r>
      <w:r w:rsidR="002F1476" w:rsidRPr="00721FBF">
        <w:rPr>
          <w:b/>
          <w:bCs/>
          <w:i/>
          <w:iCs/>
        </w:rPr>
        <w:t>ao</w:t>
      </w:r>
      <w:r w:rsidR="002F1476" w:rsidRPr="002F1476">
        <w:rPr>
          <w:i/>
          <w:iCs/>
        </w:rPr>
        <w:t xml:space="preserve"> </w:t>
      </w:r>
      <w:r w:rsidR="002F1476" w:rsidRPr="00721FBF">
        <w:rPr>
          <w:b/>
          <w:bCs/>
          <w:i/>
          <w:iCs/>
        </w:rPr>
        <w:t>réu</w:t>
      </w:r>
      <w:r w:rsidR="002F1476">
        <w:t>”</w:t>
      </w:r>
      <w:r>
        <w:t xml:space="preserve"> </w:t>
      </w:r>
      <w:r w:rsidRPr="00402D08">
        <w:rPr>
          <w:sz w:val="20"/>
          <w:szCs w:val="18"/>
        </w:rPr>
        <w:t>(ARE</w:t>
      </w:r>
      <w:r w:rsidR="00126FEE" w:rsidRPr="00402D08">
        <w:rPr>
          <w:sz w:val="20"/>
          <w:szCs w:val="18"/>
        </w:rPr>
        <w:t xml:space="preserve"> n. 1.262.704/GO, rel. Min. Edson Fachin,</w:t>
      </w:r>
      <w:r w:rsidR="00402D08" w:rsidRPr="00402D08">
        <w:rPr>
          <w:sz w:val="20"/>
          <w:szCs w:val="18"/>
        </w:rPr>
        <w:t xml:space="preserve"> j. em 19.12.2023 – grifos acrescentados)</w:t>
      </w:r>
      <w:r>
        <w:t>.</w:t>
      </w:r>
    </w:p>
    <w:p w14:paraId="326F2606" w14:textId="48D4147A" w:rsidR="00B7474E" w:rsidRDefault="00F846CC" w:rsidP="00F448FA">
      <w:pPr>
        <w:pStyle w:val="SemEspaamento"/>
      </w:pPr>
      <w:r>
        <w:t xml:space="preserve"> </w:t>
      </w:r>
      <w:r w:rsidR="00402D08">
        <w:t xml:space="preserve">Assim, como </w:t>
      </w:r>
      <w:r w:rsidR="00135144">
        <w:t>sentença condenatóri</w:t>
      </w:r>
      <w:r w:rsidR="00FB56C1">
        <w:t>a</w:t>
      </w:r>
      <w:r w:rsidR="00135144">
        <w:t xml:space="preserve"> não </w:t>
      </w:r>
      <w:r w:rsidR="00402D08">
        <w:t xml:space="preserve">conseguiu </w:t>
      </w:r>
      <w:r w:rsidR="00135144">
        <w:t xml:space="preserve">demonstrar </w:t>
      </w:r>
      <w:r w:rsidR="00762392">
        <w:t>a autoria delitiva</w:t>
      </w:r>
      <w:r w:rsidR="00402D08">
        <w:t xml:space="preserve">, </w:t>
      </w:r>
      <w:r w:rsidR="00762392">
        <w:t>com a certeza exigida para a condenação</w:t>
      </w:r>
      <w:r w:rsidR="00402D08">
        <w:t xml:space="preserve">, </w:t>
      </w:r>
      <w:r w:rsidR="00135144">
        <w:t xml:space="preserve">com base nos elementos de prova destes autos, é de ser reformado o </w:t>
      </w:r>
      <w:r w:rsidR="00135144">
        <w:rPr>
          <w:i/>
          <w:iCs/>
        </w:rPr>
        <w:t xml:space="preserve">decisum </w:t>
      </w:r>
      <w:r w:rsidR="00135144">
        <w:t xml:space="preserve">recorrido </w:t>
      </w:r>
      <w:r w:rsidR="006D5C8B">
        <w:t>e decretada a absolvição do apelante</w:t>
      </w:r>
      <w:r w:rsidR="00414096">
        <w:t xml:space="preserve">, nos termos do art. 386, V ou VII, do CPP. </w:t>
      </w:r>
    </w:p>
    <w:p w14:paraId="1FDD9DC5" w14:textId="77777777" w:rsidR="002F1476" w:rsidRPr="00BF4612" w:rsidRDefault="002F1476" w:rsidP="00D767CE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5465199E" w14:textId="55AF5FAA" w:rsidR="00254DA7" w:rsidRDefault="000169F1" w:rsidP="00446D51">
      <w:pPr>
        <w:pStyle w:val="Ttulo"/>
      </w:pPr>
      <w:r>
        <w:t>III –</w:t>
      </w:r>
      <w:r w:rsidR="00B026DE">
        <w:t xml:space="preserve"> SUBSIDIARIAMENTE</w:t>
      </w:r>
      <w:r w:rsidR="000752C3">
        <w:t xml:space="preserve">: </w:t>
      </w:r>
      <w:r w:rsidR="00BD6356">
        <w:t xml:space="preserve">DA </w:t>
      </w:r>
      <w:r w:rsidR="001410E4">
        <w:t>PARTICIPAÇÃO DOLOSAMENTE DISTINTA</w:t>
      </w:r>
    </w:p>
    <w:p w14:paraId="32F39AAF" w14:textId="77777777" w:rsidR="00254DA7" w:rsidRPr="00BF4612" w:rsidRDefault="00254DA7" w:rsidP="00D767CE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32AC0244" w14:textId="50A23C40" w:rsidR="00B246B8" w:rsidRDefault="00254DA7" w:rsidP="00254DA7">
      <w:pPr>
        <w:pStyle w:val="SemEspaamento"/>
      </w:pPr>
      <w:r>
        <w:t xml:space="preserve">Por fim, Excelência, </w:t>
      </w:r>
      <w:r w:rsidR="003D0E74">
        <w:t xml:space="preserve">em atenção ao princípio da eventualidade, </w:t>
      </w:r>
      <w:r w:rsidR="001410E4">
        <w:t xml:space="preserve">na remota hipótese de </w:t>
      </w:r>
      <w:r w:rsidR="00BD4E9F">
        <w:t xml:space="preserve">manutenção da </w:t>
      </w:r>
      <w:r w:rsidR="00601798">
        <w:t xml:space="preserve">condenação do </w:t>
      </w:r>
      <w:r w:rsidR="00BD4E9F">
        <w:t>apelante</w:t>
      </w:r>
      <w:r w:rsidR="001410E4">
        <w:t xml:space="preserve">, o que não se espera que </w:t>
      </w:r>
      <w:r w:rsidR="00EA6E74">
        <w:t>aconteça</w:t>
      </w:r>
      <w:r w:rsidR="00601798">
        <w:t xml:space="preserve"> diante da </w:t>
      </w:r>
      <w:r w:rsidR="00BD4E9F">
        <w:t xml:space="preserve">evidente </w:t>
      </w:r>
      <w:r w:rsidR="00601798">
        <w:t>falta de elementos de prova minimamente razoáveis sobre a autoria</w:t>
      </w:r>
      <w:r w:rsidR="00EA6E74">
        <w:t>, cumpre expor que,</w:t>
      </w:r>
      <w:r w:rsidR="00A36F72">
        <w:t xml:space="preserve"> embora a acusação se esforce para incluí-lo na cena do crime,</w:t>
      </w:r>
      <w:r w:rsidR="00EA6E74">
        <w:t xml:space="preserve"> a</w:t>
      </w:r>
      <w:r w:rsidR="00A36F72">
        <w:t xml:space="preserve"> própria</w:t>
      </w:r>
      <w:r w:rsidR="00EA6E74">
        <w:t xml:space="preserve"> narrativa do Ministério Público</w:t>
      </w:r>
      <w:r w:rsidR="00A36F72">
        <w:t xml:space="preserve"> é </w:t>
      </w:r>
      <w:r w:rsidR="000578F6">
        <w:t xml:space="preserve">fundamentada no fato </w:t>
      </w:r>
      <w:r w:rsidR="00A36F72">
        <w:t xml:space="preserve">de que </w:t>
      </w:r>
      <w:r w:rsidR="007858C7">
        <w:t>o réu teria utilizado o seu veículo</w:t>
      </w:r>
      <w:r w:rsidR="00A36F72">
        <w:t xml:space="preserve">, que </w:t>
      </w:r>
      <w:r w:rsidR="00A36F72" w:rsidRPr="00601798">
        <w:rPr>
          <w:u w:val="single"/>
        </w:rPr>
        <w:t>não</w:t>
      </w:r>
      <w:r w:rsidR="00A36F72" w:rsidRPr="00601798">
        <w:t xml:space="preserve"> </w:t>
      </w:r>
      <w:r w:rsidR="00A36F72" w:rsidRPr="00601798">
        <w:rPr>
          <w:u w:val="single"/>
        </w:rPr>
        <w:t>estava</w:t>
      </w:r>
      <w:r w:rsidR="00A36F72">
        <w:t xml:space="preserve"> </w:t>
      </w:r>
      <w:r w:rsidR="00A36F72" w:rsidRPr="000578F6">
        <w:rPr>
          <w:u w:val="single"/>
        </w:rPr>
        <w:t>no</w:t>
      </w:r>
      <w:r w:rsidR="00A36F72">
        <w:t xml:space="preserve"> </w:t>
      </w:r>
      <w:r w:rsidR="00A36F72" w:rsidRPr="000578F6">
        <w:rPr>
          <w:u w:val="single"/>
        </w:rPr>
        <w:t>local</w:t>
      </w:r>
      <w:r w:rsidR="00A36F72">
        <w:t>,</w:t>
      </w:r>
      <w:r w:rsidR="007858C7">
        <w:t xml:space="preserve"> para a fuga</w:t>
      </w:r>
      <w:r w:rsidR="00B246B8">
        <w:t xml:space="preserve">. </w:t>
      </w:r>
    </w:p>
    <w:p w14:paraId="083100C6" w14:textId="5AADA7E1" w:rsidR="00A36F72" w:rsidRDefault="00B246B8" w:rsidP="00254DA7">
      <w:pPr>
        <w:pStyle w:val="SemEspaamento"/>
      </w:pPr>
      <w:r>
        <w:t>Portanto</w:t>
      </w:r>
      <w:r w:rsidR="0017306E">
        <w:t xml:space="preserve">, </w:t>
      </w:r>
      <w:r w:rsidR="000578F6">
        <w:t xml:space="preserve">segundo o ente Ministerial, </w:t>
      </w:r>
      <w:r w:rsidR="0017306E" w:rsidRPr="00E544F1">
        <w:rPr>
          <w:u w:val="single"/>
        </w:rPr>
        <w:t>Fernando</w:t>
      </w:r>
      <w:r w:rsidR="0017306E">
        <w:t xml:space="preserve"> </w:t>
      </w:r>
      <w:r w:rsidR="0017306E" w:rsidRPr="00E544F1">
        <w:rPr>
          <w:u w:val="single"/>
        </w:rPr>
        <w:t>seria</w:t>
      </w:r>
      <w:r w:rsidR="002A52A9">
        <w:t>, no máximo,</w:t>
      </w:r>
      <w:r w:rsidR="0017306E">
        <w:t xml:space="preserve"> o </w:t>
      </w:r>
      <w:r w:rsidR="0017306E" w:rsidRPr="00E544F1">
        <w:rPr>
          <w:u w:val="single"/>
        </w:rPr>
        <w:t>motorista</w:t>
      </w:r>
      <w:r w:rsidR="000D2107">
        <w:t xml:space="preserve"> do grupo</w:t>
      </w:r>
      <w:r w:rsidR="004B40AC">
        <w:t xml:space="preserve">, de modo </w:t>
      </w:r>
      <w:r w:rsidR="00A13735">
        <w:t xml:space="preserve">a comprovar que ele </w:t>
      </w:r>
      <w:r w:rsidR="004B40AC" w:rsidRPr="000578F6">
        <w:rPr>
          <w:u w:val="single"/>
        </w:rPr>
        <w:t>não</w:t>
      </w:r>
      <w:r w:rsidR="004B40AC">
        <w:t xml:space="preserve"> </w:t>
      </w:r>
      <w:r w:rsidR="004B40AC" w:rsidRPr="000578F6">
        <w:rPr>
          <w:u w:val="single"/>
        </w:rPr>
        <w:t>estava</w:t>
      </w:r>
      <w:r w:rsidR="004B40AC">
        <w:t xml:space="preserve"> </w:t>
      </w:r>
      <w:r w:rsidR="004B40AC" w:rsidRPr="000578F6">
        <w:rPr>
          <w:u w:val="single"/>
        </w:rPr>
        <w:t>dentro</w:t>
      </w:r>
      <w:r w:rsidR="004B40AC">
        <w:t xml:space="preserve"> </w:t>
      </w:r>
      <w:r w:rsidR="004B40AC" w:rsidRPr="000578F6">
        <w:rPr>
          <w:u w:val="single"/>
        </w:rPr>
        <w:t>da</w:t>
      </w:r>
      <w:r w:rsidR="004B40AC">
        <w:t xml:space="preserve"> </w:t>
      </w:r>
      <w:r w:rsidR="004B40AC" w:rsidRPr="000578F6">
        <w:rPr>
          <w:u w:val="single"/>
        </w:rPr>
        <w:t>empresa</w:t>
      </w:r>
      <w:r w:rsidR="004B40AC">
        <w:t xml:space="preserve"> durante </w:t>
      </w:r>
      <w:r w:rsidR="00A13735">
        <w:t>a prática delitiva</w:t>
      </w:r>
      <w:r w:rsidR="00A36F72">
        <w:t>.</w:t>
      </w:r>
    </w:p>
    <w:p w14:paraId="3964F003" w14:textId="64929BDD" w:rsidR="00601798" w:rsidRDefault="00601798" w:rsidP="00254DA7">
      <w:pPr>
        <w:pStyle w:val="SemEspaamento"/>
      </w:pPr>
      <w:r>
        <w:t>Esse fato é corroborado</w:t>
      </w:r>
      <w:r w:rsidR="00615936">
        <w:t xml:space="preserve"> </w:t>
      </w:r>
      <w:r w:rsidR="00286639">
        <w:t xml:space="preserve">pelas filmagens </w:t>
      </w:r>
      <w:r w:rsidR="00615936">
        <w:t>da</w:t>
      </w:r>
      <w:r w:rsidR="00286639">
        <w:t>s câmeras de segurança da</w:t>
      </w:r>
      <w:r w:rsidR="00615936">
        <w:t xml:space="preserve"> empresa </w:t>
      </w:r>
      <w:proofErr w:type="spellStart"/>
      <w:r w:rsidR="00615936">
        <w:t>Orleplast</w:t>
      </w:r>
      <w:proofErr w:type="spellEnd"/>
      <w:r w:rsidR="00615936">
        <w:t xml:space="preserve"> </w:t>
      </w:r>
      <w:r w:rsidR="00286639">
        <w:t>que registraram o</w:t>
      </w:r>
      <w:r w:rsidR="00A13735">
        <w:t xml:space="preserve"> delito</w:t>
      </w:r>
      <w:r w:rsidR="00286639">
        <w:t xml:space="preserve"> </w:t>
      </w:r>
      <w:r w:rsidR="00286639" w:rsidRPr="00AB0537">
        <w:rPr>
          <w:sz w:val="20"/>
          <w:szCs w:val="18"/>
        </w:rPr>
        <w:t xml:space="preserve">(evento </w:t>
      </w:r>
      <w:r w:rsidR="00AB0537" w:rsidRPr="00AB0537">
        <w:rPr>
          <w:sz w:val="20"/>
          <w:szCs w:val="18"/>
        </w:rPr>
        <w:t>4, VÍDEO1 a VÍDEO11)</w:t>
      </w:r>
      <w:r w:rsidR="00424CC6">
        <w:t>,</w:t>
      </w:r>
      <w:r w:rsidR="00AB0537">
        <w:t xml:space="preserve"> </w:t>
      </w:r>
      <w:r w:rsidR="00615936">
        <w:t>juntad</w:t>
      </w:r>
      <w:r w:rsidR="0016624C">
        <w:t>a</w:t>
      </w:r>
      <w:r w:rsidR="00615936">
        <w:t>s aos autos,</w:t>
      </w:r>
      <w:r>
        <w:t xml:space="preserve"> </w:t>
      </w:r>
      <w:r w:rsidR="00424CC6">
        <w:t xml:space="preserve">e </w:t>
      </w:r>
      <w:r>
        <w:t>pela oitiva da testemunha José</w:t>
      </w:r>
      <w:r w:rsidR="00847BC0">
        <w:t xml:space="preserve"> Antônio Amábile</w:t>
      </w:r>
      <w:r w:rsidR="006C5CDB">
        <w:t xml:space="preserve">, Delegado de Polícia que </w:t>
      </w:r>
      <w:r w:rsidR="000D2107">
        <w:t xml:space="preserve">concluiu </w:t>
      </w:r>
      <w:r w:rsidR="006C5CDB">
        <w:t>o inquérito policial</w:t>
      </w:r>
      <w:r w:rsidR="00847BC0">
        <w:t xml:space="preserve">, </w:t>
      </w:r>
      <w:r w:rsidR="000D2107">
        <w:t xml:space="preserve">o qual </w:t>
      </w:r>
      <w:r w:rsidR="00645A17">
        <w:t xml:space="preserve">informou </w:t>
      </w:r>
      <w:r w:rsidR="00847BC0">
        <w:t>que os criminosos chegaram a pé</w:t>
      </w:r>
      <w:r w:rsidR="0016624C">
        <w:t xml:space="preserve"> no local em que ocorreu o delito</w:t>
      </w:r>
      <w:r w:rsidR="006C5CDB">
        <w:t xml:space="preserve"> </w:t>
      </w:r>
      <w:r w:rsidR="006C5CDB" w:rsidRPr="006119BE">
        <w:rPr>
          <w:sz w:val="20"/>
          <w:szCs w:val="18"/>
        </w:rPr>
        <w:t xml:space="preserve">(evento 99, VÍDEO8, </w:t>
      </w:r>
      <w:r w:rsidR="00962033" w:rsidRPr="006119BE">
        <w:rPr>
          <w:sz w:val="20"/>
          <w:szCs w:val="18"/>
        </w:rPr>
        <w:t>6m</w:t>
      </w:r>
      <w:r w:rsidR="006119BE" w:rsidRPr="006119BE">
        <w:rPr>
          <w:sz w:val="20"/>
          <w:szCs w:val="18"/>
        </w:rPr>
        <w:t>37s-6m43s</w:t>
      </w:r>
      <w:r w:rsidR="006C5CDB" w:rsidRPr="006119BE">
        <w:rPr>
          <w:sz w:val="20"/>
          <w:szCs w:val="18"/>
        </w:rPr>
        <w:t>)</w:t>
      </w:r>
      <w:r w:rsidR="00847BC0">
        <w:t>.</w:t>
      </w:r>
    </w:p>
    <w:p w14:paraId="649601A3" w14:textId="64C2B7E8" w:rsidR="00C0201D" w:rsidRDefault="00645A17" w:rsidP="00254DA7">
      <w:pPr>
        <w:pStyle w:val="SemEspaamento"/>
      </w:pPr>
      <w:r>
        <w:t>Desse modo</w:t>
      </w:r>
      <w:r w:rsidR="00A36F72">
        <w:t>,</w:t>
      </w:r>
      <w:r w:rsidR="0017306E">
        <w:t xml:space="preserve"> </w:t>
      </w:r>
      <w:r w:rsidR="00082A12">
        <w:rPr>
          <w:i/>
          <w:iCs/>
        </w:rPr>
        <w:t>ad argumentandum</w:t>
      </w:r>
      <w:r w:rsidR="00082A12">
        <w:t xml:space="preserve">, </w:t>
      </w:r>
      <w:r w:rsidR="00E92E9C">
        <w:t xml:space="preserve">como </w:t>
      </w:r>
      <w:r w:rsidR="003A5463">
        <w:t>Fernando não participou d</w:t>
      </w:r>
      <w:r w:rsidR="00466112">
        <w:t>e</w:t>
      </w:r>
      <w:r w:rsidR="003A5463">
        <w:t xml:space="preserve"> ação criminosa</w:t>
      </w:r>
      <w:r w:rsidR="00082A12">
        <w:t xml:space="preserve"> </w:t>
      </w:r>
      <w:r w:rsidR="00B9592F">
        <w:t>alguma</w:t>
      </w:r>
      <w:r w:rsidR="000578F6">
        <w:t xml:space="preserve"> e</w:t>
      </w:r>
      <w:r w:rsidR="00082A12">
        <w:t xml:space="preserve">, </w:t>
      </w:r>
      <w:r w:rsidR="003D0E74">
        <w:t>no pior dos cenários</w:t>
      </w:r>
      <w:r w:rsidR="00B9592F">
        <w:t xml:space="preserve"> narrados pelo órgão acusador, </w:t>
      </w:r>
      <w:r w:rsidR="000578F6">
        <w:t xml:space="preserve">teria </w:t>
      </w:r>
      <w:r w:rsidR="00345B0F">
        <w:t>a intenção de</w:t>
      </w:r>
      <w:r w:rsidR="00C0201D">
        <w:t xml:space="preserve"> subtrair coisa alheia móvel mediante ameaça,</w:t>
      </w:r>
      <w:r w:rsidR="00345B0F">
        <w:t xml:space="preserve"> </w:t>
      </w:r>
      <w:r w:rsidR="007E2B9B">
        <w:t>por consequência</w:t>
      </w:r>
      <w:r w:rsidR="000578F6">
        <w:t xml:space="preserve">, </w:t>
      </w:r>
      <w:r w:rsidR="007E2B9B">
        <w:t xml:space="preserve">o apelante </w:t>
      </w:r>
      <w:r w:rsidR="003A5463" w:rsidRPr="00A50E19">
        <w:rPr>
          <w:u w:val="single"/>
        </w:rPr>
        <w:t>não</w:t>
      </w:r>
      <w:r w:rsidR="003A5463">
        <w:t xml:space="preserve"> </w:t>
      </w:r>
      <w:r w:rsidR="000578F6" w:rsidRPr="00A50E19">
        <w:rPr>
          <w:u w:val="single"/>
        </w:rPr>
        <w:t>compactuou</w:t>
      </w:r>
      <w:r w:rsidR="000578F6">
        <w:t xml:space="preserve"> </w:t>
      </w:r>
      <w:r w:rsidR="00A75E05" w:rsidRPr="00A50E19">
        <w:rPr>
          <w:u w:val="single"/>
        </w:rPr>
        <w:t>com</w:t>
      </w:r>
      <w:r w:rsidR="00A75E05">
        <w:t xml:space="preserve"> o </w:t>
      </w:r>
      <w:r w:rsidR="002A52A9" w:rsidRPr="00A50E19">
        <w:rPr>
          <w:u w:val="single"/>
        </w:rPr>
        <w:t>porte</w:t>
      </w:r>
      <w:r w:rsidR="002A52A9">
        <w:t xml:space="preserve"> </w:t>
      </w:r>
      <w:r w:rsidR="002A52A9" w:rsidRPr="00A50E19">
        <w:rPr>
          <w:u w:val="single"/>
        </w:rPr>
        <w:t>ou</w:t>
      </w:r>
      <w:r w:rsidR="002A52A9">
        <w:t xml:space="preserve"> </w:t>
      </w:r>
      <w:r w:rsidR="00A75E05" w:rsidRPr="00A50E19">
        <w:rPr>
          <w:u w:val="single"/>
        </w:rPr>
        <w:t>uso</w:t>
      </w:r>
      <w:r w:rsidR="00A75E05">
        <w:t xml:space="preserve"> </w:t>
      </w:r>
      <w:r w:rsidR="00A75E05" w:rsidRPr="00A50E19">
        <w:rPr>
          <w:u w:val="single"/>
        </w:rPr>
        <w:t>de</w:t>
      </w:r>
      <w:r w:rsidR="00A75E05">
        <w:t xml:space="preserve"> </w:t>
      </w:r>
      <w:r w:rsidR="00A75E05" w:rsidRPr="00A50E19">
        <w:rPr>
          <w:u w:val="single"/>
        </w:rPr>
        <w:t>arma</w:t>
      </w:r>
      <w:r w:rsidR="00A75E05">
        <w:t xml:space="preserve"> </w:t>
      </w:r>
      <w:r w:rsidR="00A75E05" w:rsidRPr="00A50E19">
        <w:rPr>
          <w:u w:val="single"/>
        </w:rPr>
        <w:t>de</w:t>
      </w:r>
      <w:r w:rsidR="00A75E05">
        <w:t xml:space="preserve"> </w:t>
      </w:r>
      <w:r w:rsidR="00A75E05" w:rsidRPr="00A50E19">
        <w:rPr>
          <w:u w:val="single"/>
        </w:rPr>
        <w:t>fogo</w:t>
      </w:r>
      <w:r w:rsidR="00A75E05">
        <w:t xml:space="preserve"> na empreitada </w:t>
      </w:r>
      <w:r w:rsidR="00C0201D">
        <w:t xml:space="preserve">nem se </w:t>
      </w:r>
      <w:r w:rsidR="000578F6">
        <w:t xml:space="preserve">alinhou </w:t>
      </w:r>
      <w:r w:rsidR="00C0201D">
        <w:t xml:space="preserve">com qualquer conduta </w:t>
      </w:r>
      <w:r w:rsidR="00082A12">
        <w:t xml:space="preserve">de outro agente </w:t>
      </w:r>
      <w:r w:rsidR="00C0201D">
        <w:t>que result</w:t>
      </w:r>
      <w:r w:rsidR="00082A12">
        <w:t>asse</w:t>
      </w:r>
      <w:r w:rsidR="00C0201D">
        <w:t xml:space="preserve"> em algum tipo de lesão, ainda mais de natureza grave</w:t>
      </w:r>
      <w:r w:rsidR="003A5463">
        <w:t>, o</w:t>
      </w:r>
      <w:r w:rsidR="00C0201D">
        <w:t>u morte.</w:t>
      </w:r>
    </w:p>
    <w:p w14:paraId="62E3E193" w14:textId="62F25F81" w:rsidR="009B160F" w:rsidRDefault="00C0201D" w:rsidP="00446D51">
      <w:pPr>
        <w:pStyle w:val="SemEspaamento"/>
      </w:pPr>
      <w:r>
        <w:t xml:space="preserve">Isso </w:t>
      </w:r>
      <w:r w:rsidR="003A5463">
        <w:t xml:space="preserve">revela a </w:t>
      </w:r>
      <w:r w:rsidR="003106C3">
        <w:t>dissociação d</w:t>
      </w:r>
      <w:r w:rsidR="00E75902">
        <w:t xml:space="preserve">a </w:t>
      </w:r>
      <w:r w:rsidR="00A54BE1">
        <w:t xml:space="preserve">intenção de participação </w:t>
      </w:r>
      <w:r w:rsidR="00B07E69">
        <w:t xml:space="preserve">na conduta delitiva, ou seja, </w:t>
      </w:r>
      <w:r w:rsidR="00A80D60">
        <w:t xml:space="preserve">demonstra </w:t>
      </w:r>
      <w:r w:rsidR="00B07E69">
        <w:t xml:space="preserve">que o </w:t>
      </w:r>
      <w:r w:rsidR="007E2B9B">
        <w:t>apelante</w:t>
      </w:r>
      <w:r w:rsidR="00B07E69">
        <w:t xml:space="preserve"> </w:t>
      </w:r>
      <w:r w:rsidR="000578F6">
        <w:t xml:space="preserve">teria aceitado </w:t>
      </w:r>
      <w:r w:rsidR="00B07E69">
        <w:t>participar de delito menos grave</w:t>
      </w:r>
      <w:r w:rsidR="002A52A9">
        <w:t xml:space="preserve"> </w:t>
      </w:r>
      <w:r w:rsidR="00504EA7">
        <w:t>e, nos termos do art. 29, §2º, do CP, na remota hipótese de</w:t>
      </w:r>
      <w:r w:rsidR="00A80D60">
        <w:t xml:space="preserve"> manutenção da</w:t>
      </w:r>
      <w:r w:rsidR="00504EA7">
        <w:t xml:space="preserve"> condenação </w:t>
      </w:r>
      <w:r w:rsidR="00A75E05">
        <w:t xml:space="preserve">do acusado, </w:t>
      </w:r>
      <w:r w:rsidR="00504EA7">
        <w:t>deve ser</w:t>
      </w:r>
      <w:r w:rsidR="00A75E05">
        <w:t>-lhe</w:t>
      </w:r>
      <w:r w:rsidR="00504EA7">
        <w:t xml:space="preserve"> aplicada </w:t>
      </w:r>
      <w:r w:rsidR="00A80D60">
        <w:t xml:space="preserve">somente </w:t>
      </w:r>
      <w:r w:rsidR="00504EA7">
        <w:t>a pena do delito de roubo</w:t>
      </w:r>
      <w:r w:rsidR="002A52A9">
        <w:t>, que era o</w:t>
      </w:r>
      <w:r w:rsidR="00A80D60">
        <w:t xml:space="preserve"> supostamente</w:t>
      </w:r>
      <w:r w:rsidR="002A52A9">
        <w:t xml:space="preserve"> pretendido</w:t>
      </w:r>
      <w:r w:rsidR="00504EA7">
        <w:t xml:space="preserve">, afastando-se </w:t>
      </w:r>
      <w:r w:rsidR="007A20BB">
        <w:t>o sancionamento decor</w:t>
      </w:r>
      <w:r w:rsidR="0015219F">
        <w:t>r</w:t>
      </w:r>
      <w:r w:rsidR="007A20BB">
        <w:t xml:space="preserve">ente latrocínio tentado </w:t>
      </w:r>
      <w:r w:rsidR="007A20BB" w:rsidRPr="0015219F">
        <w:rPr>
          <w:sz w:val="20"/>
          <w:szCs w:val="18"/>
        </w:rPr>
        <w:t xml:space="preserve">(art. 157, §3º, </w:t>
      </w:r>
      <w:r w:rsidR="0015219F" w:rsidRPr="0015219F">
        <w:rPr>
          <w:sz w:val="20"/>
          <w:szCs w:val="18"/>
        </w:rPr>
        <w:t>I, do CP)</w:t>
      </w:r>
      <w:r w:rsidR="00321B35">
        <w:t>, com a redução correspondente da pena imposta.</w:t>
      </w:r>
    </w:p>
    <w:p w14:paraId="66EE0E26" w14:textId="77777777" w:rsidR="009B160F" w:rsidRPr="00BF4612" w:rsidRDefault="009B160F" w:rsidP="00446D51">
      <w:pPr>
        <w:pStyle w:val="Ttulo"/>
        <w:rPr>
          <w:sz w:val="16"/>
          <w:szCs w:val="18"/>
        </w:rPr>
      </w:pPr>
    </w:p>
    <w:p w14:paraId="7108D707" w14:textId="5B51A9DB" w:rsidR="00403DE3" w:rsidRDefault="00254DA7" w:rsidP="00446D51">
      <w:pPr>
        <w:pStyle w:val="Ttulo"/>
      </w:pPr>
      <w:r>
        <w:t xml:space="preserve">IV – </w:t>
      </w:r>
      <w:r w:rsidR="00403DE3">
        <w:t>SUBSIDIARIAMENTE: DA READEQUAÇÃO DA PENA IMPOSTA</w:t>
      </w:r>
    </w:p>
    <w:p w14:paraId="3205BB2C" w14:textId="77777777" w:rsidR="00403DE3" w:rsidRPr="00BF4612" w:rsidRDefault="00403DE3" w:rsidP="00CB7000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3D001386" w14:textId="27E0AE43" w:rsidR="00CB7000" w:rsidRDefault="00C44336" w:rsidP="00CB7000">
      <w:pPr>
        <w:pStyle w:val="SemEspaamento"/>
      </w:pPr>
      <w:r>
        <w:t xml:space="preserve">Ainda na remota hipótese de manutenção da condenação, o recorrente expõe que a sanção imposta deve ser </w:t>
      </w:r>
      <w:r w:rsidR="00B90595">
        <w:t xml:space="preserve">readequada, </w:t>
      </w:r>
      <w:r w:rsidR="00902730">
        <w:t xml:space="preserve">seja acolhido ou não o pleito deduzido no tópico anterior, </w:t>
      </w:r>
      <w:r w:rsidR="00B90595">
        <w:t xml:space="preserve">na medida em que </w:t>
      </w:r>
      <w:r w:rsidR="006D17F1">
        <w:t xml:space="preserve">a negativação de uma circunstância judicial do delito acarretou no aumento </w:t>
      </w:r>
      <w:r w:rsidR="005D0E8E">
        <w:t>exagerado</w:t>
      </w:r>
      <w:r w:rsidR="006D17F1">
        <w:t xml:space="preserve"> de </w:t>
      </w:r>
      <w:r w:rsidR="00110EF8">
        <w:t>14</w:t>
      </w:r>
      <w:r w:rsidR="006D17F1">
        <w:t xml:space="preserve"> meses da pena fixada na primeira fase da dosimetria da pena</w:t>
      </w:r>
      <w:r w:rsidR="00DD7A3B">
        <w:t>.</w:t>
      </w:r>
    </w:p>
    <w:p w14:paraId="6CEF17AB" w14:textId="6EC294E6" w:rsidR="006D17F1" w:rsidRDefault="00110EF8" w:rsidP="00CB7000">
      <w:pPr>
        <w:pStyle w:val="SemEspaamento"/>
      </w:pPr>
      <w:r>
        <w:t xml:space="preserve">Embora se saiba que </w:t>
      </w:r>
      <w:r w:rsidR="0054336D">
        <w:t xml:space="preserve">não há um critério matemático </w:t>
      </w:r>
      <w:r w:rsidR="00140E69">
        <w:t xml:space="preserve">estritamente </w:t>
      </w:r>
      <w:r w:rsidR="0054336D">
        <w:t xml:space="preserve">definido, a Corte </w:t>
      </w:r>
      <w:r w:rsidR="00140E69">
        <w:t xml:space="preserve">da Cidadania </w:t>
      </w:r>
      <w:r w:rsidR="0054336D">
        <w:t xml:space="preserve">já </w:t>
      </w:r>
      <w:r w:rsidR="00140E69">
        <w:t xml:space="preserve">sedimentou </w:t>
      </w:r>
      <w:r w:rsidR="0054336D">
        <w:t>que</w:t>
      </w:r>
      <w:r w:rsidR="00140E69">
        <w:t xml:space="preserve"> “</w:t>
      </w:r>
      <w:r w:rsidR="00140E69" w:rsidRPr="00140E69">
        <w:rPr>
          <w:i/>
          <w:iCs/>
        </w:rPr>
        <w:t xml:space="preserve">o quanto de aumento, decorrente da negativação das circunstâncias, deve observar os princípios da </w:t>
      </w:r>
      <w:r w:rsidR="00140E69" w:rsidRPr="00140E69">
        <w:rPr>
          <w:b/>
          <w:bCs/>
          <w:i/>
          <w:iCs/>
        </w:rPr>
        <w:t>proporcionalidade</w:t>
      </w:r>
      <w:r w:rsidR="00140E69" w:rsidRPr="00140E69">
        <w:rPr>
          <w:i/>
          <w:iCs/>
        </w:rPr>
        <w:t xml:space="preserve">, da </w:t>
      </w:r>
      <w:r w:rsidR="00140E69" w:rsidRPr="00140E69">
        <w:rPr>
          <w:b/>
          <w:bCs/>
          <w:i/>
          <w:iCs/>
        </w:rPr>
        <w:t>razoabilidade</w:t>
      </w:r>
      <w:r w:rsidR="00140E69" w:rsidRPr="00140E69">
        <w:rPr>
          <w:i/>
          <w:iCs/>
        </w:rPr>
        <w:t>, da necessidade e da suficiência à reprovação e à prevenção do crime, informadores do processo de aplicação da pena</w:t>
      </w:r>
      <w:r w:rsidR="00140E69">
        <w:t>”</w:t>
      </w:r>
      <w:r w:rsidR="00140E69" w:rsidRPr="00140E69">
        <w:t xml:space="preserve"> </w:t>
      </w:r>
      <w:r w:rsidR="00140E69" w:rsidRPr="00140E69">
        <w:rPr>
          <w:sz w:val="20"/>
          <w:szCs w:val="18"/>
        </w:rPr>
        <w:t xml:space="preserve">(REsp </w:t>
      </w:r>
      <w:r w:rsidR="00140E69">
        <w:rPr>
          <w:sz w:val="20"/>
          <w:szCs w:val="18"/>
        </w:rPr>
        <w:t xml:space="preserve">n. </w:t>
      </w:r>
      <w:r w:rsidR="00140E69" w:rsidRPr="00140E69">
        <w:rPr>
          <w:sz w:val="20"/>
          <w:szCs w:val="18"/>
        </w:rPr>
        <w:t>1.599.138/DF, Rel. Min</w:t>
      </w:r>
      <w:r w:rsidR="00140E69">
        <w:rPr>
          <w:sz w:val="20"/>
          <w:szCs w:val="18"/>
        </w:rPr>
        <w:t>.</w:t>
      </w:r>
      <w:r w:rsidR="00140E69" w:rsidRPr="00140E69">
        <w:rPr>
          <w:sz w:val="20"/>
          <w:szCs w:val="18"/>
        </w:rPr>
        <w:t xml:space="preserve"> SEBASTIÃO REIS JÚNIOR, SEXTA TURMA, j</w:t>
      </w:r>
      <w:r w:rsidR="00140E69">
        <w:rPr>
          <w:sz w:val="20"/>
          <w:szCs w:val="18"/>
        </w:rPr>
        <w:t xml:space="preserve">. </w:t>
      </w:r>
      <w:r w:rsidR="00140E69" w:rsidRPr="00140E69">
        <w:rPr>
          <w:sz w:val="20"/>
          <w:szCs w:val="18"/>
        </w:rPr>
        <w:t>em 24</w:t>
      </w:r>
      <w:r w:rsidR="00140E69">
        <w:rPr>
          <w:sz w:val="20"/>
          <w:szCs w:val="18"/>
        </w:rPr>
        <w:t>.</w:t>
      </w:r>
      <w:r w:rsidR="00140E69" w:rsidRPr="00140E69">
        <w:rPr>
          <w:sz w:val="20"/>
          <w:szCs w:val="18"/>
        </w:rPr>
        <w:t>4</w:t>
      </w:r>
      <w:r w:rsidR="00140E69">
        <w:rPr>
          <w:sz w:val="20"/>
          <w:szCs w:val="18"/>
        </w:rPr>
        <w:t>.</w:t>
      </w:r>
      <w:r w:rsidR="00140E69" w:rsidRPr="00140E69">
        <w:rPr>
          <w:sz w:val="20"/>
          <w:szCs w:val="18"/>
        </w:rPr>
        <w:t>2018)</w:t>
      </w:r>
      <w:r w:rsidR="00140E69">
        <w:t>.</w:t>
      </w:r>
    </w:p>
    <w:p w14:paraId="1E5D5F9D" w14:textId="42B83B9D" w:rsidR="00C37CD2" w:rsidRDefault="00140E69" w:rsidP="00DF3FC3">
      <w:pPr>
        <w:pStyle w:val="SemEspaamento"/>
      </w:pPr>
      <w:r>
        <w:t>Portanto, considerando que existem 8 circunstâncias judiciais</w:t>
      </w:r>
      <w:r w:rsidR="00035A52">
        <w:t xml:space="preserve"> e a pena mínima para o delito previsto no art. 157, §3º, I,</w:t>
      </w:r>
      <w:r w:rsidR="00802C55">
        <w:t xml:space="preserve"> do CP</w:t>
      </w:r>
      <w:r w:rsidR="00035A52">
        <w:t xml:space="preserve"> é de </w:t>
      </w:r>
      <w:r w:rsidR="00C37CD2">
        <w:t xml:space="preserve">7 </w:t>
      </w:r>
      <w:r w:rsidR="00035A52">
        <w:t>anos</w:t>
      </w:r>
      <w:r w:rsidR="00C37CD2">
        <w:t>, mostra-se razoável o aumento de 10,5 meses da pena por conta da negativação de uma circunstância judicial, que corresponde a 1/8 da pena mínima prevista</w:t>
      </w:r>
      <w:r w:rsidR="003F26F0">
        <w:t xml:space="preserve">, </w:t>
      </w:r>
      <w:r w:rsidR="00037793">
        <w:t xml:space="preserve">ao invés do realizado, </w:t>
      </w:r>
      <w:r w:rsidR="003F26F0">
        <w:t>ainda</w:t>
      </w:r>
      <w:r w:rsidR="00802C55">
        <w:t xml:space="preserve"> mais quando há somente uma circunstância judicial</w:t>
      </w:r>
      <w:r w:rsidR="009656EE">
        <w:t xml:space="preserve"> negativada</w:t>
      </w:r>
      <w:r w:rsidR="00C37CD2">
        <w:t>.</w:t>
      </w:r>
    </w:p>
    <w:p w14:paraId="16813CA2" w14:textId="73BE8D28" w:rsidR="00AE76F6" w:rsidRDefault="009656EE" w:rsidP="008C2794">
      <w:pPr>
        <w:pStyle w:val="SemEspaamento"/>
      </w:pPr>
      <w:r>
        <w:t xml:space="preserve">Mas não é só. Na segunda fase, </w:t>
      </w:r>
      <w:r w:rsidR="00E103CA">
        <w:t xml:space="preserve">a sentença recorrida utilizou a condenação nos autos n. </w:t>
      </w:r>
      <w:r w:rsidR="00E103CA" w:rsidRPr="00E103CA">
        <w:t>0006977-80.2015.8.24.0020</w:t>
      </w:r>
      <w:r w:rsidR="00E103CA">
        <w:t xml:space="preserve"> para caracterizar </w:t>
      </w:r>
      <w:r w:rsidR="001F3C7D">
        <w:t xml:space="preserve">a </w:t>
      </w:r>
      <w:r w:rsidR="00E103CA">
        <w:t>reincidência</w:t>
      </w:r>
      <w:r w:rsidR="00E42A7E" w:rsidRPr="00466112">
        <w:t xml:space="preserve">, não havendo notícia </w:t>
      </w:r>
      <w:r w:rsidR="0020590C">
        <w:t xml:space="preserve">sobre a data de </w:t>
      </w:r>
      <w:r w:rsidR="00E42A7E" w:rsidRPr="00466112">
        <w:t>cumprimento ou extinção da pena</w:t>
      </w:r>
      <w:r w:rsidR="005E1469">
        <w:t>, o que</w:t>
      </w:r>
      <w:r w:rsidR="007E2D77">
        <w:t xml:space="preserve"> impõe </w:t>
      </w:r>
      <w:r w:rsidR="001F3C7D">
        <w:t xml:space="preserve">a constatação da </w:t>
      </w:r>
      <w:r w:rsidR="000F0F2C">
        <w:t>falta</w:t>
      </w:r>
      <w:r w:rsidR="001F3C7D">
        <w:t xml:space="preserve"> de informação necessária para a caracterização d</w:t>
      </w:r>
      <w:r w:rsidR="00651A0D">
        <w:t>ess</w:t>
      </w:r>
      <w:r w:rsidR="001F3C7D">
        <w:t xml:space="preserve">a agravante </w:t>
      </w:r>
      <w:r w:rsidR="007E6C84">
        <w:t xml:space="preserve">nos autos, sendo admitido, </w:t>
      </w:r>
      <w:r w:rsidR="001F3C7D">
        <w:t>no máximo,</w:t>
      </w:r>
      <w:r w:rsidR="00037A79">
        <w:t xml:space="preserve"> diante desse contexto,</w:t>
      </w:r>
      <w:r w:rsidR="001F3C7D">
        <w:t xml:space="preserve"> a </w:t>
      </w:r>
      <w:r w:rsidR="007E2D77">
        <w:t>utilização do trânsito em julgado como parâmetro para aferir a reincidência</w:t>
      </w:r>
      <w:r w:rsidR="00E103CA" w:rsidRPr="00466112">
        <w:t xml:space="preserve">. </w:t>
      </w:r>
    </w:p>
    <w:p w14:paraId="2834D1D9" w14:textId="107B4C5D" w:rsidR="00EF2751" w:rsidRPr="00466112" w:rsidRDefault="00BA7F70" w:rsidP="008C2794">
      <w:pPr>
        <w:pStyle w:val="SemEspaamento"/>
      </w:pPr>
      <w:r>
        <w:t>A</w:t>
      </w:r>
      <w:r w:rsidR="00EF2751">
        <w:t xml:space="preserve"> informação</w:t>
      </w:r>
      <w:r>
        <w:t xml:space="preserve"> faltante</w:t>
      </w:r>
      <w:r w:rsidR="00EF2751">
        <w:t>, é bom que se diga, estava ao alcance d</w:t>
      </w:r>
      <w:r w:rsidR="00BE2064">
        <w:t xml:space="preserve">o servidor do Poder Judiciário que expediu a certidão de antecedentes criminais do evento 97 </w:t>
      </w:r>
      <w:r w:rsidR="00BE2064" w:rsidRPr="000D2BBD">
        <w:rPr>
          <w:sz w:val="20"/>
          <w:szCs w:val="18"/>
        </w:rPr>
        <w:t>(CERTAN</w:t>
      </w:r>
      <w:r w:rsidR="000D2BBD" w:rsidRPr="000D2BBD">
        <w:rPr>
          <w:sz w:val="20"/>
          <w:szCs w:val="18"/>
        </w:rPr>
        <w:t>TCRIM3)</w:t>
      </w:r>
      <w:r w:rsidR="000D2BBD">
        <w:t>,</w:t>
      </w:r>
      <w:r w:rsidR="000F6EAC">
        <w:t xml:space="preserve"> </w:t>
      </w:r>
      <w:r w:rsidR="00D42D30">
        <w:t>de modo que o apelante</w:t>
      </w:r>
      <w:r>
        <w:t xml:space="preserve"> </w:t>
      </w:r>
      <w:r w:rsidRPr="000F18B7">
        <w:rPr>
          <w:u w:val="single"/>
        </w:rPr>
        <w:t>não</w:t>
      </w:r>
      <w:r>
        <w:t xml:space="preserve"> </w:t>
      </w:r>
      <w:r w:rsidRPr="000F18B7">
        <w:rPr>
          <w:u w:val="single"/>
        </w:rPr>
        <w:t>pode</w:t>
      </w:r>
      <w:r>
        <w:t xml:space="preserve"> </w:t>
      </w:r>
      <w:r w:rsidRPr="003F2247">
        <w:rPr>
          <w:u w:val="single"/>
        </w:rPr>
        <w:t>ser</w:t>
      </w:r>
      <w:r>
        <w:t xml:space="preserve"> </w:t>
      </w:r>
      <w:r w:rsidRPr="003F2247">
        <w:rPr>
          <w:u w:val="single"/>
        </w:rPr>
        <w:t>prejudicado</w:t>
      </w:r>
      <w:r>
        <w:t xml:space="preserve"> pela falta desse dado, ainda mais quando decorridos </w:t>
      </w:r>
      <w:r w:rsidR="00242435">
        <w:t>cerca de</w:t>
      </w:r>
      <w:r>
        <w:t xml:space="preserve"> 8 anos</w:t>
      </w:r>
      <w:r w:rsidR="00AE7A38">
        <w:t xml:space="preserve"> desde o trânsito em julgado da sentença</w:t>
      </w:r>
      <w:r w:rsidR="003F2247">
        <w:t xml:space="preserve"> condenatória</w:t>
      </w:r>
      <w:r w:rsidR="00A42350">
        <w:t>.</w:t>
      </w:r>
    </w:p>
    <w:p w14:paraId="394A0433" w14:textId="52061A34" w:rsidR="009656EE" w:rsidRDefault="00E42A7E" w:rsidP="00CB7000">
      <w:pPr>
        <w:pStyle w:val="SemEspaamento"/>
      </w:pPr>
      <w:r>
        <w:t>Desse modo</w:t>
      </w:r>
      <w:r w:rsidR="00E103CA">
        <w:t xml:space="preserve">, como a própria sentença registrou, o trânsito em julgado ocorreu em </w:t>
      </w:r>
      <w:r w:rsidR="00E103CA" w:rsidRPr="00E42A7E">
        <w:rPr>
          <w:b/>
          <w:bCs/>
        </w:rPr>
        <w:t>11.4.2016</w:t>
      </w:r>
      <w:r w:rsidR="00E103CA">
        <w:t>,</w:t>
      </w:r>
      <w:r w:rsidR="00D44D1C">
        <w:t xml:space="preserve"> </w:t>
      </w:r>
      <w:r w:rsidR="00E103CA">
        <w:t xml:space="preserve">de modo que se esgotou o prazo </w:t>
      </w:r>
      <w:r w:rsidR="00FE5F9A">
        <w:t xml:space="preserve">quinquenal </w:t>
      </w:r>
      <w:r w:rsidR="003B2325">
        <w:t xml:space="preserve">previsto </w:t>
      </w:r>
      <w:r w:rsidR="00BB241A">
        <w:t xml:space="preserve">no art. 64, I, do CP </w:t>
      </w:r>
      <w:r w:rsidR="003B2325">
        <w:t xml:space="preserve">para a </w:t>
      </w:r>
      <w:r w:rsidR="00EC4B41">
        <w:t>utilização d</w:t>
      </w:r>
      <w:r w:rsidR="00BB241A">
        <w:t xml:space="preserve">essa condenação como </w:t>
      </w:r>
      <w:r w:rsidR="003B2325">
        <w:t>reincidência, razão pela qual a agravante deve ser afastada no caso concreto, ocasionando a redução de 1/6 da pena na segunda fase da dosimetria.</w:t>
      </w:r>
      <w:r w:rsidR="00381070">
        <w:t xml:space="preserve"> </w:t>
      </w:r>
    </w:p>
    <w:p w14:paraId="6118BF58" w14:textId="280C5EC5" w:rsidR="003B2325" w:rsidRDefault="006A571E" w:rsidP="00CB7000">
      <w:pPr>
        <w:pStyle w:val="SemEspaamento"/>
      </w:pPr>
      <w:r>
        <w:t>Assim</w:t>
      </w:r>
      <w:r w:rsidR="005F65EE">
        <w:t xml:space="preserve"> sendo</w:t>
      </w:r>
      <w:r>
        <w:t>,</w:t>
      </w:r>
      <w:r w:rsidR="003E7219">
        <w:t xml:space="preserve"> na pior das hipóteses,</w:t>
      </w:r>
      <w:r>
        <w:t xml:space="preserve"> deve ser reformado o </w:t>
      </w:r>
      <w:r>
        <w:rPr>
          <w:i/>
          <w:iCs/>
        </w:rPr>
        <w:t xml:space="preserve">decisum </w:t>
      </w:r>
      <w:r w:rsidR="00BA5C89">
        <w:t>recorrido</w:t>
      </w:r>
      <w:r w:rsidR="005F65EE">
        <w:t xml:space="preserve"> para reduzir a pena imposta ao apelante, </w:t>
      </w:r>
      <w:r w:rsidR="00BA5C89">
        <w:t>diminuindo</w:t>
      </w:r>
      <w:r w:rsidR="005F65EE">
        <w:t xml:space="preserve"> o </w:t>
      </w:r>
      <w:r w:rsidR="005F65EE">
        <w:rPr>
          <w:i/>
          <w:iCs/>
        </w:rPr>
        <w:t xml:space="preserve">quantum </w:t>
      </w:r>
      <w:r w:rsidR="005F65EE">
        <w:t>fixado pela negativação d</w:t>
      </w:r>
      <w:r w:rsidR="00681D10">
        <w:t>os maus antecedentes e extirpando o aumento decorrente da reincidência</w:t>
      </w:r>
      <w:r w:rsidR="00767CBA">
        <w:t>, que acarreta na fixação d</w:t>
      </w:r>
      <w:r w:rsidR="00EC4B41">
        <w:t>a</w:t>
      </w:r>
      <w:r w:rsidR="00767CBA">
        <w:t xml:space="preserve"> pena </w:t>
      </w:r>
      <w:r w:rsidR="00EF439F">
        <w:t xml:space="preserve">final </w:t>
      </w:r>
      <w:r w:rsidR="00767CBA">
        <w:t>de</w:t>
      </w:r>
      <w:r w:rsidR="00EF439F">
        <w:t xml:space="preserve"> 16 anos e 21 dias </w:t>
      </w:r>
      <w:r w:rsidR="00EF439F" w:rsidRPr="001010AB">
        <w:rPr>
          <w:sz w:val="20"/>
          <w:szCs w:val="18"/>
        </w:rPr>
        <w:t xml:space="preserve">(7 anos, 10 meses e 15 dias, somados às causas de aumento de 25/24, que correspondem a </w:t>
      </w:r>
      <w:r w:rsidR="001010AB" w:rsidRPr="001010AB">
        <w:rPr>
          <w:sz w:val="20"/>
          <w:szCs w:val="18"/>
        </w:rPr>
        <w:t xml:space="preserve">8 anos, </w:t>
      </w:r>
      <w:r w:rsidR="00486BC4">
        <w:rPr>
          <w:sz w:val="20"/>
          <w:szCs w:val="18"/>
        </w:rPr>
        <w:t>2</w:t>
      </w:r>
      <w:r w:rsidR="001010AB" w:rsidRPr="001010AB">
        <w:rPr>
          <w:sz w:val="20"/>
          <w:szCs w:val="18"/>
        </w:rPr>
        <w:t xml:space="preserve"> meses e 6 dias)</w:t>
      </w:r>
      <w:r w:rsidR="00F82E0C">
        <w:t xml:space="preserve">, caso não </w:t>
      </w:r>
      <w:r w:rsidR="005D2F3E">
        <w:t xml:space="preserve">seja </w:t>
      </w:r>
      <w:r w:rsidR="00F82E0C">
        <w:t>reduzida a pena, também, por conta d</w:t>
      </w:r>
      <w:r w:rsidR="005D2F3E">
        <w:t xml:space="preserve">o afastamento do latrocínio tentado </w:t>
      </w:r>
      <w:r w:rsidR="005D2F3E" w:rsidRPr="005D2F3E">
        <w:rPr>
          <w:sz w:val="20"/>
          <w:szCs w:val="18"/>
        </w:rPr>
        <w:t>(tópico III)</w:t>
      </w:r>
      <w:r w:rsidR="005D2F3E">
        <w:t>.</w:t>
      </w:r>
    </w:p>
    <w:p w14:paraId="77EBDEAF" w14:textId="77777777" w:rsidR="00CB7000" w:rsidRPr="005D2F3E" w:rsidRDefault="00CB7000" w:rsidP="00670D06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34874C89" w14:textId="59AFDFF0" w:rsidR="000169F1" w:rsidRPr="00136102" w:rsidRDefault="00403DE3" w:rsidP="00446D51">
      <w:pPr>
        <w:pStyle w:val="Ttulo"/>
      </w:pPr>
      <w:r>
        <w:t xml:space="preserve">V – </w:t>
      </w:r>
      <w:r w:rsidR="000169F1">
        <w:t xml:space="preserve">REQUERIMENTOS </w:t>
      </w:r>
    </w:p>
    <w:p w14:paraId="458FF2AB" w14:textId="77777777" w:rsidR="000169F1" w:rsidRPr="005D2F3E" w:rsidRDefault="000169F1" w:rsidP="000578F6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3E5D6E3A" w14:textId="445E910A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407C7A">
        <w:t>é esta para requerer</w:t>
      </w:r>
      <w:r w:rsidRPr="00136102">
        <w:t>:</w:t>
      </w:r>
    </w:p>
    <w:p w14:paraId="215A7453" w14:textId="77777777" w:rsidR="000169F1" w:rsidRPr="005D2F3E" w:rsidRDefault="000169F1" w:rsidP="00670D06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262D520C" w14:textId="6B11475A" w:rsidR="000169F1" w:rsidRDefault="000578F6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absolvição do réu </w:t>
      </w:r>
      <w:r w:rsidR="00ED7F74">
        <w:t xml:space="preserve">em razão </w:t>
      </w:r>
      <w:r>
        <w:t xml:space="preserve">da inexistência de prova quanto à </w:t>
      </w:r>
      <w:r w:rsidR="00ED7F74">
        <w:t>participação de Fernando ou, ainda, pela inexistência certeza e de provas suficientes para a condenação</w:t>
      </w:r>
      <w:r>
        <w:t xml:space="preserve">, nos termos do art. </w:t>
      </w:r>
      <w:r w:rsidR="00AD49FC">
        <w:t>386, V</w:t>
      </w:r>
      <w:r w:rsidR="00ED7F74">
        <w:t xml:space="preserve"> e VII</w:t>
      </w:r>
      <w:r w:rsidR="00AD49FC">
        <w:t xml:space="preserve">, do CPP, </w:t>
      </w:r>
      <w:r w:rsidR="00ED7F74">
        <w:t>pel</w:t>
      </w:r>
      <w:r w:rsidR="00F25F0B">
        <w:t xml:space="preserve">os argumentos </w:t>
      </w:r>
      <w:r w:rsidR="00ED7F74">
        <w:t>expost</w:t>
      </w:r>
      <w:r w:rsidR="00F25F0B">
        <w:t>o</w:t>
      </w:r>
      <w:r w:rsidR="00ED7F74">
        <w:t>s no tópico II</w:t>
      </w:r>
      <w:r w:rsidR="000169F1">
        <w:t>;</w:t>
      </w:r>
    </w:p>
    <w:p w14:paraId="33B14B2F" w14:textId="3462A655" w:rsidR="000169F1" w:rsidRDefault="00ED7F74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subsidiariamente, na remota hipótese de condenação do acusado, mesmo diante da evidente fragilidade do conjunto probatório, </w:t>
      </w:r>
      <w:r w:rsidR="00B7582A">
        <w:t>o reconhecimento d</w:t>
      </w:r>
      <w:r w:rsidR="00990755">
        <w:t>e eventual</w:t>
      </w:r>
      <w:r w:rsidR="00B7582A">
        <w:t xml:space="preserve"> cooperação dolosamente distinta, com o consequente afastamento d</w:t>
      </w:r>
      <w:r w:rsidR="00B33509">
        <w:t xml:space="preserve">o sancionamento pelo delito previsto no art. 157, §3º, I, do CP </w:t>
      </w:r>
      <w:r w:rsidR="00B33509" w:rsidRPr="00385B53">
        <w:rPr>
          <w:sz w:val="20"/>
          <w:szCs w:val="18"/>
        </w:rPr>
        <w:t>(latrocínio tentado)</w:t>
      </w:r>
      <w:r w:rsidR="00B33509">
        <w:t>, em especial porque</w:t>
      </w:r>
      <w:r w:rsidR="00990755">
        <w:t xml:space="preserve"> não demonstrada qualquer intenção do </w:t>
      </w:r>
      <w:r w:rsidR="00B33509">
        <w:t xml:space="preserve">réu </w:t>
      </w:r>
      <w:r w:rsidR="00990755">
        <w:t xml:space="preserve">em ferir o ofendido ou de que tenha </w:t>
      </w:r>
      <w:r w:rsidR="00B33509">
        <w:t>assumi</w:t>
      </w:r>
      <w:r w:rsidR="00990755">
        <w:t xml:space="preserve">do esse </w:t>
      </w:r>
      <w:r w:rsidR="00B33509">
        <w:t>risco</w:t>
      </w:r>
      <w:r w:rsidR="00681D10">
        <w:t>;</w:t>
      </w:r>
    </w:p>
    <w:p w14:paraId="6F9979B2" w14:textId="6492A87C" w:rsidR="00681D10" w:rsidRDefault="00681D10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também subsidiariamente, a redução da pena imposta ao apelante, </w:t>
      </w:r>
      <w:r w:rsidR="00FF3246">
        <w:t xml:space="preserve">com a diminuição do </w:t>
      </w:r>
      <w:r w:rsidR="00FF3246">
        <w:rPr>
          <w:i/>
          <w:iCs/>
        </w:rPr>
        <w:t xml:space="preserve">quantum </w:t>
      </w:r>
      <w:r w:rsidR="00FF3246">
        <w:t xml:space="preserve">relativo aos maus antecedentes e </w:t>
      </w:r>
      <w:r w:rsidR="005B1E42">
        <w:t>o afastamento da agravante decorrente da reincidência.</w:t>
      </w:r>
    </w:p>
    <w:p w14:paraId="7912806D" w14:textId="77777777" w:rsidR="000169F1" w:rsidRPr="00BF4612" w:rsidRDefault="000169F1" w:rsidP="001A192C">
      <w:pPr>
        <w:pStyle w:val="Ttulo2"/>
        <w:rPr>
          <w:sz w:val="2"/>
          <w:szCs w:val="2"/>
        </w:rPr>
      </w:pPr>
    </w:p>
    <w:p w14:paraId="4FC780CB" w14:textId="3C09D14A" w:rsidR="000169F1" w:rsidRPr="00BF4612" w:rsidRDefault="001A192C" w:rsidP="001A192C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33A4D878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6113C93" w14:textId="003135B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A6C31">
        <w:rPr>
          <w:rFonts w:ascii="Arial" w:eastAsia="Calibri" w:hAnsi="Arial" w:cs="Times New Roman"/>
          <w:noProof/>
          <w:sz w:val="24"/>
          <w:szCs w:val="24"/>
        </w:rPr>
        <w:t>12 de junho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4833AA1" w14:textId="77777777" w:rsidR="000169F1" w:rsidRPr="005D2F3E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296CF926" w14:textId="77777777" w:rsidR="000169F1" w:rsidRPr="00BF4612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549EE54B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6ECF5AD1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EE029A" w:rsidRPr="00377A2E" w:rsidSect="00794941">
      <w:headerReference w:type="default" r:id="rId35"/>
      <w:footerReference w:type="default" r:id="rId36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4F6286" w14:textId="77777777" w:rsidR="002103F9" w:rsidRDefault="002103F9" w:rsidP="00943258">
      <w:pPr>
        <w:spacing w:after="0" w:line="240" w:lineRule="auto"/>
      </w:pPr>
      <w:r>
        <w:separator/>
      </w:r>
    </w:p>
  </w:endnote>
  <w:endnote w:type="continuationSeparator" w:id="0">
    <w:p w14:paraId="3007BD68" w14:textId="77777777" w:rsidR="002103F9" w:rsidRDefault="002103F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B1608E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4550FE32" wp14:editId="4F34A6C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72591174" name="Imagem 17725911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75F88B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79091F" w14:textId="77777777" w:rsidR="002103F9" w:rsidRDefault="002103F9" w:rsidP="00943258">
      <w:pPr>
        <w:spacing w:after="0" w:line="240" w:lineRule="auto"/>
      </w:pPr>
      <w:r>
        <w:separator/>
      </w:r>
    </w:p>
  </w:footnote>
  <w:footnote w:type="continuationSeparator" w:id="0">
    <w:p w14:paraId="7219A583" w14:textId="77777777" w:rsidR="002103F9" w:rsidRDefault="002103F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F3C4A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71398472" wp14:editId="469B0D1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28131039" name="Imagem 192813103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DCB32A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763D6C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C32CE5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836EF"/>
    <w:multiLevelType w:val="hybridMultilevel"/>
    <w:tmpl w:val="A0BCF110"/>
    <w:lvl w:ilvl="0" w:tplc="07EC2AE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2E0A7992"/>
    <w:multiLevelType w:val="hybridMultilevel"/>
    <w:tmpl w:val="3CC6C1CA"/>
    <w:lvl w:ilvl="0" w:tplc="860CF9A2">
      <w:start w:val="1"/>
      <w:numFmt w:val="decimal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79767B16"/>
    <w:multiLevelType w:val="hybridMultilevel"/>
    <w:tmpl w:val="5C28DB42"/>
    <w:lvl w:ilvl="0" w:tplc="D4BA801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268392561">
    <w:abstractNumId w:val="1"/>
    <w:lvlOverride w:ilvl="0">
      <w:startOverride w:val="1"/>
    </w:lvlOverride>
  </w:num>
  <w:num w:numId="5" w16cid:durableId="1995134513">
    <w:abstractNumId w:val="1"/>
    <w:lvlOverride w:ilvl="0">
      <w:startOverride w:val="1"/>
    </w:lvlOverride>
  </w:num>
  <w:num w:numId="6" w16cid:durableId="553782982">
    <w:abstractNumId w:val="4"/>
  </w:num>
  <w:num w:numId="7" w16cid:durableId="399716876">
    <w:abstractNumId w:val="3"/>
  </w:num>
  <w:num w:numId="8" w16cid:durableId="2098480378">
    <w:abstractNumId w:val="1"/>
    <w:lvlOverride w:ilvl="0">
      <w:startOverride w:val="1"/>
    </w:lvlOverride>
  </w:num>
  <w:num w:numId="9" w16cid:durableId="60561195">
    <w:abstractNumId w:val="0"/>
  </w:num>
  <w:num w:numId="10" w16cid:durableId="20210094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6C"/>
    <w:rsid w:val="00000141"/>
    <w:rsid w:val="000001B0"/>
    <w:rsid w:val="00002005"/>
    <w:rsid w:val="00002488"/>
    <w:rsid w:val="000037BE"/>
    <w:rsid w:val="000039D6"/>
    <w:rsid w:val="00003F31"/>
    <w:rsid w:val="00005A46"/>
    <w:rsid w:val="000070A8"/>
    <w:rsid w:val="00011333"/>
    <w:rsid w:val="00016614"/>
    <w:rsid w:val="000169F1"/>
    <w:rsid w:val="00017BCA"/>
    <w:rsid w:val="000207E8"/>
    <w:rsid w:val="00021A20"/>
    <w:rsid w:val="000222A5"/>
    <w:rsid w:val="000223E1"/>
    <w:rsid w:val="00022AE2"/>
    <w:rsid w:val="000250F8"/>
    <w:rsid w:val="0003037E"/>
    <w:rsid w:val="0003072F"/>
    <w:rsid w:val="00030F66"/>
    <w:rsid w:val="00033044"/>
    <w:rsid w:val="00034972"/>
    <w:rsid w:val="00034CDF"/>
    <w:rsid w:val="00035A52"/>
    <w:rsid w:val="00037793"/>
    <w:rsid w:val="00037A79"/>
    <w:rsid w:val="00041A2D"/>
    <w:rsid w:val="00041AC6"/>
    <w:rsid w:val="0004298B"/>
    <w:rsid w:val="00050419"/>
    <w:rsid w:val="0005341C"/>
    <w:rsid w:val="000539E1"/>
    <w:rsid w:val="00054333"/>
    <w:rsid w:val="000561CC"/>
    <w:rsid w:val="00056364"/>
    <w:rsid w:val="0005699A"/>
    <w:rsid w:val="000578F6"/>
    <w:rsid w:val="00060F1E"/>
    <w:rsid w:val="00060FDC"/>
    <w:rsid w:val="00061BD9"/>
    <w:rsid w:val="00062098"/>
    <w:rsid w:val="00065469"/>
    <w:rsid w:val="00072766"/>
    <w:rsid w:val="00072DF4"/>
    <w:rsid w:val="0007426E"/>
    <w:rsid w:val="000752C3"/>
    <w:rsid w:val="000758CF"/>
    <w:rsid w:val="000763A3"/>
    <w:rsid w:val="00076623"/>
    <w:rsid w:val="0007715D"/>
    <w:rsid w:val="00080E54"/>
    <w:rsid w:val="00082A12"/>
    <w:rsid w:val="0008528B"/>
    <w:rsid w:val="000877D5"/>
    <w:rsid w:val="00091A6D"/>
    <w:rsid w:val="00094FF5"/>
    <w:rsid w:val="0009666E"/>
    <w:rsid w:val="00096F6D"/>
    <w:rsid w:val="00097661"/>
    <w:rsid w:val="00097ED8"/>
    <w:rsid w:val="000A2EE7"/>
    <w:rsid w:val="000A52DF"/>
    <w:rsid w:val="000A6614"/>
    <w:rsid w:val="000B075F"/>
    <w:rsid w:val="000B0A4C"/>
    <w:rsid w:val="000B1D9A"/>
    <w:rsid w:val="000B20E6"/>
    <w:rsid w:val="000B4886"/>
    <w:rsid w:val="000B6C87"/>
    <w:rsid w:val="000B7083"/>
    <w:rsid w:val="000C59CF"/>
    <w:rsid w:val="000C6FA6"/>
    <w:rsid w:val="000C7792"/>
    <w:rsid w:val="000D096D"/>
    <w:rsid w:val="000D2107"/>
    <w:rsid w:val="000D228C"/>
    <w:rsid w:val="000D2BBD"/>
    <w:rsid w:val="000D57B5"/>
    <w:rsid w:val="000D735F"/>
    <w:rsid w:val="000E2F0A"/>
    <w:rsid w:val="000E7913"/>
    <w:rsid w:val="000E7C2B"/>
    <w:rsid w:val="000F0F2C"/>
    <w:rsid w:val="000F18B7"/>
    <w:rsid w:val="000F46E9"/>
    <w:rsid w:val="000F4C10"/>
    <w:rsid w:val="000F6245"/>
    <w:rsid w:val="000F6EAC"/>
    <w:rsid w:val="0010030B"/>
    <w:rsid w:val="0010057F"/>
    <w:rsid w:val="00100AB1"/>
    <w:rsid w:val="00100B7A"/>
    <w:rsid w:val="001010AB"/>
    <w:rsid w:val="00105A66"/>
    <w:rsid w:val="00106B0D"/>
    <w:rsid w:val="00110EF8"/>
    <w:rsid w:val="00113929"/>
    <w:rsid w:val="00115FF2"/>
    <w:rsid w:val="001162E7"/>
    <w:rsid w:val="00116A77"/>
    <w:rsid w:val="001212A8"/>
    <w:rsid w:val="00123066"/>
    <w:rsid w:val="0012356C"/>
    <w:rsid w:val="00123F5E"/>
    <w:rsid w:val="00125176"/>
    <w:rsid w:val="00126FEE"/>
    <w:rsid w:val="00127949"/>
    <w:rsid w:val="00131BEB"/>
    <w:rsid w:val="00132B84"/>
    <w:rsid w:val="001331F7"/>
    <w:rsid w:val="00135144"/>
    <w:rsid w:val="00135223"/>
    <w:rsid w:val="00140120"/>
    <w:rsid w:val="00140A35"/>
    <w:rsid w:val="00140E69"/>
    <w:rsid w:val="001410E4"/>
    <w:rsid w:val="001422A4"/>
    <w:rsid w:val="001426BE"/>
    <w:rsid w:val="00145609"/>
    <w:rsid w:val="0015033A"/>
    <w:rsid w:val="00151A98"/>
    <w:rsid w:val="0015219F"/>
    <w:rsid w:val="00162110"/>
    <w:rsid w:val="00163E07"/>
    <w:rsid w:val="00165E02"/>
    <w:rsid w:val="0016624C"/>
    <w:rsid w:val="001667B0"/>
    <w:rsid w:val="00166C24"/>
    <w:rsid w:val="00167456"/>
    <w:rsid w:val="0017306E"/>
    <w:rsid w:val="0017408F"/>
    <w:rsid w:val="001761C0"/>
    <w:rsid w:val="00176FA2"/>
    <w:rsid w:val="00181E06"/>
    <w:rsid w:val="00183BE2"/>
    <w:rsid w:val="00184AA3"/>
    <w:rsid w:val="001857DA"/>
    <w:rsid w:val="00186374"/>
    <w:rsid w:val="0018660D"/>
    <w:rsid w:val="00194976"/>
    <w:rsid w:val="00196A16"/>
    <w:rsid w:val="00196E2F"/>
    <w:rsid w:val="001A192C"/>
    <w:rsid w:val="001A4039"/>
    <w:rsid w:val="001A6BC7"/>
    <w:rsid w:val="001B015B"/>
    <w:rsid w:val="001B0C1C"/>
    <w:rsid w:val="001B0F32"/>
    <w:rsid w:val="001B2B98"/>
    <w:rsid w:val="001B2E75"/>
    <w:rsid w:val="001B5CAC"/>
    <w:rsid w:val="001B7F1D"/>
    <w:rsid w:val="001C01BE"/>
    <w:rsid w:val="001C44D1"/>
    <w:rsid w:val="001C497C"/>
    <w:rsid w:val="001C6569"/>
    <w:rsid w:val="001C6B99"/>
    <w:rsid w:val="001D020B"/>
    <w:rsid w:val="001D4118"/>
    <w:rsid w:val="001D47A9"/>
    <w:rsid w:val="001D5A33"/>
    <w:rsid w:val="001D5DA3"/>
    <w:rsid w:val="001D6F6D"/>
    <w:rsid w:val="001E588E"/>
    <w:rsid w:val="001E5A79"/>
    <w:rsid w:val="001E6278"/>
    <w:rsid w:val="001E7762"/>
    <w:rsid w:val="001F0897"/>
    <w:rsid w:val="001F2572"/>
    <w:rsid w:val="001F3C7D"/>
    <w:rsid w:val="001F41A9"/>
    <w:rsid w:val="001F4A22"/>
    <w:rsid w:val="00201F45"/>
    <w:rsid w:val="00202675"/>
    <w:rsid w:val="0020355D"/>
    <w:rsid w:val="0020590C"/>
    <w:rsid w:val="00206161"/>
    <w:rsid w:val="0020775F"/>
    <w:rsid w:val="00207BE4"/>
    <w:rsid w:val="002103F9"/>
    <w:rsid w:val="00212171"/>
    <w:rsid w:val="00212797"/>
    <w:rsid w:val="00213811"/>
    <w:rsid w:val="00213CF2"/>
    <w:rsid w:val="00214E09"/>
    <w:rsid w:val="00216588"/>
    <w:rsid w:val="00216DB8"/>
    <w:rsid w:val="00217805"/>
    <w:rsid w:val="002218D0"/>
    <w:rsid w:val="00221D0A"/>
    <w:rsid w:val="00222C7E"/>
    <w:rsid w:val="00224BD4"/>
    <w:rsid w:val="002254E4"/>
    <w:rsid w:val="00226805"/>
    <w:rsid w:val="00226B65"/>
    <w:rsid w:val="00227225"/>
    <w:rsid w:val="00233B2F"/>
    <w:rsid w:val="00234A12"/>
    <w:rsid w:val="002358E7"/>
    <w:rsid w:val="0023615F"/>
    <w:rsid w:val="00236957"/>
    <w:rsid w:val="00236A29"/>
    <w:rsid w:val="00236A46"/>
    <w:rsid w:val="00236B31"/>
    <w:rsid w:val="0023740D"/>
    <w:rsid w:val="00240018"/>
    <w:rsid w:val="0024180F"/>
    <w:rsid w:val="00241F1E"/>
    <w:rsid w:val="00242435"/>
    <w:rsid w:val="00243066"/>
    <w:rsid w:val="00251168"/>
    <w:rsid w:val="00254936"/>
    <w:rsid w:val="00254DA7"/>
    <w:rsid w:val="0025742A"/>
    <w:rsid w:val="002604A1"/>
    <w:rsid w:val="00260B4B"/>
    <w:rsid w:val="002611A0"/>
    <w:rsid w:val="002700BA"/>
    <w:rsid w:val="00272BFB"/>
    <w:rsid w:val="002731BA"/>
    <w:rsid w:val="002754AC"/>
    <w:rsid w:val="002762A2"/>
    <w:rsid w:val="00276CBB"/>
    <w:rsid w:val="00276CEE"/>
    <w:rsid w:val="00280190"/>
    <w:rsid w:val="002832AA"/>
    <w:rsid w:val="002839AD"/>
    <w:rsid w:val="00284664"/>
    <w:rsid w:val="00284992"/>
    <w:rsid w:val="00286639"/>
    <w:rsid w:val="0028756E"/>
    <w:rsid w:val="002901A3"/>
    <w:rsid w:val="00291A9D"/>
    <w:rsid w:val="00291F6C"/>
    <w:rsid w:val="00292CBA"/>
    <w:rsid w:val="0029373E"/>
    <w:rsid w:val="002A0667"/>
    <w:rsid w:val="002A35F1"/>
    <w:rsid w:val="002A52A9"/>
    <w:rsid w:val="002A577E"/>
    <w:rsid w:val="002A6CD1"/>
    <w:rsid w:val="002A6DC2"/>
    <w:rsid w:val="002A7120"/>
    <w:rsid w:val="002A7355"/>
    <w:rsid w:val="002B1C8E"/>
    <w:rsid w:val="002B28A2"/>
    <w:rsid w:val="002B5EC0"/>
    <w:rsid w:val="002C151B"/>
    <w:rsid w:val="002C2E15"/>
    <w:rsid w:val="002D1988"/>
    <w:rsid w:val="002D2311"/>
    <w:rsid w:val="002D23F7"/>
    <w:rsid w:val="002D3037"/>
    <w:rsid w:val="002E1C3B"/>
    <w:rsid w:val="002E6B5B"/>
    <w:rsid w:val="002F0189"/>
    <w:rsid w:val="002F0B79"/>
    <w:rsid w:val="002F1371"/>
    <w:rsid w:val="002F1476"/>
    <w:rsid w:val="002F63CC"/>
    <w:rsid w:val="002F6B5B"/>
    <w:rsid w:val="002F6BB3"/>
    <w:rsid w:val="002F73CD"/>
    <w:rsid w:val="0030101D"/>
    <w:rsid w:val="003052D8"/>
    <w:rsid w:val="00305A1E"/>
    <w:rsid w:val="00306640"/>
    <w:rsid w:val="003106C3"/>
    <w:rsid w:val="00310735"/>
    <w:rsid w:val="00315FBB"/>
    <w:rsid w:val="00316018"/>
    <w:rsid w:val="00321B35"/>
    <w:rsid w:val="0032634A"/>
    <w:rsid w:val="00327C6E"/>
    <w:rsid w:val="00332431"/>
    <w:rsid w:val="00333559"/>
    <w:rsid w:val="00333620"/>
    <w:rsid w:val="0033573F"/>
    <w:rsid w:val="003361EB"/>
    <w:rsid w:val="00337973"/>
    <w:rsid w:val="003428B4"/>
    <w:rsid w:val="00345B0F"/>
    <w:rsid w:val="00345C5A"/>
    <w:rsid w:val="003511CA"/>
    <w:rsid w:val="003514EE"/>
    <w:rsid w:val="003516D4"/>
    <w:rsid w:val="00351FCE"/>
    <w:rsid w:val="003536DA"/>
    <w:rsid w:val="00354668"/>
    <w:rsid w:val="0035531A"/>
    <w:rsid w:val="003575DD"/>
    <w:rsid w:val="00364A03"/>
    <w:rsid w:val="003663E3"/>
    <w:rsid w:val="00366B6C"/>
    <w:rsid w:val="003677F2"/>
    <w:rsid w:val="003707B0"/>
    <w:rsid w:val="00371CA6"/>
    <w:rsid w:val="0037405D"/>
    <w:rsid w:val="00376D39"/>
    <w:rsid w:val="00376D7F"/>
    <w:rsid w:val="00377A2E"/>
    <w:rsid w:val="003801CD"/>
    <w:rsid w:val="00381070"/>
    <w:rsid w:val="00381D39"/>
    <w:rsid w:val="00385B53"/>
    <w:rsid w:val="0038682D"/>
    <w:rsid w:val="003869D3"/>
    <w:rsid w:val="00391CFB"/>
    <w:rsid w:val="003920A3"/>
    <w:rsid w:val="00392B3E"/>
    <w:rsid w:val="00393F87"/>
    <w:rsid w:val="00393FF8"/>
    <w:rsid w:val="00396418"/>
    <w:rsid w:val="003973A9"/>
    <w:rsid w:val="003A1B4C"/>
    <w:rsid w:val="003A4314"/>
    <w:rsid w:val="003A5463"/>
    <w:rsid w:val="003B0B68"/>
    <w:rsid w:val="003B103F"/>
    <w:rsid w:val="003B2325"/>
    <w:rsid w:val="003B3052"/>
    <w:rsid w:val="003C2790"/>
    <w:rsid w:val="003C34EF"/>
    <w:rsid w:val="003C4537"/>
    <w:rsid w:val="003C6707"/>
    <w:rsid w:val="003D0557"/>
    <w:rsid w:val="003D0567"/>
    <w:rsid w:val="003D0E74"/>
    <w:rsid w:val="003D24DC"/>
    <w:rsid w:val="003D5E65"/>
    <w:rsid w:val="003E0A0C"/>
    <w:rsid w:val="003E0B33"/>
    <w:rsid w:val="003E0EC4"/>
    <w:rsid w:val="003E1112"/>
    <w:rsid w:val="003E46B9"/>
    <w:rsid w:val="003E7219"/>
    <w:rsid w:val="003F1E2B"/>
    <w:rsid w:val="003F2247"/>
    <w:rsid w:val="003F26F0"/>
    <w:rsid w:val="003F580D"/>
    <w:rsid w:val="003F58CF"/>
    <w:rsid w:val="003F6514"/>
    <w:rsid w:val="003F72AC"/>
    <w:rsid w:val="00400043"/>
    <w:rsid w:val="0040050F"/>
    <w:rsid w:val="00401F4D"/>
    <w:rsid w:val="00402D08"/>
    <w:rsid w:val="00403DE3"/>
    <w:rsid w:val="00406FEF"/>
    <w:rsid w:val="00407976"/>
    <w:rsid w:val="00407C7A"/>
    <w:rsid w:val="00410A79"/>
    <w:rsid w:val="004117C7"/>
    <w:rsid w:val="0041283D"/>
    <w:rsid w:val="0041298D"/>
    <w:rsid w:val="00414096"/>
    <w:rsid w:val="00416AA0"/>
    <w:rsid w:val="00416E0E"/>
    <w:rsid w:val="0042161B"/>
    <w:rsid w:val="00424CC6"/>
    <w:rsid w:val="00426727"/>
    <w:rsid w:val="004279B2"/>
    <w:rsid w:val="004330CD"/>
    <w:rsid w:val="0043589E"/>
    <w:rsid w:val="004402C5"/>
    <w:rsid w:val="00440771"/>
    <w:rsid w:val="00441005"/>
    <w:rsid w:val="004414E4"/>
    <w:rsid w:val="0044164F"/>
    <w:rsid w:val="00446D51"/>
    <w:rsid w:val="004478F5"/>
    <w:rsid w:val="00447DD1"/>
    <w:rsid w:val="00447EDF"/>
    <w:rsid w:val="0045194A"/>
    <w:rsid w:val="00452D1B"/>
    <w:rsid w:val="0045426E"/>
    <w:rsid w:val="0046027A"/>
    <w:rsid w:val="00461EF6"/>
    <w:rsid w:val="00463D97"/>
    <w:rsid w:val="004641FB"/>
    <w:rsid w:val="00464A45"/>
    <w:rsid w:val="00464BC0"/>
    <w:rsid w:val="00466112"/>
    <w:rsid w:val="0047020F"/>
    <w:rsid w:val="00471ECB"/>
    <w:rsid w:val="00473396"/>
    <w:rsid w:val="00473D81"/>
    <w:rsid w:val="00475884"/>
    <w:rsid w:val="00476391"/>
    <w:rsid w:val="004802B5"/>
    <w:rsid w:val="004825FC"/>
    <w:rsid w:val="00485C62"/>
    <w:rsid w:val="00486BC4"/>
    <w:rsid w:val="00487E98"/>
    <w:rsid w:val="00490C1A"/>
    <w:rsid w:val="00492127"/>
    <w:rsid w:val="00493098"/>
    <w:rsid w:val="00493138"/>
    <w:rsid w:val="004949AD"/>
    <w:rsid w:val="004966B9"/>
    <w:rsid w:val="004A12B3"/>
    <w:rsid w:val="004A19B0"/>
    <w:rsid w:val="004A2DFD"/>
    <w:rsid w:val="004A3EF9"/>
    <w:rsid w:val="004A5647"/>
    <w:rsid w:val="004A7D0B"/>
    <w:rsid w:val="004B0A52"/>
    <w:rsid w:val="004B2679"/>
    <w:rsid w:val="004B2FDB"/>
    <w:rsid w:val="004B3B0B"/>
    <w:rsid w:val="004B40AC"/>
    <w:rsid w:val="004B75F4"/>
    <w:rsid w:val="004B77B1"/>
    <w:rsid w:val="004C01F1"/>
    <w:rsid w:val="004C07C9"/>
    <w:rsid w:val="004C31B4"/>
    <w:rsid w:val="004C6AA7"/>
    <w:rsid w:val="004D0487"/>
    <w:rsid w:val="004D3FDC"/>
    <w:rsid w:val="004D67AC"/>
    <w:rsid w:val="004D71E8"/>
    <w:rsid w:val="004E7DFE"/>
    <w:rsid w:val="004F0D46"/>
    <w:rsid w:val="004F17C2"/>
    <w:rsid w:val="004F2B78"/>
    <w:rsid w:val="004F2FCF"/>
    <w:rsid w:val="004F384D"/>
    <w:rsid w:val="004F4BED"/>
    <w:rsid w:val="004F768B"/>
    <w:rsid w:val="005013F8"/>
    <w:rsid w:val="00501A18"/>
    <w:rsid w:val="00502935"/>
    <w:rsid w:val="00503238"/>
    <w:rsid w:val="00504EA7"/>
    <w:rsid w:val="00505144"/>
    <w:rsid w:val="00505C60"/>
    <w:rsid w:val="00506D00"/>
    <w:rsid w:val="00511575"/>
    <w:rsid w:val="0051536D"/>
    <w:rsid w:val="0051608A"/>
    <w:rsid w:val="0051629C"/>
    <w:rsid w:val="00516770"/>
    <w:rsid w:val="00520BC8"/>
    <w:rsid w:val="00520E0E"/>
    <w:rsid w:val="00522143"/>
    <w:rsid w:val="00524B1A"/>
    <w:rsid w:val="0052632B"/>
    <w:rsid w:val="0052638E"/>
    <w:rsid w:val="00527266"/>
    <w:rsid w:val="005321DA"/>
    <w:rsid w:val="005327BC"/>
    <w:rsid w:val="00533CEB"/>
    <w:rsid w:val="00536CBB"/>
    <w:rsid w:val="0054336D"/>
    <w:rsid w:val="005439BF"/>
    <w:rsid w:val="00544430"/>
    <w:rsid w:val="005467C0"/>
    <w:rsid w:val="0054686C"/>
    <w:rsid w:val="00546CE1"/>
    <w:rsid w:val="00551B7C"/>
    <w:rsid w:val="00551F33"/>
    <w:rsid w:val="00551F84"/>
    <w:rsid w:val="00552571"/>
    <w:rsid w:val="00556CC3"/>
    <w:rsid w:val="005601A1"/>
    <w:rsid w:val="00561C71"/>
    <w:rsid w:val="00562291"/>
    <w:rsid w:val="005622B9"/>
    <w:rsid w:val="005636C0"/>
    <w:rsid w:val="005637D7"/>
    <w:rsid w:val="00566B43"/>
    <w:rsid w:val="00570E6B"/>
    <w:rsid w:val="00572107"/>
    <w:rsid w:val="005730E5"/>
    <w:rsid w:val="00574F5A"/>
    <w:rsid w:val="00576A0F"/>
    <w:rsid w:val="00577122"/>
    <w:rsid w:val="005801FA"/>
    <w:rsid w:val="00581163"/>
    <w:rsid w:val="00582721"/>
    <w:rsid w:val="00583ABF"/>
    <w:rsid w:val="0059125D"/>
    <w:rsid w:val="0059154A"/>
    <w:rsid w:val="0059504A"/>
    <w:rsid w:val="00596D5C"/>
    <w:rsid w:val="005A062F"/>
    <w:rsid w:val="005A2AAD"/>
    <w:rsid w:val="005A3060"/>
    <w:rsid w:val="005B1E42"/>
    <w:rsid w:val="005B2C4B"/>
    <w:rsid w:val="005B42BB"/>
    <w:rsid w:val="005B4DDD"/>
    <w:rsid w:val="005B67EA"/>
    <w:rsid w:val="005B74BD"/>
    <w:rsid w:val="005B7B90"/>
    <w:rsid w:val="005C2772"/>
    <w:rsid w:val="005C58E9"/>
    <w:rsid w:val="005D0E8E"/>
    <w:rsid w:val="005D1061"/>
    <w:rsid w:val="005D170B"/>
    <w:rsid w:val="005D1D97"/>
    <w:rsid w:val="005D2C98"/>
    <w:rsid w:val="005D2F3E"/>
    <w:rsid w:val="005D2F65"/>
    <w:rsid w:val="005D60A0"/>
    <w:rsid w:val="005D75F3"/>
    <w:rsid w:val="005E0DCD"/>
    <w:rsid w:val="005E1469"/>
    <w:rsid w:val="005E2B9C"/>
    <w:rsid w:val="005E2BAD"/>
    <w:rsid w:val="005E317F"/>
    <w:rsid w:val="005E58E2"/>
    <w:rsid w:val="005E7E3C"/>
    <w:rsid w:val="005F65EE"/>
    <w:rsid w:val="00600070"/>
    <w:rsid w:val="006013C1"/>
    <w:rsid w:val="00601798"/>
    <w:rsid w:val="00602293"/>
    <w:rsid w:val="00603904"/>
    <w:rsid w:val="00604293"/>
    <w:rsid w:val="00604B11"/>
    <w:rsid w:val="0060664B"/>
    <w:rsid w:val="00610030"/>
    <w:rsid w:val="006108B0"/>
    <w:rsid w:val="00611151"/>
    <w:rsid w:val="006119BE"/>
    <w:rsid w:val="00611E64"/>
    <w:rsid w:val="00613CAA"/>
    <w:rsid w:val="00615936"/>
    <w:rsid w:val="00617678"/>
    <w:rsid w:val="00622094"/>
    <w:rsid w:val="0062224C"/>
    <w:rsid w:val="00622670"/>
    <w:rsid w:val="00630EAC"/>
    <w:rsid w:val="00631549"/>
    <w:rsid w:val="00632254"/>
    <w:rsid w:val="00632FEF"/>
    <w:rsid w:val="006333DE"/>
    <w:rsid w:val="00634B35"/>
    <w:rsid w:val="00635A75"/>
    <w:rsid w:val="00635B18"/>
    <w:rsid w:val="00640EC2"/>
    <w:rsid w:val="00642893"/>
    <w:rsid w:val="00642D46"/>
    <w:rsid w:val="00645A17"/>
    <w:rsid w:val="00645E3A"/>
    <w:rsid w:val="00650554"/>
    <w:rsid w:val="00651A0D"/>
    <w:rsid w:val="00651A9E"/>
    <w:rsid w:val="00652A31"/>
    <w:rsid w:val="0065301E"/>
    <w:rsid w:val="006540E8"/>
    <w:rsid w:val="006545D3"/>
    <w:rsid w:val="00655EF7"/>
    <w:rsid w:val="006578B9"/>
    <w:rsid w:val="00657BFC"/>
    <w:rsid w:val="00657CE9"/>
    <w:rsid w:val="00661DDC"/>
    <w:rsid w:val="00663761"/>
    <w:rsid w:val="006645C8"/>
    <w:rsid w:val="00670D06"/>
    <w:rsid w:val="00671B4D"/>
    <w:rsid w:val="00671F1A"/>
    <w:rsid w:val="00673228"/>
    <w:rsid w:val="00675BCF"/>
    <w:rsid w:val="00676105"/>
    <w:rsid w:val="00677656"/>
    <w:rsid w:val="00677E11"/>
    <w:rsid w:val="00680682"/>
    <w:rsid w:val="00681D10"/>
    <w:rsid w:val="00683093"/>
    <w:rsid w:val="00687D51"/>
    <w:rsid w:val="00693F8B"/>
    <w:rsid w:val="00696295"/>
    <w:rsid w:val="006A2187"/>
    <w:rsid w:val="006A377F"/>
    <w:rsid w:val="006A37E7"/>
    <w:rsid w:val="006A571E"/>
    <w:rsid w:val="006A5D21"/>
    <w:rsid w:val="006A60D4"/>
    <w:rsid w:val="006B0FEE"/>
    <w:rsid w:val="006B1C4B"/>
    <w:rsid w:val="006B2A08"/>
    <w:rsid w:val="006B5493"/>
    <w:rsid w:val="006B54A1"/>
    <w:rsid w:val="006B58A4"/>
    <w:rsid w:val="006B62A2"/>
    <w:rsid w:val="006B7F77"/>
    <w:rsid w:val="006C0DFC"/>
    <w:rsid w:val="006C2530"/>
    <w:rsid w:val="006C57DB"/>
    <w:rsid w:val="006C5CDB"/>
    <w:rsid w:val="006D0884"/>
    <w:rsid w:val="006D0AAA"/>
    <w:rsid w:val="006D17F1"/>
    <w:rsid w:val="006D18F4"/>
    <w:rsid w:val="006D2329"/>
    <w:rsid w:val="006D30BB"/>
    <w:rsid w:val="006D3C60"/>
    <w:rsid w:val="006D57C4"/>
    <w:rsid w:val="006D5C8B"/>
    <w:rsid w:val="006E08C4"/>
    <w:rsid w:val="006E31BB"/>
    <w:rsid w:val="006E4A24"/>
    <w:rsid w:val="006E7A10"/>
    <w:rsid w:val="006E7EBF"/>
    <w:rsid w:val="006F0B0C"/>
    <w:rsid w:val="006F3368"/>
    <w:rsid w:val="006F3B91"/>
    <w:rsid w:val="006F5F5E"/>
    <w:rsid w:val="00701FF0"/>
    <w:rsid w:val="00703546"/>
    <w:rsid w:val="0070363B"/>
    <w:rsid w:val="00711CB5"/>
    <w:rsid w:val="0071306B"/>
    <w:rsid w:val="0071363B"/>
    <w:rsid w:val="00714E57"/>
    <w:rsid w:val="007155B3"/>
    <w:rsid w:val="00715CA7"/>
    <w:rsid w:val="00720392"/>
    <w:rsid w:val="007208EE"/>
    <w:rsid w:val="00721FBF"/>
    <w:rsid w:val="007225CE"/>
    <w:rsid w:val="007227AB"/>
    <w:rsid w:val="00722DF5"/>
    <w:rsid w:val="0072768D"/>
    <w:rsid w:val="00727A13"/>
    <w:rsid w:val="007318D4"/>
    <w:rsid w:val="00734282"/>
    <w:rsid w:val="0074027F"/>
    <w:rsid w:val="007435FA"/>
    <w:rsid w:val="00746248"/>
    <w:rsid w:val="00753B4A"/>
    <w:rsid w:val="00756837"/>
    <w:rsid w:val="007571BC"/>
    <w:rsid w:val="00762392"/>
    <w:rsid w:val="00762A97"/>
    <w:rsid w:val="00764AE2"/>
    <w:rsid w:val="00767CB2"/>
    <w:rsid w:val="00767CBA"/>
    <w:rsid w:val="00767D77"/>
    <w:rsid w:val="00767EDE"/>
    <w:rsid w:val="0077212F"/>
    <w:rsid w:val="0077303D"/>
    <w:rsid w:val="007742D8"/>
    <w:rsid w:val="00774797"/>
    <w:rsid w:val="00775517"/>
    <w:rsid w:val="00776883"/>
    <w:rsid w:val="007773CF"/>
    <w:rsid w:val="00777D20"/>
    <w:rsid w:val="00780F84"/>
    <w:rsid w:val="0078300E"/>
    <w:rsid w:val="007833EB"/>
    <w:rsid w:val="00783612"/>
    <w:rsid w:val="00783D7E"/>
    <w:rsid w:val="00783E98"/>
    <w:rsid w:val="00784998"/>
    <w:rsid w:val="007858C7"/>
    <w:rsid w:val="00787E45"/>
    <w:rsid w:val="00791F95"/>
    <w:rsid w:val="00794941"/>
    <w:rsid w:val="00795616"/>
    <w:rsid w:val="00795735"/>
    <w:rsid w:val="007963D4"/>
    <w:rsid w:val="00797900"/>
    <w:rsid w:val="007A0746"/>
    <w:rsid w:val="007A1D53"/>
    <w:rsid w:val="007A20BB"/>
    <w:rsid w:val="007A5D48"/>
    <w:rsid w:val="007A7D9E"/>
    <w:rsid w:val="007B175E"/>
    <w:rsid w:val="007B5922"/>
    <w:rsid w:val="007B5EFA"/>
    <w:rsid w:val="007B77F8"/>
    <w:rsid w:val="007B7AAB"/>
    <w:rsid w:val="007C2C7E"/>
    <w:rsid w:val="007C36DB"/>
    <w:rsid w:val="007C4526"/>
    <w:rsid w:val="007C5F23"/>
    <w:rsid w:val="007D4E07"/>
    <w:rsid w:val="007D4FF4"/>
    <w:rsid w:val="007D6569"/>
    <w:rsid w:val="007E0657"/>
    <w:rsid w:val="007E2B9B"/>
    <w:rsid w:val="007E2D77"/>
    <w:rsid w:val="007E3637"/>
    <w:rsid w:val="007E42FC"/>
    <w:rsid w:val="007E6C84"/>
    <w:rsid w:val="007F14AD"/>
    <w:rsid w:val="007F16B8"/>
    <w:rsid w:val="007F17D9"/>
    <w:rsid w:val="007F1BB8"/>
    <w:rsid w:val="007F1DA5"/>
    <w:rsid w:val="007F3C93"/>
    <w:rsid w:val="007F5993"/>
    <w:rsid w:val="007F771E"/>
    <w:rsid w:val="008004FD"/>
    <w:rsid w:val="00800572"/>
    <w:rsid w:val="00800A91"/>
    <w:rsid w:val="00801E05"/>
    <w:rsid w:val="00802C55"/>
    <w:rsid w:val="0080448D"/>
    <w:rsid w:val="00806EEB"/>
    <w:rsid w:val="00807AEB"/>
    <w:rsid w:val="00807FBD"/>
    <w:rsid w:val="00810BB2"/>
    <w:rsid w:val="00810D34"/>
    <w:rsid w:val="00811A39"/>
    <w:rsid w:val="00812CB4"/>
    <w:rsid w:val="008134B8"/>
    <w:rsid w:val="00814A1F"/>
    <w:rsid w:val="00816081"/>
    <w:rsid w:val="00817A75"/>
    <w:rsid w:val="00821991"/>
    <w:rsid w:val="00823A51"/>
    <w:rsid w:val="00825935"/>
    <w:rsid w:val="00826CB0"/>
    <w:rsid w:val="008339CC"/>
    <w:rsid w:val="00833DB3"/>
    <w:rsid w:val="00834298"/>
    <w:rsid w:val="00844766"/>
    <w:rsid w:val="00844F8E"/>
    <w:rsid w:val="00846974"/>
    <w:rsid w:val="00847BC0"/>
    <w:rsid w:val="00852526"/>
    <w:rsid w:val="00853454"/>
    <w:rsid w:val="008559E0"/>
    <w:rsid w:val="00856070"/>
    <w:rsid w:val="00857C7B"/>
    <w:rsid w:val="00862115"/>
    <w:rsid w:val="008622D5"/>
    <w:rsid w:val="00862A09"/>
    <w:rsid w:val="0086359B"/>
    <w:rsid w:val="00863F90"/>
    <w:rsid w:val="008640A7"/>
    <w:rsid w:val="0086464E"/>
    <w:rsid w:val="00864DD3"/>
    <w:rsid w:val="00865654"/>
    <w:rsid w:val="00865D1E"/>
    <w:rsid w:val="00866307"/>
    <w:rsid w:val="008665E0"/>
    <w:rsid w:val="0086790F"/>
    <w:rsid w:val="008705AB"/>
    <w:rsid w:val="00872A3B"/>
    <w:rsid w:val="0087539A"/>
    <w:rsid w:val="0087572E"/>
    <w:rsid w:val="008771F6"/>
    <w:rsid w:val="00883648"/>
    <w:rsid w:val="00886CB0"/>
    <w:rsid w:val="0089515A"/>
    <w:rsid w:val="008959B8"/>
    <w:rsid w:val="00895F33"/>
    <w:rsid w:val="008A0012"/>
    <w:rsid w:val="008A2458"/>
    <w:rsid w:val="008A2B71"/>
    <w:rsid w:val="008A3405"/>
    <w:rsid w:val="008A4BDD"/>
    <w:rsid w:val="008A5550"/>
    <w:rsid w:val="008A5AD9"/>
    <w:rsid w:val="008A63DE"/>
    <w:rsid w:val="008A7028"/>
    <w:rsid w:val="008B32CA"/>
    <w:rsid w:val="008B558C"/>
    <w:rsid w:val="008C1612"/>
    <w:rsid w:val="008C2281"/>
    <w:rsid w:val="008C3847"/>
    <w:rsid w:val="008C4316"/>
    <w:rsid w:val="008C7AA4"/>
    <w:rsid w:val="008D0B4B"/>
    <w:rsid w:val="008D2796"/>
    <w:rsid w:val="008D307A"/>
    <w:rsid w:val="008D53DF"/>
    <w:rsid w:val="008D5FCF"/>
    <w:rsid w:val="008D6906"/>
    <w:rsid w:val="008D7CE9"/>
    <w:rsid w:val="008E13CC"/>
    <w:rsid w:val="008E31FF"/>
    <w:rsid w:val="008E377D"/>
    <w:rsid w:val="008E40F4"/>
    <w:rsid w:val="008E4A63"/>
    <w:rsid w:val="008E4FED"/>
    <w:rsid w:val="008E5FB1"/>
    <w:rsid w:val="008E73C5"/>
    <w:rsid w:val="008F0544"/>
    <w:rsid w:val="008F2218"/>
    <w:rsid w:val="008F2909"/>
    <w:rsid w:val="008F421E"/>
    <w:rsid w:val="008F4CC5"/>
    <w:rsid w:val="008F539D"/>
    <w:rsid w:val="008F53CE"/>
    <w:rsid w:val="008F60F8"/>
    <w:rsid w:val="008F7B29"/>
    <w:rsid w:val="008F7D4A"/>
    <w:rsid w:val="009021ED"/>
    <w:rsid w:val="0090226D"/>
    <w:rsid w:val="00902730"/>
    <w:rsid w:val="00905691"/>
    <w:rsid w:val="00905BB4"/>
    <w:rsid w:val="0090601C"/>
    <w:rsid w:val="00906C53"/>
    <w:rsid w:val="00907479"/>
    <w:rsid w:val="009104C6"/>
    <w:rsid w:val="00911012"/>
    <w:rsid w:val="009219B9"/>
    <w:rsid w:val="00921B36"/>
    <w:rsid w:val="0092244D"/>
    <w:rsid w:val="009231E4"/>
    <w:rsid w:val="00923970"/>
    <w:rsid w:val="00924163"/>
    <w:rsid w:val="0092471C"/>
    <w:rsid w:val="009250E1"/>
    <w:rsid w:val="00926018"/>
    <w:rsid w:val="00926A6F"/>
    <w:rsid w:val="00926CA9"/>
    <w:rsid w:val="00930D11"/>
    <w:rsid w:val="00932E46"/>
    <w:rsid w:val="00935FE6"/>
    <w:rsid w:val="009363E5"/>
    <w:rsid w:val="00940D86"/>
    <w:rsid w:val="00943258"/>
    <w:rsid w:val="009440CE"/>
    <w:rsid w:val="00945849"/>
    <w:rsid w:val="00946111"/>
    <w:rsid w:val="0095163E"/>
    <w:rsid w:val="00952BD9"/>
    <w:rsid w:val="0095532D"/>
    <w:rsid w:val="00962033"/>
    <w:rsid w:val="009620E3"/>
    <w:rsid w:val="00962EC6"/>
    <w:rsid w:val="009643BF"/>
    <w:rsid w:val="00964852"/>
    <w:rsid w:val="009656EE"/>
    <w:rsid w:val="00965BE2"/>
    <w:rsid w:val="00970A1A"/>
    <w:rsid w:val="00970C5E"/>
    <w:rsid w:val="00971C11"/>
    <w:rsid w:val="00972F59"/>
    <w:rsid w:val="00975128"/>
    <w:rsid w:val="00975B78"/>
    <w:rsid w:val="00981632"/>
    <w:rsid w:val="00981B27"/>
    <w:rsid w:val="00982CCE"/>
    <w:rsid w:val="00986C59"/>
    <w:rsid w:val="00987F61"/>
    <w:rsid w:val="00990755"/>
    <w:rsid w:val="009915D1"/>
    <w:rsid w:val="00991BAF"/>
    <w:rsid w:val="009921E0"/>
    <w:rsid w:val="00995B48"/>
    <w:rsid w:val="009971F7"/>
    <w:rsid w:val="00997F8C"/>
    <w:rsid w:val="009A3253"/>
    <w:rsid w:val="009A5505"/>
    <w:rsid w:val="009A7302"/>
    <w:rsid w:val="009A7A48"/>
    <w:rsid w:val="009B0016"/>
    <w:rsid w:val="009B02CE"/>
    <w:rsid w:val="009B0D76"/>
    <w:rsid w:val="009B14B0"/>
    <w:rsid w:val="009B160F"/>
    <w:rsid w:val="009B3A56"/>
    <w:rsid w:val="009B43ED"/>
    <w:rsid w:val="009B6DE4"/>
    <w:rsid w:val="009C03B9"/>
    <w:rsid w:val="009C04DC"/>
    <w:rsid w:val="009C393D"/>
    <w:rsid w:val="009C43F2"/>
    <w:rsid w:val="009C48FD"/>
    <w:rsid w:val="009C67DA"/>
    <w:rsid w:val="009D5D8C"/>
    <w:rsid w:val="009D78CF"/>
    <w:rsid w:val="009D7B0C"/>
    <w:rsid w:val="009D7BB7"/>
    <w:rsid w:val="009E0A07"/>
    <w:rsid w:val="009E25DC"/>
    <w:rsid w:val="009E302B"/>
    <w:rsid w:val="009E5458"/>
    <w:rsid w:val="009E748F"/>
    <w:rsid w:val="009E79FA"/>
    <w:rsid w:val="009F1605"/>
    <w:rsid w:val="009F1D20"/>
    <w:rsid w:val="009F34ED"/>
    <w:rsid w:val="009F3B43"/>
    <w:rsid w:val="009F6F65"/>
    <w:rsid w:val="009F7A32"/>
    <w:rsid w:val="00A00E46"/>
    <w:rsid w:val="00A012AF"/>
    <w:rsid w:val="00A01B08"/>
    <w:rsid w:val="00A026E0"/>
    <w:rsid w:val="00A039D0"/>
    <w:rsid w:val="00A049FC"/>
    <w:rsid w:val="00A05B17"/>
    <w:rsid w:val="00A06749"/>
    <w:rsid w:val="00A077B7"/>
    <w:rsid w:val="00A105C5"/>
    <w:rsid w:val="00A12528"/>
    <w:rsid w:val="00A13735"/>
    <w:rsid w:val="00A13832"/>
    <w:rsid w:val="00A15768"/>
    <w:rsid w:val="00A15FB4"/>
    <w:rsid w:val="00A1754B"/>
    <w:rsid w:val="00A17DB5"/>
    <w:rsid w:val="00A21ACD"/>
    <w:rsid w:val="00A23A7D"/>
    <w:rsid w:val="00A23B26"/>
    <w:rsid w:val="00A24B52"/>
    <w:rsid w:val="00A279C2"/>
    <w:rsid w:val="00A30710"/>
    <w:rsid w:val="00A35052"/>
    <w:rsid w:val="00A36F72"/>
    <w:rsid w:val="00A379CF"/>
    <w:rsid w:val="00A418DC"/>
    <w:rsid w:val="00A42350"/>
    <w:rsid w:val="00A43924"/>
    <w:rsid w:val="00A45974"/>
    <w:rsid w:val="00A47589"/>
    <w:rsid w:val="00A50E19"/>
    <w:rsid w:val="00A53499"/>
    <w:rsid w:val="00A54BE1"/>
    <w:rsid w:val="00A567C4"/>
    <w:rsid w:val="00A5704E"/>
    <w:rsid w:val="00A574F0"/>
    <w:rsid w:val="00A60625"/>
    <w:rsid w:val="00A61DB1"/>
    <w:rsid w:val="00A61DF3"/>
    <w:rsid w:val="00A6260D"/>
    <w:rsid w:val="00A628CB"/>
    <w:rsid w:val="00A64F47"/>
    <w:rsid w:val="00A65911"/>
    <w:rsid w:val="00A6605E"/>
    <w:rsid w:val="00A66537"/>
    <w:rsid w:val="00A67CDD"/>
    <w:rsid w:val="00A707C2"/>
    <w:rsid w:val="00A719AD"/>
    <w:rsid w:val="00A723E4"/>
    <w:rsid w:val="00A72502"/>
    <w:rsid w:val="00A743E5"/>
    <w:rsid w:val="00A75E05"/>
    <w:rsid w:val="00A76848"/>
    <w:rsid w:val="00A80CFC"/>
    <w:rsid w:val="00A80D60"/>
    <w:rsid w:val="00A82244"/>
    <w:rsid w:val="00A862C0"/>
    <w:rsid w:val="00A8728D"/>
    <w:rsid w:val="00A91986"/>
    <w:rsid w:val="00A9364B"/>
    <w:rsid w:val="00A93E2D"/>
    <w:rsid w:val="00A970C7"/>
    <w:rsid w:val="00A97A02"/>
    <w:rsid w:val="00AA3041"/>
    <w:rsid w:val="00AA4647"/>
    <w:rsid w:val="00AA59C6"/>
    <w:rsid w:val="00AA6C31"/>
    <w:rsid w:val="00AB0537"/>
    <w:rsid w:val="00AB4782"/>
    <w:rsid w:val="00AC0A8E"/>
    <w:rsid w:val="00AC4DB4"/>
    <w:rsid w:val="00AD1F90"/>
    <w:rsid w:val="00AD3E33"/>
    <w:rsid w:val="00AD49FC"/>
    <w:rsid w:val="00AD6671"/>
    <w:rsid w:val="00AE2231"/>
    <w:rsid w:val="00AE3B3A"/>
    <w:rsid w:val="00AE636C"/>
    <w:rsid w:val="00AE66D7"/>
    <w:rsid w:val="00AE76F6"/>
    <w:rsid w:val="00AE7721"/>
    <w:rsid w:val="00AE7A38"/>
    <w:rsid w:val="00AF101A"/>
    <w:rsid w:val="00AF1CD3"/>
    <w:rsid w:val="00AF32F6"/>
    <w:rsid w:val="00AF3D7D"/>
    <w:rsid w:val="00AF4761"/>
    <w:rsid w:val="00AF4A0E"/>
    <w:rsid w:val="00AF4DCC"/>
    <w:rsid w:val="00AF5941"/>
    <w:rsid w:val="00B0113E"/>
    <w:rsid w:val="00B01596"/>
    <w:rsid w:val="00B01F36"/>
    <w:rsid w:val="00B026DE"/>
    <w:rsid w:val="00B02764"/>
    <w:rsid w:val="00B02F8F"/>
    <w:rsid w:val="00B03DD5"/>
    <w:rsid w:val="00B04F7D"/>
    <w:rsid w:val="00B07402"/>
    <w:rsid w:val="00B07E69"/>
    <w:rsid w:val="00B13815"/>
    <w:rsid w:val="00B141E6"/>
    <w:rsid w:val="00B145C8"/>
    <w:rsid w:val="00B14A81"/>
    <w:rsid w:val="00B21189"/>
    <w:rsid w:val="00B21753"/>
    <w:rsid w:val="00B23654"/>
    <w:rsid w:val="00B246B1"/>
    <w:rsid w:val="00B246B8"/>
    <w:rsid w:val="00B31ACD"/>
    <w:rsid w:val="00B33509"/>
    <w:rsid w:val="00B345E7"/>
    <w:rsid w:val="00B34E96"/>
    <w:rsid w:val="00B36761"/>
    <w:rsid w:val="00B3719F"/>
    <w:rsid w:val="00B42069"/>
    <w:rsid w:val="00B44E35"/>
    <w:rsid w:val="00B45A93"/>
    <w:rsid w:val="00B45E50"/>
    <w:rsid w:val="00B4711B"/>
    <w:rsid w:val="00B47444"/>
    <w:rsid w:val="00B47BF9"/>
    <w:rsid w:val="00B556B0"/>
    <w:rsid w:val="00B55938"/>
    <w:rsid w:val="00B6228C"/>
    <w:rsid w:val="00B631AE"/>
    <w:rsid w:val="00B6363E"/>
    <w:rsid w:val="00B63856"/>
    <w:rsid w:val="00B6480A"/>
    <w:rsid w:val="00B658A9"/>
    <w:rsid w:val="00B66AF8"/>
    <w:rsid w:val="00B66C26"/>
    <w:rsid w:val="00B70458"/>
    <w:rsid w:val="00B70904"/>
    <w:rsid w:val="00B71DC9"/>
    <w:rsid w:val="00B7391D"/>
    <w:rsid w:val="00B7474E"/>
    <w:rsid w:val="00B7582A"/>
    <w:rsid w:val="00B774E7"/>
    <w:rsid w:val="00B80BE5"/>
    <w:rsid w:val="00B81F93"/>
    <w:rsid w:val="00B8302A"/>
    <w:rsid w:val="00B836D0"/>
    <w:rsid w:val="00B85201"/>
    <w:rsid w:val="00B86834"/>
    <w:rsid w:val="00B87205"/>
    <w:rsid w:val="00B872A9"/>
    <w:rsid w:val="00B90595"/>
    <w:rsid w:val="00B90681"/>
    <w:rsid w:val="00B94083"/>
    <w:rsid w:val="00B94936"/>
    <w:rsid w:val="00B9511E"/>
    <w:rsid w:val="00B9533D"/>
    <w:rsid w:val="00B9592F"/>
    <w:rsid w:val="00BA2544"/>
    <w:rsid w:val="00BA2B3C"/>
    <w:rsid w:val="00BA30F7"/>
    <w:rsid w:val="00BA5C89"/>
    <w:rsid w:val="00BA5E90"/>
    <w:rsid w:val="00BA6AAD"/>
    <w:rsid w:val="00BA71F4"/>
    <w:rsid w:val="00BA764A"/>
    <w:rsid w:val="00BA7F70"/>
    <w:rsid w:val="00BB0606"/>
    <w:rsid w:val="00BB074D"/>
    <w:rsid w:val="00BB1AF9"/>
    <w:rsid w:val="00BB241A"/>
    <w:rsid w:val="00BB3AB8"/>
    <w:rsid w:val="00BB4226"/>
    <w:rsid w:val="00BB64E9"/>
    <w:rsid w:val="00BB660F"/>
    <w:rsid w:val="00BB6C3F"/>
    <w:rsid w:val="00BB6EC1"/>
    <w:rsid w:val="00BB7052"/>
    <w:rsid w:val="00BC13CC"/>
    <w:rsid w:val="00BC18D4"/>
    <w:rsid w:val="00BC1A0C"/>
    <w:rsid w:val="00BC1BC9"/>
    <w:rsid w:val="00BC7A0D"/>
    <w:rsid w:val="00BC7D8D"/>
    <w:rsid w:val="00BD00CF"/>
    <w:rsid w:val="00BD02AF"/>
    <w:rsid w:val="00BD0F2E"/>
    <w:rsid w:val="00BD1152"/>
    <w:rsid w:val="00BD32DB"/>
    <w:rsid w:val="00BD382F"/>
    <w:rsid w:val="00BD4E9F"/>
    <w:rsid w:val="00BD5363"/>
    <w:rsid w:val="00BD5715"/>
    <w:rsid w:val="00BD5D65"/>
    <w:rsid w:val="00BD6356"/>
    <w:rsid w:val="00BE2064"/>
    <w:rsid w:val="00BE2B29"/>
    <w:rsid w:val="00BE3ED9"/>
    <w:rsid w:val="00BE3FF0"/>
    <w:rsid w:val="00BE51F4"/>
    <w:rsid w:val="00BE58EB"/>
    <w:rsid w:val="00BF4612"/>
    <w:rsid w:val="00BF5C22"/>
    <w:rsid w:val="00BF6B18"/>
    <w:rsid w:val="00C0175A"/>
    <w:rsid w:val="00C0201D"/>
    <w:rsid w:val="00C037CD"/>
    <w:rsid w:val="00C03B4C"/>
    <w:rsid w:val="00C03BBC"/>
    <w:rsid w:val="00C03D8C"/>
    <w:rsid w:val="00C040B6"/>
    <w:rsid w:val="00C0456B"/>
    <w:rsid w:val="00C0638B"/>
    <w:rsid w:val="00C06AFA"/>
    <w:rsid w:val="00C0760E"/>
    <w:rsid w:val="00C07A68"/>
    <w:rsid w:val="00C104E6"/>
    <w:rsid w:val="00C10573"/>
    <w:rsid w:val="00C11622"/>
    <w:rsid w:val="00C116C5"/>
    <w:rsid w:val="00C1190E"/>
    <w:rsid w:val="00C16B46"/>
    <w:rsid w:val="00C2085B"/>
    <w:rsid w:val="00C20892"/>
    <w:rsid w:val="00C23AAC"/>
    <w:rsid w:val="00C24DFC"/>
    <w:rsid w:val="00C2547A"/>
    <w:rsid w:val="00C30275"/>
    <w:rsid w:val="00C31D2F"/>
    <w:rsid w:val="00C32671"/>
    <w:rsid w:val="00C33344"/>
    <w:rsid w:val="00C33C95"/>
    <w:rsid w:val="00C34C83"/>
    <w:rsid w:val="00C37CD2"/>
    <w:rsid w:val="00C407D8"/>
    <w:rsid w:val="00C41AA6"/>
    <w:rsid w:val="00C41D20"/>
    <w:rsid w:val="00C44336"/>
    <w:rsid w:val="00C47D48"/>
    <w:rsid w:val="00C5174F"/>
    <w:rsid w:val="00C51BAD"/>
    <w:rsid w:val="00C53EFC"/>
    <w:rsid w:val="00C543FF"/>
    <w:rsid w:val="00C5461B"/>
    <w:rsid w:val="00C56E3E"/>
    <w:rsid w:val="00C60AF5"/>
    <w:rsid w:val="00C614AC"/>
    <w:rsid w:val="00C61ABB"/>
    <w:rsid w:val="00C622DF"/>
    <w:rsid w:val="00C62ED8"/>
    <w:rsid w:val="00C66364"/>
    <w:rsid w:val="00C66DBF"/>
    <w:rsid w:val="00C6718C"/>
    <w:rsid w:val="00C715FC"/>
    <w:rsid w:val="00C72FD8"/>
    <w:rsid w:val="00C75F4C"/>
    <w:rsid w:val="00C811F9"/>
    <w:rsid w:val="00C82980"/>
    <w:rsid w:val="00C829C5"/>
    <w:rsid w:val="00C83090"/>
    <w:rsid w:val="00C83BAD"/>
    <w:rsid w:val="00C8470C"/>
    <w:rsid w:val="00C86463"/>
    <w:rsid w:val="00C86A9A"/>
    <w:rsid w:val="00C90E8D"/>
    <w:rsid w:val="00C9367F"/>
    <w:rsid w:val="00CA052B"/>
    <w:rsid w:val="00CA20B2"/>
    <w:rsid w:val="00CA2807"/>
    <w:rsid w:val="00CA36EA"/>
    <w:rsid w:val="00CA6278"/>
    <w:rsid w:val="00CA7B28"/>
    <w:rsid w:val="00CB0BC3"/>
    <w:rsid w:val="00CB447B"/>
    <w:rsid w:val="00CB54A9"/>
    <w:rsid w:val="00CB5FC5"/>
    <w:rsid w:val="00CB63AE"/>
    <w:rsid w:val="00CB684A"/>
    <w:rsid w:val="00CB7000"/>
    <w:rsid w:val="00CC7791"/>
    <w:rsid w:val="00CD01E9"/>
    <w:rsid w:val="00CD1A2C"/>
    <w:rsid w:val="00CD3533"/>
    <w:rsid w:val="00CD4673"/>
    <w:rsid w:val="00CD51CB"/>
    <w:rsid w:val="00CD569B"/>
    <w:rsid w:val="00CD6653"/>
    <w:rsid w:val="00CD7DAF"/>
    <w:rsid w:val="00CE10C2"/>
    <w:rsid w:val="00CE1E46"/>
    <w:rsid w:val="00CE391A"/>
    <w:rsid w:val="00CE4B8E"/>
    <w:rsid w:val="00CE7C77"/>
    <w:rsid w:val="00CF13BF"/>
    <w:rsid w:val="00CF1986"/>
    <w:rsid w:val="00CF4942"/>
    <w:rsid w:val="00D002CD"/>
    <w:rsid w:val="00D04C82"/>
    <w:rsid w:val="00D05570"/>
    <w:rsid w:val="00D07BFD"/>
    <w:rsid w:val="00D12042"/>
    <w:rsid w:val="00D131BB"/>
    <w:rsid w:val="00D140E8"/>
    <w:rsid w:val="00D17A7C"/>
    <w:rsid w:val="00D203F3"/>
    <w:rsid w:val="00D20422"/>
    <w:rsid w:val="00D212E8"/>
    <w:rsid w:val="00D242FA"/>
    <w:rsid w:val="00D24FD2"/>
    <w:rsid w:val="00D27831"/>
    <w:rsid w:val="00D27D5F"/>
    <w:rsid w:val="00D32740"/>
    <w:rsid w:val="00D330A0"/>
    <w:rsid w:val="00D344D2"/>
    <w:rsid w:val="00D3668B"/>
    <w:rsid w:val="00D417D5"/>
    <w:rsid w:val="00D42D30"/>
    <w:rsid w:val="00D43977"/>
    <w:rsid w:val="00D44D1C"/>
    <w:rsid w:val="00D45D07"/>
    <w:rsid w:val="00D52268"/>
    <w:rsid w:val="00D52BA0"/>
    <w:rsid w:val="00D53CAB"/>
    <w:rsid w:val="00D55D41"/>
    <w:rsid w:val="00D56A90"/>
    <w:rsid w:val="00D57D27"/>
    <w:rsid w:val="00D63AD2"/>
    <w:rsid w:val="00D6501F"/>
    <w:rsid w:val="00D651FA"/>
    <w:rsid w:val="00D7007D"/>
    <w:rsid w:val="00D70CFA"/>
    <w:rsid w:val="00D75C57"/>
    <w:rsid w:val="00D75FFA"/>
    <w:rsid w:val="00D7603E"/>
    <w:rsid w:val="00D767CE"/>
    <w:rsid w:val="00D770DF"/>
    <w:rsid w:val="00D801DF"/>
    <w:rsid w:val="00D83954"/>
    <w:rsid w:val="00D860D6"/>
    <w:rsid w:val="00D8787B"/>
    <w:rsid w:val="00D87B1B"/>
    <w:rsid w:val="00D91F31"/>
    <w:rsid w:val="00D929E5"/>
    <w:rsid w:val="00D934DA"/>
    <w:rsid w:val="00D93740"/>
    <w:rsid w:val="00D94704"/>
    <w:rsid w:val="00D961FD"/>
    <w:rsid w:val="00D96C5C"/>
    <w:rsid w:val="00DA61FF"/>
    <w:rsid w:val="00DA65A2"/>
    <w:rsid w:val="00DB2B37"/>
    <w:rsid w:val="00DB2EB6"/>
    <w:rsid w:val="00DB4E21"/>
    <w:rsid w:val="00DD0178"/>
    <w:rsid w:val="00DD138B"/>
    <w:rsid w:val="00DD355E"/>
    <w:rsid w:val="00DD36C9"/>
    <w:rsid w:val="00DD39AC"/>
    <w:rsid w:val="00DD5ED3"/>
    <w:rsid w:val="00DD6902"/>
    <w:rsid w:val="00DD7407"/>
    <w:rsid w:val="00DD7A3B"/>
    <w:rsid w:val="00DD7CB8"/>
    <w:rsid w:val="00DE0162"/>
    <w:rsid w:val="00DE0552"/>
    <w:rsid w:val="00DE0A7C"/>
    <w:rsid w:val="00DE2683"/>
    <w:rsid w:val="00DE6E4F"/>
    <w:rsid w:val="00DF160A"/>
    <w:rsid w:val="00DF1848"/>
    <w:rsid w:val="00DF3FC3"/>
    <w:rsid w:val="00DF4909"/>
    <w:rsid w:val="00DF5478"/>
    <w:rsid w:val="00DF7F71"/>
    <w:rsid w:val="00E0073E"/>
    <w:rsid w:val="00E01DCF"/>
    <w:rsid w:val="00E02BB0"/>
    <w:rsid w:val="00E05790"/>
    <w:rsid w:val="00E0637D"/>
    <w:rsid w:val="00E07039"/>
    <w:rsid w:val="00E07A43"/>
    <w:rsid w:val="00E07FDD"/>
    <w:rsid w:val="00E103CA"/>
    <w:rsid w:val="00E14000"/>
    <w:rsid w:val="00E149DD"/>
    <w:rsid w:val="00E1673A"/>
    <w:rsid w:val="00E17AB2"/>
    <w:rsid w:val="00E300D5"/>
    <w:rsid w:val="00E3040D"/>
    <w:rsid w:val="00E30798"/>
    <w:rsid w:val="00E31236"/>
    <w:rsid w:val="00E32F49"/>
    <w:rsid w:val="00E332AC"/>
    <w:rsid w:val="00E3392A"/>
    <w:rsid w:val="00E35256"/>
    <w:rsid w:val="00E367B2"/>
    <w:rsid w:val="00E42A7E"/>
    <w:rsid w:val="00E4454F"/>
    <w:rsid w:val="00E448B8"/>
    <w:rsid w:val="00E46346"/>
    <w:rsid w:val="00E544F1"/>
    <w:rsid w:val="00E550DF"/>
    <w:rsid w:val="00E61693"/>
    <w:rsid w:val="00E622EB"/>
    <w:rsid w:val="00E625EF"/>
    <w:rsid w:val="00E63C32"/>
    <w:rsid w:val="00E656E1"/>
    <w:rsid w:val="00E659B1"/>
    <w:rsid w:val="00E6617C"/>
    <w:rsid w:val="00E67AB6"/>
    <w:rsid w:val="00E7019D"/>
    <w:rsid w:val="00E721B6"/>
    <w:rsid w:val="00E75902"/>
    <w:rsid w:val="00E75ED1"/>
    <w:rsid w:val="00E76B6A"/>
    <w:rsid w:val="00E80DBF"/>
    <w:rsid w:val="00E81A17"/>
    <w:rsid w:val="00E82A07"/>
    <w:rsid w:val="00E85319"/>
    <w:rsid w:val="00E85DD5"/>
    <w:rsid w:val="00E869FE"/>
    <w:rsid w:val="00E90F3C"/>
    <w:rsid w:val="00E92E9C"/>
    <w:rsid w:val="00E9597B"/>
    <w:rsid w:val="00E968BB"/>
    <w:rsid w:val="00EA6E74"/>
    <w:rsid w:val="00EA7CA8"/>
    <w:rsid w:val="00EB07E9"/>
    <w:rsid w:val="00EB221F"/>
    <w:rsid w:val="00EB3BE4"/>
    <w:rsid w:val="00EB4346"/>
    <w:rsid w:val="00EB65B3"/>
    <w:rsid w:val="00EB6854"/>
    <w:rsid w:val="00EC1BC0"/>
    <w:rsid w:val="00EC2254"/>
    <w:rsid w:val="00EC4B41"/>
    <w:rsid w:val="00EC6566"/>
    <w:rsid w:val="00EC682F"/>
    <w:rsid w:val="00EC7483"/>
    <w:rsid w:val="00EC7489"/>
    <w:rsid w:val="00EC7B64"/>
    <w:rsid w:val="00ED07FB"/>
    <w:rsid w:val="00ED3987"/>
    <w:rsid w:val="00ED6F70"/>
    <w:rsid w:val="00ED7F74"/>
    <w:rsid w:val="00EE029A"/>
    <w:rsid w:val="00EE04CF"/>
    <w:rsid w:val="00EE104A"/>
    <w:rsid w:val="00EE1B05"/>
    <w:rsid w:val="00EE3903"/>
    <w:rsid w:val="00EE4DBE"/>
    <w:rsid w:val="00EE7BC6"/>
    <w:rsid w:val="00EF2751"/>
    <w:rsid w:val="00EF439F"/>
    <w:rsid w:val="00F00AD3"/>
    <w:rsid w:val="00F059B7"/>
    <w:rsid w:val="00F05D63"/>
    <w:rsid w:val="00F061E6"/>
    <w:rsid w:val="00F062FC"/>
    <w:rsid w:val="00F06562"/>
    <w:rsid w:val="00F11B2C"/>
    <w:rsid w:val="00F12A1D"/>
    <w:rsid w:val="00F2216E"/>
    <w:rsid w:val="00F22B73"/>
    <w:rsid w:val="00F24298"/>
    <w:rsid w:val="00F25871"/>
    <w:rsid w:val="00F25F0B"/>
    <w:rsid w:val="00F25F35"/>
    <w:rsid w:val="00F2637C"/>
    <w:rsid w:val="00F30C85"/>
    <w:rsid w:val="00F315E9"/>
    <w:rsid w:val="00F34178"/>
    <w:rsid w:val="00F341A1"/>
    <w:rsid w:val="00F35473"/>
    <w:rsid w:val="00F36576"/>
    <w:rsid w:val="00F3758C"/>
    <w:rsid w:val="00F4138F"/>
    <w:rsid w:val="00F41620"/>
    <w:rsid w:val="00F418DB"/>
    <w:rsid w:val="00F42CE7"/>
    <w:rsid w:val="00F43B4C"/>
    <w:rsid w:val="00F43F51"/>
    <w:rsid w:val="00F4458C"/>
    <w:rsid w:val="00F447ED"/>
    <w:rsid w:val="00F44DA5"/>
    <w:rsid w:val="00F45AFD"/>
    <w:rsid w:val="00F4645A"/>
    <w:rsid w:val="00F529C4"/>
    <w:rsid w:val="00F54F09"/>
    <w:rsid w:val="00F56AE5"/>
    <w:rsid w:val="00F60FCC"/>
    <w:rsid w:val="00F63180"/>
    <w:rsid w:val="00F64E92"/>
    <w:rsid w:val="00F667A5"/>
    <w:rsid w:val="00F67D56"/>
    <w:rsid w:val="00F70364"/>
    <w:rsid w:val="00F70749"/>
    <w:rsid w:val="00F75B95"/>
    <w:rsid w:val="00F76E13"/>
    <w:rsid w:val="00F77097"/>
    <w:rsid w:val="00F810BF"/>
    <w:rsid w:val="00F818BA"/>
    <w:rsid w:val="00F81D8F"/>
    <w:rsid w:val="00F82E0C"/>
    <w:rsid w:val="00F83148"/>
    <w:rsid w:val="00F83C7C"/>
    <w:rsid w:val="00F846CC"/>
    <w:rsid w:val="00F87311"/>
    <w:rsid w:val="00F90E05"/>
    <w:rsid w:val="00F91F5A"/>
    <w:rsid w:val="00F92B6D"/>
    <w:rsid w:val="00F92B78"/>
    <w:rsid w:val="00F9351B"/>
    <w:rsid w:val="00F93A23"/>
    <w:rsid w:val="00F93A4F"/>
    <w:rsid w:val="00F952A7"/>
    <w:rsid w:val="00F95931"/>
    <w:rsid w:val="00FA1B34"/>
    <w:rsid w:val="00FA2143"/>
    <w:rsid w:val="00FA7041"/>
    <w:rsid w:val="00FA7164"/>
    <w:rsid w:val="00FA71C8"/>
    <w:rsid w:val="00FA7BDE"/>
    <w:rsid w:val="00FB0C80"/>
    <w:rsid w:val="00FB11AF"/>
    <w:rsid w:val="00FB1B11"/>
    <w:rsid w:val="00FB2D3E"/>
    <w:rsid w:val="00FB3A3F"/>
    <w:rsid w:val="00FB3E4F"/>
    <w:rsid w:val="00FB56C1"/>
    <w:rsid w:val="00FB69E2"/>
    <w:rsid w:val="00FC2F2B"/>
    <w:rsid w:val="00FC4B3C"/>
    <w:rsid w:val="00FC4E68"/>
    <w:rsid w:val="00FC54DB"/>
    <w:rsid w:val="00FC63CA"/>
    <w:rsid w:val="00FD202D"/>
    <w:rsid w:val="00FD5C9B"/>
    <w:rsid w:val="00FD6514"/>
    <w:rsid w:val="00FE28E3"/>
    <w:rsid w:val="00FE2FDA"/>
    <w:rsid w:val="00FE5F9A"/>
    <w:rsid w:val="00FF0CAB"/>
    <w:rsid w:val="00FF1939"/>
    <w:rsid w:val="00FF29B0"/>
    <w:rsid w:val="00FF3246"/>
    <w:rsid w:val="00FF6111"/>
    <w:rsid w:val="00FF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B8BDDE"/>
  <w15:chartTrackingRefBased/>
  <w15:docId w15:val="{FC5960BC-963F-490C-BC01-CAA3F735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446D5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446D5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992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4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customXml" Target="ink/ink3.xml"/><Relationship Id="rId26" Type="http://schemas.openxmlformats.org/officeDocument/2006/relationships/customXml" Target="ink/ink5.xml"/><Relationship Id="rId21" Type="http://schemas.openxmlformats.org/officeDocument/2006/relationships/image" Target="media/image10.png"/><Relationship Id="rId34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24" Type="http://schemas.openxmlformats.org/officeDocument/2006/relationships/customXml" Target="ink/ink4.xml"/><Relationship Id="rId32" Type="http://schemas.openxmlformats.org/officeDocument/2006/relationships/customXml" Target="ink/ink8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customXml" Target="ink/ink6.xm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customXml" Target="ink/ink7.xml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7T19:22:06.37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1954 377,'-625'0,"590"2,-57 9,55-5,-44 2,-584-7,317-3,344 2,0 0,0 0,0 0,0-1,0 1,0-1,0 0,1 0,-1-1,0 1,0-1,1 0,-5-2,7 2,0 1,0 0,-1-1,1 0,0 1,0-1,0 0,1 1,-1-1,0 0,1 0,-1 0,1 0,-1 0,1 0,0 1,0-1,0 0,0 0,0 0,1 0,-1 0,0 0,1 0,0 0,-1 1,1-1,0 0,1-1,21-59,-10 24,3 0,34-62,-45 93,0 0,1 1,0-1,0 1,0 0,1 1,0-1,0 1,0 1,1-1,-1 1,1 1,0-1,1 1,-1 1,0 0,11-2,13 0,0 1,0 2,42 3,-26 0,-32 0,0 1,0 0,0 1,0 1,-1 1,0 0,0 1,16 10,-11-6,0-1,1-2,33 11,-23-14,57 4,9 0,-26 5,-32-6,1-1,48 1,-66-6,-1 0,27 7,-25-4,-1-1,26 1,374-6,-390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7T19:21:57.99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2,'266'-2,"288"5,-522 0,0 2,-1 1,0 2,58 21,-3 0,-7-4,-44-12,1-2,0-2,1-1,0-1,47 1,-69-9,1 1,-1 1,1 1,0 0,-1 1,0 0,0 2,25 9,-13-3,1-1,0-2,0 0,0-2,1-1,51 2,-6-6,108-12,-28-13,-96 13,109-6,-16 18,-49 0,161-17,-149 5,206 8,-154 6,-38-1,150-5,-255-1,0 0,41-14,-44 11,0 1,0 1,1 1,24-1,-15 4,15 0,0-2,87-18,-84 11,1 2,83-4,102 13,-92 2,1321-3,-1430-2,56-9,12-1,-8-1,-68 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7T18:31:30.25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1,'738'21,"-691"-18,272 21,97-16,-238-11,975 3,-988 14,8 0,-146-14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7T19:35:16.00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0 159,'1272'0,"-1239"-4,-30-4,-12-8,2 9,0-1,0 2,0-1,-1 1,0 0,0 0,-1 1,1 0,-1 1,0 0,0 0,-1 1,1 0,-1 1,0 0,0 0,1 1,-1 1,-15 0,-188-2,-166-9,250-4,39 4,-106 0,173 11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7T19:35:12.49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27,'315'2,"343"-5,-443-9,70-2,1356 15,-1447 13,-96-4,24 2,175 6,-268-18,346 9,-318-3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7T19:35:08.62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57,'49'-15,"1"3,0 2,1 2,53-1,209 7,-181 4,1572-1,-1666-1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7T19:35:03.8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55,'1717'0,"-1550"-14,-16 0,119 17,112-6,-260-9,30-2,-124 14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7T19:34:58.34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0,'3138'0,"-3080"3,0 2,60 14,-59-8,109 6,648-17,-357-2,-429 2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183</TotalTime>
  <Pages>23</Pages>
  <Words>6125</Words>
  <Characters>33077</Characters>
  <Application>Microsoft Office Word</Application>
  <DocSecurity>0</DocSecurity>
  <Lines>275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153</cp:revision>
  <cp:lastPrinted>2022-07-18T22:35:00Z</cp:lastPrinted>
  <dcterms:created xsi:type="dcterms:W3CDTF">2024-03-15T17:00:00Z</dcterms:created>
  <dcterms:modified xsi:type="dcterms:W3CDTF">2024-06-12T18:59:00Z</dcterms:modified>
</cp:coreProperties>
</file>