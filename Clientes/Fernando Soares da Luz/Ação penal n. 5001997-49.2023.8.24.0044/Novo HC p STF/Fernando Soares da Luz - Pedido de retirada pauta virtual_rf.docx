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B74A" w14:textId="435D5768" w:rsidR="004C4178" w:rsidRDefault="004C4178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</w:t>
      </w:r>
      <w:r w:rsidR="005252A9">
        <w:rPr>
          <w:rFonts w:ascii="Arial" w:eastAsia="Calibri" w:hAnsi="Arial" w:cs="Times New Roman"/>
          <w:sz w:val="24"/>
          <w:szCs w:val="24"/>
        </w:rPr>
        <w:t xml:space="preserve">MINISTRO </w:t>
      </w:r>
      <w:r w:rsidR="00475465">
        <w:rPr>
          <w:rFonts w:ascii="Arial" w:eastAsia="Calibri" w:hAnsi="Arial" w:cs="Times New Roman"/>
          <w:sz w:val="24"/>
          <w:szCs w:val="24"/>
        </w:rPr>
        <w:t>EDSON FACHIN</w:t>
      </w:r>
      <w:r>
        <w:rPr>
          <w:rFonts w:ascii="Arial" w:eastAsia="Calibri" w:hAnsi="Arial" w:cs="Times New Roman"/>
          <w:sz w:val="24"/>
          <w:szCs w:val="24"/>
        </w:rPr>
        <w:t xml:space="preserve">, DIGNÍSSIMO </w:t>
      </w:r>
      <w:r w:rsidR="00475465">
        <w:rPr>
          <w:rFonts w:ascii="Arial" w:eastAsia="Calibri" w:hAnsi="Arial" w:cs="Times New Roman"/>
          <w:sz w:val="24"/>
          <w:szCs w:val="24"/>
        </w:rPr>
        <w:t xml:space="preserve">RELATOR DO </w:t>
      </w:r>
      <w:r w:rsidR="009973EF">
        <w:rPr>
          <w:rFonts w:ascii="Arial" w:eastAsia="Calibri" w:hAnsi="Arial" w:cs="Times New Roman"/>
          <w:sz w:val="24"/>
          <w:szCs w:val="24"/>
        </w:rPr>
        <w:t xml:space="preserve">AGRAVO REGIMENTAL NO </w:t>
      </w:r>
      <w:r w:rsidR="00475465">
        <w:rPr>
          <w:rFonts w:ascii="Arial" w:eastAsia="Calibri" w:hAnsi="Arial" w:cs="Times New Roman"/>
          <w:i/>
          <w:iCs/>
          <w:sz w:val="24"/>
          <w:szCs w:val="24"/>
        </w:rPr>
        <w:t xml:space="preserve">HABEAS CORPUS </w:t>
      </w:r>
      <w:r w:rsidR="00475465">
        <w:rPr>
          <w:rFonts w:ascii="Arial" w:eastAsia="Calibri" w:hAnsi="Arial" w:cs="Times New Roman"/>
          <w:sz w:val="24"/>
          <w:szCs w:val="24"/>
        </w:rPr>
        <w:t xml:space="preserve">N. 260.195/SC </w:t>
      </w:r>
    </w:p>
    <w:p w14:paraId="4F924848" w14:textId="77777777" w:rsidR="004C4178" w:rsidRDefault="004C4178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1BACD360" w14:textId="77777777" w:rsidR="00AA10AD" w:rsidRPr="00DD056C" w:rsidRDefault="00AA10AD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39EBC70D" w14:textId="0C075F94" w:rsidR="004C4178" w:rsidRPr="00DD056C" w:rsidRDefault="004C4178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</w:p>
    <w:p w14:paraId="07833951" w14:textId="77777777" w:rsidR="0013704E" w:rsidRPr="00972271" w:rsidRDefault="0013704E" w:rsidP="004C4178">
      <w:pPr>
        <w:spacing w:after="0" w:line="360" w:lineRule="auto"/>
        <w:ind w:firstLine="708"/>
        <w:contextualSpacing/>
        <w:jc w:val="both"/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</w:pPr>
    </w:p>
    <w:p w14:paraId="6CA7C232" w14:textId="549587AF" w:rsidR="004C4178" w:rsidRPr="00972271" w:rsidRDefault="009973EF" w:rsidP="004C4178">
      <w:pPr>
        <w:spacing w:after="0" w:line="360" w:lineRule="auto"/>
        <w:ind w:firstLine="708"/>
        <w:contextualSpacing/>
        <w:jc w:val="both"/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</w:pPr>
      <w:r w:rsidRPr="00972271"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  <w:t xml:space="preserve"> </w:t>
      </w:r>
    </w:p>
    <w:p w14:paraId="2B8225CB" w14:textId="34449E70" w:rsidR="009973EF" w:rsidRPr="00972271" w:rsidRDefault="0013704E" w:rsidP="0013704E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72271">
        <w:rPr>
          <w:rFonts w:ascii="Arial" w:eastAsia="Calibri" w:hAnsi="Arial" w:cs="Times New Roman"/>
        </w:rPr>
        <w:t>AgRg n. HC n. 260.195/SC</w:t>
      </w:r>
    </w:p>
    <w:p w14:paraId="3EA23549" w14:textId="77777777" w:rsidR="009973EF" w:rsidRPr="00972271" w:rsidRDefault="009973EF" w:rsidP="004C4178">
      <w:pPr>
        <w:spacing w:after="0" w:line="360" w:lineRule="auto"/>
        <w:ind w:firstLine="708"/>
        <w:contextualSpacing/>
        <w:jc w:val="both"/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</w:pPr>
    </w:p>
    <w:p w14:paraId="04EA4493" w14:textId="77777777" w:rsidR="0013704E" w:rsidRPr="00972271" w:rsidRDefault="0013704E" w:rsidP="004C4178">
      <w:pPr>
        <w:spacing w:after="0" w:line="360" w:lineRule="auto"/>
        <w:ind w:firstLine="708"/>
        <w:contextualSpacing/>
        <w:jc w:val="both"/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</w:pPr>
    </w:p>
    <w:p w14:paraId="7AD1EC86" w14:textId="1EFAF517" w:rsidR="004C4178" w:rsidRPr="00972271" w:rsidRDefault="009973EF" w:rsidP="009973EF">
      <w:pPr>
        <w:tabs>
          <w:tab w:val="left" w:pos="2670"/>
        </w:tabs>
        <w:spacing w:after="0" w:line="360" w:lineRule="auto"/>
        <w:ind w:firstLine="708"/>
        <w:contextualSpacing/>
        <w:jc w:val="both"/>
        <w:rPr>
          <w:rFonts w:ascii="Arial" w:eastAsia="Calibri" w:hAnsi="Arial" w:cs="Times New Roman"/>
          <w:sz w:val="6"/>
          <w:szCs w:val="6"/>
        </w:rPr>
      </w:pPr>
      <w:r w:rsidRPr="00972271">
        <w:rPr>
          <w:rFonts w:ascii="Arial" w:eastAsia="Calibri" w:hAnsi="Arial" w:cs="Times New Roman"/>
          <w:sz w:val="24"/>
          <w:szCs w:val="24"/>
        </w:rPr>
        <w:tab/>
      </w:r>
    </w:p>
    <w:p w14:paraId="3B45F97E" w14:textId="77777777" w:rsidR="00AA10AD" w:rsidRPr="00972271" w:rsidRDefault="00AA10AD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6"/>
          <w:szCs w:val="6"/>
        </w:rPr>
      </w:pPr>
    </w:p>
    <w:p w14:paraId="626BD454" w14:textId="75F23716" w:rsidR="004C4178" w:rsidRPr="005B0FC9" w:rsidRDefault="009F177F" w:rsidP="00016D08">
      <w:pPr>
        <w:pStyle w:val="Qualificaodaspartes"/>
        <w:spacing w:line="360" w:lineRule="auto"/>
        <w:rPr>
          <w:bCs w:val="0"/>
        </w:rPr>
      </w:pPr>
      <w:r w:rsidRPr="00606E4E">
        <w:rPr>
          <w:b/>
        </w:rPr>
        <w:t>FERNANDO SOARES DA LUZ</w:t>
      </w:r>
      <w:r w:rsidR="004C4178" w:rsidRPr="00606E4E">
        <w:rPr>
          <w:bCs w:val="0"/>
        </w:rPr>
        <w:t>,</w:t>
      </w:r>
      <w:r w:rsidRPr="00606E4E">
        <w:rPr>
          <w:bCs w:val="0"/>
        </w:rPr>
        <w:t xml:space="preserve"> já qualificado nos autos do </w:t>
      </w:r>
      <w:r w:rsidR="00206EC2" w:rsidRPr="00606E4E">
        <w:rPr>
          <w:bCs w:val="0"/>
        </w:rPr>
        <w:t xml:space="preserve">agravo regimental em </w:t>
      </w:r>
      <w:r w:rsidRPr="00606E4E">
        <w:rPr>
          <w:bCs w:val="0"/>
          <w:i/>
          <w:iCs/>
        </w:rPr>
        <w:t xml:space="preserve">habeas corpus </w:t>
      </w:r>
      <w:r w:rsidRPr="00606E4E">
        <w:rPr>
          <w:bCs w:val="0"/>
        </w:rPr>
        <w:t>n. 260.195/SC</w:t>
      </w:r>
      <w:r w:rsidR="00206EC2" w:rsidRPr="00606E4E">
        <w:rPr>
          <w:bCs w:val="0"/>
        </w:rPr>
        <w:t>,</w:t>
      </w:r>
      <w:r w:rsidR="004C4178" w:rsidRPr="00606E4E">
        <w:rPr>
          <w:bCs w:val="0"/>
        </w:rPr>
        <w:t xml:space="preserve"> v</w:t>
      </w:r>
      <w:r w:rsidRPr="00606E4E">
        <w:rPr>
          <w:bCs w:val="0"/>
        </w:rPr>
        <w:t>e</w:t>
      </w:r>
      <w:r w:rsidR="004C4178" w:rsidRPr="00606E4E">
        <w:rPr>
          <w:bCs w:val="0"/>
        </w:rPr>
        <w:t xml:space="preserve">m, respeitosamente, à elevada presença de Vossa Excelência, </w:t>
      </w:r>
      <w:r w:rsidRPr="00606E4E">
        <w:rPr>
          <w:bCs w:val="0"/>
        </w:rPr>
        <w:t xml:space="preserve">por seus advogados, </w:t>
      </w:r>
      <w:r w:rsidR="009973EF" w:rsidRPr="00606E4E">
        <w:rPr>
          <w:bCs w:val="0"/>
        </w:rPr>
        <w:t xml:space="preserve">em atenção à </w:t>
      </w:r>
      <w:r w:rsidR="00A5729B" w:rsidRPr="00606E4E">
        <w:rPr>
          <w:bCs w:val="0"/>
        </w:rPr>
        <w:t xml:space="preserve">inclusão do agravo regimental </w:t>
      </w:r>
      <w:r w:rsidR="000F58FC" w:rsidRPr="00606E4E">
        <w:rPr>
          <w:bCs w:val="0"/>
        </w:rPr>
        <w:t xml:space="preserve">para apreciação </w:t>
      </w:r>
      <w:r w:rsidR="00A5729B" w:rsidRPr="00606E4E">
        <w:rPr>
          <w:bCs w:val="0"/>
        </w:rPr>
        <w:t xml:space="preserve">na </w:t>
      </w:r>
      <w:r w:rsidR="005C7F50" w:rsidRPr="00606E4E">
        <w:rPr>
          <w:bCs w:val="0"/>
        </w:rPr>
        <w:t xml:space="preserve">sessão </w:t>
      </w:r>
      <w:r w:rsidR="00A5729B" w:rsidRPr="00606E4E">
        <w:rPr>
          <w:bCs w:val="0"/>
        </w:rPr>
        <w:t xml:space="preserve">virtual </w:t>
      </w:r>
      <w:r w:rsidR="0001128B" w:rsidRPr="00606E4E">
        <w:rPr>
          <w:bCs w:val="0"/>
        </w:rPr>
        <w:t xml:space="preserve">prevista entre o dia 19 e </w:t>
      </w:r>
      <w:r w:rsidR="00606E4E" w:rsidRPr="00606E4E">
        <w:rPr>
          <w:bCs w:val="0"/>
        </w:rPr>
        <w:t>2</w:t>
      </w:r>
      <w:r w:rsidR="0001128B" w:rsidRPr="00606E4E">
        <w:rPr>
          <w:bCs w:val="0"/>
        </w:rPr>
        <w:t xml:space="preserve">6 de setembro de 2025, </w:t>
      </w:r>
      <w:r w:rsidR="005C7F50" w:rsidRPr="00606E4E">
        <w:rPr>
          <w:bCs w:val="0"/>
        </w:rPr>
        <w:t>requerer a retirada do feito d</w:t>
      </w:r>
      <w:r w:rsidR="0007665F" w:rsidRPr="00606E4E">
        <w:rPr>
          <w:bCs w:val="0"/>
        </w:rPr>
        <w:t>e</w:t>
      </w:r>
      <w:r w:rsidR="005C7F50" w:rsidRPr="00606E4E">
        <w:rPr>
          <w:bCs w:val="0"/>
        </w:rPr>
        <w:t xml:space="preserve"> pauta </w:t>
      </w:r>
      <w:r w:rsidR="005B0FC9" w:rsidRPr="00606E4E">
        <w:rPr>
          <w:bCs w:val="0"/>
        </w:rPr>
        <w:t xml:space="preserve">e </w:t>
      </w:r>
      <w:r w:rsidR="005B0FC9" w:rsidRPr="00606E4E">
        <w:rPr>
          <w:u w:val="single"/>
        </w:rPr>
        <w:t>pugnar</w:t>
      </w:r>
      <w:r w:rsidR="005B0FC9" w:rsidRPr="00606E4E">
        <w:t xml:space="preserve"> </w:t>
      </w:r>
      <w:r w:rsidR="005B0FC9" w:rsidRPr="00606E4E">
        <w:rPr>
          <w:u w:val="single"/>
        </w:rPr>
        <w:t>pela</w:t>
      </w:r>
      <w:r w:rsidR="005B0FC9" w:rsidRPr="00606E4E">
        <w:t xml:space="preserve"> </w:t>
      </w:r>
      <w:r w:rsidR="005B0FC9" w:rsidRPr="00606E4E">
        <w:rPr>
          <w:u w:val="single"/>
        </w:rPr>
        <w:t>inclusão</w:t>
      </w:r>
      <w:r w:rsidR="005B0FC9" w:rsidRPr="00606E4E">
        <w:t xml:space="preserve"> </w:t>
      </w:r>
      <w:r w:rsidR="005B0FC9" w:rsidRPr="00606E4E">
        <w:rPr>
          <w:u w:val="single"/>
        </w:rPr>
        <w:t>em</w:t>
      </w:r>
      <w:r w:rsidR="005B0FC9" w:rsidRPr="00606E4E">
        <w:t xml:space="preserve"> </w:t>
      </w:r>
      <w:r w:rsidR="00CA418E" w:rsidRPr="00606E4E">
        <w:rPr>
          <w:u w:val="single"/>
        </w:rPr>
        <w:t>sessão</w:t>
      </w:r>
      <w:r w:rsidR="00CA418E" w:rsidRPr="00606E4E">
        <w:t xml:space="preserve"> </w:t>
      </w:r>
      <w:r w:rsidR="009B7948" w:rsidRPr="009B7948">
        <w:rPr>
          <w:u w:val="single"/>
        </w:rPr>
        <w:t>de</w:t>
      </w:r>
      <w:r w:rsidR="009B7948">
        <w:t xml:space="preserve"> </w:t>
      </w:r>
      <w:r w:rsidR="005B0FC9" w:rsidRPr="00606E4E">
        <w:rPr>
          <w:u w:val="single"/>
        </w:rPr>
        <w:t>julgamento</w:t>
      </w:r>
      <w:r w:rsidR="005B0FC9" w:rsidRPr="00606E4E">
        <w:t xml:space="preserve"> </w:t>
      </w:r>
      <w:r w:rsidR="005B0FC9" w:rsidRPr="00606E4E">
        <w:rPr>
          <w:u w:val="single"/>
        </w:rPr>
        <w:t>presencial</w:t>
      </w:r>
      <w:r w:rsidR="005B0FC9" w:rsidRPr="00606E4E">
        <w:t xml:space="preserve"> perante </w:t>
      </w:r>
      <w:r w:rsidR="00CA418E" w:rsidRPr="00606E4E">
        <w:t>a Egrégia Turma d</w:t>
      </w:r>
      <w:r w:rsidR="005B0FC9" w:rsidRPr="00606E4E">
        <w:t xml:space="preserve">esse </w:t>
      </w:r>
      <w:r w:rsidR="00CA418E" w:rsidRPr="00606E4E">
        <w:t xml:space="preserve">Colendo </w:t>
      </w:r>
      <w:r w:rsidR="005B0FC9" w:rsidRPr="00606E4E">
        <w:t xml:space="preserve">Supremo Tribunal, </w:t>
      </w:r>
      <w:r w:rsidR="00CA418E" w:rsidRPr="00606E4E">
        <w:t xml:space="preserve">para permitir </w:t>
      </w:r>
      <w:r w:rsidR="00A60E16" w:rsidRPr="00606E4E">
        <w:t xml:space="preserve">o </w:t>
      </w:r>
      <w:r w:rsidR="00CA418E" w:rsidRPr="00606E4E">
        <w:t>acompanhamento</w:t>
      </w:r>
      <w:r w:rsidR="00923BC6" w:rsidRPr="00606E4E">
        <w:t xml:space="preserve"> presencial do julgamento</w:t>
      </w:r>
      <w:r w:rsidR="00AB69A8" w:rsidRPr="00606E4E">
        <w:t xml:space="preserve"> e eventual formulação de questões de ordem </w:t>
      </w:r>
      <w:r w:rsidR="001642B3" w:rsidRPr="00606E4E">
        <w:t>e/ou esclarecimentos de fato</w:t>
      </w:r>
      <w:r w:rsidR="00923BC6" w:rsidRPr="00606E4E">
        <w:t>,</w:t>
      </w:r>
      <w:r w:rsidR="00CA418E" w:rsidRPr="00606E4E">
        <w:t xml:space="preserve"> </w:t>
      </w:r>
      <w:r w:rsidR="00923BC6" w:rsidRPr="00606E4E">
        <w:t xml:space="preserve">como forma de assegurar, com plenitude, o direito </w:t>
      </w:r>
      <w:r w:rsidR="001642B3" w:rsidRPr="00606E4E">
        <w:t xml:space="preserve">efetivo </w:t>
      </w:r>
      <w:r w:rsidR="00923BC6" w:rsidRPr="00606E4E">
        <w:t>ao</w:t>
      </w:r>
      <w:r w:rsidR="00AB69A8" w:rsidRPr="00606E4E">
        <w:t xml:space="preserve"> contraditório e à ampla defesa </w:t>
      </w:r>
      <w:r w:rsidR="00AB69A8" w:rsidRPr="00606E4E">
        <w:rPr>
          <w:sz w:val="20"/>
          <w:szCs w:val="18"/>
        </w:rPr>
        <w:t>(art. 5º, LV, CF)</w:t>
      </w:r>
      <w:r w:rsidR="001642B3" w:rsidRPr="00606E4E">
        <w:t xml:space="preserve">, </w:t>
      </w:r>
      <w:r w:rsidR="00CA418E" w:rsidRPr="00606E4E">
        <w:t>sobretudo pelo fato</w:t>
      </w:r>
      <w:r w:rsidR="00923BC6" w:rsidRPr="00606E4E">
        <w:t xml:space="preserve"> de que </w:t>
      </w:r>
      <w:r w:rsidR="00AE5A0C" w:rsidRPr="00606E4E">
        <w:t>todas as decisões</w:t>
      </w:r>
      <w:r w:rsidR="00972271" w:rsidRPr="00606E4E">
        <w:t xml:space="preserve">, </w:t>
      </w:r>
      <w:r w:rsidR="00972271" w:rsidRPr="00606E4E">
        <w:rPr>
          <w:b/>
          <w:bCs w:val="0"/>
          <w:u w:val="single"/>
        </w:rPr>
        <w:t>em</w:t>
      </w:r>
      <w:r w:rsidR="00972271" w:rsidRPr="00882910">
        <w:rPr>
          <w:b/>
          <w:bCs w:val="0"/>
        </w:rPr>
        <w:t xml:space="preserve"> </w:t>
      </w:r>
      <w:r w:rsidR="00972271" w:rsidRPr="00606E4E">
        <w:rPr>
          <w:b/>
          <w:bCs w:val="0"/>
          <w:u w:val="single"/>
        </w:rPr>
        <w:t>erro</w:t>
      </w:r>
      <w:r w:rsidR="00972271" w:rsidRPr="00882910">
        <w:rPr>
          <w:b/>
          <w:bCs w:val="0"/>
        </w:rPr>
        <w:t xml:space="preserve"> </w:t>
      </w:r>
      <w:r w:rsidR="00972271" w:rsidRPr="00606E4E">
        <w:rPr>
          <w:b/>
          <w:bCs w:val="0"/>
          <w:u w:val="single"/>
        </w:rPr>
        <w:t>crasso</w:t>
      </w:r>
      <w:r w:rsidR="00972271" w:rsidRPr="00606E4E">
        <w:t>,</w:t>
      </w:r>
      <w:r w:rsidR="00B30FC0" w:rsidRPr="00606E4E">
        <w:t xml:space="preserve"> mencionaram </w:t>
      </w:r>
      <w:r w:rsidR="00617DE1" w:rsidRPr="00606E4E">
        <w:t xml:space="preserve">que o veículo do recorrente saiu, às 23h57m, </w:t>
      </w:r>
      <w:r w:rsidR="00C207A9">
        <w:t xml:space="preserve">que </w:t>
      </w:r>
      <w:r w:rsidR="009213CE">
        <w:t xml:space="preserve">foi </w:t>
      </w:r>
      <w:r w:rsidR="00617DE1" w:rsidRPr="00606E4E">
        <w:t>pelo Sul do município de Orleans/SC, ao passo que o veículo</w:t>
      </w:r>
      <w:r w:rsidR="00722914" w:rsidRPr="00606E4E">
        <w:t>,</w:t>
      </w:r>
      <w:r w:rsidR="00617DE1" w:rsidRPr="00606E4E">
        <w:t xml:space="preserve"> </w:t>
      </w:r>
      <w:r w:rsidR="00722914" w:rsidRPr="00606E4E">
        <w:t xml:space="preserve">não identificado, </w:t>
      </w:r>
      <w:r w:rsidR="00617DE1" w:rsidRPr="00606E4E">
        <w:t>envolvido no fato criminoso empreendia fuga pelo norte de Orleans</w:t>
      </w:r>
      <w:r w:rsidR="009213CE">
        <w:t>/SC</w:t>
      </w:r>
      <w:r w:rsidR="00617DE1" w:rsidRPr="00606E4E">
        <w:t xml:space="preserve"> às 23h55m e às 00h03m</w:t>
      </w:r>
      <w:r w:rsidR="00722914" w:rsidRPr="00606E4E">
        <w:t>, o que demonstra</w:t>
      </w:r>
      <w:r w:rsidR="001B4B77" w:rsidRPr="00606E4E">
        <w:t xml:space="preserve"> </w:t>
      </w:r>
      <w:r w:rsidR="002D6FD5" w:rsidRPr="00606E4E">
        <w:t xml:space="preserve">a indispensabilidade de </w:t>
      </w:r>
      <w:r w:rsidR="00206EC2" w:rsidRPr="00606E4E">
        <w:t>julgamento na modalidade presencial</w:t>
      </w:r>
      <w:r w:rsidR="00617DE1" w:rsidRPr="00606E4E">
        <w:t>.</w:t>
      </w:r>
    </w:p>
    <w:p w14:paraId="005EDDEC" w14:textId="77777777" w:rsidR="0013704E" w:rsidRPr="00972271" w:rsidRDefault="0013704E" w:rsidP="0070521C">
      <w:pPr>
        <w:pStyle w:val="Ttulo2"/>
        <w:rPr>
          <w:rFonts w:eastAsia="Calibri"/>
          <w:sz w:val="6"/>
          <w:szCs w:val="6"/>
        </w:rPr>
      </w:pPr>
    </w:p>
    <w:p w14:paraId="29664C9A" w14:textId="77777777" w:rsidR="0013704E" w:rsidRPr="00972271" w:rsidRDefault="0013704E" w:rsidP="0070521C">
      <w:pPr>
        <w:pStyle w:val="Ttulo2"/>
        <w:rPr>
          <w:rFonts w:eastAsia="Calibri"/>
          <w:sz w:val="6"/>
          <w:szCs w:val="6"/>
        </w:rPr>
      </w:pPr>
    </w:p>
    <w:p w14:paraId="0B08DDB0" w14:textId="56AE8631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E2D5298" w14:textId="1F37569E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B7948">
        <w:rPr>
          <w:rFonts w:ascii="Arial" w:eastAsia="Calibri" w:hAnsi="Arial" w:cs="Times New Roman"/>
          <w:noProof/>
          <w:sz w:val="24"/>
          <w:szCs w:val="24"/>
        </w:rPr>
        <w:t>12 de setembro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BC6911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BBA2E7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096AEF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FC39BF1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6322A78" w14:textId="7E6F39E0" w:rsidR="00131BEB" w:rsidRDefault="00EE029A" w:rsidP="00AA5962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0986CEF9" w14:textId="77777777" w:rsidR="00972271" w:rsidRDefault="00972271" w:rsidP="00AA5962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1A8AC535" w14:textId="77777777" w:rsidR="00972271" w:rsidRDefault="00972271" w:rsidP="00AA5962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498DFFC6" w14:textId="77777777" w:rsidR="00972271" w:rsidRPr="00C477FA" w:rsidRDefault="00972271" w:rsidP="00AA5962">
      <w:pPr>
        <w:spacing w:after="0" w:line="240" w:lineRule="auto"/>
        <w:ind w:right="-2"/>
        <w:jc w:val="center"/>
      </w:pPr>
    </w:p>
    <w:sectPr w:rsidR="00972271" w:rsidRPr="00C477FA" w:rsidSect="004C4178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D7E12" w14:textId="77777777" w:rsidR="007E1133" w:rsidRDefault="007E1133" w:rsidP="00943258">
      <w:pPr>
        <w:spacing w:after="0" w:line="240" w:lineRule="auto"/>
      </w:pPr>
      <w:r>
        <w:separator/>
      </w:r>
    </w:p>
  </w:endnote>
  <w:endnote w:type="continuationSeparator" w:id="0">
    <w:p w14:paraId="4AF66211" w14:textId="77777777" w:rsidR="007E1133" w:rsidRDefault="007E113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F06CF6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FA5CD48" wp14:editId="26C1237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27616616" name="Imagem 10276166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350237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D882D" w14:textId="77777777" w:rsidR="007E1133" w:rsidRDefault="007E1133" w:rsidP="00943258">
      <w:pPr>
        <w:spacing w:after="0" w:line="240" w:lineRule="auto"/>
      </w:pPr>
      <w:r>
        <w:separator/>
      </w:r>
    </w:p>
  </w:footnote>
  <w:footnote w:type="continuationSeparator" w:id="0">
    <w:p w14:paraId="11BCE762" w14:textId="77777777" w:rsidR="007E1133" w:rsidRDefault="007E113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FA5D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38F7D77" wp14:editId="42CD0E2E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07932997" name="Imagem 90793299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FD91CB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72E7D0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D7E6CDF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C895CA6"/>
    <w:multiLevelType w:val="hybridMultilevel"/>
    <w:tmpl w:val="C00C467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06342"/>
    <w:multiLevelType w:val="hybridMultilevel"/>
    <w:tmpl w:val="C00C46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244757874">
    <w:abstractNumId w:val="0"/>
    <w:lvlOverride w:ilvl="0">
      <w:startOverride w:val="1"/>
    </w:lvlOverride>
  </w:num>
  <w:num w:numId="5" w16cid:durableId="1409033404">
    <w:abstractNumId w:val="0"/>
    <w:lvlOverride w:ilvl="0">
      <w:startOverride w:val="1"/>
    </w:lvlOverride>
  </w:num>
  <w:num w:numId="6" w16cid:durableId="2114281166">
    <w:abstractNumId w:val="3"/>
  </w:num>
  <w:num w:numId="7" w16cid:durableId="627587493">
    <w:abstractNumId w:val="2"/>
  </w:num>
  <w:num w:numId="8" w16cid:durableId="1267928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78"/>
    <w:rsid w:val="00003355"/>
    <w:rsid w:val="00003F31"/>
    <w:rsid w:val="0000577A"/>
    <w:rsid w:val="000074A2"/>
    <w:rsid w:val="0001128B"/>
    <w:rsid w:val="00013081"/>
    <w:rsid w:val="000169F1"/>
    <w:rsid w:val="00016D08"/>
    <w:rsid w:val="00020BAE"/>
    <w:rsid w:val="00034A6B"/>
    <w:rsid w:val="00042732"/>
    <w:rsid w:val="0004298B"/>
    <w:rsid w:val="00044D15"/>
    <w:rsid w:val="000562B2"/>
    <w:rsid w:val="00057DF0"/>
    <w:rsid w:val="00062CE6"/>
    <w:rsid w:val="0006574F"/>
    <w:rsid w:val="000718BF"/>
    <w:rsid w:val="00071ECC"/>
    <w:rsid w:val="0007665F"/>
    <w:rsid w:val="00077EB1"/>
    <w:rsid w:val="00085273"/>
    <w:rsid w:val="00085C4E"/>
    <w:rsid w:val="00097661"/>
    <w:rsid w:val="000A1651"/>
    <w:rsid w:val="000B2522"/>
    <w:rsid w:val="000B2C97"/>
    <w:rsid w:val="000C226D"/>
    <w:rsid w:val="000D228C"/>
    <w:rsid w:val="000D4D74"/>
    <w:rsid w:val="000E609D"/>
    <w:rsid w:val="000F58FC"/>
    <w:rsid w:val="00101158"/>
    <w:rsid w:val="00104DAF"/>
    <w:rsid w:val="0010714D"/>
    <w:rsid w:val="00114CAA"/>
    <w:rsid w:val="001214D0"/>
    <w:rsid w:val="00121E62"/>
    <w:rsid w:val="00122B2B"/>
    <w:rsid w:val="00131BEB"/>
    <w:rsid w:val="0013704E"/>
    <w:rsid w:val="0014186B"/>
    <w:rsid w:val="00144E7C"/>
    <w:rsid w:val="00147514"/>
    <w:rsid w:val="0016117C"/>
    <w:rsid w:val="00163CD6"/>
    <w:rsid w:val="001642B3"/>
    <w:rsid w:val="001667B0"/>
    <w:rsid w:val="0016736B"/>
    <w:rsid w:val="00170322"/>
    <w:rsid w:val="00172B52"/>
    <w:rsid w:val="001761C0"/>
    <w:rsid w:val="00177F7E"/>
    <w:rsid w:val="00183BE2"/>
    <w:rsid w:val="00195CE3"/>
    <w:rsid w:val="001A6696"/>
    <w:rsid w:val="001B009B"/>
    <w:rsid w:val="001B2B98"/>
    <w:rsid w:val="001B2E75"/>
    <w:rsid w:val="001B4B77"/>
    <w:rsid w:val="001C2CE3"/>
    <w:rsid w:val="001D17F3"/>
    <w:rsid w:val="001D468F"/>
    <w:rsid w:val="001E0739"/>
    <w:rsid w:val="001E742C"/>
    <w:rsid w:val="00201F45"/>
    <w:rsid w:val="00206EC2"/>
    <w:rsid w:val="00207BE4"/>
    <w:rsid w:val="002122FF"/>
    <w:rsid w:val="00214E09"/>
    <w:rsid w:val="00215756"/>
    <w:rsid w:val="002263DC"/>
    <w:rsid w:val="00250CC2"/>
    <w:rsid w:val="00254CD7"/>
    <w:rsid w:val="00272BFB"/>
    <w:rsid w:val="002824AD"/>
    <w:rsid w:val="00285758"/>
    <w:rsid w:val="00286980"/>
    <w:rsid w:val="00291F6C"/>
    <w:rsid w:val="002934B6"/>
    <w:rsid w:val="002A0813"/>
    <w:rsid w:val="002A6145"/>
    <w:rsid w:val="002A7A7D"/>
    <w:rsid w:val="002B0EE3"/>
    <w:rsid w:val="002B193F"/>
    <w:rsid w:val="002B44F7"/>
    <w:rsid w:val="002B4DEB"/>
    <w:rsid w:val="002C15B9"/>
    <w:rsid w:val="002C762B"/>
    <w:rsid w:val="002D0256"/>
    <w:rsid w:val="002D6FD5"/>
    <w:rsid w:val="002E195E"/>
    <w:rsid w:val="002F01B6"/>
    <w:rsid w:val="002F2C0F"/>
    <w:rsid w:val="00314B7C"/>
    <w:rsid w:val="00316124"/>
    <w:rsid w:val="00327E55"/>
    <w:rsid w:val="0033357B"/>
    <w:rsid w:val="00334CA7"/>
    <w:rsid w:val="00335CAB"/>
    <w:rsid w:val="0035664D"/>
    <w:rsid w:val="00357241"/>
    <w:rsid w:val="00357E59"/>
    <w:rsid w:val="00361C4F"/>
    <w:rsid w:val="00363296"/>
    <w:rsid w:val="0037522C"/>
    <w:rsid w:val="00377A2E"/>
    <w:rsid w:val="003801CD"/>
    <w:rsid w:val="003813A1"/>
    <w:rsid w:val="003C0BA1"/>
    <w:rsid w:val="003C6645"/>
    <w:rsid w:val="003D683C"/>
    <w:rsid w:val="003E1C91"/>
    <w:rsid w:val="003E46B9"/>
    <w:rsid w:val="003F2D17"/>
    <w:rsid w:val="00401AAF"/>
    <w:rsid w:val="00404961"/>
    <w:rsid w:val="00407B28"/>
    <w:rsid w:val="004143BC"/>
    <w:rsid w:val="00420C83"/>
    <w:rsid w:val="00445155"/>
    <w:rsid w:val="0045330A"/>
    <w:rsid w:val="004535C4"/>
    <w:rsid w:val="00454E72"/>
    <w:rsid w:val="0045682D"/>
    <w:rsid w:val="004614B5"/>
    <w:rsid w:val="004709A9"/>
    <w:rsid w:val="00472D4F"/>
    <w:rsid w:val="0047334D"/>
    <w:rsid w:val="00475465"/>
    <w:rsid w:val="00482FEB"/>
    <w:rsid w:val="0049120F"/>
    <w:rsid w:val="004948D9"/>
    <w:rsid w:val="004949AD"/>
    <w:rsid w:val="00497F53"/>
    <w:rsid w:val="004A111C"/>
    <w:rsid w:val="004B2ED8"/>
    <w:rsid w:val="004B35C6"/>
    <w:rsid w:val="004B6A9D"/>
    <w:rsid w:val="004C4178"/>
    <w:rsid w:val="004C43D4"/>
    <w:rsid w:val="004F280D"/>
    <w:rsid w:val="004F2B78"/>
    <w:rsid w:val="004F384D"/>
    <w:rsid w:val="00501A18"/>
    <w:rsid w:val="00521844"/>
    <w:rsid w:val="0052501C"/>
    <w:rsid w:val="005252A9"/>
    <w:rsid w:val="005321DA"/>
    <w:rsid w:val="00532447"/>
    <w:rsid w:val="005344A8"/>
    <w:rsid w:val="00556F11"/>
    <w:rsid w:val="0056477F"/>
    <w:rsid w:val="005706B2"/>
    <w:rsid w:val="005708AF"/>
    <w:rsid w:val="00590384"/>
    <w:rsid w:val="005B0FC9"/>
    <w:rsid w:val="005B6158"/>
    <w:rsid w:val="005B62EA"/>
    <w:rsid w:val="005B67EA"/>
    <w:rsid w:val="005B691F"/>
    <w:rsid w:val="005C117F"/>
    <w:rsid w:val="005C3594"/>
    <w:rsid w:val="005C7257"/>
    <w:rsid w:val="005C7F50"/>
    <w:rsid w:val="005D14DF"/>
    <w:rsid w:val="005D2C9C"/>
    <w:rsid w:val="005D3B40"/>
    <w:rsid w:val="005E39EE"/>
    <w:rsid w:val="005E58E2"/>
    <w:rsid w:val="005F0066"/>
    <w:rsid w:val="005F28EA"/>
    <w:rsid w:val="005F589F"/>
    <w:rsid w:val="00603716"/>
    <w:rsid w:val="00604280"/>
    <w:rsid w:val="006046F4"/>
    <w:rsid w:val="0060624F"/>
    <w:rsid w:val="00606E4E"/>
    <w:rsid w:val="00611111"/>
    <w:rsid w:val="00612876"/>
    <w:rsid w:val="00614CC9"/>
    <w:rsid w:val="00617DE1"/>
    <w:rsid w:val="0062148D"/>
    <w:rsid w:val="00624E6F"/>
    <w:rsid w:val="006308D5"/>
    <w:rsid w:val="00635C20"/>
    <w:rsid w:val="00656D82"/>
    <w:rsid w:val="00662FCB"/>
    <w:rsid w:val="00663EAA"/>
    <w:rsid w:val="00664DD1"/>
    <w:rsid w:val="0067260F"/>
    <w:rsid w:val="00673228"/>
    <w:rsid w:val="00693F8B"/>
    <w:rsid w:val="00696295"/>
    <w:rsid w:val="00696EE6"/>
    <w:rsid w:val="006B0814"/>
    <w:rsid w:val="006B214F"/>
    <w:rsid w:val="006B44FB"/>
    <w:rsid w:val="006B5CAE"/>
    <w:rsid w:val="006C0DFC"/>
    <w:rsid w:val="006C6D29"/>
    <w:rsid w:val="006C6DC2"/>
    <w:rsid w:val="006D137C"/>
    <w:rsid w:val="006D4C1E"/>
    <w:rsid w:val="006D6E91"/>
    <w:rsid w:val="006E2138"/>
    <w:rsid w:val="006E2B3B"/>
    <w:rsid w:val="006E2FBD"/>
    <w:rsid w:val="006F1C14"/>
    <w:rsid w:val="0070521C"/>
    <w:rsid w:val="00707448"/>
    <w:rsid w:val="00710ECD"/>
    <w:rsid w:val="007127B3"/>
    <w:rsid w:val="007148FD"/>
    <w:rsid w:val="00722914"/>
    <w:rsid w:val="00722DF5"/>
    <w:rsid w:val="007300C7"/>
    <w:rsid w:val="007343D2"/>
    <w:rsid w:val="00736231"/>
    <w:rsid w:val="007412AA"/>
    <w:rsid w:val="00743F12"/>
    <w:rsid w:val="0075329C"/>
    <w:rsid w:val="00754BF8"/>
    <w:rsid w:val="007576F8"/>
    <w:rsid w:val="00765C15"/>
    <w:rsid w:val="0078150A"/>
    <w:rsid w:val="00783D95"/>
    <w:rsid w:val="00795616"/>
    <w:rsid w:val="00797900"/>
    <w:rsid w:val="007C17CE"/>
    <w:rsid w:val="007C36DB"/>
    <w:rsid w:val="007D20A4"/>
    <w:rsid w:val="007D6B8F"/>
    <w:rsid w:val="007E1133"/>
    <w:rsid w:val="007E2D8A"/>
    <w:rsid w:val="007E5CF2"/>
    <w:rsid w:val="00800F62"/>
    <w:rsid w:val="00803785"/>
    <w:rsid w:val="008054DA"/>
    <w:rsid w:val="00806D22"/>
    <w:rsid w:val="00807D7A"/>
    <w:rsid w:val="00807D82"/>
    <w:rsid w:val="00810D34"/>
    <w:rsid w:val="00820A19"/>
    <w:rsid w:val="0082593E"/>
    <w:rsid w:val="00825F23"/>
    <w:rsid w:val="00831AD4"/>
    <w:rsid w:val="00831E08"/>
    <w:rsid w:val="00854969"/>
    <w:rsid w:val="008579F2"/>
    <w:rsid w:val="00860385"/>
    <w:rsid w:val="00860C4A"/>
    <w:rsid w:val="00876FF9"/>
    <w:rsid w:val="0087727A"/>
    <w:rsid w:val="00880E6D"/>
    <w:rsid w:val="00882910"/>
    <w:rsid w:val="008969E0"/>
    <w:rsid w:val="008A0012"/>
    <w:rsid w:val="008B1D19"/>
    <w:rsid w:val="008B59E9"/>
    <w:rsid w:val="008B5FB9"/>
    <w:rsid w:val="008E03F4"/>
    <w:rsid w:val="008E31FF"/>
    <w:rsid w:val="008E377D"/>
    <w:rsid w:val="008E7385"/>
    <w:rsid w:val="008F2218"/>
    <w:rsid w:val="008F41D9"/>
    <w:rsid w:val="008F53CE"/>
    <w:rsid w:val="008F78AB"/>
    <w:rsid w:val="008F7B29"/>
    <w:rsid w:val="00900DBA"/>
    <w:rsid w:val="0090226D"/>
    <w:rsid w:val="009213CE"/>
    <w:rsid w:val="0092225F"/>
    <w:rsid w:val="00923BC6"/>
    <w:rsid w:val="00924163"/>
    <w:rsid w:val="0092679F"/>
    <w:rsid w:val="00943258"/>
    <w:rsid w:val="00947733"/>
    <w:rsid w:val="00955158"/>
    <w:rsid w:val="00962597"/>
    <w:rsid w:val="00970AB8"/>
    <w:rsid w:val="00972271"/>
    <w:rsid w:val="009724FB"/>
    <w:rsid w:val="00976668"/>
    <w:rsid w:val="009823C3"/>
    <w:rsid w:val="0098389A"/>
    <w:rsid w:val="009844FC"/>
    <w:rsid w:val="009973EF"/>
    <w:rsid w:val="00997571"/>
    <w:rsid w:val="009A055F"/>
    <w:rsid w:val="009B2CEA"/>
    <w:rsid w:val="009B3DC3"/>
    <w:rsid w:val="009B7948"/>
    <w:rsid w:val="009C2F35"/>
    <w:rsid w:val="009E7A04"/>
    <w:rsid w:val="009F177F"/>
    <w:rsid w:val="009F2102"/>
    <w:rsid w:val="009F4BE2"/>
    <w:rsid w:val="00A049FC"/>
    <w:rsid w:val="00A06B05"/>
    <w:rsid w:val="00A21CCC"/>
    <w:rsid w:val="00A30870"/>
    <w:rsid w:val="00A36625"/>
    <w:rsid w:val="00A42294"/>
    <w:rsid w:val="00A43D31"/>
    <w:rsid w:val="00A53E6A"/>
    <w:rsid w:val="00A5729B"/>
    <w:rsid w:val="00A60E16"/>
    <w:rsid w:val="00A6605E"/>
    <w:rsid w:val="00A700BC"/>
    <w:rsid w:val="00A807EF"/>
    <w:rsid w:val="00A813DC"/>
    <w:rsid w:val="00A8614E"/>
    <w:rsid w:val="00A935B7"/>
    <w:rsid w:val="00AA10AD"/>
    <w:rsid w:val="00AA23F6"/>
    <w:rsid w:val="00AA5962"/>
    <w:rsid w:val="00AA7135"/>
    <w:rsid w:val="00AB0A6E"/>
    <w:rsid w:val="00AB69A8"/>
    <w:rsid w:val="00AB765B"/>
    <w:rsid w:val="00AC0D6C"/>
    <w:rsid w:val="00AE26F2"/>
    <w:rsid w:val="00AE479E"/>
    <w:rsid w:val="00AE5A0C"/>
    <w:rsid w:val="00AE6BE9"/>
    <w:rsid w:val="00AF37FA"/>
    <w:rsid w:val="00B0331A"/>
    <w:rsid w:val="00B1228B"/>
    <w:rsid w:val="00B14A81"/>
    <w:rsid w:val="00B16C7B"/>
    <w:rsid w:val="00B210C7"/>
    <w:rsid w:val="00B25FEB"/>
    <w:rsid w:val="00B30FC0"/>
    <w:rsid w:val="00B31F25"/>
    <w:rsid w:val="00B374E4"/>
    <w:rsid w:val="00B60B8A"/>
    <w:rsid w:val="00B6363E"/>
    <w:rsid w:val="00B63813"/>
    <w:rsid w:val="00B66135"/>
    <w:rsid w:val="00B84AA2"/>
    <w:rsid w:val="00B86531"/>
    <w:rsid w:val="00B9541B"/>
    <w:rsid w:val="00B96315"/>
    <w:rsid w:val="00B96633"/>
    <w:rsid w:val="00BA2544"/>
    <w:rsid w:val="00BA43E4"/>
    <w:rsid w:val="00BA5ADD"/>
    <w:rsid w:val="00BB23D0"/>
    <w:rsid w:val="00BB7812"/>
    <w:rsid w:val="00BC3B7F"/>
    <w:rsid w:val="00BC3D3A"/>
    <w:rsid w:val="00BD5E76"/>
    <w:rsid w:val="00BE3915"/>
    <w:rsid w:val="00BE5DA8"/>
    <w:rsid w:val="00BE672F"/>
    <w:rsid w:val="00BF56AD"/>
    <w:rsid w:val="00C03B4C"/>
    <w:rsid w:val="00C0412C"/>
    <w:rsid w:val="00C0456B"/>
    <w:rsid w:val="00C200D6"/>
    <w:rsid w:val="00C20226"/>
    <w:rsid w:val="00C207A9"/>
    <w:rsid w:val="00C21B07"/>
    <w:rsid w:val="00C22CAE"/>
    <w:rsid w:val="00C27CBA"/>
    <w:rsid w:val="00C33A1E"/>
    <w:rsid w:val="00C3694A"/>
    <w:rsid w:val="00C37E79"/>
    <w:rsid w:val="00C44136"/>
    <w:rsid w:val="00C477FA"/>
    <w:rsid w:val="00C5638E"/>
    <w:rsid w:val="00C56C84"/>
    <w:rsid w:val="00C60108"/>
    <w:rsid w:val="00C60250"/>
    <w:rsid w:val="00C605A6"/>
    <w:rsid w:val="00C65B02"/>
    <w:rsid w:val="00C67743"/>
    <w:rsid w:val="00C67899"/>
    <w:rsid w:val="00C7727F"/>
    <w:rsid w:val="00C9166A"/>
    <w:rsid w:val="00C93665"/>
    <w:rsid w:val="00C9560B"/>
    <w:rsid w:val="00CA418E"/>
    <w:rsid w:val="00CA6874"/>
    <w:rsid w:val="00CB4E40"/>
    <w:rsid w:val="00CB59F9"/>
    <w:rsid w:val="00CB5FC5"/>
    <w:rsid w:val="00CC0758"/>
    <w:rsid w:val="00CC4777"/>
    <w:rsid w:val="00CC6BE2"/>
    <w:rsid w:val="00CD4B4C"/>
    <w:rsid w:val="00CD57B0"/>
    <w:rsid w:val="00CE3CFC"/>
    <w:rsid w:val="00CF1A67"/>
    <w:rsid w:val="00CF3D5C"/>
    <w:rsid w:val="00CF748B"/>
    <w:rsid w:val="00D01E7B"/>
    <w:rsid w:val="00D0328C"/>
    <w:rsid w:val="00D04638"/>
    <w:rsid w:val="00D0745C"/>
    <w:rsid w:val="00D21C09"/>
    <w:rsid w:val="00D32740"/>
    <w:rsid w:val="00D33223"/>
    <w:rsid w:val="00D438C0"/>
    <w:rsid w:val="00D47AA1"/>
    <w:rsid w:val="00D52469"/>
    <w:rsid w:val="00D6237E"/>
    <w:rsid w:val="00D702E3"/>
    <w:rsid w:val="00D715F3"/>
    <w:rsid w:val="00D86D29"/>
    <w:rsid w:val="00D95F56"/>
    <w:rsid w:val="00D977C4"/>
    <w:rsid w:val="00DB07A8"/>
    <w:rsid w:val="00DB1AF3"/>
    <w:rsid w:val="00DB48AF"/>
    <w:rsid w:val="00DC692A"/>
    <w:rsid w:val="00DD033E"/>
    <w:rsid w:val="00DD056C"/>
    <w:rsid w:val="00DD4652"/>
    <w:rsid w:val="00DE0162"/>
    <w:rsid w:val="00DE0552"/>
    <w:rsid w:val="00DE48F4"/>
    <w:rsid w:val="00DF4C5F"/>
    <w:rsid w:val="00DF5478"/>
    <w:rsid w:val="00DF75E8"/>
    <w:rsid w:val="00E05457"/>
    <w:rsid w:val="00E05790"/>
    <w:rsid w:val="00E16D3C"/>
    <w:rsid w:val="00E17997"/>
    <w:rsid w:val="00E215B6"/>
    <w:rsid w:val="00E30017"/>
    <w:rsid w:val="00E32479"/>
    <w:rsid w:val="00E3505E"/>
    <w:rsid w:val="00E36812"/>
    <w:rsid w:val="00E5152E"/>
    <w:rsid w:val="00E51B7D"/>
    <w:rsid w:val="00E55A64"/>
    <w:rsid w:val="00E70FAE"/>
    <w:rsid w:val="00E82F1A"/>
    <w:rsid w:val="00E83811"/>
    <w:rsid w:val="00E83BB8"/>
    <w:rsid w:val="00E90336"/>
    <w:rsid w:val="00E90F3C"/>
    <w:rsid w:val="00E9666B"/>
    <w:rsid w:val="00E968BB"/>
    <w:rsid w:val="00EA143C"/>
    <w:rsid w:val="00EA2EE7"/>
    <w:rsid w:val="00EB419D"/>
    <w:rsid w:val="00EB4346"/>
    <w:rsid w:val="00EB486A"/>
    <w:rsid w:val="00ED1C1B"/>
    <w:rsid w:val="00ED74F5"/>
    <w:rsid w:val="00EE029A"/>
    <w:rsid w:val="00EE0A02"/>
    <w:rsid w:val="00EE16E3"/>
    <w:rsid w:val="00EE3903"/>
    <w:rsid w:val="00EE558B"/>
    <w:rsid w:val="00EE6A40"/>
    <w:rsid w:val="00EE6C35"/>
    <w:rsid w:val="00EF2D7A"/>
    <w:rsid w:val="00F02979"/>
    <w:rsid w:val="00F11B2C"/>
    <w:rsid w:val="00F20B4F"/>
    <w:rsid w:val="00F22B73"/>
    <w:rsid w:val="00F30CA6"/>
    <w:rsid w:val="00F364D7"/>
    <w:rsid w:val="00F405A3"/>
    <w:rsid w:val="00F40E31"/>
    <w:rsid w:val="00F42E4C"/>
    <w:rsid w:val="00F560CA"/>
    <w:rsid w:val="00F56156"/>
    <w:rsid w:val="00F62328"/>
    <w:rsid w:val="00F63B24"/>
    <w:rsid w:val="00F805D0"/>
    <w:rsid w:val="00F80AA1"/>
    <w:rsid w:val="00F80AB2"/>
    <w:rsid w:val="00F81564"/>
    <w:rsid w:val="00F81571"/>
    <w:rsid w:val="00F93505"/>
    <w:rsid w:val="00F93FA9"/>
    <w:rsid w:val="00FB3A3F"/>
    <w:rsid w:val="00FB53E0"/>
    <w:rsid w:val="00FC63CA"/>
    <w:rsid w:val="00FD0C54"/>
    <w:rsid w:val="00FD45F1"/>
    <w:rsid w:val="00FF0465"/>
    <w:rsid w:val="00FF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69F604"/>
  <w15:chartTrackingRefBased/>
  <w15:docId w15:val="{A5A1F651-BD0B-453A-AEE1-0DC6EF4E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057DF0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057DF0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customStyle="1" w:styleId="paragrafopadrao">
    <w:name w:val="paragrafopadrao"/>
    <w:basedOn w:val="Normal"/>
    <w:rsid w:val="00AE6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2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7</TotalTime>
  <Pages>1</Pages>
  <Words>221</Words>
  <Characters>1199</Characters>
  <Application>Microsoft Office Word</Application>
  <DocSecurity>0</DocSecurity>
  <Lines>39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</cp:revision>
  <cp:lastPrinted>2022-07-18T22:35:00Z</cp:lastPrinted>
  <dcterms:created xsi:type="dcterms:W3CDTF">2025-09-11T22:37:00Z</dcterms:created>
  <dcterms:modified xsi:type="dcterms:W3CDTF">2025-09-12T20:37:00Z</dcterms:modified>
</cp:coreProperties>
</file>