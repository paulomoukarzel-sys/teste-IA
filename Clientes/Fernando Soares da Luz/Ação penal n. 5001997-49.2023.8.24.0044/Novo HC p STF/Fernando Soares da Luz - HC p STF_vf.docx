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B74A" w14:textId="0D55CAAF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5252A9">
        <w:rPr>
          <w:rFonts w:ascii="Arial" w:eastAsia="Calibri" w:hAnsi="Arial" w:cs="Times New Roman"/>
          <w:sz w:val="24"/>
          <w:szCs w:val="24"/>
        </w:rPr>
        <w:t>MINISTRO LUIS ROBERTO BARROSO</w:t>
      </w:r>
      <w:r>
        <w:rPr>
          <w:rFonts w:ascii="Arial" w:eastAsia="Calibri" w:hAnsi="Arial" w:cs="Times New Roman"/>
          <w:sz w:val="24"/>
          <w:szCs w:val="24"/>
        </w:rPr>
        <w:t xml:space="preserve">, DIGNÍSSIMO PRESIDENTE DO </w:t>
      </w:r>
      <w:r w:rsidR="005252A9">
        <w:rPr>
          <w:rFonts w:ascii="Arial" w:eastAsia="Calibri" w:hAnsi="Arial" w:cs="Times New Roman"/>
          <w:sz w:val="24"/>
          <w:szCs w:val="24"/>
        </w:rPr>
        <w:t xml:space="preserve">SUPREMO </w:t>
      </w:r>
      <w:r>
        <w:rPr>
          <w:rFonts w:ascii="Arial" w:eastAsia="Calibri" w:hAnsi="Arial" w:cs="Times New Roman"/>
          <w:sz w:val="24"/>
          <w:szCs w:val="24"/>
        </w:rPr>
        <w:t xml:space="preserve">TRIBUNAL </w:t>
      </w:r>
      <w:r w:rsidR="005252A9">
        <w:rPr>
          <w:rFonts w:ascii="Arial" w:eastAsia="Calibri" w:hAnsi="Arial" w:cs="Times New Roman"/>
          <w:sz w:val="24"/>
          <w:szCs w:val="24"/>
        </w:rPr>
        <w:t>FEDERAL</w:t>
      </w:r>
    </w:p>
    <w:p w14:paraId="4F924848" w14:textId="77777777" w:rsidR="004C4178" w:rsidRPr="00DD056C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39EBC70D" w14:textId="0B8D0CDD" w:rsidR="004C4178" w:rsidRPr="00DD056C" w:rsidRDefault="00DD056C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F2B4D" wp14:editId="50A44557">
                <wp:simplePos x="0" y="0"/>
                <wp:positionH relativeFrom="column">
                  <wp:posOffset>642620</wp:posOffset>
                </wp:positionH>
                <wp:positionV relativeFrom="paragraph">
                  <wp:posOffset>98425</wp:posOffset>
                </wp:positionV>
                <wp:extent cx="1076325" cy="781050"/>
                <wp:effectExtent l="0" t="0" r="28575" b="19050"/>
                <wp:wrapNone/>
                <wp:docPr id="177031041" name="Retângulo: Cantos Diagonais Arredondados 177031041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7810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17E32" id="Retângulo: Cantos Diagonais Arredondados 177031041" o:spid="_x0000_s1026" alt="P3#y1" style="position:absolute;margin-left:50.6pt;margin-top:7.75pt;width:84.7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6325,78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" path="m130178,r946147,l1076325,r,650872c1076325,722767,1018042,781050,946147,781050l,781050r,l,130178c,58283,58283,,130178,xe" filled="f" strokecolor="#5b9bd5 [3208]" strokeweight="1pt">
                <v:stroke joinstyle="miter"/>
                <v:path arrowok="t" o:connecttype="custom" o:connectlocs="130178,0;1076325,0;1076325,0;1076325,650872;946147,781050;0,781050;0,781050;0,130178;130178,0" o:connectangles="0,0,0,0,0,0,0,0,0"/>
              </v:shape>
            </w:pict>
          </mc:Fallback>
        </mc:AlternateContent>
      </w:r>
    </w:p>
    <w:p w14:paraId="25400FD9" w14:textId="41BD059C" w:rsidR="004C4178" w:rsidRDefault="004C4178" w:rsidP="004C4178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25ACAE4F" w14:textId="77777777" w:rsidR="004C4178" w:rsidRPr="00B571EB" w:rsidRDefault="004C4178" w:rsidP="004C4178">
      <w:pPr>
        <w:spacing w:after="0" w:line="276" w:lineRule="auto"/>
        <w:ind w:left="1134" w:right="6378"/>
        <w:contextualSpacing/>
        <w:jc w:val="center"/>
        <w:rPr>
          <w:rFonts w:ascii="Arial" w:eastAsia="Calibri" w:hAnsi="Arial" w:cs="Times New Roman"/>
          <w:color w:val="FF0000"/>
          <w:sz w:val="24"/>
          <w:szCs w:val="24"/>
        </w:rPr>
      </w:pPr>
      <w:r>
        <w:rPr>
          <w:rFonts w:ascii="Arial" w:eastAsia="Calibri" w:hAnsi="Arial" w:cs="Times New Roman"/>
          <w:color w:val="FF0000"/>
          <w:sz w:val="24"/>
          <w:szCs w:val="24"/>
          <w:u w:val="single"/>
        </w:rPr>
        <w:t xml:space="preserve">Paciente </w:t>
      </w:r>
      <w:r w:rsidRPr="00696971">
        <w:rPr>
          <w:rFonts w:ascii="Arial" w:eastAsia="Calibri" w:hAnsi="Arial" w:cs="Times New Roman"/>
          <w:color w:val="FF0000"/>
          <w:sz w:val="24"/>
          <w:szCs w:val="24"/>
          <w:u w:val="single"/>
        </w:rPr>
        <w:t>preso</w:t>
      </w:r>
    </w:p>
    <w:p w14:paraId="6CA7C232" w14:textId="77777777" w:rsidR="004C4178" w:rsidRDefault="004C4178" w:rsidP="004C4178">
      <w:pPr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1EC86" w14:textId="77777777" w:rsidR="004C4178" w:rsidRPr="00DD056C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626BD454" w14:textId="02F54C6D" w:rsidR="004C4178" w:rsidRDefault="004C4178" w:rsidP="004C4178">
      <w:pPr>
        <w:pStyle w:val="Qualificaodaspartes"/>
        <w:rPr>
          <w:bCs w:val="0"/>
        </w:rPr>
      </w:pPr>
      <w:r>
        <w:rPr>
          <w:b/>
        </w:rPr>
        <w:t>BRUNO GASTÃO DA ROSA</w:t>
      </w:r>
      <w:r>
        <w:rPr>
          <w:bCs w:val="0"/>
        </w:rPr>
        <w:t xml:space="preserve">, brasileiro, solteiro, inscrito na OAB/SC sob o n. 47.774, e </w:t>
      </w:r>
      <w:r>
        <w:rPr>
          <w:b/>
        </w:rPr>
        <w:t>PAULO EKKE MOUKARZEL JUNIOR</w:t>
      </w:r>
      <w:r>
        <w:rPr>
          <w:bCs w:val="0"/>
        </w:rPr>
        <w:t>, brasileiro, solteiro, inscrito na OAB/SC sob o n. 36.591, advogados constituídos</w:t>
      </w:r>
      <w:r w:rsidR="00357241">
        <w:rPr>
          <w:bCs w:val="0"/>
        </w:rPr>
        <w:t xml:space="preserve"> </w:t>
      </w:r>
      <w:r w:rsidR="00357241" w:rsidRPr="00357241">
        <w:rPr>
          <w:bCs w:val="0"/>
          <w:sz w:val="20"/>
          <w:szCs w:val="18"/>
        </w:rPr>
        <w:t>(</w:t>
      </w:r>
      <w:r w:rsidR="00357241" w:rsidRPr="00357241">
        <w:rPr>
          <w:b/>
          <w:sz w:val="20"/>
          <w:szCs w:val="18"/>
        </w:rPr>
        <w:t>doc. 1-A</w:t>
      </w:r>
      <w:r w:rsidR="00357241" w:rsidRPr="00357241">
        <w:rPr>
          <w:bCs w:val="0"/>
          <w:sz w:val="20"/>
          <w:szCs w:val="18"/>
        </w:rPr>
        <w:t>)</w:t>
      </w:r>
      <w:r>
        <w:rPr>
          <w:bCs w:val="0"/>
        </w:rPr>
        <w:t>, vêm, respeitosamente, à elevada presença de Vossa Excelência, com fundamento no art. 5º, LXVIII, da CF e nos arts. 647 e seguintes do CPP, impetrar</w:t>
      </w:r>
    </w:p>
    <w:p w14:paraId="5DBD79E6" w14:textId="77777777" w:rsidR="004C4178" w:rsidRDefault="004C4178" w:rsidP="004C4178">
      <w:pPr>
        <w:pStyle w:val="Qualificaodaspartes"/>
        <w:rPr>
          <w:bCs w:val="0"/>
        </w:rPr>
      </w:pPr>
    </w:p>
    <w:p w14:paraId="45BBB33B" w14:textId="019DE6F8" w:rsidR="004C4178" w:rsidRDefault="004C4178" w:rsidP="00AA7135">
      <w:pPr>
        <w:pStyle w:val="Qualificaodaspartes"/>
        <w:ind w:firstLine="0"/>
        <w:jc w:val="center"/>
        <w:rPr>
          <w:b/>
          <w:i/>
          <w:iCs/>
        </w:rPr>
      </w:pPr>
      <w:r>
        <w:rPr>
          <w:b/>
          <w:i/>
          <w:iCs/>
        </w:rPr>
        <w:t>HABEAS CORPUS</w:t>
      </w:r>
    </w:p>
    <w:p w14:paraId="3BADFF93" w14:textId="77777777" w:rsidR="00AA7135" w:rsidRPr="00D90179" w:rsidRDefault="00AA7135" w:rsidP="00AA7135">
      <w:pPr>
        <w:pStyle w:val="Qualificaodaspartes"/>
        <w:ind w:firstLine="0"/>
        <w:jc w:val="center"/>
        <w:rPr>
          <w:b/>
          <w:i/>
          <w:iCs/>
        </w:rPr>
      </w:pPr>
    </w:p>
    <w:p w14:paraId="4CD7C862" w14:textId="36073AEF" w:rsidR="004C4178" w:rsidRPr="00335D32" w:rsidRDefault="004C4178" w:rsidP="004C4178">
      <w:pPr>
        <w:pStyle w:val="Qualificaodaspartes"/>
      </w:pPr>
      <w:r>
        <w:rPr>
          <w:bCs w:val="0"/>
        </w:rPr>
        <w:t xml:space="preserve">em favor de </w:t>
      </w:r>
      <w:r>
        <w:rPr>
          <w:b/>
        </w:rPr>
        <w:t>FERNANDO SOARES DA LUZ</w:t>
      </w:r>
      <w:r w:rsidRPr="00A814BD">
        <w:t xml:space="preserve">, </w:t>
      </w:r>
      <w:r w:rsidRPr="004C4178">
        <w:t>brasileiro, casado, portador do RG n. 5.246.933, inscrito no CPF/MF sob o n. 077.100.329-31, atualmente recolhido no Presídio Regional de Criciúma/SC, localizado na Rua Hortência Alda de Souza Medeiros, n. 65, Santa Augusta, Criciúma/SC, CEP n. 88.805-260</w:t>
      </w:r>
      <w:r w:rsidRPr="00C75027">
        <w:t>,</w:t>
      </w:r>
      <w:r>
        <w:t xml:space="preserve"> </w:t>
      </w:r>
      <w:r w:rsidR="00C60108">
        <w:t>diante d</w:t>
      </w:r>
      <w:r w:rsidR="003E1C91">
        <w:t xml:space="preserve">o acórdão </w:t>
      </w:r>
      <w:r w:rsidR="00C60108">
        <w:t>teratológic</w:t>
      </w:r>
      <w:r w:rsidR="003E1C91">
        <w:t>o</w:t>
      </w:r>
      <w:r w:rsidR="00831E08" w:rsidRPr="00831E08">
        <w:t xml:space="preserve"> </w:t>
      </w:r>
      <w:r w:rsidR="00831E08">
        <w:t xml:space="preserve">nos autos do AgRg no AREsp n. </w:t>
      </w:r>
      <w:r w:rsidR="00831E08" w:rsidRPr="00CA6874">
        <w:t>2</w:t>
      </w:r>
      <w:r w:rsidR="00831E08">
        <w:t>.</w:t>
      </w:r>
      <w:r w:rsidR="00831E08" w:rsidRPr="00CA6874">
        <w:t>924</w:t>
      </w:r>
      <w:r w:rsidR="00831E08">
        <w:t>.</w:t>
      </w:r>
      <w:r w:rsidR="00831E08" w:rsidRPr="00CA6874">
        <w:t xml:space="preserve">910/SC </w:t>
      </w:r>
      <w:r w:rsidR="00831E08" w:rsidRPr="00EE0A02">
        <w:rPr>
          <w:rFonts w:eastAsia="Calibri" w:cs="Times New Roman"/>
          <w:sz w:val="20"/>
          <w:szCs w:val="18"/>
        </w:rPr>
        <w:t xml:space="preserve">(ato coator – </w:t>
      </w:r>
      <w:r w:rsidR="00831E08" w:rsidRPr="00EE0A02">
        <w:rPr>
          <w:rFonts w:eastAsia="Calibri" w:cs="Times New Roman"/>
          <w:b/>
          <w:bCs w:val="0"/>
          <w:sz w:val="20"/>
          <w:szCs w:val="18"/>
        </w:rPr>
        <w:t>doc. 1</w:t>
      </w:r>
      <w:r w:rsidR="00831E08" w:rsidRPr="00EE0A02">
        <w:rPr>
          <w:rFonts w:eastAsia="Calibri" w:cs="Times New Roman"/>
          <w:sz w:val="20"/>
          <w:szCs w:val="18"/>
        </w:rPr>
        <w:t>)</w:t>
      </w:r>
      <w:r w:rsidR="00C60108">
        <w:t xml:space="preserve">, </w:t>
      </w:r>
      <w:r w:rsidR="00B63813">
        <w:t xml:space="preserve">que acaba por submeter o paciente a </w:t>
      </w:r>
      <w:r>
        <w:t>constrangimento ilegal</w:t>
      </w:r>
      <w:r w:rsidR="00C60108">
        <w:t xml:space="preserve">, </w:t>
      </w:r>
      <w:r w:rsidR="00F20B4F">
        <w:t xml:space="preserve">da </w:t>
      </w:r>
      <w:r>
        <w:t xml:space="preserve">autoridade apontada coatora, </w:t>
      </w:r>
      <w:r w:rsidR="002D0256">
        <w:t>a Colenda</w:t>
      </w:r>
      <w:r w:rsidR="007148FD">
        <w:t xml:space="preserve"> </w:t>
      </w:r>
      <w:r w:rsidR="00BF56AD">
        <w:t>Quinta Turma do Superior Tribunal de Justiça</w:t>
      </w:r>
      <w:r>
        <w:t>, pelos fundamentos de fato e de direito a seguir expostos.</w:t>
      </w:r>
    </w:p>
    <w:p w14:paraId="363E896E" w14:textId="77777777" w:rsidR="000169F1" w:rsidRPr="006308D5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182B164F" w14:textId="403DD3F6" w:rsidR="000169F1" w:rsidRPr="005C4689" w:rsidRDefault="000169F1" w:rsidP="00057DF0">
      <w:pPr>
        <w:pStyle w:val="Ttulo"/>
      </w:pPr>
      <w:r w:rsidRPr="005C4689">
        <w:t>I –</w:t>
      </w:r>
      <w:r>
        <w:t xml:space="preserve"> </w:t>
      </w:r>
      <w:r w:rsidR="004C4178">
        <w:t>SÍNTESE DA DEMANDA</w:t>
      </w:r>
    </w:p>
    <w:p w14:paraId="480383E7" w14:textId="77777777" w:rsidR="000169F1" w:rsidRPr="004A3F4E" w:rsidRDefault="000169F1" w:rsidP="000169F1"/>
    <w:p w14:paraId="5042FF3B" w14:textId="7261BE50" w:rsidR="004C4178" w:rsidRDefault="005252A9" w:rsidP="004C4178">
      <w:pPr>
        <w:pStyle w:val="SemEspaamento"/>
      </w:pPr>
      <w:r>
        <w:t xml:space="preserve">O </w:t>
      </w:r>
      <w:r w:rsidR="00F805D0">
        <w:t xml:space="preserve">paciente </w:t>
      </w:r>
      <w:r w:rsidR="004C4178">
        <w:t xml:space="preserve">foi </w:t>
      </w:r>
      <w:r w:rsidR="009B3DC3">
        <w:t xml:space="preserve">condenado pelos </w:t>
      </w:r>
      <w:r w:rsidR="004C4178">
        <w:t xml:space="preserve">delitos de roubo majorado pelo concurso de pessoas, com a restrição de liberdade das vítimas e o emprego de violência que resultou lesão corporal grave </w:t>
      </w:r>
      <w:r w:rsidR="004C4178" w:rsidRPr="00C0760E">
        <w:rPr>
          <w:sz w:val="20"/>
          <w:szCs w:val="18"/>
        </w:rPr>
        <w:t>(art. 157, §2º, II e V, e §3º, I, do CP</w:t>
      </w:r>
      <w:r w:rsidR="00EE0A02">
        <w:rPr>
          <w:sz w:val="20"/>
          <w:szCs w:val="18"/>
        </w:rPr>
        <w:t xml:space="preserve"> – </w:t>
      </w:r>
      <w:r w:rsidR="00EE0A02">
        <w:rPr>
          <w:b/>
          <w:bCs/>
          <w:sz w:val="20"/>
          <w:szCs w:val="18"/>
        </w:rPr>
        <w:t>doc. 2</w:t>
      </w:r>
      <w:r w:rsidR="004C4178" w:rsidRPr="00C0760E">
        <w:rPr>
          <w:sz w:val="20"/>
          <w:szCs w:val="18"/>
        </w:rPr>
        <w:t>)</w:t>
      </w:r>
      <w:r w:rsidR="009B3DC3">
        <w:t>.</w:t>
      </w:r>
    </w:p>
    <w:p w14:paraId="106FC27D" w14:textId="216860D6" w:rsidR="009C2F35" w:rsidRDefault="005252A9" w:rsidP="004C4178">
      <w:pPr>
        <w:pStyle w:val="SemEspaamento"/>
      </w:pPr>
      <w:r>
        <w:t xml:space="preserve">Ocorre, no entanto, que, desde o encerramento da instrução processual, o paciente vem </w:t>
      </w:r>
      <w:r w:rsidR="00034A6B">
        <w:t xml:space="preserve">frisando que </w:t>
      </w:r>
      <w:r w:rsidR="00DB1AF3">
        <w:t xml:space="preserve">a investigação policial </w:t>
      </w:r>
      <w:r w:rsidR="00DB1AF3" w:rsidRPr="0060624F">
        <w:t>não</w:t>
      </w:r>
      <w:r w:rsidR="00497F53" w:rsidRPr="0060624F">
        <w:t xml:space="preserve"> conseguiu identificar o veículo em fuga do local em que foi praticado o roubo</w:t>
      </w:r>
      <w:r w:rsidR="00497F53">
        <w:t xml:space="preserve"> e, mais, </w:t>
      </w:r>
      <w:r w:rsidR="00F805D0">
        <w:t xml:space="preserve">que </w:t>
      </w:r>
      <w:r w:rsidR="00497F53">
        <w:t xml:space="preserve">o </w:t>
      </w:r>
      <w:r w:rsidR="0060624F">
        <w:t xml:space="preserve">Relatório de Investigação Policial </w:t>
      </w:r>
      <w:r w:rsidR="009C2F35">
        <w:t>n. 77/2022/SIC</w:t>
      </w:r>
      <w:r w:rsidR="00FD0C54">
        <w:t xml:space="preserve"> </w:t>
      </w:r>
      <w:r w:rsidR="00FD0C54" w:rsidRPr="00FD0C54">
        <w:rPr>
          <w:sz w:val="20"/>
          <w:szCs w:val="18"/>
        </w:rPr>
        <w:t>(</w:t>
      </w:r>
      <w:r w:rsidR="00FD0C54" w:rsidRPr="00FD0C54">
        <w:rPr>
          <w:b/>
          <w:bCs/>
          <w:sz w:val="20"/>
          <w:szCs w:val="18"/>
        </w:rPr>
        <w:t>doc. 3</w:t>
      </w:r>
      <w:r w:rsidR="00FD0C54" w:rsidRPr="00FD0C54">
        <w:rPr>
          <w:sz w:val="20"/>
          <w:szCs w:val="18"/>
        </w:rPr>
        <w:t>)</w:t>
      </w:r>
      <w:r w:rsidR="009C2F35">
        <w:t xml:space="preserve"> </w:t>
      </w:r>
      <w:r w:rsidR="009C2F35" w:rsidRPr="0060624F">
        <w:rPr>
          <w:b/>
          <w:bCs/>
        </w:rPr>
        <w:t>trouxe</w:t>
      </w:r>
      <w:r w:rsidR="00DB1AF3">
        <w:t xml:space="preserve"> </w:t>
      </w:r>
      <w:r w:rsidR="00DB1AF3">
        <w:rPr>
          <w:b/>
          <w:bCs/>
        </w:rPr>
        <w:t xml:space="preserve">prova irrefutável de que o seu veículo saiu </w:t>
      </w:r>
      <w:r w:rsidR="009C2F35">
        <w:rPr>
          <w:b/>
          <w:bCs/>
        </w:rPr>
        <w:t xml:space="preserve">de Orleans/SC, sentido sul </w:t>
      </w:r>
      <w:r w:rsidR="009C2F35" w:rsidRPr="0060624F">
        <w:rPr>
          <w:b/>
          <w:bCs/>
          <w:sz w:val="22"/>
          <w:szCs w:val="20"/>
        </w:rPr>
        <w:t>(Criciúma)</w:t>
      </w:r>
      <w:r w:rsidR="009C2F35">
        <w:rPr>
          <w:b/>
          <w:bCs/>
        </w:rPr>
        <w:t xml:space="preserve">, </w:t>
      </w:r>
      <w:r w:rsidR="00DB1AF3">
        <w:rPr>
          <w:b/>
          <w:bCs/>
        </w:rPr>
        <w:t>enquanto</w:t>
      </w:r>
      <w:r w:rsidR="009C2F35">
        <w:rPr>
          <w:b/>
          <w:bCs/>
        </w:rPr>
        <w:t xml:space="preserve"> outro veículo não identificável empreendia fuga</w:t>
      </w:r>
      <w:r w:rsidR="0060624F">
        <w:rPr>
          <w:b/>
          <w:bCs/>
        </w:rPr>
        <w:t xml:space="preserve"> pelo norte desse Município</w:t>
      </w:r>
      <w:r w:rsidR="0060624F">
        <w:t xml:space="preserve"> </w:t>
      </w:r>
      <w:r w:rsidR="0060624F" w:rsidRPr="0060624F">
        <w:rPr>
          <w:sz w:val="20"/>
          <w:szCs w:val="18"/>
        </w:rPr>
        <w:t>(Orleans)</w:t>
      </w:r>
      <w:r w:rsidR="009C2F35">
        <w:t>.</w:t>
      </w:r>
    </w:p>
    <w:p w14:paraId="4F407103" w14:textId="3631A673" w:rsidR="005252A9" w:rsidRDefault="009C2F35" w:rsidP="004C4178">
      <w:pPr>
        <w:pStyle w:val="SemEspaamento"/>
      </w:pPr>
      <w:r>
        <w:t>E esse</w:t>
      </w:r>
      <w:r w:rsidR="00C60108">
        <w:t>s</w:t>
      </w:r>
      <w:r>
        <w:t xml:space="preserve"> fato</w:t>
      </w:r>
      <w:r w:rsidR="00C60108">
        <w:t>s</w:t>
      </w:r>
      <w:r w:rsidR="00163CD6">
        <w:t>,</w:t>
      </w:r>
      <w:r w:rsidR="00163CD6" w:rsidRPr="00163CD6">
        <w:t xml:space="preserve"> </w:t>
      </w:r>
      <w:r w:rsidR="00163CD6">
        <w:t>que serão detalhados,</w:t>
      </w:r>
      <w:r>
        <w:t xml:space="preserve"> comprova</w:t>
      </w:r>
      <w:r w:rsidR="00C60108">
        <w:t>m</w:t>
      </w:r>
      <w:r>
        <w:t xml:space="preserve">, sem sombra de dúvida, que o paciente </w:t>
      </w:r>
      <w:r w:rsidRPr="00163CD6">
        <w:rPr>
          <w:u w:val="single"/>
        </w:rPr>
        <w:t>não</w:t>
      </w:r>
      <w:r>
        <w:t xml:space="preserve"> </w:t>
      </w:r>
      <w:r w:rsidRPr="00163CD6">
        <w:rPr>
          <w:u w:val="single"/>
        </w:rPr>
        <w:t>estava</w:t>
      </w:r>
      <w:r>
        <w:t xml:space="preserve"> </w:t>
      </w:r>
      <w:r w:rsidRPr="00163CD6">
        <w:rPr>
          <w:u w:val="single"/>
        </w:rPr>
        <w:t>envolvido</w:t>
      </w:r>
      <w:r>
        <w:t xml:space="preserve"> </w:t>
      </w:r>
      <w:r w:rsidRPr="00163CD6">
        <w:rPr>
          <w:u w:val="single"/>
        </w:rPr>
        <w:t>no</w:t>
      </w:r>
      <w:r>
        <w:t xml:space="preserve"> </w:t>
      </w:r>
      <w:r w:rsidRPr="00163CD6">
        <w:rPr>
          <w:u w:val="single"/>
        </w:rPr>
        <w:t>fato</w:t>
      </w:r>
      <w:r>
        <w:t xml:space="preserve"> </w:t>
      </w:r>
      <w:r w:rsidRPr="00163CD6">
        <w:rPr>
          <w:u w:val="single"/>
        </w:rPr>
        <w:t>criminoso</w:t>
      </w:r>
      <w:r w:rsidR="001A6696">
        <w:t>.</w:t>
      </w:r>
      <w:r>
        <w:t xml:space="preserve"> </w:t>
      </w:r>
      <w:r w:rsidR="001A6696">
        <w:t xml:space="preserve">No entanto, </w:t>
      </w:r>
      <w:r w:rsidR="00B1228B">
        <w:t xml:space="preserve">isso </w:t>
      </w:r>
      <w:r>
        <w:lastRenderedPageBreak/>
        <w:t xml:space="preserve">acabou sendo </w:t>
      </w:r>
      <w:r w:rsidR="00C60108">
        <w:t xml:space="preserve">deliberadamente </w:t>
      </w:r>
      <w:r>
        <w:t xml:space="preserve">desconsiderado </w:t>
      </w:r>
      <w:r w:rsidR="00B1228B">
        <w:t xml:space="preserve">por todas as instâncias anteriores </w:t>
      </w:r>
      <w:r>
        <w:t>até o momento,</w:t>
      </w:r>
      <w:r w:rsidR="00C60108">
        <w:rPr>
          <w:b/>
          <w:bCs/>
        </w:rPr>
        <w:t xml:space="preserve"> </w:t>
      </w:r>
      <w:r w:rsidR="00B1228B">
        <w:t xml:space="preserve">razão pela qual </w:t>
      </w:r>
      <w:r w:rsidR="0062148D">
        <w:t xml:space="preserve">o presente </w:t>
      </w:r>
      <w:r w:rsidR="0062148D">
        <w:rPr>
          <w:i/>
          <w:iCs/>
        </w:rPr>
        <w:t xml:space="preserve">writ </w:t>
      </w:r>
      <w:r w:rsidR="0062148D">
        <w:t xml:space="preserve">é a única medida cabível para fazer cessar essa flagrante ilegalidade </w:t>
      </w:r>
      <w:r w:rsidR="001A6696">
        <w:t xml:space="preserve">e o constrangimento legal perpetrado contra o paciente </w:t>
      </w:r>
      <w:r w:rsidR="00F805D0">
        <w:t>pel</w:t>
      </w:r>
      <w:r w:rsidR="001A6696">
        <w:t xml:space="preserve">o </w:t>
      </w:r>
      <w:r w:rsidR="0000577A">
        <w:t xml:space="preserve">ato coator, que, </w:t>
      </w:r>
      <w:r w:rsidR="00316124">
        <w:t xml:space="preserve">em última análise, </w:t>
      </w:r>
      <w:r w:rsidR="001A6696">
        <w:t xml:space="preserve">também </w:t>
      </w:r>
      <w:r w:rsidR="003F2D17">
        <w:t>se mostra</w:t>
      </w:r>
      <w:r w:rsidR="00316124">
        <w:t xml:space="preserve"> </w:t>
      </w:r>
      <w:r w:rsidR="0062148D">
        <w:t>teratológic</w:t>
      </w:r>
      <w:r w:rsidR="00F56156">
        <w:t>o</w:t>
      </w:r>
      <w:r w:rsidR="001A6696">
        <w:t>, como se verá a seguir</w:t>
      </w:r>
      <w:r w:rsidR="00316124">
        <w:t>.</w:t>
      </w:r>
    </w:p>
    <w:p w14:paraId="7B205878" w14:textId="77777777" w:rsidR="00A935B7" w:rsidRDefault="00A935B7" w:rsidP="004B2ED8"/>
    <w:p w14:paraId="046B1E06" w14:textId="1713210E" w:rsidR="00B31F25" w:rsidRDefault="00B31F25" w:rsidP="00057DF0">
      <w:pPr>
        <w:pStyle w:val="Ttulo"/>
      </w:pPr>
      <w:r w:rsidRPr="005C4689">
        <w:t>I</w:t>
      </w:r>
      <w:r>
        <w:t>I</w:t>
      </w:r>
      <w:r w:rsidRPr="005C4689">
        <w:t xml:space="preserve"> –</w:t>
      </w:r>
      <w:r w:rsidR="007D20A4">
        <w:t xml:space="preserve"> </w:t>
      </w:r>
      <w:r w:rsidR="00EE558B">
        <w:t>FLAGRANTE ILEGALIDADE DECORRENTE</w:t>
      </w:r>
      <w:r w:rsidR="00AB765B">
        <w:t xml:space="preserve"> </w:t>
      </w:r>
      <w:r w:rsidR="007D20A4">
        <w:t xml:space="preserve">FALTA DE EXAME DA </w:t>
      </w:r>
      <w:r w:rsidR="00EF2D7A">
        <w:t xml:space="preserve">TESE RELATIVA </w:t>
      </w:r>
      <w:r w:rsidR="0037522C">
        <w:t xml:space="preserve">AO </w:t>
      </w:r>
      <w:r w:rsidR="0037522C" w:rsidRPr="0037522C">
        <w:rPr>
          <w:u w:val="single"/>
        </w:rPr>
        <w:t>ERRO</w:t>
      </w:r>
      <w:r w:rsidR="0037522C">
        <w:t xml:space="preserve"> </w:t>
      </w:r>
      <w:r w:rsidR="0037522C" w:rsidRPr="0037522C">
        <w:rPr>
          <w:u w:val="single"/>
        </w:rPr>
        <w:t>DE</w:t>
      </w:r>
      <w:r w:rsidR="0037522C">
        <w:t xml:space="preserve"> </w:t>
      </w:r>
      <w:r w:rsidR="0037522C" w:rsidRPr="0037522C">
        <w:rPr>
          <w:u w:val="single"/>
        </w:rPr>
        <w:t>PREMISSA</w:t>
      </w:r>
      <w:r w:rsidR="0037522C">
        <w:t xml:space="preserve"> </w:t>
      </w:r>
      <w:r w:rsidR="0037522C" w:rsidRPr="0037522C">
        <w:rPr>
          <w:u w:val="single"/>
        </w:rPr>
        <w:t>FÁTICA</w:t>
      </w:r>
      <w:r w:rsidR="0037522C">
        <w:t>. Falha na linha do tempo delineada pelo</w:t>
      </w:r>
      <w:r w:rsidR="00F364D7">
        <w:t xml:space="preserve"> ato coator e pelas decisões anteriores</w:t>
      </w:r>
      <w:r w:rsidR="0037522C">
        <w:t xml:space="preserve">, </w:t>
      </w:r>
      <w:r w:rsidR="0037522C" w:rsidRPr="00C93665">
        <w:rPr>
          <w:u w:val="single"/>
        </w:rPr>
        <w:t>desconsiderando</w:t>
      </w:r>
      <w:r w:rsidR="0037522C">
        <w:t xml:space="preserve"> a </w:t>
      </w:r>
      <w:r w:rsidR="0037522C" w:rsidRPr="0037522C">
        <w:rPr>
          <w:u w:val="single"/>
        </w:rPr>
        <w:t>prova</w:t>
      </w:r>
      <w:r w:rsidR="0037522C">
        <w:t xml:space="preserve"> </w:t>
      </w:r>
      <w:r w:rsidR="0037522C" w:rsidRPr="0037522C">
        <w:rPr>
          <w:u w:val="single"/>
        </w:rPr>
        <w:t>temporal</w:t>
      </w:r>
      <w:r w:rsidR="0037522C">
        <w:t xml:space="preserve"> de que o </w:t>
      </w:r>
      <w:r w:rsidR="0037522C" w:rsidRPr="00C93665">
        <w:rPr>
          <w:u w:val="single"/>
        </w:rPr>
        <w:t>paciente</w:t>
      </w:r>
      <w:r w:rsidR="0037522C">
        <w:t xml:space="preserve"> </w:t>
      </w:r>
      <w:r w:rsidR="0037522C" w:rsidRPr="00C93665">
        <w:rPr>
          <w:u w:val="single"/>
        </w:rPr>
        <w:t>não</w:t>
      </w:r>
      <w:r w:rsidR="0037522C">
        <w:t xml:space="preserve"> </w:t>
      </w:r>
      <w:r w:rsidR="0037522C" w:rsidRPr="00C93665">
        <w:rPr>
          <w:u w:val="single"/>
        </w:rPr>
        <w:t>participou</w:t>
      </w:r>
      <w:r w:rsidR="0037522C">
        <w:t xml:space="preserve"> do crime</w:t>
      </w:r>
    </w:p>
    <w:p w14:paraId="251E90B1" w14:textId="77777777" w:rsidR="00D47AA1" w:rsidRDefault="00D47AA1" w:rsidP="00D47AA1"/>
    <w:p w14:paraId="74935665" w14:textId="5FAB9693" w:rsidR="00D47AA1" w:rsidRDefault="00D47AA1" w:rsidP="007343D2">
      <w:pPr>
        <w:pStyle w:val="SemEspaamento"/>
      </w:pPr>
      <w:r>
        <w:t xml:space="preserve">Ao negar provimento ao </w:t>
      </w:r>
      <w:r w:rsidR="0037522C">
        <w:t xml:space="preserve">AgRg no </w:t>
      </w:r>
      <w:r>
        <w:t>AREsp interposto, o ato coator</w:t>
      </w:r>
      <w:r w:rsidR="00F56156">
        <w:t xml:space="preserve"> </w:t>
      </w:r>
      <w:r w:rsidR="00F56156" w:rsidRPr="00F56156">
        <w:rPr>
          <w:sz w:val="20"/>
          <w:szCs w:val="18"/>
        </w:rPr>
        <w:t>(</w:t>
      </w:r>
      <w:r w:rsidR="00F56156" w:rsidRPr="00F56156">
        <w:rPr>
          <w:b/>
          <w:bCs/>
          <w:sz w:val="20"/>
          <w:szCs w:val="18"/>
        </w:rPr>
        <w:t>doc. 1</w:t>
      </w:r>
      <w:r w:rsidR="00F56156" w:rsidRPr="00F56156">
        <w:rPr>
          <w:sz w:val="20"/>
          <w:szCs w:val="18"/>
        </w:rPr>
        <w:t>)</w:t>
      </w:r>
      <w:r w:rsidR="00CF3D5C">
        <w:t xml:space="preserve"> rejeitou a apontada </w:t>
      </w:r>
      <w:r w:rsidR="002A0813">
        <w:t>ofensa ao art. 619 do CPP</w:t>
      </w:r>
      <w:r w:rsidR="00CF3D5C">
        <w:t>,</w:t>
      </w:r>
      <w:r w:rsidR="002A0813">
        <w:t xml:space="preserve"> pela falta de análise das </w:t>
      </w:r>
      <w:r w:rsidR="00FF0465">
        <w:t xml:space="preserve">teses da defesa </w:t>
      </w:r>
      <w:r w:rsidR="00876FF9">
        <w:t xml:space="preserve">articuladas </w:t>
      </w:r>
      <w:r w:rsidR="00FF0465">
        <w:t>desde as alegações finais</w:t>
      </w:r>
      <w:r w:rsidR="00D95F56">
        <w:t xml:space="preserve">, </w:t>
      </w:r>
      <w:r w:rsidR="00CF3D5C">
        <w:t xml:space="preserve">e </w:t>
      </w:r>
      <w:r w:rsidR="00363296">
        <w:t>sustentou</w:t>
      </w:r>
      <w:r w:rsidR="00CF3D5C">
        <w:t>,</w:t>
      </w:r>
      <w:r w:rsidR="00363296">
        <w:t xml:space="preserve"> genericamente</w:t>
      </w:r>
      <w:r w:rsidR="00CF3D5C">
        <w:t>,</w:t>
      </w:r>
      <w:r w:rsidR="00363296">
        <w:t xml:space="preserve"> </w:t>
      </w:r>
      <w:r w:rsidR="00D95F56">
        <w:t>que “</w:t>
      </w:r>
      <w:r w:rsidR="002A0813" w:rsidRPr="002A0813">
        <w:rPr>
          <w:i/>
          <w:iCs/>
        </w:rPr>
        <w:t>não procede a afirmação de ofensa ao disposto no art. 619 do Código de Processo Penal, pois depreende-se do acórdão proferido pela Corte a</w:t>
      </w:r>
      <w:r w:rsidR="002A0813">
        <w:rPr>
          <w:i/>
          <w:iCs/>
        </w:rPr>
        <w:t xml:space="preserve"> </w:t>
      </w:r>
      <w:r w:rsidR="002A0813" w:rsidRPr="002A0813">
        <w:rPr>
          <w:i/>
          <w:iCs/>
        </w:rPr>
        <w:t>quo que todas as teses defensivas foram afastadas, direta ou indiretamente</w:t>
      </w:r>
      <w:r w:rsidR="00FF0465">
        <w:t>”</w:t>
      </w:r>
      <w:r w:rsidR="007343D2">
        <w:t xml:space="preserve">, concluindo que seria </w:t>
      </w:r>
      <w:r w:rsidR="00876FF9">
        <w:t xml:space="preserve">o caso de </w:t>
      </w:r>
      <w:r w:rsidR="007343D2">
        <w:t>“</w:t>
      </w:r>
      <w:r w:rsidR="007343D2" w:rsidRPr="007343D2">
        <w:rPr>
          <w:i/>
          <w:iCs/>
        </w:rPr>
        <w:t>mero inconformismo da parte</w:t>
      </w:r>
      <w:r w:rsidR="007343D2">
        <w:t xml:space="preserve">” </w:t>
      </w:r>
      <w:r w:rsidR="007343D2" w:rsidRPr="00C65B02">
        <w:rPr>
          <w:sz w:val="20"/>
          <w:szCs w:val="18"/>
        </w:rPr>
        <w:t>(</w:t>
      </w:r>
      <w:r w:rsidR="007343D2" w:rsidRPr="00C65B02">
        <w:rPr>
          <w:b/>
          <w:bCs/>
          <w:sz w:val="20"/>
          <w:szCs w:val="18"/>
        </w:rPr>
        <w:t>doc. 1</w:t>
      </w:r>
      <w:r w:rsidR="007343D2" w:rsidRPr="00C65B02">
        <w:rPr>
          <w:sz w:val="20"/>
          <w:szCs w:val="18"/>
        </w:rPr>
        <w:t xml:space="preserve">, </w:t>
      </w:r>
      <w:r w:rsidR="00C65B02" w:rsidRPr="00C65B02">
        <w:rPr>
          <w:sz w:val="20"/>
          <w:szCs w:val="18"/>
        </w:rPr>
        <w:t>p. 3)</w:t>
      </w:r>
      <w:r w:rsidR="00FF0465" w:rsidRPr="00FF0465">
        <w:t>.</w:t>
      </w:r>
    </w:p>
    <w:p w14:paraId="0D29F33D" w14:textId="17A911B6" w:rsidR="00B31F25" w:rsidRPr="00C22CAE" w:rsidRDefault="00D47AA1" w:rsidP="00107584">
      <w:pPr>
        <w:pStyle w:val="SemEspaamento"/>
      </w:pPr>
      <w:r w:rsidRPr="00C22CAE">
        <w:t xml:space="preserve">Ocorre, no </w:t>
      </w:r>
      <w:r w:rsidR="002B193F" w:rsidRPr="00C22CAE">
        <w:t xml:space="preserve">entanto, que </w:t>
      </w:r>
      <w:r w:rsidR="00BC3B7F" w:rsidRPr="00C22CAE">
        <w:t>essa decisão</w:t>
      </w:r>
      <w:r w:rsidR="00CC6BE2" w:rsidRPr="00C22CAE">
        <w:t xml:space="preserve"> </w:t>
      </w:r>
      <w:r w:rsidR="000B2522" w:rsidRPr="00C22CAE">
        <w:t xml:space="preserve">se </w:t>
      </w:r>
      <w:r w:rsidR="00CC6BE2" w:rsidRPr="00C22CAE">
        <w:t>mostra teratológica</w:t>
      </w:r>
      <w:r w:rsidR="00DB07A8" w:rsidRPr="00C22CAE">
        <w:t>,</w:t>
      </w:r>
      <w:r w:rsidR="00DB07A8" w:rsidRPr="00C22CAE">
        <w:rPr>
          <w:i/>
          <w:iCs/>
        </w:rPr>
        <w:t xml:space="preserve"> data </w:t>
      </w:r>
      <w:proofErr w:type="spellStart"/>
      <w:r w:rsidR="00DB07A8" w:rsidRPr="00C22CAE">
        <w:rPr>
          <w:i/>
          <w:iCs/>
        </w:rPr>
        <w:t>maxima</w:t>
      </w:r>
      <w:proofErr w:type="spellEnd"/>
      <w:r w:rsidR="00DB07A8" w:rsidRPr="00C22CAE">
        <w:rPr>
          <w:i/>
          <w:iCs/>
        </w:rPr>
        <w:t xml:space="preserve"> </w:t>
      </w:r>
      <w:proofErr w:type="spellStart"/>
      <w:r w:rsidR="00DB07A8" w:rsidRPr="00C22CAE">
        <w:rPr>
          <w:i/>
          <w:iCs/>
        </w:rPr>
        <w:t>venia</w:t>
      </w:r>
      <w:proofErr w:type="spellEnd"/>
      <w:r w:rsidR="00DB07A8" w:rsidRPr="00C22CAE">
        <w:t>,</w:t>
      </w:r>
      <w:r w:rsidR="00C65B02" w:rsidRPr="00C22CAE">
        <w:t xml:space="preserve"> e perpetua o erro de premissa fática apontado desde </w:t>
      </w:r>
      <w:r w:rsidR="00DB07A8" w:rsidRPr="00C22CAE">
        <w:t>o 1º grau</w:t>
      </w:r>
      <w:r w:rsidR="00CC6BE2" w:rsidRPr="00C22CAE">
        <w:t>, sobretudo porque</w:t>
      </w:r>
      <w:r w:rsidR="00FF0465" w:rsidRPr="00C22CAE">
        <w:t xml:space="preserve">, </w:t>
      </w:r>
      <w:r w:rsidR="00604280" w:rsidRPr="00C22CAE">
        <w:t xml:space="preserve">mais </w:t>
      </w:r>
      <w:r w:rsidR="00FF0465" w:rsidRPr="00C22CAE">
        <w:t>uma vez,</w:t>
      </w:r>
      <w:r w:rsidR="00BC3B7F" w:rsidRPr="00C22CAE">
        <w:t xml:space="preserve"> </w:t>
      </w:r>
      <w:r w:rsidR="00FF0465" w:rsidRPr="00C22CAE">
        <w:t xml:space="preserve">desconsidera </w:t>
      </w:r>
      <w:r w:rsidR="00970AB8" w:rsidRPr="00C22CAE">
        <w:t>o argumento</w:t>
      </w:r>
      <w:r w:rsidR="00CF3D5C" w:rsidRPr="00C22CAE">
        <w:t xml:space="preserve"> recursal</w:t>
      </w:r>
      <w:r w:rsidR="00970AB8" w:rsidRPr="00C22CAE">
        <w:t xml:space="preserve"> de que</w:t>
      </w:r>
      <w:r w:rsidR="00C0412C" w:rsidRPr="00C22CAE">
        <w:t xml:space="preserve"> a própria investigação policial</w:t>
      </w:r>
      <w:r w:rsidR="00860385" w:rsidRPr="00C22CAE">
        <w:t xml:space="preserve"> </w:t>
      </w:r>
      <w:r w:rsidR="00860385" w:rsidRPr="00C22CAE">
        <w:rPr>
          <w:sz w:val="20"/>
          <w:szCs w:val="18"/>
        </w:rPr>
        <w:t>(Relatório</w:t>
      </w:r>
      <w:r w:rsidR="00B9541B">
        <w:rPr>
          <w:sz w:val="20"/>
          <w:szCs w:val="18"/>
        </w:rPr>
        <w:t xml:space="preserve"> de Investigação</w:t>
      </w:r>
      <w:r w:rsidR="00860385" w:rsidRPr="00C22CAE">
        <w:rPr>
          <w:sz w:val="20"/>
          <w:szCs w:val="18"/>
        </w:rPr>
        <w:t xml:space="preserve"> Policial n. 77/2022/SIC – </w:t>
      </w:r>
      <w:r w:rsidR="00860385" w:rsidRPr="00B9541B">
        <w:rPr>
          <w:b/>
          <w:bCs/>
          <w:sz w:val="20"/>
          <w:szCs w:val="18"/>
        </w:rPr>
        <w:t>doc. 3</w:t>
      </w:r>
      <w:r w:rsidR="00860385" w:rsidRPr="00C22CAE">
        <w:rPr>
          <w:sz w:val="20"/>
          <w:szCs w:val="18"/>
        </w:rPr>
        <w:t>)</w:t>
      </w:r>
      <w:r w:rsidR="00C0412C" w:rsidRPr="00C22CAE">
        <w:t xml:space="preserve"> </w:t>
      </w:r>
      <w:r w:rsidR="00C0412C" w:rsidRPr="00C22CAE">
        <w:rPr>
          <w:u w:val="single"/>
        </w:rPr>
        <w:t>comprova</w:t>
      </w:r>
      <w:r w:rsidR="00C0412C" w:rsidRPr="00C22CAE">
        <w:t xml:space="preserve"> que</w:t>
      </w:r>
      <w:r w:rsidR="00BC3B7F" w:rsidRPr="00C22CAE">
        <w:t xml:space="preserve"> </w:t>
      </w:r>
      <w:r w:rsidR="000B2522" w:rsidRPr="00C22CAE">
        <w:t xml:space="preserve">o </w:t>
      </w:r>
      <w:r w:rsidR="000B2522" w:rsidRPr="00C22CAE">
        <w:rPr>
          <w:u w:val="single"/>
        </w:rPr>
        <w:t>veículo</w:t>
      </w:r>
      <w:r w:rsidR="00F93FA9" w:rsidRPr="00C22CAE">
        <w:t xml:space="preserve"> </w:t>
      </w:r>
      <w:r w:rsidR="00F93FA9" w:rsidRPr="00C22CAE">
        <w:rPr>
          <w:u w:val="single"/>
        </w:rPr>
        <w:t>do</w:t>
      </w:r>
      <w:r w:rsidR="00F93FA9" w:rsidRPr="00C22CAE">
        <w:t xml:space="preserve"> </w:t>
      </w:r>
      <w:r w:rsidR="00F93FA9" w:rsidRPr="00C22CAE">
        <w:rPr>
          <w:u w:val="single"/>
        </w:rPr>
        <w:t>paciente</w:t>
      </w:r>
      <w:r w:rsidR="00F93FA9" w:rsidRPr="00C22CAE">
        <w:t xml:space="preserve"> </w:t>
      </w:r>
      <w:r w:rsidR="000C226D" w:rsidRPr="00C22CAE">
        <w:rPr>
          <w:sz w:val="22"/>
          <w:szCs w:val="20"/>
        </w:rPr>
        <w:t>(placas QTL 2769</w:t>
      </w:r>
      <w:r w:rsidR="009E7A04" w:rsidRPr="00C22CAE">
        <w:rPr>
          <w:sz w:val="22"/>
          <w:szCs w:val="20"/>
        </w:rPr>
        <w:t>)</w:t>
      </w:r>
      <w:r w:rsidR="000B2522" w:rsidRPr="00C22CAE">
        <w:t xml:space="preserve"> </w:t>
      </w:r>
      <w:r w:rsidR="00DB07A8" w:rsidRPr="00C22CAE">
        <w:rPr>
          <w:b/>
          <w:bCs/>
          <w:u w:val="single"/>
        </w:rPr>
        <w:t>SAIU</w:t>
      </w:r>
      <w:r w:rsidR="00DB07A8" w:rsidRPr="00C22CAE">
        <w:t xml:space="preserve"> </w:t>
      </w:r>
      <w:r w:rsidR="000B2522" w:rsidRPr="00C22CAE">
        <w:rPr>
          <w:b/>
          <w:bCs/>
          <w:u w:val="single"/>
        </w:rPr>
        <w:t>de</w:t>
      </w:r>
      <w:r w:rsidR="000B2522" w:rsidRPr="00C22CAE">
        <w:rPr>
          <w:b/>
          <w:bCs/>
        </w:rPr>
        <w:t xml:space="preserve"> </w:t>
      </w:r>
      <w:r w:rsidR="000B2522" w:rsidRPr="00C22CAE">
        <w:rPr>
          <w:b/>
          <w:bCs/>
          <w:u w:val="single"/>
        </w:rPr>
        <w:t>Orleans</w:t>
      </w:r>
      <w:r w:rsidR="000B2522" w:rsidRPr="00C22CAE">
        <w:t xml:space="preserve"> às </w:t>
      </w:r>
      <w:r w:rsidR="000B2522" w:rsidRPr="00C22CAE">
        <w:rPr>
          <w:b/>
          <w:bCs/>
          <w:u w:val="single"/>
        </w:rPr>
        <w:t>23h5</w:t>
      </w:r>
      <w:r w:rsidR="004F280D" w:rsidRPr="00C22CAE">
        <w:rPr>
          <w:b/>
          <w:bCs/>
          <w:u w:val="single"/>
        </w:rPr>
        <w:t>7</w:t>
      </w:r>
      <w:r w:rsidR="000B2522" w:rsidRPr="00C22CAE">
        <w:rPr>
          <w:b/>
          <w:bCs/>
          <w:u w:val="single"/>
        </w:rPr>
        <w:t>m</w:t>
      </w:r>
      <w:r w:rsidR="000B2522" w:rsidRPr="00C22CAE">
        <w:t>,</w:t>
      </w:r>
      <w:r w:rsidR="00FF0465" w:rsidRPr="00C22CAE">
        <w:t xml:space="preserve"> sentido Criciúma </w:t>
      </w:r>
      <w:r w:rsidR="00FF0465" w:rsidRPr="00C22CAE">
        <w:rPr>
          <w:sz w:val="22"/>
          <w:szCs w:val="20"/>
        </w:rPr>
        <w:t xml:space="preserve">(saída </w:t>
      </w:r>
      <w:r w:rsidR="00BB7812" w:rsidRPr="00C22CAE">
        <w:rPr>
          <w:sz w:val="22"/>
          <w:szCs w:val="20"/>
          <w:u w:val="single"/>
        </w:rPr>
        <w:t>SUL</w:t>
      </w:r>
      <w:r w:rsidR="00BB7812" w:rsidRPr="00C22CAE">
        <w:rPr>
          <w:sz w:val="22"/>
          <w:szCs w:val="20"/>
        </w:rPr>
        <w:t xml:space="preserve"> </w:t>
      </w:r>
      <w:r w:rsidR="00FF0465" w:rsidRPr="00C22CAE">
        <w:rPr>
          <w:sz w:val="22"/>
          <w:szCs w:val="20"/>
        </w:rPr>
        <w:t>de Orleans)</w:t>
      </w:r>
      <w:r w:rsidR="00FF0465" w:rsidRPr="00C22CAE">
        <w:t>,</w:t>
      </w:r>
      <w:r w:rsidR="000B2522" w:rsidRPr="00C22CAE">
        <w:t xml:space="preserve"> ao passo que o </w:t>
      </w:r>
      <w:r w:rsidR="007C17CE" w:rsidRPr="00C22CAE">
        <w:t>automóvel e</w:t>
      </w:r>
      <w:r w:rsidR="0052501C" w:rsidRPr="00C22CAE">
        <w:t>nvolvido no fato criminoso</w:t>
      </w:r>
      <w:r w:rsidR="009E7A04" w:rsidRPr="00C22CAE">
        <w:t>,</w:t>
      </w:r>
      <w:r w:rsidR="002B0EE3" w:rsidRPr="00C22CAE">
        <w:t xml:space="preserve"> que não é possível identificar modelo ou placa,</w:t>
      </w:r>
      <w:r w:rsidR="0052501C" w:rsidRPr="00C22CAE">
        <w:t xml:space="preserve"> e</w:t>
      </w:r>
      <w:r w:rsidR="007C17CE" w:rsidRPr="00C22CAE">
        <w:t xml:space="preserve">stava </w:t>
      </w:r>
      <w:r w:rsidR="00C0412C" w:rsidRPr="00C22CAE">
        <w:t>empreendendo</w:t>
      </w:r>
      <w:r w:rsidR="007C17CE" w:rsidRPr="00C22CAE">
        <w:t xml:space="preserve"> fuga </w:t>
      </w:r>
      <w:r w:rsidR="007C17CE" w:rsidRPr="00C22CAE">
        <w:rPr>
          <w:b/>
          <w:bCs/>
          <w:u w:val="single"/>
        </w:rPr>
        <w:t>dentro</w:t>
      </w:r>
      <w:r w:rsidR="007C17CE" w:rsidRPr="00C22CAE">
        <w:t xml:space="preserve"> </w:t>
      </w:r>
      <w:r w:rsidR="007C17CE" w:rsidRPr="00C22CAE">
        <w:rPr>
          <w:u w:val="single"/>
        </w:rPr>
        <w:t>do</w:t>
      </w:r>
      <w:r w:rsidR="007C17CE" w:rsidRPr="00C22CAE">
        <w:t xml:space="preserve"> </w:t>
      </w:r>
      <w:r w:rsidR="007C17CE" w:rsidRPr="00C22CAE">
        <w:rPr>
          <w:u w:val="single"/>
        </w:rPr>
        <w:t>município</w:t>
      </w:r>
      <w:r w:rsidR="007C17CE" w:rsidRPr="00C22CAE">
        <w:t xml:space="preserve"> </w:t>
      </w:r>
      <w:r w:rsidR="00C0412C" w:rsidRPr="00C22CAE">
        <w:rPr>
          <w:b/>
          <w:bCs/>
          <w:u w:val="single"/>
        </w:rPr>
        <w:t>de</w:t>
      </w:r>
      <w:r w:rsidR="00C0412C" w:rsidRPr="00C22CAE">
        <w:rPr>
          <w:b/>
          <w:bCs/>
        </w:rPr>
        <w:t xml:space="preserve"> </w:t>
      </w:r>
      <w:r w:rsidR="00C0412C" w:rsidRPr="00C22CAE">
        <w:rPr>
          <w:b/>
          <w:bCs/>
          <w:u w:val="single"/>
        </w:rPr>
        <w:t>Orleans</w:t>
      </w:r>
      <w:r w:rsidR="00C0412C" w:rsidRPr="00C22CAE">
        <w:t xml:space="preserve"> </w:t>
      </w:r>
      <w:r w:rsidR="007C17CE" w:rsidRPr="00C22CAE">
        <w:t>às</w:t>
      </w:r>
      <w:r w:rsidR="00BB7812" w:rsidRPr="00C22CAE">
        <w:t xml:space="preserve"> </w:t>
      </w:r>
      <w:r w:rsidR="00BB7812" w:rsidRPr="00C22CAE">
        <w:rPr>
          <w:u w:val="single"/>
        </w:rPr>
        <w:t>23h55m</w:t>
      </w:r>
      <w:r w:rsidR="00BB7812" w:rsidRPr="00C22CAE">
        <w:t xml:space="preserve"> e </w:t>
      </w:r>
      <w:r w:rsidR="007C17CE" w:rsidRPr="00C22CAE">
        <w:rPr>
          <w:u w:val="single"/>
        </w:rPr>
        <w:t>00h03m</w:t>
      </w:r>
      <w:r w:rsidR="00C0412C" w:rsidRPr="00C22CAE">
        <w:t xml:space="preserve"> </w:t>
      </w:r>
      <w:r w:rsidR="00C0412C" w:rsidRPr="00C22CAE">
        <w:rPr>
          <w:sz w:val="22"/>
          <w:szCs w:val="20"/>
        </w:rPr>
        <w:t>(sentido NORTE</w:t>
      </w:r>
      <w:r w:rsidR="00BB7812" w:rsidRPr="00C22CAE">
        <w:rPr>
          <w:sz w:val="22"/>
          <w:szCs w:val="20"/>
        </w:rPr>
        <w:t xml:space="preserve"> do Município</w:t>
      </w:r>
      <w:r w:rsidR="00C0412C" w:rsidRPr="00C22CAE">
        <w:rPr>
          <w:sz w:val="22"/>
          <w:szCs w:val="20"/>
        </w:rPr>
        <w:t>)</w:t>
      </w:r>
      <w:r w:rsidR="007C17CE" w:rsidRPr="00C22CAE">
        <w:t>,</w:t>
      </w:r>
      <w:r w:rsidR="000B2522" w:rsidRPr="00C22CAE">
        <w:t xml:space="preserve"> </w:t>
      </w:r>
      <w:r w:rsidR="00BC3B7F" w:rsidRPr="00C22CAE">
        <w:t>em manifesta infringência ao</w:t>
      </w:r>
      <w:r w:rsidR="002263DC" w:rsidRPr="00C22CAE">
        <w:t xml:space="preserve"> direito ao</w:t>
      </w:r>
      <w:r w:rsidR="002F2C0F" w:rsidRPr="00C22CAE">
        <w:t xml:space="preserve"> contraditório e à ampla defesa efetiv</w:t>
      </w:r>
      <w:r w:rsidR="002263DC" w:rsidRPr="00C22CAE">
        <w:t>os</w:t>
      </w:r>
      <w:r w:rsidR="002F2C0F" w:rsidRPr="00C22CAE">
        <w:t>,</w:t>
      </w:r>
      <w:r w:rsidR="007C17CE" w:rsidRPr="00C22CAE">
        <w:t xml:space="preserve"> constitui</w:t>
      </w:r>
      <w:r w:rsidR="00976668" w:rsidRPr="00C22CAE">
        <w:t>ndo</w:t>
      </w:r>
      <w:r w:rsidR="007C17CE" w:rsidRPr="00C22CAE">
        <w:t xml:space="preserve"> </w:t>
      </w:r>
      <w:r w:rsidR="00754BF8" w:rsidRPr="00C22CAE">
        <w:t xml:space="preserve">constrangimento ilegal </w:t>
      </w:r>
      <w:r w:rsidR="007C17CE" w:rsidRPr="00C22CAE">
        <w:t>passível da concessão da ordem para reconhecer a absolvição do paciente.</w:t>
      </w:r>
    </w:p>
    <w:p w14:paraId="49E2B18D" w14:textId="6D8F8A9E" w:rsidR="001E742C" w:rsidRDefault="001E742C" w:rsidP="00107584">
      <w:pPr>
        <w:pStyle w:val="SemEspaamento"/>
      </w:pPr>
      <w:r>
        <w:t xml:space="preserve">Ora, </w:t>
      </w:r>
      <w:r w:rsidR="009F4BE2">
        <w:t xml:space="preserve">Excelência, </w:t>
      </w:r>
      <w:r w:rsidR="00C44136">
        <w:t>esse</w:t>
      </w:r>
      <w:r w:rsidR="009F4BE2">
        <w:t xml:space="preserve"> </w:t>
      </w:r>
      <w:r w:rsidR="009F4BE2" w:rsidRPr="00C44136">
        <w:rPr>
          <w:b/>
          <w:bCs/>
        </w:rPr>
        <w:t>erro de premissa fática</w:t>
      </w:r>
      <w:r w:rsidR="009F4BE2">
        <w:t>, caracterizado pela desconsideração d</w:t>
      </w:r>
      <w:r w:rsidR="00C44136">
        <w:t>a</w:t>
      </w:r>
      <w:r w:rsidR="000E609D">
        <w:t xml:space="preserve"> dinâmica dos fatos </w:t>
      </w:r>
      <w:r w:rsidR="00C44136">
        <w:t>apurados pel</w:t>
      </w:r>
      <w:r w:rsidR="000E609D">
        <w:t xml:space="preserve">a </w:t>
      </w:r>
      <w:r w:rsidR="000E609D" w:rsidRPr="00976668">
        <w:t>própria</w:t>
      </w:r>
      <w:r w:rsidR="00C44136">
        <w:t xml:space="preserve"> </w:t>
      </w:r>
      <w:r w:rsidR="00C44136" w:rsidRPr="00976668">
        <w:t>investigação</w:t>
      </w:r>
      <w:r w:rsidR="000E609D">
        <w:t xml:space="preserve">, </w:t>
      </w:r>
      <w:r w:rsidR="005706B2">
        <w:t xml:space="preserve">quando sanado, </w:t>
      </w:r>
      <w:r w:rsidR="00C44136" w:rsidRPr="00976668">
        <w:rPr>
          <w:b/>
          <w:bCs/>
        </w:rPr>
        <w:t>com</w:t>
      </w:r>
      <w:r w:rsidR="009F4BE2" w:rsidRPr="00976668">
        <w:rPr>
          <w:b/>
          <w:bCs/>
        </w:rPr>
        <w:t xml:space="preserve">prova </w:t>
      </w:r>
      <w:r w:rsidR="00C44136" w:rsidRPr="00976668">
        <w:rPr>
          <w:b/>
          <w:bCs/>
        </w:rPr>
        <w:t xml:space="preserve">a </w:t>
      </w:r>
      <w:r w:rsidR="00DD056C" w:rsidRPr="00ED1C1B">
        <w:rPr>
          <w:b/>
          <w:bCs/>
        </w:rPr>
        <w:t>inexistência</w:t>
      </w:r>
      <w:r w:rsidR="00DD056C">
        <w:rPr>
          <w:b/>
          <w:bCs/>
        </w:rPr>
        <w:t xml:space="preserve"> de autoria</w:t>
      </w:r>
      <w:r w:rsidR="002824AD">
        <w:rPr>
          <w:b/>
          <w:bCs/>
        </w:rPr>
        <w:t xml:space="preserve"> delitiva de Fernando</w:t>
      </w:r>
      <w:r w:rsidR="00DD056C">
        <w:rPr>
          <w:b/>
          <w:bCs/>
        </w:rPr>
        <w:t>, diante da impossibilidade</w:t>
      </w:r>
      <w:r w:rsidR="00C44136" w:rsidRPr="00976668">
        <w:rPr>
          <w:b/>
          <w:bCs/>
        </w:rPr>
        <w:t xml:space="preserve"> </w:t>
      </w:r>
      <w:r w:rsidR="00DD056C">
        <w:rPr>
          <w:b/>
          <w:bCs/>
        </w:rPr>
        <w:t xml:space="preserve">lógica e temporal </w:t>
      </w:r>
      <w:r w:rsidR="00C44136" w:rsidRPr="00976668">
        <w:rPr>
          <w:b/>
          <w:bCs/>
        </w:rPr>
        <w:t xml:space="preserve">de </w:t>
      </w:r>
      <w:r w:rsidR="00DD056C">
        <w:rPr>
          <w:b/>
          <w:bCs/>
        </w:rPr>
        <w:t xml:space="preserve">o paciente ter participado </w:t>
      </w:r>
      <w:r w:rsidR="00F405A3">
        <w:rPr>
          <w:b/>
          <w:bCs/>
        </w:rPr>
        <w:t>d</w:t>
      </w:r>
      <w:r w:rsidR="00A36625">
        <w:rPr>
          <w:b/>
          <w:bCs/>
        </w:rPr>
        <w:t>a ação criminosa</w:t>
      </w:r>
      <w:r w:rsidR="00C44136">
        <w:t>, sobretudo porque</w:t>
      </w:r>
      <w:r w:rsidR="00A36625">
        <w:t>, vale repetir,</w:t>
      </w:r>
      <w:r w:rsidR="00C44136">
        <w:t xml:space="preserve"> </w:t>
      </w:r>
      <w:r w:rsidR="00976668">
        <w:t xml:space="preserve">a </w:t>
      </w:r>
      <w:r w:rsidR="00B84AA2">
        <w:t xml:space="preserve">própria investigação </w:t>
      </w:r>
      <w:r w:rsidR="00C44136">
        <w:t>demonstr</w:t>
      </w:r>
      <w:r w:rsidR="00976668">
        <w:t>ou</w:t>
      </w:r>
      <w:r w:rsidR="00C44136">
        <w:t xml:space="preserve"> que </w:t>
      </w:r>
      <w:r w:rsidR="00976668">
        <w:t xml:space="preserve">Fernando </w:t>
      </w:r>
      <w:r w:rsidR="00C44136">
        <w:t xml:space="preserve">saiu </w:t>
      </w:r>
      <w:r w:rsidR="000E609D">
        <w:t xml:space="preserve">do município de </w:t>
      </w:r>
      <w:r w:rsidR="000E609D" w:rsidRPr="00BD5E76">
        <w:t>Orleans</w:t>
      </w:r>
      <w:r w:rsidR="000E609D">
        <w:t xml:space="preserve"> </w:t>
      </w:r>
      <w:r w:rsidR="00C44136">
        <w:t xml:space="preserve">às </w:t>
      </w:r>
      <w:r w:rsidR="00C44136" w:rsidRPr="00BD5E76">
        <w:t>23h57m</w:t>
      </w:r>
      <w:r w:rsidR="00C44136">
        <w:t xml:space="preserve">, pela </w:t>
      </w:r>
      <w:r w:rsidR="00C44136" w:rsidRPr="00BD5E76">
        <w:t>saída</w:t>
      </w:r>
      <w:r w:rsidR="00C44136">
        <w:t xml:space="preserve"> </w:t>
      </w:r>
      <w:r w:rsidR="00C44136" w:rsidRPr="00BD5E76">
        <w:t>SUL</w:t>
      </w:r>
      <w:r w:rsidR="00C44136">
        <w:t xml:space="preserve"> </w:t>
      </w:r>
      <w:r w:rsidR="00C44136" w:rsidRPr="00C44136">
        <w:rPr>
          <w:sz w:val="20"/>
          <w:szCs w:val="18"/>
        </w:rPr>
        <w:t>(Criciúma)</w:t>
      </w:r>
      <w:r w:rsidR="00C44136">
        <w:t xml:space="preserve">, e, </w:t>
      </w:r>
      <w:r w:rsidR="00976668">
        <w:t>consequentemente</w:t>
      </w:r>
      <w:r w:rsidR="00C44136">
        <w:t xml:space="preserve">, não pode ser o </w:t>
      </w:r>
      <w:r w:rsidR="00976668">
        <w:t xml:space="preserve">seu </w:t>
      </w:r>
      <w:r w:rsidR="00C44136">
        <w:t xml:space="preserve">veículo envolvido no fato criminoso, que foi filmado às 00h03m transitando </w:t>
      </w:r>
      <w:r w:rsidR="00807D7A">
        <w:t xml:space="preserve">dentro de Orleans, no </w:t>
      </w:r>
      <w:r w:rsidR="00C44136">
        <w:t xml:space="preserve">NORTE </w:t>
      </w:r>
      <w:r w:rsidR="00807D7A">
        <w:t>do município</w:t>
      </w:r>
      <w:r w:rsidR="00C44136">
        <w:t>.</w:t>
      </w:r>
    </w:p>
    <w:p w14:paraId="3D794C1E" w14:textId="1378D908" w:rsidR="00C44136" w:rsidRDefault="00C44136" w:rsidP="00107584">
      <w:pPr>
        <w:pStyle w:val="SemEspaamento"/>
      </w:pPr>
      <w:r>
        <w:t>Vale conferir as imagens coletadas pela autoridade policial responsável pela investigação do delito</w:t>
      </w:r>
      <w:r w:rsidR="005F0066">
        <w:t xml:space="preserve"> </w:t>
      </w:r>
      <w:r w:rsidR="00D0745C">
        <w:rPr>
          <w:sz w:val="20"/>
          <w:szCs w:val="18"/>
        </w:rPr>
        <w:t xml:space="preserve">(imagens extraídas </w:t>
      </w:r>
      <w:r w:rsidR="0016736B">
        <w:rPr>
          <w:sz w:val="20"/>
          <w:szCs w:val="18"/>
        </w:rPr>
        <w:t xml:space="preserve">do </w:t>
      </w:r>
      <w:r w:rsidR="00D0745C">
        <w:rPr>
          <w:sz w:val="20"/>
          <w:szCs w:val="18"/>
        </w:rPr>
        <w:t>Relatório</w:t>
      </w:r>
      <w:r w:rsidR="00E51B7D">
        <w:rPr>
          <w:sz w:val="20"/>
          <w:szCs w:val="18"/>
        </w:rPr>
        <w:t xml:space="preserve"> de Investigação</w:t>
      </w:r>
      <w:r w:rsidR="00D0745C">
        <w:rPr>
          <w:sz w:val="20"/>
          <w:szCs w:val="18"/>
        </w:rPr>
        <w:t xml:space="preserve"> Policial n. 77/2022/SIC – </w:t>
      </w:r>
      <w:r w:rsidR="006B0814">
        <w:rPr>
          <w:b/>
          <w:bCs/>
          <w:sz w:val="20"/>
          <w:szCs w:val="18"/>
        </w:rPr>
        <w:t xml:space="preserve">doc. 3 </w:t>
      </w:r>
      <w:r w:rsidR="006B0814">
        <w:rPr>
          <w:sz w:val="20"/>
          <w:szCs w:val="18"/>
        </w:rPr>
        <w:t xml:space="preserve">– </w:t>
      </w:r>
      <w:r w:rsidR="00D0745C" w:rsidRPr="003652DB">
        <w:rPr>
          <w:sz w:val="20"/>
          <w:szCs w:val="18"/>
        </w:rPr>
        <w:t>evento 1, INQ3, p. 9/10</w:t>
      </w:r>
      <w:r w:rsidR="00D0745C">
        <w:rPr>
          <w:sz w:val="20"/>
          <w:szCs w:val="18"/>
        </w:rPr>
        <w:t>, do IP originário)</w:t>
      </w:r>
      <w:r>
        <w:t>:</w:t>
      </w:r>
    </w:p>
    <w:p w14:paraId="2753DBC9" w14:textId="25A85E62" w:rsidR="00C44136" w:rsidRPr="00057DF0" w:rsidRDefault="00C44136" w:rsidP="005F0066">
      <w:pPr>
        <w:pStyle w:val="Ttulo2"/>
        <w:rPr>
          <w:sz w:val="10"/>
          <w:szCs w:val="10"/>
        </w:rPr>
      </w:pPr>
    </w:p>
    <w:p w14:paraId="3B8D19FA" w14:textId="47399B0F" w:rsidR="005F0066" w:rsidRPr="005F0066" w:rsidRDefault="00DD056C" w:rsidP="00057DF0">
      <w:pPr>
        <w:pStyle w:val="SemEspaamento"/>
        <w:numPr>
          <w:ilvl w:val="0"/>
          <w:numId w:val="6"/>
        </w:numPr>
        <w:spacing w:line="276" w:lineRule="auto"/>
        <w:rPr>
          <w:b/>
          <w:bCs/>
          <w:sz w:val="22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5F64C" wp14:editId="460017FE">
                <wp:simplePos x="0" y="0"/>
                <wp:positionH relativeFrom="column">
                  <wp:posOffset>5711190</wp:posOffset>
                </wp:positionH>
                <wp:positionV relativeFrom="paragraph">
                  <wp:posOffset>35560</wp:posOffset>
                </wp:positionV>
                <wp:extent cx="381000" cy="695325"/>
                <wp:effectExtent l="0" t="80963" r="0" b="71437"/>
                <wp:wrapNone/>
                <wp:docPr id="1908216207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04629">
                          <a:off x="0" y="0"/>
                          <a:ext cx="381000" cy="695325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2AA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449.7pt;margin-top:2.8pt;width:30pt;height:54.75pt;rotation:3937216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" adj="15682" fillcolor="#e00" strokecolor="black [3213]" strokeweight="1pt"/>
            </w:pict>
          </mc:Fallback>
        </mc:AlternateContent>
      </w:r>
      <w:r w:rsidR="005F0066" w:rsidRPr="005F0066">
        <w:rPr>
          <w:b/>
          <w:bCs/>
          <w:sz w:val="22"/>
          <w:szCs w:val="20"/>
        </w:rPr>
        <w:t>Imagens do veículo envolvido no fato criminoso, empreendendo fuga</w:t>
      </w:r>
      <w:r w:rsidR="00807D7A">
        <w:rPr>
          <w:b/>
          <w:bCs/>
          <w:sz w:val="22"/>
          <w:szCs w:val="20"/>
        </w:rPr>
        <w:t xml:space="preserve"> </w:t>
      </w:r>
      <w:r w:rsidR="00454E72">
        <w:rPr>
          <w:b/>
          <w:bCs/>
          <w:sz w:val="22"/>
          <w:szCs w:val="20"/>
          <w:u w:val="single"/>
        </w:rPr>
        <w:t>PELO</w:t>
      </w:r>
      <w:r w:rsidR="00807D7A">
        <w:rPr>
          <w:b/>
          <w:bCs/>
          <w:sz w:val="22"/>
          <w:szCs w:val="20"/>
        </w:rPr>
        <w:t xml:space="preserve"> </w:t>
      </w:r>
      <w:r w:rsidR="00807D7A" w:rsidRPr="00807D7A">
        <w:rPr>
          <w:b/>
          <w:bCs/>
          <w:sz w:val="22"/>
          <w:szCs w:val="20"/>
          <w:u w:val="single"/>
        </w:rPr>
        <w:t>NORTE</w:t>
      </w:r>
      <w:r w:rsidR="00807D7A">
        <w:rPr>
          <w:b/>
          <w:bCs/>
          <w:sz w:val="22"/>
          <w:szCs w:val="20"/>
        </w:rPr>
        <w:t xml:space="preserve"> do município de Orleans/SC</w:t>
      </w:r>
      <w:r w:rsidR="005F0066" w:rsidRPr="005F0066">
        <w:rPr>
          <w:b/>
          <w:bCs/>
          <w:sz w:val="22"/>
          <w:szCs w:val="20"/>
        </w:rPr>
        <w:t>:</w:t>
      </w:r>
    </w:p>
    <w:p w14:paraId="36433152" w14:textId="77777777" w:rsidR="005F0066" w:rsidRPr="00454E72" w:rsidRDefault="005F0066" w:rsidP="00C44136">
      <w:pPr>
        <w:pStyle w:val="SemEspaamento"/>
        <w:numPr>
          <w:ilvl w:val="0"/>
          <w:numId w:val="0"/>
        </w:numPr>
        <w:rPr>
          <w:b/>
          <w:bCs/>
          <w:sz w:val="12"/>
          <w:szCs w:val="10"/>
        </w:rPr>
      </w:pPr>
    </w:p>
    <w:p w14:paraId="7860DAA6" w14:textId="77777777" w:rsidR="005F0066" w:rsidRDefault="005F0066" w:rsidP="006308D5">
      <w:pPr>
        <w:pStyle w:val="SemEspaamento"/>
        <w:numPr>
          <w:ilvl w:val="0"/>
          <w:numId w:val="0"/>
        </w:numPr>
        <w:ind w:left="-567"/>
        <w:jc w:val="center"/>
        <w:rPr>
          <w:sz w:val="10"/>
          <w:szCs w:val="8"/>
        </w:rPr>
      </w:pPr>
      <w:r>
        <w:rPr>
          <w:noProof/>
        </w:rPr>
        <w:drawing>
          <wp:inline distT="0" distB="0" distL="0" distR="0" wp14:anchorId="42761318" wp14:editId="17276B47">
            <wp:extent cx="6376341" cy="3276600"/>
            <wp:effectExtent l="0" t="0" r="5715" b="0"/>
            <wp:docPr id="1783212995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718" cy="329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14C1" w14:textId="36520520" w:rsidR="005F0066" w:rsidRDefault="005F0066" w:rsidP="005F0066">
      <w:pPr>
        <w:pStyle w:val="SemEspaamento"/>
        <w:numPr>
          <w:ilvl w:val="0"/>
          <w:numId w:val="0"/>
        </w:numPr>
        <w:ind w:left="-709"/>
        <w:jc w:val="center"/>
        <w:rPr>
          <w:sz w:val="10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05163E" wp14:editId="61AC8926">
                <wp:simplePos x="0" y="0"/>
                <wp:positionH relativeFrom="column">
                  <wp:posOffset>5768975</wp:posOffset>
                </wp:positionH>
                <wp:positionV relativeFrom="paragraph">
                  <wp:posOffset>257809</wp:posOffset>
                </wp:positionV>
                <wp:extent cx="381000" cy="669028"/>
                <wp:effectExtent l="76200" t="0" r="38100" b="17145"/>
                <wp:wrapNone/>
                <wp:docPr id="1232411710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95398">
                          <a:off x="0" y="0"/>
                          <a:ext cx="381000" cy="669028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9AF57" id="Seta: para Baixo 2" o:spid="_x0000_s1026" type="#_x0000_t67" style="position:absolute;margin-left:454.25pt;margin-top:20.3pt;width:30pt;height:52.7pt;rotation:9606920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" adj="15450" fillcolor="#e00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875F81C" wp14:editId="5FDC03F9">
            <wp:extent cx="6575112" cy="3524250"/>
            <wp:effectExtent l="0" t="0" r="0" b="0"/>
            <wp:docPr id="82283742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958" cy="358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32AE" w14:textId="733F6E74" w:rsidR="00807D7A" w:rsidRPr="005F0066" w:rsidRDefault="00807D7A" w:rsidP="00807D7A">
      <w:pPr>
        <w:pStyle w:val="SemEspaamento"/>
        <w:numPr>
          <w:ilvl w:val="0"/>
          <w:numId w:val="6"/>
        </w:numPr>
        <w:rPr>
          <w:b/>
          <w:bCs/>
          <w:sz w:val="22"/>
          <w:szCs w:val="20"/>
        </w:rPr>
      </w:pPr>
      <w:r w:rsidRPr="005F0066">
        <w:rPr>
          <w:b/>
          <w:bCs/>
          <w:sz w:val="22"/>
          <w:szCs w:val="20"/>
        </w:rPr>
        <w:t>Image</w:t>
      </w:r>
      <w:r>
        <w:rPr>
          <w:b/>
          <w:bCs/>
          <w:sz w:val="22"/>
          <w:szCs w:val="20"/>
        </w:rPr>
        <w:t>m</w:t>
      </w:r>
      <w:r w:rsidRPr="005F0066">
        <w:rPr>
          <w:b/>
          <w:bCs/>
          <w:sz w:val="22"/>
          <w:szCs w:val="20"/>
        </w:rPr>
        <w:t xml:space="preserve"> do veículo </w:t>
      </w:r>
      <w:r>
        <w:rPr>
          <w:b/>
          <w:bCs/>
          <w:sz w:val="22"/>
          <w:szCs w:val="20"/>
        </w:rPr>
        <w:t xml:space="preserve">do paciente </w:t>
      </w:r>
      <w:r w:rsidRPr="00807D7A">
        <w:rPr>
          <w:b/>
          <w:bCs/>
          <w:sz w:val="22"/>
          <w:szCs w:val="20"/>
          <w:u w:val="single"/>
        </w:rPr>
        <w:t>SAINDO</w:t>
      </w:r>
      <w:r>
        <w:rPr>
          <w:b/>
          <w:bCs/>
          <w:sz w:val="22"/>
          <w:szCs w:val="20"/>
        </w:rPr>
        <w:t xml:space="preserve"> </w:t>
      </w:r>
      <w:r w:rsidR="00454E72" w:rsidRPr="00807D7A">
        <w:rPr>
          <w:b/>
          <w:bCs/>
          <w:sz w:val="22"/>
          <w:szCs w:val="20"/>
          <w:u w:val="single"/>
        </w:rPr>
        <w:t>PELO</w:t>
      </w:r>
      <w:r w:rsidR="00454E72">
        <w:rPr>
          <w:b/>
          <w:bCs/>
          <w:sz w:val="22"/>
          <w:szCs w:val="20"/>
        </w:rPr>
        <w:t xml:space="preserve"> </w:t>
      </w:r>
      <w:r w:rsidRPr="00807D7A">
        <w:rPr>
          <w:b/>
          <w:bCs/>
          <w:sz w:val="22"/>
          <w:szCs w:val="20"/>
          <w:u w:val="single"/>
        </w:rPr>
        <w:t>SUL</w:t>
      </w:r>
      <w:r>
        <w:rPr>
          <w:b/>
          <w:bCs/>
          <w:sz w:val="22"/>
          <w:szCs w:val="20"/>
        </w:rPr>
        <w:t xml:space="preserve"> do município de Orleans/SC:</w:t>
      </w:r>
    </w:p>
    <w:p w14:paraId="088AED13" w14:textId="77777777" w:rsidR="005F0066" w:rsidRPr="00FF14A6" w:rsidRDefault="005F0066" w:rsidP="001D468F">
      <w:pPr>
        <w:rPr>
          <w:sz w:val="20"/>
          <w:szCs w:val="20"/>
        </w:rPr>
      </w:pPr>
    </w:p>
    <w:p w14:paraId="7C9090B4" w14:textId="77777777" w:rsidR="00831AD4" w:rsidRDefault="00831AD4" w:rsidP="001D468F">
      <w:pPr>
        <w:pStyle w:val="SemEspaamento"/>
        <w:numPr>
          <w:ilvl w:val="0"/>
          <w:numId w:val="0"/>
        </w:numPr>
        <w:ind w:left="-1134"/>
        <w:jc w:val="center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0C32AA" wp14:editId="3A5457FE">
                <wp:simplePos x="0" y="0"/>
                <wp:positionH relativeFrom="column">
                  <wp:posOffset>2178050</wp:posOffset>
                </wp:positionH>
                <wp:positionV relativeFrom="paragraph">
                  <wp:posOffset>1943735</wp:posOffset>
                </wp:positionV>
                <wp:extent cx="507900" cy="894286"/>
                <wp:effectExtent l="133350" t="0" r="83185" b="20320"/>
                <wp:wrapNone/>
                <wp:docPr id="497662342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42185">
                          <a:off x="0" y="0"/>
                          <a:ext cx="507900" cy="89428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C8E1A" id="Seta: para Baixo 13" o:spid="_x0000_s1026" type="#_x0000_t67" style="position:absolute;margin-left:171.5pt;margin-top:153.05pt;width:40pt;height:70.4pt;rotation:-9456643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" adj="15466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B0FDA8C" wp14:editId="18F378B2">
            <wp:extent cx="7174123" cy="4171950"/>
            <wp:effectExtent l="0" t="0" r="8255" b="0"/>
            <wp:docPr id="908482720" name="Imagem 1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035" cy="426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3C55" w14:textId="77777777" w:rsidR="005F0066" w:rsidRPr="00286980" w:rsidRDefault="005F0066" w:rsidP="001D468F">
      <w:pPr>
        <w:pStyle w:val="Ttulo2"/>
      </w:pPr>
    </w:p>
    <w:p w14:paraId="265BCB85" w14:textId="569FE65F" w:rsidR="001D468F" w:rsidRDefault="0045330A" w:rsidP="001D468F">
      <w:pPr>
        <w:pStyle w:val="SemEspaamento"/>
      </w:pPr>
      <w:r>
        <w:t xml:space="preserve">Para afastar qualquer dúvida sobre </w:t>
      </w:r>
      <w:r w:rsidR="00BD5E76">
        <w:t xml:space="preserve">a </w:t>
      </w:r>
      <w:r>
        <w:t>inocência do paciente,</w:t>
      </w:r>
      <w:r w:rsidR="00ED1C1B">
        <w:t xml:space="preserve"> cumpre</w:t>
      </w:r>
      <w:r w:rsidR="001D468F">
        <w:t xml:space="preserve"> </w:t>
      </w:r>
      <w:r w:rsidR="00ED1C1B">
        <w:t>expor</w:t>
      </w:r>
      <w:r w:rsidR="001D468F">
        <w:t xml:space="preserve"> o trajeto necessário para transitar, de automóvel, entre a </w:t>
      </w:r>
      <w:proofErr w:type="spellStart"/>
      <w:r w:rsidR="001D468F">
        <w:t>Orleplast</w:t>
      </w:r>
      <w:proofErr w:type="spellEnd"/>
      <w:r w:rsidR="00454E72">
        <w:t xml:space="preserve"> </w:t>
      </w:r>
      <w:r w:rsidR="00454E72" w:rsidRPr="00454E72">
        <w:rPr>
          <w:sz w:val="20"/>
          <w:szCs w:val="18"/>
        </w:rPr>
        <w:t>(local do fato criminoso</w:t>
      </w:r>
      <w:r w:rsidR="00C67899">
        <w:rPr>
          <w:sz w:val="20"/>
          <w:szCs w:val="18"/>
        </w:rPr>
        <w:t xml:space="preserve"> – norte de Orleans</w:t>
      </w:r>
      <w:r w:rsidR="00454E72" w:rsidRPr="00454E72">
        <w:rPr>
          <w:sz w:val="20"/>
          <w:szCs w:val="18"/>
        </w:rPr>
        <w:t>)</w:t>
      </w:r>
      <w:r w:rsidR="001D468F">
        <w:t xml:space="preserve"> e a saída sul de Orleans, sentido Criciúma</w:t>
      </w:r>
      <w:r w:rsidR="00ED1C1B">
        <w:t xml:space="preserve"> </w:t>
      </w:r>
      <w:r w:rsidR="00ED1C1B" w:rsidRPr="00ED1C1B">
        <w:rPr>
          <w:sz w:val="20"/>
          <w:szCs w:val="18"/>
        </w:rPr>
        <w:t>(local em que o paciente passou às 23h57m)</w:t>
      </w:r>
      <w:r w:rsidR="001D468F">
        <w:t xml:space="preserve">, para se constatar a distância a ser percorrida e o tempo estimado desse deslocamento, que </w:t>
      </w:r>
      <w:r w:rsidR="00DE48F4">
        <w:t>derrui</w:t>
      </w:r>
      <w:r w:rsidR="00736231">
        <w:t>, de uma vez por todas,</w:t>
      </w:r>
      <w:r w:rsidR="001D468F">
        <w:t xml:space="preserve"> qualquer possibilidade de o </w:t>
      </w:r>
      <w:r w:rsidR="00454E72">
        <w:t>paciente</w:t>
      </w:r>
      <w:r w:rsidR="001D468F">
        <w:t xml:space="preserve"> estar envolvido no </w:t>
      </w:r>
      <w:r w:rsidR="00454E72">
        <w:t>delito apurado</w:t>
      </w:r>
      <w:r w:rsidR="001D468F">
        <w:t xml:space="preserve"> </w:t>
      </w:r>
      <w:r w:rsidR="001D468F" w:rsidRPr="00962597">
        <w:rPr>
          <w:sz w:val="22"/>
          <w:szCs w:val="20"/>
        </w:rPr>
        <w:t xml:space="preserve">(7,5km – </w:t>
      </w:r>
      <w:r w:rsidR="001D468F" w:rsidRPr="00962597">
        <w:rPr>
          <w:b/>
          <w:bCs/>
          <w:sz w:val="22"/>
          <w:szCs w:val="20"/>
          <w:u w:val="single"/>
        </w:rPr>
        <w:t>pelo</w:t>
      </w:r>
      <w:r w:rsidR="001D468F" w:rsidRPr="00962597">
        <w:rPr>
          <w:b/>
          <w:bCs/>
          <w:sz w:val="22"/>
          <w:szCs w:val="20"/>
        </w:rPr>
        <w:t xml:space="preserve"> </w:t>
      </w:r>
      <w:r w:rsidR="001D468F" w:rsidRPr="00962597">
        <w:rPr>
          <w:b/>
          <w:bCs/>
          <w:sz w:val="22"/>
          <w:szCs w:val="20"/>
          <w:u w:val="single"/>
        </w:rPr>
        <w:t>menos</w:t>
      </w:r>
      <w:r w:rsidR="001D468F" w:rsidRPr="00962597">
        <w:rPr>
          <w:b/>
          <w:bCs/>
          <w:sz w:val="22"/>
          <w:szCs w:val="20"/>
        </w:rPr>
        <w:t xml:space="preserve"> </w:t>
      </w:r>
      <w:r w:rsidR="001D468F" w:rsidRPr="00962597">
        <w:rPr>
          <w:b/>
          <w:bCs/>
          <w:sz w:val="22"/>
          <w:szCs w:val="20"/>
          <w:u w:val="single"/>
        </w:rPr>
        <w:t>11</w:t>
      </w:r>
      <w:r w:rsidR="001D468F" w:rsidRPr="00962597">
        <w:rPr>
          <w:b/>
          <w:bCs/>
          <w:sz w:val="22"/>
          <w:szCs w:val="20"/>
        </w:rPr>
        <w:t xml:space="preserve"> </w:t>
      </w:r>
      <w:r w:rsidR="001D468F" w:rsidRPr="00962597">
        <w:rPr>
          <w:b/>
          <w:bCs/>
          <w:sz w:val="22"/>
          <w:szCs w:val="20"/>
          <w:u w:val="single"/>
        </w:rPr>
        <w:t>min</w:t>
      </w:r>
      <w:r w:rsidR="001D468F" w:rsidRPr="00962597">
        <w:rPr>
          <w:b/>
          <w:bCs/>
          <w:sz w:val="22"/>
          <w:szCs w:val="20"/>
        </w:rPr>
        <w:t xml:space="preserve"> de carro</w:t>
      </w:r>
      <w:r w:rsidR="001D468F" w:rsidRPr="00962597">
        <w:rPr>
          <w:sz w:val="22"/>
          <w:szCs w:val="20"/>
        </w:rPr>
        <w:t xml:space="preserve"> – informação extraída do </w:t>
      </w:r>
      <w:r w:rsidR="001D468F" w:rsidRPr="00962597">
        <w:rPr>
          <w:i/>
          <w:iCs/>
          <w:sz w:val="22"/>
          <w:szCs w:val="20"/>
        </w:rPr>
        <w:t>Google Maps</w:t>
      </w:r>
      <w:r w:rsidR="001D468F" w:rsidRPr="00962597">
        <w:rPr>
          <w:sz w:val="22"/>
          <w:szCs w:val="20"/>
        </w:rPr>
        <w:t>)</w:t>
      </w:r>
      <w:r w:rsidR="001D468F">
        <w:t>:</w:t>
      </w:r>
    </w:p>
    <w:p w14:paraId="2A9B67D6" w14:textId="77777777" w:rsidR="001D468F" w:rsidRPr="00C02384" w:rsidRDefault="001D468F" w:rsidP="001D468F">
      <w:pPr>
        <w:pStyle w:val="Ttulo2"/>
        <w:rPr>
          <w:sz w:val="12"/>
          <w:szCs w:val="12"/>
        </w:rPr>
      </w:pPr>
    </w:p>
    <w:p w14:paraId="26EB5143" w14:textId="40A578B6" w:rsidR="001D468F" w:rsidRPr="00013233" w:rsidRDefault="001D468F" w:rsidP="00057DF0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14A959" wp14:editId="39D9B923">
                <wp:simplePos x="0" y="0"/>
                <wp:positionH relativeFrom="column">
                  <wp:posOffset>2633345</wp:posOffset>
                </wp:positionH>
                <wp:positionV relativeFrom="paragraph">
                  <wp:posOffset>476250</wp:posOffset>
                </wp:positionV>
                <wp:extent cx="542925" cy="1000125"/>
                <wp:effectExtent l="19050" t="0" r="28575" b="47625"/>
                <wp:wrapNone/>
                <wp:docPr id="681663910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000125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26CFE" id="Seta: para Baixo 3" o:spid="_x0000_s1026" type="#_x0000_t67" style="position:absolute;margin-left:207.35pt;margin-top:37.5pt;width:42.75pt;height:78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" adj="15737" fillcolor="#deeaf6 [664]" strokecolor="black [3213]" strokeweight="1pt"/>
            </w:pict>
          </mc:Fallback>
        </mc:AlternateContent>
      </w:r>
    </w:p>
    <w:p w14:paraId="2C994CFC" w14:textId="77777777" w:rsidR="001D468F" w:rsidRDefault="001D468F" w:rsidP="001D468F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30F161D" wp14:editId="7791AE04">
            <wp:extent cx="4610100" cy="6639253"/>
            <wp:effectExtent l="0" t="0" r="0" b="9525"/>
            <wp:docPr id="958885750" name="Imagem 7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750" name="Imagem 7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688" cy="675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D12D" w14:textId="102B2AA1" w:rsidR="0045330A" w:rsidRDefault="0045330A" w:rsidP="001D468F">
      <w:pPr>
        <w:pStyle w:val="Ttulo2"/>
      </w:pPr>
    </w:p>
    <w:p w14:paraId="5AAD2810" w14:textId="47609CE5" w:rsidR="00C9166A" w:rsidRDefault="000074A2" w:rsidP="00B210E2">
      <w:pPr>
        <w:pStyle w:val="SemEspaamento"/>
      </w:pPr>
      <w:r>
        <w:t xml:space="preserve">Dispensando maiores digressões, </w:t>
      </w:r>
      <w:r w:rsidR="00E17997">
        <w:t xml:space="preserve">ao ser devidamente esclarecida </w:t>
      </w:r>
      <w:r w:rsidR="00AB0A6E">
        <w:t xml:space="preserve">e corrigida </w:t>
      </w:r>
      <w:r w:rsidR="00E17997">
        <w:t>essa questão de fato</w:t>
      </w:r>
      <w:r w:rsidR="00831AD4">
        <w:t xml:space="preserve">, </w:t>
      </w:r>
      <w:r w:rsidR="00E17997">
        <w:t>que é o que o</w:t>
      </w:r>
      <w:r w:rsidR="00CF748B">
        <w:t xml:space="preserve">s impetrantes estão </w:t>
      </w:r>
      <w:r w:rsidR="00E17997">
        <w:t>buscando durante toda</w:t>
      </w:r>
      <w:r w:rsidR="00F80AA1">
        <w:t>s</w:t>
      </w:r>
      <w:r w:rsidR="00E17997">
        <w:t xml:space="preserve"> </w:t>
      </w:r>
      <w:r w:rsidR="00F80AA1">
        <w:t>as instâncias recursais</w:t>
      </w:r>
      <w:r w:rsidR="00E17997">
        <w:t xml:space="preserve">, </w:t>
      </w:r>
      <w:r w:rsidR="00AE26F2">
        <w:t xml:space="preserve">a </w:t>
      </w:r>
      <w:r w:rsidR="00AE26F2" w:rsidRPr="006046F4">
        <w:rPr>
          <w:u w:val="single"/>
        </w:rPr>
        <w:t>concessão</w:t>
      </w:r>
      <w:r w:rsidR="00AE26F2">
        <w:t xml:space="preserve"> </w:t>
      </w:r>
      <w:r w:rsidR="00AE26F2" w:rsidRPr="006046F4">
        <w:rPr>
          <w:u w:val="single"/>
        </w:rPr>
        <w:t>da</w:t>
      </w:r>
      <w:r w:rsidR="00AE26F2">
        <w:t xml:space="preserve"> </w:t>
      </w:r>
      <w:r w:rsidR="00AE26F2" w:rsidRPr="006046F4">
        <w:rPr>
          <w:u w:val="single"/>
        </w:rPr>
        <w:t>ordem</w:t>
      </w:r>
      <w:r w:rsidR="00AE26F2">
        <w:t xml:space="preserve"> </w:t>
      </w:r>
      <w:r w:rsidR="00AE26F2" w:rsidRPr="006046F4">
        <w:rPr>
          <w:u w:val="single"/>
        </w:rPr>
        <w:t>para</w:t>
      </w:r>
      <w:r w:rsidR="00AE26F2">
        <w:t xml:space="preserve"> </w:t>
      </w:r>
      <w:r w:rsidR="00AE26F2" w:rsidRPr="006046F4">
        <w:rPr>
          <w:u w:val="single"/>
        </w:rPr>
        <w:t>absolver</w:t>
      </w:r>
      <w:r w:rsidR="00AE26F2">
        <w:t xml:space="preserve"> </w:t>
      </w:r>
      <w:r w:rsidR="00AE26F2" w:rsidRPr="006046F4">
        <w:rPr>
          <w:u w:val="single"/>
        </w:rPr>
        <w:t>o</w:t>
      </w:r>
      <w:r w:rsidR="00AE26F2">
        <w:t xml:space="preserve"> </w:t>
      </w:r>
      <w:r w:rsidR="00DD4652" w:rsidRPr="006046F4">
        <w:rPr>
          <w:u w:val="single"/>
        </w:rPr>
        <w:t>paciente</w:t>
      </w:r>
      <w:r w:rsidR="00DD4652">
        <w:t xml:space="preserve"> </w:t>
      </w:r>
      <w:r w:rsidR="00DD4652" w:rsidRPr="006046F4">
        <w:rPr>
          <w:u w:val="single"/>
        </w:rPr>
        <w:t>é</w:t>
      </w:r>
      <w:r w:rsidR="00DD4652">
        <w:t xml:space="preserve"> </w:t>
      </w:r>
      <w:r w:rsidR="00DD4652" w:rsidRPr="006046F4">
        <w:rPr>
          <w:u w:val="single"/>
        </w:rPr>
        <w:t>medida</w:t>
      </w:r>
      <w:r w:rsidR="00DD4652">
        <w:t xml:space="preserve"> </w:t>
      </w:r>
      <w:r w:rsidR="00DD4652" w:rsidRPr="006046F4">
        <w:rPr>
          <w:u w:val="single"/>
        </w:rPr>
        <w:t>de</w:t>
      </w:r>
      <w:r w:rsidR="00DD4652">
        <w:t xml:space="preserve"> </w:t>
      </w:r>
      <w:r w:rsidR="00DD4652" w:rsidRPr="006046F4">
        <w:rPr>
          <w:u w:val="single"/>
        </w:rPr>
        <w:t>Justiça</w:t>
      </w:r>
      <w:r w:rsidR="00DD4652">
        <w:t xml:space="preserve">, </w:t>
      </w:r>
      <w:r w:rsidR="00C9166A">
        <w:t xml:space="preserve">de modo a encerrar o constrangimento ilegal a que o paciente está submetido pelo ato coator, </w:t>
      </w:r>
      <w:r w:rsidR="00DD4652">
        <w:t xml:space="preserve">sobretudo </w:t>
      </w:r>
      <w:r w:rsidR="00E17997">
        <w:t>porque</w:t>
      </w:r>
      <w:r w:rsidR="00DD4652">
        <w:t>, como visto,</w:t>
      </w:r>
      <w:r w:rsidR="00E17997">
        <w:t xml:space="preserve"> </w:t>
      </w:r>
      <w:r w:rsidR="00AE26F2" w:rsidRPr="00C9166A">
        <w:rPr>
          <w:b/>
          <w:bCs/>
        </w:rPr>
        <w:t>está</w:t>
      </w:r>
      <w:r w:rsidR="00AE26F2">
        <w:t xml:space="preserve"> </w:t>
      </w:r>
      <w:r w:rsidR="00E17997" w:rsidRPr="00C9166A">
        <w:rPr>
          <w:b/>
          <w:bCs/>
        </w:rPr>
        <w:t>provad</w:t>
      </w:r>
      <w:r w:rsidR="00F80AA1" w:rsidRPr="00C9166A">
        <w:rPr>
          <w:b/>
          <w:bCs/>
        </w:rPr>
        <w:t xml:space="preserve">o que o paciente não </w:t>
      </w:r>
      <w:r w:rsidR="00334CA7" w:rsidRPr="00C9166A">
        <w:rPr>
          <w:b/>
          <w:bCs/>
        </w:rPr>
        <w:t xml:space="preserve">participou do fato criminoso </w:t>
      </w:r>
      <w:r w:rsidR="00E17997">
        <w:t xml:space="preserve">ou, para dizer o mínimo, </w:t>
      </w:r>
      <w:r w:rsidR="00334CA7">
        <w:t xml:space="preserve">que </w:t>
      </w:r>
      <w:r w:rsidR="00BA5ADD">
        <w:t xml:space="preserve">faltam </w:t>
      </w:r>
      <w:r w:rsidR="00E17997">
        <w:t xml:space="preserve">provas suficientes para </w:t>
      </w:r>
      <w:r w:rsidR="00CF748B">
        <w:t>confirmar</w:t>
      </w:r>
      <w:r w:rsidR="00334CA7" w:rsidRPr="00334CA7">
        <w:t xml:space="preserve"> </w:t>
      </w:r>
      <w:r w:rsidR="00334CA7">
        <w:t>a autoria, com a certeza necessária para o édito condenatório,</w:t>
      </w:r>
      <w:r w:rsidR="00DD4652">
        <w:t xml:space="preserve"> </w:t>
      </w:r>
      <w:r w:rsidR="00BA5ADD">
        <w:t xml:space="preserve">de acordo com </w:t>
      </w:r>
      <w:r w:rsidR="00C9166A">
        <w:t>a</w:t>
      </w:r>
      <w:r w:rsidR="00F560CA">
        <w:t xml:space="preserve"> própria</w:t>
      </w:r>
      <w:r w:rsidR="00C9166A">
        <w:t xml:space="preserve"> apuração realizada</w:t>
      </w:r>
      <w:r w:rsidR="00407B28">
        <w:t xml:space="preserve"> pela autoridade policial</w:t>
      </w:r>
      <w:r w:rsidR="00BA5ADD">
        <w:t xml:space="preserve"> no Relatório Policial n. 77/2022/SIC </w:t>
      </w:r>
      <w:r w:rsidR="00BA5ADD" w:rsidRPr="00C9166A">
        <w:rPr>
          <w:sz w:val="20"/>
          <w:szCs w:val="18"/>
        </w:rPr>
        <w:t>(</w:t>
      </w:r>
      <w:r w:rsidR="00BA5ADD" w:rsidRPr="00C9166A">
        <w:rPr>
          <w:b/>
          <w:bCs/>
          <w:sz w:val="20"/>
          <w:szCs w:val="18"/>
        </w:rPr>
        <w:t>doc. 3</w:t>
      </w:r>
      <w:r w:rsidR="00BA5ADD" w:rsidRPr="00C9166A">
        <w:rPr>
          <w:sz w:val="20"/>
          <w:szCs w:val="18"/>
        </w:rPr>
        <w:t>)</w:t>
      </w:r>
      <w:r w:rsidR="00407B28">
        <w:t>.</w:t>
      </w:r>
    </w:p>
    <w:p w14:paraId="4DC7C8B1" w14:textId="77777777" w:rsidR="00B31F25" w:rsidRPr="004B2ED8" w:rsidRDefault="00B31F25" w:rsidP="004B2ED8"/>
    <w:p w14:paraId="111F3641" w14:textId="606FCB7D" w:rsidR="000169F1" w:rsidRPr="00136102" w:rsidRDefault="0006574F" w:rsidP="00057DF0">
      <w:pPr>
        <w:pStyle w:val="Ttulo"/>
      </w:pPr>
      <w:r>
        <w:t>I</w:t>
      </w:r>
      <w:r w:rsidR="00ED74F5">
        <w:t>II</w:t>
      </w:r>
      <w:r w:rsidR="00085C4E">
        <w:t xml:space="preserve"> – </w:t>
      </w:r>
      <w:r w:rsidR="000169F1">
        <w:t>REQUERIMENTOS</w:t>
      </w:r>
    </w:p>
    <w:p w14:paraId="757103B2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6145779" w14:textId="17D31B29" w:rsidR="00D21C09" w:rsidRPr="00D21C09" w:rsidRDefault="00D21C09" w:rsidP="00D21C09">
      <w:pPr>
        <w:pStyle w:val="SemEspaamento"/>
      </w:pPr>
      <w:r w:rsidRPr="00D21C09">
        <w:t xml:space="preserve">Ante o exposto, em razão do constrangimento ilegal </w:t>
      </w:r>
      <w:r w:rsidR="002F01B6">
        <w:t>ao</w:t>
      </w:r>
      <w:r w:rsidRPr="00D21C09">
        <w:t xml:space="preserve"> qual está sendo submetido o paciente, é est</w:t>
      </w:r>
      <w:r w:rsidR="00C20226">
        <w:t xml:space="preserve">e </w:t>
      </w:r>
      <w:r w:rsidR="00C20226">
        <w:rPr>
          <w:i/>
          <w:iCs/>
        </w:rPr>
        <w:t>writ</w:t>
      </w:r>
      <w:r w:rsidRPr="00D21C09">
        <w:t xml:space="preserve"> para requerer a Vossa Excelência:</w:t>
      </w:r>
    </w:p>
    <w:p w14:paraId="3F1781B4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3D79FF9" w14:textId="32B4D21C" w:rsidR="000169F1" w:rsidRDefault="000169F1" w:rsidP="000169F1">
      <w:pPr>
        <w:pStyle w:val="SemEspaamento"/>
        <w:numPr>
          <w:ilvl w:val="0"/>
          <w:numId w:val="2"/>
        </w:numPr>
        <w:ind w:left="0" w:firstLine="1418"/>
      </w:pPr>
      <w:r>
        <w:t>a intimação d</w:t>
      </w:r>
      <w:r w:rsidR="00D21C09">
        <w:t>a</w:t>
      </w:r>
      <w:r>
        <w:t xml:space="preserve"> </w:t>
      </w:r>
      <w:r w:rsidR="00FB53E0">
        <w:t xml:space="preserve">douta Procuradoria-Geral da </w:t>
      </w:r>
      <w:r w:rsidR="000718BF">
        <w:t>República</w:t>
      </w:r>
      <w:r w:rsidR="00FB53E0">
        <w:t xml:space="preserve"> para, querendo, </w:t>
      </w:r>
      <w:r w:rsidR="002F01B6">
        <w:t>manifestar-se</w:t>
      </w:r>
      <w:r>
        <w:t>;</w:t>
      </w:r>
    </w:p>
    <w:p w14:paraId="4AA4E9F7" w14:textId="56D197B5" w:rsidR="000718BF" w:rsidRDefault="000718BF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dispensa de informações, </w:t>
      </w:r>
      <w:r w:rsidR="002F01B6">
        <w:t xml:space="preserve">tendo em vista </w:t>
      </w:r>
      <w:r w:rsidR="009823C3">
        <w:t xml:space="preserve">que o feito </w:t>
      </w:r>
      <w:r w:rsidR="009A055F">
        <w:t>se encontra</w:t>
      </w:r>
      <w:r w:rsidR="009823C3">
        <w:t xml:space="preserve"> devidamente instruído;</w:t>
      </w:r>
    </w:p>
    <w:p w14:paraId="0220D52C" w14:textId="65654019" w:rsidR="000169F1" w:rsidRDefault="00FB53E0" w:rsidP="00860385">
      <w:pPr>
        <w:pStyle w:val="SemEspaamento"/>
        <w:numPr>
          <w:ilvl w:val="0"/>
          <w:numId w:val="2"/>
        </w:numPr>
        <w:ind w:left="0" w:firstLine="1418"/>
      </w:pPr>
      <w:r>
        <w:t xml:space="preserve">a concessão da ordem, inclusive </w:t>
      </w:r>
      <w:r>
        <w:rPr>
          <w:i/>
          <w:iCs/>
        </w:rPr>
        <w:t xml:space="preserve">ex </w:t>
      </w:r>
      <w:proofErr w:type="spellStart"/>
      <w:r>
        <w:rPr>
          <w:i/>
          <w:iCs/>
        </w:rPr>
        <w:t>officio</w:t>
      </w:r>
      <w:proofErr w:type="spellEnd"/>
      <w:r>
        <w:t xml:space="preserve">, para </w:t>
      </w:r>
      <w:r w:rsidR="00BA43E4">
        <w:t>absolver o paciente</w:t>
      </w:r>
      <w:r w:rsidR="003D683C">
        <w:t>,</w:t>
      </w:r>
      <w:r w:rsidR="00860385">
        <w:t xml:space="preserve"> na medida em que </w:t>
      </w:r>
      <w:r w:rsidR="00BA43E4">
        <w:t xml:space="preserve">a própria </w:t>
      </w:r>
      <w:r w:rsidR="009823C3">
        <w:t>investigação</w:t>
      </w:r>
      <w:r w:rsidR="006B214F">
        <w:t xml:space="preserve"> realizada pela Polícia Judiciária</w:t>
      </w:r>
      <w:r w:rsidR="00BA43E4">
        <w:t xml:space="preserve">, </w:t>
      </w:r>
      <w:r w:rsidR="00A43D31">
        <w:t xml:space="preserve">materializada no </w:t>
      </w:r>
      <w:r w:rsidR="009823C3">
        <w:t xml:space="preserve">Relatório </w:t>
      </w:r>
      <w:r w:rsidR="002F01B6">
        <w:t xml:space="preserve">de Investigação </w:t>
      </w:r>
      <w:r w:rsidR="009823C3">
        <w:t>Policial n. 77/2022/SIC</w:t>
      </w:r>
      <w:r w:rsidR="00A43D31">
        <w:t xml:space="preserve"> </w:t>
      </w:r>
      <w:r w:rsidR="00A43D31" w:rsidRPr="00A43D31">
        <w:rPr>
          <w:sz w:val="20"/>
          <w:szCs w:val="18"/>
        </w:rPr>
        <w:t>(</w:t>
      </w:r>
      <w:r w:rsidR="00A43D31" w:rsidRPr="00A43D31">
        <w:rPr>
          <w:b/>
          <w:bCs/>
          <w:sz w:val="20"/>
          <w:szCs w:val="18"/>
        </w:rPr>
        <w:t>doc. 3</w:t>
      </w:r>
      <w:r w:rsidR="00A43D31" w:rsidRPr="00A43D31">
        <w:rPr>
          <w:sz w:val="20"/>
          <w:szCs w:val="18"/>
        </w:rPr>
        <w:t>)</w:t>
      </w:r>
      <w:r w:rsidR="009823C3">
        <w:t xml:space="preserve">, </w:t>
      </w:r>
      <w:r w:rsidR="009823C3" w:rsidRPr="009A055F">
        <w:rPr>
          <w:u w:val="single"/>
        </w:rPr>
        <w:t>comprova</w:t>
      </w:r>
      <w:r w:rsidR="009823C3">
        <w:t xml:space="preserve"> </w:t>
      </w:r>
      <w:r w:rsidR="009823C3" w:rsidRPr="009A055F">
        <w:rPr>
          <w:u w:val="single"/>
        </w:rPr>
        <w:t>que</w:t>
      </w:r>
      <w:r w:rsidR="009823C3">
        <w:t xml:space="preserve"> </w:t>
      </w:r>
      <w:r w:rsidR="009823C3" w:rsidRPr="009A055F">
        <w:rPr>
          <w:u w:val="single"/>
        </w:rPr>
        <w:t>Fernando</w:t>
      </w:r>
      <w:r w:rsidR="009823C3">
        <w:t xml:space="preserve"> </w:t>
      </w:r>
      <w:r w:rsidR="009823C3" w:rsidRPr="009A055F">
        <w:rPr>
          <w:u w:val="single"/>
        </w:rPr>
        <w:t>não</w:t>
      </w:r>
      <w:r w:rsidR="009823C3">
        <w:t xml:space="preserve"> </w:t>
      </w:r>
      <w:r w:rsidR="009823C3" w:rsidRPr="009A055F">
        <w:rPr>
          <w:u w:val="single"/>
        </w:rPr>
        <w:t>participou</w:t>
      </w:r>
      <w:r w:rsidR="009823C3">
        <w:t xml:space="preserve"> </w:t>
      </w:r>
      <w:r w:rsidR="009823C3" w:rsidRPr="009A055F">
        <w:rPr>
          <w:u w:val="single"/>
        </w:rPr>
        <w:t>do</w:t>
      </w:r>
      <w:r w:rsidR="009823C3">
        <w:t xml:space="preserve"> </w:t>
      </w:r>
      <w:r w:rsidR="009823C3" w:rsidRPr="009A055F">
        <w:rPr>
          <w:u w:val="single"/>
        </w:rPr>
        <w:t>fato</w:t>
      </w:r>
      <w:r w:rsidR="009823C3">
        <w:t xml:space="preserve"> </w:t>
      </w:r>
      <w:r w:rsidR="009823C3" w:rsidRPr="009A055F">
        <w:rPr>
          <w:u w:val="single"/>
        </w:rPr>
        <w:t>criminoso</w:t>
      </w:r>
      <w:r w:rsidR="009823C3">
        <w:t xml:space="preserve"> ou, no mínimo, </w:t>
      </w:r>
      <w:r w:rsidR="002F01B6">
        <w:t xml:space="preserve">evidencia </w:t>
      </w:r>
      <w:r w:rsidR="009823C3">
        <w:t>que não existem provas suficientes para confirmar, para além de qualquer dúvida razoável, a autoria</w:t>
      </w:r>
      <w:r w:rsidR="002F01B6">
        <w:t xml:space="preserve"> delitiva</w:t>
      </w:r>
      <w:r w:rsidR="00860385">
        <w:t>.</w:t>
      </w:r>
    </w:p>
    <w:p w14:paraId="19DC73CD" w14:textId="77777777" w:rsidR="000169F1" w:rsidRPr="00B210C7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479448EC" w14:textId="336412A0" w:rsidR="000169F1" w:rsidRPr="00136102" w:rsidRDefault="0090226D" w:rsidP="00F40E31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1EBE712F" w14:textId="77777777" w:rsidR="000169F1" w:rsidRDefault="000169F1" w:rsidP="00114CAA">
      <w:pPr>
        <w:pStyle w:val="Ttulo2"/>
        <w:rPr>
          <w:rFonts w:eastAsia="Calibri"/>
        </w:rPr>
      </w:pPr>
    </w:p>
    <w:p w14:paraId="0B08DDB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E2D5298" w14:textId="324EA88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07F0F">
        <w:rPr>
          <w:rFonts w:ascii="Arial" w:eastAsia="Calibri" w:hAnsi="Arial" w:cs="Times New Roman"/>
          <w:noProof/>
          <w:sz w:val="24"/>
          <w:szCs w:val="24"/>
        </w:rPr>
        <w:t>19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C6911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BBA2E7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96AEF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C39BF1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E422E56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BF88584" w14:textId="77777777" w:rsidR="000169F1" w:rsidRDefault="000169F1" w:rsidP="000169F1"/>
    <w:p w14:paraId="7826DE7C" w14:textId="77777777" w:rsidR="000169F1" w:rsidRDefault="000169F1" w:rsidP="000169F1"/>
    <w:p w14:paraId="1F5AB8FE" w14:textId="77777777" w:rsidR="00D01E7B" w:rsidRDefault="00D01E7B" w:rsidP="000169F1"/>
    <w:p w14:paraId="660381E5" w14:textId="77777777" w:rsidR="00D01E7B" w:rsidRDefault="00D01E7B" w:rsidP="000169F1"/>
    <w:p w14:paraId="6AE31D51" w14:textId="77777777" w:rsidR="00D01E7B" w:rsidRDefault="00D01E7B" w:rsidP="000169F1"/>
    <w:p w14:paraId="7C2C0FC1" w14:textId="765DC571" w:rsidR="00D01E7B" w:rsidRPr="00B2672B" w:rsidRDefault="00D01E7B" w:rsidP="006B5CAE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</w:t>
      </w:r>
      <w:r>
        <w:rPr>
          <w:rFonts w:cs="Arial"/>
          <w:u w:val="single"/>
        </w:rPr>
        <w:t>ESTE</w:t>
      </w:r>
      <w:r w:rsidRPr="00B2672B">
        <w:rPr>
          <w:rFonts w:cs="Arial"/>
          <w:u w:val="single"/>
        </w:rPr>
        <w:t xml:space="preserve"> </w:t>
      </w:r>
      <w:r>
        <w:rPr>
          <w:rFonts w:cs="Arial"/>
          <w:i/>
          <w:iCs/>
          <w:u w:val="single"/>
        </w:rPr>
        <w:t>MANDAMUS</w:t>
      </w:r>
      <w:r>
        <w:rPr>
          <w:rFonts w:cs="Arial"/>
          <w:u w:val="single"/>
        </w:rPr>
        <w:t>:</w:t>
      </w:r>
    </w:p>
    <w:p w14:paraId="41656CBA" w14:textId="42294494" w:rsidR="00D01E7B" w:rsidRPr="00167F26" w:rsidRDefault="00D01E7B" w:rsidP="006B5CAE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A813DC">
        <w:rPr>
          <w:rFonts w:ascii="Arial" w:hAnsi="Arial" w:cs="Arial"/>
        </w:rPr>
        <w:t>Acórdão</w:t>
      </w:r>
      <w:r>
        <w:rPr>
          <w:rFonts w:ascii="Arial" w:hAnsi="Arial" w:cs="Arial"/>
        </w:rPr>
        <w:t xml:space="preserve"> que constitui o ato coator</w:t>
      </w:r>
      <w:r w:rsidR="00A813DC">
        <w:rPr>
          <w:rFonts w:ascii="Arial" w:hAnsi="Arial" w:cs="Arial"/>
        </w:rPr>
        <w:t xml:space="preserve"> impugnado</w:t>
      </w:r>
      <w:r>
        <w:rPr>
          <w:rFonts w:ascii="Arial" w:hAnsi="Arial" w:cs="Arial"/>
        </w:rPr>
        <w:t>;</w:t>
      </w:r>
    </w:p>
    <w:p w14:paraId="247517D1" w14:textId="77777777" w:rsidR="00DB48AF" w:rsidRDefault="00DB48AF" w:rsidP="00DB48AF">
      <w:p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Doc. 1-A</w:t>
      </w:r>
      <w:r>
        <w:rPr>
          <w:rFonts w:ascii="Arial" w:hAnsi="Arial" w:cs="Arial"/>
          <w:bCs/>
        </w:rPr>
        <w:t>: Procuração outorgada aos impetrantes;</w:t>
      </w:r>
    </w:p>
    <w:p w14:paraId="1BAC718A" w14:textId="0F2B8371" w:rsidR="00D01E7B" w:rsidRPr="00C477FA" w:rsidRDefault="00D01E7B" w:rsidP="006B5CAE">
      <w:pPr>
        <w:spacing w:after="0"/>
        <w:jc w:val="both"/>
      </w:pPr>
      <w:r w:rsidRPr="00C477FA">
        <w:rPr>
          <w:rFonts w:ascii="Arial" w:hAnsi="Arial" w:cs="Arial"/>
          <w:b/>
        </w:rPr>
        <w:t>Doc. 2</w:t>
      </w:r>
      <w:r w:rsidRPr="00C477FA">
        <w:rPr>
          <w:rFonts w:ascii="Arial" w:hAnsi="Arial" w:cs="Arial"/>
        </w:rPr>
        <w:t xml:space="preserve">: </w:t>
      </w:r>
      <w:r w:rsidR="00C477FA" w:rsidRPr="00C477FA">
        <w:rPr>
          <w:rFonts w:ascii="Arial" w:hAnsi="Arial" w:cs="Arial"/>
        </w:rPr>
        <w:t>Denúncia</w:t>
      </w:r>
      <w:r w:rsidRPr="00C477FA">
        <w:rPr>
          <w:rFonts w:ascii="Arial" w:hAnsi="Arial" w:cs="Arial"/>
        </w:rPr>
        <w:t>;</w:t>
      </w:r>
    </w:p>
    <w:p w14:paraId="0E7DAE93" w14:textId="1A9195AC" w:rsidR="00D01E7B" w:rsidRPr="00C477FA" w:rsidRDefault="00D01E7B" w:rsidP="006B5CAE">
      <w:pPr>
        <w:spacing w:after="0"/>
        <w:jc w:val="both"/>
      </w:pPr>
      <w:r w:rsidRPr="00C477FA">
        <w:rPr>
          <w:rFonts w:ascii="Arial" w:hAnsi="Arial" w:cs="Arial"/>
          <w:b/>
        </w:rPr>
        <w:t xml:space="preserve">Doc. </w:t>
      </w:r>
      <w:r w:rsidR="00C477FA" w:rsidRPr="00C477FA">
        <w:rPr>
          <w:rFonts w:ascii="Arial" w:hAnsi="Arial" w:cs="Arial"/>
          <w:b/>
        </w:rPr>
        <w:t>3</w:t>
      </w:r>
      <w:r w:rsidRPr="00C477FA">
        <w:rPr>
          <w:rFonts w:ascii="Arial" w:hAnsi="Arial" w:cs="Arial"/>
        </w:rPr>
        <w:t xml:space="preserve">: </w:t>
      </w:r>
      <w:r w:rsidR="005C117F" w:rsidRPr="005C117F">
        <w:rPr>
          <w:rFonts w:ascii="Arial" w:hAnsi="Arial" w:cs="Arial"/>
        </w:rPr>
        <w:t>Relatório de Investigação Policial n. 77/2022/SIC, que comprova que o paciente não participou da ação criminosa</w:t>
      </w:r>
      <w:r w:rsidRPr="00C477FA">
        <w:rPr>
          <w:rFonts w:ascii="Arial" w:hAnsi="Arial" w:cs="Arial"/>
        </w:rPr>
        <w:t>;</w:t>
      </w:r>
    </w:p>
    <w:p w14:paraId="1D32C2D9" w14:textId="5B45C444" w:rsidR="0092225F" w:rsidRPr="00E32479" w:rsidRDefault="005D14DF" w:rsidP="006B5CAE">
      <w:p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Doc. </w:t>
      </w:r>
      <w:r w:rsidR="00DB48AF">
        <w:rPr>
          <w:rFonts w:ascii="Arial" w:hAnsi="Arial" w:cs="Arial"/>
          <w:b/>
        </w:rPr>
        <w:t>4</w:t>
      </w:r>
      <w:r>
        <w:rPr>
          <w:rFonts w:ascii="Arial" w:hAnsi="Arial" w:cs="Arial"/>
          <w:bCs/>
        </w:rPr>
        <w:t xml:space="preserve">: </w:t>
      </w:r>
      <w:r w:rsidR="0092225F">
        <w:rPr>
          <w:rFonts w:ascii="Arial" w:hAnsi="Arial" w:cs="Arial"/>
          <w:bCs/>
        </w:rPr>
        <w:t xml:space="preserve">Íntegra do </w:t>
      </w:r>
      <w:r w:rsidR="0092225F" w:rsidRPr="0092225F">
        <w:rPr>
          <w:rFonts w:ascii="Arial" w:hAnsi="Arial" w:cs="Arial"/>
          <w:bCs/>
        </w:rPr>
        <w:t>IP n. 5001935-09.2023.8.24.0044</w:t>
      </w:r>
      <w:r w:rsidR="0092225F">
        <w:rPr>
          <w:rFonts w:ascii="Arial" w:hAnsi="Arial" w:cs="Arial"/>
          <w:bCs/>
        </w:rPr>
        <w:t xml:space="preserve">, que </w:t>
      </w:r>
      <w:r w:rsidR="00E32479">
        <w:rPr>
          <w:rFonts w:ascii="Arial" w:hAnsi="Arial" w:cs="Arial"/>
          <w:bCs/>
        </w:rPr>
        <w:t xml:space="preserve">fundamenta a demanda penal objeto deste </w:t>
      </w:r>
      <w:r w:rsidR="00E32479">
        <w:rPr>
          <w:rFonts w:ascii="Arial" w:hAnsi="Arial" w:cs="Arial"/>
          <w:bCs/>
          <w:i/>
          <w:iCs/>
        </w:rPr>
        <w:t>writ</w:t>
      </w:r>
      <w:r w:rsidR="00E32479">
        <w:rPr>
          <w:rFonts w:ascii="Arial" w:hAnsi="Arial" w:cs="Arial"/>
          <w:bCs/>
        </w:rPr>
        <w:t>;</w:t>
      </w:r>
    </w:p>
    <w:p w14:paraId="06322A78" w14:textId="4E434067" w:rsidR="00131BEB" w:rsidRPr="00C477FA" w:rsidRDefault="00E32479" w:rsidP="006B5CAE">
      <w:pPr>
        <w:spacing w:after="0"/>
        <w:jc w:val="both"/>
      </w:pPr>
      <w:r>
        <w:rPr>
          <w:rFonts w:ascii="Arial" w:hAnsi="Arial" w:cs="Arial"/>
          <w:b/>
        </w:rPr>
        <w:t>Doc. 5</w:t>
      </w:r>
      <w:r>
        <w:rPr>
          <w:rFonts w:ascii="Arial" w:hAnsi="Arial" w:cs="Arial"/>
          <w:bCs/>
        </w:rPr>
        <w:t xml:space="preserve">: </w:t>
      </w:r>
      <w:r w:rsidR="006B44FB">
        <w:rPr>
          <w:rFonts w:ascii="Arial" w:hAnsi="Arial" w:cs="Arial"/>
          <w:bCs/>
        </w:rPr>
        <w:t xml:space="preserve">Íntegra dos autos </w:t>
      </w:r>
      <w:r w:rsidR="00743F12">
        <w:rPr>
          <w:rFonts w:ascii="Arial" w:hAnsi="Arial" w:cs="Arial"/>
          <w:bCs/>
        </w:rPr>
        <w:t>do AgRg no AREsp n. 2.924.910/SC, em que foi proferido o ato coator</w:t>
      </w:r>
      <w:r w:rsidR="006B5CAE">
        <w:rPr>
          <w:rFonts w:ascii="Arial" w:hAnsi="Arial" w:cs="Arial"/>
        </w:rPr>
        <w:t>.</w:t>
      </w:r>
    </w:p>
    <w:sectPr w:rsidR="00131BEB" w:rsidRPr="00C477FA" w:rsidSect="004C4178">
      <w:headerReference w:type="default" r:id="rId12"/>
      <w:footerReference w:type="default" r:id="rId13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C3601" w14:textId="77777777" w:rsidR="00D164A6" w:rsidRDefault="00D164A6" w:rsidP="00943258">
      <w:pPr>
        <w:spacing w:after="0" w:line="240" w:lineRule="auto"/>
      </w:pPr>
      <w:r>
        <w:separator/>
      </w:r>
    </w:p>
  </w:endnote>
  <w:endnote w:type="continuationSeparator" w:id="0">
    <w:p w14:paraId="66D299E5" w14:textId="77777777" w:rsidR="00D164A6" w:rsidRDefault="00D164A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F06CF6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FA5CD48" wp14:editId="26C1237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27616616" name="Imagem 10276166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50237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95E5" w14:textId="77777777" w:rsidR="00D164A6" w:rsidRDefault="00D164A6" w:rsidP="00943258">
      <w:pPr>
        <w:spacing w:after="0" w:line="240" w:lineRule="auto"/>
      </w:pPr>
      <w:r>
        <w:separator/>
      </w:r>
    </w:p>
  </w:footnote>
  <w:footnote w:type="continuationSeparator" w:id="0">
    <w:p w14:paraId="17B80922" w14:textId="77777777" w:rsidR="00D164A6" w:rsidRDefault="00D164A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A5D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38F7D77" wp14:editId="42CD0E2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07932997" name="Imagem 90793299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D91CB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2E7D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D7E6CD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C895CA6"/>
    <w:multiLevelType w:val="hybridMultilevel"/>
    <w:tmpl w:val="C00C46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06342"/>
    <w:multiLevelType w:val="hybridMultilevel"/>
    <w:tmpl w:val="C00C46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244757874">
    <w:abstractNumId w:val="0"/>
    <w:lvlOverride w:ilvl="0">
      <w:startOverride w:val="1"/>
    </w:lvlOverride>
  </w:num>
  <w:num w:numId="5" w16cid:durableId="1409033404">
    <w:abstractNumId w:val="0"/>
    <w:lvlOverride w:ilvl="0">
      <w:startOverride w:val="1"/>
    </w:lvlOverride>
  </w:num>
  <w:num w:numId="6" w16cid:durableId="2114281166">
    <w:abstractNumId w:val="3"/>
  </w:num>
  <w:num w:numId="7" w16cid:durableId="627587493">
    <w:abstractNumId w:val="2"/>
  </w:num>
  <w:num w:numId="8" w16cid:durableId="1267928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78"/>
    <w:rsid w:val="00003F31"/>
    <w:rsid w:val="0000577A"/>
    <w:rsid w:val="000074A2"/>
    <w:rsid w:val="000169F1"/>
    <w:rsid w:val="00020BAE"/>
    <w:rsid w:val="00034A6B"/>
    <w:rsid w:val="0004298B"/>
    <w:rsid w:val="00057DF0"/>
    <w:rsid w:val="00062CE6"/>
    <w:rsid w:val="0006574F"/>
    <w:rsid w:val="000718BF"/>
    <w:rsid w:val="00071ECC"/>
    <w:rsid w:val="00077EB1"/>
    <w:rsid w:val="00085C4E"/>
    <w:rsid w:val="00097661"/>
    <w:rsid w:val="000A1651"/>
    <w:rsid w:val="000B2522"/>
    <w:rsid w:val="000B2C97"/>
    <w:rsid w:val="000C226D"/>
    <w:rsid w:val="000D228C"/>
    <w:rsid w:val="000D4D74"/>
    <w:rsid w:val="000E609D"/>
    <w:rsid w:val="00101158"/>
    <w:rsid w:val="00104DAF"/>
    <w:rsid w:val="0010714D"/>
    <w:rsid w:val="00114CAA"/>
    <w:rsid w:val="00121E62"/>
    <w:rsid w:val="00122B2B"/>
    <w:rsid w:val="00131BEB"/>
    <w:rsid w:val="0014186B"/>
    <w:rsid w:val="00144E7C"/>
    <w:rsid w:val="00163CD6"/>
    <w:rsid w:val="001667B0"/>
    <w:rsid w:val="0016736B"/>
    <w:rsid w:val="00170322"/>
    <w:rsid w:val="001761C0"/>
    <w:rsid w:val="00177F7E"/>
    <w:rsid w:val="00183BE2"/>
    <w:rsid w:val="00195CE3"/>
    <w:rsid w:val="001A6696"/>
    <w:rsid w:val="001B2B98"/>
    <w:rsid w:val="001B2E75"/>
    <w:rsid w:val="001C2CE3"/>
    <w:rsid w:val="001D17F3"/>
    <w:rsid w:val="001D468F"/>
    <w:rsid w:val="001E0739"/>
    <w:rsid w:val="001E742C"/>
    <w:rsid w:val="00201F45"/>
    <w:rsid w:val="00207BE4"/>
    <w:rsid w:val="002122FF"/>
    <w:rsid w:val="00214E09"/>
    <w:rsid w:val="00215756"/>
    <w:rsid w:val="002263DC"/>
    <w:rsid w:val="00254CD7"/>
    <w:rsid w:val="00272BFB"/>
    <w:rsid w:val="002824AD"/>
    <w:rsid w:val="00285758"/>
    <w:rsid w:val="00286980"/>
    <w:rsid w:val="00291F6C"/>
    <w:rsid w:val="002934B6"/>
    <w:rsid w:val="002A0813"/>
    <w:rsid w:val="002A6145"/>
    <w:rsid w:val="002A7A7D"/>
    <w:rsid w:val="002B0EE3"/>
    <w:rsid w:val="002B193F"/>
    <w:rsid w:val="002B4DEB"/>
    <w:rsid w:val="002D0256"/>
    <w:rsid w:val="002E195E"/>
    <w:rsid w:val="002F01B6"/>
    <w:rsid w:val="002F2C0F"/>
    <w:rsid w:val="00314B7C"/>
    <w:rsid w:val="00316124"/>
    <w:rsid w:val="00327E55"/>
    <w:rsid w:val="00334CA7"/>
    <w:rsid w:val="00335CAB"/>
    <w:rsid w:val="00357241"/>
    <w:rsid w:val="00357E59"/>
    <w:rsid w:val="00363296"/>
    <w:rsid w:val="0037522C"/>
    <w:rsid w:val="00377A2E"/>
    <w:rsid w:val="003801CD"/>
    <w:rsid w:val="003813A1"/>
    <w:rsid w:val="00385870"/>
    <w:rsid w:val="003C0BA1"/>
    <w:rsid w:val="003C6645"/>
    <w:rsid w:val="003D683C"/>
    <w:rsid w:val="003E1C91"/>
    <w:rsid w:val="003E46B9"/>
    <w:rsid w:val="003F2D17"/>
    <w:rsid w:val="00401AAF"/>
    <w:rsid w:val="00404961"/>
    <w:rsid w:val="00407B28"/>
    <w:rsid w:val="00445155"/>
    <w:rsid w:val="0045330A"/>
    <w:rsid w:val="004535C4"/>
    <w:rsid w:val="00454E72"/>
    <w:rsid w:val="0045682D"/>
    <w:rsid w:val="004614B5"/>
    <w:rsid w:val="00472D4F"/>
    <w:rsid w:val="0047334D"/>
    <w:rsid w:val="004948D9"/>
    <w:rsid w:val="004949AD"/>
    <w:rsid w:val="00497F53"/>
    <w:rsid w:val="004B2ED8"/>
    <w:rsid w:val="004B35C6"/>
    <w:rsid w:val="004B6A9D"/>
    <w:rsid w:val="004C4178"/>
    <w:rsid w:val="004C43D4"/>
    <w:rsid w:val="004F280D"/>
    <w:rsid w:val="004F2B78"/>
    <w:rsid w:val="004F384D"/>
    <w:rsid w:val="00501A18"/>
    <w:rsid w:val="00521844"/>
    <w:rsid w:val="0052501C"/>
    <w:rsid w:val="005252A9"/>
    <w:rsid w:val="005321DA"/>
    <w:rsid w:val="005344A8"/>
    <w:rsid w:val="00556F11"/>
    <w:rsid w:val="005706B2"/>
    <w:rsid w:val="005708AF"/>
    <w:rsid w:val="00590384"/>
    <w:rsid w:val="005B67EA"/>
    <w:rsid w:val="005B691F"/>
    <w:rsid w:val="005C117F"/>
    <w:rsid w:val="005C3594"/>
    <w:rsid w:val="005C7257"/>
    <w:rsid w:val="005D14DF"/>
    <w:rsid w:val="005D2C9C"/>
    <w:rsid w:val="005D3B40"/>
    <w:rsid w:val="005E39EE"/>
    <w:rsid w:val="005E58E2"/>
    <w:rsid w:val="005F0066"/>
    <w:rsid w:val="005F28EA"/>
    <w:rsid w:val="005F589F"/>
    <w:rsid w:val="00604280"/>
    <w:rsid w:val="006046F4"/>
    <w:rsid w:val="0060624F"/>
    <w:rsid w:val="00607F0F"/>
    <w:rsid w:val="00614CC9"/>
    <w:rsid w:val="0062148D"/>
    <w:rsid w:val="00624E6F"/>
    <w:rsid w:val="006308D5"/>
    <w:rsid w:val="00635C20"/>
    <w:rsid w:val="00662FCB"/>
    <w:rsid w:val="0067260F"/>
    <w:rsid w:val="00673228"/>
    <w:rsid w:val="00693F8B"/>
    <w:rsid w:val="00696295"/>
    <w:rsid w:val="00696EE6"/>
    <w:rsid w:val="006B0814"/>
    <w:rsid w:val="006B214F"/>
    <w:rsid w:val="006B44FB"/>
    <w:rsid w:val="006B5CAE"/>
    <w:rsid w:val="006C0DFC"/>
    <w:rsid w:val="006C6DC2"/>
    <w:rsid w:val="006D4C1E"/>
    <w:rsid w:val="006D6E91"/>
    <w:rsid w:val="006E2138"/>
    <w:rsid w:val="006E2B3B"/>
    <w:rsid w:val="006F1C14"/>
    <w:rsid w:val="00707448"/>
    <w:rsid w:val="00710ECD"/>
    <w:rsid w:val="007127B3"/>
    <w:rsid w:val="007148FD"/>
    <w:rsid w:val="00722DF5"/>
    <w:rsid w:val="007300C7"/>
    <w:rsid w:val="007343D2"/>
    <w:rsid w:val="00736231"/>
    <w:rsid w:val="007412AA"/>
    <w:rsid w:val="00743F12"/>
    <w:rsid w:val="0075329C"/>
    <w:rsid w:val="00754BF8"/>
    <w:rsid w:val="007576F8"/>
    <w:rsid w:val="00765C15"/>
    <w:rsid w:val="0078150A"/>
    <w:rsid w:val="00795616"/>
    <w:rsid w:val="00797900"/>
    <w:rsid w:val="007C17CE"/>
    <w:rsid w:val="007C36DB"/>
    <w:rsid w:val="007D20A4"/>
    <w:rsid w:val="007E2D8A"/>
    <w:rsid w:val="00800F62"/>
    <w:rsid w:val="00803785"/>
    <w:rsid w:val="008054DA"/>
    <w:rsid w:val="00807D7A"/>
    <w:rsid w:val="00807D82"/>
    <w:rsid w:val="00810D34"/>
    <w:rsid w:val="00820A19"/>
    <w:rsid w:val="0082593E"/>
    <w:rsid w:val="00825F23"/>
    <w:rsid w:val="00831AD4"/>
    <w:rsid w:val="00831E08"/>
    <w:rsid w:val="00854969"/>
    <w:rsid w:val="008579F2"/>
    <w:rsid w:val="00860385"/>
    <w:rsid w:val="00860C4A"/>
    <w:rsid w:val="00876FF9"/>
    <w:rsid w:val="0087727A"/>
    <w:rsid w:val="00880E6D"/>
    <w:rsid w:val="008969E0"/>
    <w:rsid w:val="008A0012"/>
    <w:rsid w:val="008B1D19"/>
    <w:rsid w:val="008B59E9"/>
    <w:rsid w:val="008E03F4"/>
    <w:rsid w:val="008E31FF"/>
    <w:rsid w:val="008E377D"/>
    <w:rsid w:val="008E7385"/>
    <w:rsid w:val="008F2218"/>
    <w:rsid w:val="008F41D9"/>
    <w:rsid w:val="008F53CE"/>
    <w:rsid w:val="008F78AB"/>
    <w:rsid w:val="008F7B29"/>
    <w:rsid w:val="00900DBA"/>
    <w:rsid w:val="0090226D"/>
    <w:rsid w:val="0092225F"/>
    <w:rsid w:val="00924163"/>
    <w:rsid w:val="0092679F"/>
    <w:rsid w:val="00943258"/>
    <w:rsid w:val="00947733"/>
    <w:rsid w:val="00962597"/>
    <w:rsid w:val="00970AB8"/>
    <w:rsid w:val="009724FB"/>
    <w:rsid w:val="00976668"/>
    <w:rsid w:val="009823C3"/>
    <w:rsid w:val="0098389A"/>
    <w:rsid w:val="009844FC"/>
    <w:rsid w:val="00997571"/>
    <w:rsid w:val="009A055F"/>
    <w:rsid w:val="009B2CEA"/>
    <w:rsid w:val="009B3DC3"/>
    <w:rsid w:val="009C2F35"/>
    <w:rsid w:val="009E7A04"/>
    <w:rsid w:val="009F2102"/>
    <w:rsid w:val="009F4BE2"/>
    <w:rsid w:val="00A049FC"/>
    <w:rsid w:val="00A21CCC"/>
    <w:rsid w:val="00A36625"/>
    <w:rsid w:val="00A42294"/>
    <w:rsid w:val="00A43D31"/>
    <w:rsid w:val="00A53E6A"/>
    <w:rsid w:val="00A6605E"/>
    <w:rsid w:val="00A807EF"/>
    <w:rsid w:val="00A813DC"/>
    <w:rsid w:val="00A935B7"/>
    <w:rsid w:val="00AA23F6"/>
    <w:rsid w:val="00AA7135"/>
    <w:rsid w:val="00AB0A6E"/>
    <w:rsid w:val="00AB765B"/>
    <w:rsid w:val="00AC0D6C"/>
    <w:rsid w:val="00AE26F2"/>
    <w:rsid w:val="00AE479E"/>
    <w:rsid w:val="00AE6BE9"/>
    <w:rsid w:val="00AF37FA"/>
    <w:rsid w:val="00B0331A"/>
    <w:rsid w:val="00B1228B"/>
    <w:rsid w:val="00B14A81"/>
    <w:rsid w:val="00B210C7"/>
    <w:rsid w:val="00B31F25"/>
    <w:rsid w:val="00B374E4"/>
    <w:rsid w:val="00B60B8A"/>
    <w:rsid w:val="00B6363E"/>
    <w:rsid w:val="00B63813"/>
    <w:rsid w:val="00B66135"/>
    <w:rsid w:val="00B84AA2"/>
    <w:rsid w:val="00B86531"/>
    <w:rsid w:val="00B9541B"/>
    <w:rsid w:val="00B96315"/>
    <w:rsid w:val="00B96633"/>
    <w:rsid w:val="00BA2544"/>
    <w:rsid w:val="00BA43E4"/>
    <w:rsid w:val="00BA5ADD"/>
    <w:rsid w:val="00BB23D0"/>
    <w:rsid w:val="00BB7812"/>
    <w:rsid w:val="00BC3B7F"/>
    <w:rsid w:val="00BC3D3A"/>
    <w:rsid w:val="00BD5E76"/>
    <w:rsid w:val="00BE3915"/>
    <w:rsid w:val="00BE5DA8"/>
    <w:rsid w:val="00BE672F"/>
    <w:rsid w:val="00BF56AD"/>
    <w:rsid w:val="00C03B4C"/>
    <w:rsid w:val="00C0412C"/>
    <w:rsid w:val="00C0456B"/>
    <w:rsid w:val="00C200D6"/>
    <w:rsid w:val="00C20226"/>
    <w:rsid w:val="00C21B07"/>
    <w:rsid w:val="00C22CAE"/>
    <w:rsid w:val="00C27CBA"/>
    <w:rsid w:val="00C33A1E"/>
    <w:rsid w:val="00C3694A"/>
    <w:rsid w:val="00C44136"/>
    <w:rsid w:val="00C477FA"/>
    <w:rsid w:val="00C5638E"/>
    <w:rsid w:val="00C56C84"/>
    <w:rsid w:val="00C60108"/>
    <w:rsid w:val="00C60250"/>
    <w:rsid w:val="00C65B02"/>
    <w:rsid w:val="00C67743"/>
    <w:rsid w:val="00C67899"/>
    <w:rsid w:val="00C7727F"/>
    <w:rsid w:val="00C9166A"/>
    <w:rsid w:val="00C93665"/>
    <w:rsid w:val="00C9560B"/>
    <w:rsid w:val="00CA6874"/>
    <w:rsid w:val="00CB4E40"/>
    <w:rsid w:val="00CB59F9"/>
    <w:rsid w:val="00CB5FC5"/>
    <w:rsid w:val="00CC0758"/>
    <w:rsid w:val="00CC4777"/>
    <w:rsid w:val="00CC6BE2"/>
    <w:rsid w:val="00CF3D5C"/>
    <w:rsid w:val="00CF748B"/>
    <w:rsid w:val="00D01E7B"/>
    <w:rsid w:val="00D04638"/>
    <w:rsid w:val="00D0745C"/>
    <w:rsid w:val="00D164A6"/>
    <w:rsid w:val="00D21C09"/>
    <w:rsid w:val="00D32740"/>
    <w:rsid w:val="00D33223"/>
    <w:rsid w:val="00D47AA1"/>
    <w:rsid w:val="00D6237E"/>
    <w:rsid w:val="00D702E3"/>
    <w:rsid w:val="00D95F56"/>
    <w:rsid w:val="00DB07A8"/>
    <w:rsid w:val="00DB1AF3"/>
    <w:rsid w:val="00DB48AF"/>
    <w:rsid w:val="00DC692A"/>
    <w:rsid w:val="00DD033E"/>
    <w:rsid w:val="00DD056C"/>
    <w:rsid w:val="00DD4652"/>
    <w:rsid w:val="00DE0162"/>
    <w:rsid w:val="00DE0552"/>
    <w:rsid w:val="00DE48F4"/>
    <w:rsid w:val="00DF4C5F"/>
    <w:rsid w:val="00DF5478"/>
    <w:rsid w:val="00DF75E8"/>
    <w:rsid w:val="00E05457"/>
    <w:rsid w:val="00E05790"/>
    <w:rsid w:val="00E17997"/>
    <w:rsid w:val="00E215B6"/>
    <w:rsid w:val="00E32479"/>
    <w:rsid w:val="00E3505E"/>
    <w:rsid w:val="00E36812"/>
    <w:rsid w:val="00E5152E"/>
    <w:rsid w:val="00E51B7D"/>
    <w:rsid w:val="00E55A64"/>
    <w:rsid w:val="00E70FAE"/>
    <w:rsid w:val="00E82F1A"/>
    <w:rsid w:val="00E83811"/>
    <w:rsid w:val="00E90336"/>
    <w:rsid w:val="00E90F3C"/>
    <w:rsid w:val="00E9666B"/>
    <w:rsid w:val="00E968BB"/>
    <w:rsid w:val="00EA143C"/>
    <w:rsid w:val="00EA2EE7"/>
    <w:rsid w:val="00EB419D"/>
    <w:rsid w:val="00EB4346"/>
    <w:rsid w:val="00ED1C1B"/>
    <w:rsid w:val="00ED74F5"/>
    <w:rsid w:val="00EE029A"/>
    <w:rsid w:val="00EE0A02"/>
    <w:rsid w:val="00EE16E3"/>
    <w:rsid w:val="00EE3903"/>
    <w:rsid w:val="00EE558B"/>
    <w:rsid w:val="00EE6C35"/>
    <w:rsid w:val="00EF2D7A"/>
    <w:rsid w:val="00F11B2C"/>
    <w:rsid w:val="00F20B4F"/>
    <w:rsid w:val="00F22B73"/>
    <w:rsid w:val="00F30CA6"/>
    <w:rsid w:val="00F364D7"/>
    <w:rsid w:val="00F405A3"/>
    <w:rsid w:val="00F40E31"/>
    <w:rsid w:val="00F560CA"/>
    <w:rsid w:val="00F56156"/>
    <w:rsid w:val="00F62328"/>
    <w:rsid w:val="00F63B24"/>
    <w:rsid w:val="00F805D0"/>
    <w:rsid w:val="00F80AA1"/>
    <w:rsid w:val="00F81564"/>
    <w:rsid w:val="00F81571"/>
    <w:rsid w:val="00F93505"/>
    <w:rsid w:val="00F93FA9"/>
    <w:rsid w:val="00FB3A3F"/>
    <w:rsid w:val="00FB53E0"/>
    <w:rsid w:val="00FC63CA"/>
    <w:rsid w:val="00FD0C54"/>
    <w:rsid w:val="00FD45F1"/>
    <w:rsid w:val="00FF0465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9F604"/>
  <w15:chartTrackingRefBased/>
  <w15:docId w15:val="{A5A1F651-BD0B-453A-AEE1-0DC6EF4E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57DF0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57DF0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fopadrao">
    <w:name w:val="paragrafopadrao"/>
    <w:basedOn w:val="Normal"/>
    <w:rsid w:val="00AE6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2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221</TotalTime>
  <Pages>7</Pages>
  <Words>1217</Words>
  <Characters>6569</Characters>
  <Application>Microsoft Office Word</Application>
  <DocSecurity>0</DocSecurity>
  <Lines>153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172</cp:revision>
  <cp:lastPrinted>2022-07-18T22:35:00Z</cp:lastPrinted>
  <dcterms:created xsi:type="dcterms:W3CDTF">2025-07-02T20:32:00Z</dcterms:created>
  <dcterms:modified xsi:type="dcterms:W3CDTF">2026-02-19T20:09:00Z</dcterms:modified>
</cp:coreProperties>
</file>