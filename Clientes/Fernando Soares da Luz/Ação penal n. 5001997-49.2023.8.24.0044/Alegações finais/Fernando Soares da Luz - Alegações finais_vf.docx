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FF6E" w14:textId="77777777" w:rsidR="0054686C" w:rsidRPr="009E25DC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EXCELENTÍSSIMA SENHORA DOUTORA JUÍZA DE DIREITO DA 2ª VARA DA </w:t>
      </w:r>
      <w:r w:rsidRPr="009E25DC">
        <w:rPr>
          <w:rFonts w:ascii="Arial" w:eastAsia="Calibri" w:hAnsi="Arial" w:cs="Times New Roman"/>
          <w:sz w:val="24"/>
          <w:szCs w:val="24"/>
        </w:rPr>
        <w:t>COMARCA DE ORLEANS/SC</w:t>
      </w:r>
    </w:p>
    <w:p w14:paraId="5A2BF6A0" w14:textId="77777777" w:rsidR="0054686C" w:rsidRPr="00980061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A145E5" w14:textId="77777777" w:rsidR="0054686C" w:rsidRPr="000222A5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D034001" w14:textId="77777777" w:rsidR="0054686C" w:rsidRPr="00307022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07022">
        <w:rPr>
          <w:rFonts w:ascii="Arial" w:eastAsia="Calibri" w:hAnsi="Arial" w:cs="Times New Roman"/>
        </w:rPr>
        <w:t>Autos n. 5001997-49.2023.8.24.0044</w:t>
      </w:r>
    </w:p>
    <w:p w14:paraId="40BB29B9" w14:textId="77777777" w:rsidR="0054686C" w:rsidRDefault="0054686C" w:rsidP="0054686C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673C835C" w14:textId="77777777" w:rsidR="0054686C" w:rsidRPr="000222A5" w:rsidRDefault="0054686C" w:rsidP="0054686C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17884281" w14:textId="63F46CFE" w:rsidR="0054686C" w:rsidRPr="00A814BD" w:rsidRDefault="0054686C" w:rsidP="0054686C">
      <w:pPr>
        <w:pStyle w:val="Qualificaodaspartes"/>
      </w:pPr>
      <w:r>
        <w:rPr>
          <w:b/>
        </w:rPr>
        <w:t>FERNANDO SOARES DA LUZ</w:t>
      </w:r>
      <w:r w:rsidRPr="00A814BD">
        <w:t xml:space="preserve">, </w:t>
      </w:r>
      <w:r>
        <w:t xml:space="preserve">já qualificado nos autos da ação penal n. </w:t>
      </w:r>
      <w:r w:rsidRPr="00307022">
        <w:t>5001997-49.2023.8.24.0044</w:t>
      </w:r>
      <w:r>
        <w:t>, proposta pelo MINISTÉRIO PÚBLICO DO ESTADO DE SANTA CATARINA,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Pr="00A814BD">
        <w:t xml:space="preserve">, </w:t>
      </w:r>
      <w:r>
        <w:t xml:space="preserve">em atenção à </w:t>
      </w:r>
      <w:r w:rsidR="007B7AAB">
        <w:t>intimação</w:t>
      </w:r>
      <w:r>
        <w:t xml:space="preserve"> do evento </w:t>
      </w:r>
      <w:r w:rsidR="007B7AAB">
        <w:t>103</w:t>
      </w:r>
      <w:r w:rsidR="00C86463" w:rsidRPr="00D02834">
        <w:t xml:space="preserve">, apresentar </w:t>
      </w:r>
      <w:r w:rsidR="007B7AAB">
        <w:rPr>
          <w:b/>
          <w:bCs w:val="0"/>
          <w:i/>
          <w:iCs/>
        </w:rPr>
        <w:t>ALEGAÇÕES FINAIS</w:t>
      </w:r>
      <w:r w:rsidR="00C86463" w:rsidRPr="00D02834">
        <w:t>, a tempo e modo</w:t>
      </w:r>
      <w:r w:rsidR="004F768B">
        <w:t xml:space="preserve">, </w:t>
      </w:r>
      <w:r w:rsidR="007B7AAB">
        <w:t>pelos argumentos de fato e direito a seguir delineados</w:t>
      </w:r>
      <w:r>
        <w:t>.</w:t>
      </w:r>
    </w:p>
    <w:p w14:paraId="7E50661C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D6A429F" w14:textId="5E708F4A" w:rsidR="000169F1" w:rsidRPr="005C4689" w:rsidRDefault="000169F1" w:rsidP="00446D51">
      <w:pPr>
        <w:pStyle w:val="Ttulo"/>
      </w:pPr>
      <w:r w:rsidRPr="005C4689">
        <w:t>I –</w:t>
      </w:r>
      <w:r>
        <w:t xml:space="preserve"> </w:t>
      </w:r>
      <w:r w:rsidR="00212171">
        <w:t>BREVE ESCORÇO</w:t>
      </w:r>
      <w:r w:rsidR="004F768B">
        <w:t xml:space="preserve"> DA </w:t>
      </w:r>
      <w:r w:rsidR="00476391">
        <w:t>DEMANDA</w:t>
      </w:r>
    </w:p>
    <w:p w14:paraId="208AB0BF" w14:textId="77777777" w:rsidR="000169F1" w:rsidRPr="004A3F4E" w:rsidRDefault="000169F1" w:rsidP="000169F1"/>
    <w:p w14:paraId="03AB40EB" w14:textId="053EBD26" w:rsidR="000169F1" w:rsidRDefault="00212171" w:rsidP="000169F1">
      <w:pPr>
        <w:pStyle w:val="SemEspaamento"/>
      </w:pPr>
      <w:r>
        <w:t xml:space="preserve">O </w:t>
      </w:r>
      <w:r w:rsidR="00B63856">
        <w:t>Ministério Público denunciou o ré</w:t>
      </w:r>
      <w:r w:rsidR="00AE66D7">
        <w:t>u</w:t>
      </w:r>
      <w:r w:rsidR="00B63856">
        <w:t xml:space="preserve"> Fernando Soares da Luz </w:t>
      </w:r>
      <w:r w:rsidR="00487E98">
        <w:t xml:space="preserve">como incurso nos </w:t>
      </w:r>
      <w:r w:rsidR="00783D7E">
        <w:t>delitos de roubo majorado</w:t>
      </w:r>
      <w:r w:rsidR="00315FBB">
        <w:t xml:space="preserve"> </w:t>
      </w:r>
      <w:r w:rsidR="00B63856">
        <w:t>pelo concurso de pessoas</w:t>
      </w:r>
      <w:r w:rsidR="00487E98">
        <w:t>,</w:t>
      </w:r>
      <w:r w:rsidR="00B63856">
        <w:t xml:space="preserve"> </w:t>
      </w:r>
      <w:r w:rsidR="00774797">
        <w:t xml:space="preserve">com </w:t>
      </w:r>
      <w:r w:rsidR="00B63856">
        <w:t xml:space="preserve">a restrição </w:t>
      </w:r>
      <w:r w:rsidR="00487E98">
        <w:t>d</w:t>
      </w:r>
      <w:r w:rsidR="00774797">
        <w:t>e</w:t>
      </w:r>
      <w:r w:rsidR="00487E98">
        <w:t xml:space="preserve"> liberdade das vítimas e </w:t>
      </w:r>
      <w:r w:rsidR="00774797">
        <w:t xml:space="preserve">o </w:t>
      </w:r>
      <w:r w:rsidR="00315FBB">
        <w:t>emprego de violência que</w:t>
      </w:r>
      <w:r w:rsidR="00F059B7">
        <w:t xml:space="preserve"> resultou</w:t>
      </w:r>
      <w:r w:rsidR="00783D7E">
        <w:t xml:space="preserve"> </w:t>
      </w:r>
      <w:r w:rsidR="00C0760E">
        <w:t xml:space="preserve">lesão corporal grave </w:t>
      </w:r>
      <w:r w:rsidR="00783D7E" w:rsidRPr="00C0760E">
        <w:rPr>
          <w:sz w:val="20"/>
          <w:szCs w:val="18"/>
        </w:rPr>
        <w:t>(art. 157, §</w:t>
      </w:r>
      <w:r w:rsidR="00D344D2" w:rsidRPr="00C0760E">
        <w:rPr>
          <w:sz w:val="20"/>
          <w:szCs w:val="18"/>
        </w:rPr>
        <w:t xml:space="preserve">2º, II e V, e </w:t>
      </w:r>
      <w:r w:rsidR="00C0760E" w:rsidRPr="00C0760E">
        <w:rPr>
          <w:sz w:val="20"/>
          <w:szCs w:val="18"/>
        </w:rPr>
        <w:t>§3º, I, do CP)</w:t>
      </w:r>
      <w:r w:rsidR="00487E98">
        <w:t>.</w:t>
      </w:r>
    </w:p>
    <w:p w14:paraId="34A569A7" w14:textId="4F301E49" w:rsidR="00487E98" w:rsidRDefault="00B872A9" w:rsidP="008771F6">
      <w:pPr>
        <w:pStyle w:val="SemEspaamento"/>
      </w:pPr>
      <w:r>
        <w:t xml:space="preserve">Segundo a narrativa da denúncia, </w:t>
      </w:r>
      <w:r w:rsidR="008771F6">
        <w:t>às 23h d</w:t>
      </w:r>
      <w:r w:rsidR="00C20892">
        <w:t xml:space="preserve">o dia 6.11.2022 </w:t>
      </w:r>
      <w:r w:rsidR="0059504A">
        <w:t>o réu</w:t>
      </w:r>
      <w:r w:rsidR="00C20892">
        <w:t xml:space="preserve">, em concurso com outras pessoas, teria </w:t>
      </w:r>
      <w:r w:rsidR="008771F6">
        <w:t>entrado na empresa</w:t>
      </w:r>
      <w:r w:rsidR="008771F6" w:rsidRPr="008771F6">
        <w:t xml:space="preserve"> </w:t>
      </w:r>
      <w:proofErr w:type="spellStart"/>
      <w:r w:rsidR="008771F6">
        <w:t>Orleplast</w:t>
      </w:r>
      <w:proofErr w:type="spellEnd"/>
      <w:r w:rsidR="008771F6">
        <w:t xml:space="preserve"> Indústria e Comércio de Plásticos Ltda., localizado na Rua Lady Felisbino, n. 2.250, bairro Rio Belo, município de Orleans/SC, e </w:t>
      </w:r>
      <w:r w:rsidR="00AA59C6">
        <w:t>praticado roubo mediante grave ameaça, com emprego de arma de fogo,</w:t>
      </w:r>
      <w:r w:rsidR="0086464E">
        <w:t xml:space="preserve"> e subtraído R$ 180.443,66</w:t>
      </w:r>
      <w:r w:rsidR="00002005">
        <w:t xml:space="preserve"> em cheques que eram do estabelecimento comercial</w:t>
      </w:r>
      <w:r w:rsidR="005D2C98">
        <w:t xml:space="preserve"> </w:t>
      </w:r>
      <w:r w:rsidR="005D2C98" w:rsidRPr="005D2C98">
        <w:rPr>
          <w:sz w:val="20"/>
          <w:szCs w:val="18"/>
        </w:rPr>
        <w:t xml:space="preserve">(evento 1, DENUNCIA1, p. </w:t>
      </w:r>
      <w:r w:rsidR="005D2C98">
        <w:rPr>
          <w:sz w:val="20"/>
          <w:szCs w:val="18"/>
        </w:rPr>
        <w:t>1</w:t>
      </w:r>
      <w:r w:rsidR="005D2C98" w:rsidRPr="005D2C98">
        <w:rPr>
          <w:sz w:val="20"/>
          <w:szCs w:val="18"/>
        </w:rPr>
        <w:t>)</w:t>
      </w:r>
      <w:r w:rsidR="00002005">
        <w:t>.</w:t>
      </w:r>
    </w:p>
    <w:p w14:paraId="343D8338" w14:textId="3A94DFD4" w:rsidR="00002005" w:rsidRDefault="00C31D2F" w:rsidP="00C614AC">
      <w:pPr>
        <w:pStyle w:val="SemEspaamento"/>
      </w:pPr>
      <w:r>
        <w:t>Ao detalhar os fatos</w:t>
      </w:r>
      <w:r w:rsidR="00002005">
        <w:t>, a denúncia</w:t>
      </w:r>
      <w:r w:rsidR="006E4A24">
        <w:t xml:space="preserve"> alega que o réu e os demais comparsas teriam “</w:t>
      </w:r>
      <w:r w:rsidR="006E4A24" w:rsidRPr="00A719AD">
        <w:rPr>
          <w:i/>
          <w:iCs/>
        </w:rPr>
        <w:t>abordado o segurança da empresa</w:t>
      </w:r>
      <w:r w:rsidR="006E4A24">
        <w:t>”</w:t>
      </w:r>
      <w:r w:rsidR="006E31BB">
        <w:t>,</w:t>
      </w:r>
      <w:r w:rsidR="00FE2FDA">
        <w:t xml:space="preserve"> rendido outros funcionários e restringido a liberdade d</w:t>
      </w:r>
      <w:r w:rsidR="00C614AC">
        <w:t>as vítimas, “</w:t>
      </w:r>
      <w:r w:rsidR="00C614AC" w:rsidRPr="00A719AD">
        <w:rPr>
          <w:i/>
          <w:iCs/>
        </w:rPr>
        <w:t>sempre mediante graves ameaças e utilização de arma de fogo, deixando-os no interior do estabelecimento comercial até a chegada da Polícia Militar, a fim de assegurar a subtração dos valores</w:t>
      </w:r>
      <w:r w:rsidR="00C614AC">
        <w:t xml:space="preserve">” </w:t>
      </w:r>
      <w:r w:rsidR="00C614AC" w:rsidRPr="005D2C98">
        <w:rPr>
          <w:sz w:val="20"/>
          <w:szCs w:val="18"/>
        </w:rPr>
        <w:t>(evento 1, DENUNCI</w:t>
      </w:r>
      <w:r w:rsidR="005D2C98" w:rsidRPr="005D2C98">
        <w:rPr>
          <w:sz w:val="20"/>
          <w:szCs w:val="18"/>
        </w:rPr>
        <w:t>A1, p. 2)</w:t>
      </w:r>
      <w:r w:rsidR="00C614AC">
        <w:t>.</w:t>
      </w:r>
    </w:p>
    <w:p w14:paraId="0EF932FC" w14:textId="1D4BAA2F" w:rsidR="005D2C98" w:rsidRDefault="005D2C98" w:rsidP="00C614AC">
      <w:pPr>
        <w:pStyle w:val="SemEspaamento"/>
      </w:pPr>
      <w:r>
        <w:t>A peça acusatória sustenta, também, que o réu e outros agentes teriam</w:t>
      </w:r>
      <w:r w:rsidR="00A719AD">
        <w:t xml:space="preserve"> arrombado um cofre, de onde foram extraídos os cheques, e várias salas e gavetas da </w:t>
      </w:r>
      <w:proofErr w:type="spellStart"/>
      <w:r w:rsidR="00A719AD">
        <w:t>Orleplast</w:t>
      </w:r>
      <w:proofErr w:type="spellEnd"/>
      <w:r w:rsidR="00A719AD">
        <w:t xml:space="preserve"> Indústria</w:t>
      </w:r>
      <w:r w:rsidR="00630EAC">
        <w:t xml:space="preserve"> e Comércio de Plásticos Ltda.</w:t>
      </w:r>
      <w:r w:rsidR="000222A5">
        <w:t xml:space="preserve"> </w:t>
      </w:r>
      <w:r w:rsidR="000222A5" w:rsidRPr="005D2C98">
        <w:rPr>
          <w:sz w:val="20"/>
          <w:szCs w:val="18"/>
        </w:rPr>
        <w:t>(evento 1, DENUNCIA1, p. 2)</w:t>
      </w:r>
      <w:r w:rsidR="00A719AD">
        <w:t xml:space="preserve">. </w:t>
      </w:r>
    </w:p>
    <w:p w14:paraId="35C1025C" w14:textId="14DF16B4" w:rsidR="00630EAC" w:rsidRDefault="002611A0" w:rsidP="008D6906">
      <w:pPr>
        <w:pStyle w:val="SemEspaamento"/>
      </w:pPr>
      <w:r>
        <w:lastRenderedPageBreak/>
        <w:t xml:space="preserve">Aduz o ente Ministerial, ainda, que </w:t>
      </w:r>
      <w:r w:rsidR="008D6906">
        <w:t>“</w:t>
      </w:r>
      <w:r w:rsidRPr="008D6906">
        <w:rPr>
          <w:i/>
          <w:iCs/>
        </w:rPr>
        <w:t xml:space="preserve">a vítima </w:t>
      </w:r>
      <w:r w:rsidR="008D6906" w:rsidRPr="008D6906">
        <w:rPr>
          <w:i/>
          <w:iCs/>
        </w:rPr>
        <w:t xml:space="preserve">Paul </w:t>
      </w:r>
      <w:proofErr w:type="spellStart"/>
      <w:r w:rsidR="008D6906" w:rsidRPr="008D6906">
        <w:rPr>
          <w:i/>
          <w:iCs/>
        </w:rPr>
        <w:t>Crysostome</w:t>
      </w:r>
      <w:proofErr w:type="spellEnd"/>
      <w:r w:rsidR="008D6906" w:rsidRPr="008D6906">
        <w:rPr>
          <w:i/>
          <w:iCs/>
        </w:rPr>
        <w:t xml:space="preserve"> foi atingida por três disparos de arma de fogo </w:t>
      </w:r>
      <w:r w:rsidR="008D6906">
        <w:rPr>
          <w:i/>
          <w:iCs/>
        </w:rPr>
        <w:t>[..</w:t>
      </w:r>
      <w:r w:rsidR="009B3A56">
        <w:rPr>
          <w:i/>
          <w:iCs/>
        </w:rPr>
        <w:t>]</w:t>
      </w:r>
      <w:r w:rsidR="008D6906" w:rsidRPr="008D6906">
        <w:rPr>
          <w:i/>
          <w:iCs/>
        </w:rPr>
        <w:t>, o que ocasionou ferimentos graves e geraram risco de vida</w:t>
      </w:r>
      <w:r w:rsidR="008D6906">
        <w:t>”</w:t>
      </w:r>
      <w:r w:rsidR="009B3A56">
        <w:t>, razão pela qual, no seu entendimento, estariam caracterizados os crimes</w:t>
      </w:r>
      <w:r w:rsidR="00D52BA0">
        <w:t xml:space="preserve"> tipificados no art. </w:t>
      </w:r>
      <w:r w:rsidR="00D52BA0" w:rsidRPr="00D52BA0">
        <w:t>157, §2º, II e V, e §3º, I, do CP</w:t>
      </w:r>
      <w:r w:rsidR="000222A5">
        <w:t xml:space="preserve"> </w:t>
      </w:r>
      <w:r w:rsidR="000222A5" w:rsidRPr="005D2C98">
        <w:rPr>
          <w:sz w:val="20"/>
          <w:szCs w:val="18"/>
        </w:rPr>
        <w:t>(evento 1, DENUNCIA1, p. 2)</w:t>
      </w:r>
      <w:r w:rsidR="00D52BA0">
        <w:t>.</w:t>
      </w:r>
    </w:p>
    <w:p w14:paraId="2E72BD58" w14:textId="110CDC82" w:rsidR="002A7120" w:rsidRDefault="00105A66" w:rsidP="002A7120">
      <w:pPr>
        <w:pStyle w:val="SemEspaamento"/>
      </w:pPr>
      <w:r>
        <w:t xml:space="preserve">Recebida a denúncia </w:t>
      </w:r>
      <w:r w:rsidRPr="002A7120">
        <w:rPr>
          <w:sz w:val="20"/>
          <w:szCs w:val="18"/>
        </w:rPr>
        <w:t xml:space="preserve">(evento </w:t>
      </w:r>
      <w:r w:rsidR="005439BF" w:rsidRPr="002A7120">
        <w:rPr>
          <w:sz w:val="20"/>
          <w:szCs w:val="18"/>
        </w:rPr>
        <w:t>5)</w:t>
      </w:r>
      <w:r w:rsidR="005439BF">
        <w:t>, foi decretada a prisão preventiva do réu</w:t>
      </w:r>
      <w:r w:rsidR="0059125D">
        <w:t>,</w:t>
      </w:r>
      <w:r w:rsidR="00243066">
        <w:t xml:space="preserve"> </w:t>
      </w:r>
      <w:r w:rsidR="00C62ED8">
        <w:t>que foi mantida mesmo após a instauração do contraditório e do encerramento da instrução processual</w:t>
      </w:r>
      <w:r w:rsidR="00E85DD5">
        <w:t xml:space="preserve"> </w:t>
      </w:r>
      <w:r w:rsidR="00E85DD5" w:rsidRPr="0059125D">
        <w:rPr>
          <w:sz w:val="20"/>
          <w:szCs w:val="18"/>
        </w:rPr>
        <w:t>(eventos</w:t>
      </w:r>
      <w:r w:rsidR="007208EE" w:rsidRPr="0059125D">
        <w:rPr>
          <w:sz w:val="20"/>
          <w:szCs w:val="18"/>
        </w:rPr>
        <w:t xml:space="preserve"> </w:t>
      </w:r>
      <w:r w:rsidR="0059125D" w:rsidRPr="0059125D">
        <w:rPr>
          <w:sz w:val="20"/>
          <w:szCs w:val="18"/>
        </w:rPr>
        <w:t xml:space="preserve">56 </w:t>
      </w:r>
      <w:r w:rsidR="007963D4" w:rsidRPr="0059125D">
        <w:rPr>
          <w:sz w:val="20"/>
          <w:szCs w:val="18"/>
        </w:rPr>
        <w:t>e 98</w:t>
      </w:r>
      <w:r w:rsidR="0059125D" w:rsidRPr="0059125D">
        <w:rPr>
          <w:sz w:val="20"/>
          <w:szCs w:val="18"/>
        </w:rPr>
        <w:t>)</w:t>
      </w:r>
      <w:r w:rsidR="00C62ED8">
        <w:t xml:space="preserve">. </w:t>
      </w:r>
    </w:p>
    <w:p w14:paraId="3B7166AE" w14:textId="401CD19B" w:rsidR="003D5E65" w:rsidRDefault="0059125D" w:rsidP="002A7120">
      <w:pPr>
        <w:pStyle w:val="SemEspaamento"/>
      </w:pPr>
      <w:r>
        <w:t xml:space="preserve">Realizada a audiência de instrução e julgamento </w:t>
      </w:r>
      <w:r w:rsidRPr="00663761">
        <w:rPr>
          <w:sz w:val="20"/>
          <w:szCs w:val="18"/>
        </w:rPr>
        <w:t>(evento</w:t>
      </w:r>
      <w:r w:rsidR="00663761" w:rsidRPr="00663761">
        <w:rPr>
          <w:sz w:val="20"/>
          <w:szCs w:val="18"/>
        </w:rPr>
        <w:t>s 98 e 99)</w:t>
      </w:r>
      <w:r w:rsidR="00663761">
        <w:t>, a acusação apresentou alegações finais, ocasião em que</w:t>
      </w:r>
      <w:r w:rsidR="006333DE">
        <w:t>, inicialmente,</w:t>
      </w:r>
      <w:r w:rsidR="003663E3">
        <w:t xml:space="preserve"> descreveu os depoimentos colhidos na fase inquisitória e judicial</w:t>
      </w:r>
      <w:r w:rsidR="00853454">
        <w:t xml:space="preserve">, passando a argumentar </w:t>
      </w:r>
      <w:r w:rsidR="006333DE">
        <w:t xml:space="preserve">que estaria demonstrada a materialidade do delito </w:t>
      </w:r>
      <w:r w:rsidR="00FC2F2B">
        <w:t>pr</w:t>
      </w:r>
      <w:r w:rsidR="00FC2F2B" w:rsidRPr="00FC2F2B">
        <w:rPr>
          <w:szCs w:val="24"/>
        </w:rPr>
        <w:t xml:space="preserve">evisto no </w:t>
      </w:r>
      <w:r w:rsidR="005730E5" w:rsidRPr="00FC2F2B">
        <w:rPr>
          <w:szCs w:val="24"/>
        </w:rPr>
        <w:t xml:space="preserve">art. 157, §3º, </w:t>
      </w:r>
      <w:r w:rsidR="00FC2F2B" w:rsidRPr="00FC2F2B">
        <w:rPr>
          <w:szCs w:val="24"/>
        </w:rPr>
        <w:t xml:space="preserve">I, </w:t>
      </w:r>
      <w:r w:rsidR="005730E5" w:rsidRPr="00FC2F2B">
        <w:rPr>
          <w:szCs w:val="24"/>
        </w:rPr>
        <w:t>do CP</w:t>
      </w:r>
      <w:r w:rsidR="005730E5">
        <w:rPr>
          <w:sz w:val="20"/>
          <w:szCs w:val="18"/>
        </w:rPr>
        <w:t xml:space="preserve"> </w:t>
      </w:r>
      <w:r w:rsidR="00FC2F2B">
        <w:rPr>
          <w:sz w:val="20"/>
          <w:szCs w:val="18"/>
        </w:rPr>
        <w:t>(</w:t>
      </w:r>
      <w:r w:rsidR="003D5E65" w:rsidRPr="00853454">
        <w:rPr>
          <w:sz w:val="20"/>
          <w:szCs w:val="18"/>
        </w:rPr>
        <w:t>evento 102, p. 1</w:t>
      </w:r>
      <w:r w:rsidR="003D5E65">
        <w:rPr>
          <w:sz w:val="20"/>
          <w:szCs w:val="18"/>
        </w:rPr>
        <w:t>/13</w:t>
      </w:r>
      <w:r w:rsidR="003D5E65" w:rsidRPr="00853454">
        <w:rPr>
          <w:sz w:val="20"/>
          <w:szCs w:val="18"/>
        </w:rPr>
        <w:t>)</w:t>
      </w:r>
      <w:r w:rsidR="003D5E65">
        <w:t xml:space="preserve">. </w:t>
      </w:r>
    </w:p>
    <w:p w14:paraId="2E6F868D" w14:textId="041C899F" w:rsidR="0059125D" w:rsidRDefault="003D5E65" w:rsidP="002A7120">
      <w:pPr>
        <w:pStyle w:val="SemEspaamento"/>
      </w:pPr>
      <w:r>
        <w:t xml:space="preserve">Quanto à autoria do crime </w:t>
      </w:r>
      <w:r w:rsidR="009F1605">
        <w:t>referido</w:t>
      </w:r>
      <w:r>
        <w:t xml:space="preserve">, o Ministério Público sustentou que </w:t>
      </w:r>
      <w:r w:rsidR="0007715D">
        <w:t>seria “</w:t>
      </w:r>
      <w:r w:rsidR="0007715D" w:rsidRPr="0007715D">
        <w:rPr>
          <w:i/>
          <w:iCs/>
        </w:rPr>
        <w:t>inconteste que o acusado foi um dos autores do crime, notadamente pelas informações constantes no Relatório de Investigação Policial n. 77/2022/SIC (IP - Evento 1 - INQ2 - fls. 46/51 e INQ3 - fls. 1/18)</w:t>
      </w:r>
      <w:r w:rsidR="0007715D">
        <w:t>”</w:t>
      </w:r>
      <w:r w:rsidR="00853454">
        <w:t xml:space="preserve"> </w:t>
      </w:r>
      <w:r w:rsidR="00853454" w:rsidRPr="00853454">
        <w:rPr>
          <w:sz w:val="20"/>
          <w:szCs w:val="18"/>
        </w:rPr>
        <w:t>(evento 102, p. 14)</w:t>
      </w:r>
      <w:r w:rsidR="0007715D">
        <w:t>.</w:t>
      </w:r>
    </w:p>
    <w:p w14:paraId="7D4FCC94" w14:textId="1F747380" w:rsidR="0007715D" w:rsidRDefault="009F1605" w:rsidP="002A7120">
      <w:pPr>
        <w:pStyle w:val="SemEspaamento"/>
      </w:pPr>
      <w:r>
        <w:t xml:space="preserve">Na sequência, na tentativa de justificar a prova da autoria, o ente Ministerial aduz que </w:t>
      </w:r>
      <w:r w:rsidR="0030101D">
        <w:t xml:space="preserve">o relatório n. 77/2022/SIC </w:t>
      </w:r>
      <w:r w:rsidR="00BC1A0C">
        <w:t xml:space="preserve">teria identificado o automóvel do réu </w:t>
      </w:r>
      <w:r w:rsidR="00333559">
        <w:t>saindo do Município de Orlean</w:t>
      </w:r>
      <w:r w:rsidR="002B5EC0">
        <w:t>s</w:t>
      </w:r>
      <w:r w:rsidR="00333559">
        <w:t xml:space="preserve"> </w:t>
      </w:r>
      <w:r w:rsidR="00BC1A0C">
        <w:t>“</w:t>
      </w:r>
      <w:r w:rsidR="00BC1A0C" w:rsidRPr="00333559">
        <w:rPr>
          <w:i/>
          <w:iCs/>
        </w:rPr>
        <w:t>pouco tempo depois de o último assaltante deixar a empresa</w:t>
      </w:r>
      <w:r w:rsidR="00BC1A0C">
        <w:t>”, o que</w:t>
      </w:r>
      <w:r w:rsidR="00333559">
        <w:t>, no seu entender,</w:t>
      </w:r>
      <w:r w:rsidR="00BC1A0C">
        <w:t xml:space="preserve"> demonstraria</w:t>
      </w:r>
      <w:r w:rsidR="00333559">
        <w:t xml:space="preserve"> a autoria de Fernando em relação ao delito pelo qual foi denunciado</w:t>
      </w:r>
      <w:r w:rsidR="002B5EC0">
        <w:t xml:space="preserve"> </w:t>
      </w:r>
      <w:r w:rsidR="002B5EC0" w:rsidRPr="002B5EC0">
        <w:rPr>
          <w:sz w:val="20"/>
          <w:szCs w:val="18"/>
        </w:rPr>
        <w:t>(evento 102, p. 15)</w:t>
      </w:r>
      <w:r w:rsidR="00333559">
        <w:t>.</w:t>
      </w:r>
    </w:p>
    <w:p w14:paraId="704CB676" w14:textId="692B76F4" w:rsidR="00333559" w:rsidRDefault="002B5EC0" w:rsidP="002A7120">
      <w:pPr>
        <w:pStyle w:val="SemEspaamento"/>
      </w:pPr>
      <w:r>
        <w:t>Além disso, a acusação alegou que, “</w:t>
      </w:r>
      <w:r w:rsidRPr="002B5EC0">
        <w:rPr>
          <w:i/>
          <w:iCs/>
        </w:rPr>
        <w:t xml:space="preserve">Verificadas câmeras de segurança de estabelecimentos comerciais pelos quais o veículo teria que passar para ir até a empresa </w:t>
      </w:r>
      <w:proofErr w:type="spellStart"/>
      <w:r w:rsidRPr="002B5EC0">
        <w:rPr>
          <w:i/>
          <w:iCs/>
        </w:rPr>
        <w:t>Orleplast</w:t>
      </w:r>
      <w:proofErr w:type="spellEnd"/>
      <w:r w:rsidRPr="002B5EC0">
        <w:rPr>
          <w:i/>
          <w:iCs/>
        </w:rPr>
        <w:t>, constatou-se que o veículo GM/Cruze, placas QTL-2769, efetivamente passou pelos locais após praticar o roubo</w:t>
      </w:r>
      <w:r>
        <w:t xml:space="preserve">” </w:t>
      </w:r>
      <w:r w:rsidRPr="002B5EC0">
        <w:rPr>
          <w:sz w:val="20"/>
          <w:szCs w:val="18"/>
        </w:rPr>
        <w:t>(evento 102, p. 15)</w:t>
      </w:r>
      <w:r>
        <w:t>.</w:t>
      </w:r>
    </w:p>
    <w:p w14:paraId="683264EF" w14:textId="0AA3C58D" w:rsidR="00CE1E46" w:rsidRDefault="00CE1E46" w:rsidP="002A7120">
      <w:pPr>
        <w:pStyle w:val="SemEspaamento"/>
      </w:pPr>
      <w:r>
        <w:t xml:space="preserve">No mais, o </w:t>
      </w:r>
      <w:r w:rsidR="00A23B26">
        <w:t>Ministério Público</w:t>
      </w:r>
      <w:r>
        <w:t xml:space="preserve"> </w:t>
      </w:r>
      <w:r w:rsidR="00EC6566">
        <w:t xml:space="preserve">afirmou que o réu foi condenado pela prática de crime com mesmo </w:t>
      </w:r>
      <w:r w:rsidR="00EC6566">
        <w:rPr>
          <w:i/>
          <w:iCs/>
        </w:rPr>
        <w:t>modus operandi</w:t>
      </w:r>
      <w:r w:rsidR="00EC6566">
        <w:t xml:space="preserve"> na Comarca de Imbituba</w:t>
      </w:r>
      <w:r w:rsidR="000D735F">
        <w:t>, ocorrido</w:t>
      </w:r>
      <w:r w:rsidR="009A7A48">
        <w:t xml:space="preserve"> 6 dias antes do fato objeto de</w:t>
      </w:r>
      <w:r w:rsidR="0005341C">
        <w:t>ssa</w:t>
      </w:r>
      <w:r w:rsidR="009A7A48">
        <w:t xml:space="preserve"> denúncia, </w:t>
      </w:r>
      <w:r w:rsidR="0005341C">
        <w:t xml:space="preserve">ocasião em que também teria </w:t>
      </w:r>
      <w:r w:rsidR="009A7A48">
        <w:t xml:space="preserve">utilizado o seu veículo </w:t>
      </w:r>
      <w:r w:rsidR="0005341C">
        <w:t xml:space="preserve">e </w:t>
      </w:r>
      <w:r w:rsidR="004F2FCF">
        <w:t>a “</w:t>
      </w:r>
      <w:r w:rsidR="004F2FCF" w:rsidRPr="004F2FCF">
        <w:rPr>
          <w:i/>
          <w:iCs/>
        </w:rPr>
        <w:t>mesma calça e o mesmo tênis, os quais foram apreendidos na residência do acusado durante cumprimento de mandado de busca e apreensão expedido na Comarca de Imbituba</w:t>
      </w:r>
      <w:r w:rsidR="004F2FCF">
        <w:t>”</w:t>
      </w:r>
      <w:r w:rsidR="00E63C32">
        <w:t>, o que foi registrado</w:t>
      </w:r>
      <w:r w:rsidR="00C10573">
        <w:t>, inclusive,</w:t>
      </w:r>
      <w:r w:rsidR="00E63C32">
        <w:t xml:space="preserve"> no relatório n. 77/2022/</w:t>
      </w:r>
      <w:r w:rsidR="00BB7052">
        <w:t xml:space="preserve">SIC </w:t>
      </w:r>
      <w:r w:rsidR="00975128" w:rsidRPr="002B5EC0">
        <w:rPr>
          <w:sz w:val="20"/>
          <w:szCs w:val="18"/>
        </w:rPr>
        <w:t>(evento 102, p. 1</w:t>
      </w:r>
      <w:r w:rsidR="00163E07">
        <w:rPr>
          <w:sz w:val="20"/>
          <w:szCs w:val="18"/>
        </w:rPr>
        <w:t>6/17</w:t>
      </w:r>
      <w:r w:rsidR="00975128" w:rsidRPr="002B5EC0">
        <w:rPr>
          <w:sz w:val="20"/>
          <w:szCs w:val="18"/>
        </w:rPr>
        <w:t>)</w:t>
      </w:r>
      <w:r w:rsidR="00BB7052">
        <w:t>.</w:t>
      </w:r>
    </w:p>
    <w:p w14:paraId="2C2D1FA2" w14:textId="12060EF9" w:rsidR="00393F87" w:rsidRDefault="00926018" w:rsidP="002A7120">
      <w:pPr>
        <w:pStyle w:val="SemEspaamento"/>
      </w:pPr>
      <w:r>
        <w:t>Argumentou a acusação, ainda, que</w:t>
      </w:r>
      <w:r w:rsidR="00AB4782">
        <w:t>,</w:t>
      </w:r>
      <w:r>
        <w:t xml:space="preserve"> “</w:t>
      </w:r>
      <w:r w:rsidR="00AB4782" w:rsidRPr="00AB4782">
        <w:rPr>
          <w:i/>
          <w:iCs/>
        </w:rPr>
        <w:t>embora a defesa tenha levantado dúvidas acerca de um veículo vermelho que estava estacionado na empresa e que, de acordo com a testemunha Júnior Freitas Pereira em seu depoimento na fase policial, ‘seria estranho’, a referida testemunha afirmou que posteriormente tomou conhecimento que o veículo vermelho pertencia a um funcionário</w:t>
      </w:r>
      <w:r w:rsidR="00AB4782">
        <w:t>”</w:t>
      </w:r>
      <w:r w:rsidR="00975128">
        <w:t xml:space="preserve"> </w:t>
      </w:r>
      <w:r w:rsidR="00975128" w:rsidRPr="002B5EC0">
        <w:rPr>
          <w:sz w:val="20"/>
          <w:szCs w:val="18"/>
        </w:rPr>
        <w:t>(evento 102, p. 1</w:t>
      </w:r>
      <w:r w:rsidR="00163E07">
        <w:rPr>
          <w:sz w:val="20"/>
          <w:szCs w:val="18"/>
        </w:rPr>
        <w:t>7</w:t>
      </w:r>
      <w:r w:rsidR="00975128" w:rsidRPr="002B5EC0">
        <w:rPr>
          <w:sz w:val="20"/>
          <w:szCs w:val="18"/>
        </w:rPr>
        <w:t>)</w:t>
      </w:r>
      <w:r w:rsidR="00AB4782">
        <w:t>.</w:t>
      </w:r>
      <w:r w:rsidR="00393F87">
        <w:t xml:space="preserve"> </w:t>
      </w:r>
    </w:p>
    <w:p w14:paraId="5DCEC8DD" w14:textId="70960015" w:rsidR="00926018" w:rsidRDefault="00393F87" w:rsidP="002A7120">
      <w:pPr>
        <w:pStyle w:val="SemEspaamento"/>
      </w:pPr>
      <w:r>
        <w:t xml:space="preserve">Por conta disso, o </w:t>
      </w:r>
      <w:r w:rsidR="00F95931">
        <w:t>Ministério Público</w:t>
      </w:r>
      <w:r>
        <w:t xml:space="preserve"> </w:t>
      </w:r>
      <w:r w:rsidR="001B0F32">
        <w:t>alegou que seria “</w:t>
      </w:r>
      <w:r w:rsidR="001B0F32" w:rsidRPr="001B0F32">
        <w:rPr>
          <w:i/>
          <w:iCs/>
        </w:rPr>
        <w:t xml:space="preserve">inconteste que o acusado efetivamente foi um dos autores do crime de roubo praticado contra a empresa </w:t>
      </w:r>
      <w:proofErr w:type="spellStart"/>
      <w:r w:rsidR="001B0F32" w:rsidRPr="001B0F32">
        <w:rPr>
          <w:i/>
          <w:iCs/>
        </w:rPr>
        <w:t>Orleplast</w:t>
      </w:r>
      <w:proofErr w:type="spellEnd"/>
      <w:r w:rsidR="001B0F32" w:rsidRPr="001B0F32">
        <w:rPr>
          <w:i/>
          <w:iCs/>
        </w:rPr>
        <w:t xml:space="preserve"> Indústria e Comércio de Plásticos Ltda., no Município de Orleans/SC</w:t>
      </w:r>
      <w:r w:rsidR="001B0F32">
        <w:t xml:space="preserve">” </w:t>
      </w:r>
      <w:r w:rsidR="001B0F32" w:rsidRPr="002B5EC0">
        <w:rPr>
          <w:sz w:val="20"/>
          <w:szCs w:val="18"/>
        </w:rPr>
        <w:t>(evento 102, p. 1</w:t>
      </w:r>
      <w:r w:rsidR="001B0F32">
        <w:rPr>
          <w:sz w:val="20"/>
          <w:szCs w:val="18"/>
        </w:rPr>
        <w:t>8</w:t>
      </w:r>
      <w:r w:rsidR="001B0F32" w:rsidRPr="002B5EC0">
        <w:rPr>
          <w:sz w:val="20"/>
          <w:szCs w:val="18"/>
        </w:rPr>
        <w:t>)</w:t>
      </w:r>
      <w:r w:rsidR="001B0F32">
        <w:t>.</w:t>
      </w:r>
    </w:p>
    <w:p w14:paraId="3A888C1B" w14:textId="457BE14E" w:rsidR="00C75F4C" w:rsidRDefault="00C75F4C" w:rsidP="002A7120">
      <w:pPr>
        <w:pStyle w:val="SemEspaamento"/>
      </w:pPr>
      <w:r>
        <w:t xml:space="preserve">No mais, o ente Ministerial discorreu sobre </w:t>
      </w:r>
      <w:r w:rsidR="001D6F6D">
        <w:t>o “</w:t>
      </w:r>
      <w:r w:rsidR="001D6F6D" w:rsidRPr="001D6F6D">
        <w:rPr>
          <w:i/>
          <w:iCs/>
        </w:rPr>
        <w:t xml:space="preserve">dolo do acusado de lesionar gravemente a vítima Paul André </w:t>
      </w:r>
      <w:proofErr w:type="spellStart"/>
      <w:r w:rsidR="001D6F6D" w:rsidRPr="001D6F6D">
        <w:rPr>
          <w:i/>
          <w:iCs/>
        </w:rPr>
        <w:t>Crysostome</w:t>
      </w:r>
      <w:proofErr w:type="spellEnd"/>
      <w:r w:rsidR="001D6F6D">
        <w:t>”</w:t>
      </w:r>
      <w:r w:rsidR="00DD355E">
        <w:t>, reiterou o pleito condenatório</w:t>
      </w:r>
      <w:r w:rsidR="00376D39">
        <w:t xml:space="preserve"> e</w:t>
      </w:r>
      <w:r w:rsidR="001D6F6D">
        <w:t xml:space="preserve"> </w:t>
      </w:r>
      <w:r w:rsidR="00CF1986">
        <w:t>discorreu sobre a dosimetria da pena</w:t>
      </w:r>
      <w:r w:rsidR="00DD355E">
        <w:t xml:space="preserve"> que, no seu entender, deve ser aplicada ao acusado </w:t>
      </w:r>
      <w:r w:rsidR="00DD355E" w:rsidRPr="002B5EC0">
        <w:rPr>
          <w:sz w:val="20"/>
          <w:szCs w:val="18"/>
        </w:rPr>
        <w:t>(evento 102, p. 1</w:t>
      </w:r>
      <w:r w:rsidR="00DD355E">
        <w:rPr>
          <w:sz w:val="20"/>
          <w:szCs w:val="18"/>
        </w:rPr>
        <w:t>8</w:t>
      </w:r>
      <w:r w:rsidR="003361EB">
        <w:rPr>
          <w:sz w:val="20"/>
          <w:szCs w:val="18"/>
        </w:rPr>
        <w:t>/20</w:t>
      </w:r>
      <w:r w:rsidR="00DD355E" w:rsidRPr="002B5EC0">
        <w:rPr>
          <w:sz w:val="20"/>
          <w:szCs w:val="18"/>
        </w:rPr>
        <w:t>)</w:t>
      </w:r>
      <w:r w:rsidR="001D6F6D">
        <w:t>.</w:t>
      </w:r>
    </w:p>
    <w:p w14:paraId="461C56D7" w14:textId="600F9112" w:rsidR="00D52BA0" w:rsidRPr="0042579F" w:rsidRDefault="003361EB" w:rsidP="00F82522">
      <w:pPr>
        <w:pStyle w:val="SemEspaamento"/>
      </w:pPr>
      <w:r>
        <w:t>N</w:t>
      </w:r>
      <w:r w:rsidR="00D52BA0">
        <w:t xml:space="preserve">o entanto, Excelência, </w:t>
      </w:r>
      <w:r>
        <w:t>ao contrário do que quer fazer crer a acusação,</w:t>
      </w:r>
      <w:r w:rsidR="00D52BA0">
        <w:t xml:space="preserve"> </w:t>
      </w:r>
      <w:r w:rsidR="00BE51F4" w:rsidRPr="0015033A">
        <w:rPr>
          <w:u w:val="single"/>
        </w:rPr>
        <w:t>não</w:t>
      </w:r>
      <w:r w:rsidR="00BE51F4">
        <w:t xml:space="preserve"> </w:t>
      </w:r>
      <w:r w:rsidR="00BE51F4" w:rsidRPr="0015033A">
        <w:rPr>
          <w:u w:val="single"/>
        </w:rPr>
        <w:t>há</w:t>
      </w:r>
      <w:r w:rsidR="00BE51F4">
        <w:t xml:space="preserve"> um </w:t>
      </w:r>
      <w:r w:rsidR="00BE51F4" w:rsidRPr="0015033A">
        <w:rPr>
          <w:u w:val="single"/>
        </w:rPr>
        <w:t>único</w:t>
      </w:r>
      <w:r w:rsidR="00BE51F4">
        <w:t xml:space="preserve"> </w:t>
      </w:r>
      <w:r w:rsidR="00BE51F4" w:rsidRPr="0015033A">
        <w:rPr>
          <w:u w:val="single"/>
        </w:rPr>
        <w:t>elemento</w:t>
      </w:r>
      <w:r w:rsidR="00BE51F4">
        <w:t xml:space="preserve"> de </w:t>
      </w:r>
      <w:r w:rsidR="00BE51F4" w:rsidRPr="0015033A">
        <w:rPr>
          <w:u w:val="single"/>
        </w:rPr>
        <w:t>prova</w:t>
      </w:r>
      <w:r w:rsidR="00BE51F4">
        <w:t xml:space="preserve"> que </w:t>
      </w:r>
      <w:r w:rsidR="00BE51F4" w:rsidRPr="0015033A">
        <w:rPr>
          <w:u w:val="single"/>
        </w:rPr>
        <w:t>indique</w:t>
      </w:r>
      <w:r w:rsidR="00BE51F4">
        <w:t xml:space="preserve"> que </w:t>
      </w:r>
      <w:r w:rsidR="00BE51F4" w:rsidRPr="0015033A">
        <w:rPr>
          <w:u w:val="single"/>
        </w:rPr>
        <w:t>Fernando</w:t>
      </w:r>
      <w:r w:rsidR="00BE51F4">
        <w:t xml:space="preserve"> Soares da Luz </w:t>
      </w:r>
      <w:r w:rsidR="00BE51F4" w:rsidRPr="0015033A">
        <w:rPr>
          <w:u w:val="single"/>
        </w:rPr>
        <w:t>estava</w:t>
      </w:r>
      <w:r w:rsidR="00BE51F4">
        <w:t xml:space="preserve"> </w:t>
      </w:r>
      <w:r w:rsidR="00BE51F4" w:rsidRPr="0015033A">
        <w:rPr>
          <w:u w:val="single"/>
        </w:rPr>
        <w:t>presente</w:t>
      </w:r>
      <w:r w:rsidR="00BE51F4">
        <w:t xml:space="preserve"> </w:t>
      </w:r>
      <w:r w:rsidR="00BE51F4" w:rsidRPr="0015033A">
        <w:rPr>
          <w:u w:val="single"/>
        </w:rPr>
        <w:t>no</w:t>
      </w:r>
      <w:r w:rsidR="00BE51F4">
        <w:t xml:space="preserve"> </w:t>
      </w:r>
      <w:r w:rsidR="00BE51F4" w:rsidRPr="0015033A">
        <w:rPr>
          <w:u w:val="single"/>
        </w:rPr>
        <w:t>local</w:t>
      </w:r>
      <w:r w:rsidR="00BE51F4">
        <w:t xml:space="preserve"> dos fatos</w:t>
      </w:r>
      <w:r>
        <w:t xml:space="preserve"> </w:t>
      </w:r>
      <w:r w:rsidRPr="0015033A">
        <w:rPr>
          <w:u w:val="single"/>
        </w:rPr>
        <w:t>nem</w:t>
      </w:r>
      <w:r>
        <w:t xml:space="preserve"> </w:t>
      </w:r>
      <w:r w:rsidRPr="0015033A">
        <w:rPr>
          <w:u w:val="single"/>
        </w:rPr>
        <w:t>que</w:t>
      </w:r>
      <w:r>
        <w:t xml:space="preserve"> </w:t>
      </w:r>
      <w:r w:rsidRPr="0015033A">
        <w:rPr>
          <w:u w:val="single"/>
        </w:rPr>
        <w:t>tenha</w:t>
      </w:r>
      <w:r>
        <w:t xml:space="preserve"> </w:t>
      </w:r>
      <w:r w:rsidRPr="0015033A">
        <w:rPr>
          <w:u w:val="single"/>
        </w:rPr>
        <w:t>participado</w:t>
      </w:r>
      <w:r>
        <w:t xml:space="preserve"> da atuação criminosa</w:t>
      </w:r>
      <w:r w:rsidR="00D52268">
        <w:t>, sobretudo após o encerramento da instrução processual</w:t>
      </w:r>
      <w:r w:rsidR="0035531A">
        <w:t>.</w:t>
      </w:r>
      <w:r w:rsidR="004B2679">
        <w:t xml:space="preserve"> Além disso, </w:t>
      </w:r>
      <w:r w:rsidR="0015033A">
        <w:t>concluída a instrução</w:t>
      </w:r>
      <w:r w:rsidR="00D52268">
        <w:t xml:space="preserve">, </w:t>
      </w:r>
      <w:r w:rsidR="0015033A">
        <w:t>constatou</w:t>
      </w:r>
      <w:r w:rsidR="00D52268">
        <w:t xml:space="preserve">-se que </w:t>
      </w:r>
      <w:r w:rsidR="004B2679">
        <w:t>a autoridade policial</w:t>
      </w:r>
      <w:r w:rsidR="00D52268">
        <w:t xml:space="preserve"> </w:t>
      </w:r>
      <w:r w:rsidR="00E80DBF">
        <w:t>deixou de juntar aos autos os vídeos que menciona no</w:t>
      </w:r>
      <w:r w:rsidR="00C66364">
        <w:t xml:space="preserve"> relatório policial n. 77/2022/SIC, o que conduz à conclusão</w:t>
      </w:r>
      <w:r w:rsidR="00072DF4">
        <w:t>, inclusive,</w:t>
      </w:r>
      <w:r w:rsidR="00C66364">
        <w:t xml:space="preserve"> de que foram obtidos de forma ilícita.</w:t>
      </w:r>
    </w:p>
    <w:p w14:paraId="2865743D" w14:textId="0D2D3E7C" w:rsidR="000169F1" w:rsidRPr="00136102" w:rsidRDefault="000169F1" w:rsidP="00D767CE">
      <w:pPr>
        <w:pStyle w:val="SemEspaamento"/>
        <w:numPr>
          <w:ilvl w:val="0"/>
          <w:numId w:val="0"/>
        </w:numPr>
        <w:ind w:left="1701"/>
      </w:pPr>
    </w:p>
    <w:p w14:paraId="6B7EC051" w14:textId="5072D1CC" w:rsidR="00065469" w:rsidRDefault="000169F1" w:rsidP="00446D51">
      <w:pPr>
        <w:pStyle w:val="Ttulo"/>
      </w:pPr>
      <w:r w:rsidRPr="00136102">
        <w:t>II –</w:t>
      </w:r>
      <w:r w:rsidR="00A43924">
        <w:t xml:space="preserve"> </w:t>
      </w:r>
      <w:r w:rsidR="00065469">
        <w:t>DA</w:t>
      </w:r>
      <w:r w:rsidR="00A43924">
        <w:t xml:space="preserve"> EVIDENTE</w:t>
      </w:r>
      <w:r w:rsidR="00065469">
        <w:t xml:space="preserve"> FALTA DE PROVAS QUANTO À AUTORIA DELITIVA E A CONSEQUENTE ABSOLVIÇÃO DO RÉU</w:t>
      </w:r>
    </w:p>
    <w:p w14:paraId="5D38DE45" w14:textId="77777777" w:rsidR="00065469" w:rsidRPr="00065469" w:rsidRDefault="00065469" w:rsidP="00D767CE">
      <w:pPr>
        <w:pStyle w:val="SemEspaamento"/>
        <w:numPr>
          <w:ilvl w:val="0"/>
          <w:numId w:val="0"/>
        </w:numPr>
        <w:ind w:left="1701"/>
      </w:pPr>
    </w:p>
    <w:p w14:paraId="3CD65C09" w14:textId="3A3B80E1" w:rsidR="000169F1" w:rsidRDefault="00072DF4" w:rsidP="000169F1">
      <w:pPr>
        <w:pStyle w:val="SemEspaamento"/>
      </w:pPr>
      <w:r>
        <w:t xml:space="preserve">Como dito, </w:t>
      </w:r>
      <w:r w:rsidR="009D7BB7">
        <w:t xml:space="preserve">Excelência, </w:t>
      </w:r>
      <w:r w:rsidR="0023740D">
        <w:t xml:space="preserve">encerrada a instrução processual, a </w:t>
      </w:r>
      <w:r w:rsidR="00A707C2">
        <w:t xml:space="preserve">única </w:t>
      </w:r>
      <w:r w:rsidR="0023740D">
        <w:t xml:space="preserve">conclusão a que se chega é que </w:t>
      </w:r>
      <w:r w:rsidR="00562291">
        <w:t xml:space="preserve">não há </w:t>
      </w:r>
      <w:r w:rsidR="00946111">
        <w:t xml:space="preserve">elementos </w:t>
      </w:r>
      <w:r w:rsidR="00562291">
        <w:t>mínimo</w:t>
      </w:r>
      <w:r w:rsidR="00946111">
        <w:t>s</w:t>
      </w:r>
      <w:r w:rsidR="00562291">
        <w:t xml:space="preserve"> </w:t>
      </w:r>
      <w:r w:rsidR="00946111">
        <w:t xml:space="preserve">que indiquem </w:t>
      </w:r>
      <w:r w:rsidR="00562291">
        <w:t xml:space="preserve">que o réu poderia ser autor </w:t>
      </w:r>
      <w:r w:rsidR="00946111">
        <w:t>ou</w:t>
      </w:r>
      <w:r w:rsidR="00166C24">
        <w:t xml:space="preserve"> tenha</w:t>
      </w:r>
      <w:r w:rsidR="00946111">
        <w:t xml:space="preserve"> </w:t>
      </w:r>
      <w:r w:rsidR="00166C24">
        <w:t xml:space="preserve">participado </w:t>
      </w:r>
      <w:r w:rsidR="00562291">
        <w:t xml:space="preserve">do delito </w:t>
      </w:r>
      <w:r w:rsidR="00A707C2">
        <w:t>pelo qual foi denunciado</w:t>
      </w:r>
      <w:r w:rsidR="002901A3">
        <w:t>, o que impõe a sua absolvição</w:t>
      </w:r>
      <w:r w:rsidR="00562291">
        <w:t>.</w:t>
      </w:r>
    </w:p>
    <w:p w14:paraId="466C8F7B" w14:textId="77777777" w:rsidR="00E07A43" w:rsidRDefault="00E07A43" w:rsidP="00E07A43">
      <w:pPr>
        <w:pStyle w:val="SemEspaamento"/>
        <w:numPr>
          <w:ilvl w:val="0"/>
          <w:numId w:val="0"/>
        </w:numPr>
        <w:ind w:left="1701"/>
      </w:pPr>
    </w:p>
    <w:p w14:paraId="67BB0AC7" w14:textId="35BB5C48" w:rsidR="004279B2" w:rsidRDefault="000E7913" w:rsidP="000169F1">
      <w:pPr>
        <w:pStyle w:val="SemEspaamento"/>
      </w:pPr>
      <w:r>
        <w:rPr>
          <w:b/>
          <w:bCs/>
        </w:rPr>
        <w:t>FALTA DE CONFIRMAÇÃO DO RELATÓRIO POLICIAL E DE SEU CONTEÚDO NA FASE JUDICIAL</w:t>
      </w:r>
      <w:r w:rsidR="00354668">
        <w:rPr>
          <w:b/>
          <w:bCs/>
        </w:rPr>
        <w:t>:</w:t>
      </w:r>
      <w:r w:rsidR="00AE7721">
        <w:rPr>
          <w:b/>
          <w:bCs/>
        </w:rPr>
        <w:t xml:space="preserve"> </w:t>
      </w:r>
      <w:r w:rsidR="0023740D">
        <w:t>Cumpre expor, inicialmente, que o</w:t>
      </w:r>
      <w:r w:rsidR="00A05B17">
        <w:t xml:space="preserve"> relatório policial n. 77/2022/SIC</w:t>
      </w:r>
      <w:r w:rsidR="00852526">
        <w:t xml:space="preserve"> </w:t>
      </w:r>
      <w:r w:rsidR="00852526" w:rsidRPr="000877D5">
        <w:rPr>
          <w:sz w:val="20"/>
          <w:szCs w:val="18"/>
        </w:rPr>
        <w:t>(evento 1, INQ2, p. 46/INQ3, p. 18</w:t>
      </w:r>
      <w:r w:rsidR="00852526">
        <w:rPr>
          <w:sz w:val="20"/>
          <w:szCs w:val="18"/>
        </w:rPr>
        <w:t>, do IP</w:t>
      </w:r>
      <w:r w:rsidR="00852526" w:rsidRPr="000877D5">
        <w:rPr>
          <w:sz w:val="20"/>
          <w:szCs w:val="18"/>
        </w:rPr>
        <w:t>)</w:t>
      </w:r>
      <w:r w:rsidR="004279B2">
        <w:t>, único elemento utilizado pela acusação para justificar a autoria do acusado,</w:t>
      </w:r>
      <w:r w:rsidR="00A05B17">
        <w:t xml:space="preserve"> </w:t>
      </w:r>
      <w:r w:rsidR="004279B2">
        <w:t xml:space="preserve">apresenta </w:t>
      </w:r>
      <w:r w:rsidR="00D770DF">
        <w:t>mera</w:t>
      </w:r>
      <w:r w:rsidR="004279B2">
        <w:t>s</w:t>
      </w:r>
      <w:r w:rsidR="00D770DF">
        <w:t xml:space="preserve"> suposições </w:t>
      </w:r>
      <w:r w:rsidR="004279B2">
        <w:t xml:space="preserve">e </w:t>
      </w:r>
      <w:r w:rsidR="00FB69E2">
        <w:t>presunções</w:t>
      </w:r>
      <w:r w:rsidR="004279B2">
        <w:t xml:space="preserve"> sobre a participação do réu no fato apurado</w:t>
      </w:r>
      <w:r w:rsidR="00852526">
        <w:t>, que se mostram insuficientes para a sua condenação</w:t>
      </w:r>
      <w:r w:rsidR="00BF6B18">
        <w:t>,</w:t>
      </w:r>
      <w:r w:rsidR="00BF6B18" w:rsidRPr="00BF6B18">
        <w:t xml:space="preserve"> </w:t>
      </w:r>
      <w:r w:rsidR="00BF6B18">
        <w:t>na medida em que apenas</w:t>
      </w:r>
      <w:r w:rsidR="00002488">
        <w:t xml:space="preserve"> lhe atribu</w:t>
      </w:r>
      <w:r w:rsidR="00475884">
        <w:t>i</w:t>
      </w:r>
      <w:r w:rsidR="00002488">
        <w:t xml:space="preserve"> culpa por imaginar</w:t>
      </w:r>
      <w:r w:rsidR="00BF6B18">
        <w:t xml:space="preserve"> que Fernando teria transitado próximo ao local da ação criminosa</w:t>
      </w:r>
      <w:r w:rsidR="004279B2">
        <w:t xml:space="preserve">. </w:t>
      </w:r>
    </w:p>
    <w:p w14:paraId="742F7220" w14:textId="44AFE228" w:rsidR="0023740D" w:rsidRDefault="004279B2" w:rsidP="000169F1">
      <w:pPr>
        <w:pStyle w:val="SemEspaamento"/>
      </w:pPr>
      <w:r>
        <w:t xml:space="preserve">Além disso, trata-se de documento </w:t>
      </w:r>
      <w:r w:rsidRPr="00A707C2">
        <w:rPr>
          <w:u w:val="single"/>
        </w:rPr>
        <w:t>elaborado</w:t>
      </w:r>
      <w:r>
        <w:t xml:space="preserve"> </w:t>
      </w:r>
      <w:r w:rsidR="00D860D6">
        <w:t xml:space="preserve">pela autoridade policial </w:t>
      </w:r>
      <w:r>
        <w:t xml:space="preserve">na </w:t>
      </w:r>
      <w:r w:rsidRPr="00A707C2">
        <w:rPr>
          <w:u w:val="single"/>
        </w:rPr>
        <w:t>fase</w:t>
      </w:r>
      <w:r>
        <w:t xml:space="preserve"> </w:t>
      </w:r>
      <w:r w:rsidRPr="00A707C2">
        <w:rPr>
          <w:u w:val="single"/>
        </w:rPr>
        <w:t>investigativa</w:t>
      </w:r>
      <w:r>
        <w:t xml:space="preserve">, </w:t>
      </w:r>
      <w:r w:rsidRPr="00852526">
        <w:rPr>
          <w:b/>
          <w:bCs/>
          <w:u w:val="single"/>
        </w:rPr>
        <w:t>sem</w:t>
      </w:r>
      <w:r>
        <w:t xml:space="preserve"> </w:t>
      </w:r>
      <w:r w:rsidRPr="00852526">
        <w:t>qualquer</w:t>
      </w:r>
      <w:r>
        <w:t xml:space="preserve"> </w:t>
      </w:r>
      <w:r w:rsidRPr="00A707C2">
        <w:rPr>
          <w:b/>
          <w:bCs/>
        </w:rPr>
        <w:t>validação</w:t>
      </w:r>
      <w:r>
        <w:t xml:space="preserve"> ou </w:t>
      </w:r>
      <w:r w:rsidRPr="00A707C2">
        <w:rPr>
          <w:b/>
          <w:bCs/>
        </w:rPr>
        <w:t>confirmação</w:t>
      </w:r>
      <w:r>
        <w:t xml:space="preserve"> </w:t>
      </w:r>
      <w:r w:rsidRPr="00852526">
        <w:rPr>
          <w:b/>
          <w:bCs/>
        </w:rPr>
        <w:t>das</w:t>
      </w:r>
      <w:r>
        <w:t xml:space="preserve"> </w:t>
      </w:r>
      <w:r w:rsidRPr="00852526">
        <w:rPr>
          <w:b/>
          <w:bCs/>
        </w:rPr>
        <w:t>informações</w:t>
      </w:r>
      <w:r>
        <w:t xml:space="preserve"> durante a </w:t>
      </w:r>
      <w:r w:rsidRPr="00A707C2">
        <w:rPr>
          <w:b/>
          <w:bCs/>
        </w:rPr>
        <w:t>instrução</w:t>
      </w:r>
      <w:r>
        <w:t xml:space="preserve"> </w:t>
      </w:r>
      <w:r w:rsidRPr="00A707C2">
        <w:rPr>
          <w:b/>
          <w:bCs/>
        </w:rPr>
        <w:t>processual</w:t>
      </w:r>
      <w:r>
        <w:t xml:space="preserve">, </w:t>
      </w:r>
      <w:r w:rsidR="009021ED">
        <w:t xml:space="preserve">ou seja, sem que as testemunhas </w:t>
      </w:r>
      <w:r w:rsidR="00907479">
        <w:t xml:space="preserve">e </w:t>
      </w:r>
      <w:r w:rsidR="0003072F">
        <w:t xml:space="preserve">os ofendidos </w:t>
      </w:r>
      <w:r w:rsidR="009021ED">
        <w:t xml:space="preserve">confirmassem </w:t>
      </w:r>
      <w:r w:rsidR="00221D0A">
        <w:t>que tenha</w:t>
      </w:r>
      <w:r w:rsidR="00475884">
        <w:t>m</w:t>
      </w:r>
      <w:r w:rsidR="00221D0A">
        <w:t xml:space="preserve"> ocorrido as hipóteses e </w:t>
      </w:r>
      <w:r w:rsidR="009021ED">
        <w:t>suposições narradas</w:t>
      </w:r>
      <w:r w:rsidR="00D860D6">
        <w:t>,</w:t>
      </w:r>
      <w:r w:rsidR="009021ED">
        <w:t xml:space="preserve"> </w:t>
      </w:r>
      <w:r>
        <w:t xml:space="preserve">de modo que </w:t>
      </w:r>
      <w:r w:rsidR="00D860D6">
        <w:t xml:space="preserve">esse relatório </w:t>
      </w:r>
      <w:r w:rsidRPr="00221D0A">
        <w:rPr>
          <w:u w:val="single"/>
        </w:rPr>
        <w:t>não</w:t>
      </w:r>
      <w:r>
        <w:t xml:space="preserve"> </w:t>
      </w:r>
      <w:r w:rsidR="007F1BB8" w:rsidRPr="00221D0A">
        <w:rPr>
          <w:u w:val="single"/>
        </w:rPr>
        <w:t>serve</w:t>
      </w:r>
      <w:r>
        <w:t xml:space="preserve"> </w:t>
      </w:r>
      <w:r w:rsidRPr="00D96C5C">
        <w:rPr>
          <w:u w:val="single"/>
        </w:rPr>
        <w:t>para</w:t>
      </w:r>
      <w:r>
        <w:t xml:space="preserve"> </w:t>
      </w:r>
      <w:r w:rsidR="00B21189" w:rsidRPr="00D96C5C">
        <w:rPr>
          <w:u w:val="single"/>
        </w:rPr>
        <w:t>certificar</w:t>
      </w:r>
      <w:r w:rsidR="004C07C9">
        <w:t xml:space="preserve"> </w:t>
      </w:r>
      <w:r w:rsidR="004C07C9" w:rsidRPr="00D96C5C">
        <w:rPr>
          <w:u w:val="single"/>
        </w:rPr>
        <w:t>autoria</w:t>
      </w:r>
      <w:r w:rsidR="004C07C9">
        <w:t xml:space="preserve"> delitiva no caso vertente</w:t>
      </w:r>
      <w:r w:rsidR="007F1BB8">
        <w:t>, diversamente do que quer fazer crer a acusação</w:t>
      </w:r>
      <w:r w:rsidR="004C07C9">
        <w:t>.</w:t>
      </w:r>
    </w:p>
    <w:p w14:paraId="312AA4E9" w14:textId="011B2183" w:rsidR="00E07A43" w:rsidRPr="00D860D6" w:rsidRDefault="00E07A43" w:rsidP="0025742A">
      <w:pPr>
        <w:pStyle w:val="SemEspaamento"/>
        <w:numPr>
          <w:ilvl w:val="0"/>
          <w:numId w:val="0"/>
        </w:numPr>
        <w:ind w:left="1701"/>
      </w:pPr>
    </w:p>
    <w:p w14:paraId="08AA1663" w14:textId="247726DB" w:rsidR="003D0557" w:rsidRDefault="007F1BB8" w:rsidP="000169F1">
      <w:pPr>
        <w:pStyle w:val="SemEspaamento"/>
      </w:pPr>
      <w:r>
        <w:rPr>
          <w:b/>
          <w:bCs/>
        </w:rPr>
        <w:t xml:space="preserve">INEXISTÊNCIA DOS VÍDEOS QUE SUPOSTAMENTE FUNDAMENTAM O RELATÓRIO: </w:t>
      </w:r>
      <w:r w:rsidR="003D0557">
        <w:t xml:space="preserve">Não fosse isso o suficiente, o relatório </w:t>
      </w:r>
      <w:r w:rsidR="009F1D20">
        <w:t xml:space="preserve">mencionado </w:t>
      </w:r>
      <w:r w:rsidR="003D0557">
        <w:t>est</w:t>
      </w:r>
      <w:r w:rsidR="009F1D20">
        <w:t>á</w:t>
      </w:r>
      <w:r w:rsidR="003D0557">
        <w:t xml:space="preserve"> pautado em supostos vídeos de câmeras de </w:t>
      </w:r>
      <w:r w:rsidR="00A077B7">
        <w:t xml:space="preserve">2 </w:t>
      </w:r>
      <w:r w:rsidR="003D0557">
        <w:t xml:space="preserve">estabelecimentos próximos ao local do fato, mas a </w:t>
      </w:r>
      <w:r w:rsidR="003D0557" w:rsidRPr="007F1BB8">
        <w:rPr>
          <w:b/>
          <w:bCs/>
        </w:rPr>
        <w:t>autoridade</w:t>
      </w:r>
      <w:r w:rsidR="003D0557">
        <w:t xml:space="preserve"> </w:t>
      </w:r>
      <w:r w:rsidR="003D0557" w:rsidRPr="007F1BB8">
        <w:rPr>
          <w:b/>
          <w:bCs/>
        </w:rPr>
        <w:t>policial</w:t>
      </w:r>
      <w:r w:rsidR="003D0557">
        <w:t xml:space="preserve"> </w:t>
      </w:r>
      <w:r w:rsidR="00A077B7" w:rsidRPr="007F1BB8">
        <w:rPr>
          <w:b/>
          <w:bCs/>
          <w:u w:val="single"/>
        </w:rPr>
        <w:t>NÃO</w:t>
      </w:r>
      <w:r w:rsidR="00A077B7">
        <w:t xml:space="preserve"> </w:t>
      </w:r>
      <w:r w:rsidR="003052D8" w:rsidRPr="007F1BB8">
        <w:rPr>
          <w:b/>
          <w:bCs/>
          <w:u w:val="single"/>
        </w:rPr>
        <w:t>JUNTOU</w:t>
      </w:r>
      <w:r w:rsidR="003052D8">
        <w:t xml:space="preserve"> </w:t>
      </w:r>
      <w:r w:rsidR="003D0557" w:rsidRPr="007F1BB8">
        <w:rPr>
          <w:b/>
          <w:bCs/>
        </w:rPr>
        <w:t>aos</w:t>
      </w:r>
      <w:r w:rsidR="003D0557">
        <w:t xml:space="preserve"> </w:t>
      </w:r>
      <w:r w:rsidR="003D0557" w:rsidRPr="007F1BB8">
        <w:rPr>
          <w:b/>
          <w:bCs/>
        </w:rPr>
        <w:t>autos</w:t>
      </w:r>
      <w:r w:rsidR="003D0557">
        <w:t xml:space="preserve"> os </w:t>
      </w:r>
      <w:r w:rsidR="003D0557" w:rsidRPr="007F1BB8">
        <w:rPr>
          <w:b/>
          <w:bCs/>
        </w:rPr>
        <w:t>registros</w:t>
      </w:r>
      <w:r w:rsidR="003D0557">
        <w:t xml:space="preserve"> </w:t>
      </w:r>
      <w:r w:rsidR="003D0557" w:rsidRPr="007F1BB8">
        <w:rPr>
          <w:b/>
          <w:bCs/>
        </w:rPr>
        <w:t>audiovisuais</w:t>
      </w:r>
      <w:r w:rsidR="003D0557">
        <w:t>, o que impede</w:t>
      </w:r>
      <w:r w:rsidR="00DA61FF">
        <w:t xml:space="preserve"> a</w:t>
      </w:r>
      <w:r w:rsidR="00354668">
        <w:t xml:space="preserve"> confirmação sobre </w:t>
      </w:r>
      <w:r w:rsidR="00DA61FF">
        <w:t>a veracidade dos fatos</w:t>
      </w:r>
      <w:r w:rsidR="00354668">
        <w:t xml:space="preserve"> relatados pela autoridade, além d</w:t>
      </w:r>
      <w:r w:rsidR="00F76E13">
        <w:t xml:space="preserve">e obstar a </w:t>
      </w:r>
      <w:r w:rsidR="00B45A93">
        <w:t xml:space="preserve">certificação da </w:t>
      </w:r>
      <w:r w:rsidR="00DA61FF">
        <w:t>autentic</w:t>
      </w:r>
      <w:r w:rsidR="00B45A93">
        <w:t>idade d</w:t>
      </w:r>
      <w:r w:rsidR="00354668">
        <w:t>esse documento ou a origem lícita de sua obtenção</w:t>
      </w:r>
      <w:r w:rsidR="003052D8">
        <w:t xml:space="preserve">, em evidente afronta ao contraditório e </w:t>
      </w:r>
      <w:r w:rsidR="00475884">
        <w:t xml:space="preserve">à </w:t>
      </w:r>
      <w:r w:rsidR="003052D8">
        <w:t>ampla defesa</w:t>
      </w:r>
      <w:r w:rsidR="003D0557">
        <w:t>.</w:t>
      </w:r>
      <w:r w:rsidR="00354668">
        <w:t xml:space="preserve"> </w:t>
      </w:r>
    </w:p>
    <w:p w14:paraId="36FD672C" w14:textId="532B1E54" w:rsidR="00715CA7" w:rsidRDefault="00F76E13" w:rsidP="000169F1">
      <w:pPr>
        <w:pStyle w:val="SemEspaamento"/>
      </w:pPr>
      <w:r>
        <w:t xml:space="preserve">Além disso, ao </w:t>
      </w:r>
      <w:r w:rsidR="00715CA7">
        <w:t xml:space="preserve">contrário do que sustenta </w:t>
      </w:r>
      <w:r>
        <w:t>o Ministério Público</w:t>
      </w:r>
      <w:r w:rsidR="00715CA7">
        <w:t>,</w:t>
      </w:r>
      <w:r w:rsidR="008E4FED">
        <w:t xml:space="preserve"> que insiste em dizer que o veículo do réu foi identificado em</w:t>
      </w:r>
      <w:r w:rsidR="00A026E0">
        <w:t xml:space="preserve"> câmeras</w:t>
      </w:r>
      <w:r w:rsidR="00715CA7">
        <w:t xml:space="preserve"> </w:t>
      </w:r>
      <w:r w:rsidR="0041298D">
        <w:t xml:space="preserve">próximas ao local do fato, </w:t>
      </w:r>
      <w:r w:rsidR="00715CA7" w:rsidRPr="00A077B7">
        <w:rPr>
          <w:u w:val="single"/>
        </w:rPr>
        <w:t>não</w:t>
      </w:r>
      <w:r w:rsidR="00715CA7">
        <w:t xml:space="preserve"> </w:t>
      </w:r>
      <w:r w:rsidR="00715CA7" w:rsidRPr="00A077B7">
        <w:rPr>
          <w:u w:val="single"/>
        </w:rPr>
        <w:t>há</w:t>
      </w:r>
      <w:r w:rsidR="00715CA7">
        <w:t xml:space="preserve"> </w:t>
      </w:r>
      <w:r w:rsidR="00715CA7" w:rsidRPr="00A077B7">
        <w:rPr>
          <w:u w:val="single"/>
        </w:rPr>
        <w:t>como</w:t>
      </w:r>
      <w:r w:rsidR="00715CA7">
        <w:t xml:space="preserve"> </w:t>
      </w:r>
      <w:r w:rsidR="00715CA7" w:rsidRPr="00A077B7">
        <w:rPr>
          <w:u w:val="single"/>
        </w:rPr>
        <w:t>saber</w:t>
      </w:r>
      <w:r w:rsidR="00715CA7">
        <w:t xml:space="preserve"> </w:t>
      </w:r>
      <w:r w:rsidR="0041298D" w:rsidRPr="003052D8">
        <w:rPr>
          <w:u w:val="single"/>
        </w:rPr>
        <w:t>qual</w:t>
      </w:r>
      <w:r w:rsidR="0041298D">
        <w:t xml:space="preserve"> é </w:t>
      </w:r>
      <w:r w:rsidR="0041298D" w:rsidRPr="003052D8">
        <w:rPr>
          <w:u w:val="single"/>
        </w:rPr>
        <w:t>o</w:t>
      </w:r>
      <w:r w:rsidR="0041298D">
        <w:t xml:space="preserve"> </w:t>
      </w:r>
      <w:r w:rsidR="0041298D" w:rsidRPr="003052D8">
        <w:rPr>
          <w:u w:val="single"/>
        </w:rPr>
        <w:t>modelo</w:t>
      </w:r>
      <w:r w:rsidR="0041298D">
        <w:t xml:space="preserve"> do </w:t>
      </w:r>
      <w:r w:rsidR="0041298D" w:rsidRPr="003052D8">
        <w:rPr>
          <w:u w:val="single"/>
        </w:rPr>
        <w:t>veículo</w:t>
      </w:r>
      <w:r w:rsidR="0041298D">
        <w:t xml:space="preserve"> </w:t>
      </w:r>
      <w:r w:rsidR="00ED6F70">
        <w:t xml:space="preserve">que consta </w:t>
      </w:r>
      <w:r w:rsidR="004C31B4">
        <w:t>nas</w:t>
      </w:r>
      <w:r w:rsidR="00ED6F70">
        <w:t xml:space="preserve"> </w:t>
      </w:r>
      <w:r w:rsidR="004C31B4">
        <w:t xml:space="preserve">imagens </w:t>
      </w:r>
      <w:r w:rsidR="00BD32DB">
        <w:t xml:space="preserve">dos locais supostamente próximos </w:t>
      </w:r>
      <w:r w:rsidR="00240018">
        <w:t xml:space="preserve">à </w:t>
      </w:r>
      <w:r w:rsidR="00475884">
        <w:t xml:space="preserve">sede da empresa </w:t>
      </w:r>
      <w:proofErr w:type="spellStart"/>
      <w:r w:rsidR="00240018">
        <w:t>Orleplast</w:t>
      </w:r>
      <w:proofErr w:type="spellEnd"/>
      <w:r w:rsidR="00240018">
        <w:t xml:space="preserve">, </w:t>
      </w:r>
      <w:r w:rsidR="00ED6F70">
        <w:t>colacionada</w:t>
      </w:r>
      <w:r w:rsidR="004C31B4">
        <w:t>s</w:t>
      </w:r>
      <w:r w:rsidR="00ED6F70">
        <w:t xml:space="preserve"> </w:t>
      </w:r>
      <w:r w:rsidR="004C31B4">
        <w:t xml:space="preserve">no </w:t>
      </w:r>
      <w:r w:rsidR="00ED6F70">
        <w:t xml:space="preserve">relatório, </w:t>
      </w:r>
      <w:r w:rsidR="003052D8">
        <w:rPr>
          <w:u w:val="single"/>
        </w:rPr>
        <w:t>nem</w:t>
      </w:r>
      <w:r w:rsidR="003052D8" w:rsidRPr="003052D8">
        <w:t xml:space="preserve"> </w:t>
      </w:r>
      <w:r w:rsidR="003052D8">
        <w:rPr>
          <w:u w:val="single"/>
        </w:rPr>
        <w:t>mesmo</w:t>
      </w:r>
      <w:r w:rsidR="004C31B4">
        <w:t xml:space="preserve"> </w:t>
      </w:r>
      <w:r w:rsidR="004C31B4" w:rsidRPr="003052D8">
        <w:rPr>
          <w:u w:val="single"/>
        </w:rPr>
        <w:t>é</w:t>
      </w:r>
      <w:r w:rsidR="004C31B4">
        <w:t xml:space="preserve"> </w:t>
      </w:r>
      <w:r w:rsidR="003052D8">
        <w:rPr>
          <w:u w:val="single"/>
        </w:rPr>
        <w:t>possível</w:t>
      </w:r>
      <w:r w:rsidR="003052D8">
        <w:t xml:space="preserve"> </w:t>
      </w:r>
      <w:r w:rsidR="004C31B4" w:rsidRPr="003052D8">
        <w:rPr>
          <w:u w:val="single"/>
        </w:rPr>
        <w:t>identificar</w:t>
      </w:r>
      <w:r w:rsidR="004C31B4">
        <w:t xml:space="preserve"> </w:t>
      </w:r>
      <w:r w:rsidR="00240018" w:rsidRPr="003052D8">
        <w:rPr>
          <w:u w:val="single"/>
        </w:rPr>
        <w:t>onde</w:t>
      </w:r>
      <w:r w:rsidR="00240018">
        <w:t xml:space="preserve"> </w:t>
      </w:r>
      <w:r w:rsidR="00ED6F70">
        <w:t xml:space="preserve">teria sido </w:t>
      </w:r>
      <w:r w:rsidR="004C31B4">
        <w:t>realizado o registro visual</w:t>
      </w:r>
      <w:r w:rsidR="00ED6F70">
        <w:t>. Vejamos</w:t>
      </w:r>
      <w:r w:rsidR="00224BD4">
        <w:t xml:space="preserve"> </w:t>
      </w:r>
      <w:r w:rsidR="00224BD4" w:rsidRPr="00224BD4">
        <w:rPr>
          <w:sz w:val="20"/>
          <w:szCs w:val="18"/>
        </w:rPr>
        <w:t>(evento 1, INQ3, p. 9/10)</w:t>
      </w:r>
      <w:r w:rsidR="00ED6F70">
        <w:t>:</w:t>
      </w:r>
    </w:p>
    <w:p w14:paraId="1223BAA4" w14:textId="77777777" w:rsidR="00677E11" w:rsidRPr="00D860D6" w:rsidRDefault="00677E11" w:rsidP="00D860D6">
      <w:pPr>
        <w:pStyle w:val="Ttulo2"/>
        <w:rPr>
          <w:sz w:val="14"/>
          <w:szCs w:val="14"/>
        </w:rPr>
      </w:pPr>
    </w:p>
    <w:p w14:paraId="5953D6DA" w14:textId="1F9CAECC" w:rsidR="00A707C2" w:rsidRDefault="00677E11" w:rsidP="00BF6B18">
      <w:pPr>
        <w:pStyle w:val="SemEspaamento"/>
        <w:numPr>
          <w:ilvl w:val="0"/>
          <w:numId w:val="0"/>
        </w:numPr>
        <w:ind w:left="-142"/>
        <w:jc w:val="center"/>
      </w:pPr>
      <w:r>
        <w:rPr>
          <w:noProof/>
        </w:rPr>
        <w:drawing>
          <wp:inline distT="0" distB="0" distL="0" distR="0" wp14:anchorId="0BD4276C" wp14:editId="6EE55EF2">
            <wp:extent cx="5917854" cy="3040911"/>
            <wp:effectExtent l="0" t="0" r="6985" b="7620"/>
            <wp:docPr id="900789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569" cy="30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3544" w14:textId="5DE98D86" w:rsidR="00935FE6" w:rsidRDefault="00935FE6" w:rsidP="0025742A">
      <w:pPr>
        <w:pStyle w:val="SemEspaamento"/>
        <w:numPr>
          <w:ilvl w:val="0"/>
          <w:numId w:val="0"/>
        </w:numPr>
        <w:ind w:left="-284"/>
        <w:jc w:val="center"/>
      </w:pPr>
      <w:r>
        <w:rPr>
          <w:noProof/>
        </w:rPr>
        <w:drawing>
          <wp:inline distT="0" distB="0" distL="0" distR="0" wp14:anchorId="370BB301" wp14:editId="70785608">
            <wp:extent cx="6168786" cy="3306726"/>
            <wp:effectExtent l="0" t="0" r="3810" b="8255"/>
            <wp:docPr id="43472077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063" cy="333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C91F" w14:textId="77777777" w:rsidR="00935FE6" w:rsidRPr="00106B0D" w:rsidRDefault="00935FE6" w:rsidP="00224BD4">
      <w:pPr>
        <w:pStyle w:val="Ttulo2"/>
        <w:rPr>
          <w:sz w:val="10"/>
          <w:szCs w:val="10"/>
        </w:rPr>
      </w:pPr>
    </w:p>
    <w:p w14:paraId="3F3322AD" w14:textId="5B79C7EC" w:rsidR="00224BD4" w:rsidRDefault="00224BD4" w:rsidP="00224BD4">
      <w:pPr>
        <w:pStyle w:val="SemEspaamento"/>
      </w:pPr>
      <w:r>
        <w:t>Como visto, Excelência,</w:t>
      </w:r>
      <w:r w:rsidRPr="00224BD4">
        <w:t xml:space="preserve"> </w:t>
      </w:r>
      <w:r w:rsidRPr="00A077B7">
        <w:t xml:space="preserve">esse relatório apenas </w:t>
      </w:r>
      <w:r w:rsidRPr="00A077B7">
        <w:rPr>
          <w:u w:val="single"/>
        </w:rPr>
        <w:t>confirma</w:t>
      </w:r>
      <w:r w:rsidRPr="00A077B7">
        <w:t xml:space="preserve"> que </w:t>
      </w:r>
      <w:r w:rsidR="00446D51" w:rsidRPr="00A077B7">
        <w:rPr>
          <w:b/>
          <w:bCs/>
          <w:u w:val="single"/>
        </w:rPr>
        <w:t>NENHUMA</w:t>
      </w:r>
      <w:r w:rsidR="00446D51" w:rsidRPr="00A077B7">
        <w:t xml:space="preserve"> </w:t>
      </w:r>
      <w:r w:rsidR="00406FEF" w:rsidRPr="00A077B7">
        <w:rPr>
          <w:b/>
          <w:bCs/>
        </w:rPr>
        <w:t>DAS</w:t>
      </w:r>
      <w:r w:rsidR="00406FEF" w:rsidRPr="00A077B7">
        <w:t xml:space="preserve"> </w:t>
      </w:r>
      <w:r w:rsidR="00406FEF" w:rsidRPr="00A077B7">
        <w:rPr>
          <w:b/>
          <w:bCs/>
        </w:rPr>
        <w:t>IMAGENS</w:t>
      </w:r>
      <w:r w:rsidR="00406FEF" w:rsidRPr="00A077B7">
        <w:t xml:space="preserve"> </w:t>
      </w:r>
      <w:r w:rsidRPr="00A077B7">
        <w:t xml:space="preserve">dessas 2 câmeras </w:t>
      </w:r>
      <w:r w:rsidRPr="00A077B7">
        <w:rPr>
          <w:b/>
          <w:bCs/>
          <w:u w:val="single"/>
        </w:rPr>
        <w:t>identificam</w:t>
      </w:r>
      <w:r w:rsidRPr="00A077B7">
        <w:t xml:space="preserve"> </w:t>
      </w:r>
      <w:r w:rsidRPr="00A077B7">
        <w:rPr>
          <w:b/>
          <w:bCs/>
        </w:rPr>
        <w:t>a</w:t>
      </w:r>
      <w:r w:rsidRPr="00A077B7">
        <w:t xml:space="preserve"> </w:t>
      </w:r>
      <w:r w:rsidRPr="00A077B7">
        <w:rPr>
          <w:b/>
          <w:bCs/>
          <w:u w:val="single"/>
        </w:rPr>
        <w:t>placa</w:t>
      </w:r>
      <w:r w:rsidRPr="00A077B7">
        <w:t xml:space="preserve"> </w:t>
      </w:r>
      <w:r w:rsidRPr="00A077B7">
        <w:rPr>
          <w:b/>
          <w:bCs/>
        </w:rPr>
        <w:t>ou</w:t>
      </w:r>
      <w:r w:rsidRPr="00A077B7">
        <w:t xml:space="preserve"> </w:t>
      </w:r>
      <w:r w:rsidRPr="00A077B7">
        <w:rPr>
          <w:b/>
          <w:bCs/>
        </w:rPr>
        <w:t>o</w:t>
      </w:r>
      <w:r w:rsidRPr="00A077B7">
        <w:t xml:space="preserve"> </w:t>
      </w:r>
      <w:r w:rsidRPr="00A077B7">
        <w:rPr>
          <w:b/>
          <w:bCs/>
          <w:u w:val="single"/>
        </w:rPr>
        <w:t>modelo</w:t>
      </w:r>
      <w:r w:rsidRPr="00A077B7">
        <w:t xml:space="preserve"> </w:t>
      </w:r>
      <w:r w:rsidRPr="00A077B7">
        <w:rPr>
          <w:b/>
          <w:bCs/>
          <w:u w:val="single"/>
        </w:rPr>
        <w:t>do</w:t>
      </w:r>
      <w:r w:rsidRPr="00A077B7">
        <w:t xml:space="preserve"> </w:t>
      </w:r>
      <w:r w:rsidRPr="00A077B7">
        <w:rPr>
          <w:b/>
          <w:bCs/>
          <w:u w:val="single"/>
        </w:rPr>
        <w:t>veículo</w:t>
      </w:r>
      <w:r w:rsidRPr="00A077B7">
        <w:t xml:space="preserve"> </w:t>
      </w:r>
      <w:r w:rsidRPr="00A077B7">
        <w:rPr>
          <w:b/>
          <w:bCs/>
        </w:rPr>
        <w:t>filmado</w:t>
      </w:r>
      <w:r w:rsidRPr="00A077B7">
        <w:t xml:space="preserve"> e</w:t>
      </w:r>
      <w:r w:rsidR="008F4CC5">
        <w:t xml:space="preserve"> evidenciam</w:t>
      </w:r>
      <w:r w:rsidRPr="00A077B7">
        <w:t xml:space="preserve"> que </w:t>
      </w:r>
      <w:r w:rsidRPr="00A077B7">
        <w:rPr>
          <w:b/>
          <w:bCs/>
        </w:rPr>
        <w:t>não</w:t>
      </w:r>
      <w:r w:rsidRPr="00A077B7">
        <w:t xml:space="preserve"> </w:t>
      </w:r>
      <w:r w:rsidRPr="00A077B7">
        <w:rPr>
          <w:b/>
          <w:bCs/>
        </w:rPr>
        <w:t>há</w:t>
      </w:r>
      <w:r w:rsidRPr="00A077B7">
        <w:t xml:space="preserve"> </w:t>
      </w:r>
      <w:r w:rsidRPr="00A077B7">
        <w:rPr>
          <w:b/>
          <w:bCs/>
        </w:rPr>
        <w:t>nitidez</w:t>
      </w:r>
      <w:r w:rsidRPr="00A077B7">
        <w:t xml:space="preserve"> ou </w:t>
      </w:r>
      <w:r w:rsidRPr="00A077B7">
        <w:rPr>
          <w:b/>
          <w:bCs/>
        </w:rPr>
        <w:t>clareza</w:t>
      </w:r>
      <w:r w:rsidRPr="00A077B7">
        <w:t xml:space="preserve"> dos registros visuais</w:t>
      </w:r>
      <w:r>
        <w:t xml:space="preserve">. </w:t>
      </w:r>
    </w:p>
    <w:p w14:paraId="4710ED27" w14:textId="363F7708" w:rsidR="00406FEF" w:rsidRPr="0087572E" w:rsidRDefault="00224BD4" w:rsidP="009D7B0C">
      <w:pPr>
        <w:pStyle w:val="SemEspaamento"/>
        <w:rPr>
          <w:sz w:val="18"/>
          <w:szCs w:val="18"/>
        </w:rPr>
      </w:pPr>
      <w:r>
        <w:t xml:space="preserve">Aliás, </w:t>
      </w:r>
      <w:r w:rsidR="00E07039">
        <w:t xml:space="preserve">na </w:t>
      </w:r>
      <w:r w:rsidR="00463D97">
        <w:t>imagem</w:t>
      </w:r>
      <w:r w:rsidR="00E07039">
        <w:t xml:space="preserve"> que a autoridade alega que seria do primeiro estabelecimento próximo ao local do delito</w:t>
      </w:r>
      <w:r w:rsidR="00473396">
        <w:t>,</w:t>
      </w:r>
      <w:r w:rsidR="001C01BE">
        <w:t xml:space="preserve"> </w:t>
      </w:r>
      <w:r w:rsidR="009E302B">
        <w:t xml:space="preserve">a única coisa que </w:t>
      </w:r>
      <w:r w:rsidR="00E332AC">
        <w:t>se constata d</w:t>
      </w:r>
      <w:r w:rsidR="009E302B">
        <w:t xml:space="preserve">a imagem é que </w:t>
      </w:r>
      <w:r w:rsidR="006D18F4">
        <w:t>é um</w:t>
      </w:r>
      <w:r w:rsidR="009E302B">
        <w:t xml:space="preserve"> automóvel de porte médio, </w:t>
      </w:r>
      <w:r w:rsidR="00E332AC">
        <w:t xml:space="preserve">não sendo possível identificar </w:t>
      </w:r>
      <w:r w:rsidR="006D18F4">
        <w:t xml:space="preserve">o modelo, </w:t>
      </w:r>
      <w:r w:rsidR="00E332AC">
        <w:t xml:space="preserve">se é </w:t>
      </w:r>
      <w:r w:rsidR="00E332AC" w:rsidRPr="006D18F4">
        <w:rPr>
          <w:i/>
          <w:iCs/>
        </w:rPr>
        <w:t>sedan</w:t>
      </w:r>
      <w:r w:rsidR="00E332AC">
        <w:t xml:space="preserve"> ou </w:t>
      </w:r>
      <w:proofErr w:type="spellStart"/>
      <w:r w:rsidR="00E332AC" w:rsidRPr="006D18F4">
        <w:rPr>
          <w:i/>
          <w:iCs/>
        </w:rPr>
        <w:t>hatch</w:t>
      </w:r>
      <w:proofErr w:type="spellEnd"/>
      <w:r w:rsidR="00E332AC">
        <w:t>,</w:t>
      </w:r>
      <w:r w:rsidR="00905691">
        <w:t xml:space="preserve"> nem mesmo individualizar qualquer </w:t>
      </w:r>
      <w:r w:rsidR="006D18F4">
        <w:t xml:space="preserve">outra </w:t>
      </w:r>
      <w:r w:rsidR="00905691">
        <w:t>característica do veículo</w:t>
      </w:r>
      <w:r w:rsidR="00333620">
        <w:t>:</w:t>
      </w:r>
      <w:r w:rsidR="00CA7B28">
        <w:t xml:space="preserve"> </w:t>
      </w:r>
    </w:p>
    <w:p w14:paraId="19DCEC8B" w14:textId="77777777" w:rsidR="0087572E" w:rsidRPr="00106B0D" w:rsidRDefault="0087572E" w:rsidP="0087572E">
      <w:pPr>
        <w:pStyle w:val="Ttulo2"/>
        <w:rPr>
          <w:sz w:val="8"/>
          <w:szCs w:val="8"/>
        </w:rPr>
      </w:pPr>
    </w:p>
    <w:p w14:paraId="30A3D708" w14:textId="09477AD7" w:rsidR="00333620" w:rsidRDefault="00862A09" w:rsidP="00862A09">
      <w:pPr>
        <w:pStyle w:val="SemEspaamento"/>
        <w:numPr>
          <w:ilvl w:val="0"/>
          <w:numId w:val="0"/>
        </w:num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16404108" wp14:editId="2E8F1B6D">
            <wp:extent cx="3246025" cy="2200275"/>
            <wp:effectExtent l="0" t="0" r="0" b="0"/>
            <wp:docPr id="404566760" name="Imagem 2" descr="Foto em preto e bran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66760" name="Imagem 2" descr="Foto em preto e branc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56" cy="220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C5DF" w14:textId="77777777" w:rsidR="0087572E" w:rsidRPr="00106B0D" w:rsidRDefault="0087572E" w:rsidP="00106B0D">
      <w:pPr>
        <w:pStyle w:val="Ttulo2"/>
        <w:rPr>
          <w:sz w:val="6"/>
          <w:szCs w:val="6"/>
        </w:rPr>
      </w:pPr>
    </w:p>
    <w:p w14:paraId="1527E746" w14:textId="09EF6870" w:rsidR="003920A3" w:rsidRDefault="003920A3" w:rsidP="003920A3">
      <w:pPr>
        <w:pStyle w:val="SemEspaamento"/>
      </w:pPr>
      <w:r>
        <w:t xml:space="preserve">Com o devido respeito, Excelência, não é crível que </w:t>
      </w:r>
      <w:r w:rsidR="00872A3B">
        <w:t xml:space="preserve">o ente Ministerial </w:t>
      </w:r>
      <w:r>
        <w:t xml:space="preserve">acredite ou sustente </w:t>
      </w:r>
      <w:r w:rsidR="00DD36C9">
        <w:t xml:space="preserve">que </w:t>
      </w:r>
      <w:r>
        <w:t xml:space="preserve">essas imagens </w:t>
      </w:r>
      <w:r w:rsidR="0023615F">
        <w:t>sejam</w:t>
      </w:r>
      <w:r>
        <w:t xml:space="preserve"> suficientes para envolver o automóvel do réu no fato criminoso</w:t>
      </w:r>
      <w:r w:rsidR="00DD36C9">
        <w:t xml:space="preserve"> ou, ainda,</w:t>
      </w:r>
      <w:r w:rsidR="00DD36C9" w:rsidRPr="00DD36C9">
        <w:t xml:space="preserve"> </w:t>
      </w:r>
      <w:r w:rsidR="00DD36C9">
        <w:t>que o relatório produzido somente no inquérito policial atestaria a autoria do réu</w:t>
      </w:r>
      <w:r w:rsidR="00671F1A">
        <w:t xml:space="preserve"> e conduziria à condenação</w:t>
      </w:r>
      <w:r w:rsidR="008F2909">
        <w:t xml:space="preserve">, como </w:t>
      </w:r>
      <w:r w:rsidR="00381D39">
        <w:t xml:space="preserve">visto </w:t>
      </w:r>
      <w:r w:rsidR="008F2909">
        <w:t>em suas alegações</w:t>
      </w:r>
      <w:r>
        <w:t xml:space="preserve"> </w:t>
      </w:r>
      <w:r w:rsidR="008F2909">
        <w:t xml:space="preserve">finais. </w:t>
      </w:r>
    </w:p>
    <w:p w14:paraId="7FCDB6BC" w14:textId="20388463" w:rsidR="000B0A4C" w:rsidRDefault="000B0A4C" w:rsidP="000B0A4C">
      <w:pPr>
        <w:pStyle w:val="SemEspaamento"/>
      </w:pPr>
      <w:r>
        <w:t xml:space="preserve">Vale registrar que o Ministério Público não é órgão meramente acusador e deve zelar pela observância da ordem jurídica, que inclui assegurar, também, os direitos e garantias dos cidadãos, sobretudo o direito à liberdade e à presunção de inocência. </w:t>
      </w:r>
    </w:p>
    <w:p w14:paraId="23B8980B" w14:textId="77777777" w:rsidR="00416E0E" w:rsidRDefault="00416E0E" w:rsidP="00416E0E">
      <w:pPr>
        <w:pStyle w:val="SemEspaamento"/>
        <w:numPr>
          <w:ilvl w:val="0"/>
          <w:numId w:val="0"/>
        </w:numPr>
        <w:ind w:left="1701"/>
      </w:pPr>
    </w:p>
    <w:p w14:paraId="126CE36B" w14:textId="21FA40DE" w:rsidR="000B0A4C" w:rsidRDefault="00416E0E" w:rsidP="000B0A4C">
      <w:pPr>
        <w:pStyle w:val="SemEspaamento"/>
      </w:pPr>
      <w:r>
        <w:rPr>
          <w:b/>
          <w:bCs/>
        </w:rPr>
        <w:t>INSUBSISTÊNCIA DA</w:t>
      </w:r>
      <w:r w:rsidR="009F34ED">
        <w:rPr>
          <w:b/>
          <w:bCs/>
        </w:rPr>
        <w:t xml:space="preserve"> NARRATIVA DA</w:t>
      </w:r>
      <w:r>
        <w:rPr>
          <w:b/>
          <w:bCs/>
        </w:rPr>
        <w:t xml:space="preserve"> </w:t>
      </w:r>
      <w:r w:rsidR="00CD3533">
        <w:rPr>
          <w:b/>
          <w:bCs/>
        </w:rPr>
        <w:t xml:space="preserve">ACUSAÇÃO </w:t>
      </w:r>
      <w:r>
        <w:rPr>
          <w:b/>
          <w:bCs/>
        </w:rPr>
        <w:t>POR CONTA D</w:t>
      </w:r>
      <w:r w:rsidR="00CD3533">
        <w:rPr>
          <w:b/>
          <w:bCs/>
        </w:rPr>
        <w:t xml:space="preserve">E FALHA NA LINHA DO TEMPO: </w:t>
      </w:r>
      <w:r w:rsidR="00F70749">
        <w:t>Aliás,</w:t>
      </w:r>
      <w:r w:rsidR="003973A9">
        <w:t xml:space="preserve"> outro ponto que chama a atenção </w:t>
      </w:r>
      <w:r w:rsidR="00764AE2">
        <w:t>e evidencia, ainda mais, o envolvimento indevido do acusado</w:t>
      </w:r>
      <w:r w:rsidR="00DD0178">
        <w:t xml:space="preserve"> no fato criminoso</w:t>
      </w:r>
      <w:r w:rsidR="00764AE2">
        <w:t xml:space="preserve"> </w:t>
      </w:r>
      <w:r w:rsidR="003973A9">
        <w:t xml:space="preserve">é a linha do tempo </w:t>
      </w:r>
      <w:r w:rsidR="00000141">
        <w:t>narrada pelo Ministério Público</w:t>
      </w:r>
      <w:r w:rsidR="00764AE2">
        <w:t xml:space="preserve"> em suas alegações finais </w:t>
      </w:r>
      <w:r w:rsidR="00764AE2" w:rsidRPr="00E81A17">
        <w:rPr>
          <w:sz w:val="20"/>
          <w:szCs w:val="18"/>
        </w:rPr>
        <w:t>(evento 102, p.</w:t>
      </w:r>
      <w:r w:rsidR="00E81A17" w:rsidRPr="00E81A17">
        <w:rPr>
          <w:sz w:val="20"/>
          <w:szCs w:val="18"/>
        </w:rPr>
        <w:t xml:space="preserve"> 14/16)</w:t>
      </w:r>
      <w:r w:rsidR="00764AE2">
        <w:t>, com base no relatório policial n. 77/2022/SIC.</w:t>
      </w:r>
    </w:p>
    <w:p w14:paraId="334EBED2" w14:textId="77777777" w:rsidR="00807FBD" w:rsidRDefault="000B0A4C" w:rsidP="000B0A4C">
      <w:pPr>
        <w:pStyle w:val="SemEspaamento"/>
      </w:pPr>
      <w:r>
        <w:t xml:space="preserve">Não se desconhece que, no relatório e nas alegações finais, há </w:t>
      </w:r>
      <w:r w:rsidR="001212A8">
        <w:t xml:space="preserve">suposta </w:t>
      </w:r>
      <w:r>
        <w:t xml:space="preserve">imagem do veículo e da placa do réu </w:t>
      </w:r>
      <w:r w:rsidRPr="000B0A4C">
        <w:rPr>
          <w:b/>
          <w:bCs/>
        </w:rPr>
        <w:t>saindo</w:t>
      </w:r>
      <w:r>
        <w:t xml:space="preserve"> </w:t>
      </w:r>
      <w:r w:rsidRPr="000B0A4C">
        <w:rPr>
          <w:b/>
          <w:bCs/>
        </w:rPr>
        <w:t>do Município de Orleans/SC</w:t>
      </w:r>
      <w:r>
        <w:t xml:space="preserve"> </w:t>
      </w:r>
      <w:r w:rsidRPr="00F70749">
        <w:rPr>
          <w:sz w:val="20"/>
          <w:szCs w:val="18"/>
        </w:rPr>
        <w:t>(evento 102, p. 15)</w:t>
      </w:r>
      <w:r>
        <w:t xml:space="preserve">. </w:t>
      </w:r>
    </w:p>
    <w:p w14:paraId="4DCED276" w14:textId="2324A6CF" w:rsidR="000B0A4C" w:rsidRDefault="00D45D07" w:rsidP="000B0A4C">
      <w:pPr>
        <w:pStyle w:val="SemEspaamento"/>
      </w:pPr>
      <w:r>
        <w:t>No entanto</w:t>
      </w:r>
      <w:r w:rsidR="000B0A4C">
        <w:t xml:space="preserve">, mais uma vez, </w:t>
      </w:r>
      <w:r w:rsidR="000B0A4C" w:rsidRPr="006D3C60">
        <w:rPr>
          <w:u w:val="single"/>
        </w:rPr>
        <w:t>o</w:t>
      </w:r>
      <w:r w:rsidR="000B0A4C">
        <w:t xml:space="preserve"> </w:t>
      </w:r>
      <w:r w:rsidR="000B0A4C" w:rsidRPr="006D3C60">
        <w:rPr>
          <w:u w:val="single"/>
        </w:rPr>
        <w:t>vídeo</w:t>
      </w:r>
      <w:r w:rsidR="000B0A4C">
        <w:t xml:space="preserve"> da suposta câmera que teria identificado o automóvel do réu </w:t>
      </w:r>
      <w:r w:rsidR="000B0A4C" w:rsidRPr="006D3C60">
        <w:rPr>
          <w:b/>
          <w:bCs/>
          <w:u w:val="single"/>
        </w:rPr>
        <w:t>não</w:t>
      </w:r>
      <w:r w:rsidR="000B0A4C">
        <w:t xml:space="preserve"> </w:t>
      </w:r>
      <w:r w:rsidR="000B0A4C" w:rsidRPr="006D3C60">
        <w:rPr>
          <w:b/>
          <w:bCs/>
          <w:u w:val="single"/>
        </w:rPr>
        <w:t>foi</w:t>
      </w:r>
      <w:r w:rsidR="000B0A4C">
        <w:t xml:space="preserve"> </w:t>
      </w:r>
      <w:r w:rsidR="000B0A4C" w:rsidRPr="006D3C60">
        <w:rPr>
          <w:b/>
          <w:bCs/>
          <w:u w:val="single"/>
        </w:rPr>
        <w:t>juntado</w:t>
      </w:r>
      <w:r w:rsidR="000B0A4C">
        <w:t xml:space="preserve"> </w:t>
      </w:r>
      <w:r w:rsidR="000B0A4C" w:rsidRPr="00F70749">
        <w:rPr>
          <w:u w:val="single"/>
        </w:rPr>
        <w:t>aos</w:t>
      </w:r>
      <w:r w:rsidR="000B0A4C">
        <w:t xml:space="preserve"> </w:t>
      </w:r>
      <w:r w:rsidR="000B0A4C" w:rsidRPr="00F70749">
        <w:rPr>
          <w:u w:val="single"/>
        </w:rPr>
        <w:t>autos</w:t>
      </w:r>
      <w:r w:rsidR="000B0A4C">
        <w:t>. Aliás, o fato de o acusado estar saindo do Município de Orleans, por si só, não é suficiente para envolvê-lo na empreitada criminosa.</w:t>
      </w:r>
    </w:p>
    <w:p w14:paraId="141AEB15" w14:textId="050DC1F5" w:rsidR="00E81A17" w:rsidRDefault="00E81A17" w:rsidP="003920A3">
      <w:pPr>
        <w:pStyle w:val="SemEspaamento"/>
      </w:pPr>
      <w:r>
        <w:t xml:space="preserve">Ora, em um primeiro momento, </w:t>
      </w:r>
      <w:r w:rsidR="0089515A">
        <w:t xml:space="preserve">a própria acusação registra que o veículo do réu </w:t>
      </w:r>
      <w:r w:rsidR="0089515A" w:rsidRPr="000B0A4C">
        <w:rPr>
          <w:u w:val="single"/>
        </w:rPr>
        <w:t>teria</w:t>
      </w:r>
      <w:r w:rsidR="0089515A">
        <w:t xml:space="preserve"> </w:t>
      </w:r>
      <w:r w:rsidR="0089515A" w:rsidRPr="000B0A4C">
        <w:rPr>
          <w:u w:val="single"/>
        </w:rPr>
        <w:t>sido</w:t>
      </w:r>
      <w:r w:rsidR="0089515A">
        <w:t xml:space="preserve"> </w:t>
      </w:r>
      <w:r w:rsidR="0089515A" w:rsidRPr="000B0A4C">
        <w:rPr>
          <w:u w:val="single"/>
        </w:rPr>
        <w:t>identificado</w:t>
      </w:r>
      <w:r w:rsidR="0089515A">
        <w:t xml:space="preserve"> </w:t>
      </w:r>
      <w:r w:rsidR="000B0A4C" w:rsidRPr="000B0A4C">
        <w:rPr>
          <w:b/>
          <w:bCs/>
          <w:u w:val="single"/>
        </w:rPr>
        <w:t>SAINDO</w:t>
      </w:r>
      <w:r w:rsidR="000B0A4C">
        <w:t xml:space="preserve"> </w:t>
      </w:r>
      <w:r w:rsidR="0089515A" w:rsidRPr="00D27831">
        <w:rPr>
          <w:b/>
          <w:bCs/>
        </w:rPr>
        <w:t>do</w:t>
      </w:r>
      <w:r w:rsidR="0089515A">
        <w:t xml:space="preserve"> </w:t>
      </w:r>
      <w:r w:rsidR="0089515A" w:rsidRPr="00D27831">
        <w:rPr>
          <w:b/>
          <w:bCs/>
        </w:rPr>
        <w:t>Município</w:t>
      </w:r>
      <w:r w:rsidR="0089515A">
        <w:t xml:space="preserve"> </w:t>
      </w:r>
      <w:r w:rsidR="0089515A" w:rsidRPr="000B0A4C">
        <w:rPr>
          <w:b/>
          <w:bCs/>
        </w:rPr>
        <w:t>de Orleans</w:t>
      </w:r>
      <w:r w:rsidR="0089515A">
        <w:t xml:space="preserve"> e, na imagem colacionada, </w:t>
      </w:r>
      <w:r w:rsidR="00D27831">
        <w:t xml:space="preserve">consta que </w:t>
      </w:r>
      <w:r w:rsidR="00D27831" w:rsidRPr="000B0A4C">
        <w:rPr>
          <w:b/>
          <w:bCs/>
          <w:u w:val="single"/>
        </w:rPr>
        <w:t xml:space="preserve">seria às </w:t>
      </w:r>
      <w:r w:rsidR="0089515A" w:rsidRPr="000B0A4C">
        <w:rPr>
          <w:b/>
          <w:bCs/>
          <w:u w:val="single"/>
        </w:rPr>
        <w:t>23:5</w:t>
      </w:r>
      <w:r w:rsidR="00D70CFA" w:rsidRPr="000B0A4C">
        <w:rPr>
          <w:b/>
          <w:bCs/>
          <w:u w:val="single"/>
        </w:rPr>
        <w:t>7</w:t>
      </w:r>
      <w:r w:rsidR="0089515A" w:rsidRPr="000B0A4C">
        <w:rPr>
          <w:b/>
          <w:bCs/>
          <w:u w:val="single"/>
        </w:rPr>
        <w:t>h</w:t>
      </w:r>
      <w:r w:rsidR="0089515A" w:rsidRPr="000B0A4C">
        <w:rPr>
          <w:b/>
          <w:bCs/>
        </w:rPr>
        <w:t xml:space="preserve"> </w:t>
      </w:r>
      <w:r w:rsidR="0089515A">
        <w:t xml:space="preserve">em que teria </w:t>
      </w:r>
      <w:r w:rsidR="00D70CFA">
        <w:t xml:space="preserve">sido </w:t>
      </w:r>
      <w:r w:rsidR="0089515A">
        <w:t xml:space="preserve">flagrado </w:t>
      </w:r>
      <w:r w:rsidR="00D70CFA">
        <w:t>o automóvel.</w:t>
      </w:r>
    </w:p>
    <w:p w14:paraId="0C740349" w14:textId="5AA509A3" w:rsidR="00D70CFA" w:rsidRDefault="00D45D07" w:rsidP="003920A3">
      <w:pPr>
        <w:pStyle w:val="SemEspaamento"/>
      </w:pPr>
      <w:r>
        <w:t>Ocorre que</w:t>
      </w:r>
      <w:r w:rsidR="00D70CFA">
        <w:t xml:space="preserve">, na sequência, </w:t>
      </w:r>
      <w:r w:rsidR="00B631AE">
        <w:t xml:space="preserve">o Ministério Público </w:t>
      </w:r>
      <w:r w:rsidR="0052632B">
        <w:t xml:space="preserve">alega que ele teria passado em local </w:t>
      </w:r>
      <w:r w:rsidR="0052632B" w:rsidRPr="005601A1">
        <w:t>próximo</w:t>
      </w:r>
      <w:r w:rsidR="0052632B">
        <w:t xml:space="preserve"> </w:t>
      </w:r>
      <w:r w:rsidR="00416E0E">
        <w:t xml:space="preserve">que seria </w:t>
      </w:r>
      <w:r w:rsidR="0052632B">
        <w:t xml:space="preserve">necessário para </w:t>
      </w:r>
      <w:r w:rsidR="00416E0E">
        <w:t xml:space="preserve">ir à empresa </w:t>
      </w:r>
      <w:proofErr w:type="spellStart"/>
      <w:r w:rsidR="00416E0E">
        <w:t>Orleplast</w:t>
      </w:r>
      <w:proofErr w:type="spellEnd"/>
      <w:r w:rsidR="000B0A4C">
        <w:t xml:space="preserve"> e </w:t>
      </w:r>
      <w:r w:rsidR="000B0A4C" w:rsidRPr="000B0A4C">
        <w:rPr>
          <w:b/>
          <w:bCs/>
        </w:rPr>
        <w:t>colaciona</w:t>
      </w:r>
      <w:r w:rsidR="000B0A4C">
        <w:t xml:space="preserve"> </w:t>
      </w:r>
      <w:r w:rsidR="000B0A4C" w:rsidRPr="000B0A4C">
        <w:rPr>
          <w:b/>
          <w:bCs/>
        </w:rPr>
        <w:t>imagem</w:t>
      </w:r>
      <w:r w:rsidR="000B0A4C">
        <w:t xml:space="preserve"> </w:t>
      </w:r>
      <w:r w:rsidR="000B0A4C" w:rsidRPr="000B0A4C">
        <w:rPr>
          <w:b/>
          <w:bCs/>
        </w:rPr>
        <w:t xml:space="preserve">com o horário de </w:t>
      </w:r>
      <w:r w:rsidR="000B0A4C">
        <w:rPr>
          <w:b/>
          <w:bCs/>
        </w:rPr>
        <w:t xml:space="preserve">veículo não identificado às </w:t>
      </w:r>
      <w:r w:rsidR="000B0A4C" w:rsidRPr="000B0A4C">
        <w:rPr>
          <w:b/>
          <w:bCs/>
          <w:u w:val="single"/>
        </w:rPr>
        <w:t>00:03h</w:t>
      </w:r>
      <w:r w:rsidR="000B0A4C">
        <w:t xml:space="preserve"> </w:t>
      </w:r>
      <w:r w:rsidR="000B0A4C" w:rsidRPr="005601A1">
        <w:rPr>
          <w:b/>
          <w:bCs/>
        </w:rPr>
        <w:t>d</w:t>
      </w:r>
      <w:r w:rsidR="000B0A4C" w:rsidRPr="000B0A4C">
        <w:rPr>
          <w:b/>
          <w:bCs/>
        </w:rPr>
        <w:t>o dia seguinte</w:t>
      </w:r>
      <w:r w:rsidR="000B0A4C">
        <w:t>.</w:t>
      </w:r>
      <w:r w:rsidR="00DE0A7C">
        <w:t xml:space="preserve"> Vejamos</w:t>
      </w:r>
      <w:r w:rsidR="00D53CAB">
        <w:t xml:space="preserve"> </w:t>
      </w:r>
      <w:r w:rsidR="00D53CAB" w:rsidRPr="00D53CAB">
        <w:rPr>
          <w:sz w:val="20"/>
          <w:szCs w:val="18"/>
        </w:rPr>
        <w:t>(evento 102, p. 14/17)</w:t>
      </w:r>
      <w:r w:rsidR="00DE0A7C">
        <w:t>:</w:t>
      </w:r>
    </w:p>
    <w:p w14:paraId="1F00E568" w14:textId="77777777" w:rsidR="00783612" w:rsidRPr="005601A1" w:rsidRDefault="00783612" w:rsidP="00783612">
      <w:pPr>
        <w:pStyle w:val="Ttulo2"/>
        <w:rPr>
          <w:sz w:val="16"/>
          <w:szCs w:val="16"/>
        </w:rPr>
      </w:pPr>
    </w:p>
    <w:p w14:paraId="4AD8F495" w14:textId="59F83CEB" w:rsidR="00783612" w:rsidRPr="00EB3BE4" w:rsidRDefault="00783612" w:rsidP="00783612">
      <w:pPr>
        <w:pStyle w:val="SemEspaamento"/>
        <w:numPr>
          <w:ilvl w:val="0"/>
          <w:numId w:val="6"/>
        </w:numPr>
        <w:rPr>
          <w:sz w:val="22"/>
          <w:szCs w:val="20"/>
        </w:rPr>
      </w:pPr>
      <w:r w:rsidRPr="00EB3BE4">
        <w:rPr>
          <w:sz w:val="22"/>
          <w:szCs w:val="20"/>
        </w:rPr>
        <w:t>Momento em que o veículo do réu teria sido flagrado saindo de Orleans</w:t>
      </w:r>
      <w:r w:rsidR="007571BC" w:rsidRPr="00EB3BE4">
        <w:rPr>
          <w:sz w:val="22"/>
          <w:szCs w:val="20"/>
        </w:rPr>
        <w:t xml:space="preserve"> (23:57h)</w:t>
      </w:r>
      <w:r w:rsidRPr="00EB3BE4">
        <w:rPr>
          <w:sz w:val="22"/>
          <w:szCs w:val="20"/>
        </w:rPr>
        <w:t>:</w:t>
      </w:r>
    </w:p>
    <w:p w14:paraId="0AD35EC3" w14:textId="4D8DF16A" w:rsidR="00DE0A7C" w:rsidRDefault="00783612" w:rsidP="00783612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w:drawing>
          <wp:inline distT="0" distB="0" distL="0" distR="0" wp14:anchorId="299AD937" wp14:editId="1782548B">
            <wp:extent cx="6360292" cy="1924493"/>
            <wp:effectExtent l="0" t="0" r="2540" b="0"/>
            <wp:docPr id="108034182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597" cy="1928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6EB6E" w14:textId="77777777" w:rsidR="005601A1" w:rsidRDefault="005601A1" w:rsidP="005601A1">
      <w:pPr>
        <w:pStyle w:val="Ttulo2"/>
      </w:pPr>
    </w:p>
    <w:p w14:paraId="65629AB5" w14:textId="2C4D08FF" w:rsidR="00783612" w:rsidRPr="00EB3BE4" w:rsidRDefault="00783612" w:rsidP="007571BC">
      <w:pPr>
        <w:pStyle w:val="SemEspaamento"/>
        <w:numPr>
          <w:ilvl w:val="0"/>
          <w:numId w:val="6"/>
        </w:numPr>
        <w:spacing w:line="276" w:lineRule="auto"/>
        <w:rPr>
          <w:sz w:val="22"/>
          <w:szCs w:val="20"/>
        </w:rPr>
      </w:pPr>
      <w:r w:rsidRPr="00EB3BE4">
        <w:rPr>
          <w:sz w:val="22"/>
          <w:szCs w:val="20"/>
        </w:rPr>
        <w:t>Momento em que o automóvel do réu estaria passando pelo caminho</w:t>
      </w:r>
      <w:r w:rsidR="007571BC" w:rsidRPr="00EB3BE4">
        <w:rPr>
          <w:sz w:val="22"/>
          <w:szCs w:val="20"/>
        </w:rPr>
        <w:t xml:space="preserve"> necessário para ir e retornar da empresa </w:t>
      </w:r>
      <w:proofErr w:type="spellStart"/>
      <w:r w:rsidR="007571BC" w:rsidRPr="00EB3BE4">
        <w:rPr>
          <w:sz w:val="22"/>
          <w:szCs w:val="20"/>
        </w:rPr>
        <w:t>Orleplast</w:t>
      </w:r>
      <w:proofErr w:type="spellEnd"/>
      <w:r w:rsidR="007571BC" w:rsidRPr="00EB3BE4">
        <w:rPr>
          <w:sz w:val="22"/>
          <w:szCs w:val="20"/>
        </w:rPr>
        <w:t xml:space="preserve"> (00:03h):</w:t>
      </w:r>
    </w:p>
    <w:p w14:paraId="4AD4FF0C" w14:textId="684956E9" w:rsidR="007571BC" w:rsidRDefault="007571BC" w:rsidP="007571BC">
      <w:pPr>
        <w:pStyle w:val="SemEspaamento"/>
        <w:numPr>
          <w:ilvl w:val="0"/>
          <w:numId w:val="0"/>
        </w:numPr>
        <w:ind w:hanging="567"/>
      </w:pPr>
      <w:r>
        <w:rPr>
          <w:noProof/>
        </w:rPr>
        <w:drawing>
          <wp:inline distT="0" distB="0" distL="0" distR="0" wp14:anchorId="60980EFF" wp14:editId="65CACB31">
            <wp:extent cx="6360160" cy="3408731"/>
            <wp:effectExtent l="0" t="0" r="2540" b="1270"/>
            <wp:docPr id="1088700448" name="Imagem 3" descr="Foto preta e branca de carro na r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0448" name="Imagem 3" descr="Foto preta e branca de carro na ru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556" cy="34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378A" w14:textId="77777777" w:rsidR="007571BC" w:rsidRPr="00982CCE" w:rsidRDefault="007571BC" w:rsidP="00982CCE">
      <w:pPr>
        <w:pStyle w:val="Ttulo2"/>
        <w:rPr>
          <w:sz w:val="16"/>
          <w:szCs w:val="16"/>
        </w:rPr>
      </w:pPr>
    </w:p>
    <w:p w14:paraId="40649BA2" w14:textId="65275E7C" w:rsidR="0086790F" w:rsidRDefault="00BB074D" w:rsidP="007E0657">
      <w:pPr>
        <w:pStyle w:val="SemEspaamento"/>
      </w:pPr>
      <w:r>
        <w:t>C</w:t>
      </w:r>
      <w:r w:rsidR="00A105C5">
        <w:t>omo visto,</w:t>
      </w:r>
      <w:r w:rsidR="000B0A4C">
        <w:t xml:space="preserve"> segundo a própria narrativa do ente Ministerial, </w:t>
      </w:r>
      <w:r w:rsidR="000B0A4C" w:rsidRPr="00034972">
        <w:rPr>
          <w:u w:val="single"/>
        </w:rPr>
        <w:t>é</w:t>
      </w:r>
      <w:r w:rsidR="000B0A4C">
        <w:t xml:space="preserve"> </w:t>
      </w:r>
      <w:r w:rsidR="000B0A4C" w:rsidRPr="00034972">
        <w:rPr>
          <w:b/>
          <w:bCs/>
          <w:u w:val="single"/>
        </w:rPr>
        <w:t>impossível</w:t>
      </w:r>
      <w:r w:rsidR="000B0A4C">
        <w:t xml:space="preserve"> que </w:t>
      </w:r>
      <w:r w:rsidR="000B0A4C" w:rsidRPr="00493098">
        <w:rPr>
          <w:u w:val="single"/>
        </w:rPr>
        <w:t>o</w:t>
      </w:r>
      <w:r w:rsidR="000B0A4C">
        <w:t xml:space="preserve"> </w:t>
      </w:r>
      <w:r w:rsidR="000B0A4C" w:rsidRPr="00493098">
        <w:rPr>
          <w:u w:val="single"/>
        </w:rPr>
        <w:t>réu</w:t>
      </w:r>
      <w:r w:rsidR="00A105C5">
        <w:t xml:space="preserve"> </w:t>
      </w:r>
      <w:r w:rsidR="00A105C5" w:rsidRPr="00493098">
        <w:rPr>
          <w:u w:val="single"/>
        </w:rPr>
        <w:t>esteja</w:t>
      </w:r>
      <w:r w:rsidR="00A105C5">
        <w:t xml:space="preserve"> </w:t>
      </w:r>
      <w:r w:rsidR="00A105C5" w:rsidRPr="00493098">
        <w:rPr>
          <w:u w:val="single"/>
        </w:rPr>
        <w:t>envolvido</w:t>
      </w:r>
      <w:r w:rsidR="00A105C5">
        <w:t xml:space="preserve"> </w:t>
      </w:r>
      <w:r w:rsidR="00A105C5" w:rsidRPr="00493098">
        <w:rPr>
          <w:u w:val="single"/>
        </w:rPr>
        <w:t>nos</w:t>
      </w:r>
      <w:r w:rsidR="00A105C5">
        <w:t xml:space="preserve"> </w:t>
      </w:r>
      <w:r w:rsidR="00A105C5" w:rsidRPr="00493098">
        <w:rPr>
          <w:u w:val="single"/>
        </w:rPr>
        <w:t>fatos</w:t>
      </w:r>
      <w:r w:rsidR="00A105C5">
        <w:t xml:space="preserve">, sobretudo porque </w:t>
      </w:r>
      <w:r w:rsidR="00A105C5" w:rsidRPr="00034972">
        <w:rPr>
          <w:b/>
          <w:bCs/>
          <w:u w:val="single"/>
        </w:rPr>
        <w:t>não</w:t>
      </w:r>
      <w:r w:rsidR="00A105C5" w:rsidRPr="0086790F">
        <w:rPr>
          <w:b/>
          <w:bCs/>
        </w:rPr>
        <w:t xml:space="preserve"> </w:t>
      </w:r>
      <w:r w:rsidR="00A105C5" w:rsidRPr="00034972">
        <w:rPr>
          <w:b/>
          <w:bCs/>
          <w:u w:val="single"/>
        </w:rPr>
        <w:t>estaria</w:t>
      </w:r>
      <w:r w:rsidR="00A105C5" w:rsidRPr="0086790F">
        <w:rPr>
          <w:b/>
          <w:bCs/>
        </w:rPr>
        <w:t xml:space="preserve"> </w:t>
      </w:r>
      <w:r w:rsidR="00A105C5" w:rsidRPr="00833DB3">
        <w:rPr>
          <w:b/>
          <w:bCs/>
          <w:u w:val="single"/>
        </w:rPr>
        <w:t>mais</w:t>
      </w:r>
      <w:r w:rsidR="00A105C5" w:rsidRPr="0086790F">
        <w:rPr>
          <w:b/>
          <w:bCs/>
        </w:rPr>
        <w:t xml:space="preserve"> </w:t>
      </w:r>
      <w:r w:rsidR="00A105C5" w:rsidRPr="00833DB3">
        <w:rPr>
          <w:b/>
          <w:bCs/>
          <w:u w:val="single"/>
        </w:rPr>
        <w:t>transitando</w:t>
      </w:r>
      <w:r w:rsidR="00A105C5" w:rsidRPr="0086790F">
        <w:rPr>
          <w:b/>
          <w:bCs/>
        </w:rPr>
        <w:t xml:space="preserve"> </w:t>
      </w:r>
      <w:r w:rsidR="00A5704E" w:rsidRPr="00833DB3">
        <w:rPr>
          <w:b/>
          <w:bCs/>
          <w:u w:val="single"/>
        </w:rPr>
        <w:t>por</w:t>
      </w:r>
      <w:r w:rsidR="00A5704E" w:rsidRPr="0086790F">
        <w:rPr>
          <w:b/>
          <w:bCs/>
        </w:rPr>
        <w:t xml:space="preserve"> </w:t>
      </w:r>
      <w:r w:rsidR="00A105C5" w:rsidRPr="00833DB3">
        <w:rPr>
          <w:b/>
          <w:bCs/>
          <w:u w:val="single"/>
        </w:rPr>
        <w:t>Orleans</w:t>
      </w:r>
      <w:r w:rsidR="00A105C5" w:rsidRPr="0086790F">
        <w:rPr>
          <w:b/>
          <w:bCs/>
        </w:rPr>
        <w:t xml:space="preserve"> </w:t>
      </w:r>
      <w:r w:rsidR="00A105C5" w:rsidRPr="00833DB3">
        <w:rPr>
          <w:b/>
          <w:bCs/>
          <w:u w:val="single"/>
        </w:rPr>
        <w:t>às</w:t>
      </w:r>
      <w:r w:rsidR="00A105C5" w:rsidRPr="00610030">
        <w:rPr>
          <w:b/>
          <w:bCs/>
        </w:rPr>
        <w:t xml:space="preserve"> </w:t>
      </w:r>
      <w:r w:rsidR="00A105C5" w:rsidRPr="00833DB3">
        <w:rPr>
          <w:b/>
          <w:bCs/>
          <w:u w:val="single"/>
        </w:rPr>
        <w:t>00:03h</w:t>
      </w:r>
      <w:r w:rsidR="00A105C5">
        <w:t xml:space="preserve"> do dia seguinte ao fato criminoso, já que</w:t>
      </w:r>
      <w:r w:rsidR="00A5704E">
        <w:t xml:space="preserve"> </w:t>
      </w:r>
      <w:r w:rsidR="00034972" w:rsidRPr="00034972">
        <w:rPr>
          <w:u w:val="single"/>
        </w:rPr>
        <w:t>saiu</w:t>
      </w:r>
      <w:r w:rsidR="00A5704E">
        <w:t xml:space="preserve"> </w:t>
      </w:r>
      <w:r w:rsidR="00034972" w:rsidRPr="00610030">
        <w:rPr>
          <w:u w:val="single"/>
        </w:rPr>
        <w:t>do</w:t>
      </w:r>
      <w:r w:rsidR="00034972">
        <w:t xml:space="preserve"> </w:t>
      </w:r>
      <w:r w:rsidR="00034972" w:rsidRPr="00610030">
        <w:rPr>
          <w:u w:val="single"/>
        </w:rPr>
        <w:t xml:space="preserve">Município </w:t>
      </w:r>
      <w:r w:rsidR="00A5704E" w:rsidRPr="00610030">
        <w:rPr>
          <w:u w:val="single"/>
        </w:rPr>
        <w:t>às</w:t>
      </w:r>
      <w:r w:rsidR="00A5704E">
        <w:t xml:space="preserve"> </w:t>
      </w:r>
      <w:r w:rsidR="00A5704E" w:rsidRPr="00610030">
        <w:rPr>
          <w:b/>
          <w:bCs/>
          <w:u w:val="single"/>
        </w:rPr>
        <w:t>23:55h</w:t>
      </w:r>
      <w:r w:rsidR="00982CCE">
        <w:t>.</w:t>
      </w:r>
    </w:p>
    <w:p w14:paraId="2BB31EBA" w14:textId="329F1576" w:rsidR="00D330A0" w:rsidRDefault="00D330A0" w:rsidP="007E0657">
      <w:pPr>
        <w:pStyle w:val="SemEspaamento"/>
      </w:pPr>
      <w:r>
        <w:t>Não há como</w:t>
      </w:r>
      <w:r w:rsidR="003C34EF">
        <w:t xml:space="preserve"> subsistir</w:t>
      </w:r>
      <w:r>
        <w:t>, portanto</w:t>
      </w:r>
      <w:r w:rsidR="003C34EF">
        <w:t xml:space="preserve">, a tese da acusação de que o veículo do réu teria </w:t>
      </w:r>
      <w:r w:rsidR="00EC2254">
        <w:t xml:space="preserve">deixado </w:t>
      </w:r>
      <w:r w:rsidR="003C34EF">
        <w:t>o Município de Orleans “</w:t>
      </w:r>
      <w:r w:rsidR="003C34EF" w:rsidRPr="00333559">
        <w:rPr>
          <w:i/>
          <w:iCs/>
        </w:rPr>
        <w:t xml:space="preserve">pouco tempo </w:t>
      </w:r>
      <w:r w:rsidR="003C34EF" w:rsidRPr="003C34EF">
        <w:rPr>
          <w:i/>
          <w:iCs/>
          <w:u w:val="single"/>
        </w:rPr>
        <w:t>depois</w:t>
      </w:r>
      <w:r w:rsidR="003C34EF" w:rsidRPr="00333559">
        <w:rPr>
          <w:i/>
          <w:iCs/>
        </w:rPr>
        <w:t xml:space="preserve"> </w:t>
      </w:r>
      <w:r w:rsidR="003C34EF" w:rsidRPr="003C34EF">
        <w:rPr>
          <w:i/>
          <w:iCs/>
          <w:u w:val="single"/>
        </w:rPr>
        <w:t>de</w:t>
      </w:r>
      <w:r w:rsidR="003C34EF" w:rsidRPr="00333559">
        <w:rPr>
          <w:i/>
          <w:iCs/>
        </w:rPr>
        <w:t xml:space="preserve"> </w:t>
      </w:r>
      <w:r w:rsidR="003C34EF" w:rsidRPr="003C34EF">
        <w:rPr>
          <w:i/>
          <w:iCs/>
          <w:u w:val="single"/>
        </w:rPr>
        <w:t>o</w:t>
      </w:r>
      <w:r w:rsidR="003C34EF" w:rsidRPr="00333559">
        <w:rPr>
          <w:i/>
          <w:iCs/>
        </w:rPr>
        <w:t xml:space="preserve"> </w:t>
      </w:r>
      <w:r w:rsidR="003C34EF" w:rsidRPr="003C34EF">
        <w:rPr>
          <w:i/>
          <w:iCs/>
          <w:u w:val="single"/>
        </w:rPr>
        <w:t>último</w:t>
      </w:r>
      <w:r w:rsidR="003C34EF" w:rsidRPr="00333559">
        <w:rPr>
          <w:i/>
          <w:iCs/>
        </w:rPr>
        <w:t xml:space="preserve"> </w:t>
      </w:r>
      <w:r w:rsidR="003C34EF" w:rsidRPr="003C34EF">
        <w:rPr>
          <w:i/>
          <w:iCs/>
          <w:u w:val="single"/>
        </w:rPr>
        <w:t>assaltante</w:t>
      </w:r>
      <w:r w:rsidR="003C34EF" w:rsidRPr="00333559">
        <w:rPr>
          <w:i/>
          <w:iCs/>
        </w:rPr>
        <w:t xml:space="preserve"> deixar a empresa</w:t>
      </w:r>
      <w:r w:rsidR="003C34EF">
        <w:t xml:space="preserve">”, </w:t>
      </w:r>
      <w:r w:rsidR="00F06562">
        <w:t>utilizada para</w:t>
      </w:r>
      <w:r w:rsidR="003C34EF">
        <w:t xml:space="preserve"> tentar justificar</w:t>
      </w:r>
      <w:r w:rsidR="002254E4">
        <w:t xml:space="preserve"> a autoria delitiva </w:t>
      </w:r>
      <w:r w:rsidR="002254E4" w:rsidRPr="002254E4">
        <w:rPr>
          <w:sz w:val="20"/>
          <w:szCs w:val="18"/>
        </w:rPr>
        <w:t>(evento 102, p. 15)</w:t>
      </w:r>
      <w:r w:rsidR="002254E4">
        <w:t>.</w:t>
      </w:r>
    </w:p>
    <w:p w14:paraId="404C5003" w14:textId="6B42B495" w:rsidR="00622094" w:rsidRDefault="00652A31" w:rsidP="00622094">
      <w:pPr>
        <w:pStyle w:val="SemEspaamento"/>
      </w:pPr>
      <w:r>
        <w:t xml:space="preserve"> Assim, demonstrada, mais uma vez, o envolvimento totalmente desarrazoado e insubsistente do acusado no fato criminoso objeto desta ação penal, não há outra conclusão </w:t>
      </w:r>
      <w:r w:rsidR="00622094">
        <w:t>senão</w:t>
      </w:r>
      <w:r>
        <w:t xml:space="preserve"> </w:t>
      </w:r>
      <w:r w:rsidR="00622094">
        <w:t>o reconhecimento de sua absolvição.</w:t>
      </w:r>
    </w:p>
    <w:p w14:paraId="02452F81" w14:textId="77777777" w:rsidR="0086790F" w:rsidRPr="0086790F" w:rsidRDefault="0086790F" w:rsidP="0086790F"/>
    <w:p w14:paraId="68656912" w14:textId="0449FEB0" w:rsidR="00167456" w:rsidRDefault="00241F1E" w:rsidP="009E748F">
      <w:pPr>
        <w:pStyle w:val="SemEspaamento"/>
      </w:pPr>
      <w:r>
        <w:rPr>
          <w:b/>
          <w:bCs/>
        </w:rPr>
        <w:t xml:space="preserve">NEGLIGÊNCIA DAS DILIGÊNCIAS INVESTIGATIVAS SOBRE A AUTORIA DELITIVA: </w:t>
      </w:r>
      <w:r w:rsidR="00217805">
        <w:t>Não fosse isso tudo o suficiente</w:t>
      </w:r>
      <w:r w:rsidR="00167456">
        <w:t xml:space="preserve">, </w:t>
      </w:r>
      <w:r w:rsidR="006578B9">
        <w:t xml:space="preserve">basta uma leitura atenta dos autos para se constatar que, </w:t>
      </w:r>
      <w:r w:rsidR="003920A3">
        <w:t>ao elaborar o relatório policial n. 77/2022/SIC</w:t>
      </w:r>
      <w:r w:rsidR="006578B9">
        <w:t>,</w:t>
      </w:r>
      <w:r w:rsidR="003920A3">
        <w:t xml:space="preserve"> a autoridade policial simplesmente </w:t>
      </w:r>
      <w:r w:rsidR="003920A3" w:rsidRPr="009E748F">
        <w:rPr>
          <w:u w:val="single"/>
        </w:rPr>
        <w:t>deixou</w:t>
      </w:r>
      <w:r w:rsidR="003920A3">
        <w:t xml:space="preserve"> </w:t>
      </w:r>
      <w:r w:rsidR="003920A3" w:rsidRPr="009E748F">
        <w:rPr>
          <w:u w:val="single"/>
        </w:rPr>
        <w:t>de</w:t>
      </w:r>
      <w:r w:rsidR="003920A3">
        <w:t xml:space="preserve"> </w:t>
      </w:r>
      <w:r w:rsidR="003920A3" w:rsidRPr="009E748F">
        <w:rPr>
          <w:u w:val="single"/>
        </w:rPr>
        <w:t>aprofundar</w:t>
      </w:r>
      <w:r w:rsidR="003920A3">
        <w:t xml:space="preserve"> as </w:t>
      </w:r>
      <w:r w:rsidR="003920A3" w:rsidRPr="009E748F">
        <w:rPr>
          <w:u w:val="single"/>
        </w:rPr>
        <w:t>investigações</w:t>
      </w:r>
      <w:r w:rsidR="003920A3">
        <w:t xml:space="preserve"> para </w:t>
      </w:r>
      <w:r w:rsidR="003920A3" w:rsidRPr="0038682D">
        <w:rPr>
          <w:u w:val="single"/>
        </w:rPr>
        <w:t>achar</w:t>
      </w:r>
      <w:r w:rsidR="003920A3">
        <w:t xml:space="preserve"> os </w:t>
      </w:r>
      <w:r w:rsidR="003920A3" w:rsidRPr="0038682D">
        <w:rPr>
          <w:u w:val="single"/>
        </w:rPr>
        <w:t>verdadeiros</w:t>
      </w:r>
      <w:r w:rsidR="003920A3">
        <w:t xml:space="preserve"> </w:t>
      </w:r>
      <w:r w:rsidR="003920A3" w:rsidRPr="0038682D">
        <w:rPr>
          <w:u w:val="single"/>
        </w:rPr>
        <w:t>envolvidos</w:t>
      </w:r>
      <w:r w:rsidR="003920A3">
        <w:t xml:space="preserve"> no fato criminoso e optou por focar somente no réu</w:t>
      </w:r>
      <w:r w:rsidR="006578B9">
        <w:t>,</w:t>
      </w:r>
      <w:r w:rsidR="003920A3">
        <w:t xml:space="preserve"> por conta da existência de ação penal prévia movida contra ele, sem diligenciar para colher elementos de prova minimamente razoáveis sobre a participação ou autoria delitiva dos </w:t>
      </w:r>
      <w:r w:rsidR="0038682D">
        <w:t xml:space="preserve">verdadeiros </w:t>
      </w:r>
      <w:r w:rsidR="003920A3">
        <w:t>criminosos envolvidos.</w:t>
      </w:r>
    </w:p>
    <w:p w14:paraId="4769D055" w14:textId="5919721F" w:rsidR="00A35052" w:rsidRDefault="00A23A7D" w:rsidP="00A35052">
      <w:pPr>
        <w:pStyle w:val="SemEspaamento"/>
      </w:pPr>
      <w:r>
        <w:t xml:space="preserve">Isso é evidenciado pelo fato de que </w:t>
      </w:r>
      <w:r w:rsidR="0003072F">
        <w:t>o ofendido</w:t>
      </w:r>
      <w:r w:rsidR="00217805">
        <w:t xml:space="preserve"> </w:t>
      </w:r>
      <w:r>
        <w:t>Júnior Freitas</w:t>
      </w:r>
      <w:r w:rsidR="00A35052">
        <w:t xml:space="preserve">, no inquérito policial </w:t>
      </w:r>
      <w:r w:rsidR="00A35052" w:rsidRPr="001857DA">
        <w:rPr>
          <w:sz w:val="20"/>
          <w:szCs w:val="18"/>
        </w:rPr>
        <w:t>(evento 1, VIDEO5</w:t>
      </w:r>
      <w:r w:rsidR="00A35052">
        <w:rPr>
          <w:sz w:val="20"/>
          <w:szCs w:val="18"/>
        </w:rPr>
        <w:t>, do IP</w:t>
      </w:r>
      <w:r w:rsidR="00A35052" w:rsidRPr="001857DA">
        <w:rPr>
          <w:sz w:val="20"/>
          <w:szCs w:val="18"/>
        </w:rPr>
        <w:t>)</w:t>
      </w:r>
      <w:r w:rsidR="00A35052">
        <w:t xml:space="preserve">, informou que </w:t>
      </w:r>
      <w:r w:rsidR="00A35052" w:rsidRPr="00A24B52">
        <w:rPr>
          <w:u w:val="single"/>
        </w:rPr>
        <w:t>não</w:t>
      </w:r>
      <w:r w:rsidR="00A35052">
        <w:t xml:space="preserve"> </w:t>
      </w:r>
      <w:r w:rsidR="00A35052" w:rsidRPr="00A24B52">
        <w:rPr>
          <w:u w:val="single"/>
        </w:rPr>
        <w:t>conseguiu</w:t>
      </w:r>
      <w:r w:rsidR="00A35052">
        <w:t xml:space="preserve"> </w:t>
      </w:r>
      <w:r w:rsidR="00A35052" w:rsidRPr="00A24B52">
        <w:rPr>
          <w:u w:val="single"/>
        </w:rPr>
        <w:t>identificar</w:t>
      </w:r>
      <w:r w:rsidR="00A35052">
        <w:t xml:space="preserve"> </w:t>
      </w:r>
      <w:r w:rsidR="00A35052" w:rsidRPr="00FF29B0">
        <w:rPr>
          <w:u w:val="single"/>
        </w:rPr>
        <w:t>nenhum</w:t>
      </w:r>
      <w:r w:rsidR="00A35052">
        <w:t xml:space="preserve"> dos </w:t>
      </w:r>
      <w:r w:rsidR="00A35052" w:rsidRPr="00A24B52">
        <w:rPr>
          <w:u w:val="single"/>
        </w:rPr>
        <w:t>autores</w:t>
      </w:r>
      <w:r w:rsidR="00A35052">
        <w:t xml:space="preserve"> do crime </w:t>
      </w:r>
      <w:r w:rsidR="00A35052" w:rsidRPr="00CA2807">
        <w:rPr>
          <w:sz w:val="20"/>
          <w:szCs w:val="18"/>
        </w:rPr>
        <w:t>(evento 1, VIDEO5, 4m26s-5m5s)</w:t>
      </w:r>
      <w:r w:rsidR="00A35052">
        <w:t xml:space="preserve"> e </w:t>
      </w:r>
      <w:r w:rsidR="00A35052" w:rsidRPr="009921E0">
        <w:rPr>
          <w:b/>
          <w:bCs/>
        </w:rPr>
        <w:t>achou</w:t>
      </w:r>
      <w:r w:rsidR="00A35052">
        <w:t xml:space="preserve"> </w:t>
      </w:r>
      <w:r w:rsidR="00A35052" w:rsidRPr="009921E0">
        <w:rPr>
          <w:b/>
          <w:bCs/>
        </w:rPr>
        <w:t>estranho</w:t>
      </w:r>
      <w:r w:rsidR="00A35052">
        <w:t xml:space="preserve"> que </w:t>
      </w:r>
      <w:r w:rsidR="00A35052" w:rsidRPr="004B75F4">
        <w:rPr>
          <w:u w:val="single"/>
        </w:rPr>
        <w:t>tinha</w:t>
      </w:r>
      <w:r w:rsidR="00A35052">
        <w:t xml:space="preserve"> </w:t>
      </w:r>
      <w:r w:rsidR="00A35052" w:rsidRPr="006B2A08">
        <w:rPr>
          <w:u w:val="single"/>
        </w:rPr>
        <w:t>um</w:t>
      </w:r>
      <w:r w:rsidR="00A35052">
        <w:t xml:space="preserve"> </w:t>
      </w:r>
      <w:r w:rsidR="00A35052" w:rsidRPr="00611151">
        <w:rPr>
          <w:b/>
          <w:bCs/>
          <w:u w:val="single"/>
        </w:rPr>
        <w:t>veículo</w:t>
      </w:r>
      <w:r w:rsidR="00A35052">
        <w:t xml:space="preserve"> </w:t>
      </w:r>
      <w:r w:rsidR="00A35052" w:rsidRPr="004B75F4">
        <w:rPr>
          <w:b/>
          <w:bCs/>
        </w:rPr>
        <w:t xml:space="preserve">FIAT UNO </w:t>
      </w:r>
      <w:r w:rsidR="00A35052" w:rsidRPr="00611151">
        <w:rPr>
          <w:b/>
          <w:bCs/>
          <w:u w:val="single"/>
        </w:rPr>
        <w:t>VERMELHO</w:t>
      </w:r>
      <w:r w:rsidR="00A35052">
        <w:t xml:space="preserve"> </w:t>
      </w:r>
      <w:r w:rsidR="00A35052" w:rsidRPr="004B75F4">
        <w:rPr>
          <w:u w:val="single"/>
        </w:rPr>
        <w:t>estacionad</w:t>
      </w:r>
      <w:r w:rsidR="00A35052">
        <w:rPr>
          <w:u w:val="single"/>
        </w:rPr>
        <w:t>o</w:t>
      </w:r>
      <w:r w:rsidR="00A35052">
        <w:t xml:space="preserve"> </w:t>
      </w:r>
      <w:r w:rsidR="00A35052" w:rsidRPr="006B2A08">
        <w:rPr>
          <w:u w:val="single"/>
        </w:rPr>
        <w:t>no</w:t>
      </w:r>
      <w:r w:rsidR="00A35052">
        <w:t xml:space="preserve"> </w:t>
      </w:r>
      <w:r w:rsidR="00A35052" w:rsidRPr="006B2A08">
        <w:rPr>
          <w:u w:val="single"/>
        </w:rPr>
        <w:t>local</w:t>
      </w:r>
      <w:r w:rsidR="00A35052">
        <w:t xml:space="preserve"> em que é destinado somente ao carro da empresa </w:t>
      </w:r>
      <w:r w:rsidR="00A35052" w:rsidRPr="00F35473">
        <w:rPr>
          <w:sz w:val="20"/>
          <w:szCs w:val="18"/>
        </w:rPr>
        <w:t>(evento 1, VIDEO5, 7m35s-8m10s)</w:t>
      </w:r>
      <w:r w:rsidR="00A35052">
        <w:t>.</w:t>
      </w:r>
    </w:p>
    <w:p w14:paraId="1F39DF94" w14:textId="5B594660" w:rsidR="00A35052" w:rsidRDefault="00A35052" w:rsidP="00A35052">
      <w:pPr>
        <w:pStyle w:val="SemEspaamento"/>
      </w:pPr>
      <w:r>
        <w:t>Ora, Excelência, apenas esse relato da</w:t>
      </w:r>
      <w:r w:rsidR="0003072F">
        <w:t xml:space="preserve"> vítima </w:t>
      </w:r>
      <w:r>
        <w:t xml:space="preserve">já evidencia a </w:t>
      </w:r>
      <w:r w:rsidRPr="00B47BF9">
        <w:rPr>
          <w:u w:val="single"/>
        </w:rPr>
        <w:t>fragilidade</w:t>
      </w:r>
      <w:r>
        <w:t xml:space="preserve"> das </w:t>
      </w:r>
      <w:r w:rsidRPr="00B47BF9">
        <w:rPr>
          <w:u w:val="single"/>
        </w:rPr>
        <w:t>diligências</w:t>
      </w:r>
      <w:r>
        <w:t xml:space="preserve"> </w:t>
      </w:r>
      <w:r w:rsidRPr="00B47BF9">
        <w:rPr>
          <w:u w:val="single"/>
        </w:rPr>
        <w:t>investigativas</w:t>
      </w:r>
      <w:r>
        <w:t xml:space="preserve">, </w:t>
      </w:r>
      <w:r w:rsidR="009921E0">
        <w:t>que</w:t>
      </w:r>
      <w:r>
        <w:t xml:space="preserve"> </w:t>
      </w:r>
      <w:r w:rsidRPr="00B47BF9">
        <w:rPr>
          <w:u w:val="single"/>
        </w:rPr>
        <w:t>deixou</w:t>
      </w:r>
      <w:r>
        <w:t xml:space="preserve"> de </w:t>
      </w:r>
      <w:r w:rsidRPr="00B47BF9">
        <w:rPr>
          <w:u w:val="single"/>
        </w:rPr>
        <w:t>considerar</w:t>
      </w:r>
      <w:r>
        <w:t xml:space="preserve"> </w:t>
      </w:r>
      <w:r w:rsidRPr="00B47BF9">
        <w:rPr>
          <w:u w:val="single"/>
        </w:rPr>
        <w:t>automóvel</w:t>
      </w:r>
      <w:r>
        <w:t xml:space="preserve"> </w:t>
      </w:r>
      <w:r w:rsidRPr="00B47BF9">
        <w:rPr>
          <w:u w:val="single"/>
        </w:rPr>
        <w:t>estranho</w:t>
      </w:r>
      <w:r>
        <w:t xml:space="preserve"> </w:t>
      </w:r>
      <w:r w:rsidRPr="00B47BF9">
        <w:rPr>
          <w:u w:val="single"/>
        </w:rPr>
        <w:t>exatamente</w:t>
      </w:r>
      <w:r>
        <w:t xml:space="preserve"> no </w:t>
      </w:r>
      <w:r w:rsidRPr="00B47BF9">
        <w:rPr>
          <w:u w:val="single"/>
        </w:rPr>
        <w:t>local</w:t>
      </w:r>
      <w:r>
        <w:t xml:space="preserve"> e no </w:t>
      </w:r>
      <w:r w:rsidRPr="00B47BF9">
        <w:rPr>
          <w:u w:val="single"/>
        </w:rPr>
        <w:t>momento</w:t>
      </w:r>
      <w:r w:rsidRPr="002D2311">
        <w:t xml:space="preserve"> </w:t>
      </w:r>
      <w:r>
        <w:t xml:space="preserve">do </w:t>
      </w:r>
      <w:r w:rsidRPr="00B47BF9">
        <w:rPr>
          <w:u w:val="single"/>
        </w:rPr>
        <w:t>crime</w:t>
      </w:r>
      <w:r>
        <w:t xml:space="preserve">, e reforça o fato de que a investigação se contentou em enquadrar o réu como participante da atuação criminosa, somente por conta da suposição de que ele também estaria envolvido em outro crime supostamente praticado de forma similar – e que já é objeto de ação penal </w:t>
      </w:r>
      <w:r w:rsidR="00581163">
        <w:t xml:space="preserve">própria </w:t>
      </w:r>
      <w:r w:rsidRPr="002839AD">
        <w:rPr>
          <w:sz w:val="20"/>
          <w:szCs w:val="18"/>
        </w:rPr>
        <w:t>(n. 5000189-51.2023.8.24.0030)</w:t>
      </w:r>
      <w:r>
        <w:t>.</w:t>
      </w:r>
    </w:p>
    <w:p w14:paraId="457FCA26" w14:textId="19E2141D" w:rsidR="0005699A" w:rsidRPr="003511CA" w:rsidRDefault="008A2B71" w:rsidP="0005699A">
      <w:pPr>
        <w:pStyle w:val="SemEspaamento"/>
      </w:pPr>
      <w:r w:rsidRPr="003511CA">
        <w:t xml:space="preserve">Aliás, </w:t>
      </w:r>
      <w:r w:rsidR="0003072F" w:rsidRPr="003511CA">
        <w:t xml:space="preserve">o ofendido </w:t>
      </w:r>
      <w:r w:rsidRPr="003511CA">
        <w:t xml:space="preserve">Júnior Freitas, na fase judicial, </w:t>
      </w:r>
      <w:r w:rsidRPr="003511CA">
        <w:rPr>
          <w:b/>
          <w:bCs/>
          <w:u w:val="single"/>
        </w:rPr>
        <w:t>confirmou</w:t>
      </w:r>
      <w:r w:rsidRPr="003511CA">
        <w:t xml:space="preserve"> </w:t>
      </w:r>
      <w:r w:rsidRPr="003511CA">
        <w:rPr>
          <w:u w:val="single"/>
        </w:rPr>
        <w:t>que</w:t>
      </w:r>
      <w:r w:rsidRPr="003511CA">
        <w:t xml:space="preserve"> </w:t>
      </w:r>
      <w:r w:rsidR="00611151" w:rsidRPr="003511CA">
        <w:rPr>
          <w:b/>
          <w:bCs/>
          <w:u w:val="single"/>
        </w:rPr>
        <w:t>viu</w:t>
      </w:r>
      <w:r w:rsidRPr="003511CA">
        <w:t xml:space="preserve"> um </w:t>
      </w:r>
      <w:r w:rsidRPr="003511CA">
        <w:rPr>
          <w:b/>
          <w:bCs/>
          <w:u w:val="single"/>
        </w:rPr>
        <w:t>carro</w:t>
      </w:r>
      <w:r w:rsidRPr="003511CA">
        <w:t xml:space="preserve"> </w:t>
      </w:r>
      <w:r w:rsidRPr="003511CA">
        <w:rPr>
          <w:b/>
          <w:bCs/>
          <w:u w:val="single"/>
        </w:rPr>
        <w:t>vermelho</w:t>
      </w:r>
      <w:r w:rsidRPr="003511CA">
        <w:t xml:space="preserve"> </w:t>
      </w:r>
      <w:r w:rsidR="00502935" w:rsidRPr="003511CA">
        <w:rPr>
          <w:u w:val="single"/>
        </w:rPr>
        <w:t>estranho</w:t>
      </w:r>
      <w:r w:rsidR="00502935" w:rsidRPr="003511CA">
        <w:t xml:space="preserve"> no local do fato criminoso</w:t>
      </w:r>
      <w:r w:rsidR="001E588E" w:rsidRPr="003511CA">
        <w:t xml:space="preserve"> </w:t>
      </w:r>
      <w:r w:rsidR="00407976" w:rsidRPr="003511CA">
        <w:rPr>
          <w:sz w:val="20"/>
          <w:szCs w:val="18"/>
        </w:rPr>
        <w:t>(evento 99, VIDEO2, 6m45s-7m</w:t>
      </w:r>
      <w:r w:rsidR="004D3FDC" w:rsidRPr="003511CA">
        <w:rPr>
          <w:sz w:val="20"/>
          <w:szCs w:val="18"/>
        </w:rPr>
        <w:t>30s</w:t>
      </w:r>
      <w:r w:rsidR="00407976" w:rsidRPr="003511CA">
        <w:rPr>
          <w:sz w:val="20"/>
          <w:szCs w:val="18"/>
        </w:rPr>
        <w:t>)</w:t>
      </w:r>
      <w:r w:rsidR="00407976" w:rsidRPr="003511CA">
        <w:t>.</w:t>
      </w:r>
    </w:p>
    <w:p w14:paraId="00F5CBE8" w14:textId="64A21FD2" w:rsidR="00581163" w:rsidRDefault="00581163" w:rsidP="0005699A">
      <w:pPr>
        <w:pStyle w:val="SemEspaamento"/>
      </w:pPr>
      <w:r>
        <w:t>Excelência,</w:t>
      </w:r>
      <w:r w:rsidR="0005699A">
        <w:t xml:space="preserve"> incumbia à autoridade policial diligenciar sobre automóvel estranho identificado no local dos fatos </w:t>
      </w:r>
      <w:r w:rsidR="0003072F">
        <w:t>por</w:t>
      </w:r>
      <w:r w:rsidR="0005699A">
        <w:t xml:space="preserve"> Júnior Freitas na fase inquisitorial</w:t>
      </w:r>
      <w:r>
        <w:t>.</w:t>
      </w:r>
    </w:p>
    <w:p w14:paraId="52DA8128" w14:textId="70EF13AD" w:rsidR="0005699A" w:rsidRDefault="00581163" w:rsidP="0005699A">
      <w:pPr>
        <w:pStyle w:val="SemEspaamento"/>
      </w:pPr>
      <w:r>
        <w:t>N</w:t>
      </w:r>
      <w:r w:rsidR="0005699A">
        <w:t>ão prevalece</w:t>
      </w:r>
      <w:r>
        <w:t>, portanto,</w:t>
      </w:r>
      <w:r w:rsidR="0005699A">
        <w:t xml:space="preserve"> o argumento da acusação de que</w:t>
      </w:r>
      <w:r>
        <w:t>,</w:t>
      </w:r>
      <w:r w:rsidR="003C6707">
        <w:t xml:space="preserve"> </w:t>
      </w:r>
      <w:r>
        <w:t xml:space="preserve">como </w:t>
      </w:r>
      <w:r w:rsidR="00F93A23">
        <w:t xml:space="preserve">o referido testigo, na fase judicial, teria afirmado em juízo que ouviu falar que esse automóvel pertenceria a um funcionário </w:t>
      </w:r>
      <w:r w:rsidR="00F93A23" w:rsidRPr="008F539D">
        <w:rPr>
          <w:sz w:val="20"/>
          <w:szCs w:val="18"/>
        </w:rPr>
        <w:t>(evento 102, p. 17/18)</w:t>
      </w:r>
      <w:r w:rsidR="00F93A23">
        <w:t xml:space="preserve">, </w:t>
      </w:r>
      <w:r w:rsidR="0005699A">
        <w:t>seria “</w:t>
      </w:r>
      <w:r w:rsidR="0005699A" w:rsidRPr="0060664B">
        <w:rPr>
          <w:i/>
          <w:iCs/>
        </w:rPr>
        <w:t>inconteste que o acusado efetivamente foi um dos autores do crime</w:t>
      </w:r>
      <w:r w:rsidR="0005699A">
        <w:t xml:space="preserve">”, </w:t>
      </w:r>
      <w:r w:rsidR="00657CE9">
        <w:t>sobretudo</w:t>
      </w:r>
      <w:r w:rsidR="00516770">
        <w:t xml:space="preserve"> porque</w:t>
      </w:r>
      <w:r w:rsidR="00657CE9">
        <w:t xml:space="preserve">, já se viu, o relatório policial n. 77/2022/SIC </w:t>
      </w:r>
      <w:r w:rsidR="00657CE9" w:rsidRPr="00F92B78">
        <w:rPr>
          <w:u w:val="single"/>
        </w:rPr>
        <w:t>não</w:t>
      </w:r>
      <w:r w:rsidR="00657CE9">
        <w:t xml:space="preserve"> </w:t>
      </w:r>
      <w:r w:rsidR="00657CE9" w:rsidRPr="00F92B78">
        <w:rPr>
          <w:u w:val="single"/>
        </w:rPr>
        <w:t>foi</w:t>
      </w:r>
      <w:r w:rsidR="00657CE9">
        <w:t xml:space="preserve"> </w:t>
      </w:r>
      <w:r w:rsidR="00657CE9" w:rsidRPr="00F92B78">
        <w:rPr>
          <w:u w:val="single"/>
        </w:rPr>
        <w:t>confirmado</w:t>
      </w:r>
      <w:r w:rsidR="00657CE9">
        <w:t xml:space="preserve"> na fase judicial e</w:t>
      </w:r>
      <w:r w:rsidR="00400043">
        <w:t xml:space="preserve"> </w:t>
      </w:r>
      <w:r w:rsidR="0005699A">
        <w:t xml:space="preserve">Júnior Freitas </w:t>
      </w:r>
      <w:r w:rsidR="00657CE9">
        <w:t xml:space="preserve">afirmou, </w:t>
      </w:r>
      <w:r w:rsidR="001426BE">
        <w:t xml:space="preserve">inclusive </w:t>
      </w:r>
      <w:r w:rsidR="0010057F">
        <w:t>em juízo</w:t>
      </w:r>
      <w:r w:rsidR="00657CE9">
        <w:t>,</w:t>
      </w:r>
      <w:r w:rsidR="0010057F">
        <w:t xml:space="preserve"> </w:t>
      </w:r>
      <w:r w:rsidR="00516770">
        <w:t xml:space="preserve">que viu um veículo </w:t>
      </w:r>
      <w:r w:rsidR="0010057F">
        <w:t xml:space="preserve">vermelho </w:t>
      </w:r>
      <w:r w:rsidR="00516770">
        <w:t xml:space="preserve">estranho </w:t>
      </w:r>
      <w:r w:rsidR="003C6707">
        <w:t xml:space="preserve">na </w:t>
      </w:r>
      <w:r w:rsidR="0010057F">
        <w:t>sede da empresa</w:t>
      </w:r>
      <w:r w:rsidR="008F539D">
        <w:t xml:space="preserve"> à época dos fatos</w:t>
      </w:r>
      <w:r w:rsidR="00F93A23">
        <w:t>, o que não foi objeto de investigação pela autoridade policial</w:t>
      </w:r>
      <w:r w:rsidR="0005699A">
        <w:t>.</w:t>
      </w:r>
    </w:p>
    <w:p w14:paraId="131B6C74" w14:textId="4431965B" w:rsidR="0087539A" w:rsidRDefault="0087539A" w:rsidP="0087539A">
      <w:pPr>
        <w:pStyle w:val="SemEspaamento"/>
      </w:pPr>
      <w:r>
        <w:t>E</w:t>
      </w:r>
      <w:r w:rsidR="00407976">
        <w:t xml:space="preserve"> </w:t>
      </w:r>
      <w:r w:rsidR="0008528B">
        <w:t>o fat</w:t>
      </w:r>
      <w:r w:rsidR="00407976">
        <w:t xml:space="preserve">o </w:t>
      </w:r>
      <w:r w:rsidR="004D3FDC">
        <w:t>é que</w:t>
      </w:r>
      <w:r w:rsidR="0029373E">
        <w:t>, logo no início das investigações,</w:t>
      </w:r>
      <w:r w:rsidR="004D3FDC">
        <w:t xml:space="preserve"> a autoridade policial se deparou com um automóvel que poderia estar envolvido no crime, mas simplesmente optou por não realizar nenhuma diligência investigativa em relação a</w:t>
      </w:r>
      <w:r w:rsidR="0005699A">
        <w:t xml:space="preserve">o </w:t>
      </w:r>
      <w:r w:rsidR="00C116C5">
        <w:t xml:space="preserve">seu </w:t>
      </w:r>
      <w:r w:rsidR="0005699A">
        <w:t>possível envolvimento no fato criminoso</w:t>
      </w:r>
      <w:r w:rsidR="004D3FDC">
        <w:t>.</w:t>
      </w:r>
    </w:p>
    <w:p w14:paraId="00A81C32" w14:textId="4D52D4F7" w:rsidR="00C83090" w:rsidRDefault="00C83090" w:rsidP="00C83090">
      <w:pPr>
        <w:pStyle w:val="SemEspaamento"/>
      </w:pPr>
      <w:r>
        <w:t>Isso comprova, sem sombra de dúvida, que a investigação foi totalmente negligente com a finalidade probatória e fechou os olhos para os verdadeiros responsáveis, preocupando-se apenas em conferir ares de validade a uma narrativa construída contra o réu, o que</w:t>
      </w:r>
      <w:r w:rsidR="000D57B5">
        <w:t>, no mínimo,</w:t>
      </w:r>
      <w:r>
        <w:t xml:space="preserve"> </w:t>
      </w:r>
      <w:r w:rsidR="000D57B5">
        <w:t xml:space="preserve">acarretou </w:t>
      </w:r>
      <w:r>
        <w:t>na insuficiência de prova quanto à autoria</w:t>
      </w:r>
      <w:r w:rsidR="008622D5">
        <w:t xml:space="preserve"> delitiva</w:t>
      </w:r>
      <w:r>
        <w:t>.</w:t>
      </w:r>
    </w:p>
    <w:p w14:paraId="4C4E5B64" w14:textId="534BD6AB" w:rsidR="00C83090" w:rsidRDefault="00C83090" w:rsidP="00C83090">
      <w:pPr>
        <w:pStyle w:val="SemEspaamento"/>
      </w:pPr>
      <w:r>
        <w:t xml:space="preserve">Tanto isso é verdade que a conclusão do relatório policial já contradiz o seu próprio relato, que </w:t>
      </w:r>
      <w:r w:rsidR="006C2530">
        <w:t xml:space="preserve">inicialmente </w:t>
      </w:r>
      <w:r w:rsidR="0020355D">
        <w:t xml:space="preserve">registra </w:t>
      </w:r>
      <w:r>
        <w:t xml:space="preserve">não </w:t>
      </w:r>
      <w:r w:rsidR="0020355D">
        <w:t xml:space="preserve">ter identificado </w:t>
      </w:r>
      <w:r>
        <w:t xml:space="preserve">o </w:t>
      </w:r>
      <w:r w:rsidR="008622D5">
        <w:t>carro</w:t>
      </w:r>
      <w:r>
        <w:t xml:space="preserve"> do réu no local do fato criminoso, </w:t>
      </w:r>
      <w:r w:rsidR="006C2530">
        <w:t xml:space="preserve">mas depois </w:t>
      </w:r>
      <w:r w:rsidR="0020355D">
        <w:t>afirma</w:t>
      </w:r>
      <w:r w:rsidR="000D57B5">
        <w:t xml:space="preserve"> </w:t>
      </w:r>
      <w:r>
        <w:t>que “</w:t>
      </w:r>
      <w:r w:rsidRPr="00655EF7">
        <w:rPr>
          <w:b/>
          <w:bCs/>
          <w:i/>
          <w:iCs/>
        </w:rPr>
        <w:t>o</w:t>
      </w:r>
      <w:r w:rsidRPr="0090601C">
        <w:rPr>
          <w:i/>
          <w:iCs/>
        </w:rPr>
        <w:t xml:space="preserve"> </w:t>
      </w:r>
      <w:r w:rsidRPr="00655EF7">
        <w:rPr>
          <w:b/>
          <w:bCs/>
          <w:i/>
          <w:iCs/>
        </w:rPr>
        <w:t>veículo cruze</w:t>
      </w:r>
      <w:r w:rsidRPr="0090601C">
        <w:rPr>
          <w:i/>
          <w:iCs/>
        </w:rPr>
        <w:t xml:space="preserve"> </w:t>
      </w:r>
      <w:r w:rsidRPr="00655EF7">
        <w:rPr>
          <w:b/>
          <w:bCs/>
          <w:i/>
          <w:iCs/>
        </w:rPr>
        <w:t>aparece nas cenas dos crimes</w:t>
      </w:r>
      <w:r w:rsidRPr="0090601C">
        <w:rPr>
          <w:i/>
          <w:iCs/>
        </w:rPr>
        <w:t xml:space="preserve"> tanto do roubo praticada em Imbituba, como do roubo in </w:t>
      </w:r>
      <w:proofErr w:type="spellStart"/>
      <w:r w:rsidRPr="0090601C">
        <w:rPr>
          <w:i/>
          <w:iCs/>
        </w:rPr>
        <w:t>casu</w:t>
      </w:r>
      <w:proofErr w:type="spellEnd"/>
      <w:r w:rsidRPr="0090601C">
        <w:rPr>
          <w:i/>
          <w:iCs/>
        </w:rPr>
        <w:t xml:space="preserve"> analisado</w:t>
      </w:r>
      <w:r>
        <w:t xml:space="preserve">” </w:t>
      </w:r>
      <w:r w:rsidRPr="0090601C">
        <w:rPr>
          <w:sz w:val="20"/>
          <w:szCs w:val="18"/>
        </w:rPr>
        <w:t>(evento 1, INQ3, p. 18</w:t>
      </w:r>
      <w:r>
        <w:rPr>
          <w:sz w:val="20"/>
          <w:szCs w:val="18"/>
        </w:rPr>
        <w:t xml:space="preserve"> – destacou-se</w:t>
      </w:r>
      <w:r w:rsidRPr="0090601C">
        <w:rPr>
          <w:sz w:val="20"/>
          <w:szCs w:val="18"/>
        </w:rPr>
        <w:t>)</w:t>
      </w:r>
      <w:r w:rsidR="000D57B5">
        <w:t>.</w:t>
      </w:r>
      <w:r>
        <w:t xml:space="preserve"> </w:t>
      </w:r>
      <w:r w:rsidR="000561CC">
        <w:t>Ou seja,</w:t>
      </w:r>
      <w:r>
        <w:t xml:space="preserve"> </w:t>
      </w:r>
      <w:r w:rsidR="000D57B5">
        <w:t xml:space="preserve">essa afirmação </w:t>
      </w:r>
      <w:r w:rsidRPr="000D57B5">
        <w:rPr>
          <w:u w:val="single"/>
        </w:rPr>
        <w:t>não</w:t>
      </w:r>
      <w:r w:rsidRPr="000D57B5">
        <w:t xml:space="preserve"> </w:t>
      </w:r>
      <w:r w:rsidRPr="000D57B5">
        <w:rPr>
          <w:u w:val="single"/>
        </w:rPr>
        <w:t>é</w:t>
      </w:r>
      <w:r w:rsidRPr="000D57B5">
        <w:t xml:space="preserve"> </w:t>
      </w:r>
      <w:r w:rsidRPr="000D57B5">
        <w:rPr>
          <w:u w:val="single"/>
        </w:rPr>
        <w:t>verdade</w:t>
      </w:r>
      <w:r w:rsidR="00C51BAD">
        <w:rPr>
          <w:u w:val="single"/>
        </w:rPr>
        <w:t>ira</w:t>
      </w:r>
      <w:r w:rsidRPr="000D57B5">
        <w:t xml:space="preserve">, pois </w:t>
      </w:r>
      <w:r w:rsidR="000D57B5">
        <w:t xml:space="preserve">o automóvel do réu </w:t>
      </w:r>
      <w:r w:rsidR="000D57B5">
        <w:rPr>
          <w:u w:val="single"/>
        </w:rPr>
        <w:t>não</w:t>
      </w:r>
      <w:r w:rsidR="000D57B5" w:rsidRPr="000D57B5">
        <w:t xml:space="preserve"> </w:t>
      </w:r>
      <w:r w:rsidR="006C2530">
        <w:rPr>
          <w:u w:val="single"/>
        </w:rPr>
        <w:t>estava</w:t>
      </w:r>
      <w:r w:rsidR="000D57B5" w:rsidRPr="000D57B5">
        <w:t xml:space="preserve"> </w:t>
      </w:r>
      <w:r w:rsidRPr="000D57B5">
        <w:rPr>
          <w:u w:val="single"/>
        </w:rPr>
        <w:t>na</w:t>
      </w:r>
      <w:r w:rsidRPr="000D57B5">
        <w:t xml:space="preserve"> </w:t>
      </w:r>
      <w:r w:rsidRPr="000D57B5">
        <w:rPr>
          <w:u w:val="single"/>
        </w:rPr>
        <w:t>cena</w:t>
      </w:r>
      <w:r w:rsidRPr="000D57B5">
        <w:t xml:space="preserve"> </w:t>
      </w:r>
      <w:r w:rsidRPr="000D57B5">
        <w:rPr>
          <w:u w:val="single"/>
        </w:rPr>
        <w:t>do</w:t>
      </w:r>
      <w:r w:rsidRPr="000D57B5">
        <w:t xml:space="preserve"> </w:t>
      </w:r>
      <w:r w:rsidRPr="000D57B5">
        <w:rPr>
          <w:u w:val="single"/>
        </w:rPr>
        <w:t>crime</w:t>
      </w:r>
      <w:r w:rsidRPr="000D57B5">
        <w:t>.</w:t>
      </w:r>
    </w:p>
    <w:p w14:paraId="5739EBB7" w14:textId="7979CE46" w:rsidR="000A2EE7" w:rsidRDefault="000A2EE7" w:rsidP="000A2EE7">
      <w:pPr>
        <w:pStyle w:val="SemEspaamento"/>
      </w:pPr>
      <w:r w:rsidRPr="009921E0">
        <w:t>Além disso, ao ouvir a</w:t>
      </w:r>
      <w:r>
        <w:t>s</w:t>
      </w:r>
      <w:r w:rsidRPr="009921E0">
        <w:t xml:space="preserve"> </w:t>
      </w:r>
      <w:r w:rsidR="0003072F">
        <w:t>vítimas</w:t>
      </w:r>
      <w:r w:rsidRPr="009921E0">
        <w:t xml:space="preserve"> </w:t>
      </w:r>
      <w:r>
        <w:t>na fase de inquérito</w:t>
      </w:r>
      <w:r w:rsidRPr="009921E0">
        <w:t>, a autoridade policial não se preocupou em perguntar, no depoimento ou em outro depoimento complementar, se havia um veículo Cruze</w:t>
      </w:r>
      <w:r>
        <w:t>, que atribuiu ao acusado,</w:t>
      </w:r>
      <w:r w:rsidRPr="009921E0">
        <w:t xml:space="preserve"> no local e no momento dos fatos</w:t>
      </w:r>
      <w:r>
        <w:t>, reforçando a deficiência da investigação realizada</w:t>
      </w:r>
      <w:r w:rsidRPr="009921E0">
        <w:t>.</w:t>
      </w:r>
    </w:p>
    <w:p w14:paraId="7F4345FE" w14:textId="22F89360" w:rsidR="00B3719F" w:rsidRDefault="009363E5" w:rsidP="000A2EE7">
      <w:pPr>
        <w:pStyle w:val="SemEspaamento"/>
      </w:pPr>
      <w:r>
        <w:t xml:space="preserve">Aliás, </w:t>
      </w:r>
      <w:r w:rsidR="00062098">
        <w:t xml:space="preserve">outro fato que evidencia a </w:t>
      </w:r>
      <w:r w:rsidR="00A9364B">
        <w:t>investigação negligente diz com a informação de que</w:t>
      </w:r>
      <w:r w:rsidR="000539E1">
        <w:t xml:space="preserve"> 2</w:t>
      </w:r>
      <w:r w:rsidR="0033573F">
        <w:t xml:space="preserve"> </w:t>
      </w:r>
      <w:r w:rsidR="0033573F" w:rsidRPr="00C86A9A">
        <w:rPr>
          <w:sz w:val="20"/>
          <w:szCs w:val="18"/>
        </w:rPr>
        <w:t>(dois)</w:t>
      </w:r>
      <w:r w:rsidR="00972F59">
        <w:t xml:space="preserve"> Delegados de Polícia atuaram no inquérito policial</w:t>
      </w:r>
      <w:r w:rsidR="00A45974">
        <w:t xml:space="preserve"> em momentos distintos</w:t>
      </w:r>
      <w:r w:rsidR="00972F59">
        <w:t>,</w:t>
      </w:r>
      <w:r w:rsidR="00B70904">
        <w:t xml:space="preserve"> </w:t>
      </w:r>
      <w:r w:rsidR="00B3719F">
        <w:t xml:space="preserve">sendo </w:t>
      </w:r>
      <w:r w:rsidR="00795735">
        <w:t xml:space="preserve">que </w:t>
      </w:r>
      <w:r w:rsidR="00734282">
        <w:t xml:space="preserve">o Delegado de Polícia José Antônio Amábile </w:t>
      </w:r>
      <w:r w:rsidR="00B3719F">
        <w:t xml:space="preserve">substituiu </w:t>
      </w:r>
      <w:r w:rsidR="00B70904">
        <w:t xml:space="preserve">a autoridade anterior e </w:t>
      </w:r>
      <w:r w:rsidR="00B3719F">
        <w:t xml:space="preserve">assumiu </w:t>
      </w:r>
      <w:r w:rsidR="00A45974">
        <w:t xml:space="preserve">a investigação </w:t>
      </w:r>
      <w:r w:rsidR="00734282">
        <w:t xml:space="preserve">já </w:t>
      </w:r>
      <w:r w:rsidR="00A45974">
        <w:t xml:space="preserve">em andamento, </w:t>
      </w:r>
      <w:r w:rsidR="00972F59">
        <w:t xml:space="preserve">como </w:t>
      </w:r>
      <w:r w:rsidR="00795735">
        <w:t xml:space="preserve">ele mesmo </w:t>
      </w:r>
      <w:r w:rsidR="001B7F1D">
        <w:t>registrou</w:t>
      </w:r>
      <w:r w:rsidR="00062098">
        <w:t xml:space="preserve"> </w:t>
      </w:r>
      <w:r w:rsidR="00734282">
        <w:t xml:space="preserve">em seu depoimento </w:t>
      </w:r>
      <w:r w:rsidR="00062098">
        <w:t>judicial</w:t>
      </w:r>
      <w:r w:rsidR="00972F59">
        <w:t xml:space="preserve"> </w:t>
      </w:r>
      <w:r w:rsidR="00972F59" w:rsidRPr="00A76848">
        <w:rPr>
          <w:sz w:val="20"/>
          <w:szCs w:val="18"/>
        </w:rPr>
        <w:t xml:space="preserve">(evento </w:t>
      </w:r>
      <w:r w:rsidR="003B0B68" w:rsidRPr="00A76848">
        <w:rPr>
          <w:sz w:val="20"/>
          <w:szCs w:val="18"/>
        </w:rPr>
        <w:t>99, VÍDEO8, 1m17s-</w:t>
      </w:r>
      <w:r w:rsidR="00A76848" w:rsidRPr="00A76848">
        <w:rPr>
          <w:sz w:val="20"/>
          <w:szCs w:val="18"/>
        </w:rPr>
        <w:t>1m35s</w:t>
      </w:r>
      <w:r w:rsidR="00972F59" w:rsidRPr="00A76848">
        <w:rPr>
          <w:sz w:val="20"/>
          <w:szCs w:val="18"/>
        </w:rPr>
        <w:t>)</w:t>
      </w:r>
      <w:r w:rsidR="00972F59">
        <w:t>.</w:t>
      </w:r>
      <w:r w:rsidR="00A45974">
        <w:t xml:space="preserve"> </w:t>
      </w:r>
    </w:p>
    <w:p w14:paraId="227A8F4F" w14:textId="0D3F13EE" w:rsidR="00B3719F" w:rsidRDefault="008665E0" w:rsidP="000A2EE7">
      <w:pPr>
        <w:pStyle w:val="SemEspaamento"/>
      </w:pPr>
      <w:r>
        <w:t>Essa negligência</w:t>
      </w:r>
      <w:r w:rsidR="006645C8">
        <w:t xml:space="preserve"> investigativa</w:t>
      </w:r>
      <w:r>
        <w:t xml:space="preserve"> </w:t>
      </w:r>
      <w:r w:rsidR="00A76848">
        <w:t xml:space="preserve">é </w:t>
      </w:r>
      <w:r w:rsidR="00795735">
        <w:t xml:space="preserve">confirmada </w:t>
      </w:r>
      <w:r>
        <w:t>pelo fato de que</w:t>
      </w:r>
      <w:r w:rsidR="00635B18">
        <w:t xml:space="preserve">, </w:t>
      </w:r>
      <w:r w:rsidR="00635B18" w:rsidRPr="00FC4E68">
        <w:rPr>
          <w:u w:val="single"/>
        </w:rPr>
        <w:t>em</w:t>
      </w:r>
      <w:r w:rsidR="00635B18">
        <w:t xml:space="preserve"> </w:t>
      </w:r>
      <w:r w:rsidR="00635B18" w:rsidRPr="00FC4E68">
        <w:rPr>
          <w:u w:val="single"/>
        </w:rPr>
        <w:t>seu</w:t>
      </w:r>
      <w:r w:rsidR="00635B18">
        <w:t xml:space="preserve"> </w:t>
      </w:r>
      <w:r w:rsidR="00635B18" w:rsidRPr="00FC4E68">
        <w:rPr>
          <w:u w:val="single"/>
        </w:rPr>
        <w:t>depoimento</w:t>
      </w:r>
      <w:r w:rsidR="00635B18">
        <w:t xml:space="preserve"> </w:t>
      </w:r>
      <w:r w:rsidR="00635B18" w:rsidRPr="00FC4E68">
        <w:rPr>
          <w:u w:val="single"/>
        </w:rPr>
        <w:t>judicial</w:t>
      </w:r>
      <w:r w:rsidR="00635B18">
        <w:t>,</w:t>
      </w:r>
      <w:r w:rsidR="00826CB0">
        <w:t xml:space="preserve"> </w:t>
      </w:r>
      <w:r w:rsidR="00826CB0" w:rsidRPr="00F45AFD">
        <w:rPr>
          <w:u w:val="single"/>
        </w:rPr>
        <w:t>o</w:t>
      </w:r>
      <w:r w:rsidR="00826CB0">
        <w:t xml:space="preserve"> </w:t>
      </w:r>
      <w:r w:rsidR="00826CB0" w:rsidRPr="00F45AFD">
        <w:rPr>
          <w:u w:val="single"/>
        </w:rPr>
        <w:t>Delegado</w:t>
      </w:r>
      <w:r w:rsidR="00826CB0">
        <w:t xml:space="preserve"> </w:t>
      </w:r>
      <w:r w:rsidR="00826CB0" w:rsidRPr="00F45AFD">
        <w:rPr>
          <w:u w:val="single"/>
        </w:rPr>
        <w:t>José</w:t>
      </w:r>
      <w:r w:rsidR="00826CB0">
        <w:t xml:space="preserve"> </w:t>
      </w:r>
      <w:r w:rsidR="00826CB0" w:rsidRPr="00F45AFD">
        <w:rPr>
          <w:u w:val="single"/>
        </w:rPr>
        <w:t>Antônio</w:t>
      </w:r>
      <w:r w:rsidR="00826CB0">
        <w:t xml:space="preserve"> </w:t>
      </w:r>
      <w:r w:rsidR="00826CB0" w:rsidRPr="00F45AFD">
        <w:rPr>
          <w:u w:val="single"/>
        </w:rPr>
        <w:t>Amábile</w:t>
      </w:r>
      <w:r>
        <w:t>, ao ser perguntado sobre como foi recebida a informação da DIC de Criciúma</w:t>
      </w:r>
      <w:r w:rsidR="00795735">
        <w:t xml:space="preserve"> </w:t>
      </w:r>
      <w:r w:rsidR="006E7EBF">
        <w:t xml:space="preserve">em relação ao </w:t>
      </w:r>
      <w:r w:rsidR="00795735">
        <w:t xml:space="preserve">crime em que o réu estaria supostamente envolvido, com </w:t>
      </w:r>
      <w:r w:rsidR="00795735">
        <w:rPr>
          <w:i/>
          <w:iCs/>
        </w:rPr>
        <w:t xml:space="preserve">modus operandi </w:t>
      </w:r>
      <w:r w:rsidR="00795735">
        <w:t>similar, e se ela foi documentada nos autos</w:t>
      </w:r>
      <w:r w:rsidR="00B01596">
        <w:t xml:space="preserve">, </w:t>
      </w:r>
      <w:r w:rsidR="008A63DE">
        <w:t xml:space="preserve">ou se foram juntados </w:t>
      </w:r>
      <w:r w:rsidR="00493138">
        <w:t xml:space="preserve">os vídeos mencionados no relatório n. 77/2022/SIC, </w:t>
      </w:r>
      <w:r w:rsidR="00493138">
        <w:rPr>
          <w:u w:val="single"/>
        </w:rPr>
        <w:t>respondeu</w:t>
      </w:r>
      <w:r w:rsidR="006645C8">
        <w:t>:</w:t>
      </w:r>
      <w:r w:rsidR="00B01596">
        <w:t xml:space="preserve"> “</w:t>
      </w:r>
      <w:r w:rsidR="00B01596" w:rsidRPr="006645C8">
        <w:rPr>
          <w:b/>
          <w:bCs/>
        </w:rPr>
        <w:t>não tenho ideia</w:t>
      </w:r>
      <w:r w:rsidR="00B01596">
        <w:t xml:space="preserve">” </w:t>
      </w:r>
      <w:r w:rsidR="00B01596" w:rsidRPr="006645C8">
        <w:rPr>
          <w:sz w:val="20"/>
          <w:szCs w:val="18"/>
        </w:rPr>
        <w:t>(evento 99, VÍDEO8,</w:t>
      </w:r>
      <w:r w:rsidR="00DD5ED3" w:rsidRPr="006645C8">
        <w:rPr>
          <w:sz w:val="20"/>
          <w:szCs w:val="18"/>
        </w:rPr>
        <w:t xml:space="preserve"> 5m34s-</w:t>
      </w:r>
      <w:r w:rsidR="006645C8" w:rsidRPr="006645C8">
        <w:rPr>
          <w:sz w:val="20"/>
          <w:szCs w:val="18"/>
        </w:rPr>
        <w:t>6m15s)</w:t>
      </w:r>
      <w:r w:rsidR="006645C8">
        <w:t>.</w:t>
      </w:r>
    </w:p>
    <w:p w14:paraId="5EFF7E4A" w14:textId="79529D08" w:rsidR="0020775F" w:rsidRDefault="00A45974" w:rsidP="00D63AD2">
      <w:pPr>
        <w:pStyle w:val="SemEspaamento"/>
      </w:pPr>
      <w:r>
        <w:t xml:space="preserve">Tudo indica, portanto, que </w:t>
      </w:r>
      <w:r w:rsidR="00B71DC9">
        <w:t xml:space="preserve">essa substituição da autoridade durante o curso do inquérito policial </w:t>
      </w:r>
      <w:r>
        <w:t>comprometeu as investigações.</w:t>
      </w:r>
    </w:p>
    <w:p w14:paraId="08FD6F08" w14:textId="26B5F5B4" w:rsidR="00167456" w:rsidRDefault="000B075F" w:rsidP="00167456">
      <w:pPr>
        <w:pStyle w:val="SemEspaamento"/>
      </w:pPr>
      <w:r>
        <w:t>Desse modo</w:t>
      </w:r>
      <w:r w:rsidR="000F46E9">
        <w:t xml:space="preserve">, </w:t>
      </w:r>
      <w:r w:rsidR="00C53EFC">
        <w:t xml:space="preserve">a absolvição do réu, pela </w:t>
      </w:r>
      <w:r w:rsidR="00F44DA5">
        <w:t xml:space="preserve">absoluta </w:t>
      </w:r>
      <w:r w:rsidR="000A6614">
        <w:t xml:space="preserve">inexistência de provas quanto à sua autoria </w:t>
      </w:r>
      <w:r w:rsidR="006B1C4B">
        <w:t xml:space="preserve">ou, no mínimo, </w:t>
      </w:r>
      <w:r w:rsidR="00D93740">
        <w:t xml:space="preserve">por </w:t>
      </w:r>
      <w:r w:rsidR="00C53EFC">
        <w:t xml:space="preserve">insuficiência de provas </w:t>
      </w:r>
      <w:r w:rsidR="006B1C4B">
        <w:t xml:space="preserve">para a condenação </w:t>
      </w:r>
      <w:r w:rsidR="00C53EFC" w:rsidRPr="000A2EE7">
        <w:rPr>
          <w:sz w:val="20"/>
          <w:szCs w:val="18"/>
        </w:rPr>
        <w:t xml:space="preserve">(art. 386, </w:t>
      </w:r>
      <w:r w:rsidR="006B1C4B">
        <w:rPr>
          <w:sz w:val="20"/>
          <w:szCs w:val="18"/>
        </w:rPr>
        <w:t xml:space="preserve">V e </w:t>
      </w:r>
      <w:r w:rsidR="00C53EFC" w:rsidRPr="000A2EE7">
        <w:rPr>
          <w:sz w:val="20"/>
          <w:szCs w:val="18"/>
        </w:rPr>
        <w:t>VII, do CPP)</w:t>
      </w:r>
      <w:r w:rsidR="00C53EFC">
        <w:t xml:space="preserve">, é medida de Justiça, sobretudo porque </w:t>
      </w:r>
      <w:r w:rsidR="008E13CC">
        <w:t xml:space="preserve">o relatório policial n. 77/2022/SIC apresenta apenas </w:t>
      </w:r>
      <w:r w:rsidR="008E13CC" w:rsidRPr="00C53EFC">
        <w:rPr>
          <w:u w:val="single"/>
        </w:rPr>
        <w:t>suposições</w:t>
      </w:r>
      <w:r w:rsidR="008E13CC">
        <w:t xml:space="preserve"> sobre a autoria do réu</w:t>
      </w:r>
      <w:r w:rsidR="008C2281">
        <w:t xml:space="preserve"> e</w:t>
      </w:r>
      <w:r w:rsidR="00C53EFC">
        <w:t xml:space="preserve"> </w:t>
      </w:r>
      <w:r w:rsidR="00C16B46">
        <w:t xml:space="preserve">o </w:t>
      </w:r>
      <w:r w:rsidR="008C2281">
        <w:t xml:space="preserve">seu conteúdo </w:t>
      </w:r>
      <w:r w:rsidR="00C16B46" w:rsidRPr="00F315E9">
        <w:rPr>
          <w:u w:val="single"/>
        </w:rPr>
        <w:t>não</w:t>
      </w:r>
      <w:r w:rsidR="00C16B46">
        <w:t xml:space="preserve"> </w:t>
      </w:r>
      <w:r w:rsidR="00C16B46" w:rsidRPr="00F315E9">
        <w:rPr>
          <w:u w:val="single"/>
        </w:rPr>
        <w:t>foi</w:t>
      </w:r>
      <w:r w:rsidR="00C16B46">
        <w:t xml:space="preserve"> </w:t>
      </w:r>
      <w:r w:rsidR="00C16B46" w:rsidRPr="00F315E9">
        <w:rPr>
          <w:u w:val="single"/>
        </w:rPr>
        <w:t>confirmado</w:t>
      </w:r>
      <w:r w:rsidR="00C16B46">
        <w:t xml:space="preserve"> </w:t>
      </w:r>
      <w:r w:rsidR="00C16B46" w:rsidRPr="00F315E9">
        <w:rPr>
          <w:u w:val="single"/>
        </w:rPr>
        <w:t>na</w:t>
      </w:r>
      <w:r w:rsidR="00C16B46">
        <w:t xml:space="preserve"> </w:t>
      </w:r>
      <w:r w:rsidR="00C16B46" w:rsidRPr="00F315E9">
        <w:rPr>
          <w:u w:val="single"/>
        </w:rPr>
        <w:t>fase</w:t>
      </w:r>
      <w:r w:rsidR="00C16B46">
        <w:t xml:space="preserve"> </w:t>
      </w:r>
      <w:r w:rsidR="00C16B46" w:rsidRPr="00F315E9">
        <w:rPr>
          <w:u w:val="single"/>
        </w:rPr>
        <w:t>judicial</w:t>
      </w:r>
      <w:r w:rsidR="008C2281">
        <w:t xml:space="preserve">, assim como </w:t>
      </w:r>
      <w:r w:rsidR="00B81F93">
        <w:t xml:space="preserve">os supostos </w:t>
      </w:r>
      <w:r w:rsidR="00B81F93" w:rsidRPr="00F315E9">
        <w:rPr>
          <w:u w:val="single"/>
        </w:rPr>
        <w:t>vídeos</w:t>
      </w:r>
      <w:r w:rsidR="00B81F93">
        <w:t xml:space="preserve"> que o </w:t>
      </w:r>
      <w:r w:rsidR="003C4537">
        <w:t xml:space="preserve">fundamentaria </w:t>
      </w:r>
      <w:r w:rsidR="003C4537" w:rsidRPr="00F315E9">
        <w:rPr>
          <w:u w:val="single"/>
        </w:rPr>
        <w:t>não</w:t>
      </w:r>
      <w:r w:rsidR="003C4537">
        <w:t xml:space="preserve"> </w:t>
      </w:r>
      <w:r w:rsidR="00C16B46" w:rsidRPr="00F315E9">
        <w:rPr>
          <w:u w:val="single"/>
        </w:rPr>
        <w:t>foram</w:t>
      </w:r>
      <w:r w:rsidR="00C16B46">
        <w:t xml:space="preserve"> </w:t>
      </w:r>
      <w:r w:rsidR="003C4537" w:rsidRPr="00F315E9">
        <w:rPr>
          <w:u w:val="single"/>
        </w:rPr>
        <w:t>juntados</w:t>
      </w:r>
      <w:r w:rsidR="003C4537">
        <w:t xml:space="preserve"> </w:t>
      </w:r>
      <w:r w:rsidR="003C4537" w:rsidRPr="00F315E9">
        <w:rPr>
          <w:u w:val="single"/>
        </w:rPr>
        <w:t>aos</w:t>
      </w:r>
      <w:r w:rsidR="003C4537">
        <w:t xml:space="preserve"> </w:t>
      </w:r>
      <w:r w:rsidR="003C4537" w:rsidRPr="00F315E9">
        <w:rPr>
          <w:u w:val="single"/>
        </w:rPr>
        <w:t>autos</w:t>
      </w:r>
      <w:r w:rsidR="003C4537">
        <w:t xml:space="preserve"> </w:t>
      </w:r>
      <w:r w:rsidR="008C2281">
        <w:t xml:space="preserve">e </w:t>
      </w:r>
      <w:r w:rsidR="00B81F93">
        <w:t xml:space="preserve">a </w:t>
      </w:r>
      <w:r w:rsidR="00B81F93" w:rsidRPr="00F315E9">
        <w:rPr>
          <w:u w:val="single"/>
        </w:rPr>
        <w:t>investigação</w:t>
      </w:r>
      <w:r w:rsidR="00B81F93">
        <w:t xml:space="preserve"> </w:t>
      </w:r>
      <w:r w:rsidR="008C2281" w:rsidRPr="00F315E9">
        <w:rPr>
          <w:u w:val="single"/>
        </w:rPr>
        <w:t>deixou</w:t>
      </w:r>
      <w:r w:rsidR="008C2281">
        <w:t xml:space="preserve"> </w:t>
      </w:r>
      <w:r w:rsidR="00D651FA" w:rsidRPr="00F315E9">
        <w:rPr>
          <w:u w:val="single"/>
        </w:rPr>
        <w:t>de</w:t>
      </w:r>
      <w:r w:rsidR="00D651FA">
        <w:t xml:space="preserve"> </w:t>
      </w:r>
      <w:r w:rsidR="00D651FA" w:rsidRPr="00F315E9">
        <w:rPr>
          <w:u w:val="single"/>
        </w:rPr>
        <w:t>diligenciar</w:t>
      </w:r>
      <w:r w:rsidR="00D651FA">
        <w:t xml:space="preserve"> </w:t>
      </w:r>
      <w:r w:rsidR="00D651FA" w:rsidRPr="00F315E9">
        <w:rPr>
          <w:u w:val="single"/>
        </w:rPr>
        <w:t>sobre</w:t>
      </w:r>
      <w:r w:rsidR="00D651FA">
        <w:t xml:space="preserve"> </w:t>
      </w:r>
      <w:r w:rsidR="00D651FA" w:rsidRPr="00F315E9">
        <w:rPr>
          <w:u w:val="single"/>
        </w:rPr>
        <w:t>os</w:t>
      </w:r>
      <w:r w:rsidR="00D651FA">
        <w:t xml:space="preserve"> </w:t>
      </w:r>
      <w:r w:rsidR="00D651FA" w:rsidRPr="00F315E9">
        <w:rPr>
          <w:u w:val="single"/>
        </w:rPr>
        <w:t>verdadeiros</w:t>
      </w:r>
      <w:r w:rsidR="00D651FA">
        <w:t xml:space="preserve"> </w:t>
      </w:r>
      <w:r w:rsidR="00D651FA" w:rsidRPr="00F315E9">
        <w:rPr>
          <w:u w:val="single"/>
        </w:rPr>
        <w:t>envolvidos</w:t>
      </w:r>
      <w:r w:rsidR="00D651FA">
        <w:t xml:space="preserve"> no fato criminoso</w:t>
      </w:r>
      <w:r w:rsidR="00C16B46">
        <w:t>, optando por</w:t>
      </w:r>
      <w:r w:rsidR="00440771">
        <w:t xml:space="preserve"> construir uma narrativa para incluir o réu como culpado do delito</w:t>
      </w:r>
      <w:r w:rsidR="00D651FA">
        <w:t>.</w:t>
      </w:r>
    </w:p>
    <w:p w14:paraId="65D2F3F9" w14:textId="7D9947B1" w:rsidR="000F46E9" w:rsidRPr="0051536D" w:rsidRDefault="000F46E9" w:rsidP="00C037CD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4E28690" w14:textId="0E4ABE4F" w:rsidR="00CE4B8E" w:rsidRDefault="000F46E9" w:rsidP="00E80165">
      <w:pPr>
        <w:pStyle w:val="SemEspaamento"/>
      </w:pPr>
      <w:r w:rsidRPr="00406FEF">
        <w:rPr>
          <w:b/>
          <w:bCs/>
        </w:rPr>
        <w:t>PROVA</w:t>
      </w:r>
      <w:r w:rsidR="00677656">
        <w:rPr>
          <w:b/>
          <w:bCs/>
        </w:rPr>
        <w:t xml:space="preserve">S DA INSTRUÇÂO CRIMINAL </w:t>
      </w:r>
      <w:r w:rsidR="00493138" w:rsidRPr="00406FEF">
        <w:rPr>
          <w:b/>
          <w:bCs/>
        </w:rPr>
        <w:t>ÚNISSONA</w:t>
      </w:r>
      <w:r w:rsidR="00677656">
        <w:rPr>
          <w:b/>
          <w:bCs/>
        </w:rPr>
        <w:t>S</w:t>
      </w:r>
      <w:r w:rsidR="00493138" w:rsidRPr="00406FEF">
        <w:rPr>
          <w:b/>
          <w:bCs/>
        </w:rPr>
        <w:t xml:space="preserve"> EM </w:t>
      </w:r>
      <w:r w:rsidRPr="00406FEF">
        <w:rPr>
          <w:b/>
          <w:bCs/>
        </w:rPr>
        <w:t>NÃO RECONHECE</w:t>
      </w:r>
      <w:r w:rsidR="00493138" w:rsidRPr="00406FEF">
        <w:rPr>
          <w:b/>
          <w:bCs/>
        </w:rPr>
        <w:t>R</w:t>
      </w:r>
      <w:r w:rsidRPr="00406FEF">
        <w:rPr>
          <w:b/>
          <w:bCs/>
        </w:rPr>
        <w:t xml:space="preserve"> A PARTICIPAÇÃO DO RÉU NO FATO CRIMINOSO:</w:t>
      </w:r>
      <w:r>
        <w:t xml:space="preserve"> No mais, </w:t>
      </w:r>
      <w:r w:rsidR="007F5993">
        <w:t xml:space="preserve">a instrução processual demonstrou, </w:t>
      </w:r>
      <w:r w:rsidR="00332431">
        <w:t>uma vez mais</w:t>
      </w:r>
      <w:r w:rsidR="007F5993">
        <w:t>, que</w:t>
      </w:r>
      <w:r w:rsidR="004D67AC">
        <w:t xml:space="preserve"> não há qualquer indício mínimo de autoria</w:t>
      </w:r>
      <w:r w:rsidR="00CE4B8E">
        <w:t xml:space="preserve"> delitiva, muito menos</w:t>
      </w:r>
      <w:r w:rsidR="004D67AC">
        <w:t xml:space="preserve"> </w:t>
      </w:r>
      <w:r w:rsidR="00865654">
        <w:t>em relaç</w:t>
      </w:r>
      <w:r w:rsidR="00CE4B8E">
        <w:t>ão ao réu Fernando</w:t>
      </w:r>
      <w:r w:rsidR="00406FEF">
        <w:t xml:space="preserve">, </w:t>
      </w:r>
      <w:r w:rsidR="00BD5363">
        <w:t>notadamente</w:t>
      </w:r>
      <w:r w:rsidR="00406FEF">
        <w:t xml:space="preserve"> porque </w:t>
      </w:r>
      <w:r w:rsidR="00677656">
        <w:t>os ofendidos</w:t>
      </w:r>
      <w:r w:rsidR="00CE4B8E">
        <w:t xml:space="preserve"> </w:t>
      </w:r>
      <w:r w:rsidR="00406FEF">
        <w:t xml:space="preserve">que presenciaram o fato </w:t>
      </w:r>
      <w:r w:rsidR="00CE4B8E">
        <w:t>foram categóric</w:t>
      </w:r>
      <w:r w:rsidR="00677656">
        <w:t>o</w:t>
      </w:r>
      <w:r w:rsidR="00CE4B8E">
        <w:t xml:space="preserve">s em afirmar que </w:t>
      </w:r>
      <w:r w:rsidR="00CE4B8E" w:rsidRPr="00406FEF">
        <w:rPr>
          <w:b/>
          <w:bCs/>
          <w:u w:val="single"/>
        </w:rPr>
        <w:t>não</w:t>
      </w:r>
      <w:r w:rsidR="00CE4B8E">
        <w:t xml:space="preserve"> </w:t>
      </w:r>
      <w:r w:rsidR="00CE4B8E" w:rsidRPr="00406FEF">
        <w:rPr>
          <w:u w:val="single"/>
        </w:rPr>
        <w:t>conseguiram</w:t>
      </w:r>
      <w:r w:rsidR="00CE4B8E">
        <w:t xml:space="preserve"> </w:t>
      </w:r>
      <w:r w:rsidR="00CE4B8E" w:rsidRPr="00406FEF">
        <w:rPr>
          <w:u w:val="single"/>
        </w:rPr>
        <w:t>identificar</w:t>
      </w:r>
      <w:r w:rsidR="00CE4B8E">
        <w:t xml:space="preserve"> </w:t>
      </w:r>
      <w:r w:rsidR="00CE4B8E" w:rsidRPr="00406FEF">
        <w:rPr>
          <w:u w:val="single"/>
        </w:rPr>
        <w:t>os</w:t>
      </w:r>
      <w:r w:rsidR="00CE4B8E">
        <w:t xml:space="preserve"> </w:t>
      </w:r>
      <w:r w:rsidR="00CE4B8E" w:rsidRPr="00406FEF">
        <w:rPr>
          <w:u w:val="single"/>
        </w:rPr>
        <w:t>agentes</w:t>
      </w:r>
      <w:r w:rsidR="00CE4B8E">
        <w:t xml:space="preserve"> que entraram na </w:t>
      </w:r>
      <w:proofErr w:type="spellStart"/>
      <w:r w:rsidR="00CE4B8E">
        <w:t>Orleplast</w:t>
      </w:r>
      <w:proofErr w:type="spellEnd"/>
      <w:r w:rsidR="00CE4B8E">
        <w:t xml:space="preserve"> e </w:t>
      </w:r>
      <w:r w:rsidR="00677656">
        <w:t xml:space="preserve">que </w:t>
      </w:r>
      <w:r w:rsidR="00332431">
        <w:t>praticaram o fato criminoso</w:t>
      </w:r>
      <w:r w:rsidR="00622670">
        <w:t>.</w:t>
      </w:r>
    </w:p>
    <w:p w14:paraId="08A7D2A8" w14:textId="1D396752" w:rsidR="00CE4B8E" w:rsidRDefault="00306640" w:rsidP="00CE4B8E">
      <w:pPr>
        <w:pStyle w:val="SemEspaamento"/>
      </w:pPr>
      <w:r>
        <w:t>Nas fases inquisitorial e judicial,</w:t>
      </w:r>
      <w:r w:rsidR="00622670">
        <w:t xml:space="preserve"> </w:t>
      </w:r>
      <w:r>
        <w:t>o</w:t>
      </w:r>
      <w:r w:rsidR="00DB4E21">
        <w:t xml:space="preserve"> vigia que trabalhava no </w:t>
      </w:r>
      <w:r>
        <w:t>momento dos fatos</w:t>
      </w:r>
      <w:r w:rsidR="00DB4E21">
        <w:t xml:space="preserve">, José Del </w:t>
      </w:r>
      <w:proofErr w:type="spellStart"/>
      <w:r w:rsidR="00DB4E21">
        <w:t>Castanhel</w:t>
      </w:r>
      <w:proofErr w:type="spellEnd"/>
      <w:r w:rsidR="00DB4E21">
        <w:t xml:space="preserve"> Neto</w:t>
      </w:r>
      <w:r w:rsidR="00B31ACD">
        <w:t>, afirmou que não reconhece</w:t>
      </w:r>
      <w:r w:rsidR="00236B31">
        <w:t xml:space="preserve">u </w:t>
      </w:r>
      <w:r>
        <w:t>nenhum dos criminosos</w:t>
      </w:r>
      <w:r w:rsidR="00D131BB">
        <w:t xml:space="preserve"> </w:t>
      </w:r>
      <w:r w:rsidR="00D131BB" w:rsidRPr="00236B31">
        <w:rPr>
          <w:sz w:val="20"/>
          <w:szCs w:val="18"/>
        </w:rPr>
        <w:t>(evento</w:t>
      </w:r>
      <w:r w:rsidR="006A377F">
        <w:rPr>
          <w:sz w:val="20"/>
          <w:szCs w:val="18"/>
        </w:rPr>
        <w:t xml:space="preserve"> 1, VÍDEO7,</w:t>
      </w:r>
      <w:r w:rsidR="005D1061">
        <w:rPr>
          <w:sz w:val="20"/>
          <w:szCs w:val="18"/>
        </w:rPr>
        <w:t xml:space="preserve"> 4m-4m</w:t>
      </w:r>
      <w:r w:rsidR="00604293">
        <w:rPr>
          <w:sz w:val="20"/>
          <w:szCs w:val="18"/>
        </w:rPr>
        <w:t>23s, e evento</w:t>
      </w:r>
      <w:r w:rsidR="00D131BB" w:rsidRPr="00236B31">
        <w:rPr>
          <w:sz w:val="20"/>
          <w:szCs w:val="18"/>
        </w:rPr>
        <w:t xml:space="preserve"> 99, VÍDEO1,</w:t>
      </w:r>
      <w:r w:rsidR="00B31ACD" w:rsidRPr="00236B31">
        <w:rPr>
          <w:sz w:val="20"/>
          <w:szCs w:val="18"/>
        </w:rPr>
        <w:t xml:space="preserve"> 3m40s-</w:t>
      </w:r>
      <w:r w:rsidR="00236B31" w:rsidRPr="00236B31">
        <w:rPr>
          <w:sz w:val="20"/>
          <w:szCs w:val="18"/>
        </w:rPr>
        <w:t>4m5s)</w:t>
      </w:r>
      <w:r w:rsidR="00236B31">
        <w:t>, ao passo que</w:t>
      </w:r>
      <w:r w:rsidR="00604293">
        <w:t>, no mesmo sentido,</w:t>
      </w:r>
      <w:r w:rsidR="00236B31">
        <w:t xml:space="preserve"> </w:t>
      </w:r>
      <w:r w:rsidR="00BB1AF9">
        <w:t>Júnior Freitas</w:t>
      </w:r>
      <w:r w:rsidR="00604293">
        <w:t xml:space="preserve">, funcionário da empresa, também </w:t>
      </w:r>
      <w:r w:rsidR="001F2572">
        <w:t xml:space="preserve">registrou </w:t>
      </w:r>
      <w:r w:rsidR="00604293">
        <w:t xml:space="preserve">que não identificou nenhum dos envolvidos </w:t>
      </w:r>
      <w:r w:rsidR="00604293" w:rsidRPr="00CA2807">
        <w:rPr>
          <w:sz w:val="20"/>
          <w:szCs w:val="18"/>
        </w:rPr>
        <w:t>(evento 1, VIDEO5, 4m26s-5m5s</w:t>
      </w:r>
      <w:r w:rsidR="001F2572">
        <w:rPr>
          <w:sz w:val="20"/>
          <w:szCs w:val="18"/>
        </w:rPr>
        <w:t>, e evento 99, VIDEO2,</w:t>
      </w:r>
      <w:r w:rsidR="00140120">
        <w:rPr>
          <w:sz w:val="20"/>
          <w:szCs w:val="18"/>
        </w:rPr>
        <w:t xml:space="preserve"> </w:t>
      </w:r>
      <w:r w:rsidR="00A53499">
        <w:rPr>
          <w:sz w:val="20"/>
          <w:szCs w:val="18"/>
        </w:rPr>
        <w:t>2m38s</w:t>
      </w:r>
      <w:r w:rsidR="00F56AE5">
        <w:rPr>
          <w:sz w:val="20"/>
          <w:szCs w:val="18"/>
        </w:rPr>
        <w:t>-2m57s</w:t>
      </w:r>
      <w:r w:rsidR="00604293" w:rsidRPr="00CA2807">
        <w:rPr>
          <w:sz w:val="20"/>
          <w:szCs w:val="18"/>
        </w:rPr>
        <w:t>)</w:t>
      </w:r>
      <w:r w:rsidR="00604293">
        <w:t>.</w:t>
      </w:r>
    </w:p>
    <w:p w14:paraId="6D801B7E" w14:textId="32EBBC53" w:rsidR="009921E0" w:rsidRDefault="00F56AE5" w:rsidP="000F46E9">
      <w:pPr>
        <w:pStyle w:val="SemEspaamento"/>
      </w:pPr>
      <w:r>
        <w:t xml:space="preserve">De igual modo, </w:t>
      </w:r>
      <w:r w:rsidR="00B66AF8">
        <w:t xml:space="preserve">Alcimar Pacheco, que também trabalha na </w:t>
      </w:r>
      <w:proofErr w:type="spellStart"/>
      <w:r w:rsidR="00B66AF8">
        <w:t>Orleplast</w:t>
      </w:r>
      <w:proofErr w:type="spellEnd"/>
      <w:r w:rsidR="00B66AF8">
        <w:t xml:space="preserve">, </w:t>
      </w:r>
      <w:r w:rsidR="005637D7">
        <w:t xml:space="preserve">informou </w:t>
      </w:r>
      <w:r w:rsidR="004A12B3">
        <w:t xml:space="preserve">que </w:t>
      </w:r>
      <w:r w:rsidR="00FF0CAB">
        <w:t xml:space="preserve">os criminosos estavam todos de </w:t>
      </w:r>
      <w:r w:rsidR="0037405D">
        <w:t xml:space="preserve">capuz </w:t>
      </w:r>
      <w:r w:rsidR="00FF0CAB">
        <w:t>preto</w:t>
      </w:r>
      <w:r w:rsidR="0037405D">
        <w:t xml:space="preserve"> e rosto coberto, </w:t>
      </w:r>
      <w:r w:rsidR="008134B8">
        <w:t>não</w:t>
      </w:r>
      <w:r w:rsidR="00226B65">
        <w:t xml:space="preserve"> </w:t>
      </w:r>
      <w:r w:rsidR="0037405D">
        <w:t xml:space="preserve">sendo possível identificá-los </w:t>
      </w:r>
      <w:r w:rsidR="00226B65" w:rsidRPr="0037405D">
        <w:rPr>
          <w:sz w:val="20"/>
          <w:szCs w:val="18"/>
        </w:rPr>
        <w:t xml:space="preserve">(evento </w:t>
      </w:r>
      <w:r w:rsidR="007F17D9" w:rsidRPr="0037405D">
        <w:rPr>
          <w:sz w:val="20"/>
          <w:szCs w:val="18"/>
        </w:rPr>
        <w:t>1, VÍDEO8,</w:t>
      </w:r>
      <w:r w:rsidR="00A47589" w:rsidRPr="0037405D">
        <w:rPr>
          <w:sz w:val="20"/>
          <w:szCs w:val="18"/>
        </w:rPr>
        <w:t xml:space="preserve"> 4m28s-4m</w:t>
      </w:r>
      <w:r w:rsidR="005637D7" w:rsidRPr="0037405D">
        <w:rPr>
          <w:sz w:val="20"/>
          <w:szCs w:val="18"/>
        </w:rPr>
        <w:t xml:space="preserve">51s, e evento </w:t>
      </w:r>
      <w:r w:rsidR="00226B65" w:rsidRPr="0037405D">
        <w:rPr>
          <w:sz w:val="20"/>
          <w:szCs w:val="18"/>
        </w:rPr>
        <w:t>99, VÍDEO3, 7m35s-</w:t>
      </w:r>
      <w:r w:rsidR="009C393D" w:rsidRPr="0037405D">
        <w:rPr>
          <w:sz w:val="20"/>
          <w:szCs w:val="18"/>
        </w:rPr>
        <w:t>7m46s)</w:t>
      </w:r>
      <w:r w:rsidR="0037405D">
        <w:t>.</w:t>
      </w:r>
    </w:p>
    <w:p w14:paraId="1313D34B" w14:textId="5A63C174" w:rsidR="00A61DF3" w:rsidRDefault="007D4FF4" w:rsidP="000F46E9">
      <w:pPr>
        <w:pStyle w:val="SemEspaamento"/>
      </w:pPr>
      <w:r>
        <w:t xml:space="preserve">O ofendido </w:t>
      </w:r>
      <w:r w:rsidR="00D55D41">
        <w:t xml:space="preserve">Paulo </w:t>
      </w:r>
      <w:proofErr w:type="spellStart"/>
      <w:r w:rsidR="00D55D41">
        <w:t>Crysostome</w:t>
      </w:r>
      <w:proofErr w:type="spellEnd"/>
      <w:r w:rsidR="00D55D41">
        <w:t>, em seus depoimentos,</w:t>
      </w:r>
      <w:r w:rsidR="002F63CC">
        <w:t xml:space="preserve"> disse que não reconheceu nenhum dos autores do delito </w:t>
      </w:r>
      <w:r w:rsidR="002F63CC" w:rsidRPr="0086359B">
        <w:rPr>
          <w:sz w:val="20"/>
          <w:szCs w:val="18"/>
        </w:rPr>
        <w:t>(evento</w:t>
      </w:r>
      <w:r w:rsidR="00844F8E" w:rsidRPr="0086359B">
        <w:rPr>
          <w:sz w:val="20"/>
          <w:szCs w:val="18"/>
        </w:rPr>
        <w:t xml:space="preserve"> 1, VÍDEO9,</w:t>
      </w:r>
      <w:r w:rsidR="00132B84" w:rsidRPr="0086359B">
        <w:rPr>
          <w:sz w:val="20"/>
          <w:szCs w:val="18"/>
        </w:rPr>
        <w:t xml:space="preserve"> 1m51s</w:t>
      </w:r>
      <w:r w:rsidR="0086359B" w:rsidRPr="0086359B">
        <w:rPr>
          <w:sz w:val="20"/>
          <w:szCs w:val="18"/>
        </w:rPr>
        <w:t>-2m7s, e evento</w:t>
      </w:r>
      <w:r w:rsidR="002F63CC" w:rsidRPr="0086359B">
        <w:rPr>
          <w:sz w:val="20"/>
          <w:szCs w:val="18"/>
        </w:rPr>
        <w:t xml:space="preserve"> 99, VÍDEO4, </w:t>
      </w:r>
      <w:r w:rsidR="00BA5E90" w:rsidRPr="0086359B">
        <w:rPr>
          <w:sz w:val="20"/>
          <w:szCs w:val="18"/>
        </w:rPr>
        <w:t>8m</w:t>
      </w:r>
      <w:r w:rsidR="00844F8E" w:rsidRPr="0086359B">
        <w:rPr>
          <w:sz w:val="20"/>
          <w:szCs w:val="18"/>
        </w:rPr>
        <w:t>8s-8m23s</w:t>
      </w:r>
      <w:r w:rsidR="002F73CD" w:rsidRPr="0086359B">
        <w:rPr>
          <w:sz w:val="20"/>
          <w:szCs w:val="18"/>
        </w:rPr>
        <w:t>)</w:t>
      </w:r>
      <w:r w:rsidR="00A61DF3">
        <w:t>.</w:t>
      </w:r>
      <w:r w:rsidR="0086359B">
        <w:t xml:space="preserve"> </w:t>
      </w:r>
    </w:p>
    <w:p w14:paraId="50EE18FD" w14:textId="1BEF0296" w:rsidR="001D5A33" w:rsidRDefault="00A61DF3" w:rsidP="000F46E9">
      <w:pPr>
        <w:pStyle w:val="SemEspaamento"/>
      </w:pPr>
      <w:r>
        <w:t xml:space="preserve">O </w:t>
      </w:r>
      <w:r w:rsidRPr="001D5A33">
        <w:rPr>
          <w:u w:val="single"/>
        </w:rPr>
        <w:t>proprietário</w:t>
      </w:r>
      <w:r>
        <w:t xml:space="preserve"> </w:t>
      </w:r>
      <w:r w:rsidRPr="001D5A33">
        <w:rPr>
          <w:u w:val="single"/>
        </w:rPr>
        <w:t>da</w:t>
      </w:r>
      <w:r>
        <w:t xml:space="preserve"> </w:t>
      </w:r>
      <w:r w:rsidRPr="001D5A33">
        <w:rPr>
          <w:u w:val="single"/>
        </w:rPr>
        <w:t>empresa</w:t>
      </w:r>
      <w:r>
        <w:t xml:space="preserve"> </w:t>
      </w:r>
      <w:proofErr w:type="spellStart"/>
      <w:r>
        <w:t>Orleplast</w:t>
      </w:r>
      <w:proofErr w:type="spellEnd"/>
      <w:r>
        <w:t>,</w:t>
      </w:r>
      <w:r w:rsidR="004A7D0B">
        <w:t xml:space="preserve"> Irani José </w:t>
      </w:r>
      <w:proofErr w:type="spellStart"/>
      <w:r w:rsidR="004A7D0B">
        <w:t>Galvane</w:t>
      </w:r>
      <w:proofErr w:type="spellEnd"/>
      <w:r w:rsidR="004A7D0B">
        <w:t>,</w:t>
      </w:r>
      <w:r>
        <w:t xml:space="preserve"> </w:t>
      </w:r>
      <w:r w:rsidR="004A7D0B">
        <w:t>ao ser perguntado</w:t>
      </w:r>
      <w:r w:rsidR="00926CA9">
        <w:t>,</w:t>
      </w:r>
      <w:r w:rsidR="00926CA9" w:rsidRPr="00926CA9">
        <w:t xml:space="preserve"> </w:t>
      </w:r>
      <w:r w:rsidR="00926CA9">
        <w:t>em seu depoimento em juízo,</w:t>
      </w:r>
      <w:r w:rsidR="004A7D0B">
        <w:t xml:space="preserve"> </w:t>
      </w:r>
      <w:r w:rsidR="008D0B4B">
        <w:t xml:space="preserve">se tinha alguma </w:t>
      </w:r>
      <w:r w:rsidR="008D0B4B" w:rsidRPr="00DD39AC">
        <w:rPr>
          <w:u w:val="single"/>
        </w:rPr>
        <w:t>ideia</w:t>
      </w:r>
      <w:r w:rsidR="008D0B4B">
        <w:t xml:space="preserve"> de </w:t>
      </w:r>
      <w:r w:rsidR="008D0B4B" w:rsidRPr="00DD39AC">
        <w:rPr>
          <w:u w:val="single"/>
        </w:rPr>
        <w:t>quem</w:t>
      </w:r>
      <w:r w:rsidR="008D0B4B">
        <w:t xml:space="preserve"> </w:t>
      </w:r>
      <w:r w:rsidR="008D0B4B" w:rsidRPr="00DD39AC">
        <w:rPr>
          <w:u w:val="single"/>
        </w:rPr>
        <w:t>praticou</w:t>
      </w:r>
      <w:r w:rsidR="008D0B4B">
        <w:t xml:space="preserve"> </w:t>
      </w:r>
      <w:r w:rsidR="008D0B4B" w:rsidRPr="00DD39AC">
        <w:rPr>
          <w:u w:val="single"/>
        </w:rPr>
        <w:t>esse</w:t>
      </w:r>
      <w:r w:rsidR="008D0B4B">
        <w:t xml:space="preserve"> </w:t>
      </w:r>
      <w:r w:rsidR="008D0B4B" w:rsidRPr="00DD39AC">
        <w:rPr>
          <w:u w:val="single"/>
        </w:rPr>
        <w:t>fato</w:t>
      </w:r>
      <w:r w:rsidR="00BD02AF">
        <w:t>,</w:t>
      </w:r>
      <w:r w:rsidR="00227225" w:rsidRPr="00227225">
        <w:t xml:space="preserve"> </w:t>
      </w:r>
      <w:r w:rsidR="00BD02AF" w:rsidRPr="00F83C7C">
        <w:rPr>
          <w:u w:val="single"/>
        </w:rPr>
        <w:t>respondeu</w:t>
      </w:r>
      <w:r w:rsidR="00BD02AF">
        <w:t xml:space="preserve"> </w:t>
      </w:r>
      <w:r w:rsidR="00DD39AC" w:rsidRPr="00F83C7C">
        <w:rPr>
          <w:u w:val="single"/>
        </w:rPr>
        <w:t>taxativamente</w:t>
      </w:r>
      <w:r w:rsidR="00DD39AC">
        <w:t xml:space="preserve"> </w:t>
      </w:r>
      <w:r w:rsidR="00BD02AF" w:rsidRPr="00F83C7C">
        <w:rPr>
          <w:u w:val="single"/>
        </w:rPr>
        <w:t>que</w:t>
      </w:r>
      <w:r w:rsidR="00BD02AF">
        <w:t xml:space="preserve"> </w:t>
      </w:r>
      <w:r w:rsidR="00DD39AC" w:rsidRPr="00F83C7C">
        <w:rPr>
          <w:b/>
          <w:bCs/>
          <w:u w:val="single"/>
        </w:rPr>
        <w:t>não</w:t>
      </w:r>
      <w:r w:rsidR="00BC7D8D">
        <w:t xml:space="preserve">, confirmando o que disse </w:t>
      </w:r>
      <w:r w:rsidR="004B3B0B">
        <w:t xml:space="preserve">à autoridade policial </w:t>
      </w:r>
      <w:r w:rsidR="00BC7D8D">
        <w:t>em sua oitiva</w:t>
      </w:r>
      <w:r w:rsidR="00BD02AF">
        <w:t xml:space="preserve"> </w:t>
      </w:r>
      <w:r w:rsidR="004B3B0B">
        <w:t xml:space="preserve">no inquérito </w:t>
      </w:r>
      <w:r w:rsidR="00BC7D8D" w:rsidRPr="004B3B0B">
        <w:rPr>
          <w:sz w:val="20"/>
          <w:szCs w:val="18"/>
        </w:rPr>
        <w:t>(evento 1, VÍDEO10, 2m</w:t>
      </w:r>
      <w:r w:rsidR="004B3B0B" w:rsidRPr="004B3B0B">
        <w:rPr>
          <w:sz w:val="20"/>
          <w:szCs w:val="18"/>
        </w:rPr>
        <w:t>8s-2m21s)</w:t>
      </w:r>
      <w:r w:rsidR="004B3B0B">
        <w:t>.</w:t>
      </w:r>
    </w:p>
    <w:p w14:paraId="78A09953" w14:textId="52B94415" w:rsidR="00406FEF" w:rsidRDefault="00BD02AF" w:rsidP="00406FEF">
      <w:pPr>
        <w:pStyle w:val="SemEspaamento"/>
      </w:pPr>
      <w:r>
        <w:t>Na sequência, questionado se conhecia Fernando Soares da Luz</w:t>
      </w:r>
      <w:r w:rsidR="001D5A33">
        <w:t xml:space="preserve"> ou se já tinha visto o seu veículo Chevrolet Cruze</w:t>
      </w:r>
      <w:r>
        <w:t xml:space="preserve">, </w:t>
      </w:r>
      <w:r w:rsidR="00DD39AC">
        <w:t>o proprietário da empresa</w:t>
      </w:r>
      <w:r w:rsidR="001D5A33">
        <w:t xml:space="preserve"> foi </w:t>
      </w:r>
      <w:r w:rsidR="00227225" w:rsidRPr="00F83C7C">
        <w:rPr>
          <w:u w:val="single"/>
        </w:rPr>
        <w:t>contundente</w:t>
      </w:r>
      <w:r w:rsidR="00227225">
        <w:t xml:space="preserve"> </w:t>
      </w:r>
      <w:r w:rsidR="00227225" w:rsidRPr="00DD39AC">
        <w:rPr>
          <w:u w:val="single"/>
        </w:rPr>
        <w:t>em</w:t>
      </w:r>
      <w:r w:rsidR="00227225">
        <w:t xml:space="preserve"> </w:t>
      </w:r>
      <w:r w:rsidR="00227225" w:rsidRPr="00DD39AC">
        <w:rPr>
          <w:u w:val="single"/>
        </w:rPr>
        <w:t>afirmar</w:t>
      </w:r>
      <w:r w:rsidR="00227225">
        <w:t xml:space="preserve"> </w:t>
      </w:r>
      <w:r>
        <w:t xml:space="preserve">que </w:t>
      </w:r>
      <w:r w:rsidRPr="00F83C7C">
        <w:rPr>
          <w:b/>
          <w:bCs/>
          <w:u w:val="single"/>
        </w:rPr>
        <w:t>não</w:t>
      </w:r>
      <w:r>
        <w:t xml:space="preserve"> </w:t>
      </w:r>
      <w:r w:rsidRPr="00F83C7C">
        <w:rPr>
          <w:b/>
          <w:bCs/>
          <w:u w:val="single"/>
        </w:rPr>
        <w:t>conhecia</w:t>
      </w:r>
      <w:r w:rsidR="00DD39AC">
        <w:t xml:space="preserve"> o </w:t>
      </w:r>
      <w:r w:rsidR="00DD39AC" w:rsidRPr="00DD39AC">
        <w:rPr>
          <w:u w:val="single"/>
        </w:rPr>
        <w:t>acusado</w:t>
      </w:r>
      <w:r w:rsidR="004A7D0B">
        <w:t xml:space="preserve"> </w:t>
      </w:r>
      <w:r w:rsidR="00227225">
        <w:t xml:space="preserve">e </w:t>
      </w:r>
      <w:r w:rsidR="00227225" w:rsidRPr="00F83C7C">
        <w:rPr>
          <w:b/>
          <w:bCs/>
          <w:u w:val="single"/>
        </w:rPr>
        <w:t>não</w:t>
      </w:r>
      <w:r w:rsidR="00227225">
        <w:t xml:space="preserve"> </w:t>
      </w:r>
      <w:r w:rsidR="00227225" w:rsidRPr="00F83C7C">
        <w:rPr>
          <w:b/>
          <w:bCs/>
          <w:u w:val="single"/>
        </w:rPr>
        <w:t>tinha</w:t>
      </w:r>
      <w:r w:rsidR="00DD39AC">
        <w:t xml:space="preserve"> </w:t>
      </w:r>
      <w:r w:rsidR="00DD39AC" w:rsidRPr="00DD39AC">
        <w:rPr>
          <w:u w:val="single"/>
        </w:rPr>
        <w:t>nem</w:t>
      </w:r>
      <w:r w:rsidR="00DD39AC">
        <w:t xml:space="preserve"> </w:t>
      </w:r>
      <w:r w:rsidR="00DD39AC" w:rsidRPr="00F83C7C">
        <w:rPr>
          <w:b/>
          <w:bCs/>
          <w:u w:val="single"/>
        </w:rPr>
        <w:t>ideia</w:t>
      </w:r>
      <w:r w:rsidR="00DD39AC">
        <w:t xml:space="preserve"> </w:t>
      </w:r>
      <w:r w:rsidR="00DD39AC" w:rsidRPr="00DD39AC">
        <w:rPr>
          <w:u w:val="single"/>
        </w:rPr>
        <w:t>do</w:t>
      </w:r>
      <w:r w:rsidR="00DD39AC">
        <w:t xml:space="preserve"> </w:t>
      </w:r>
      <w:r w:rsidR="00DD39AC" w:rsidRPr="00DD39AC">
        <w:rPr>
          <w:u w:val="single"/>
        </w:rPr>
        <w:t>automóvel</w:t>
      </w:r>
      <w:r w:rsidR="00DD39AC">
        <w:t xml:space="preserve"> mencionado</w:t>
      </w:r>
      <w:r w:rsidR="004414E4" w:rsidRPr="004414E4">
        <w:rPr>
          <w:sz w:val="20"/>
          <w:szCs w:val="18"/>
        </w:rPr>
        <w:t xml:space="preserve"> </w:t>
      </w:r>
      <w:r w:rsidR="004414E4">
        <w:rPr>
          <w:sz w:val="20"/>
          <w:szCs w:val="18"/>
        </w:rPr>
        <w:t>(</w:t>
      </w:r>
      <w:r w:rsidR="004414E4" w:rsidRPr="0086359B">
        <w:rPr>
          <w:sz w:val="20"/>
          <w:szCs w:val="18"/>
        </w:rPr>
        <w:t>evento 99, VÍDEO</w:t>
      </w:r>
      <w:r w:rsidR="004414E4">
        <w:rPr>
          <w:sz w:val="20"/>
          <w:szCs w:val="18"/>
        </w:rPr>
        <w:t>5</w:t>
      </w:r>
      <w:r w:rsidR="004414E4" w:rsidRPr="0086359B">
        <w:rPr>
          <w:sz w:val="20"/>
          <w:szCs w:val="18"/>
        </w:rPr>
        <w:t xml:space="preserve">, </w:t>
      </w:r>
      <w:r w:rsidR="008D0B4B">
        <w:rPr>
          <w:sz w:val="20"/>
          <w:szCs w:val="18"/>
        </w:rPr>
        <w:t>5m59s</w:t>
      </w:r>
      <w:r w:rsidR="004414E4" w:rsidRPr="0086359B">
        <w:rPr>
          <w:sz w:val="20"/>
          <w:szCs w:val="18"/>
        </w:rPr>
        <w:t>-</w:t>
      </w:r>
      <w:r w:rsidR="001D5A33">
        <w:rPr>
          <w:sz w:val="20"/>
          <w:szCs w:val="18"/>
        </w:rPr>
        <w:t>6</w:t>
      </w:r>
      <w:r w:rsidR="004414E4" w:rsidRPr="0086359B">
        <w:rPr>
          <w:sz w:val="20"/>
          <w:szCs w:val="18"/>
        </w:rPr>
        <w:t>m2</w:t>
      </w:r>
      <w:r w:rsidR="001D5A33">
        <w:rPr>
          <w:sz w:val="20"/>
          <w:szCs w:val="18"/>
        </w:rPr>
        <w:t>6</w:t>
      </w:r>
      <w:r w:rsidR="004414E4" w:rsidRPr="0086359B">
        <w:rPr>
          <w:sz w:val="20"/>
          <w:szCs w:val="18"/>
        </w:rPr>
        <w:t>s)</w:t>
      </w:r>
      <w:r w:rsidR="00DD39AC">
        <w:t>.</w:t>
      </w:r>
    </w:p>
    <w:p w14:paraId="3A667B9A" w14:textId="5174D73F" w:rsidR="001C497C" w:rsidRDefault="001C497C" w:rsidP="00406FEF">
      <w:pPr>
        <w:pStyle w:val="SemEspaamento"/>
      </w:pPr>
      <w:r>
        <w:t xml:space="preserve">E o próprio Delegado de Polícia que concluiu o inquérito, José Antônio Amábile, </w:t>
      </w:r>
      <w:r w:rsidR="00A72502">
        <w:t xml:space="preserve">afirmou em seu depoimento judicial que, no seu entender, por conta das informações recebidas </w:t>
      </w:r>
      <w:r w:rsidR="00A72502" w:rsidRPr="00F25F35">
        <w:rPr>
          <w:sz w:val="22"/>
          <w:szCs w:val="20"/>
        </w:rPr>
        <w:t xml:space="preserve">– e </w:t>
      </w:r>
      <w:r w:rsidR="00F25F35" w:rsidRPr="00F25F35">
        <w:rPr>
          <w:sz w:val="22"/>
          <w:szCs w:val="20"/>
        </w:rPr>
        <w:t xml:space="preserve">não </w:t>
      </w:r>
      <w:r w:rsidR="00A72502" w:rsidRPr="00F25F35">
        <w:rPr>
          <w:sz w:val="22"/>
          <w:szCs w:val="20"/>
        </w:rPr>
        <w:t>documentadas –</w:t>
      </w:r>
      <w:r w:rsidR="00F25F35">
        <w:t xml:space="preserve">, </w:t>
      </w:r>
      <w:r w:rsidR="00A72502">
        <w:t>existiam “</w:t>
      </w:r>
      <w:r w:rsidR="00A72502" w:rsidRPr="00F25F35">
        <w:rPr>
          <w:i/>
          <w:iCs/>
        </w:rPr>
        <w:t>indícios</w:t>
      </w:r>
      <w:r w:rsidR="00F25F35" w:rsidRPr="00F25F35">
        <w:rPr>
          <w:i/>
          <w:iCs/>
        </w:rPr>
        <w:t>, haviam fortes indícios, de que o Fernando estaria nesse assalto</w:t>
      </w:r>
      <w:r w:rsidR="00F25F35">
        <w:t>”</w:t>
      </w:r>
      <w:r w:rsidR="00C11622">
        <w:t xml:space="preserve"> </w:t>
      </w:r>
      <w:r w:rsidR="00C11622" w:rsidRPr="004F0D46">
        <w:rPr>
          <w:sz w:val="20"/>
          <w:szCs w:val="18"/>
        </w:rPr>
        <w:t>(evento 99, VÍDEO8, 4m8s-4m18s)</w:t>
      </w:r>
      <w:r w:rsidR="004F0D46">
        <w:t xml:space="preserve">, o que </w:t>
      </w:r>
      <w:r w:rsidR="00C11622">
        <w:t>reforça</w:t>
      </w:r>
      <w:r w:rsidR="00864DD3">
        <w:t>, ainda mais,</w:t>
      </w:r>
      <w:r w:rsidR="004F0D46">
        <w:t xml:space="preserve"> a falta de </w:t>
      </w:r>
      <w:r w:rsidR="009C04DC">
        <w:t>certeza</w:t>
      </w:r>
      <w:r w:rsidR="004F0D46">
        <w:t xml:space="preserve"> </w:t>
      </w:r>
      <w:r w:rsidR="00C11622">
        <w:t>para a condenação</w:t>
      </w:r>
      <w:r w:rsidR="00F25F35">
        <w:t>.</w:t>
      </w:r>
    </w:p>
    <w:p w14:paraId="0FF4B2C5" w14:textId="604CE59D" w:rsidR="008E4A63" w:rsidRDefault="008E4A63" w:rsidP="008E4A63">
      <w:pPr>
        <w:pStyle w:val="SemEspaamento"/>
      </w:pPr>
      <w:r>
        <w:t xml:space="preserve">Dessa forma, as provas colhidas durante a instrução criminal só reafirmaram que não foi reconhecido qualquer dos autores do delito, </w:t>
      </w:r>
      <w:r w:rsidR="00CD7DAF">
        <w:t xml:space="preserve">muito menos Fernando Soares da Luz, </w:t>
      </w:r>
      <w:r>
        <w:t xml:space="preserve">assim como não foi possível identificar </w:t>
      </w:r>
      <w:r w:rsidR="00CD7DAF">
        <w:t xml:space="preserve">o veículo ou </w:t>
      </w:r>
      <w:r>
        <w:t>a</w:t>
      </w:r>
      <w:r w:rsidR="00CD7DAF">
        <w:t xml:space="preserve"> sua</w:t>
      </w:r>
      <w:r>
        <w:t xml:space="preserve"> placa nos estabelecimentos próximos à </w:t>
      </w:r>
      <w:proofErr w:type="spellStart"/>
      <w:r>
        <w:t>Orleplast</w:t>
      </w:r>
      <w:proofErr w:type="spellEnd"/>
      <w:r>
        <w:t xml:space="preserve"> ou</w:t>
      </w:r>
      <w:r w:rsidR="00CD7DAF">
        <w:t>, ainda,</w:t>
      </w:r>
      <w:r>
        <w:t xml:space="preserve"> </w:t>
      </w:r>
      <w:r w:rsidR="003707B0">
        <w:t xml:space="preserve">constatar </w:t>
      </w:r>
      <w:r>
        <w:t xml:space="preserve">a presença deste automóvel no local dos fatos. </w:t>
      </w:r>
    </w:p>
    <w:p w14:paraId="559D523C" w14:textId="6491062F" w:rsidR="00DD39AC" w:rsidRDefault="00452D1B" w:rsidP="000F46E9">
      <w:pPr>
        <w:pStyle w:val="SemEspaamento"/>
      </w:pPr>
      <w:r>
        <w:t xml:space="preserve">Como visto, </w:t>
      </w:r>
      <w:r w:rsidR="00C6718C">
        <w:t xml:space="preserve">é </w:t>
      </w:r>
      <w:r>
        <w:t xml:space="preserve">evidente que </w:t>
      </w:r>
      <w:r w:rsidRPr="00F95931">
        <w:rPr>
          <w:u w:val="single"/>
        </w:rPr>
        <w:t>não</w:t>
      </w:r>
      <w:r>
        <w:t xml:space="preserve"> </w:t>
      </w:r>
      <w:r w:rsidRPr="00F95931">
        <w:rPr>
          <w:u w:val="single"/>
        </w:rPr>
        <w:t>há</w:t>
      </w:r>
      <w:r>
        <w:t xml:space="preserve"> </w:t>
      </w:r>
      <w:r w:rsidRPr="00F95931">
        <w:rPr>
          <w:u w:val="single"/>
        </w:rPr>
        <w:t>elementos</w:t>
      </w:r>
      <w:r>
        <w:t xml:space="preserve"> </w:t>
      </w:r>
      <w:r w:rsidRPr="00F95931">
        <w:rPr>
          <w:u w:val="single"/>
        </w:rPr>
        <w:t>mínimos</w:t>
      </w:r>
      <w:r>
        <w:t xml:space="preserve"> </w:t>
      </w:r>
      <w:r w:rsidRPr="00F95931">
        <w:rPr>
          <w:u w:val="single"/>
        </w:rPr>
        <w:t>sobre</w:t>
      </w:r>
      <w:r>
        <w:t xml:space="preserve"> </w:t>
      </w:r>
      <w:r w:rsidRPr="00F95931">
        <w:rPr>
          <w:u w:val="single"/>
        </w:rPr>
        <w:t>a</w:t>
      </w:r>
      <w:r>
        <w:t xml:space="preserve"> </w:t>
      </w:r>
      <w:r w:rsidRPr="00F95931">
        <w:rPr>
          <w:u w:val="single"/>
        </w:rPr>
        <w:t>autoria</w:t>
      </w:r>
      <w:r>
        <w:t xml:space="preserve"> do delito, até porque</w:t>
      </w:r>
      <w:r w:rsidR="003E0B33">
        <w:t>, como ressaltado pel</w:t>
      </w:r>
      <w:r w:rsidR="00511575">
        <w:t>os ofendidos</w:t>
      </w:r>
      <w:r w:rsidR="003E0B33">
        <w:t>, todos</w:t>
      </w:r>
      <w:r>
        <w:t xml:space="preserve"> os criminosos estavam encapuzados</w:t>
      </w:r>
      <w:r w:rsidR="00F95931">
        <w:t>,</w:t>
      </w:r>
      <w:r w:rsidR="003E0B33">
        <w:t xml:space="preserve"> com o rosto coberto</w:t>
      </w:r>
      <w:r w:rsidR="00F95931">
        <w:t xml:space="preserve"> e não foram identificados</w:t>
      </w:r>
      <w:r w:rsidR="003E0B33">
        <w:t>, de modo que</w:t>
      </w:r>
      <w:r w:rsidR="00C6718C">
        <w:t xml:space="preserve"> a instrução processual reforçou a inexistência de provas </w:t>
      </w:r>
      <w:r w:rsidR="00583ABF">
        <w:t xml:space="preserve">sobre a suposição da acusação em relação à participação do réu no </w:t>
      </w:r>
      <w:r w:rsidR="00F95931">
        <w:t>fato criminoso, o que conduz à sua absolvição.</w:t>
      </w:r>
    </w:p>
    <w:p w14:paraId="6438A4D2" w14:textId="77777777" w:rsidR="00A707C2" w:rsidRDefault="00A707C2" w:rsidP="00ED6F70">
      <w:pPr>
        <w:pStyle w:val="SemEspaamento"/>
        <w:numPr>
          <w:ilvl w:val="0"/>
          <w:numId w:val="0"/>
        </w:numPr>
        <w:ind w:left="1701"/>
      </w:pPr>
    </w:p>
    <w:p w14:paraId="35D9E8E3" w14:textId="582107FA" w:rsidR="00260B4B" w:rsidRDefault="00F95931" w:rsidP="00260B4B">
      <w:pPr>
        <w:pStyle w:val="SemEspaamento"/>
      </w:pPr>
      <w:r>
        <w:rPr>
          <w:b/>
          <w:bCs/>
        </w:rPr>
        <w:t xml:space="preserve">ROUPAS APREENDIDAS EM OUTRO PROCESSO QUE SÃO DE </w:t>
      </w:r>
      <w:r w:rsidRPr="00EE1B05">
        <w:rPr>
          <w:b/>
          <w:bCs/>
          <w:u w:val="single"/>
        </w:rPr>
        <w:t>USO</w:t>
      </w:r>
      <w:r>
        <w:rPr>
          <w:b/>
          <w:bCs/>
        </w:rPr>
        <w:t xml:space="preserve"> </w:t>
      </w:r>
      <w:r w:rsidRPr="00EE1B05">
        <w:rPr>
          <w:b/>
          <w:bCs/>
          <w:u w:val="single"/>
        </w:rPr>
        <w:t>COMUM</w:t>
      </w:r>
      <w:r>
        <w:rPr>
          <w:b/>
          <w:bCs/>
        </w:rPr>
        <w:t xml:space="preserve"> E </w:t>
      </w:r>
      <w:r w:rsidRPr="00F95931">
        <w:rPr>
          <w:b/>
          <w:bCs/>
          <w:u w:val="single"/>
        </w:rPr>
        <w:t>NÃO</w:t>
      </w:r>
      <w:r>
        <w:t xml:space="preserve"> </w:t>
      </w:r>
      <w:r w:rsidRPr="00F95931">
        <w:rPr>
          <w:b/>
          <w:bCs/>
          <w:u w:val="single"/>
        </w:rPr>
        <w:t>SERVEM</w:t>
      </w:r>
      <w:r>
        <w:rPr>
          <w:b/>
          <w:bCs/>
        </w:rPr>
        <w:t xml:space="preserve"> COMO INDICATIVO DE AUTORIA:</w:t>
      </w:r>
      <w:r>
        <w:t xml:space="preserve"> Excelência, ao contrário do que sustenta a acusação, que insiste justificar a autoria do réu sem qualquer elemento de prova minimamente razoável indicando essa </w:t>
      </w:r>
      <w:r w:rsidR="003E1112">
        <w:t>afirmação</w:t>
      </w:r>
      <w:r>
        <w:t xml:space="preserve">, </w:t>
      </w:r>
      <w:r w:rsidR="00EA7CA8">
        <w:t>a</w:t>
      </w:r>
      <w:r w:rsidR="00260B4B">
        <w:t xml:space="preserve"> calça e o tênis apreendidos em busca e apreensão oriunda de outro processo </w:t>
      </w:r>
      <w:r w:rsidR="003E1112">
        <w:rPr>
          <w:b/>
          <w:bCs/>
          <w:u w:val="single"/>
        </w:rPr>
        <w:t>NÃO</w:t>
      </w:r>
      <w:r w:rsidR="003E1112">
        <w:t xml:space="preserve"> </w:t>
      </w:r>
      <w:r w:rsidR="003E1112">
        <w:rPr>
          <w:b/>
          <w:bCs/>
          <w:u w:val="single"/>
        </w:rPr>
        <w:t>SERVE</w:t>
      </w:r>
      <w:r w:rsidR="003E1112">
        <w:rPr>
          <w:b/>
          <w:bCs/>
        </w:rPr>
        <w:t xml:space="preserve"> </w:t>
      </w:r>
      <w:r w:rsidR="00260B4B">
        <w:rPr>
          <w:b/>
          <w:bCs/>
        </w:rPr>
        <w:t xml:space="preserve">para verificar </w:t>
      </w:r>
      <w:r w:rsidR="00260B4B" w:rsidRPr="003E1112">
        <w:rPr>
          <w:b/>
          <w:bCs/>
          <w:u w:val="single"/>
        </w:rPr>
        <w:t>nem</w:t>
      </w:r>
      <w:r w:rsidR="00260B4B">
        <w:rPr>
          <w:b/>
          <w:bCs/>
        </w:rPr>
        <w:t xml:space="preserve"> </w:t>
      </w:r>
      <w:r w:rsidR="00260B4B" w:rsidRPr="003E1112">
        <w:rPr>
          <w:b/>
          <w:bCs/>
          <w:u w:val="single"/>
        </w:rPr>
        <w:t>mesmo</w:t>
      </w:r>
      <w:r w:rsidR="00260B4B">
        <w:rPr>
          <w:b/>
          <w:bCs/>
        </w:rPr>
        <w:t xml:space="preserve"> </w:t>
      </w:r>
      <w:r w:rsidR="00260B4B" w:rsidRPr="003E1112">
        <w:rPr>
          <w:b/>
          <w:bCs/>
          <w:u w:val="single"/>
        </w:rPr>
        <w:t>indícios</w:t>
      </w:r>
      <w:r w:rsidR="00260B4B">
        <w:t xml:space="preserve"> </w:t>
      </w:r>
      <w:r w:rsidR="00260B4B" w:rsidRPr="00260B4B">
        <w:rPr>
          <w:b/>
          <w:bCs/>
        </w:rPr>
        <w:t>de</w:t>
      </w:r>
      <w:r w:rsidR="00260B4B">
        <w:t xml:space="preserve"> </w:t>
      </w:r>
      <w:r w:rsidR="00260B4B" w:rsidRPr="00260B4B">
        <w:rPr>
          <w:b/>
          <w:bCs/>
        </w:rPr>
        <w:t>autoria</w:t>
      </w:r>
      <w:r w:rsidR="00260B4B">
        <w:t xml:space="preserve"> </w:t>
      </w:r>
      <w:r w:rsidR="00260B4B" w:rsidRPr="00260B4B">
        <w:rPr>
          <w:b/>
          <w:bCs/>
        </w:rPr>
        <w:t>delitiva</w:t>
      </w:r>
      <w:r w:rsidR="00260B4B">
        <w:t xml:space="preserve">. </w:t>
      </w:r>
    </w:p>
    <w:p w14:paraId="27A82554" w14:textId="03C0A556" w:rsidR="00041A2D" w:rsidRDefault="00260B4B" w:rsidP="00260B4B">
      <w:pPr>
        <w:pStyle w:val="SemEspaamento"/>
      </w:pPr>
      <w:r>
        <w:t xml:space="preserve">Ora, como se sabe, </w:t>
      </w:r>
      <w:r w:rsidR="00F87311">
        <w:t xml:space="preserve">o material apreendido é </w:t>
      </w:r>
      <w:r w:rsidR="00F87311" w:rsidRPr="00260B4B">
        <w:rPr>
          <w:u w:val="single"/>
        </w:rPr>
        <w:t>comum</w:t>
      </w:r>
      <w:r w:rsidR="007A7D9E">
        <w:t xml:space="preserve">, de </w:t>
      </w:r>
      <w:r w:rsidR="00811A39">
        <w:t>marca mundialmente famosa</w:t>
      </w:r>
      <w:r>
        <w:t xml:space="preserve"> </w:t>
      </w:r>
      <w:r w:rsidRPr="008A7028">
        <w:rPr>
          <w:sz w:val="20"/>
          <w:szCs w:val="18"/>
        </w:rPr>
        <w:t>(ADIDAS)</w:t>
      </w:r>
      <w:r w:rsidR="00811A39">
        <w:t xml:space="preserve">, </w:t>
      </w:r>
      <w:r w:rsidR="007A7D9E">
        <w:t xml:space="preserve">fácil aquisição e </w:t>
      </w:r>
      <w:r w:rsidR="00041A2D">
        <w:t xml:space="preserve">de </w:t>
      </w:r>
      <w:r w:rsidR="007A7D9E">
        <w:t>baixo valor agregado</w:t>
      </w:r>
      <w:r w:rsidR="00041A2D">
        <w:t>.</w:t>
      </w:r>
    </w:p>
    <w:p w14:paraId="19CE5A4A" w14:textId="6BEBEDBB" w:rsidR="0092471C" w:rsidRDefault="00236A29" w:rsidP="000169F1">
      <w:pPr>
        <w:pStyle w:val="SemEspaamento"/>
      </w:pPr>
      <w:r>
        <w:t xml:space="preserve">Basicamente, a acusação está utilizando como elemento de identificação e </w:t>
      </w:r>
      <w:r w:rsidR="00B01F36">
        <w:t xml:space="preserve">de </w:t>
      </w:r>
      <w:r>
        <w:t>individualização</w:t>
      </w:r>
      <w:r w:rsidR="000250F8">
        <w:t>, para fins de reconhecimento da autoria,</w:t>
      </w:r>
      <w:r>
        <w:t xml:space="preserve"> vestimentas que</w:t>
      </w:r>
      <w:r w:rsidR="00821991">
        <w:t>, somente no Brasil,</w:t>
      </w:r>
      <w:r w:rsidR="00F87311">
        <w:t xml:space="preserve"> </w:t>
      </w:r>
      <w:r w:rsidR="00821991" w:rsidRPr="00821991">
        <w:rPr>
          <w:b/>
          <w:bCs/>
          <w:u w:val="single"/>
        </w:rPr>
        <w:t>MILHÕES</w:t>
      </w:r>
      <w:r w:rsidR="00821991">
        <w:t xml:space="preserve"> </w:t>
      </w:r>
      <w:r w:rsidR="00F87311" w:rsidRPr="00821991">
        <w:rPr>
          <w:u w:val="single"/>
        </w:rPr>
        <w:t>de</w:t>
      </w:r>
      <w:r w:rsidR="00F87311">
        <w:t xml:space="preserve"> </w:t>
      </w:r>
      <w:r w:rsidR="00F87311" w:rsidRPr="00821991">
        <w:rPr>
          <w:b/>
          <w:bCs/>
          <w:u w:val="single"/>
        </w:rPr>
        <w:t>pessoas</w:t>
      </w:r>
      <w:r w:rsidR="00F87311">
        <w:t xml:space="preserve"> </w:t>
      </w:r>
      <w:r w:rsidR="00F87311" w:rsidRPr="007A7D9E">
        <w:rPr>
          <w:u w:val="single"/>
        </w:rPr>
        <w:t>possuem</w:t>
      </w:r>
      <w:r w:rsidR="00F87311">
        <w:t xml:space="preserve"> </w:t>
      </w:r>
      <w:r w:rsidR="00F87311" w:rsidRPr="007A7D9E">
        <w:rPr>
          <w:u w:val="single"/>
        </w:rPr>
        <w:t>exemplar</w:t>
      </w:r>
      <w:r w:rsidR="00F87311">
        <w:t>, como é o caso d</w:t>
      </w:r>
      <w:r w:rsidR="00B7474E">
        <w:t>a</w:t>
      </w:r>
      <w:r w:rsidR="00F87311">
        <w:t xml:space="preserve"> </w:t>
      </w:r>
      <w:r w:rsidR="00546CE1">
        <w:t>calça moletom da marca ADIDAS e</w:t>
      </w:r>
      <w:r w:rsidR="00B7474E">
        <w:t xml:space="preserve"> do</w:t>
      </w:r>
      <w:r w:rsidR="00546CE1">
        <w:t xml:space="preserve"> tênis preto com detalhamento branco</w:t>
      </w:r>
      <w:r w:rsidR="00F87311">
        <w:t xml:space="preserve"> apreendidos. </w:t>
      </w:r>
      <w:r w:rsidR="006A37E7">
        <w:t>Vejamos</w:t>
      </w:r>
      <w:r w:rsidR="00BB6EC1">
        <w:t xml:space="preserve"> </w:t>
      </w:r>
      <w:r w:rsidR="00BB6EC1" w:rsidRPr="00BB6EC1">
        <w:rPr>
          <w:sz w:val="20"/>
          <w:szCs w:val="18"/>
        </w:rPr>
        <w:t>(evento 5, DESPADEC1, p. 3/4)</w:t>
      </w:r>
      <w:r w:rsidR="006A37E7">
        <w:t>:</w:t>
      </w:r>
    </w:p>
    <w:p w14:paraId="30DAF62A" w14:textId="33065543" w:rsidR="00EB221F" w:rsidRDefault="00E01DCF" w:rsidP="00EB221F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501CD20" wp14:editId="2BDD21E6">
                <wp:simplePos x="0" y="0"/>
                <wp:positionH relativeFrom="column">
                  <wp:posOffset>2633345</wp:posOffset>
                </wp:positionH>
                <wp:positionV relativeFrom="paragraph">
                  <wp:posOffset>597535</wp:posOffset>
                </wp:positionV>
                <wp:extent cx="619125" cy="981075"/>
                <wp:effectExtent l="19050" t="0" r="28575" b="47625"/>
                <wp:wrapNone/>
                <wp:docPr id="791121461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981075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4E29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" o:spid="_x0000_s1026" type="#_x0000_t67" style="position:absolute;margin-left:207.35pt;margin-top:47.05pt;width:48.75pt;height:77.2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" adj="14784" fillcolor="#deeaf6 [664]" strokecolor="black [3213]" strokeweight="1pt"/>
            </w:pict>
          </mc:Fallback>
        </mc:AlternateContent>
      </w:r>
    </w:p>
    <w:p w14:paraId="62D0D807" w14:textId="10B76E4E" w:rsidR="006A37E7" w:rsidRDefault="00BB6EC1" w:rsidP="00BB6EC1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3C5E5F1C" wp14:editId="62AE172F">
            <wp:extent cx="5114925" cy="3622424"/>
            <wp:effectExtent l="0" t="0" r="0" b="0"/>
            <wp:docPr id="112778061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80618" name="Imagem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438" cy="366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95318" w14:textId="1CA8640E" w:rsidR="002F6B5B" w:rsidRDefault="00DF4909" w:rsidP="00BB6EC1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E38ABF" wp14:editId="776090A1">
                <wp:simplePos x="0" y="0"/>
                <wp:positionH relativeFrom="column">
                  <wp:posOffset>4755618</wp:posOffset>
                </wp:positionH>
                <wp:positionV relativeFrom="paragraph">
                  <wp:posOffset>907961</wp:posOffset>
                </wp:positionV>
                <wp:extent cx="812222" cy="445885"/>
                <wp:effectExtent l="19050" t="19050" r="26035" b="30480"/>
                <wp:wrapNone/>
                <wp:docPr id="1343465761" name="Seta: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2222" cy="4458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AA904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9" o:spid="_x0000_s1026" type="#_x0000_t13" style="position:absolute;margin-left:374.45pt;margin-top:71.5pt;width:63.95pt;height:35.1pt;rotation:18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" adj="15671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575755D" wp14:editId="1FD05C74">
                <wp:simplePos x="0" y="0"/>
                <wp:positionH relativeFrom="column">
                  <wp:posOffset>4861176</wp:posOffset>
                </wp:positionH>
                <wp:positionV relativeFrom="paragraph">
                  <wp:posOffset>3064717</wp:posOffset>
                </wp:positionV>
                <wp:extent cx="812222" cy="445885"/>
                <wp:effectExtent l="19050" t="19050" r="26035" b="30480"/>
                <wp:wrapNone/>
                <wp:docPr id="1563574222" name="Seta: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2222" cy="4458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ABFA3" id="Seta: para a Direita 9" o:spid="_x0000_s1026" type="#_x0000_t13" style="position:absolute;margin-left:382.75pt;margin-top:241.3pt;width:63.95pt;height:35.1pt;rotation:18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" adj="15671" fillcolor="red" strokecolor="black [3213]" strokeweight="1pt"/>
            </w:pict>
          </mc:Fallback>
        </mc:AlternateContent>
      </w:r>
      <w:r w:rsidR="00BB6EC1">
        <w:rPr>
          <w:noProof/>
        </w:rPr>
        <w:drawing>
          <wp:inline distT="0" distB="0" distL="0" distR="0" wp14:anchorId="32794A93" wp14:editId="2E50F983">
            <wp:extent cx="4883670" cy="4316819"/>
            <wp:effectExtent l="0" t="0" r="0" b="7620"/>
            <wp:docPr id="97034909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339" cy="438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A130" w14:textId="61207FF3" w:rsidR="000250F8" w:rsidRDefault="00B01F36" w:rsidP="00F448FA">
      <w:pPr>
        <w:pStyle w:val="SemEspaamento"/>
      </w:pPr>
      <w:r>
        <w:t>Definitivamente</w:t>
      </w:r>
      <w:r w:rsidR="00F87311">
        <w:t>,</w:t>
      </w:r>
      <w:r w:rsidR="00B13815">
        <w:t xml:space="preserve"> esse material</w:t>
      </w:r>
      <w:r w:rsidR="00E01DCF">
        <w:t>, que é encontrado na residência de milhões de brasileiros,</w:t>
      </w:r>
      <w:r w:rsidR="00B13815">
        <w:t xml:space="preserve"> </w:t>
      </w:r>
      <w:r>
        <w:t xml:space="preserve">não </w:t>
      </w:r>
      <w:r w:rsidR="00B13815">
        <w:t>é suficiente para comprovar indícios de autoria</w:t>
      </w:r>
      <w:r w:rsidR="000250F8">
        <w:t>,</w:t>
      </w:r>
      <w:r w:rsidR="000D735F">
        <w:t xml:space="preserve"> o que derrui por completo o argumento do Ministério Público de que </w:t>
      </w:r>
      <w:r w:rsidR="0017408F">
        <w:t xml:space="preserve">o réu teria usado a </w:t>
      </w:r>
      <w:r w:rsidR="000D735F">
        <w:t>“</w:t>
      </w:r>
      <w:r w:rsidR="009F7A32" w:rsidRPr="004F2FCF">
        <w:rPr>
          <w:i/>
          <w:iCs/>
        </w:rPr>
        <w:t>mesma calça e o mesmo tênis</w:t>
      </w:r>
      <w:r w:rsidR="0017408F">
        <w:rPr>
          <w:i/>
          <w:iCs/>
        </w:rPr>
        <w:t xml:space="preserve"> [...] </w:t>
      </w:r>
      <w:r w:rsidR="009F7A32" w:rsidRPr="004F2FCF">
        <w:rPr>
          <w:i/>
          <w:iCs/>
        </w:rPr>
        <w:t>apreendidos na residência do acusado durante cumprimento de mandado de busca e apreensão expedido na Comarca de Imbituba</w:t>
      </w:r>
      <w:r w:rsidR="009F7A32" w:rsidRPr="009F7A32">
        <w:t>”</w:t>
      </w:r>
      <w:r w:rsidR="0017408F">
        <w:t xml:space="preserve"> </w:t>
      </w:r>
      <w:r w:rsidR="0017408F" w:rsidRPr="002B5EC0">
        <w:rPr>
          <w:sz w:val="20"/>
          <w:szCs w:val="18"/>
        </w:rPr>
        <w:t>(evento 102, p. 1</w:t>
      </w:r>
      <w:r w:rsidR="0017408F">
        <w:rPr>
          <w:sz w:val="20"/>
          <w:szCs w:val="18"/>
        </w:rPr>
        <w:t>6/17</w:t>
      </w:r>
      <w:r w:rsidR="0017408F" w:rsidRPr="002B5EC0">
        <w:rPr>
          <w:sz w:val="20"/>
          <w:szCs w:val="18"/>
        </w:rPr>
        <w:t>)</w:t>
      </w:r>
      <w:r w:rsidR="00B13815">
        <w:t xml:space="preserve">. </w:t>
      </w:r>
    </w:p>
    <w:p w14:paraId="7ABEDA37" w14:textId="225F1722" w:rsidR="002F1476" w:rsidRDefault="002A52A9" w:rsidP="00F448FA">
      <w:pPr>
        <w:pStyle w:val="SemEspaamento"/>
      </w:pPr>
      <w:r>
        <w:t>Conforme exposto acima</w:t>
      </w:r>
      <w:r w:rsidR="0017408F">
        <w:t>,</w:t>
      </w:r>
      <w:r w:rsidR="00B13815">
        <w:t xml:space="preserve"> </w:t>
      </w:r>
      <w:r w:rsidR="008F60F8">
        <w:t xml:space="preserve">o que se extrai dos autos é que </w:t>
      </w:r>
      <w:r w:rsidR="00F846CC" w:rsidRPr="005E2BAD">
        <w:rPr>
          <w:u w:val="single"/>
        </w:rPr>
        <w:t>não</w:t>
      </w:r>
      <w:r w:rsidR="00F846CC">
        <w:t xml:space="preserve"> </w:t>
      </w:r>
      <w:r w:rsidR="00F846CC" w:rsidRPr="005E2BAD">
        <w:rPr>
          <w:u w:val="single"/>
        </w:rPr>
        <w:t>há</w:t>
      </w:r>
      <w:r w:rsidR="00F846CC">
        <w:t xml:space="preserve"> </w:t>
      </w:r>
      <w:r w:rsidR="00F846CC" w:rsidRPr="005E2BAD">
        <w:rPr>
          <w:u w:val="single"/>
        </w:rPr>
        <w:t>qualquer</w:t>
      </w:r>
      <w:r w:rsidR="00F846CC">
        <w:t xml:space="preserve"> </w:t>
      </w:r>
      <w:r w:rsidR="00F846CC" w:rsidRPr="005E2BAD">
        <w:rPr>
          <w:u w:val="single"/>
        </w:rPr>
        <w:t>indício</w:t>
      </w:r>
      <w:r w:rsidR="00F846CC">
        <w:t xml:space="preserve"> </w:t>
      </w:r>
      <w:r w:rsidR="00F846CC" w:rsidRPr="005E2BAD">
        <w:rPr>
          <w:u w:val="single"/>
        </w:rPr>
        <w:t>de</w:t>
      </w:r>
      <w:r w:rsidR="00F846CC">
        <w:t xml:space="preserve"> </w:t>
      </w:r>
      <w:r w:rsidR="00F846CC" w:rsidRPr="005E2BAD">
        <w:rPr>
          <w:u w:val="single"/>
        </w:rPr>
        <w:t>que</w:t>
      </w:r>
      <w:r w:rsidR="00F846CC">
        <w:t xml:space="preserve"> </w:t>
      </w:r>
      <w:r w:rsidR="00F846CC" w:rsidRPr="005E2BAD">
        <w:rPr>
          <w:u w:val="single"/>
        </w:rPr>
        <w:t>o</w:t>
      </w:r>
      <w:r w:rsidR="00F846CC">
        <w:t xml:space="preserve"> </w:t>
      </w:r>
      <w:r w:rsidR="008F60F8" w:rsidRPr="005E2BAD">
        <w:rPr>
          <w:u w:val="single"/>
        </w:rPr>
        <w:t>réu</w:t>
      </w:r>
      <w:r w:rsidR="008F60F8">
        <w:t xml:space="preserve"> FERNANDO SOARES DA LUZ </w:t>
      </w:r>
      <w:r w:rsidR="008F60F8" w:rsidRPr="005E2BAD">
        <w:rPr>
          <w:u w:val="single"/>
        </w:rPr>
        <w:t>participou</w:t>
      </w:r>
      <w:r w:rsidR="008F60F8">
        <w:t xml:space="preserve"> </w:t>
      </w:r>
      <w:r w:rsidR="008F60F8" w:rsidRPr="005E2BAD">
        <w:rPr>
          <w:u w:val="single"/>
        </w:rPr>
        <w:t>d</w:t>
      </w:r>
      <w:r w:rsidR="00F846CC" w:rsidRPr="005E2BAD">
        <w:rPr>
          <w:u w:val="single"/>
        </w:rPr>
        <w:t>e</w:t>
      </w:r>
      <w:r w:rsidR="00F846CC">
        <w:t xml:space="preserve"> </w:t>
      </w:r>
      <w:r w:rsidR="00F846CC" w:rsidRPr="005E2BAD">
        <w:rPr>
          <w:u w:val="single"/>
        </w:rPr>
        <w:t>algum</w:t>
      </w:r>
      <w:r w:rsidR="008F60F8">
        <w:t xml:space="preserve"> </w:t>
      </w:r>
      <w:r w:rsidR="008F60F8" w:rsidRPr="005E2BAD">
        <w:rPr>
          <w:u w:val="single"/>
        </w:rPr>
        <w:t>fato</w:t>
      </w:r>
      <w:r w:rsidR="008F60F8">
        <w:t xml:space="preserve"> </w:t>
      </w:r>
      <w:r w:rsidR="008F60F8" w:rsidRPr="005E2BAD">
        <w:rPr>
          <w:u w:val="single"/>
        </w:rPr>
        <w:t>criminoso</w:t>
      </w:r>
      <w:r w:rsidR="00D12042">
        <w:t>, muito menos no apurado neste processo criminal</w:t>
      </w:r>
      <w:r w:rsidR="002F1476">
        <w:t>, devendo prevalecer a presunção de sua inocência</w:t>
      </w:r>
      <w:r w:rsidR="00846974">
        <w:t>,</w:t>
      </w:r>
      <w:r w:rsidR="002F1476">
        <w:t xml:space="preserve"> </w:t>
      </w:r>
      <w:r>
        <w:t xml:space="preserve">sobretudo </w:t>
      </w:r>
      <w:r w:rsidR="002F1476">
        <w:t xml:space="preserve">após </w:t>
      </w:r>
      <w:r w:rsidR="007742D8">
        <w:t>o encerramento da instrução criminal</w:t>
      </w:r>
      <w:r w:rsidR="00F846CC">
        <w:t>.</w:t>
      </w:r>
    </w:p>
    <w:p w14:paraId="35ADEED6" w14:textId="4C2F3AF1" w:rsidR="002F1476" w:rsidRDefault="002F1476" w:rsidP="002F1476">
      <w:pPr>
        <w:pStyle w:val="SemEspaamento"/>
      </w:pPr>
      <w:r>
        <w:t>Em contrapartida, há evidências sólidas de que o acusado foi envolvido na investigação por conta da ação penal prévia movida contra si e da negligência da autoridade policial em apurar, com maior detalhamento, as investigações e esgotar todas as diligências possíveis para buscar os verdadeiros responsáveis.</w:t>
      </w:r>
    </w:p>
    <w:p w14:paraId="06C67595" w14:textId="37FDF82D" w:rsidR="002F1476" w:rsidRDefault="00846974" w:rsidP="002F1476">
      <w:pPr>
        <w:pStyle w:val="SemEspaamento"/>
      </w:pPr>
      <w:r>
        <w:t xml:space="preserve">E </w:t>
      </w:r>
      <w:r w:rsidR="002F1476">
        <w:t xml:space="preserve">conforme </w:t>
      </w:r>
      <w:r w:rsidR="00402D08">
        <w:t xml:space="preserve">recentemente firmado </w:t>
      </w:r>
      <w:r w:rsidR="002F1476">
        <w:t>pela Corte Suprema, “</w:t>
      </w:r>
      <w:r w:rsidR="002F1476" w:rsidRPr="002F1476">
        <w:rPr>
          <w:i/>
          <w:iCs/>
        </w:rPr>
        <w:t xml:space="preserve">Indissociável dos postulados do contraditório e da ampla defesa, a presunção de inocência impõe tanto um dever de tratamento quanto um dever de julgamento. [...] </w:t>
      </w:r>
      <w:r w:rsidR="002F1476" w:rsidRPr="00402D08">
        <w:rPr>
          <w:i/>
          <w:iCs/>
          <w:u w:val="single"/>
        </w:rPr>
        <w:t>o</w:t>
      </w:r>
      <w:r w:rsidR="002F1476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dever</w:t>
      </w:r>
      <w:r w:rsidR="002F1476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de</w:t>
      </w:r>
      <w:r w:rsidR="002F1476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julgamento</w:t>
      </w:r>
      <w:r w:rsidR="002F1476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significa</w:t>
      </w:r>
      <w:r w:rsidR="002F1476" w:rsidRPr="002F1476">
        <w:rPr>
          <w:i/>
          <w:iCs/>
        </w:rPr>
        <w:t xml:space="preserve"> que </w:t>
      </w:r>
      <w:r w:rsidR="002F1476" w:rsidRPr="00402D08">
        <w:rPr>
          <w:b/>
          <w:bCs/>
          <w:i/>
          <w:iCs/>
          <w:u w:val="single"/>
        </w:rPr>
        <w:t>recai</w:t>
      </w:r>
      <w:r w:rsidR="002F1476" w:rsidRPr="002F1476">
        <w:rPr>
          <w:i/>
          <w:iCs/>
        </w:rPr>
        <w:t xml:space="preserve"> </w:t>
      </w:r>
      <w:r w:rsidR="005E2BAD" w:rsidRPr="005E2BAD">
        <w:rPr>
          <w:b/>
          <w:bCs/>
          <w:i/>
          <w:iCs/>
          <w:u w:val="single"/>
        </w:rPr>
        <w:t>EXCLUSIVAMENTE</w:t>
      </w:r>
      <w:r w:rsidR="005E2BAD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sobre</w:t>
      </w:r>
      <w:r w:rsidR="002F1476" w:rsidRPr="002F1476">
        <w:rPr>
          <w:i/>
          <w:iCs/>
        </w:rPr>
        <w:t xml:space="preserve"> </w:t>
      </w:r>
      <w:r w:rsidR="002F1476" w:rsidRPr="005E2BAD">
        <w:rPr>
          <w:i/>
          <w:iCs/>
          <w:u w:val="single"/>
        </w:rPr>
        <w:t>o</w:t>
      </w:r>
      <w:r w:rsidR="002F1476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órgão</w:t>
      </w:r>
      <w:r w:rsidR="002F1476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de</w:t>
      </w:r>
      <w:r w:rsidR="002F1476" w:rsidRPr="002F1476">
        <w:rPr>
          <w:i/>
          <w:iCs/>
        </w:rPr>
        <w:t xml:space="preserve"> </w:t>
      </w:r>
      <w:r w:rsidR="002F1476" w:rsidRPr="00402D08">
        <w:rPr>
          <w:b/>
          <w:bCs/>
          <w:i/>
          <w:iCs/>
          <w:u w:val="single"/>
        </w:rPr>
        <w:t>acusação</w:t>
      </w:r>
      <w:r w:rsidR="002F1476" w:rsidRPr="002F1476">
        <w:rPr>
          <w:i/>
          <w:iCs/>
        </w:rPr>
        <w:t xml:space="preserve"> o </w:t>
      </w:r>
      <w:r w:rsidR="002F1476" w:rsidRPr="00402D08">
        <w:rPr>
          <w:i/>
          <w:iCs/>
          <w:u w:val="single"/>
        </w:rPr>
        <w:t>ônus</w:t>
      </w:r>
      <w:r w:rsidR="002F1476" w:rsidRPr="002F1476">
        <w:rPr>
          <w:i/>
          <w:iCs/>
        </w:rPr>
        <w:t xml:space="preserve"> de </w:t>
      </w:r>
      <w:r w:rsidR="002F1476" w:rsidRPr="00402D08">
        <w:rPr>
          <w:i/>
          <w:iCs/>
          <w:u w:val="single"/>
        </w:rPr>
        <w:t>comprovar</w:t>
      </w:r>
      <w:r w:rsidR="002F1476" w:rsidRPr="002F1476">
        <w:rPr>
          <w:i/>
          <w:iCs/>
        </w:rPr>
        <w:t xml:space="preserve"> de </w:t>
      </w:r>
      <w:r w:rsidR="002F1476" w:rsidRPr="00402D08">
        <w:rPr>
          <w:b/>
          <w:bCs/>
          <w:i/>
          <w:iCs/>
          <w:u w:val="single"/>
        </w:rPr>
        <w:t>maneira</w:t>
      </w:r>
      <w:r w:rsidR="002F1476" w:rsidRPr="002F1476">
        <w:rPr>
          <w:i/>
          <w:iCs/>
        </w:rPr>
        <w:t xml:space="preserve"> </w:t>
      </w:r>
      <w:r w:rsidR="002F1476" w:rsidRPr="00402D08">
        <w:rPr>
          <w:b/>
          <w:bCs/>
          <w:i/>
          <w:iCs/>
          <w:u w:val="single"/>
        </w:rPr>
        <w:t>inequívoca</w:t>
      </w:r>
      <w:r w:rsidR="002F1476" w:rsidRPr="002F1476">
        <w:rPr>
          <w:i/>
          <w:iCs/>
        </w:rPr>
        <w:t xml:space="preserve"> a </w:t>
      </w:r>
      <w:r w:rsidR="002F1476" w:rsidRPr="00402D08">
        <w:rPr>
          <w:i/>
          <w:iCs/>
          <w:u w:val="single"/>
        </w:rPr>
        <w:t>materialidade</w:t>
      </w:r>
      <w:r w:rsidR="002F1476" w:rsidRPr="002F1476">
        <w:rPr>
          <w:i/>
          <w:iCs/>
        </w:rPr>
        <w:t xml:space="preserve"> e </w:t>
      </w:r>
      <w:r w:rsidR="002F1476" w:rsidRPr="00402D08">
        <w:rPr>
          <w:i/>
          <w:iCs/>
          <w:u w:val="single"/>
        </w:rPr>
        <w:t>a</w:t>
      </w:r>
      <w:r w:rsidR="002F1476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autoria</w:t>
      </w:r>
      <w:r w:rsidR="002F1476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do</w:t>
      </w:r>
      <w:r w:rsidR="002F1476" w:rsidRPr="002F1476">
        <w:rPr>
          <w:i/>
          <w:iCs/>
        </w:rPr>
        <w:t xml:space="preserve"> </w:t>
      </w:r>
      <w:r w:rsidR="002F1476" w:rsidRPr="00402D08">
        <w:rPr>
          <w:i/>
          <w:iCs/>
          <w:u w:val="single"/>
        </w:rPr>
        <w:t>crime</w:t>
      </w:r>
      <w:r w:rsidR="002F1476" w:rsidRPr="002F1476">
        <w:rPr>
          <w:i/>
          <w:iCs/>
        </w:rPr>
        <w:t xml:space="preserve"> narrado na denúncia – e não sobre o acusado o ônus da demonstração de sua inocência –, de sorte que, </w:t>
      </w:r>
      <w:r w:rsidR="002F1476" w:rsidRPr="00762392">
        <w:rPr>
          <w:i/>
          <w:iCs/>
          <w:u w:val="single"/>
        </w:rPr>
        <w:t>ao</w:t>
      </w:r>
      <w:r w:rsidR="002F1476" w:rsidRPr="002F1476">
        <w:rPr>
          <w:i/>
          <w:iCs/>
        </w:rPr>
        <w:t xml:space="preserve"> </w:t>
      </w:r>
      <w:r w:rsidR="002F1476" w:rsidRPr="00762392">
        <w:rPr>
          <w:i/>
          <w:iCs/>
          <w:u w:val="single"/>
        </w:rPr>
        <w:t>final</w:t>
      </w:r>
      <w:r w:rsidR="002F1476" w:rsidRPr="002F1476">
        <w:rPr>
          <w:i/>
          <w:iCs/>
        </w:rPr>
        <w:t xml:space="preserve"> </w:t>
      </w:r>
      <w:r w:rsidR="002F1476" w:rsidRPr="00762392">
        <w:rPr>
          <w:i/>
          <w:iCs/>
          <w:u w:val="single"/>
        </w:rPr>
        <w:t>da</w:t>
      </w:r>
      <w:r w:rsidR="002F1476" w:rsidRPr="002F1476">
        <w:rPr>
          <w:i/>
          <w:iCs/>
        </w:rPr>
        <w:t xml:space="preserve"> </w:t>
      </w:r>
      <w:r w:rsidR="002F1476" w:rsidRPr="00762392">
        <w:rPr>
          <w:i/>
          <w:iCs/>
          <w:u w:val="single"/>
        </w:rPr>
        <w:t>instrução</w:t>
      </w:r>
      <w:r w:rsidR="002F1476" w:rsidRPr="002F1476">
        <w:rPr>
          <w:i/>
          <w:iCs/>
        </w:rPr>
        <w:t xml:space="preserve"> </w:t>
      </w:r>
      <w:r w:rsidR="002F1476" w:rsidRPr="00762392">
        <w:rPr>
          <w:i/>
          <w:iCs/>
          <w:u w:val="single"/>
        </w:rPr>
        <w:t>processual</w:t>
      </w:r>
      <w:r w:rsidR="002F1476" w:rsidRPr="002F1476">
        <w:rPr>
          <w:i/>
          <w:iCs/>
        </w:rPr>
        <w:t xml:space="preserve">, </w:t>
      </w:r>
      <w:r w:rsidR="002F1476" w:rsidRPr="005E2BAD">
        <w:rPr>
          <w:i/>
          <w:iCs/>
          <w:u w:val="single"/>
        </w:rPr>
        <w:t>a</w:t>
      </w:r>
      <w:r w:rsidR="002F1476" w:rsidRPr="002F1476">
        <w:rPr>
          <w:i/>
          <w:iCs/>
        </w:rPr>
        <w:t xml:space="preserve"> </w:t>
      </w:r>
      <w:r w:rsidR="002F1476" w:rsidRPr="005E2BAD">
        <w:rPr>
          <w:b/>
          <w:bCs/>
          <w:i/>
          <w:iCs/>
          <w:u w:val="single"/>
        </w:rPr>
        <w:t>dúvida</w:t>
      </w:r>
      <w:r w:rsidR="002F1476" w:rsidRPr="002F1476">
        <w:rPr>
          <w:i/>
          <w:iCs/>
        </w:rPr>
        <w:t xml:space="preserve"> </w:t>
      </w:r>
      <w:r w:rsidR="002F1476" w:rsidRPr="005E2BAD">
        <w:rPr>
          <w:i/>
          <w:iCs/>
          <w:u w:val="single"/>
        </w:rPr>
        <w:t>deve</w:t>
      </w:r>
      <w:r w:rsidR="002F1476" w:rsidRPr="002F1476">
        <w:rPr>
          <w:i/>
          <w:iCs/>
        </w:rPr>
        <w:t xml:space="preserve"> inexoravelmente </w:t>
      </w:r>
      <w:r w:rsidR="002F1476" w:rsidRPr="005E2BAD">
        <w:rPr>
          <w:i/>
          <w:iCs/>
          <w:u w:val="single"/>
        </w:rPr>
        <w:t>gerar</w:t>
      </w:r>
      <w:r w:rsidR="002F1476" w:rsidRPr="002F1476">
        <w:rPr>
          <w:i/>
          <w:iCs/>
        </w:rPr>
        <w:t xml:space="preserve"> </w:t>
      </w:r>
      <w:r w:rsidR="002F1476" w:rsidRPr="005E2BAD">
        <w:rPr>
          <w:b/>
          <w:bCs/>
          <w:i/>
          <w:iCs/>
          <w:u w:val="single"/>
        </w:rPr>
        <w:t>decisão</w:t>
      </w:r>
      <w:r w:rsidR="002F1476" w:rsidRPr="002F1476">
        <w:rPr>
          <w:i/>
          <w:iCs/>
        </w:rPr>
        <w:t xml:space="preserve"> </w:t>
      </w:r>
      <w:r w:rsidR="002F1476" w:rsidRPr="005E2BAD">
        <w:rPr>
          <w:b/>
          <w:bCs/>
          <w:i/>
          <w:iCs/>
          <w:u w:val="single"/>
        </w:rPr>
        <w:t>favorável</w:t>
      </w:r>
      <w:r w:rsidR="002F1476" w:rsidRPr="002F1476">
        <w:rPr>
          <w:i/>
          <w:iCs/>
        </w:rPr>
        <w:t xml:space="preserve"> </w:t>
      </w:r>
      <w:r w:rsidR="002F1476" w:rsidRPr="005E2BAD">
        <w:rPr>
          <w:i/>
          <w:iCs/>
          <w:u w:val="single"/>
        </w:rPr>
        <w:t>ao</w:t>
      </w:r>
      <w:r w:rsidR="002F1476" w:rsidRPr="002F1476">
        <w:rPr>
          <w:i/>
          <w:iCs/>
        </w:rPr>
        <w:t xml:space="preserve"> </w:t>
      </w:r>
      <w:r w:rsidR="002F1476" w:rsidRPr="005E2BAD">
        <w:rPr>
          <w:i/>
          <w:iCs/>
          <w:u w:val="single"/>
        </w:rPr>
        <w:t>réu</w:t>
      </w:r>
      <w:r w:rsidR="002F1476">
        <w:t>”</w:t>
      </w:r>
      <w:r>
        <w:t xml:space="preserve"> </w:t>
      </w:r>
      <w:r w:rsidRPr="00402D08">
        <w:rPr>
          <w:sz w:val="20"/>
          <w:szCs w:val="18"/>
        </w:rPr>
        <w:t>(ARE</w:t>
      </w:r>
      <w:r w:rsidR="00126FEE" w:rsidRPr="00402D08">
        <w:rPr>
          <w:sz w:val="20"/>
          <w:szCs w:val="18"/>
        </w:rPr>
        <w:t xml:space="preserve"> n. 1.262.704/GO, rel. Min. Edson Fachin,</w:t>
      </w:r>
      <w:r w:rsidR="00402D08" w:rsidRPr="00402D08">
        <w:rPr>
          <w:sz w:val="20"/>
          <w:szCs w:val="18"/>
        </w:rPr>
        <w:t xml:space="preserve"> j. em 19.12.2023 – grifos acrescentados)</w:t>
      </w:r>
      <w:r>
        <w:t>.</w:t>
      </w:r>
    </w:p>
    <w:p w14:paraId="326F2606" w14:textId="72C3616E" w:rsidR="00B7474E" w:rsidRDefault="00F846CC" w:rsidP="00F448FA">
      <w:pPr>
        <w:pStyle w:val="SemEspaamento"/>
      </w:pPr>
      <w:r>
        <w:t xml:space="preserve"> </w:t>
      </w:r>
      <w:r w:rsidR="00402D08">
        <w:t>Assim, como a acusação não conseguiu comprovar</w:t>
      </w:r>
      <w:r w:rsidR="00762392" w:rsidRPr="00762392">
        <w:t xml:space="preserve"> </w:t>
      </w:r>
      <w:r w:rsidR="00762392">
        <w:t>a autoria delitiva</w:t>
      </w:r>
      <w:r w:rsidR="00402D08">
        <w:t xml:space="preserve">, </w:t>
      </w:r>
      <w:r w:rsidR="00762392">
        <w:t>com a certeza exigida para a condenação</w:t>
      </w:r>
      <w:r w:rsidR="00402D08">
        <w:t xml:space="preserve">, </w:t>
      </w:r>
      <w:r w:rsidR="00414096">
        <w:t xml:space="preserve">o réu deve ser absolvido, nos termos do art. 386, V ou VII, do CPP. </w:t>
      </w:r>
    </w:p>
    <w:p w14:paraId="1FDD9DC5" w14:textId="77777777" w:rsidR="002F1476" w:rsidRDefault="002F1476" w:rsidP="00D767CE">
      <w:pPr>
        <w:pStyle w:val="SemEspaamento"/>
        <w:numPr>
          <w:ilvl w:val="0"/>
          <w:numId w:val="0"/>
        </w:numPr>
        <w:ind w:left="1701"/>
      </w:pPr>
    </w:p>
    <w:p w14:paraId="5465199E" w14:textId="55AF5FAA" w:rsidR="00254DA7" w:rsidRDefault="000169F1" w:rsidP="00446D51">
      <w:pPr>
        <w:pStyle w:val="Ttulo"/>
      </w:pPr>
      <w:r>
        <w:t>III –</w:t>
      </w:r>
      <w:r w:rsidR="00B026DE">
        <w:t xml:space="preserve"> SUBSIDIARIAMENTE</w:t>
      </w:r>
      <w:r w:rsidR="000752C3">
        <w:t xml:space="preserve">: </w:t>
      </w:r>
      <w:r w:rsidR="00BD6356">
        <w:t xml:space="preserve">DA </w:t>
      </w:r>
      <w:r w:rsidR="001410E4">
        <w:t>PARTICIPAÇÃO DOLOSAMENTE DISTINTA</w:t>
      </w:r>
    </w:p>
    <w:p w14:paraId="32F39AAF" w14:textId="77777777" w:rsidR="00254DA7" w:rsidRDefault="00254DA7" w:rsidP="00D767CE">
      <w:pPr>
        <w:pStyle w:val="SemEspaamento"/>
        <w:numPr>
          <w:ilvl w:val="0"/>
          <w:numId w:val="0"/>
        </w:numPr>
        <w:ind w:left="1701"/>
      </w:pPr>
    </w:p>
    <w:p w14:paraId="32AC0244" w14:textId="1E8161D3" w:rsidR="00B246B8" w:rsidRDefault="00254DA7" w:rsidP="00254DA7">
      <w:pPr>
        <w:pStyle w:val="SemEspaamento"/>
      </w:pPr>
      <w:r>
        <w:t xml:space="preserve">Por fim, Excelência, </w:t>
      </w:r>
      <w:r w:rsidR="003D0E74">
        <w:t xml:space="preserve">em atenção ao princípio da eventualidade, </w:t>
      </w:r>
      <w:r w:rsidR="001410E4">
        <w:t xml:space="preserve">na remota hipótese de </w:t>
      </w:r>
      <w:r w:rsidR="00601798">
        <w:t>condenação do réu</w:t>
      </w:r>
      <w:r w:rsidR="001410E4">
        <w:t xml:space="preserve">, o que não se espera que </w:t>
      </w:r>
      <w:r w:rsidR="00EA6E74">
        <w:t>aconteça</w:t>
      </w:r>
      <w:r w:rsidR="00601798">
        <w:t xml:space="preserve"> diante da falta de elementos de prova minimamente razoáveis sobre a autoria</w:t>
      </w:r>
      <w:r w:rsidR="00EA6E74">
        <w:t>, cumpre expor que,</w:t>
      </w:r>
      <w:r w:rsidR="00A36F72">
        <w:t xml:space="preserve"> embora a acusação se esforce para incluí-lo na cena do crime,</w:t>
      </w:r>
      <w:r w:rsidR="00EA6E74">
        <w:t xml:space="preserve"> a</w:t>
      </w:r>
      <w:r w:rsidR="00A36F72">
        <w:t xml:space="preserve"> própria</w:t>
      </w:r>
      <w:r w:rsidR="00EA6E74">
        <w:t xml:space="preserve"> narrativa do Ministério Público</w:t>
      </w:r>
      <w:r w:rsidR="00A36F72">
        <w:t xml:space="preserve"> é </w:t>
      </w:r>
      <w:r w:rsidR="000578F6">
        <w:t xml:space="preserve">fundamentada no fato </w:t>
      </w:r>
      <w:r w:rsidR="00A36F72">
        <w:t xml:space="preserve">de que </w:t>
      </w:r>
      <w:r w:rsidR="007858C7">
        <w:t>o réu teria utilizado o seu veículo</w:t>
      </w:r>
      <w:r w:rsidR="00A36F72">
        <w:t xml:space="preserve">, que </w:t>
      </w:r>
      <w:r w:rsidR="00A36F72" w:rsidRPr="00601798">
        <w:rPr>
          <w:u w:val="single"/>
        </w:rPr>
        <w:t>não</w:t>
      </w:r>
      <w:r w:rsidR="00A36F72" w:rsidRPr="00601798">
        <w:t xml:space="preserve"> </w:t>
      </w:r>
      <w:r w:rsidR="00A36F72" w:rsidRPr="00601798">
        <w:rPr>
          <w:u w:val="single"/>
        </w:rPr>
        <w:t>estava</w:t>
      </w:r>
      <w:r w:rsidR="00A36F72">
        <w:t xml:space="preserve"> </w:t>
      </w:r>
      <w:r w:rsidR="00A36F72" w:rsidRPr="000578F6">
        <w:rPr>
          <w:u w:val="single"/>
        </w:rPr>
        <w:t>no</w:t>
      </w:r>
      <w:r w:rsidR="00A36F72">
        <w:t xml:space="preserve"> </w:t>
      </w:r>
      <w:r w:rsidR="00A36F72" w:rsidRPr="000578F6">
        <w:rPr>
          <w:u w:val="single"/>
        </w:rPr>
        <w:t>local</w:t>
      </w:r>
      <w:r w:rsidR="00A36F72">
        <w:t>,</w:t>
      </w:r>
      <w:r w:rsidR="007858C7">
        <w:t xml:space="preserve"> para a fuga</w:t>
      </w:r>
      <w:r w:rsidR="00B246B8">
        <w:t xml:space="preserve">. </w:t>
      </w:r>
    </w:p>
    <w:p w14:paraId="083100C6" w14:textId="5AADA7E1" w:rsidR="00A36F72" w:rsidRDefault="00B246B8" w:rsidP="00254DA7">
      <w:pPr>
        <w:pStyle w:val="SemEspaamento"/>
      </w:pPr>
      <w:r>
        <w:t>Portanto</w:t>
      </w:r>
      <w:r w:rsidR="0017306E">
        <w:t xml:space="preserve">, </w:t>
      </w:r>
      <w:r w:rsidR="000578F6">
        <w:t xml:space="preserve">segundo o ente Ministerial, </w:t>
      </w:r>
      <w:r w:rsidR="0017306E" w:rsidRPr="00E544F1">
        <w:rPr>
          <w:u w:val="single"/>
        </w:rPr>
        <w:t>Fernando</w:t>
      </w:r>
      <w:r w:rsidR="0017306E">
        <w:t xml:space="preserve"> </w:t>
      </w:r>
      <w:r w:rsidR="0017306E" w:rsidRPr="00E544F1">
        <w:rPr>
          <w:u w:val="single"/>
        </w:rPr>
        <w:t>seria</w:t>
      </w:r>
      <w:r w:rsidR="002A52A9">
        <w:t>, no máximo,</w:t>
      </w:r>
      <w:r w:rsidR="0017306E">
        <w:t xml:space="preserve"> o </w:t>
      </w:r>
      <w:r w:rsidR="0017306E" w:rsidRPr="00E544F1">
        <w:rPr>
          <w:u w:val="single"/>
        </w:rPr>
        <w:t>motorista</w:t>
      </w:r>
      <w:r w:rsidR="000D2107">
        <w:t xml:space="preserve"> do grupo</w:t>
      </w:r>
      <w:r w:rsidR="004B40AC">
        <w:t xml:space="preserve">, de modo </w:t>
      </w:r>
      <w:r w:rsidR="00A13735">
        <w:t xml:space="preserve">a comprovar que ele </w:t>
      </w:r>
      <w:r w:rsidR="004B40AC" w:rsidRPr="000578F6">
        <w:rPr>
          <w:u w:val="single"/>
        </w:rPr>
        <w:t>não</w:t>
      </w:r>
      <w:r w:rsidR="004B40AC">
        <w:t xml:space="preserve"> </w:t>
      </w:r>
      <w:r w:rsidR="004B40AC" w:rsidRPr="000578F6">
        <w:rPr>
          <w:u w:val="single"/>
        </w:rPr>
        <w:t>estava</w:t>
      </w:r>
      <w:r w:rsidR="004B40AC">
        <w:t xml:space="preserve"> </w:t>
      </w:r>
      <w:r w:rsidR="004B40AC" w:rsidRPr="000578F6">
        <w:rPr>
          <w:u w:val="single"/>
        </w:rPr>
        <w:t>dentro</w:t>
      </w:r>
      <w:r w:rsidR="004B40AC">
        <w:t xml:space="preserve"> </w:t>
      </w:r>
      <w:r w:rsidR="004B40AC" w:rsidRPr="000578F6">
        <w:rPr>
          <w:u w:val="single"/>
        </w:rPr>
        <w:t>da</w:t>
      </w:r>
      <w:r w:rsidR="004B40AC">
        <w:t xml:space="preserve"> </w:t>
      </w:r>
      <w:r w:rsidR="004B40AC" w:rsidRPr="000578F6">
        <w:rPr>
          <w:u w:val="single"/>
        </w:rPr>
        <w:t>empresa</w:t>
      </w:r>
      <w:r w:rsidR="004B40AC">
        <w:t xml:space="preserve"> durante </w:t>
      </w:r>
      <w:r w:rsidR="00A13735">
        <w:t>a prática delitiva</w:t>
      </w:r>
      <w:r w:rsidR="00A36F72">
        <w:t>.</w:t>
      </w:r>
    </w:p>
    <w:p w14:paraId="3964F003" w14:textId="64929BDD" w:rsidR="00601798" w:rsidRDefault="00601798" w:rsidP="00254DA7">
      <w:pPr>
        <w:pStyle w:val="SemEspaamento"/>
      </w:pPr>
      <w:r>
        <w:t>Esse fato é corroborado</w:t>
      </w:r>
      <w:r w:rsidR="00615936">
        <w:t xml:space="preserve"> </w:t>
      </w:r>
      <w:r w:rsidR="00286639">
        <w:t xml:space="preserve">pelas filmagens </w:t>
      </w:r>
      <w:r w:rsidR="00615936">
        <w:t>da</w:t>
      </w:r>
      <w:r w:rsidR="00286639">
        <w:t>s câmeras de segurança da</w:t>
      </w:r>
      <w:r w:rsidR="00615936">
        <w:t xml:space="preserve"> empresa </w:t>
      </w:r>
      <w:proofErr w:type="spellStart"/>
      <w:r w:rsidR="00615936">
        <w:t>Orleplast</w:t>
      </w:r>
      <w:proofErr w:type="spellEnd"/>
      <w:r w:rsidR="00615936">
        <w:t xml:space="preserve"> </w:t>
      </w:r>
      <w:r w:rsidR="00286639">
        <w:t>que registraram o</w:t>
      </w:r>
      <w:r w:rsidR="00A13735">
        <w:t xml:space="preserve"> delito</w:t>
      </w:r>
      <w:r w:rsidR="00286639">
        <w:t xml:space="preserve"> </w:t>
      </w:r>
      <w:r w:rsidR="00286639" w:rsidRPr="00AB0537">
        <w:rPr>
          <w:sz w:val="20"/>
          <w:szCs w:val="18"/>
        </w:rPr>
        <w:t xml:space="preserve">(evento </w:t>
      </w:r>
      <w:r w:rsidR="00AB0537" w:rsidRPr="00AB0537">
        <w:rPr>
          <w:sz w:val="20"/>
          <w:szCs w:val="18"/>
        </w:rPr>
        <w:t>4, VÍDEO1 a VÍDEO11)</w:t>
      </w:r>
      <w:r w:rsidR="00424CC6">
        <w:t>,</w:t>
      </w:r>
      <w:r w:rsidR="00AB0537">
        <w:t xml:space="preserve"> </w:t>
      </w:r>
      <w:r w:rsidR="00615936">
        <w:t>juntad</w:t>
      </w:r>
      <w:r w:rsidR="0016624C">
        <w:t>a</w:t>
      </w:r>
      <w:r w:rsidR="00615936">
        <w:t>s aos autos,</w:t>
      </w:r>
      <w:r>
        <w:t xml:space="preserve"> </w:t>
      </w:r>
      <w:r w:rsidR="00424CC6">
        <w:t xml:space="preserve">e </w:t>
      </w:r>
      <w:r>
        <w:t>pela oitiva da testemunha José</w:t>
      </w:r>
      <w:r w:rsidR="00847BC0">
        <w:t xml:space="preserve"> Antônio Amábile</w:t>
      </w:r>
      <w:r w:rsidR="006C5CDB">
        <w:t xml:space="preserve">, Delegado de Polícia que </w:t>
      </w:r>
      <w:r w:rsidR="000D2107">
        <w:t xml:space="preserve">concluiu </w:t>
      </w:r>
      <w:r w:rsidR="006C5CDB">
        <w:t>o inquérito policial</w:t>
      </w:r>
      <w:r w:rsidR="00847BC0">
        <w:t xml:space="preserve">, </w:t>
      </w:r>
      <w:r w:rsidR="000D2107">
        <w:t xml:space="preserve">o qual </w:t>
      </w:r>
      <w:r w:rsidR="00645A17">
        <w:t xml:space="preserve">informou </w:t>
      </w:r>
      <w:r w:rsidR="00847BC0">
        <w:t>que os criminosos chegaram a pé</w:t>
      </w:r>
      <w:r w:rsidR="0016624C">
        <w:t xml:space="preserve"> no local em que ocorreu o delito</w:t>
      </w:r>
      <w:r w:rsidR="006C5CDB">
        <w:t xml:space="preserve"> </w:t>
      </w:r>
      <w:r w:rsidR="006C5CDB" w:rsidRPr="006119BE">
        <w:rPr>
          <w:sz w:val="20"/>
          <w:szCs w:val="18"/>
        </w:rPr>
        <w:t xml:space="preserve">(evento 99, VÍDEO8, </w:t>
      </w:r>
      <w:r w:rsidR="00962033" w:rsidRPr="006119BE">
        <w:rPr>
          <w:sz w:val="20"/>
          <w:szCs w:val="18"/>
        </w:rPr>
        <w:t>6m</w:t>
      </w:r>
      <w:r w:rsidR="006119BE" w:rsidRPr="006119BE">
        <w:rPr>
          <w:sz w:val="20"/>
          <w:szCs w:val="18"/>
        </w:rPr>
        <w:t>37s-6m43s</w:t>
      </w:r>
      <w:r w:rsidR="006C5CDB" w:rsidRPr="006119BE">
        <w:rPr>
          <w:sz w:val="20"/>
          <w:szCs w:val="18"/>
        </w:rPr>
        <w:t>)</w:t>
      </w:r>
      <w:r w:rsidR="00847BC0">
        <w:t>.</w:t>
      </w:r>
    </w:p>
    <w:p w14:paraId="649601A3" w14:textId="62E14B89" w:rsidR="00C0201D" w:rsidRDefault="00645A17" w:rsidP="00254DA7">
      <w:pPr>
        <w:pStyle w:val="SemEspaamento"/>
      </w:pPr>
      <w:r>
        <w:t>Desse modo</w:t>
      </w:r>
      <w:r w:rsidR="00A36F72">
        <w:t>,</w:t>
      </w:r>
      <w:r w:rsidR="0017306E">
        <w:t xml:space="preserve"> </w:t>
      </w:r>
      <w:r w:rsidR="00082A12">
        <w:rPr>
          <w:i/>
          <w:iCs/>
        </w:rPr>
        <w:t>ad argumentandum</w:t>
      </w:r>
      <w:r w:rsidR="00082A12">
        <w:t xml:space="preserve">, </w:t>
      </w:r>
      <w:r w:rsidR="00E92E9C">
        <w:t xml:space="preserve">como </w:t>
      </w:r>
      <w:r w:rsidR="003A5463">
        <w:t>Fernando não participou da ação criminosa</w:t>
      </w:r>
      <w:r w:rsidR="00082A12">
        <w:t xml:space="preserve"> propriamente dita</w:t>
      </w:r>
      <w:r w:rsidR="000578F6">
        <w:t xml:space="preserve"> e</w:t>
      </w:r>
      <w:r w:rsidR="00082A12">
        <w:t xml:space="preserve">, </w:t>
      </w:r>
      <w:r w:rsidR="003D0E74">
        <w:t>no pior dos cenários, então</w:t>
      </w:r>
      <w:r w:rsidR="00082A12">
        <w:t xml:space="preserve"> </w:t>
      </w:r>
      <w:r w:rsidR="000578F6">
        <w:t xml:space="preserve">teria </w:t>
      </w:r>
      <w:r w:rsidR="00345B0F">
        <w:t>apenas a intenção de</w:t>
      </w:r>
      <w:r w:rsidR="00C0201D">
        <w:t xml:space="preserve"> subtrair coisa alheia móvel mediante ameaça,</w:t>
      </w:r>
      <w:r w:rsidR="00345B0F">
        <w:t xml:space="preserve"> </w:t>
      </w:r>
      <w:r w:rsidR="000578F6">
        <w:t xml:space="preserve">logo, </w:t>
      </w:r>
      <w:r w:rsidR="003A5463">
        <w:t xml:space="preserve">não </w:t>
      </w:r>
      <w:r w:rsidR="000578F6">
        <w:t xml:space="preserve">compactuou </w:t>
      </w:r>
      <w:r w:rsidR="00A75E05">
        <w:t xml:space="preserve">com o </w:t>
      </w:r>
      <w:r w:rsidR="002A52A9">
        <w:t xml:space="preserve">porte ou </w:t>
      </w:r>
      <w:r w:rsidR="00A75E05">
        <w:t xml:space="preserve">uso de arma de fogo na empreitada </w:t>
      </w:r>
      <w:r w:rsidR="00C0201D">
        <w:t xml:space="preserve">nem se </w:t>
      </w:r>
      <w:r w:rsidR="000578F6">
        <w:t xml:space="preserve">alinhou </w:t>
      </w:r>
      <w:r w:rsidR="00C0201D">
        <w:t xml:space="preserve">com qualquer conduta </w:t>
      </w:r>
      <w:r w:rsidR="00082A12">
        <w:t xml:space="preserve">de outro agente </w:t>
      </w:r>
      <w:r w:rsidR="00C0201D">
        <w:t>que result</w:t>
      </w:r>
      <w:r w:rsidR="00082A12">
        <w:t>asse</w:t>
      </w:r>
      <w:r w:rsidR="00C0201D">
        <w:t xml:space="preserve"> em algum tipo de lesão, ainda mais de natureza grave</w:t>
      </w:r>
      <w:r w:rsidR="003A5463">
        <w:t>, o</w:t>
      </w:r>
      <w:r w:rsidR="00C0201D">
        <w:t>u morte.</w:t>
      </w:r>
    </w:p>
    <w:p w14:paraId="2E6800EF" w14:textId="4B6ED482" w:rsidR="0062224C" w:rsidRDefault="00C0201D" w:rsidP="002A52A9">
      <w:pPr>
        <w:pStyle w:val="SemEspaamento"/>
      </w:pPr>
      <w:r>
        <w:t xml:space="preserve">Isso </w:t>
      </w:r>
      <w:r w:rsidR="003A5463">
        <w:t xml:space="preserve">revela a </w:t>
      </w:r>
      <w:r w:rsidR="003106C3">
        <w:t>dissociação d</w:t>
      </w:r>
      <w:r w:rsidR="00E75902">
        <w:t xml:space="preserve">a </w:t>
      </w:r>
      <w:r w:rsidR="00A54BE1">
        <w:t xml:space="preserve">intenção de participação </w:t>
      </w:r>
      <w:r w:rsidR="00B07E69">
        <w:t xml:space="preserve">na conduta delitiva, ou seja, que o réu </w:t>
      </w:r>
      <w:r w:rsidR="000578F6">
        <w:t xml:space="preserve">teria aceitado </w:t>
      </w:r>
      <w:r w:rsidR="00B07E69">
        <w:t>participar de delito menos grave</w:t>
      </w:r>
      <w:r w:rsidR="002A52A9">
        <w:t xml:space="preserve"> </w:t>
      </w:r>
      <w:r w:rsidR="00504EA7">
        <w:t xml:space="preserve">e, nos termos do art. 29, §2º, do CP, na remota hipótese de condenação </w:t>
      </w:r>
      <w:r w:rsidR="00A75E05">
        <w:t xml:space="preserve">do acusado, </w:t>
      </w:r>
      <w:r w:rsidR="00504EA7">
        <w:t>deve ser</w:t>
      </w:r>
      <w:r w:rsidR="00A75E05">
        <w:t>-lhe</w:t>
      </w:r>
      <w:r w:rsidR="00504EA7">
        <w:t xml:space="preserve"> aplicada a pena do delito de roubo</w:t>
      </w:r>
      <w:r w:rsidR="002A52A9">
        <w:t>, que era o pretendido</w:t>
      </w:r>
      <w:r w:rsidR="00504EA7">
        <w:t xml:space="preserve">, afastando-se </w:t>
      </w:r>
      <w:r w:rsidR="007A20BB">
        <w:t>o sancionamento decor</w:t>
      </w:r>
      <w:r w:rsidR="0015219F">
        <w:t>r</w:t>
      </w:r>
      <w:r w:rsidR="007A20BB">
        <w:t xml:space="preserve">ente latrocínio tentado </w:t>
      </w:r>
      <w:r w:rsidR="007A20BB" w:rsidRPr="0015219F">
        <w:rPr>
          <w:sz w:val="20"/>
          <w:szCs w:val="18"/>
        </w:rPr>
        <w:t xml:space="preserve">(art. 157, §3º, </w:t>
      </w:r>
      <w:r w:rsidR="0015219F" w:rsidRPr="0015219F">
        <w:rPr>
          <w:sz w:val="20"/>
          <w:szCs w:val="18"/>
        </w:rPr>
        <w:t>I, do CP)</w:t>
      </w:r>
      <w:r w:rsidR="0062224C">
        <w:t>.</w:t>
      </w:r>
    </w:p>
    <w:p w14:paraId="244060C8" w14:textId="77777777" w:rsidR="00254DA7" w:rsidRDefault="00254DA7" w:rsidP="000578F6">
      <w:pPr>
        <w:pStyle w:val="SemEspaamento"/>
        <w:numPr>
          <w:ilvl w:val="0"/>
          <w:numId w:val="0"/>
        </w:numPr>
        <w:ind w:left="1701"/>
      </w:pPr>
    </w:p>
    <w:p w14:paraId="34874C89" w14:textId="0EF451E4" w:rsidR="000169F1" w:rsidRPr="00136102" w:rsidRDefault="00254DA7" w:rsidP="00446D51">
      <w:pPr>
        <w:pStyle w:val="Ttulo"/>
      </w:pPr>
      <w:r>
        <w:t xml:space="preserve">IV – </w:t>
      </w:r>
      <w:r w:rsidR="000169F1">
        <w:t xml:space="preserve">REQUERIMENTOS </w:t>
      </w:r>
    </w:p>
    <w:p w14:paraId="458FF2AB" w14:textId="77777777" w:rsidR="000169F1" w:rsidRPr="00136102" w:rsidRDefault="000169F1" w:rsidP="000578F6">
      <w:pPr>
        <w:pStyle w:val="SemEspaamento"/>
        <w:numPr>
          <w:ilvl w:val="0"/>
          <w:numId w:val="0"/>
        </w:numPr>
        <w:ind w:left="1701"/>
      </w:pPr>
    </w:p>
    <w:p w14:paraId="3E5D6E3A" w14:textId="445E910A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407C7A">
        <w:t>é esta para requerer</w:t>
      </w:r>
      <w:r w:rsidRPr="00136102">
        <w:t>:</w:t>
      </w:r>
    </w:p>
    <w:p w14:paraId="215A7453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62D520C" w14:textId="6B11475A" w:rsidR="000169F1" w:rsidRDefault="000578F6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absolvição do réu </w:t>
      </w:r>
      <w:r w:rsidR="00ED7F74">
        <w:t xml:space="preserve">em razão </w:t>
      </w:r>
      <w:r>
        <w:t xml:space="preserve">da inexistência de prova quanto à </w:t>
      </w:r>
      <w:r w:rsidR="00ED7F74">
        <w:t>participação de Fernando ou, ainda, pela inexistência certeza e de provas suficientes para a condenação</w:t>
      </w:r>
      <w:r>
        <w:t xml:space="preserve">, nos termos do art. </w:t>
      </w:r>
      <w:r w:rsidR="00AD49FC">
        <w:t>386, V</w:t>
      </w:r>
      <w:r w:rsidR="00ED7F74">
        <w:t xml:space="preserve"> e VII</w:t>
      </w:r>
      <w:r w:rsidR="00AD49FC">
        <w:t xml:space="preserve">, do CPP, </w:t>
      </w:r>
      <w:r w:rsidR="00ED7F74">
        <w:t>pel</w:t>
      </w:r>
      <w:r w:rsidR="00F25F0B">
        <w:t xml:space="preserve">os argumentos </w:t>
      </w:r>
      <w:r w:rsidR="00ED7F74">
        <w:t>expost</w:t>
      </w:r>
      <w:r w:rsidR="00F25F0B">
        <w:t>o</w:t>
      </w:r>
      <w:r w:rsidR="00ED7F74">
        <w:t>s no tópico II</w:t>
      </w:r>
      <w:r w:rsidR="000169F1">
        <w:t>;</w:t>
      </w:r>
    </w:p>
    <w:p w14:paraId="33B14B2F" w14:textId="5F1C1C14" w:rsidR="000169F1" w:rsidRDefault="00ED7F74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subsidiariamente, na remota hipótese de condenação do acusado, mesmo diante da evidente fragilidade do conjunto probatório, </w:t>
      </w:r>
      <w:r w:rsidR="00B7582A">
        <w:t>o reconhecimento da cooperação dolosamente distinta, com o consequente afastamento d</w:t>
      </w:r>
      <w:r w:rsidR="00B33509">
        <w:t xml:space="preserve">o sancionamento pelo delito previsto no art. 157, §3º, I, do CP </w:t>
      </w:r>
      <w:r w:rsidR="00B33509" w:rsidRPr="00385B53">
        <w:rPr>
          <w:sz w:val="20"/>
          <w:szCs w:val="18"/>
        </w:rPr>
        <w:t>(latrocínio tentado)</w:t>
      </w:r>
      <w:r w:rsidR="00B33509">
        <w:t xml:space="preserve">, em especial porque o réu nunca teve a intenção ou assumiu o risco de ferir </w:t>
      </w:r>
      <w:r w:rsidR="00385B53">
        <w:t>algum ofendido.</w:t>
      </w:r>
    </w:p>
    <w:p w14:paraId="7912806D" w14:textId="77777777" w:rsidR="000169F1" w:rsidRPr="001A192C" w:rsidRDefault="000169F1" w:rsidP="001A192C">
      <w:pPr>
        <w:pStyle w:val="Ttulo2"/>
        <w:rPr>
          <w:sz w:val="12"/>
          <w:szCs w:val="12"/>
        </w:rPr>
      </w:pPr>
    </w:p>
    <w:p w14:paraId="55D5D50D" w14:textId="5FEE2FE3" w:rsidR="0090226D" w:rsidRPr="00EC1F20" w:rsidRDefault="001A192C" w:rsidP="0090226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4FC780CB" w14:textId="77777777" w:rsidR="000169F1" w:rsidRDefault="000169F1" w:rsidP="001A192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A4D878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6113C93" w14:textId="39E77D89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E27DA">
        <w:rPr>
          <w:rFonts w:ascii="Arial" w:eastAsia="Calibri" w:hAnsi="Arial" w:cs="Times New Roman"/>
          <w:noProof/>
          <w:sz w:val="24"/>
          <w:szCs w:val="24"/>
        </w:rPr>
        <w:t>12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E4DAA1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4833AA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6CF92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49EE54B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ECF5AD1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23DBE556" w14:textId="77777777" w:rsidR="000169F1" w:rsidRDefault="000169F1" w:rsidP="000169F1"/>
    <w:p w14:paraId="45F9CCD0" w14:textId="77777777" w:rsidR="000169F1" w:rsidRPr="00377A2E" w:rsidRDefault="000169F1" w:rsidP="000169F1"/>
    <w:p w14:paraId="1B3326B9" w14:textId="77777777" w:rsidR="00131BEB" w:rsidRDefault="00131BEB" w:rsidP="000169F1"/>
    <w:p w14:paraId="506124E4" w14:textId="182C5921" w:rsidR="0024180F" w:rsidRPr="000169F1" w:rsidRDefault="0024180F" w:rsidP="00A30710">
      <w:pPr>
        <w:autoSpaceDE w:val="0"/>
        <w:autoSpaceDN w:val="0"/>
        <w:adjustRightInd w:val="0"/>
        <w:spacing w:after="0" w:line="240" w:lineRule="auto"/>
        <w:jc w:val="both"/>
      </w:pPr>
    </w:p>
    <w:sectPr w:rsidR="0024180F" w:rsidRPr="000169F1" w:rsidSect="0078300E">
      <w:headerReference w:type="default" r:id="rId14"/>
      <w:footerReference w:type="default" r:id="rId15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970C4" w14:textId="77777777" w:rsidR="007004C5" w:rsidRDefault="007004C5" w:rsidP="00943258">
      <w:pPr>
        <w:spacing w:after="0" w:line="240" w:lineRule="auto"/>
      </w:pPr>
      <w:r>
        <w:separator/>
      </w:r>
    </w:p>
  </w:endnote>
  <w:endnote w:type="continuationSeparator" w:id="0">
    <w:p w14:paraId="6749A058" w14:textId="77777777" w:rsidR="007004C5" w:rsidRDefault="007004C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B1608E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550FE32" wp14:editId="4F34A6C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72591174" name="Imagem 17725911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75F88B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28452" w14:textId="77777777" w:rsidR="007004C5" w:rsidRDefault="007004C5" w:rsidP="00943258">
      <w:pPr>
        <w:spacing w:after="0" w:line="240" w:lineRule="auto"/>
      </w:pPr>
      <w:r>
        <w:separator/>
      </w:r>
    </w:p>
  </w:footnote>
  <w:footnote w:type="continuationSeparator" w:id="0">
    <w:p w14:paraId="298E9181" w14:textId="77777777" w:rsidR="007004C5" w:rsidRDefault="007004C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3C4A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1398472" wp14:editId="469B0D1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28131039" name="Imagem 192813103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DCB32A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763D6C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C32CE5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E0A7992"/>
    <w:multiLevelType w:val="hybridMultilevel"/>
    <w:tmpl w:val="3CC6C1CA"/>
    <w:lvl w:ilvl="0" w:tplc="860CF9A2">
      <w:start w:val="1"/>
      <w:numFmt w:val="decimal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79767B16"/>
    <w:multiLevelType w:val="hybridMultilevel"/>
    <w:tmpl w:val="5C28DB42"/>
    <w:lvl w:ilvl="0" w:tplc="D4BA801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268392561">
    <w:abstractNumId w:val="0"/>
    <w:lvlOverride w:ilvl="0">
      <w:startOverride w:val="1"/>
    </w:lvlOverride>
  </w:num>
  <w:num w:numId="5" w16cid:durableId="1995134513">
    <w:abstractNumId w:val="0"/>
    <w:lvlOverride w:ilvl="0">
      <w:startOverride w:val="1"/>
    </w:lvlOverride>
  </w:num>
  <w:num w:numId="6" w16cid:durableId="553782982">
    <w:abstractNumId w:val="3"/>
  </w:num>
  <w:num w:numId="7" w16cid:durableId="399716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6C"/>
    <w:rsid w:val="00000141"/>
    <w:rsid w:val="000001B0"/>
    <w:rsid w:val="00002005"/>
    <w:rsid w:val="00002488"/>
    <w:rsid w:val="00003F31"/>
    <w:rsid w:val="00005A46"/>
    <w:rsid w:val="00011333"/>
    <w:rsid w:val="00016614"/>
    <w:rsid w:val="000169F1"/>
    <w:rsid w:val="00017BCA"/>
    <w:rsid w:val="000222A5"/>
    <w:rsid w:val="000223E1"/>
    <w:rsid w:val="000250F8"/>
    <w:rsid w:val="0003037E"/>
    <w:rsid w:val="0003072F"/>
    <w:rsid w:val="00034972"/>
    <w:rsid w:val="00041A2D"/>
    <w:rsid w:val="0004298B"/>
    <w:rsid w:val="0005341C"/>
    <w:rsid w:val="000539E1"/>
    <w:rsid w:val="00054333"/>
    <w:rsid w:val="000561CC"/>
    <w:rsid w:val="00056364"/>
    <w:rsid w:val="0005699A"/>
    <w:rsid w:val="000578F6"/>
    <w:rsid w:val="00060F1E"/>
    <w:rsid w:val="00062098"/>
    <w:rsid w:val="00065469"/>
    <w:rsid w:val="00072DF4"/>
    <w:rsid w:val="000752C3"/>
    <w:rsid w:val="000763A3"/>
    <w:rsid w:val="0007715D"/>
    <w:rsid w:val="00080E54"/>
    <w:rsid w:val="00082A12"/>
    <w:rsid w:val="0008528B"/>
    <w:rsid w:val="000877D5"/>
    <w:rsid w:val="00097661"/>
    <w:rsid w:val="000A2EE7"/>
    <w:rsid w:val="000A52DF"/>
    <w:rsid w:val="000A6614"/>
    <w:rsid w:val="000B075F"/>
    <w:rsid w:val="000B0A4C"/>
    <w:rsid w:val="000B20E6"/>
    <w:rsid w:val="000B7083"/>
    <w:rsid w:val="000C59CF"/>
    <w:rsid w:val="000C6FA6"/>
    <w:rsid w:val="000D2107"/>
    <w:rsid w:val="000D228C"/>
    <w:rsid w:val="000D57B5"/>
    <w:rsid w:val="000D735F"/>
    <w:rsid w:val="000E7913"/>
    <w:rsid w:val="000F46E9"/>
    <w:rsid w:val="0010057F"/>
    <w:rsid w:val="00100AB1"/>
    <w:rsid w:val="00105A66"/>
    <w:rsid w:val="00106B0D"/>
    <w:rsid w:val="00115FF2"/>
    <w:rsid w:val="00116A77"/>
    <w:rsid w:val="001212A8"/>
    <w:rsid w:val="00123F5E"/>
    <w:rsid w:val="00126FEE"/>
    <w:rsid w:val="00127949"/>
    <w:rsid w:val="00131BEB"/>
    <w:rsid w:val="00132B84"/>
    <w:rsid w:val="001331F7"/>
    <w:rsid w:val="00135223"/>
    <w:rsid w:val="00140120"/>
    <w:rsid w:val="001410E4"/>
    <w:rsid w:val="001426BE"/>
    <w:rsid w:val="00145609"/>
    <w:rsid w:val="0015033A"/>
    <w:rsid w:val="00151A98"/>
    <w:rsid w:val="0015219F"/>
    <w:rsid w:val="00163E07"/>
    <w:rsid w:val="0016624C"/>
    <w:rsid w:val="001667B0"/>
    <w:rsid w:val="00166C24"/>
    <w:rsid w:val="00167456"/>
    <w:rsid w:val="0017306E"/>
    <w:rsid w:val="0017408F"/>
    <w:rsid w:val="001761C0"/>
    <w:rsid w:val="00183BE2"/>
    <w:rsid w:val="00184AA3"/>
    <w:rsid w:val="001857DA"/>
    <w:rsid w:val="00186374"/>
    <w:rsid w:val="0018660D"/>
    <w:rsid w:val="001A192C"/>
    <w:rsid w:val="001B0F32"/>
    <w:rsid w:val="001B2B98"/>
    <w:rsid w:val="001B2E75"/>
    <w:rsid w:val="001B5CAC"/>
    <w:rsid w:val="001B7F1D"/>
    <w:rsid w:val="001C01BE"/>
    <w:rsid w:val="001C497C"/>
    <w:rsid w:val="001D020B"/>
    <w:rsid w:val="001D4118"/>
    <w:rsid w:val="001D5A33"/>
    <w:rsid w:val="001D6F6D"/>
    <w:rsid w:val="001E588E"/>
    <w:rsid w:val="001E5A79"/>
    <w:rsid w:val="001F2572"/>
    <w:rsid w:val="001F4A22"/>
    <w:rsid w:val="00201F45"/>
    <w:rsid w:val="0020355D"/>
    <w:rsid w:val="00206161"/>
    <w:rsid w:val="0020775F"/>
    <w:rsid w:val="00207BE4"/>
    <w:rsid w:val="00212171"/>
    <w:rsid w:val="00212797"/>
    <w:rsid w:val="00214E09"/>
    <w:rsid w:val="00216DB8"/>
    <w:rsid w:val="00217805"/>
    <w:rsid w:val="002218D0"/>
    <w:rsid w:val="00221D0A"/>
    <w:rsid w:val="00222C7E"/>
    <w:rsid w:val="00224BD4"/>
    <w:rsid w:val="002254E4"/>
    <w:rsid w:val="00226805"/>
    <w:rsid w:val="00226B65"/>
    <w:rsid w:val="00227225"/>
    <w:rsid w:val="0023615F"/>
    <w:rsid w:val="00236957"/>
    <w:rsid w:val="00236A29"/>
    <w:rsid w:val="00236B31"/>
    <w:rsid w:val="0023740D"/>
    <w:rsid w:val="00240018"/>
    <w:rsid w:val="0024180F"/>
    <w:rsid w:val="00241F1E"/>
    <w:rsid w:val="00243066"/>
    <w:rsid w:val="00254DA7"/>
    <w:rsid w:val="0025742A"/>
    <w:rsid w:val="00260B4B"/>
    <w:rsid w:val="002611A0"/>
    <w:rsid w:val="00272BFB"/>
    <w:rsid w:val="002731BA"/>
    <w:rsid w:val="002832AA"/>
    <w:rsid w:val="002839AD"/>
    <w:rsid w:val="00286639"/>
    <w:rsid w:val="002901A3"/>
    <w:rsid w:val="00291F6C"/>
    <w:rsid w:val="0029373E"/>
    <w:rsid w:val="002A0667"/>
    <w:rsid w:val="002A35F1"/>
    <w:rsid w:val="002A52A9"/>
    <w:rsid w:val="002A6DC2"/>
    <w:rsid w:val="002A7120"/>
    <w:rsid w:val="002B28A2"/>
    <w:rsid w:val="002B5EC0"/>
    <w:rsid w:val="002D2311"/>
    <w:rsid w:val="002E1C3B"/>
    <w:rsid w:val="002E6B5B"/>
    <w:rsid w:val="002F1371"/>
    <w:rsid w:val="002F1476"/>
    <w:rsid w:val="002F63CC"/>
    <w:rsid w:val="002F6B5B"/>
    <w:rsid w:val="002F6BB3"/>
    <w:rsid w:val="002F73CD"/>
    <w:rsid w:val="0030101D"/>
    <w:rsid w:val="003052D8"/>
    <w:rsid w:val="00306640"/>
    <w:rsid w:val="003106C3"/>
    <w:rsid w:val="00315FBB"/>
    <w:rsid w:val="0032634A"/>
    <w:rsid w:val="00332431"/>
    <w:rsid w:val="00333559"/>
    <w:rsid w:val="00333620"/>
    <w:rsid w:val="0033573F"/>
    <w:rsid w:val="003361EB"/>
    <w:rsid w:val="00345B0F"/>
    <w:rsid w:val="003511CA"/>
    <w:rsid w:val="003516D4"/>
    <w:rsid w:val="00351FCE"/>
    <w:rsid w:val="00354668"/>
    <w:rsid w:val="0035531A"/>
    <w:rsid w:val="003663E3"/>
    <w:rsid w:val="003707B0"/>
    <w:rsid w:val="0037405D"/>
    <w:rsid w:val="00376D39"/>
    <w:rsid w:val="00377A2E"/>
    <w:rsid w:val="003801CD"/>
    <w:rsid w:val="00381D39"/>
    <w:rsid w:val="00385B53"/>
    <w:rsid w:val="0038682D"/>
    <w:rsid w:val="003869D3"/>
    <w:rsid w:val="003920A3"/>
    <w:rsid w:val="00393F87"/>
    <w:rsid w:val="00396418"/>
    <w:rsid w:val="003973A9"/>
    <w:rsid w:val="003A1B4C"/>
    <w:rsid w:val="003A5463"/>
    <w:rsid w:val="003B0B68"/>
    <w:rsid w:val="003B103F"/>
    <w:rsid w:val="003B3052"/>
    <w:rsid w:val="003C2790"/>
    <w:rsid w:val="003C34EF"/>
    <w:rsid w:val="003C4537"/>
    <w:rsid w:val="003C6707"/>
    <w:rsid w:val="003D0557"/>
    <w:rsid w:val="003D0E74"/>
    <w:rsid w:val="003D5E65"/>
    <w:rsid w:val="003E0A0C"/>
    <w:rsid w:val="003E0B33"/>
    <w:rsid w:val="003E0EC4"/>
    <w:rsid w:val="003E1112"/>
    <w:rsid w:val="003E46B9"/>
    <w:rsid w:val="003F1E2B"/>
    <w:rsid w:val="003F580D"/>
    <w:rsid w:val="003F58CF"/>
    <w:rsid w:val="003F6514"/>
    <w:rsid w:val="00400043"/>
    <w:rsid w:val="00402D08"/>
    <w:rsid w:val="00406FEF"/>
    <w:rsid w:val="00407976"/>
    <w:rsid w:val="00407C7A"/>
    <w:rsid w:val="00410A79"/>
    <w:rsid w:val="004117C7"/>
    <w:rsid w:val="0041283D"/>
    <w:rsid w:val="0041298D"/>
    <w:rsid w:val="00414096"/>
    <w:rsid w:val="00416E0E"/>
    <w:rsid w:val="00424CC6"/>
    <w:rsid w:val="004279B2"/>
    <w:rsid w:val="004402C5"/>
    <w:rsid w:val="00440771"/>
    <w:rsid w:val="00441005"/>
    <w:rsid w:val="004414E4"/>
    <w:rsid w:val="00446D51"/>
    <w:rsid w:val="00447DD1"/>
    <w:rsid w:val="00452D1B"/>
    <w:rsid w:val="00463D97"/>
    <w:rsid w:val="0047020F"/>
    <w:rsid w:val="00473396"/>
    <w:rsid w:val="00473D81"/>
    <w:rsid w:val="00475884"/>
    <w:rsid w:val="00476391"/>
    <w:rsid w:val="004825FC"/>
    <w:rsid w:val="00485C62"/>
    <w:rsid w:val="00487E98"/>
    <w:rsid w:val="00493098"/>
    <w:rsid w:val="00493138"/>
    <w:rsid w:val="004949AD"/>
    <w:rsid w:val="004A12B3"/>
    <w:rsid w:val="004A3EF9"/>
    <w:rsid w:val="004A5647"/>
    <w:rsid w:val="004A7D0B"/>
    <w:rsid w:val="004B0A52"/>
    <w:rsid w:val="004B2679"/>
    <w:rsid w:val="004B3B0B"/>
    <w:rsid w:val="004B40AC"/>
    <w:rsid w:val="004B75F4"/>
    <w:rsid w:val="004C07C9"/>
    <w:rsid w:val="004C31B4"/>
    <w:rsid w:val="004D0487"/>
    <w:rsid w:val="004D3FDC"/>
    <w:rsid w:val="004D67AC"/>
    <w:rsid w:val="004F0D46"/>
    <w:rsid w:val="004F2B78"/>
    <w:rsid w:val="004F2FCF"/>
    <w:rsid w:val="004F384D"/>
    <w:rsid w:val="004F768B"/>
    <w:rsid w:val="005013F8"/>
    <w:rsid w:val="00501A18"/>
    <w:rsid w:val="00502935"/>
    <w:rsid w:val="00504EA7"/>
    <w:rsid w:val="00506D00"/>
    <w:rsid w:val="00511575"/>
    <w:rsid w:val="0051536D"/>
    <w:rsid w:val="0051629C"/>
    <w:rsid w:val="00516770"/>
    <w:rsid w:val="00520BC8"/>
    <w:rsid w:val="0052632B"/>
    <w:rsid w:val="005321DA"/>
    <w:rsid w:val="00533CEB"/>
    <w:rsid w:val="005439BF"/>
    <w:rsid w:val="00544430"/>
    <w:rsid w:val="0054686C"/>
    <w:rsid w:val="00546CE1"/>
    <w:rsid w:val="00556CC3"/>
    <w:rsid w:val="005601A1"/>
    <w:rsid w:val="00561C71"/>
    <w:rsid w:val="00562291"/>
    <w:rsid w:val="005636C0"/>
    <w:rsid w:val="005637D7"/>
    <w:rsid w:val="00566B43"/>
    <w:rsid w:val="00572107"/>
    <w:rsid w:val="005730E5"/>
    <w:rsid w:val="00577122"/>
    <w:rsid w:val="00581163"/>
    <w:rsid w:val="00582721"/>
    <w:rsid w:val="00583ABF"/>
    <w:rsid w:val="0059125D"/>
    <w:rsid w:val="0059504A"/>
    <w:rsid w:val="005A3060"/>
    <w:rsid w:val="005B2C4B"/>
    <w:rsid w:val="005B4DDD"/>
    <w:rsid w:val="005B67EA"/>
    <w:rsid w:val="005B7B90"/>
    <w:rsid w:val="005D1061"/>
    <w:rsid w:val="005D1D97"/>
    <w:rsid w:val="005D2C98"/>
    <w:rsid w:val="005D2F65"/>
    <w:rsid w:val="005E0DCD"/>
    <w:rsid w:val="005E2BAD"/>
    <w:rsid w:val="005E58E2"/>
    <w:rsid w:val="005E7E3C"/>
    <w:rsid w:val="00600070"/>
    <w:rsid w:val="00601798"/>
    <w:rsid w:val="00604293"/>
    <w:rsid w:val="0060664B"/>
    <w:rsid w:val="00610030"/>
    <w:rsid w:val="00611151"/>
    <w:rsid w:val="006119BE"/>
    <w:rsid w:val="00615936"/>
    <w:rsid w:val="00617678"/>
    <w:rsid w:val="00622094"/>
    <w:rsid w:val="0062224C"/>
    <w:rsid w:val="00622670"/>
    <w:rsid w:val="00630EAC"/>
    <w:rsid w:val="00632254"/>
    <w:rsid w:val="00632FEF"/>
    <w:rsid w:val="006333DE"/>
    <w:rsid w:val="00634B35"/>
    <w:rsid w:val="00635A75"/>
    <w:rsid w:val="00635B18"/>
    <w:rsid w:val="00645A17"/>
    <w:rsid w:val="00651A9E"/>
    <w:rsid w:val="00652A31"/>
    <w:rsid w:val="00655EF7"/>
    <w:rsid w:val="006578B9"/>
    <w:rsid w:val="00657CE9"/>
    <w:rsid w:val="00663761"/>
    <w:rsid w:val="006645C8"/>
    <w:rsid w:val="00671B4D"/>
    <w:rsid w:val="00671F1A"/>
    <w:rsid w:val="00673228"/>
    <w:rsid w:val="00675BCF"/>
    <w:rsid w:val="00677656"/>
    <w:rsid w:val="00677E11"/>
    <w:rsid w:val="00680682"/>
    <w:rsid w:val="00693F8B"/>
    <w:rsid w:val="00696295"/>
    <w:rsid w:val="006A377F"/>
    <w:rsid w:val="006A37E7"/>
    <w:rsid w:val="006A60D4"/>
    <w:rsid w:val="006B1C4B"/>
    <w:rsid w:val="006B2A08"/>
    <w:rsid w:val="006B54A1"/>
    <w:rsid w:val="006B58A4"/>
    <w:rsid w:val="006B62A2"/>
    <w:rsid w:val="006B7F77"/>
    <w:rsid w:val="006C0DFC"/>
    <w:rsid w:val="006C2530"/>
    <w:rsid w:val="006C5CDB"/>
    <w:rsid w:val="006D0884"/>
    <w:rsid w:val="006D0AAA"/>
    <w:rsid w:val="006D18F4"/>
    <w:rsid w:val="006D30BB"/>
    <w:rsid w:val="006D3C60"/>
    <w:rsid w:val="006E31BB"/>
    <w:rsid w:val="006E4A24"/>
    <w:rsid w:val="006E7EBF"/>
    <w:rsid w:val="006F3368"/>
    <w:rsid w:val="006F5F5E"/>
    <w:rsid w:val="007004C5"/>
    <w:rsid w:val="00711CB5"/>
    <w:rsid w:val="0071306B"/>
    <w:rsid w:val="007155B3"/>
    <w:rsid w:val="00715CA7"/>
    <w:rsid w:val="007208EE"/>
    <w:rsid w:val="007225CE"/>
    <w:rsid w:val="00722DF5"/>
    <w:rsid w:val="00727A13"/>
    <w:rsid w:val="00734282"/>
    <w:rsid w:val="0074027F"/>
    <w:rsid w:val="007435FA"/>
    <w:rsid w:val="00746248"/>
    <w:rsid w:val="00753B4A"/>
    <w:rsid w:val="007571BC"/>
    <w:rsid w:val="00762392"/>
    <w:rsid w:val="00762A97"/>
    <w:rsid w:val="00764AE2"/>
    <w:rsid w:val="0077303D"/>
    <w:rsid w:val="007742D8"/>
    <w:rsid w:val="00774797"/>
    <w:rsid w:val="00775517"/>
    <w:rsid w:val="00776883"/>
    <w:rsid w:val="00780F84"/>
    <w:rsid w:val="0078300E"/>
    <w:rsid w:val="00783612"/>
    <w:rsid w:val="00783D7E"/>
    <w:rsid w:val="007858C7"/>
    <w:rsid w:val="00787E45"/>
    <w:rsid w:val="00795616"/>
    <w:rsid w:val="00795735"/>
    <w:rsid w:val="007963D4"/>
    <w:rsid w:val="00797900"/>
    <w:rsid w:val="007A0746"/>
    <w:rsid w:val="007A1D53"/>
    <w:rsid w:val="007A20BB"/>
    <w:rsid w:val="007A7D9E"/>
    <w:rsid w:val="007B77F8"/>
    <w:rsid w:val="007B7AAB"/>
    <w:rsid w:val="007C36DB"/>
    <w:rsid w:val="007C4526"/>
    <w:rsid w:val="007D4E07"/>
    <w:rsid w:val="007D4FF4"/>
    <w:rsid w:val="007E0657"/>
    <w:rsid w:val="007F16B8"/>
    <w:rsid w:val="007F17D9"/>
    <w:rsid w:val="007F1BB8"/>
    <w:rsid w:val="007F1DA5"/>
    <w:rsid w:val="007F5993"/>
    <w:rsid w:val="007F771E"/>
    <w:rsid w:val="008004FD"/>
    <w:rsid w:val="00800572"/>
    <w:rsid w:val="00800A91"/>
    <w:rsid w:val="00801E05"/>
    <w:rsid w:val="00807FBD"/>
    <w:rsid w:val="00810BB2"/>
    <w:rsid w:val="00810D34"/>
    <w:rsid w:val="00811A39"/>
    <w:rsid w:val="00812CB4"/>
    <w:rsid w:val="008134B8"/>
    <w:rsid w:val="00814A1F"/>
    <w:rsid w:val="00821991"/>
    <w:rsid w:val="00823A51"/>
    <w:rsid w:val="00826CB0"/>
    <w:rsid w:val="008339CC"/>
    <w:rsid w:val="00833DB3"/>
    <w:rsid w:val="00844F8E"/>
    <w:rsid w:val="00846974"/>
    <w:rsid w:val="00847BC0"/>
    <w:rsid w:val="00852526"/>
    <w:rsid w:val="00853454"/>
    <w:rsid w:val="008559E0"/>
    <w:rsid w:val="00857C7B"/>
    <w:rsid w:val="008622D5"/>
    <w:rsid w:val="00862A09"/>
    <w:rsid w:val="0086359B"/>
    <w:rsid w:val="00863F90"/>
    <w:rsid w:val="0086464E"/>
    <w:rsid w:val="00864DD3"/>
    <w:rsid w:val="00865654"/>
    <w:rsid w:val="00865D1E"/>
    <w:rsid w:val="00866307"/>
    <w:rsid w:val="008665E0"/>
    <w:rsid w:val="0086790F"/>
    <w:rsid w:val="00872A3B"/>
    <w:rsid w:val="0087539A"/>
    <w:rsid w:val="0087572E"/>
    <w:rsid w:val="008771F6"/>
    <w:rsid w:val="00883648"/>
    <w:rsid w:val="0089515A"/>
    <w:rsid w:val="008959B8"/>
    <w:rsid w:val="00895F33"/>
    <w:rsid w:val="008A0012"/>
    <w:rsid w:val="008A2458"/>
    <w:rsid w:val="008A2B71"/>
    <w:rsid w:val="008A4BDD"/>
    <w:rsid w:val="008A5AD9"/>
    <w:rsid w:val="008A63DE"/>
    <w:rsid w:val="008A7028"/>
    <w:rsid w:val="008B558C"/>
    <w:rsid w:val="008C2281"/>
    <w:rsid w:val="008C4316"/>
    <w:rsid w:val="008D0B4B"/>
    <w:rsid w:val="008D307A"/>
    <w:rsid w:val="008D53DF"/>
    <w:rsid w:val="008D6906"/>
    <w:rsid w:val="008D7CE9"/>
    <w:rsid w:val="008E13CC"/>
    <w:rsid w:val="008E31FF"/>
    <w:rsid w:val="008E377D"/>
    <w:rsid w:val="008E4A63"/>
    <w:rsid w:val="008E4FED"/>
    <w:rsid w:val="008E5FB1"/>
    <w:rsid w:val="008E73C5"/>
    <w:rsid w:val="008F0544"/>
    <w:rsid w:val="008F2218"/>
    <w:rsid w:val="008F2909"/>
    <w:rsid w:val="008F421E"/>
    <w:rsid w:val="008F4CC5"/>
    <w:rsid w:val="008F539D"/>
    <w:rsid w:val="008F53CE"/>
    <w:rsid w:val="008F60F8"/>
    <w:rsid w:val="008F7B29"/>
    <w:rsid w:val="009021ED"/>
    <w:rsid w:val="0090226D"/>
    <w:rsid w:val="00905691"/>
    <w:rsid w:val="0090601C"/>
    <w:rsid w:val="00906C53"/>
    <w:rsid w:val="00907479"/>
    <w:rsid w:val="00911012"/>
    <w:rsid w:val="009231E4"/>
    <w:rsid w:val="00923970"/>
    <w:rsid w:val="00924163"/>
    <w:rsid w:val="0092471C"/>
    <w:rsid w:val="00926018"/>
    <w:rsid w:val="00926CA9"/>
    <w:rsid w:val="00932E46"/>
    <w:rsid w:val="00935FE6"/>
    <w:rsid w:val="009363E5"/>
    <w:rsid w:val="00943258"/>
    <w:rsid w:val="00946111"/>
    <w:rsid w:val="0095163E"/>
    <w:rsid w:val="00962033"/>
    <w:rsid w:val="009643BF"/>
    <w:rsid w:val="00972F59"/>
    <w:rsid w:val="00975128"/>
    <w:rsid w:val="00982CCE"/>
    <w:rsid w:val="00991BAF"/>
    <w:rsid w:val="009921E0"/>
    <w:rsid w:val="009971F7"/>
    <w:rsid w:val="009A7302"/>
    <w:rsid w:val="009A7A48"/>
    <w:rsid w:val="009B0016"/>
    <w:rsid w:val="009B0D76"/>
    <w:rsid w:val="009B3A56"/>
    <w:rsid w:val="009C04DC"/>
    <w:rsid w:val="009C393D"/>
    <w:rsid w:val="009C67DA"/>
    <w:rsid w:val="009D7B0C"/>
    <w:rsid w:val="009D7BB7"/>
    <w:rsid w:val="009E25DC"/>
    <w:rsid w:val="009E27DA"/>
    <w:rsid w:val="009E302B"/>
    <w:rsid w:val="009E748F"/>
    <w:rsid w:val="009E79FA"/>
    <w:rsid w:val="009F1605"/>
    <w:rsid w:val="009F1D20"/>
    <w:rsid w:val="009F34ED"/>
    <w:rsid w:val="009F7A32"/>
    <w:rsid w:val="00A01B08"/>
    <w:rsid w:val="00A026E0"/>
    <w:rsid w:val="00A039D0"/>
    <w:rsid w:val="00A049FC"/>
    <w:rsid w:val="00A05B17"/>
    <w:rsid w:val="00A077B7"/>
    <w:rsid w:val="00A105C5"/>
    <w:rsid w:val="00A13735"/>
    <w:rsid w:val="00A13832"/>
    <w:rsid w:val="00A15FB4"/>
    <w:rsid w:val="00A1754B"/>
    <w:rsid w:val="00A17DB5"/>
    <w:rsid w:val="00A23A7D"/>
    <w:rsid w:val="00A23B26"/>
    <w:rsid w:val="00A24B52"/>
    <w:rsid w:val="00A30710"/>
    <w:rsid w:val="00A35052"/>
    <w:rsid w:val="00A36F72"/>
    <w:rsid w:val="00A418DC"/>
    <w:rsid w:val="00A43924"/>
    <w:rsid w:val="00A45974"/>
    <w:rsid w:val="00A47589"/>
    <w:rsid w:val="00A53499"/>
    <w:rsid w:val="00A54BE1"/>
    <w:rsid w:val="00A567C4"/>
    <w:rsid w:val="00A5704E"/>
    <w:rsid w:val="00A574F0"/>
    <w:rsid w:val="00A61DB1"/>
    <w:rsid w:val="00A61DF3"/>
    <w:rsid w:val="00A628CB"/>
    <w:rsid w:val="00A65911"/>
    <w:rsid w:val="00A6605E"/>
    <w:rsid w:val="00A707C2"/>
    <w:rsid w:val="00A719AD"/>
    <w:rsid w:val="00A72502"/>
    <w:rsid w:val="00A75E05"/>
    <w:rsid w:val="00A76848"/>
    <w:rsid w:val="00A91986"/>
    <w:rsid w:val="00A9364B"/>
    <w:rsid w:val="00A93E2D"/>
    <w:rsid w:val="00A970C7"/>
    <w:rsid w:val="00AA59C6"/>
    <w:rsid w:val="00AB0537"/>
    <w:rsid w:val="00AB4782"/>
    <w:rsid w:val="00AD1F90"/>
    <w:rsid w:val="00AD3E33"/>
    <w:rsid w:val="00AD49FC"/>
    <w:rsid w:val="00AD6671"/>
    <w:rsid w:val="00AE66D7"/>
    <w:rsid w:val="00AE7721"/>
    <w:rsid w:val="00AF101A"/>
    <w:rsid w:val="00AF3D7D"/>
    <w:rsid w:val="00AF4A0E"/>
    <w:rsid w:val="00AF5941"/>
    <w:rsid w:val="00B0113E"/>
    <w:rsid w:val="00B01596"/>
    <w:rsid w:val="00B01F36"/>
    <w:rsid w:val="00B026DE"/>
    <w:rsid w:val="00B02764"/>
    <w:rsid w:val="00B03DD5"/>
    <w:rsid w:val="00B07E69"/>
    <w:rsid w:val="00B13815"/>
    <w:rsid w:val="00B141E6"/>
    <w:rsid w:val="00B145C8"/>
    <w:rsid w:val="00B14A81"/>
    <w:rsid w:val="00B21189"/>
    <w:rsid w:val="00B23654"/>
    <w:rsid w:val="00B246B1"/>
    <w:rsid w:val="00B246B8"/>
    <w:rsid w:val="00B31ACD"/>
    <w:rsid w:val="00B33509"/>
    <w:rsid w:val="00B345E7"/>
    <w:rsid w:val="00B3719F"/>
    <w:rsid w:val="00B42069"/>
    <w:rsid w:val="00B44E35"/>
    <w:rsid w:val="00B45A93"/>
    <w:rsid w:val="00B47444"/>
    <w:rsid w:val="00B47BF9"/>
    <w:rsid w:val="00B556B0"/>
    <w:rsid w:val="00B631AE"/>
    <w:rsid w:val="00B6363E"/>
    <w:rsid w:val="00B63856"/>
    <w:rsid w:val="00B66AF8"/>
    <w:rsid w:val="00B70458"/>
    <w:rsid w:val="00B70904"/>
    <w:rsid w:val="00B71DC9"/>
    <w:rsid w:val="00B7391D"/>
    <w:rsid w:val="00B7474E"/>
    <w:rsid w:val="00B7582A"/>
    <w:rsid w:val="00B774E7"/>
    <w:rsid w:val="00B80BE5"/>
    <w:rsid w:val="00B81F93"/>
    <w:rsid w:val="00B8302A"/>
    <w:rsid w:val="00B85201"/>
    <w:rsid w:val="00B86834"/>
    <w:rsid w:val="00B87205"/>
    <w:rsid w:val="00B872A9"/>
    <w:rsid w:val="00B90681"/>
    <w:rsid w:val="00B94083"/>
    <w:rsid w:val="00B9511E"/>
    <w:rsid w:val="00B9533D"/>
    <w:rsid w:val="00BA2544"/>
    <w:rsid w:val="00BA2B3C"/>
    <w:rsid w:val="00BA30F7"/>
    <w:rsid w:val="00BA5E90"/>
    <w:rsid w:val="00BB074D"/>
    <w:rsid w:val="00BB1AF9"/>
    <w:rsid w:val="00BB4226"/>
    <w:rsid w:val="00BB64E9"/>
    <w:rsid w:val="00BB6EC1"/>
    <w:rsid w:val="00BB7052"/>
    <w:rsid w:val="00BC18D4"/>
    <w:rsid w:val="00BC1A0C"/>
    <w:rsid w:val="00BC7D8D"/>
    <w:rsid w:val="00BD00CF"/>
    <w:rsid w:val="00BD02AF"/>
    <w:rsid w:val="00BD0F2E"/>
    <w:rsid w:val="00BD1152"/>
    <w:rsid w:val="00BD32DB"/>
    <w:rsid w:val="00BD5363"/>
    <w:rsid w:val="00BD5715"/>
    <w:rsid w:val="00BD6356"/>
    <w:rsid w:val="00BE3ED9"/>
    <w:rsid w:val="00BE51F4"/>
    <w:rsid w:val="00BE58EB"/>
    <w:rsid w:val="00BF6B18"/>
    <w:rsid w:val="00C0201D"/>
    <w:rsid w:val="00C037CD"/>
    <w:rsid w:val="00C03B4C"/>
    <w:rsid w:val="00C03BBC"/>
    <w:rsid w:val="00C0456B"/>
    <w:rsid w:val="00C06AFA"/>
    <w:rsid w:val="00C0760E"/>
    <w:rsid w:val="00C104E6"/>
    <w:rsid w:val="00C10573"/>
    <w:rsid w:val="00C11622"/>
    <w:rsid w:val="00C116C5"/>
    <w:rsid w:val="00C16B46"/>
    <w:rsid w:val="00C20892"/>
    <w:rsid w:val="00C24DFC"/>
    <w:rsid w:val="00C2547A"/>
    <w:rsid w:val="00C31D2F"/>
    <w:rsid w:val="00C33C95"/>
    <w:rsid w:val="00C41D20"/>
    <w:rsid w:val="00C51BAD"/>
    <w:rsid w:val="00C53EFC"/>
    <w:rsid w:val="00C614AC"/>
    <w:rsid w:val="00C61ABB"/>
    <w:rsid w:val="00C62ED8"/>
    <w:rsid w:val="00C66364"/>
    <w:rsid w:val="00C6718C"/>
    <w:rsid w:val="00C715FC"/>
    <w:rsid w:val="00C72FD8"/>
    <w:rsid w:val="00C75F4C"/>
    <w:rsid w:val="00C811F9"/>
    <w:rsid w:val="00C83090"/>
    <w:rsid w:val="00C86463"/>
    <w:rsid w:val="00C86A9A"/>
    <w:rsid w:val="00C90E8D"/>
    <w:rsid w:val="00CA20B2"/>
    <w:rsid w:val="00CA2807"/>
    <w:rsid w:val="00CA36EA"/>
    <w:rsid w:val="00CA6278"/>
    <w:rsid w:val="00CA7B28"/>
    <w:rsid w:val="00CB447B"/>
    <w:rsid w:val="00CB54A9"/>
    <w:rsid w:val="00CB5FC5"/>
    <w:rsid w:val="00CB63AE"/>
    <w:rsid w:val="00CB684A"/>
    <w:rsid w:val="00CD1A2C"/>
    <w:rsid w:val="00CD3533"/>
    <w:rsid w:val="00CD569B"/>
    <w:rsid w:val="00CD6653"/>
    <w:rsid w:val="00CD7DAF"/>
    <w:rsid w:val="00CE1E46"/>
    <w:rsid w:val="00CE391A"/>
    <w:rsid w:val="00CE4B8E"/>
    <w:rsid w:val="00CE7C77"/>
    <w:rsid w:val="00CF1986"/>
    <w:rsid w:val="00D002CD"/>
    <w:rsid w:val="00D12042"/>
    <w:rsid w:val="00D131BB"/>
    <w:rsid w:val="00D17A7C"/>
    <w:rsid w:val="00D203F3"/>
    <w:rsid w:val="00D212E8"/>
    <w:rsid w:val="00D242FA"/>
    <w:rsid w:val="00D24FD2"/>
    <w:rsid w:val="00D27831"/>
    <w:rsid w:val="00D32740"/>
    <w:rsid w:val="00D330A0"/>
    <w:rsid w:val="00D344D2"/>
    <w:rsid w:val="00D45D07"/>
    <w:rsid w:val="00D52268"/>
    <w:rsid w:val="00D52BA0"/>
    <w:rsid w:val="00D53CAB"/>
    <w:rsid w:val="00D55D41"/>
    <w:rsid w:val="00D56A90"/>
    <w:rsid w:val="00D63AD2"/>
    <w:rsid w:val="00D651FA"/>
    <w:rsid w:val="00D70CFA"/>
    <w:rsid w:val="00D75C57"/>
    <w:rsid w:val="00D7603E"/>
    <w:rsid w:val="00D767CE"/>
    <w:rsid w:val="00D770DF"/>
    <w:rsid w:val="00D801DF"/>
    <w:rsid w:val="00D860D6"/>
    <w:rsid w:val="00D91F31"/>
    <w:rsid w:val="00D934DA"/>
    <w:rsid w:val="00D93740"/>
    <w:rsid w:val="00D94704"/>
    <w:rsid w:val="00D961FD"/>
    <w:rsid w:val="00D96C5C"/>
    <w:rsid w:val="00DA61FF"/>
    <w:rsid w:val="00DA65A2"/>
    <w:rsid w:val="00DB4E21"/>
    <w:rsid w:val="00DD0178"/>
    <w:rsid w:val="00DD138B"/>
    <w:rsid w:val="00DD355E"/>
    <w:rsid w:val="00DD36C9"/>
    <w:rsid w:val="00DD39AC"/>
    <w:rsid w:val="00DD5ED3"/>
    <w:rsid w:val="00DD6902"/>
    <w:rsid w:val="00DD7407"/>
    <w:rsid w:val="00DD7CB8"/>
    <w:rsid w:val="00DE0162"/>
    <w:rsid w:val="00DE0552"/>
    <w:rsid w:val="00DE0A7C"/>
    <w:rsid w:val="00DF160A"/>
    <w:rsid w:val="00DF4909"/>
    <w:rsid w:val="00DF5478"/>
    <w:rsid w:val="00DF7F71"/>
    <w:rsid w:val="00E0073E"/>
    <w:rsid w:val="00E01DCF"/>
    <w:rsid w:val="00E02BB0"/>
    <w:rsid w:val="00E05790"/>
    <w:rsid w:val="00E0637D"/>
    <w:rsid w:val="00E07039"/>
    <w:rsid w:val="00E07A43"/>
    <w:rsid w:val="00E07FDD"/>
    <w:rsid w:val="00E149DD"/>
    <w:rsid w:val="00E300D5"/>
    <w:rsid w:val="00E3040D"/>
    <w:rsid w:val="00E332AC"/>
    <w:rsid w:val="00E4454F"/>
    <w:rsid w:val="00E448B8"/>
    <w:rsid w:val="00E544F1"/>
    <w:rsid w:val="00E550DF"/>
    <w:rsid w:val="00E61693"/>
    <w:rsid w:val="00E622EB"/>
    <w:rsid w:val="00E63C32"/>
    <w:rsid w:val="00E656E1"/>
    <w:rsid w:val="00E7019D"/>
    <w:rsid w:val="00E75902"/>
    <w:rsid w:val="00E75ED1"/>
    <w:rsid w:val="00E76B6A"/>
    <w:rsid w:val="00E80DBF"/>
    <w:rsid w:val="00E81A17"/>
    <w:rsid w:val="00E82A07"/>
    <w:rsid w:val="00E85319"/>
    <w:rsid w:val="00E85DD5"/>
    <w:rsid w:val="00E90F3C"/>
    <w:rsid w:val="00E92E9C"/>
    <w:rsid w:val="00E9597B"/>
    <w:rsid w:val="00E968BB"/>
    <w:rsid w:val="00EA6E74"/>
    <w:rsid w:val="00EA7CA8"/>
    <w:rsid w:val="00EB221F"/>
    <w:rsid w:val="00EB3BE4"/>
    <w:rsid w:val="00EB4346"/>
    <w:rsid w:val="00EC2254"/>
    <w:rsid w:val="00EC6566"/>
    <w:rsid w:val="00EC7483"/>
    <w:rsid w:val="00EC7489"/>
    <w:rsid w:val="00ED3987"/>
    <w:rsid w:val="00ED6F70"/>
    <w:rsid w:val="00ED7F74"/>
    <w:rsid w:val="00EE029A"/>
    <w:rsid w:val="00EE04CF"/>
    <w:rsid w:val="00EE104A"/>
    <w:rsid w:val="00EE1B05"/>
    <w:rsid w:val="00EE3903"/>
    <w:rsid w:val="00F059B7"/>
    <w:rsid w:val="00F061E6"/>
    <w:rsid w:val="00F06562"/>
    <w:rsid w:val="00F11B2C"/>
    <w:rsid w:val="00F22B73"/>
    <w:rsid w:val="00F25871"/>
    <w:rsid w:val="00F25F0B"/>
    <w:rsid w:val="00F25F35"/>
    <w:rsid w:val="00F2637C"/>
    <w:rsid w:val="00F30C85"/>
    <w:rsid w:val="00F315E9"/>
    <w:rsid w:val="00F35473"/>
    <w:rsid w:val="00F36576"/>
    <w:rsid w:val="00F3758C"/>
    <w:rsid w:val="00F4138F"/>
    <w:rsid w:val="00F418DB"/>
    <w:rsid w:val="00F43F51"/>
    <w:rsid w:val="00F447ED"/>
    <w:rsid w:val="00F44DA5"/>
    <w:rsid w:val="00F45AFD"/>
    <w:rsid w:val="00F4645A"/>
    <w:rsid w:val="00F529C4"/>
    <w:rsid w:val="00F56AE5"/>
    <w:rsid w:val="00F60FCC"/>
    <w:rsid w:val="00F63180"/>
    <w:rsid w:val="00F64E92"/>
    <w:rsid w:val="00F667A5"/>
    <w:rsid w:val="00F70364"/>
    <w:rsid w:val="00F70749"/>
    <w:rsid w:val="00F76E13"/>
    <w:rsid w:val="00F810BF"/>
    <w:rsid w:val="00F818BA"/>
    <w:rsid w:val="00F83148"/>
    <w:rsid w:val="00F83C7C"/>
    <w:rsid w:val="00F846CC"/>
    <w:rsid w:val="00F87311"/>
    <w:rsid w:val="00F92B78"/>
    <w:rsid w:val="00F93A23"/>
    <w:rsid w:val="00F952A7"/>
    <w:rsid w:val="00F95931"/>
    <w:rsid w:val="00FA7041"/>
    <w:rsid w:val="00FA7164"/>
    <w:rsid w:val="00FA71C8"/>
    <w:rsid w:val="00FA7BDE"/>
    <w:rsid w:val="00FB1B11"/>
    <w:rsid w:val="00FB3A3F"/>
    <w:rsid w:val="00FB3E4F"/>
    <w:rsid w:val="00FB69E2"/>
    <w:rsid w:val="00FC2F2B"/>
    <w:rsid w:val="00FC4E68"/>
    <w:rsid w:val="00FC54DB"/>
    <w:rsid w:val="00FC63CA"/>
    <w:rsid w:val="00FD202D"/>
    <w:rsid w:val="00FD764D"/>
    <w:rsid w:val="00FE28E3"/>
    <w:rsid w:val="00FE2FDA"/>
    <w:rsid w:val="00FF0CAB"/>
    <w:rsid w:val="00FF29B0"/>
    <w:rsid w:val="00FF6111"/>
    <w:rsid w:val="00FF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B8BDDE"/>
  <w15:chartTrackingRefBased/>
  <w15:docId w15:val="{FC5960BC-963F-490C-BC01-CAA3F735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446D5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446D5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992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4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72</TotalTime>
  <Pages>15</Pages>
  <Words>4065</Words>
  <Characters>21253</Characters>
  <Application>Microsoft Office Word</Application>
  <DocSecurity>0</DocSecurity>
  <Lines>407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51</cp:revision>
  <cp:lastPrinted>2022-07-18T22:35:00Z</cp:lastPrinted>
  <dcterms:created xsi:type="dcterms:W3CDTF">2024-01-25T22:30:00Z</dcterms:created>
  <dcterms:modified xsi:type="dcterms:W3CDTF">2026-02-13T02:24:00Z</dcterms:modified>
</cp:coreProperties>
</file>