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EA32C" w14:textId="196363BB" w:rsidR="00F3592F" w:rsidRDefault="00B228FE" w:rsidP="00F3592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ILUSTRÍSSIMO</w:t>
      </w:r>
      <w:r w:rsidR="00F3592F" w:rsidRPr="00980061">
        <w:rPr>
          <w:rFonts w:ascii="Arial" w:eastAsia="Calibri" w:hAnsi="Arial" w:cs="Times New Roman"/>
          <w:sz w:val="24"/>
          <w:szCs w:val="24"/>
        </w:rPr>
        <w:t xml:space="preserve">(A) SENHOR(A) </w:t>
      </w:r>
      <w:r w:rsidR="007979C3">
        <w:rPr>
          <w:rFonts w:ascii="Arial" w:eastAsia="Calibri" w:hAnsi="Arial" w:cs="Times New Roman"/>
          <w:sz w:val="24"/>
          <w:szCs w:val="24"/>
        </w:rPr>
        <w:t>SUPERINTENDENTE</w:t>
      </w:r>
      <w:r>
        <w:rPr>
          <w:rFonts w:ascii="Arial" w:eastAsia="Calibri" w:hAnsi="Arial" w:cs="Times New Roman"/>
          <w:sz w:val="24"/>
          <w:szCs w:val="24"/>
        </w:rPr>
        <w:t xml:space="preserve"> DA POLÍCIA RODOVIÁRIA FEDERAL</w:t>
      </w:r>
      <w:r w:rsidR="007979C3">
        <w:rPr>
          <w:rFonts w:ascii="Arial" w:eastAsia="Calibri" w:hAnsi="Arial" w:cs="Times New Roman"/>
          <w:sz w:val="24"/>
          <w:szCs w:val="24"/>
        </w:rPr>
        <w:t>, UNIDADE DE SANTA CATARINA</w:t>
      </w:r>
      <w:r w:rsidR="00F3592F">
        <w:rPr>
          <w:rFonts w:ascii="Arial" w:eastAsia="Calibri" w:hAnsi="Arial" w:cs="Times New Roman"/>
          <w:sz w:val="24"/>
          <w:szCs w:val="24"/>
        </w:rPr>
        <w:t>.</w:t>
      </w:r>
    </w:p>
    <w:p w14:paraId="44669FD5" w14:textId="77777777" w:rsidR="00F3592F" w:rsidRPr="00980061" w:rsidRDefault="00F3592F" w:rsidP="00F3592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00E87D8" w14:textId="77777777" w:rsidR="00F3592F" w:rsidRPr="00136102" w:rsidRDefault="00F3592F" w:rsidP="00F3592F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87E3EAA" w14:textId="77777777" w:rsidR="00F3592F" w:rsidRPr="00136102" w:rsidRDefault="00F3592F" w:rsidP="00F3592F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E36C763" w14:textId="1B18B908" w:rsidR="00F3592F" w:rsidRPr="00B228FE" w:rsidRDefault="00B228FE" w:rsidP="00B228FE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B228FE">
        <w:rPr>
          <w:rFonts w:ascii="Arial" w:eastAsia="Calibri" w:hAnsi="Arial" w:cs="Times New Roman"/>
        </w:rPr>
        <w:t>Auto de infração n. T618903027</w:t>
      </w:r>
    </w:p>
    <w:p w14:paraId="76DBD792" w14:textId="77777777" w:rsidR="00F3592F" w:rsidRPr="00136102" w:rsidRDefault="00F3592F" w:rsidP="00F3592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AE9E277" w14:textId="77777777" w:rsidR="00F3592F" w:rsidRPr="00136102" w:rsidRDefault="00F3592F" w:rsidP="00F3592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9A1D4C3" w14:textId="415174BB" w:rsidR="00F3592F" w:rsidRPr="00B228FE" w:rsidRDefault="00B228FE" w:rsidP="00F3592F">
      <w:pPr>
        <w:pStyle w:val="Qualificaodaspartes"/>
      </w:pPr>
      <w:r>
        <w:rPr>
          <w:b/>
        </w:rPr>
        <w:t>PAULO EKKE MOUKARZEL JUNIOR</w:t>
      </w:r>
      <w:r w:rsidR="00F8192D" w:rsidRPr="00A814BD">
        <w:t xml:space="preserve">, </w:t>
      </w:r>
      <w:r>
        <w:t xml:space="preserve">brasileiro, solteiro, advogado, inscrito no CPF/MF sob o n. 079.304.649-11, portador da CNH n. </w:t>
      </w:r>
      <w:r w:rsidRPr="00B228FE">
        <w:t>04369228541</w:t>
      </w:r>
      <w:r>
        <w:t>, residente e domiciliado na Rua dos Jasmins, n. 305, Roçado, São José/SC, CEP n. 88.108-445</w:t>
      </w:r>
      <w:r w:rsidR="00F8192D">
        <w:t>,</w:t>
      </w:r>
      <w:r w:rsidR="00F8192D" w:rsidRPr="00A814BD">
        <w:t xml:space="preserve"> vem, respeitosamente, </w:t>
      </w:r>
      <w:r w:rsidR="00F8192D">
        <w:t xml:space="preserve">à elevada presença de </w:t>
      </w:r>
      <w:r w:rsidR="00F8192D" w:rsidRPr="00A814BD">
        <w:t xml:space="preserve">Vossa Excelência, </w:t>
      </w:r>
      <w:r>
        <w:t>atuando em causa própria</w:t>
      </w:r>
      <w:r w:rsidR="00F3592F" w:rsidRPr="00A814BD">
        <w:t>, apresentar</w:t>
      </w:r>
      <w:r>
        <w:t xml:space="preserve"> </w:t>
      </w:r>
      <w:r>
        <w:rPr>
          <w:b/>
          <w:bCs w:val="0"/>
          <w:i/>
          <w:iCs/>
        </w:rPr>
        <w:t>DEFESA PRÉVIA</w:t>
      </w:r>
      <w:r>
        <w:t xml:space="preserve"> a respeito do auto de infração n. </w:t>
      </w:r>
      <w:r w:rsidRPr="00B228FE">
        <w:t>T618903027</w:t>
      </w:r>
      <w:r>
        <w:t xml:space="preserve">, pelos </w:t>
      </w:r>
      <w:r w:rsidR="00605035">
        <w:t>motivos</w:t>
      </w:r>
      <w:r>
        <w:t xml:space="preserve"> de fato e de direito a seguir delineados.</w:t>
      </w:r>
    </w:p>
    <w:p w14:paraId="406BF51C" w14:textId="77777777" w:rsidR="00F3592F" w:rsidRDefault="00F3592F" w:rsidP="00F3592F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18F9EF72" w14:textId="77777777" w:rsidR="00F3592F" w:rsidRDefault="00F3592F" w:rsidP="00CA0691">
      <w:pPr>
        <w:pStyle w:val="SemEspaamento"/>
        <w:numPr>
          <w:ilvl w:val="0"/>
          <w:numId w:val="0"/>
        </w:numPr>
        <w:ind w:left="1701"/>
      </w:pPr>
    </w:p>
    <w:p w14:paraId="4763A601" w14:textId="77777777" w:rsidR="00F3592F" w:rsidRPr="005C4689" w:rsidRDefault="00F3592F" w:rsidP="00F3592F">
      <w:pPr>
        <w:pStyle w:val="Ttulo"/>
      </w:pPr>
      <w:r w:rsidRPr="005C4689">
        <w:t>I – FATOS</w:t>
      </w:r>
    </w:p>
    <w:p w14:paraId="54E45A0A" w14:textId="77777777" w:rsidR="00F3592F" w:rsidRPr="004A3F4E" w:rsidRDefault="00F3592F" w:rsidP="00CA0691">
      <w:pPr>
        <w:pStyle w:val="SemEspaamento"/>
        <w:numPr>
          <w:ilvl w:val="0"/>
          <w:numId w:val="0"/>
        </w:numPr>
        <w:ind w:left="1701"/>
      </w:pPr>
    </w:p>
    <w:p w14:paraId="575F1E21" w14:textId="2FE633B9" w:rsidR="00F3592F" w:rsidRDefault="00B228FE" w:rsidP="00AB45A4">
      <w:pPr>
        <w:pStyle w:val="SemEspaamento"/>
      </w:pPr>
      <w:r>
        <w:t xml:space="preserve">Segundo o auto de infração n. </w:t>
      </w:r>
      <w:r w:rsidRPr="00B228FE">
        <w:t>T618903027</w:t>
      </w:r>
      <w:r>
        <w:t xml:space="preserve">, </w:t>
      </w:r>
      <w:r w:rsidR="00D87885">
        <w:t xml:space="preserve">no dia 23/12/2022, </w:t>
      </w:r>
      <w:r w:rsidR="00D87885">
        <w:rPr>
          <w:b/>
          <w:bCs/>
        </w:rPr>
        <w:t>às 17h18m</w:t>
      </w:r>
      <w:r w:rsidR="00D87885">
        <w:t xml:space="preserve">, </w:t>
      </w:r>
      <w:r>
        <w:t xml:space="preserve">o peticionante estaria dirigindo </w:t>
      </w:r>
      <w:r w:rsidR="00D87885">
        <w:t xml:space="preserve">o seu </w:t>
      </w:r>
      <w:r>
        <w:t>veículo</w:t>
      </w:r>
      <w:r w:rsidR="00D87885">
        <w:t xml:space="preserve"> Mercedes-Benz A200, azul, de placas MML-4E67, na Via Expressa de Florianópolis </w:t>
      </w:r>
      <w:r w:rsidR="00D87885" w:rsidRPr="00D87885">
        <w:rPr>
          <w:sz w:val="20"/>
          <w:szCs w:val="18"/>
        </w:rPr>
        <w:t>(BR-282, km 4, UF/SC, crescente)</w:t>
      </w:r>
      <w:r w:rsidR="00D87885">
        <w:t>, segurando o aparelho celular.</w:t>
      </w:r>
    </w:p>
    <w:p w14:paraId="28E03E2A" w14:textId="6B4A8A82" w:rsidR="00D87885" w:rsidRDefault="00D87885" w:rsidP="00AB45A4">
      <w:pPr>
        <w:pStyle w:val="SemEspaamento"/>
      </w:pPr>
      <w:r>
        <w:t>Ainda conforme o auto mencionado, o condutor não foi “</w:t>
      </w:r>
      <w:r w:rsidRPr="00D87885">
        <w:rPr>
          <w:i/>
          <w:iCs/>
        </w:rPr>
        <w:t>abordado devido ao fluxo intenso no local e por medida de segurança a operação via expressa</w:t>
      </w:r>
      <w:r>
        <w:t>”.</w:t>
      </w:r>
    </w:p>
    <w:p w14:paraId="25B093FD" w14:textId="02BFBB20" w:rsidR="00D87885" w:rsidRPr="0042579F" w:rsidRDefault="00D87885" w:rsidP="00AB45A4">
      <w:pPr>
        <w:pStyle w:val="SemEspaamento"/>
      </w:pPr>
      <w:r>
        <w:t>Contudo, não há como dar guarida à autuação realizada, como se verá a seguir.</w:t>
      </w:r>
    </w:p>
    <w:p w14:paraId="49B0E2A7" w14:textId="24E4CC9B" w:rsidR="00F3592F" w:rsidRPr="00136102" w:rsidRDefault="00F3592F" w:rsidP="00BD5052">
      <w:pPr>
        <w:pStyle w:val="SemEspaamento"/>
        <w:numPr>
          <w:ilvl w:val="0"/>
          <w:numId w:val="0"/>
        </w:numPr>
        <w:ind w:left="1701"/>
      </w:pPr>
    </w:p>
    <w:p w14:paraId="21F3FF9B" w14:textId="1F58124D" w:rsidR="00F3592F" w:rsidRDefault="00F3592F" w:rsidP="00F3592F">
      <w:pPr>
        <w:pStyle w:val="Ttulo"/>
      </w:pPr>
      <w:r w:rsidRPr="00136102">
        <w:t xml:space="preserve">II – </w:t>
      </w:r>
      <w:r w:rsidR="00D87885">
        <w:t>DAS RAZÕES DE INSUBSISTÊNCIA DO AUTO DE INFRAÇÃO</w:t>
      </w:r>
    </w:p>
    <w:p w14:paraId="28A1961B" w14:textId="77777777" w:rsidR="00F3592F" w:rsidRDefault="00F3592F" w:rsidP="00AB45A4">
      <w:pPr>
        <w:pStyle w:val="SemEspaamento"/>
        <w:numPr>
          <w:ilvl w:val="0"/>
          <w:numId w:val="0"/>
        </w:numPr>
        <w:ind w:left="1418"/>
      </w:pPr>
    </w:p>
    <w:p w14:paraId="161A2594" w14:textId="4619EE45" w:rsidR="0097037B" w:rsidRDefault="00D87885" w:rsidP="00F3592F">
      <w:pPr>
        <w:pStyle w:val="SemEspaamento"/>
      </w:pPr>
      <w:r>
        <w:t>Em um primeiro momento, o peticionante pede vênia para expor que, por razões de segurança, o seu automóvel possui película nos vidros que reduz a transparência</w:t>
      </w:r>
      <w:r w:rsidR="0097037B">
        <w:t xml:space="preserve"> </w:t>
      </w:r>
      <w:r w:rsidR="0097037B" w:rsidRPr="0097037B">
        <w:rPr>
          <w:sz w:val="20"/>
          <w:szCs w:val="18"/>
        </w:rPr>
        <w:t>(</w:t>
      </w:r>
      <w:r w:rsidR="0097037B" w:rsidRPr="0097037B">
        <w:rPr>
          <w:b/>
          <w:sz w:val="20"/>
          <w:szCs w:val="18"/>
        </w:rPr>
        <w:t>doc. 1</w:t>
      </w:r>
      <w:r w:rsidR="0097037B" w:rsidRPr="0097037B">
        <w:rPr>
          <w:sz w:val="20"/>
          <w:szCs w:val="18"/>
        </w:rPr>
        <w:t>)</w:t>
      </w:r>
      <w:r>
        <w:t xml:space="preserve"> e</w:t>
      </w:r>
      <w:r w:rsidR="003B75C5">
        <w:t xml:space="preserve"> isso</w:t>
      </w:r>
      <w:r>
        <w:t xml:space="preserve">, por consectário, </w:t>
      </w:r>
      <w:r w:rsidR="0097037B">
        <w:t xml:space="preserve">inviabiliza a constatação realizada pela autoridade de trânsito, no sentido de que o condutor estaria transitando segurando aparelho celular. </w:t>
      </w:r>
    </w:p>
    <w:p w14:paraId="005056A7" w14:textId="1BA32839" w:rsidR="0097037B" w:rsidRDefault="0097037B" w:rsidP="0097037B">
      <w:pPr>
        <w:pStyle w:val="SemEspaamento"/>
      </w:pPr>
      <w:r>
        <w:lastRenderedPageBreak/>
        <w:t xml:space="preserve">Vejamos </w:t>
      </w:r>
      <w:r w:rsidRPr="0097037B">
        <w:rPr>
          <w:sz w:val="20"/>
          <w:szCs w:val="18"/>
        </w:rPr>
        <w:t>(</w:t>
      </w:r>
      <w:r w:rsidRPr="0097037B">
        <w:rPr>
          <w:b/>
          <w:bCs/>
          <w:sz w:val="20"/>
          <w:szCs w:val="18"/>
        </w:rPr>
        <w:t>doc. 1</w:t>
      </w:r>
      <w:r w:rsidRPr="0097037B">
        <w:rPr>
          <w:sz w:val="20"/>
          <w:szCs w:val="18"/>
        </w:rPr>
        <w:t>)</w:t>
      </w:r>
      <w:r>
        <w:t>:</w:t>
      </w:r>
    </w:p>
    <w:p w14:paraId="5CD9A5E2" w14:textId="69CFAFAE" w:rsidR="0097037B" w:rsidRDefault="0097037B" w:rsidP="0097037B">
      <w:pPr>
        <w:pStyle w:val="SemEspaamento"/>
        <w:numPr>
          <w:ilvl w:val="0"/>
          <w:numId w:val="0"/>
        </w:numPr>
        <w:ind w:left="-426"/>
      </w:pP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4B145730" wp14:editId="18DEC952">
            <wp:extent cx="2990850" cy="3979801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521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75C5" w:rsidRPr="003B75C5">
        <w:rPr>
          <w:noProof/>
        </w:rPr>
        <w:t xml:space="preserve"> </w:t>
      </w:r>
      <w:r w:rsidR="003B75C5">
        <w:rPr>
          <w:noProof/>
        </w:rPr>
        <w:drawing>
          <wp:inline distT="0" distB="0" distL="0" distR="0" wp14:anchorId="36DE9238" wp14:editId="139C2F4F">
            <wp:extent cx="3045060" cy="4051935"/>
            <wp:effectExtent l="0" t="0" r="3175" b="5715"/>
            <wp:docPr id="3" name="Imagem 3" descr="Carro azul ao lado de mala no chã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Carro azul ao lado de mala no chã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554" cy="4089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2303E" w14:textId="70BED78F" w:rsidR="0097037B" w:rsidRDefault="0097037B" w:rsidP="003B75C5">
      <w:pPr>
        <w:pStyle w:val="SemEspaamento"/>
        <w:numPr>
          <w:ilvl w:val="0"/>
          <w:numId w:val="0"/>
        </w:numPr>
        <w:ind w:left="-567" w:right="-426"/>
        <w:jc w:val="center"/>
      </w:pPr>
      <w:r>
        <w:rPr>
          <w:noProof/>
        </w:rPr>
        <w:drawing>
          <wp:inline distT="0" distB="0" distL="0" distR="0" wp14:anchorId="2ED00D5A" wp14:editId="3C645933">
            <wp:extent cx="3045537" cy="4052570"/>
            <wp:effectExtent l="0" t="0" r="2540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166" cy="4070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9BB41" w14:textId="1F3FB57B" w:rsidR="0097037B" w:rsidRDefault="0097037B" w:rsidP="0097037B">
      <w:pPr>
        <w:pStyle w:val="SemEspaamento"/>
      </w:pPr>
      <w:r>
        <w:t xml:space="preserve">Como visto, portanto, as circunstâncias do caso vertente afastam presunção de veracidade </w:t>
      </w:r>
      <w:r w:rsidR="003B75C5">
        <w:t xml:space="preserve">inerente à função </w:t>
      </w:r>
      <w:r>
        <w:t xml:space="preserve">da autoridade policial e conduzem à conclusão de que </w:t>
      </w:r>
      <w:r w:rsidRPr="003B75C5">
        <w:rPr>
          <w:u w:val="single"/>
        </w:rPr>
        <w:t>a autuação</w:t>
      </w:r>
      <w:r>
        <w:t xml:space="preserve"> realizada deve ser </w:t>
      </w:r>
      <w:r w:rsidRPr="003B75C5">
        <w:rPr>
          <w:b/>
          <w:bCs/>
          <w:u w:val="single"/>
        </w:rPr>
        <w:t>cancelada</w:t>
      </w:r>
      <w:r w:rsidR="00250B03">
        <w:rPr>
          <w:b/>
          <w:bCs/>
          <w:u w:val="single"/>
        </w:rPr>
        <w:t>/arquivada</w:t>
      </w:r>
      <w:r>
        <w:t xml:space="preserve">, sobretudo porque </w:t>
      </w:r>
      <w:r w:rsidR="003B75C5">
        <w:t xml:space="preserve">não é possível </w:t>
      </w:r>
      <w:r w:rsidR="00476763">
        <w:t xml:space="preserve">se </w:t>
      </w:r>
      <w:r w:rsidR="003B75C5">
        <w:t xml:space="preserve">ter a clareza necessária para atestar que o condutor estava dirigindo </w:t>
      </w:r>
      <w:r w:rsidR="00476763">
        <w:t xml:space="preserve">e </w:t>
      </w:r>
      <w:r w:rsidR="003B75C5">
        <w:t xml:space="preserve">segurando o celular, em razão da </w:t>
      </w:r>
      <w:r w:rsidR="003B75C5" w:rsidRPr="003B75C5">
        <w:rPr>
          <w:u w:val="single"/>
        </w:rPr>
        <w:t>baixa visibilidade</w:t>
      </w:r>
      <w:r w:rsidR="003B75C5">
        <w:t xml:space="preserve"> do interior do veículo.</w:t>
      </w:r>
    </w:p>
    <w:p w14:paraId="6E22C8F6" w14:textId="07B81151" w:rsidR="003B75C5" w:rsidRDefault="003B75C5" w:rsidP="0097037B">
      <w:pPr>
        <w:pStyle w:val="SemEspaamento"/>
      </w:pPr>
      <w:r>
        <w:t xml:space="preserve">Além disso, é fato público e notório que o trânsito na Via Expressa de Florianópolis, entre as 17h e 19h, ao menos, possui enorme </w:t>
      </w:r>
      <w:r w:rsidR="00476763">
        <w:t xml:space="preserve">volume </w:t>
      </w:r>
      <w:r>
        <w:t xml:space="preserve">de veículos, ainda mais na época do </w:t>
      </w:r>
      <w:r w:rsidR="00476763">
        <w:t>Natal</w:t>
      </w:r>
      <w:r>
        <w:t xml:space="preserve">, </w:t>
      </w:r>
      <w:r w:rsidR="00476763">
        <w:t>quando</w:t>
      </w:r>
      <w:r>
        <w:t xml:space="preserve"> a cidade recebe milhares de </w:t>
      </w:r>
      <w:r w:rsidR="00476763">
        <w:t>turistas para comemorar as celebrações de final de ano.</w:t>
      </w:r>
    </w:p>
    <w:p w14:paraId="45870356" w14:textId="0701E859" w:rsidR="00476763" w:rsidRDefault="00476763" w:rsidP="0097037B">
      <w:pPr>
        <w:pStyle w:val="SemEspaamento"/>
      </w:pPr>
      <w:r>
        <w:t>E o fato de que a autoridade policial registrou, inclusive, o “</w:t>
      </w:r>
      <w:r w:rsidRPr="00476763">
        <w:rPr>
          <w:i/>
          <w:iCs/>
        </w:rPr>
        <w:t>fluxo intenso</w:t>
      </w:r>
      <w:r>
        <w:t xml:space="preserve">” existente </w:t>
      </w:r>
      <w:r w:rsidR="00CA0691">
        <w:t xml:space="preserve">na Via Expressa, </w:t>
      </w:r>
      <w:r>
        <w:t xml:space="preserve">no momento da autuação, ao lado da visibilidade </w:t>
      </w:r>
      <w:r w:rsidRPr="00CA0691">
        <w:rPr>
          <w:u w:val="single"/>
        </w:rPr>
        <w:t>reduzida</w:t>
      </w:r>
      <w:r>
        <w:t xml:space="preserve"> do interior do veículo, reforça a dificuldade de se </w:t>
      </w:r>
      <w:r w:rsidR="00E46E8B">
        <w:t>constatar</w:t>
      </w:r>
      <w:r>
        <w:t xml:space="preserve">, com a segurança necessária para </w:t>
      </w:r>
      <w:r w:rsidR="004E17C8">
        <w:t>lavrar o auto de infração</w:t>
      </w:r>
      <w:r>
        <w:t>,</w:t>
      </w:r>
      <w:r w:rsidR="00CA0691">
        <w:t xml:space="preserve"> que o condutor estava transitando e “</w:t>
      </w:r>
      <w:r w:rsidR="00CA0691" w:rsidRPr="00CA0691">
        <w:rPr>
          <w:i/>
          <w:iCs/>
        </w:rPr>
        <w:t>segurando o aparelho celular</w:t>
      </w:r>
      <w:r w:rsidR="00CA0691">
        <w:t xml:space="preserve">”. </w:t>
      </w:r>
    </w:p>
    <w:p w14:paraId="3DDC9854" w14:textId="2F80DF38" w:rsidR="00CA0691" w:rsidRDefault="00CA0691" w:rsidP="0097037B">
      <w:pPr>
        <w:pStyle w:val="SemEspaamento"/>
      </w:pPr>
      <w:r>
        <w:t xml:space="preserve">Assim, </w:t>
      </w:r>
      <w:r w:rsidR="00BD5052">
        <w:t xml:space="preserve">o auto de infração </w:t>
      </w:r>
      <w:r w:rsidR="00BD5052" w:rsidRPr="00BD5052">
        <w:t>T618903027</w:t>
      </w:r>
      <w:r w:rsidR="00BD5052">
        <w:t xml:space="preserve"> não merece subsistir, razão pela qual o seu cancelamento/arquivamento, com o afastamento das possíveis penalidades</w:t>
      </w:r>
      <w:r w:rsidR="00CB07EA">
        <w:t xml:space="preserve"> a serem impostas, é medida que se impõe.</w:t>
      </w:r>
    </w:p>
    <w:p w14:paraId="10C59620" w14:textId="77777777" w:rsidR="0097037B" w:rsidRDefault="0097037B" w:rsidP="00CB07EA">
      <w:pPr>
        <w:pStyle w:val="SemEspaamento"/>
        <w:numPr>
          <w:ilvl w:val="0"/>
          <w:numId w:val="0"/>
        </w:numPr>
      </w:pPr>
    </w:p>
    <w:p w14:paraId="064755ED" w14:textId="364D2BCA" w:rsidR="00F3592F" w:rsidRPr="00136102" w:rsidRDefault="00F3592F" w:rsidP="00F3592F">
      <w:pPr>
        <w:pStyle w:val="Ttulo"/>
      </w:pPr>
      <w:r>
        <w:t>III – REQUERIMENTO</w:t>
      </w:r>
      <w:r w:rsidR="00375742">
        <w:t>S</w:t>
      </w:r>
    </w:p>
    <w:p w14:paraId="79B81CFE" w14:textId="77777777" w:rsidR="00F3592F" w:rsidRPr="00136102" w:rsidRDefault="00F3592F" w:rsidP="00F3592F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D6915DF" w14:textId="03417D9E" w:rsidR="00F3592F" w:rsidRPr="00C93597" w:rsidRDefault="00F3592F" w:rsidP="00EB6524">
      <w:pPr>
        <w:pStyle w:val="SemEspaamento"/>
      </w:pPr>
      <w:r>
        <w:t>A</w:t>
      </w:r>
      <w:r w:rsidRPr="00136102">
        <w:t xml:space="preserve">nte o exposto, </w:t>
      </w:r>
      <w:r w:rsidR="007F4C23">
        <w:t>o peticionante requer o recebimento da presente defesa prévia e o acolhimento das razões expostas para</w:t>
      </w:r>
      <w:r w:rsidR="00EB6524">
        <w:t xml:space="preserve"> que seja cancelado e/ou arquivado o auto de infração n. </w:t>
      </w:r>
      <w:r w:rsidR="00EB6524" w:rsidRPr="00EB6524">
        <w:t>T618903027</w:t>
      </w:r>
      <w:r w:rsidR="000150BB">
        <w:t xml:space="preserve">, </w:t>
      </w:r>
      <w:r w:rsidR="0066556B">
        <w:t>bem como afastadas eventuais sanções dele decorrentes.</w:t>
      </w:r>
    </w:p>
    <w:p w14:paraId="133B7E5E" w14:textId="77777777" w:rsidR="00F3592F" w:rsidRDefault="00F3592F" w:rsidP="00AD68C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C6B8CC6" w14:textId="77777777" w:rsidR="00F3592F" w:rsidRPr="00136102" w:rsidRDefault="00F3592F" w:rsidP="00E71CE2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50483B5" w14:textId="6E9F33C5" w:rsidR="00F3592F" w:rsidRPr="00136102" w:rsidRDefault="00F3592F" w:rsidP="00E71CE2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C64C48">
        <w:rPr>
          <w:rFonts w:ascii="Arial" w:eastAsia="Calibri" w:hAnsi="Arial" w:cs="Times New Roman"/>
          <w:noProof/>
          <w:sz w:val="24"/>
          <w:szCs w:val="24"/>
        </w:rPr>
        <w:t>13 de março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93DB9A7" w14:textId="77777777" w:rsidR="00F3592F" w:rsidRDefault="00F3592F" w:rsidP="00F359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0082218" w14:textId="77777777" w:rsidR="00F3592F" w:rsidRDefault="00F3592F" w:rsidP="00F359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310D82C" w14:textId="77777777" w:rsidR="00F3592F" w:rsidRDefault="00F3592F" w:rsidP="00F359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841E794" w14:textId="77777777" w:rsidR="00F8192D" w:rsidRPr="00136102" w:rsidRDefault="00F8192D" w:rsidP="00F8192D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35DD935" w14:textId="77777777" w:rsidR="00F8192D" w:rsidRDefault="00F8192D" w:rsidP="00F8192D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26281D2" w14:textId="55948FC0" w:rsidR="00F3592F" w:rsidRPr="00C64C48" w:rsidRDefault="00C64C48" w:rsidP="00C64C48">
      <w:pPr>
        <w:pStyle w:val="Ttulo2"/>
        <w:spacing w:line="276" w:lineRule="auto"/>
        <w:ind w:left="0"/>
        <w:jc w:val="center"/>
        <w:rPr>
          <w:rFonts w:cs="Arial"/>
          <w:sz w:val="20"/>
          <w:szCs w:val="20"/>
        </w:rPr>
      </w:pPr>
      <w:r w:rsidRPr="00C64C48">
        <w:rPr>
          <w:rFonts w:cs="Arial"/>
          <w:sz w:val="20"/>
          <w:szCs w:val="20"/>
        </w:rPr>
        <w:t>(assinado digitalmente)</w:t>
      </w:r>
    </w:p>
    <w:p w14:paraId="581B3EA3" w14:textId="77777777" w:rsidR="00F3592F" w:rsidRDefault="00F3592F" w:rsidP="00F3592F"/>
    <w:p w14:paraId="0E868A28" w14:textId="0E46624B" w:rsidR="00F3592F" w:rsidRPr="00B2672B" w:rsidRDefault="00F3592F" w:rsidP="00F3592F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ESTA </w:t>
      </w:r>
      <w:r w:rsidR="00411E2D">
        <w:rPr>
          <w:rFonts w:cs="Arial"/>
          <w:u w:val="single"/>
        </w:rPr>
        <w:t>DEFESA</w:t>
      </w:r>
    </w:p>
    <w:p w14:paraId="5A6EC937" w14:textId="13698840" w:rsidR="00F3592F" w:rsidRPr="00B2672B" w:rsidRDefault="00F3592F" w:rsidP="00F3592F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 xml:space="preserve">: </w:t>
      </w:r>
      <w:r w:rsidR="00AD68C1">
        <w:rPr>
          <w:rFonts w:ascii="Arial" w:hAnsi="Arial" w:cs="Arial"/>
        </w:rPr>
        <w:t>Fotos do automóvel do peticionante</w:t>
      </w:r>
      <w:r>
        <w:rPr>
          <w:rFonts w:ascii="Arial" w:hAnsi="Arial" w:cs="Arial"/>
        </w:rPr>
        <w:t>;</w:t>
      </w:r>
    </w:p>
    <w:p w14:paraId="1284BB08" w14:textId="08FCBBED" w:rsidR="00AD68C1" w:rsidRPr="00B2672B" w:rsidRDefault="00AD68C1" w:rsidP="00AD68C1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 xml:space="preserve">: </w:t>
      </w:r>
      <w:r w:rsidR="00411E2D">
        <w:rPr>
          <w:rFonts w:ascii="Arial" w:hAnsi="Arial" w:cs="Arial"/>
        </w:rPr>
        <w:t>OAB e CNH</w:t>
      </w:r>
      <w:r>
        <w:rPr>
          <w:rFonts w:ascii="Arial" w:hAnsi="Arial" w:cs="Arial"/>
        </w:rPr>
        <w:t xml:space="preserve"> do peticionante e CRLV do</w:t>
      </w:r>
      <w:r w:rsidR="00236DAD">
        <w:rPr>
          <w:rFonts w:ascii="Arial" w:hAnsi="Arial" w:cs="Arial"/>
        </w:rPr>
        <w:t xml:space="preserve"> seu automóvel</w:t>
      </w:r>
      <w:r w:rsidR="00411E2D">
        <w:rPr>
          <w:rFonts w:ascii="Arial" w:hAnsi="Arial" w:cs="Arial"/>
        </w:rPr>
        <w:t>.</w:t>
      </w:r>
    </w:p>
    <w:p w14:paraId="672A3505" w14:textId="77777777" w:rsidR="00AE66B4" w:rsidRPr="00F3592F" w:rsidRDefault="00AE66B4" w:rsidP="00F3592F"/>
    <w:sectPr w:rsidR="00AE66B4" w:rsidRPr="00F3592F" w:rsidSect="0097037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2473" w:right="851" w:bottom="993" w:left="1701" w:header="714" w:footer="463" w:gutter="0"/>
      <w:paperSrc w:first="7" w:other="7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723CB" w14:textId="77777777" w:rsidR="00225B8E" w:rsidRDefault="00225B8E">
      <w:pPr>
        <w:spacing w:after="0" w:line="240" w:lineRule="auto"/>
      </w:pPr>
      <w:r>
        <w:separator/>
      </w:r>
    </w:p>
  </w:endnote>
  <w:endnote w:type="continuationSeparator" w:id="0">
    <w:p w14:paraId="4AA518B8" w14:textId="77777777" w:rsidR="00225B8E" w:rsidRDefault="00225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Myriad Pro">
    <w:altName w:val="Corbel"/>
    <w:charset w:val="00"/>
    <w:family w:val="auto"/>
    <w:pitch w:val="variable"/>
    <w:sig w:usb0="00000001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37961" w14:textId="77777777" w:rsidR="00DA4103" w:rsidRDefault="00234087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FC478E6" w14:textId="77777777" w:rsidR="00DA4103" w:rsidRDefault="00C64C48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C8490" w14:textId="77777777" w:rsidR="00DA4103" w:rsidRPr="00F3592F" w:rsidRDefault="00234087" w:rsidP="00F3592F">
    <w:pPr>
      <w:pStyle w:val="Rodap"/>
      <w:tabs>
        <w:tab w:val="clear" w:pos="4419"/>
      </w:tabs>
      <w:jc w:val="right"/>
      <w:rPr>
        <w:rFonts w:ascii="Arial" w:hAnsi="Arial" w:cs="Arial"/>
        <w:sz w:val="10"/>
        <w:szCs w:val="18"/>
      </w:rPr>
    </w:pPr>
    <w:r w:rsidRPr="00F3592F">
      <w:rPr>
        <w:rFonts w:ascii="Arial" w:hAnsi="Arial" w:cs="Arial"/>
        <w:sz w:val="16"/>
        <w:szCs w:val="18"/>
      </w:rPr>
      <w:fldChar w:fldCharType="begin"/>
    </w:r>
    <w:r w:rsidRPr="00F3592F">
      <w:rPr>
        <w:rFonts w:ascii="Arial" w:hAnsi="Arial" w:cs="Arial"/>
        <w:sz w:val="16"/>
        <w:szCs w:val="18"/>
      </w:rPr>
      <w:instrText xml:space="preserve"> PAGE   \* MERGEFORMAT </w:instrText>
    </w:r>
    <w:r w:rsidRPr="00F3592F">
      <w:rPr>
        <w:rFonts w:ascii="Arial" w:hAnsi="Arial" w:cs="Arial"/>
        <w:sz w:val="16"/>
        <w:szCs w:val="18"/>
      </w:rPr>
      <w:fldChar w:fldCharType="separate"/>
    </w:r>
    <w:r w:rsidRPr="00F3592F">
      <w:rPr>
        <w:rFonts w:ascii="Arial" w:hAnsi="Arial" w:cs="Arial"/>
        <w:noProof/>
        <w:sz w:val="16"/>
        <w:szCs w:val="18"/>
      </w:rPr>
      <w:t>2</w:t>
    </w:r>
    <w:r w:rsidRPr="00F3592F">
      <w:rPr>
        <w:rFonts w:ascii="Arial" w:hAnsi="Arial" w:cs="Arial"/>
        <w:sz w:val="16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6F9C8" w14:textId="25E90E73" w:rsidR="001075F5" w:rsidRDefault="00C64C48" w:rsidP="001075F5">
    <w:pPr>
      <w:pStyle w:val="Rodap"/>
      <w:spacing w:before="240" w:line="48" w:lineRule="auto"/>
      <w:jc w:val="center"/>
      <w:rPr>
        <w:rFonts w:ascii="Myriad Pro" w:hAnsi="Myriad Pro"/>
        <w:color w:val="404040"/>
        <w:sz w:val="20"/>
        <w:szCs w:val="20"/>
      </w:rPr>
    </w:pPr>
  </w:p>
  <w:p w14:paraId="3D495B94" w14:textId="77777777" w:rsidR="003A69B5" w:rsidRPr="003A69B5" w:rsidRDefault="00C64C48" w:rsidP="003A69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24EB1" w14:textId="77777777" w:rsidR="00225B8E" w:rsidRDefault="00225B8E">
      <w:pPr>
        <w:spacing w:after="0" w:line="240" w:lineRule="auto"/>
      </w:pPr>
      <w:r>
        <w:separator/>
      </w:r>
    </w:p>
  </w:footnote>
  <w:footnote w:type="continuationSeparator" w:id="0">
    <w:p w14:paraId="6046431A" w14:textId="77777777" w:rsidR="00225B8E" w:rsidRDefault="00225B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0063C" w14:textId="1220C879" w:rsidR="00DA4103" w:rsidRDefault="00234087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97037B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B1C0976" w14:textId="77777777" w:rsidR="00DA4103" w:rsidRDefault="00C64C48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26948" w14:textId="77777777" w:rsidR="00DA4103" w:rsidRDefault="00C64C48" w:rsidP="003234B2">
    <w:pPr>
      <w:pStyle w:val="Cabealho"/>
      <w:rPr>
        <w:lang w:val="en-US"/>
      </w:rPr>
    </w:pPr>
  </w:p>
  <w:p w14:paraId="33ADAA20" w14:textId="77777777" w:rsidR="003234B2" w:rsidRDefault="00C64C48" w:rsidP="003234B2">
    <w:pPr>
      <w:pStyle w:val="Cabealho"/>
      <w:rPr>
        <w:lang w:val="en-US"/>
      </w:rPr>
    </w:pPr>
  </w:p>
  <w:p w14:paraId="28646598" w14:textId="77777777" w:rsidR="003234B2" w:rsidRDefault="00C64C48" w:rsidP="003234B2">
    <w:pPr>
      <w:pStyle w:val="Cabealho"/>
      <w:rPr>
        <w:lang w:val="en-US"/>
      </w:rPr>
    </w:pPr>
  </w:p>
  <w:p w14:paraId="2E9A3523" w14:textId="77777777" w:rsidR="003234B2" w:rsidRDefault="00C64C48" w:rsidP="003234B2">
    <w:pPr>
      <w:pStyle w:val="Cabealho"/>
      <w:rPr>
        <w:lang w:val="en-US"/>
      </w:rPr>
    </w:pPr>
  </w:p>
  <w:p w14:paraId="6CF54D0A" w14:textId="77777777" w:rsidR="003234B2" w:rsidRDefault="00C64C48" w:rsidP="003234B2">
    <w:pPr>
      <w:pStyle w:val="Cabealho"/>
      <w:rPr>
        <w:lang w:val="en-US"/>
      </w:rPr>
    </w:pPr>
  </w:p>
  <w:p w14:paraId="199963DC" w14:textId="77777777" w:rsidR="003234B2" w:rsidRPr="00CE7FBB" w:rsidRDefault="00C64C48" w:rsidP="003234B2">
    <w:pPr>
      <w:pStyle w:val="Cabealho"/>
      <w:rPr>
        <w:sz w:val="32"/>
        <w:szCs w:val="3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D0ED9" w14:textId="77777777" w:rsidR="00EE420F" w:rsidRDefault="00C64C48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1DFF7FEA" w14:textId="77777777" w:rsidR="00EE420F" w:rsidRDefault="00084BA5" w:rsidP="00084BA5">
    <w:pPr>
      <w:pStyle w:val="Cabealho"/>
      <w:tabs>
        <w:tab w:val="clear" w:pos="4419"/>
        <w:tab w:val="clear" w:pos="8838"/>
        <w:tab w:val="left" w:pos="2579"/>
        <w:tab w:val="center" w:pos="3401"/>
      </w:tabs>
      <w:ind w:left="-1701"/>
      <w:rPr>
        <w:rFonts w:ascii="Trajan Pro" w:hAnsi="Trajan Pro"/>
        <w:b/>
        <w:spacing w:val="8"/>
        <w:sz w:val="20"/>
        <w:szCs w:val="20"/>
      </w:rPr>
    </w:pPr>
    <w:r>
      <w:rPr>
        <w:rFonts w:ascii="Trajan Pro" w:hAnsi="Trajan Pro"/>
        <w:b/>
        <w:spacing w:val="8"/>
        <w:sz w:val="20"/>
        <w:szCs w:val="20"/>
      </w:rPr>
      <w:tab/>
    </w:r>
    <w:r>
      <w:rPr>
        <w:rFonts w:ascii="Trajan Pro" w:hAnsi="Trajan Pro"/>
        <w:b/>
        <w:spacing w:val="8"/>
        <w:sz w:val="20"/>
        <w:szCs w:val="20"/>
      </w:rPr>
      <w:tab/>
    </w:r>
  </w:p>
  <w:p w14:paraId="6DDAE8C1" w14:textId="77777777" w:rsidR="00EE420F" w:rsidRDefault="00C64C48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02202F86" w14:textId="77777777" w:rsidR="001075F5" w:rsidRPr="005B5AA3" w:rsidRDefault="00C64C48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27CBE174" w14:textId="77777777" w:rsidR="00DA4103" w:rsidRDefault="00C64C48" w:rsidP="00060CEE">
    <w:pPr>
      <w:pStyle w:val="Cabealho"/>
      <w:jc w:val="center"/>
    </w:pPr>
  </w:p>
  <w:p w14:paraId="5394D457" w14:textId="77777777" w:rsidR="001075F5" w:rsidRDefault="00C64C48" w:rsidP="001075F5">
    <w:pPr>
      <w:pStyle w:val="Cabealho"/>
    </w:pPr>
  </w:p>
  <w:p w14:paraId="0FA2FD1A" w14:textId="77777777" w:rsidR="001075F5" w:rsidRPr="001075F5" w:rsidRDefault="00C64C48" w:rsidP="001075F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94529352">
    <w:abstractNumId w:val="0"/>
  </w:num>
  <w:num w:numId="2" w16cid:durableId="1241330460">
    <w:abstractNumId w:val="1"/>
  </w:num>
  <w:num w:numId="3" w16cid:durableId="8491822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8FE"/>
    <w:rsid w:val="000150BB"/>
    <w:rsid w:val="00055EC8"/>
    <w:rsid w:val="00084BA5"/>
    <w:rsid w:val="00106BC4"/>
    <w:rsid w:val="001739EB"/>
    <w:rsid w:val="001E322D"/>
    <w:rsid w:val="001F2F4B"/>
    <w:rsid w:val="00224C90"/>
    <w:rsid w:val="00225B8E"/>
    <w:rsid w:val="00234087"/>
    <w:rsid w:val="00236DAD"/>
    <w:rsid w:val="00250B03"/>
    <w:rsid w:val="00295B2A"/>
    <w:rsid w:val="002A4B1F"/>
    <w:rsid w:val="002C6226"/>
    <w:rsid w:val="002D098D"/>
    <w:rsid w:val="00317DA1"/>
    <w:rsid w:val="00373F07"/>
    <w:rsid w:val="00375742"/>
    <w:rsid w:val="003B75C5"/>
    <w:rsid w:val="003D1A41"/>
    <w:rsid w:val="003D6D3D"/>
    <w:rsid w:val="00411E2D"/>
    <w:rsid w:val="00414206"/>
    <w:rsid w:val="00452A4D"/>
    <w:rsid w:val="00464F62"/>
    <w:rsid w:val="00476763"/>
    <w:rsid w:val="00485B9F"/>
    <w:rsid w:val="004B6B46"/>
    <w:rsid w:val="004E17C8"/>
    <w:rsid w:val="005424BF"/>
    <w:rsid w:val="00551A16"/>
    <w:rsid w:val="005A7FBD"/>
    <w:rsid w:val="005B5A7C"/>
    <w:rsid w:val="00605035"/>
    <w:rsid w:val="00613608"/>
    <w:rsid w:val="006208D2"/>
    <w:rsid w:val="00633951"/>
    <w:rsid w:val="00634A95"/>
    <w:rsid w:val="006541D7"/>
    <w:rsid w:val="0066556B"/>
    <w:rsid w:val="00681A26"/>
    <w:rsid w:val="006B51D8"/>
    <w:rsid w:val="00723FEF"/>
    <w:rsid w:val="00726EAB"/>
    <w:rsid w:val="00736AF5"/>
    <w:rsid w:val="007855D5"/>
    <w:rsid w:val="007979C3"/>
    <w:rsid w:val="007C0594"/>
    <w:rsid w:val="007F4C23"/>
    <w:rsid w:val="00817370"/>
    <w:rsid w:val="00870CCC"/>
    <w:rsid w:val="008C6E97"/>
    <w:rsid w:val="00931CE9"/>
    <w:rsid w:val="00937156"/>
    <w:rsid w:val="009405B3"/>
    <w:rsid w:val="0097037B"/>
    <w:rsid w:val="00A83225"/>
    <w:rsid w:val="00AB45A4"/>
    <w:rsid w:val="00AD68C1"/>
    <w:rsid w:val="00AD7B67"/>
    <w:rsid w:val="00AE66B4"/>
    <w:rsid w:val="00B11EDB"/>
    <w:rsid w:val="00B228FE"/>
    <w:rsid w:val="00B85F8D"/>
    <w:rsid w:val="00BB0E28"/>
    <w:rsid w:val="00BD5052"/>
    <w:rsid w:val="00C06813"/>
    <w:rsid w:val="00C16DA8"/>
    <w:rsid w:val="00C64C48"/>
    <w:rsid w:val="00CA0691"/>
    <w:rsid w:val="00CB07EA"/>
    <w:rsid w:val="00CD55FE"/>
    <w:rsid w:val="00CE7FBB"/>
    <w:rsid w:val="00CF1F40"/>
    <w:rsid w:val="00CF6C84"/>
    <w:rsid w:val="00D33EB8"/>
    <w:rsid w:val="00D64F14"/>
    <w:rsid w:val="00D71D5C"/>
    <w:rsid w:val="00D87885"/>
    <w:rsid w:val="00D91724"/>
    <w:rsid w:val="00E242DD"/>
    <w:rsid w:val="00E46E8B"/>
    <w:rsid w:val="00E576D7"/>
    <w:rsid w:val="00E71CE2"/>
    <w:rsid w:val="00EB6524"/>
    <w:rsid w:val="00EB66A1"/>
    <w:rsid w:val="00F3592F"/>
    <w:rsid w:val="00F51C48"/>
    <w:rsid w:val="00F74AFA"/>
    <w:rsid w:val="00F8192D"/>
    <w:rsid w:val="00F86E57"/>
    <w:rsid w:val="00FA46EC"/>
    <w:rsid w:val="00FB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C65D0A"/>
  <w15:chartTrackingRefBased/>
  <w15:docId w15:val="{E8E6C5AF-1056-4637-8EA1-8A1F5069D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92F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F3592F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234087"/>
  </w:style>
  <w:style w:type="paragraph" w:customStyle="1" w:styleId="Destino">
    <w:name w:val="Destino"/>
    <w:basedOn w:val="Normal"/>
    <w:next w:val="Qualificao"/>
    <w:rsid w:val="00234087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234087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Rodap">
    <w:name w:val="footer"/>
    <w:basedOn w:val="Normal"/>
    <w:link w:val="RodapChar"/>
    <w:uiPriority w:val="99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F3592F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F3592F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F3592F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F3592F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AB45A4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</Template>
  <TotalTime>1318</TotalTime>
  <Pages>4</Pages>
  <Words>516</Words>
  <Characters>2761</Characters>
  <Application>Microsoft Office Word</Application>
  <DocSecurity>0</DocSecurity>
  <Lines>76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21</cp:revision>
  <cp:lastPrinted>2023-03-12T18:30:00Z</cp:lastPrinted>
  <dcterms:created xsi:type="dcterms:W3CDTF">2023-03-12T16:33:00Z</dcterms:created>
  <dcterms:modified xsi:type="dcterms:W3CDTF">2023-03-13T20:07:00Z</dcterms:modified>
</cp:coreProperties>
</file>