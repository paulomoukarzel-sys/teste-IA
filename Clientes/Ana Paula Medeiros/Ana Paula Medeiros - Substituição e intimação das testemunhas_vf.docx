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BCCDCA" w14:textId="2476B21B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443933">
        <w:rPr>
          <w:rFonts w:ascii="Arial" w:eastAsia="Calibri" w:hAnsi="Arial" w:cs="Times New Roman"/>
          <w:sz w:val="24"/>
          <w:szCs w:val="24"/>
        </w:rPr>
        <w:t xml:space="preserve">2ª </w:t>
      </w:r>
      <w:r>
        <w:rPr>
          <w:rFonts w:ascii="Arial" w:eastAsia="Calibri" w:hAnsi="Arial" w:cs="Times New Roman"/>
          <w:sz w:val="24"/>
          <w:szCs w:val="24"/>
        </w:rPr>
        <w:t xml:space="preserve">VARA </w:t>
      </w:r>
      <w:r w:rsidR="00443933">
        <w:rPr>
          <w:rFonts w:ascii="Arial" w:eastAsia="Calibri" w:hAnsi="Arial" w:cs="Times New Roman"/>
          <w:sz w:val="24"/>
          <w:szCs w:val="24"/>
        </w:rPr>
        <w:t xml:space="preserve">CRIMINAL </w:t>
      </w:r>
      <w:r>
        <w:rPr>
          <w:rFonts w:ascii="Arial" w:eastAsia="Calibri" w:hAnsi="Arial" w:cs="Times New Roman"/>
          <w:sz w:val="24"/>
          <w:szCs w:val="24"/>
        </w:rPr>
        <w:t xml:space="preserve">DA COMARCA DE </w:t>
      </w:r>
      <w:r w:rsidR="00443933">
        <w:rPr>
          <w:rFonts w:ascii="Arial" w:eastAsia="Calibri" w:hAnsi="Arial" w:cs="Times New Roman"/>
          <w:sz w:val="24"/>
          <w:szCs w:val="24"/>
        </w:rPr>
        <w:t>SÃO JOSÉ/SC</w:t>
      </w:r>
      <w:r>
        <w:rPr>
          <w:rFonts w:ascii="Arial" w:eastAsia="Calibri" w:hAnsi="Arial" w:cs="Times New Roman"/>
          <w:sz w:val="24"/>
          <w:szCs w:val="24"/>
        </w:rPr>
        <w:t>.</w:t>
      </w:r>
    </w:p>
    <w:p w14:paraId="66C47651" w14:textId="77777777" w:rsidR="000169F1" w:rsidRDefault="000169F1" w:rsidP="004439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34889D4" w14:textId="77777777" w:rsidR="005E73BE" w:rsidRPr="00136102" w:rsidRDefault="005E73BE" w:rsidP="004439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9FBF245" w14:textId="547DAABC" w:rsidR="000169F1" w:rsidRPr="00443933" w:rsidRDefault="00443933" w:rsidP="00443933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443933">
        <w:rPr>
          <w:rFonts w:ascii="Arial" w:eastAsia="Calibri" w:hAnsi="Arial" w:cs="Times New Roman"/>
        </w:rPr>
        <w:t>Autos n. 5004758-90.2023.8.24.0064</w:t>
      </w:r>
      <w:r w:rsidR="000169F1" w:rsidRPr="00443933">
        <w:rPr>
          <w:rFonts w:ascii="Arial" w:eastAsia="Calibri" w:hAnsi="Arial" w:cs="Times New Roman"/>
        </w:rPr>
        <w:tab/>
      </w:r>
    </w:p>
    <w:p w14:paraId="57A1E5B2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8F5D22D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5997D59" w14:textId="5C29DB73" w:rsidR="000169F1" w:rsidRDefault="00443933" w:rsidP="00AE3EB0">
      <w:pPr>
        <w:pStyle w:val="Qualificaodaspartes"/>
        <w:spacing w:line="360" w:lineRule="auto"/>
      </w:pPr>
      <w:r>
        <w:rPr>
          <w:b/>
        </w:rPr>
        <w:t>ANA PAULA DA SILVA MEDEIROS</w:t>
      </w:r>
      <w:r w:rsidR="000169F1" w:rsidRPr="00A814BD">
        <w:t xml:space="preserve">, </w:t>
      </w:r>
      <w:r w:rsidR="00ED2B25">
        <w:t xml:space="preserve">já </w:t>
      </w:r>
      <w:r>
        <w:t xml:space="preserve">qualificada nos autos da ação penal n. </w:t>
      </w:r>
      <w:r w:rsidRPr="00443933">
        <w:t>5004758-90.2023.8.24.0064</w:t>
      </w:r>
      <w:r w:rsidR="000169F1">
        <w:t>,</w:t>
      </w:r>
      <w:r w:rsidR="000169F1" w:rsidRPr="00A814BD">
        <w:t xml:space="preserve"> </w:t>
      </w:r>
      <w:r>
        <w:t xml:space="preserve">proposta pelo </w:t>
      </w:r>
      <w:r w:rsidRPr="00AD0F1E">
        <w:rPr>
          <w:b/>
          <w:bCs w:val="0"/>
        </w:rPr>
        <w:t>MINISTÉRIO PÚBLICO DO ESTADO DE SANTA CATARINA</w:t>
      </w:r>
      <w:r>
        <w:t xml:space="preserve">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>,</w:t>
      </w:r>
      <w:r w:rsidR="006227AB">
        <w:t xml:space="preserve"> </w:t>
      </w:r>
      <w:r w:rsidR="00ED2B25">
        <w:t xml:space="preserve">em atenção </w:t>
      </w:r>
      <w:r w:rsidR="00640E1B">
        <w:t xml:space="preserve">às intimações dos eventos </w:t>
      </w:r>
      <w:r w:rsidR="0076182B">
        <w:t xml:space="preserve">187, 189, </w:t>
      </w:r>
      <w:r w:rsidR="00640E1B">
        <w:t>199, 202</w:t>
      </w:r>
      <w:r w:rsidR="00406B83">
        <w:t>,</w:t>
      </w:r>
      <w:r w:rsidR="00640E1B">
        <w:t xml:space="preserve"> 216</w:t>
      </w:r>
      <w:r w:rsidR="00406B83">
        <w:t xml:space="preserve"> e 2</w:t>
      </w:r>
      <w:r w:rsidR="007F0F08">
        <w:t>2</w:t>
      </w:r>
      <w:r w:rsidR="00406B83">
        <w:t>1</w:t>
      </w:r>
      <w:r w:rsidR="00A27EE0">
        <w:t>,</w:t>
      </w:r>
      <w:r w:rsidR="00640E1B">
        <w:t xml:space="preserve"> </w:t>
      </w:r>
      <w:r w:rsidR="00301992">
        <w:t>expor e requerer o seguinte</w:t>
      </w:r>
      <w:r w:rsidR="00EC5F29">
        <w:t>.</w:t>
      </w:r>
    </w:p>
    <w:p w14:paraId="0B9B43E7" w14:textId="77777777" w:rsidR="00EC5F29" w:rsidRDefault="00EC5F29" w:rsidP="00EC5F29">
      <w:pPr>
        <w:pStyle w:val="Qualificaodaspartes"/>
        <w:rPr>
          <w:rFonts w:eastAsia="Calibri" w:cs="Times New Roman"/>
          <w:b/>
          <w:szCs w:val="24"/>
        </w:rPr>
      </w:pPr>
    </w:p>
    <w:p w14:paraId="20914A8F" w14:textId="0F107460" w:rsidR="00C62B74" w:rsidRDefault="00CB764E" w:rsidP="006227AB">
      <w:pPr>
        <w:pStyle w:val="SemEspaamento"/>
      </w:pPr>
      <w:r>
        <w:t>No que diz respeito à certidão do evento 183, que atestou que a testemunha Luciane Mello se encontra viajando e só retorna</w:t>
      </w:r>
      <w:r w:rsidR="00090FBB">
        <w:t>rá</w:t>
      </w:r>
      <w:r w:rsidR="00404F6C">
        <w:t xml:space="preserve"> </w:t>
      </w:r>
      <w:r w:rsidR="001C3371">
        <w:t>semanas após a realização da audiência</w:t>
      </w:r>
      <w:r w:rsidR="00404F6C">
        <w:t xml:space="preserve">, </w:t>
      </w:r>
      <w:r w:rsidR="00BA5E84">
        <w:t xml:space="preserve">diante da impossibilidade de comparecimento, </w:t>
      </w:r>
      <w:r w:rsidR="00404F6C">
        <w:t xml:space="preserve">a ré </w:t>
      </w:r>
      <w:r w:rsidR="00BA5E84">
        <w:t>requer a</w:t>
      </w:r>
      <w:r w:rsidR="00404F6C">
        <w:t xml:space="preserve"> </w:t>
      </w:r>
      <w:r w:rsidR="00BA5E84" w:rsidRPr="000103E3">
        <w:rPr>
          <w:u w:val="single"/>
        </w:rPr>
        <w:t>substituição</w:t>
      </w:r>
      <w:r w:rsidR="00BA5E84">
        <w:t xml:space="preserve"> </w:t>
      </w:r>
      <w:r w:rsidR="00BA5E84" w:rsidRPr="000103E3">
        <w:rPr>
          <w:u w:val="single"/>
        </w:rPr>
        <w:t>da</w:t>
      </w:r>
      <w:r w:rsidR="00BA5E84">
        <w:t xml:space="preserve"> </w:t>
      </w:r>
      <w:r w:rsidR="00BA5E84" w:rsidRPr="000103E3">
        <w:rPr>
          <w:u w:val="single"/>
        </w:rPr>
        <w:t>testemunha</w:t>
      </w:r>
      <w:r w:rsidR="00BA5E84">
        <w:t xml:space="preserve"> pela vizinha da creche</w:t>
      </w:r>
      <w:r w:rsidR="000103E3">
        <w:t>, a senhora</w:t>
      </w:r>
      <w:r w:rsidR="00BA5E84">
        <w:t xml:space="preserve"> </w:t>
      </w:r>
      <w:r w:rsidR="00BA5E84" w:rsidRPr="000103E3">
        <w:rPr>
          <w:b/>
          <w:bCs/>
          <w:u w:val="single"/>
        </w:rPr>
        <w:t>Georgia</w:t>
      </w:r>
      <w:r w:rsidR="00BA5E84" w:rsidRPr="001C3371">
        <w:rPr>
          <w:b/>
          <w:bCs/>
        </w:rPr>
        <w:t xml:space="preserve"> </w:t>
      </w:r>
      <w:r w:rsidR="00BA5E84" w:rsidRPr="000103E3">
        <w:rPr>
          <w:b/>
          <w:bCs/>
          <w:u w:val="single"/>
        </w:rPr>
        <w:t>Espíndola</w:t>
      </w:r>
      <w:r w:rsidR="00BA5E84" w:rsidRPr="001C3371">
        <w:rPr>
          <w:b/>
          <w:bCs/>
        </w:rPr>
        <w:t xml:space="preserve"> </w:t>
      </w:r>
      <w:r w:rsidR="00BA5E84" w:rsidRPr="000103E3">
        <w:rPr>
          <w:b/>
          <w:bCs/>
          <w:u w:val="single"/>
        </w:rPr>
        <w:t>Pereira</w:t>
      </w:r>
      <w:r w:rsidR="00BA5E84">
        <w:t xml:space="preserve">, inscrita no CPF/MF sob o n. </w:t>
      </w:r>
      <w:r w:rsidR="009A4CC9">
        <w:t xml:space="preserve">078.825.519-37, residente e domiciliada na </w:t>
      </w:r>
      <w:r w:rsidR="009A4CC9" w:rsidRPr="009A4CC9">
        <w:t>Rua Álvaro Medeiros Santiago</w:t>
      </w:r>
      <w:r w:rsidR="009A4CC9">
        <w:t xml:space="preserve">, n. </w:t>
      </w:r>
      <w:r w:rsidR="009A4CC9" w:rsidRPr="009A4CC9">
        <w:t>2</w:t>
      </w:r>
      <w:r w:rsidR="009A4CC9">
        <w:t>.</w:t>
      </w:r>
      <w:r w:rsidR="009A4CC9" w:rsidRPr="009A4CC9">
        <w:t>060</w:t>
      </w:r>
      <w:r w:rsidR="009A4CC9">
        <w:t xml:space="preserve">, Areias, </w:t>
      </w:r>
      <w:r w:rsidR="001C3371">
        <w:t xml:space="preserve">São José/SC, CEP n. 88.113-601, telefone celular e </w:t>
      </w:r>
      <w:r w:rsidR="001C3371" w:rsidRPr="001C3371">
        <w:rPr>
          <w:i/>
          <w:iCs/>
        </w:rPr>
        <w:t>whatsapp</w:t>
      </w:r>
      <w:r w:rsidR="001C3371">
        <w:t xml:space="preserve"> n.</w:t>
      </w:r>
      <w:r w:rsidR="001B03B8">
        <w:t xml:space="preserve"> (</w:t>
      </w:r>
      <w:r w:rsidR="001B03B8" w:rsidRPr="001B03B8">
        <w:t>48</w:t>
      </w:r>
      <w:r w:rsidR="001B03B8">
        <w:t xml:space="preserve">) </w:t>
      </w:r>
      <w:r w:rsidR="001B03B8" w:rsidRPr="001B03B8">
        <w:t>9</w:t>
      </w:r>
      <w:r w:rsidR="001B03B8">
        <w:t xml:space="preserve"> </w:t>
      </w:r>
      <w:r w:rsidR="001B03B8" w:rsidRPr="001B03B8">
        <w:t>9660</w:t>
      </w:r>
      <w:r w:rsidR="001B03B8">
        <w:t>-</w:t>
      </w:r>
      <w:r w:rsidR="001B03B8" w:rsidRPr="001B03B8">
        <w:t>0417</w:t>
      </w:r>
      <w:r w:rsidR="001B03B8">
        <w:t xml:space="preserve"> ou</w:t>
      </w:r>
      <w:r w:rsidR="001C3371">
        <w:t xml:space="preserve"> (48) </w:t>
      </w:r>
      <w:r w:rsidR="001B03B8">
        <w:t xml:space="preserve">9 </w:t>
      </w:r>
      <w:r w:rsidR="001C3371">
        <w:t xml:space="preserve">8812-6548. </w:t>
      </w:r>
    </w:p>
    <w:p w14:paraId="1A0CF0B1" w14:textId="55E98CE0" w:rsidR="007D407B" w:rsidRDefault="004E5AF9" w:rsidP="006227AB">
      <w:pPr>
        <w:pStyle w:val="SemEspaamento"/>
      </w:pPr>
      <w:r>
        <w:t xml:space="preserve">Com relação </w:t>
      </w:r>
      <w:r w:rsidR="00DF7A25">
        <w:t>à</w:t>
      </w:r>
      <w:r w:rsidR="00336417">
        <w:t>s</w:t>
      </w:r>
      <w:r w:rsidR="00DF7A25">
        <w:t xml:space="preserve"> </w:t>
      </w:r>
      <w:r w:rsidR="005748B8">
        <w:t>intimaç</w:t>
      </w:r>
      <w:r w:rsidR="00336417">
        <w:t>ões</w:t>
      </w:r>
      <w:r w:rsidR="005748B8">
        <w:t xml:space="preserve"> </w:t>
      </w:r>
      <w:r w:rsidR="00DF7A25">
        <w:t>frustrada</w:t>
      </w:r>
      <w:r w:rsidR="00336417">
        <w:t>s</w:t>
      </w:r>
      <w:r w:rsidR="00DF7A25">
        <w:t xml:space="preserve"> </w:t>
      </w:r>
      <w:r w:rsidR="005748B8">
        <w:t>das testemunhas</w:t>
      </w:r>
      <w:r w:rsidR="00423BE0">
        <w:t xml:space="preserve"> Carla Manoela de Souza Back, </w:t>
      </w:r>
      <w:r w:rsidR="002D2616">
        <w:t>Nathália Souza de Santos</w:t>
      </w:r>
      <w:r w:rsidR="009D008F">
        <w:t>, Altair</w:t>
      </w:r>
      <w:r w:rsidR="00DC607F">
        <w:t xml:space="preserve"> Raimundo,</w:t>
      </w:r>
      <w:r w:rsidR="002D2616">
        <w:t xml:space="preserve"> Ana Cláudia Bachmann</w:t>
      </w:r>
      <w:r w:rsidR="00DC607F">
        <w:t xml:space="preserve"> e </w:t>
      </w:r>
      <w:r w:rsidR="00571695" w:rsidRPr="00571695">
        <w:t>Schaieny Maysa de Quadro Matos</w:t>
      </w:r>
      <w:r w:rsidR="00423BE0">
        <w:t>,</w:t>
      </w:r>
      <w:r w:rsidR="00322160">
        <w:t xml:space="preserve"> conforme certidão dos eventos 193, 196</w:t>
      </w:r>
      <w:r w:rsidR="00184831">
        <w:t>,</w:t>
      </w:r>
      <w:r w:rsidR="00322160">
        <w:t xml:space="preserve"> 197</w:t>
      </w:r>
      <w:r w:rsidR="00BF19E9">
        <w:t xml:space="preserve">, </w:t>
      </w:r>
      <w:r w:rsidR="0022588B">
        <w:t xml:space="preserve">198, </w:t>
      </w:r>
      <w:r w:rsidR="00184831">
        <w:t>214</w:t>
      </w:r>
      <w:r w:rsidR="00BF19E9">
        <w:t xml:space="preserve"> e </w:t>
      </w:r>
      <w:r w:rsidR="007F0F08">
        <w:t>220</w:t>
      </w:r>
      <w:r w:rsidR="00322160">
        <w:t>, a ré apresenta o</w:t>
      </w:r>
      <w:r w:rsidR="007172FD">
        <w:t xml:space="preserve"> número dos telefones celulares</w:t>
      </w:r>
      <w:r w:rsidR="0087097B">
        <w:t xml:space="preserve">, com </w:t>
      </w:r>
      <w:r w:rsidR="0087097B">
        <w:rPr>
          <w:i/>
          <w:iCs/>
        </w:rPr>
        <w:t>whatsapp</w:t>
      </w:r>
      <w:r w:rsidR="0087097B">
        <w:t>,</w:t>
      </w:r>
      <w:r w:rsidR="007172FD">
        <w:t xml:space="preserve"> </w:t>
      </w:r>
      <w:r w:rsidR="005748B8">
        <w:t xml:space="preserve">que encontrou </w:t>
      </w:r>
      <w:r w:rsidR="007172FD">
        <w:t xml:space="preserve">para </w:t>
      </w:r>
      <w:r w:rsidR="007D407B">
        <w:t xml:space="preserve">possibilitar a efetivação da intimação: </w:t>
      </w:r>
    </w:p>
    <w:p w14:paraId="60073D1F" w14:textId="6305458A" w:rsidR="007D407B" w:rsidRDefault="00942D85" w:rsidP="000F4A0E">
      <w:pPr>
        <w:pStyle w:val="Ttulo2"/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8E204D" wp14:editId="5D7421EF">
                <wp:simplePos x="0" y="0"/>
                <wp:positionH relativeFrom="column">
                  <wp:posOffset>1214120</wp:posOffset>
                </wp:positionH>
                <wp:positionV relativeFrom="paragraph">
                  <wp:posOffset>81915</wp:posOffset>
                </wp:positionV>
                <wp:extent cx="4467225" cy="1438275"/>
                <wp:effectExtent l="0" t="0" r="28575" b="28575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7225" cy="14382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064B0" id="Retângulo: Cantos Diagonais Arredondados 1" o:spid="_x0000_s1026" style="position:absolute;margin-left:95.6pt;margin-top:6.45pt;width:351.75pt;height:11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467225,1438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" path="m239717,l4467225,r,l4467225,1198558v,132392,-107325,239717,-239717,239717l,1438275r,l,239717c,107325,107325,,239717,xe" filled="f" strokecolor="#5b9bd5 [3208]" strokeweight="1pt">
                <v:stroke joinstyle="miter"/>
                <v:path arrowok="t" o:connecttype="custom" o:connectlocs="239717,0;4467225,0;4467225,0;4467225,1198558;4227508,1438275;0,1438275;0,1438275;0,239717;239717,0" o:connectangles="0,0,0,0,0,0,0,0,0"/>
              </v:shape>
            </w:pict>
          </mc:Fallback>
        </mc:AlternateContent>
      </w:r>
    </w:p>
    <w:p w14:paraId="1232E5E0" w14:textId="0ABF2BF0" w:rsidR="007F0F08" w:rsidRDefault="003B199D" w:rsidP="007F0F08">
      <w:pPr>
        <w:pStyle w:val="SemEspaamento"/>
        <w:numPr>
          <w:ilvl w:val="0"/>
          <w:numId w:val="0"/>
        </w:numPr>
        <w:ind w:left="2124"/>
      </w:pPr>
      <w:r>
        <w:t>Ana Cláudia Bachmann – (48) 92001-4323</w:t>
      </w:r>
    </w:p>
    <w:p w14:paraId="3B1D6AEF" w14:textId="763CDE4E" w:rsidR="009D008F" w:rsidRDefault="009D008F" w:rsidP="007F0F08">
      <w:pPr>
        <w:pStyle w:val="SemEspaamento"/>
        <w:numPr>
          <w:ilvl w:val="0"/>
          <w:numId w:val="0"/>
        </w:numPr>
        <w:ind w:left="2124"/>
      </w:pPr>
      <w:r>
        <w:t>Altair</w:t>
      </w:r>
      <w:r w:rsidR="00E32001">
        <w:t xml:space="preserve"> Raimundo</w:t>
      </w:r>
      <w:r w:rsidR="0036735B">
        <w:t xml:space="preserve"> – (48) 92002-8400</w:t>
      </w:r>
    </w:p>
    <w:p w14:paraId="04150774" w14:textId="66184105" w:rsidR="00E32001" w:rsidRDefault="00E32001" w:rsidP="007F0F08">
      <w:pPr>
        <w:pStyle w:val="SemEspaamento"/>
        <w:numPr>
          <w:ilvl w:val="0"/>
          <w:numId w:val="0"/>
        </w:numPr>
        <w:ind w:left="2124"/>
      </w:pPr>
      <w:r>
        <w:t>Carla</w:t>
      </w:r>
      <w:r w:rsidR="00571695">
        <w:t xml:space="preserve"> Manoela de Souza Back – (48) 9656-8943</w:t>
      </w:r>
    </w:p>
    <w:p w14:paraId="26FCC490" w14:textId="0960EEA7" w:rsidR="0036735B" w:rsidRDefault="009D7497" w:rsidP="007F0F08">
      <w:pPr>
        <w:pStyle w:val="SemEspaamento"/>
        <w:numPr>
          <w:ilvl w:val="0"/>
          <w:numId w:val="0"/>
        </w:numPr>
        <w:ind w:left="2124"/>
      </w:pPr>
      <w:r>
        <w:t xml:space="preserve">Nathália Souza de Santos – (48) 9201-1700 ou </w:t>
      </w:r>
      <w:r w:rsidR="00303735">
        <w:t>(48) 8409-0925</w:t>
      </w:r>
    </w:p>
    <w:p w14:paraId="04C331F9" w14:textId="25945846" w:rsidR="00571695" w:rsidRDefault="00571695" w:rsidP="007F0F08">
      <w:pPr>
        <w:pStyle w:val="SemEspaamento"/>
        <w:numPr>
          <w:ilvl w:val="0"/>
          <w:numId w:val="0"/>
        </w:numPr>
        <w:ind w:left="2124"/>
      </w:pPr>
      <w:r w:rsidRPr="00571695">
        <w:t>Schaieny Maysa de Quadro Matos</w:t>
      </w:r>
      <w:r>
        <w:t xml:space="preserve"> – (48) </w:t>
      </w:r>
      <w:r w:rsidR="000F4A0E">
        <w:t>9682-0574</w:t>
      </w:r>
    </w:p>
    <w:p w14:paraId="1399382A" w14:textId="77777777" w:rsidR="007F0F08" w:rsidRDefault="007F0F08" w:rsidP="007D407B">
      <w:pPr>
        <w:pStyle w:val="SemEspaamento"/>
        <w:numPr>
          <w:ilvl w:val="0"/>
          <w:numId w:val="0"/>
        </w:numPr>
      </w:pPr>
    </w:p>
    <w:p w14:paraId="41CC43A0" w14:textId="2CEBBBF9" w:rsidR="003D29EE" w:rsidRDefault="003D29EE" w:rsidP="003D29EE">
      <w:pPr>
        <w:pStyle w:val="SemEspaamento"/>
      </w:pPr>
      <w:r>
        <w:t xml:space="preserve">Além disso, a peticionante manifesta ciência no </w:t>
      </w:r>
      <w:r w:rsidR="00D1200D">
        <w:t xml:space="preserve">que diz respeito à </w:t>
      </w:r>
      <w:r w:rsidR="00C2356F">
        <w:t>certid</w:t>
      </w:r>
      <w:r w:rsidR="003868EE">
        <w:t>ões</w:t>
      </w:r>
      <w:r w:rsidR="00C2356F">
        <w:t xml:space="preserve"> do</w:t>
      </w:r>
      <w:r w:rsidR="003868EE">
        <w:t>s</w:t>
      </w:r>
      <w:r w:rsidR="00C2356F">
        <w:t xml:space="preserve"> evento</w:t>
      </w:r>
      <w:r w:rsidR="003868EE">
        <w:t>s 178 e 18</w:t>
      </w:r>
      <w:r w:rsidR="000103E3">
        <w:t>4</w:t>
      </w:r>
      <w:r w:rsidR="003868EE">
        <w:t>, além da</w:t>
      </w:r>
      <w:r w:rsidR="00C2356F">
        <w:t xml:space="preserve"> </w:t>
      </w:r>
      <w:r w:rsidR="00D1200D">
        <w:t xml:space="preserve">documentação juntada no evento 201, </w:t>
      </w:r>
      <w:r w:rsidR="005E3C93">
        <w:t>de Ka</w:t>
      </w:r>
      <w:r>
        <w:t>o</w:t>
      </w:r>
      <w:r w:rsidR="005E3C93">
        <w:t xml:space="preserve">whanne </w:t>
      </w:r>
      <w:r>
        <w:t>Vaz.</w:t>
      </w:r>
    </w:p>
    <w:p w14:paraId="07426E14" w14:textId="3FFBD9DE" w:rsidR="008D70CE" w:rsidRPr="004A3F4E" w:rsidRDefault="00942D85" w:rsidP="006227AB">
      <w:pPr>
        <w:pStyle w:val="SemEspaamento"/>
      </w:pPr>
      <w:r>
        <w:lastRenderedPageBreak/>
        <w:t>Ante o exposto</w:t>
      </w:r>
      <w:r w:rsidR="008D70CE">
        <w:t xml:space="preserve">, </w:t>
      </w:r>
      <w:r w:rsidR="003B3BEF">
        <w:t xml:space="preserve">é esta para </w:t>
      </w:r>
      <w:r w:rsidR="008D70CE">
        <w:t>requer</w:t>
      </w:r>
      <w:r w:rsidR="003B3BEF">
        <w:t xml:space="preserve">er </w:t>
      </w:r>
      <w:r>
        <w:t>a</w:t>
      </w:r>
      <w:r w:rsidR="0087097B">
        <w:t xml:space="preserve"> substituição da testemunha Luciane Mello pela senhora Georgia Espíndola Pereira e</w:t>
      </w:r>
      <w:r>
        <w:t xml:space="preserve"> </w:t>
      </w:r>
      <w:r w:rsidR="0087097B">
        <w:t xml:space="preserve">a </w:t>
      </w:r>
      <w:r>
        <w:t xml:space="preserve">intimação das testemunhas </w:t>
      </w:r>
      <w:r w:rsidR="008F140E">
        <w:t>pelos</w:t>
      </w:r>
      <w:r>
        <w:t xml:space="preserve"> contato</w:t>
      </w:r>
      <w:r w:rsidR="008F140E">
        <w:t>s</w:t>
      </w:r>
      <w:r>
        <w:t xml:space="preserve"> via </w:t>
      </w:r>
      <w:r>
        <w:rPr>
          <w:i/>
          <w:iCs/>
        </w:rPr>
        <w:t>whatsapp</w:t>
      </w:r>
      <w:r>
        <w:t xml:space="preserve"> referid</w:t>
      </w:r>
      <w:r w:rsidR="00457D5F">
        <w:t>o</w:t>
      </w:r>
      <w:r>
        <w:t>s acima</w:t>
      </w:r>
      <w:r w:rsidR="0029328B">
        <w:t>, como forma de dar prosseguimento ao feito</w:t>
      </w:r>
      <w:r w:rsidR="00457D5F">
        <w:t xml:space="preserve"> com a celeridade que o caso exige</w:t>
      </w:r>
      <w:r w:rsidR="00895419">
        <w:t>.</w:t>
      </w:r>
      <w:r w:rsidR="00C815AF">
        <w:t xml:space="preserve"> </w:t>
      </w:r>
    </w:p>
    <w:p w14:paraId="19144D96" w14:textId="77777777" w:rsidR="000169F1" w:rsidRDefault="000169F1" w:rsidP="00C829B3">
      <w:pPr>
        <w:pStyle w:val="Ttulo2"/>
        <w:rPr>
          <w:rFonts w:eastAsia="Calibri"/>
        </w:rPr>
      </w:pPr>
    </w:p>
    <w:p w14:paraId="3AF13847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308CBE4" w14:textId="134E5FE0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F140E">
        <w:rPr>
          <w:rFonts w:ascii="Arial" w:eastAsia="Calibri" w:hAnsi="Arial" w:cs="Times New Roman"/>
          <w:noProof/>
          <w:sz w:val="24"/>
          <w:szCs w:val="24"/>
        </w:rPr>
        <w:t>29 de julho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C053D6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01187FC" w14:textId="63AE325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EFF1D97" w14:textId="15246FE2" w:rsidR="00131BEB" w:rsidRPr="000169F1" w:rsidRDefault="00EE029A" w:rsidP="00942D85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</w:p>
    <w:sectPr w:rsidR="00131BEB" w:rsidRPr="000169F1" w:rsidSect="00DB1CE5">
      <w:headerReference w:type="default" r:id="rId8"/>
      <w:footerReference w:type="default" r:id="rId9"/>
      <w:pgSz w:w="11906" w:h="16838"/>
      <w:pgMar w:top="1843" w:right="1416" w:bottom="709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434D60" w14:textId="77777777" w:rsidR="00174C3B" w:rsidRDefault="00174C3B" w:rsidP="00943258">
      <w:pPr>
        <w:spacing w:after="0" w:line="240" w:lineRule="auto"/>
      </w:pPr>
      <w:r>
        <w:separator/>
      </w:r>
    </w:p>
  </w:endnote>
  <w:endnote w:type="continuationSeparator" w:id="0">
    <w:p w14:paraId="70B86DC0" w14:textId="77777777" w:rsidR="00174C3B" w:rsidRDefault="00174C3B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3BB2FE8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541CE70" wp14:editId="2899930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67662061" name="Imagem 36766206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CDB89DC" w14:textId="3125662D" w:rsidR="00501A18" w:rsidRPr="00B90B92" w:rsidRDefault="00B90B92" w:rsidP="00B90B92">
    <w:pPr>
      <w:pStyle w:val="Rodap"/>
      <w:tabs>
        <w:tab w:val="clear" w:pos="4252"/>
        <w:tab w:val="clear" w:pos="8504"/>
        <w:tab w:val="left" w:pos="4905"/>
        <w:tab w:val="left" w:pos="6645"/>
      </w:tabs>
      <w:rPr>
        <w:sz w:val="12"/>
        <w:szCs w:val="12"/>
      </w:rPr>
    </w:pPr>
    <w:r w:rsidRPr="00B90B92">
      <w:rPr>
        <w:sz w:val="12"/>
        <w:szCs w:val="1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F6C232" w14:textId="77777777" w:rsidR="00174C3B" w:rsidRDefault="00174C3B" w:rsidP="00943258">
      <w:pPr>
        <w:spacing w:after="0" w:line="240" w:lineRule="auto"/>
      </w:pPr>
      <w:r>
        <w:separator/>
      </w:r>
    </w:p>
  </w:footnote>
  <w:footnote w:type="continuationSeparator" w:id="0">
    <w:p w14:paraId="08B0369A" w14:textId="77777777" w:rsidR="00174C3B" w:rsidRDefault="00174C3B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8380A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9A50127" wp14:editId="6A29EBA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268994884" name="Imagem 126899488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FEADD75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03EAF1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FCFDA2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33"/>
    <w:rsid w:val="00003F31"/>
    <w:rsid w:val="0000526F"/>
    <w:rsid w:val="000103E3"/>
    <w:rsid w:val="00010D44"/>
    <w:rsid w:val="000169F1"/>
    <w:rsid w:val="00017B54"/>
    <w:rsid w:val="00025C0F"/>
    <w:rsid w:val="00040F20"/>
    <w:rsid w:val="0004298B"/>
    <w:rsid w:val="00077EB0"/>
    <w:rsid w:val="00090FBB"/>
    <w:rsid w:val="00093626"/>
    <w:rsid w:val="00097661"/>
    <w:rsid w:val="000D01D6"/>
    <w:rsid w:val="000D194B"/>
    <w:rsid w:val="000D228C"/>
    <w:rsid w:val="000F4A0E"/>
    <w:rsid w:val="00104099"/>
    <w:rsid w:val="00131BEB"/>
    <w:rsid w:val="00150235"/>
    <w:rsid w:val="00152CE2"/>
    <w:rsid w:val="00165EB8"/>
    <w:rsid w:val="001667B0"/>
    <w:rsid w:val="00174C3B"/>
    <w:rsid w:val="001761C0"/>
    <w:rsid w:val="00183BE2"/>
    <w:rsid w:val="00184831"/>
    <w:rsid w:val="001875E1"/>
    <w:rsid w:val="001A1786"/>
    <w:rsid w:val="001A255B"/>
    <w:rsid w:val="001B03B8"/>
    <w:rsid w:val="001B2B98"/>
    <w:rsid w:val="001B2E75"/>
    <w:rsid w:val="001C3371"/>
    <w:rsid w:val="001E15BF"/>
    <w:rsid w:val="00201F45"/>
    <w:rsid w:val="00207BE4"/>
    <w:rsid w:val="00214E09"/>
    <w:rsid w:val="0022588B"/>
    <w:rsid w:val="00241D5A"/>
    <w:rsid w:val="00272BFB"/>
    <w:rsid w:val="00291CDE"/>
    <w:rsid w:val="00291F6C"/>
    <w:rsid w:val="0029328B"/>
    <w:rsid w:val="002B57F0"/>
    <w:rsid w:val="002C6C69"/>
    <w:rsid w:val="002D2616"/>
    <w:rsid w:val="002D407A"/>
    <w:rsid w:val="002F6D90"/>
    <w:rsid w:val="00301992"/>
    <w:rsid w:val="00303735"/>
    <w:rsid w:val="00322160"/>
    <w:rsid w:val="0033387E"/>
    <w:rsid w:val="00336417"/>
    <w:rsid w:val="0036735B"/>
    <w:rsid w:val="00377A2E"/>
    <w:rsid w:val="003801CD"/>
    <w:rsid w:val="003868EE"/>
    <w:rsid w:val="003B199D"/>
    <w:rsid w:val="003B3BEF"/>
    <w:rsid w:val="003D291C"/>
    <w:rsid w:val="003D29EE"/>
    <w:rsid w:val="003E2FC7"/>
    <w:rsid w:val="003E46B9"/>
    <w:rsid w:val="00404BF8"/>
    <w:rsid w:val="00404F6C"/>
    <w:rsid w:val="00406B83"/>
    <w:rsid w:val="00411DFC"/>
    <w:rsid w:val="0041409B"/>
    <w:rsid w:val="00423BE0"/>
    <w:rsid w:val="004262C3"/>
    <w:rsid w:val="004330B2"/>
    <w:rsid w:val="00443933"/>
    <w:rsid w:val="004507FC"/>
    <w:rsid w:val="00457D5F"/>
    <w:rsid w:val="004762AA"/>
    <w:rsid w:val="004949AD"/>
    <w:rsid w:val="004E5AF9"/>
    <w:rsid w:val="004F2B78"/>
    <w:rsid w:val="004F384D"/>
    <w:rsid w:val="00501A18"/>
    <w:rsid w:val="005321DA"/>
    <w:rsid w:val="00547247"/>
    <w:rsid w:val="00560D9D"/>
    <w:rsid w:val="00571695"/>
    <w:rsid w:val="005748B8"/>
    <w:rsid w:val="00577AF7"/>
    <w:rsid w:val="005849A2"/>
    <w:rsid w:val="005B67EA"/>
    <w:rsid w:val="005C0BDB"/>
    <w:rsid w:val="005C533D"/>
    <w:rsid w:val="005C5997"/>
    <w:rsid w:val="005E1B56"/>
    <w:rsid w:val="005E3C93"/>
    <w:rsid w:val="005E58E2"/>
    <w:rsid w:val="005E73BE"/>
    <w:rsid w:val="005F434C"/>
    <w:rsid w:val="006227AB"/>
    <w:rsid w:val="00640E1B"/>
    <w:rsid w:val="0064216C"/>
    <w:rsid w:val="00662638"/>
    <w:rsid w:val="00673228"/>
    <w:rsid w:val="0068103F"/>
    <w:rsid w:val="00693F8B"/>
    <w:rsid w:val="00696295"/>
    <w:rsid w:val="006C0DFC"/>
    <w:rsid w:val="006F3381"/>
    <w:rsid w:val="00716541"/>
    <w:rsid w:val="007172FD"/>
    <w:rsid w:val="00722DF5"/>
    <w:rsid w:val="00760058"/>
    <w:rsid w:val="0076182B"/>
    <w:rsid w:val="007726BD"/>
    <w:rsid w:val="00777562"/>
    <w:rsid w:val="00782DBC"/>
    <w:rsid w:val="00795616"/>
    <w:rsid w:val="00797298"/>
    <w:rsid w:val="00797900"/>
    <w:rsid w:val="007A2C85"/>
    <w:rsid w:val="007B0D91"/>
    <w:rsid w:val="007C36DB"/>
    <w:rsid w:val="007D407B"/>
    <w:rsid w:val="007D54EC"/>
    <w:rsid w:val="007F0F08"/>
    <w:rsid w:val="00801ED0"/>
    <w:rsid w:val="008106B7"/>
    <w:rsid w:val="00810D34"/>
    <w:rsid w:val="00826215"/>
    <w:rsid w:val="0085037C"/>
    <w:rsid w:val="0087097B"/>
    <w:rsid w:val="0087199F"/>
    <w:rsid w:val="00877483"/>
    <w:rsid w:val="00890BC3"/>
    <w:rsid w:val="008947A8"/>
    <w:rsid w:val="00895419"/>
    <w:rsid w:val="008A0012"/>
    <w:rsid w:val="008B2CA1"/>
    <w:rsid w:val="008D14EA"/>
    <w:rsid w:val="008D2010"/>
    <w:rsid w:val="008D2379"/>
    <w:rsid w:val="008D70CE"/>
    <w:rsid w:val="008E1FF5"/>
    <w:rsid w:val="008E31FF"/>
    <w:rsid w:val="008E377D"/>
    <w:rsid w:val="008E626A"/>
    <w:rsid w:val="008E7E8F"/>
    <w:rsid w:val="008F140E"/>
    <w:rsid w:val="008F2218"/>
    <w:rsid w:val="008F53CE"/>
    <w:rsid w:val="008F6875"/>
    <w:rsid w:val="008F7B29"/>
    <w:rsid w:val="0090226D"/>
    <w:rsid w:val="00914069"/>
    <w:rsid w:val="00924163"/>
    <w:rsid w:val="00942D85"/>
    <w:rsid w:val="00943258"/>
    <w:rsid w:val="009551A0"/>
    <w:rsid w:val="009A36E7"/>
    <w:rsid w:val="009A4CC9"/>
    <w:rsid w:val="009B3EEB"/>
    <w:rsid w:val="009D008F"/>
    <w:rsid w:val="009D7497"/>
    <w:rsid w:val="00A049FC"/>
    <w:rsid w:val="00A12467"/>
    <w:rsid w:val="00A27EE0"/>
    <w:rsid w:val="00A415A9"/>
    <w:rsid w:val="00A6605E"/>
    <w:rsid w:val="00AD0F1E"/>
    <w:rsid w:val="00AD5A58"/>
    <w:rsid w:val="00AE3EB0"/>
    <w:rsid w:val="00AF1621"/>
    <w:rsid w:val="00B11652"/>
    <w:rsid w:val="00B1310B"/>
    <w:rsid w:val="00B14A3E"/>
    <w:rsid w:val="00B14A81"/>
    <w:rsid w:val="00B6363E"/>
    <w:rsid w:val="00B90B92"/>
    <w:rsid w:val="00BA2544"/>
    <w:rsid w:val="00BA5E84"/>
    <w:rsid w:val="00BA7008"/>
    <w:rsid w:val="00BF19E9"/>
    <w:rsid w:val="00C03B4C"/>
    <w:rsid w:val="00C0456B"/>
    <w:rsid w:val="00C2356F"/>
    <w:rsid w:val="00C26586"/>
    <w:rsid w:val="00C62B74"/>
    <w:rsid w:val="00C65F85"/>
    <w:rsid w:val="00C815AF"/>
    <w:rsid w:val="00C829B3"/>
    <w:rsid w:val="00CB5FC5"/>
    <w:rsid w:val="00CB764E"/>
    <w:rsid w:val="00CC0581"/>
    <w:rsid w:val="00CE6FCE"/>
    <w:rsid w:val="00CF346C"/>
    <w:rsid w:val="00D1200D"/>
    <w:rsid w:val="00D25161"/>
    <w:rsid w:val="00D313D1"/>
    <w:rsid w:val="00D32740"/>
    <w:rsid w:val="00D55769"/>
    <w:rsid w:val="00DB1CE5"/>
    <w:rsid w:val="00DC0668"/>
    <w:rsid w:val="00DC607F"/>
    <w:rsid w:val="00DD0082"/>
    <w:rsid w:val="00DE0162"/>
    <w:rsid w:val="00DE0552"/>
    <w:rsid w:val="00DF5478"/>
    <w:rsid w:val="00DF7A25"/>
    <w:rsid w:val="00E05790"/>
    <w:rsid w:val="00E23B12"/>
    <w:rsid w:val="00E32001"/>
    <w:rsid w:val="00E625BE"/>
    <w:rsid w:val="00E87D59"/>
    <w:rsid w:val="00E90F3C"/>
    <w:rsid w:val="00E968BB"/>
    <w:rsid w:val="00EA70BA"/>
    <w:rsid w:val="00EB4346"/>
    <w:rsid w:val="00EB560F"/>
    <w:rsid w:val="00EC5F29"/>
    <w:rsid w:val="00EC68CF"/>
    <w:rsid w:val="00ED2B25"/>
    <w:rsid w:val="00EE029A"/>
    <w:rsid w:val="00EE3903"/>
    <w:rsid w:val="00F11B2C"/>
    <w:rsid w:val="00F22B73"/>
    <w:rsid w:val="00F5090C"/>
    <w:rsid w:val="00F70995"/>
    <w:rsid w:val="00F715F5"/>
    <w:rsid w:val="00F87D45"/>
    <w:rsid w:val="00F961BE"/>
    <w:rsid w:val="00FA6678"/>
    <w:rsid w:val="00FB3A3F"/>
    <w:rsid w:val="00FC63CA"/>
    <w:rsid w:val="00FF1F8D"/>
    <w:rsid w:val="00FF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67472B"/>
  <w15:chartTrackingRefBased/>
  <w15:docId w15:val="{CF0B9127-E9CF-49A8-B3C1-548CD39FD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5E3C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121</TotalTime>
  <Pages>2</Pages>
  <Words>340</Words>
  <Characters>1847</Characters>
  <Application>Microsoft Office Word</Application>
  <DocSecurity>0</DocSecurity>
  <Lines>46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64</cp:revision>
  <cp:lastPrinted>2022-07-18T22:35:00Z</cp:lastPrinted>
  <dcterms:created xsi:type="dcterms:W3CDTF">2024-07-29T17:20:00Z</dcterms:created>
  <dcterms:modified xsi:type="dcterms:W3CDTF">2024-07-29T20:24:00Z</dcterms:modified>
</cp:coreProperties>
</file>