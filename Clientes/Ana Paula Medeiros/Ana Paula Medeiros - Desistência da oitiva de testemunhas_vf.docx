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22F971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193F9E" w14:textId="77777777" w:rsidR="00815AEE" w:rsidRPr="00136102" w:rsidRDefault="00815AE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959C0C" w14:textId="77777777" w:rsidR="00815AEE" w:rsidRPr="00136102" w:rsidRDefault="00815AE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426E14" w14:textId="353AC66E" w:rsidR="008D70CE" w:rsidRPr="004A3F4E" w:rsidRDefault="00443933" w:rsidP="0054406C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>
        <w:t xml:space="preserve">devidamente 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CC1AE6">
        <w:t xml:space="preserve">com fundamento no art. 401, §2º, do CPP, </w:t>
      </w:r>
      <w:r w:rsidR="00CC1AE6" w:rsidRPr="00A37644">
        <w:rPr>
          <w:b/>
          <w:bCs w:val="0"/>
        </w:rPr>
        <w:t>requerer</w:t>
      </w:r>
      <w:r w:rsidR="00782FFF">
        <w:t xml:space="preserve"> a </w:t>
      </w:r>
      <w:r w:rsidR="00782FFF" w:rsidRPr="00782FFF">
        <w:rPr>
          <w:b/>
          <w:bCs w:val="0"/>
        </w:rPr>
        <w:t>desistência</w:t>
      </w:r>
      <w:r w:rsidR="00782FFF">
        <w:t xml:space="preserve"> da oitiva das testemunhas </w:t>
      </w:r>
      <w:r w:rsidR="00782FFF">
        <w:rPr>
          <w:b/>
          <w:bCs w:val="0"/>
        </w:rPr>
        <w:t>CARLA CAROLINA RODRIGUES e JÉSSICA MORGANA PEREIRA DA SILVA</w:t>
      </w:r>
      <w:r w:rsidR="00782FFF">
        <w:t xml:space="preserve"> e requerer, por consequência, a dispensa do cumprimento dos mandados</w:t>
      </w:r>
      <w:r w:rsidR="00653CC5">
        <w:t xml:space="preserve"> dos eventos 118</w:t>
      </w:r>
      <w:r w:rsidR="0054406C">
        <w:t xml:space="preserve"> e 126 </w:t>
      </w:r>
      <w:r w:rsidR="0054406C" w:rsidRPr="00A37644">
        <w:rPr>
          <w:sz w:val="20"/>
          <w:szCs w:val="18"/>
        </w:rPr>
        <w:t xml:space="preserve">(recebidos para cumprimento nos eventos 158 e </w:t>
      </w:r>
      <w:r w:rsidR="00653CC5" w:rsidRPr="00A37644">
        <w:rPr>
          <w:sz w:val="20"/>
          <w:szCs w:val="18"/>
        </w:rPr>
        <w:t>165</w:t>
      </w:r>
      <w:r w:rsidR="0054406C" w:rsidRPr="00A37644">
        <w:rPr>
          <w:sz w:val="20"/>
          <w:szCs w:val="18"/>
        </w:rPr>
        <w:t>)</w:t>
      </w:r>
      <w:r w:rsidR="0054406C">
        <w:t>.</w:t>
      </w:r>
      <w:r w:rsidR="006227AB">
        <w:t xml:space="preserve"> 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5F503E04" w14:textId="77777777" w:rsidR="00815AEE" w:rsidRPr="00815AEE" w:rsidRDefault="00815AEE" w:rsidP="00815AEE"/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69C8A6E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91CDE">
        <w:rPr>
          <w:rFonts w:ascii="Arial" w:eastAsia="Calibri" w:hAnsi="Arial" w:cs="Times New Roman"/>
          <w:noProof/>
          <w:sz w:val="24"/>
          <w:szCs w:val="24"/>
        </w:rPr>
        <w:t>16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382CA5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991D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B9ABA25" w14:textId="4FA1B78D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09E3F0FD" w14:textId="77777777" w:rsidR="000169F1" w:rsidRDefault="000169F1" w:rsidP="000169F1"/>
    <w:p w14:paraId="08A0E1B2" w14:textId="77777777" w:rsidR="000169F1" w:rsidRPr="00377A2E" w:rsidRDefault="000169F1" w:rsidP="000169F1"/>
    <w:p w14:paraId="1EFF1D97" w14:textId="77777777" w:rsidR="00131BEB" w:rsidRPr="000169F1" w:rsidRDefault="00131BEB" w:rsidP="000169F1"/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896C9" w14:textId="77777777" w:rsidR="00E87D59" w:rsidRDefault="00E87D59" w:rsidP="00943258">
      <w:pPr>
        <w:spacing w:after="0" w:line="240" w:lineRule="auto"/>
      </w:pPr>
      <w:r>
        <w:separator/>
      </w:r>
    </w:p>
  </w:endnote>
  <w:endnote w:type="continuationSeparator" w:id="0">
    <w:p w14:paraId="14779F43" w14:textId="77777777" w:rsidR="00E87D59" w:rsidRDefault="00E87D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95A4A5" w14:textId="77777777" w:rsidR="00E87D59" w:rsidRDefault="00E87D59" w:rsidP="00943258">
      <w:pPr>
        <w:spacing w:after="0" w:line="240" w:lineRule="auto"/>
      </w:pPr>
      <w:r>
        <w:separator/>
      </w:r>
    </w:p>
  </w:footnote>
  <w:footnote w:type="continuationSeparator" w:id="0">
    <w:p w14:paraId="77C81142" w14:textId="77777777" w:rsidR="00E87D59" w:rsidRDefault="00E87D5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D44"/>
    <w:rsid w:val="000169F1"/>
    <w:rsid w:val="00025C0F"/>
    <w:rsid w:val="00040F20"/>
    <w:rsid w:val="0004298B"/>
    <w:rsid w:val="00077EB0"/>
    <w:rsid w:val="00093626"/>
    <w:rsid w:val="00097661"/>
    <w:rsid w:val="000D01D6"/>
    <w:rsid w:val="000D228C"/>
    <w:rsid w:val="00104099"/>
    <w:rsid w:val="00131BEB"/>
    <w:rsid w:val="00150235"/>
    <w:rsid w:val="00152CE2"/>
    <w:rsid w:val="00165EB8"/>
    <w:rsid w:val="001667B0"/>
    <w:rsid w:val="001761C0"/>
    <w:rsid w:val="00183BE2"/>
    <w:rsid w:val="001875E1"/>
    <w:rsid w:val="001A1786"/>
    <w:rsid w:val="001A255B"/>
    <w:rsid w:val="001B2B98"/>
    <w:rsid w:val="001B2E75"/>
    <w:rsid w:val="001E15BF"/>
    <w:rsid w:val="00201F45"/>
    <w:rsid w:val="00207BE4"/>
    <w:rsid w:val="00214E09"/>
    <w:rsid w:val="00241D5A"/>
    <w:rsid w:val="00272BFB"/>
    <w:rsid w:val="00291CDE"/>
    <w:rsid w:val="00291F6C"/>
    <w:rsid w:val="002B57F0"/>
    <w:rsid w:val="002D407A"/>
    <w:rsid w:val="002F6D90"/>
    <w:rsid w:val="00377A2E"/>
    <w:rsid w:val="003801CD"/>
    <w:rsid w:val="003D291C"/>
    <w:rsid w:val="003E2FC7"/>
    <w:rsid w:val="003E46B9"/>
    <w:rsid w:val="00404BF8"/>
    <w:rsid w:val="00411DFC"/>
    <w:rsid w:val="0041409B"/>
    <w:rsid w:val="004262C3"/>
    <w:rsid w:val="004330B2"/>
    <w:rsid w:val="00443933"/>
    <w:rsid w:val="004507FC"/>
    <w:rsid w:val="004762AA"/>
    <w:rsid w:val="004949AD"/>
    <w:rsid w:val="004F2B78"/>
    <w:rsid w:val="004F384D"/>
    <w:rsid w:val="00501A18"/>
    <w:rsid w:val="005321DA"/>
    <w:rsid w:val="0054406C"/>
    <w:rsid w:val="00547247"/>
    <w:rsid w:val="00560D9D"/>
    <w:rsid w:val="00577AF7"/>
    <w:rsid w:val="005849A2"/>
    <w:rsid w:val="005B67EA"/>
    <w:rsid w:val="005C533D"/>
    <w:rsid w:val="005E1B56"/>
    <w:rsid w:val="005E58E2"/>
    <w:rsid w:val="005E73BE"/>
    <w:rsid w:val="005F434C"/>
    <w:rsid w:val="006227AB"/>
    <w:rsid w:val="0064216C"/>
    <w:rsid w:val="00653CC5"/>
    <w:rsid w:val="00673228"/>
    <w:rsid w:val="0068103F"/>
    <w:rsid w:val="00693F8B"/>
    <w:rsid w:val="00696295"/>
    <w:rsid w:val="006C0DFC"/>
    <w:rsid w:val="006F3381"/>
    <w:rsid w:val="00716541"/>
    <w:rsid w:val="00722DF5"/>
    <w:rsid w:val="00760058"/>
    <w:rsid w:val="007726BD"/>
    <w:rsid w:val="00777562"/>
    <w:rsid w:val="00782DBC"/>
    <w:rsid w:val="00782FFF"/>
    <w:rsid w:val="00795616"/>
    <w:rsid w:val="00797900"/>
    <w:rsid w:val="007A2C85"/>
    <w:rsid w:val="007B0D91"/>
    <w:rsid w:val="007C36DB"/>
    <w:rsid w:val="007D54EC"/>
    <w:rsid w:val="00801ED0"/>
    <w:rsid w:val="008106B7"/>
    <w:rsid w:val="00810D34"/>
    <w:rsid w:val="00815AEE"/>
    <w:rsid w:val="00826215"/>
    <w:rsid w:val="0085037C"/>
    <w:rsid w:val="00877483"/>
    <w:rsid w:val="00890BC3"/>
    <w:rsid w:val="008947A8"/>
    <w:rsid w:val="00895419"/>
    <w:rsid w:val="008A0012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2218"/>
    <w:rsid w:val="008F53CE"/>
    <w:rsid w:val="008F7B29"/>
    <w:rsid w:val="0090226D"/>
    <w:rsid w:val="00914069"/>
    <w:rsid w:val="00924163"/>
    <w:rsid w:val="00943258"/>
    <w:rsid w:val="009961FC"/>
    <w:rsid w:val="009A36E7"/>
    <w:rsid w:val="009B3EEB"/>
    <w:rsid w:val="00A049FC"/>
    <w:rsid w:val="00A37644"/>
    <w:rsid w:val="00A415A9"/>
    <w:rsid w:val="00A6605E"/>
    <w:rsid w:val="00AD0F1E"/>
    <w:rsid w:val="00AD5A58"/>
    <w:rsid w:val="00AE3EB0"/>
    <w:rsid w:val="00AF1621"/>
    <w:rsid w:val="00B11652"/>
    <w:rsid w:val="00B1310B"/>
    <w:rsid w:val="00B14A3E"/>
    <w:rsid w:val="00B14A81"/>
    <w:rsid w:val="00B6363E"/>
    <w:rsid w:val="00B90B92"/>
    <w:rsid w:val="00BA2544"/>
    <w:rsid w:val="00BA7008"/>
    <w:rsid w:val="00C03B4C"/>
    <w:rsid w:val="00C0456B"/>
    <w:rsid w:val="00C26586"/>
    <w:rsid w:val="00C65F85"/>
    <w:rsid w:val="00C815AF"/>
    <w:rsid w:val="00C829B3"/>
    <w:rsid w:val="00CB5FC5"/>
    <w:rsid w:val="00CC1AE6"/>
    <w:rsid w:val="00CE6FCE"/>
    <w:rsid w:val="00D25161"/>
    <w:rsid w:val="00D32740"/>
    <w:rsid w:val="00D55769"/>
    <w:rsid w:val="00DB1CE5"/>
    <w:rsid w:val="00DD0082"/>
    <w:rsid w:val="00DE0162"/>
    <w:rsid w:val="00DE0552"/>
    <w:rsid w:val="00DF5478"/>
    <w:rsid w:val="00E05790"/>
    <w:rsid w:val="00E23B12"/>
    <w:rsid w:val="00E625BE"/>
    <w:rsid w:val="00E86FA7"/>
    <w:rsid w:val="00E87D59"/>
    <w:rsid w:val="00E90F3C"/>
    <w:rsid w:val="00E968BB"/>
    <w:rsid w:val="00EB4346"/>
    <w:rsid w:val="00EB560F"/>
    <w:rsid w:val="00EC5F29"/>
    <w:rsid w:val="00EC68CF"/>
    <w:rsid w:val="00EE029A"/>
    <w:rsid w:val="00EE3903"/>
    <w:rsid w:val="00F11B2C"/>
    <w:rsid w:val="00F22B73"/>
    <w:rsid w:val="00F5090C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131</Words>
  <Characters>710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2024-07-16T17:23:00Z</dcterms:created>
  <dcterms:modified xsi:type="dcterms:W3CDTF">2024-07-16T17:28:00Z</dcterms:modified>
</cp:coreProperties>
</file>