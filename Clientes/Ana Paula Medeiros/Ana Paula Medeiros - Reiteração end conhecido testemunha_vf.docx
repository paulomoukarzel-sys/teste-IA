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7C5F2B" w14:textId="77777777" w:rsidR="00841594" w:rsidRPr="00136102" w:rsidRDefault="00841594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57A1E5B2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25DE5A" w14:textId="77777777" w:rsidR="00841594" w:rsidRPr="00136102" w:rsidRDefault="0084159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5BCE58" w14:textId="5816CFF6" w:rsidR="005B7A91" w:rsidRDefault="00443933" w:rsidP="00841594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 w:rsidR="00ED2B25">
        <w:t xml:space="preserve">já </w:t>
      </w:r>
      <w:r>
        <w:t xml:space="preserve">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6227AB">
        <w:t xml:space="preserve"> </w:t>
      </w:r>
      <w:r w:rsidR="00ED2B25">
        <w:t xml:space="preserve">em atenção </w:t>
      </w:r>
      <w:r w:rsidR="007B153B">
        <w:t>ao</w:t>
      </w:r>
      <w:r w:rsidR="00162FC6">
        <w:t xml:space="preserve"> </w:t>
      </w:r>
      <w:r w:rsidR="007B153B">
        <w:t xml:space="preserve">ato ordinatório </w:t>
      </w:r>
      <w:r w:rsidR="00162FC6">
        <w:t xml:space="preserve">do evento </w:t>
      </w:r>
      <w:r w:rsidR="000245DA">
        <w:t>382</w:t>
      </w:r>
      <w:r w:rsidR="00162FC6">
        <w:t xml:space="preserve">, </w:t>
      </w:r>
      <w:r w:rsidR="00084AFD">
        <w:t>o qual registra que não foi expedido mandado de condução da testemunha Altair</w:t>
      </w:r>
      <w:r w:rsidR="00DC590F">
        <w:t>, insistindo</w:t>
      </w:r>
      <w:r w:rsidR="00084AFD">
        <w:t xml:space="preserve"> </w:t>
      </w:r>
      <w:r w:rsidR="007B153B">
        <w:t xml:space="preserve">em desconsiderar as informações </w:t>
      </w:r>
      <w:r w:rsidR="003B6928">
        <w:t xml:space="preserve">relatadas </w:t>
      </w:r>
      <w:r w:rsidR="00FF2B95">
        <w:t>nas petições dos eventos 379 e 388</w:t>
      </w:r>
      <w:r w:rsidR="00961293">
        <w:t xml:space="preserve">, ocasião em que a ré </w:t>
      </w:r>
      <w:r w:rsidR="00961293" w:rsidRPr="00961293">
        <w:rPr>
          <w:u w:val="single"/>
        </w:rPr>
        <w:t>já</w:t>
      </w:r>
      <w:r w:rsidR="00961293">
        <w:t xml:space="preserve"> </w:t>
      </w:r>
      <w:r w:rsidR="00961293" w:rsidRPr="00961293">
        <w:rPr>
          <w:u w:val="single"/>
        </w:rPr>
        <w:t>apresentou</w:t>
      </w:r>
      <w:r w:rsidR="00961293">
        <w:t xml:space="preserve"> todos </w:t>
      </w:r>
      <w:r w:rsidR="00EB277D">
        <w:t xml:space="preserve">os </w:t>
      </w:r>
      <w:r w:rsidR="00961293">
        <w:t xml:space="preserve">endereços </w:t>
      </w:r>
      <w:r w:rsidR="005B7A91">
        <w:t xml:space="preserve">conhecidos </w:t>
      </w:r>
      <w:r w:rsidR="00084AFD">
        <w:t xml:space="preserve">de testemunhas </w:t>
      </w:r>
      <w:r w:rsidR="00BF4C5A">
        <w:t>que participarão da audiência</w:t>
      </w:r>
      <w:r w:rsidR="00200B5E">
        <w:t xml:space="preserve"> </w:t>
      </w:r>
      <w:r w:rsidR="00BF4C5A">
        <w:t xml:space="preserve">de instrução e julgamento marcada para 12.2.26 </w:t>
      </w:r>
      <w:r w:rsidR="00961293">
        <w:t xml:space="preserve">e, inclusive, </w:t>
      </w:r>
      <w:r w:rsidR="00BF4C5A">
        <w:t xml:space="preserve">informou </w:t>
      </w:r>
      <w:r w:rsidR="00961293">
        <w:t>o</w:t>
      </w:r>
      <w:r w:rsidR="005B7A91">
        <w:t>s</w:t>
      </w:r>
      <w:r w:rsidR="00961293">
        <w:t xml:space="preserve"> telefone</w:t>
      </w:r>
      <w:r w:rsidR="005B7A91">
        <w:t>s celulares</w:t>
      </w:r>
      <w:r w:rsidR="00961293">
        <w:t xml:space="preserve"> para </w:t>
      </w:r>
      <w:r w:rsidR="00EB277D">
        <w:t xml:space="preserve">facilitar a sua </w:t>
      </w:r>
      <w:r w:rsidR="00BF4C5A">
        <w:t>notificação</w:t>
      </w:r>
      <w:r w:rsidR="00EB277D">
        <w:t>/intimação</w:t>
      </w:r>
      <w:r w:rsidR="00084AFD">
        <w:t xml:space="preserve">, </w:t>
      </w:r>
      <w:r w:rsidR="00941BFA">
        <w:t xml:space="preserve">reiterar </w:t>
      </w:r>
      <w:r w:rsidR="00961293">
        <w:t xml:space="preserve">que </w:t>
      </w:r>
      <w:r w:rsidR="005B7A91">
        <w:t xml:space="preserve">não tem </w:t>
      </w:r>
      <w:r w:rsidR="00084AFD">
        <w:t xml:space="preserve">conhecimento </w:t>
      </w:r>
      <w:r w:rsidR="005B7A91">
        <w:t xml:space="preserve">de outro paradeiro </w:t>
      </w:r>
      <w:r w:rsidR="00084AFD">
        <w:t xml:space="preserve">em que </w:t>
      </w:r>
      <w:r w:rsidR="00A517D4">
        <w:t xml:space="preserve">o senhor </w:t>
      </w:r>
      <w:r w:rsidR="005B7A91">
        <w:t>Altair Raimundo</w:t>
      </w:r>
      <w:r w:rsidR="00084AFD">
        <w:t xml:space="preserve"> possa ser localizado</w:t>
      </w:r>
      <w:r w:rsidR="005B7A91">
        <w:t>.</w:t>
      </w:r>
    </w:p>
    <w:p w14:paraId="0C218993" w14:textId="77777777" w:rsidR="005E5014" w:rsidRDefault="005E5014" w:rsidP="00841594">
      <w:pPr>
        <w:pStyle w:val="Qualificaodaspartes"/>
        <w:spacing w:line="360" w:lineRule="auto"/>
      </w:pPr>
    </w:p>
    <w:p w14:paraId="214417D4" w14:textId="447B0CD5" w:rsidR="0054421A" w:rsidRDefault="005B7A91" w:rsidP="00BE5C72">
      <w:pPr>
        <w:pStyle w:val="Qualificaodaspartes"/>
        <w:spacing w:line="360" w:lineRule="auto"/>
      </w:pPr>
      <w:r>
        <w:t xml:space="preserve">Diante disso, </w:t>
      </w:r>
      <w:r w:rsidR="00241611">
        <w:t xml:space="preserve">caso seja </w:t>
      </w:r>
      <w:r w:rsidR="00B93900">
        <w:t xml:space="preserve">impossível </w:t>
      </w:r>
      <w:r w:rsidR="00241611">
        <w:t xml:space="preserve">o contato </w:t>
      </w:r>
      <w:r w:rsidR="000D0F41">
        <w:t xml:space="preserve">com a testemunha, </w:t>
      </w:r>
      <w:r w:rsidR="00241611">
        <w:t xml:space="preserve">pelo telefone celular </w:t>
      </w:r>
      <w:r w:rsidR="000D0F41">
        <w:t>informado, para efetivar a sua intimação para comparecimento na audiência de instrução e julgamento aprazada para o dia 12.2.</w:t>
      </w:r>
      <w:r w:rsidR="005F25A1">
        <w:t xml:space="preserve">26, </w:t>
      </w:r>
      <w:r>
        <w:t xml:space="preserve">requer seja </w:t>
      </w:r>
      <w:r w:rsidR="000D0F57">
        <w:t>realizada a pesquisa de endereço</w:t>
      </w:r>
      <w:r w:rsidR="00EB277D">
        <w:t>, em relação ao testigo Altair Raimundo,</w:t>
      </w:r>
      <w:r w:rsidR="00241611">
        <w:t xml:space="preserve"> </w:t>
      </w:r>
      <w:r w:rsidR="00084AFD">
        <w:t>nos sistemas conveniados ao Poder Judiciário</w:t>
      </w:r>
      <w:r w:rsidR="005F25A1">
        <w:t xml:space="preserve">, como forma de descobrir eventual </w:t>
      </w:r>
      <w:r w:rsidR="00084AFD">
        <w:t>localidade</w:t>
      </w:r>
      <w:r w:rsidR="00BE5C72">
        <w:t xml:space="preserve"> </w:t>
      </w:r>
      <w:r w:rsidR="005E5014">
        <w:t xml:space="preserve">em </w:t>
      </w:r>
      <w:r w:rsidR="00BE5C72">
        <w:t xml:space="preserve">que </w:t>
      </w:r>
      <w:r w:rsidR="00B93900">
        <w:t xml:space="preserve">a testemunha mencionada </w:t>
      </w:r>
      <w:r w:rsidR="005E5014">
        <w:t>possa ser encontrada</w:t>
      </w:r>
      <w:r w:rsidR="00E36EC7">
        <w:t xml:space="preserve"> para efetivar o cumprimento do mandado</w:t>
      </w:r>
      <w:r w:rsidR="005E5014">
        <w:t>.</w:t>
      </w:r>
    </w:p>
    <w:p w14:paraId="38CB1554" w14:textId="77777777" w:rsidR="00F20E36" w:rsidRDefault="00F20E36" w:rsidP="00BE5C72">
      <w:pPr>
        <w:pStyle w:val="Ttulo2"/>
      </w:pPr>
    </w:p>
    <w:p w14:paraId="19DA2B7D" w14:textId="439FFB21" w:rsidR="00BE5C72" w:rsidRDefault="00BE5C72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5308CBE4" w14:textId="0EFAFEF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84056">
        <w:rPr>
          <w:rFonts w:ascii="Arial" w:eastAsia="Calibri" w:hAnsi="Arial" w:cs="Times New Roman"/>
          <w:noProof/>
          <w:sz w:val="24"/>
          <w:szCs w:val="24"/>
        </w:rPr>
        <w:t>27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EFF1D97" w14:textId="15246FE2" w:rsidR="00131BEB" w:rsidRPr="000169F1" w:rsidRDefault="00EE029A" w:rsidP="00942D8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62A09" w14:textId="77777777" w:rsidR="00A44FC2" w:rsidRDefault="00A44FC2" w:rsidP="00943258">
      <w:pPr>
        <w:spacing w:after="0" w:line="240" w:lineRule="auto"/>
      </w:pPr>
      <w:r>
        <w:separator/>
      </w:r>
    </w:p>
  </w:endnote>
  <w:endnote w:type="continuationSeparator" w:id="0">
    <w:p w14:paraId="52FB1E22" w14:textId="77777777" w:rsidR="00A44FC2" w:rsidRDefault="00A44FC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6949C" w14:textId="77777777" w:rsidR="00A44FC2" w:rsidRDefault="00A44FC2" w:rsidP="00943258">
      <w:pPr>
        <w:spacing w:after="0" w:line="240" w:lineRule="auto"/>
      </w:pPr>
      <w:r>
        <w:separator/>
      </w:r>
    </w:p>
  </w:footnote>
  <w:footnote w:type="continuationSeparator" w:id="0">
    <w:p w14:paraId="47CFEF5D" w14:textId="77777777" w:rsidR="00A44FC2" w:rsidRDefault="00A44FC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4AC6D60"/>
    <w:multiLevelType w:val="hybridMultilevel"/>
    <w:tmpl w:val="30B63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09967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3E3"/>
    <w:rsid w:val="00010D44"/>
    <w:rsid w:val="000169F1"/>
    <w:rsid w:val="00017B54"/>
    <w:rsid w:val="000245DA"/>
    <w:rsid w:val="00025C0F"/>
    <w:rsid w:val="00040F20"/>
    <w:rsid w:val="0004298B"/>
    <w:rsid w:val="00045527"/>
    <w:rsid w:val="00065B2E"/>
    <w:rsid w:val="00077EB0"/>
    <w:rsid w:val="00084AFD"/>
    <w:rsid w:val="00090FBB"/>
    <w:rsid w:val="00093626"/>
    <w:rsid w:val="00093ADA"/>
    <w:rsid w:val="00097661"/>
    <w:rsid w:val="000C511F"/>
    <w:rsid w:val="000D01D6"/>
    <w:rsid w:val="000D0F41"/>
    <w:rsid w:val="000D0F57"/>
    <w:rsid w:val="000D194B"/>
    <w:rsid w:val="000D228C"/>
    <w:rsid w:val="000F4A0E"/>
    <w:rsid w:val="00104099"/>
    <w:rsid w:val="00131BEB"/>
    <w:rsid w:val="00150235"/>
    <w:rsid w:val="00152CE2"/>
    <w:rsid w:val="00162FC6"/>
    <w:rsid w:val="00165EB8"/>
    <w:rsid w:val="001667B0"/>
    <w:rsid w:val="001727DA"/>
    <w:rsid w:val="00174C3B"/>
    <w:rsid w:val="001761C0"/>
    <w:rsid w:val="00183BE2"/>
    <w:rsid w:val="00184831"/>
    <w:rsid w:val="001875E1"/>
    <w:rsid w:val="001A1786"/>
    <w:rsid w:val="001A255B"/>
    <w:rsid w:val="001B03B8"/>
    <w:rsid w:val="001B2B98"/>
    <w:rsid w:val="001B2E75"/>
    <w:rsid w:val="001C3371"/>
    <w:rsid w:val="001E15BF"/>
    <w:rsid w:val="00200B5E"/>
    <w:rsid w:val="00201F45"/>
    <w:rsid w:val="00207BE4"/>
    <w:rsid w:val="00214E09"/>
    <w:rsid w:val="0022588B"/>
    <w:rsid w:val="00241611"/>
    <w:rsid w:val="00241D5A"/>
    <w:rsid w:val="002701FF"/>
    <w:rsid w:val="00272BFB"/>
    <w:rsid w:val="002745A7"/>
    <w:rsid w:val="00291CDE"/>
    <w:rsid w:val="00291F6C"/>
    <w:rsid w:val="0029328B"/>
    <w:rsid w:val="002B57F0"/>
    <w:rsid w:val="002C6C69"/>
    <w:rsid w:val="002D2616"/>
    <w:rsid w:val="002D407A"/>
    <w:rsid w:val="002F6D90"/>
    <w:rsid w:val="00301992"/>
    <w:rsid w:val="00303735"/>
    <w:rsid w:val="00322160"/>
    <w:rsid w:val="0033387E"/>
    <w:rsid w:val="00336417"/>
    <w:rsid w:val="0036735B"/>
    <w:rsid w:val="00377A2E"/>
    <w:rsid w:val="003801CD"/>
    <w:rsid w:val="003868EE"/>
    <w:rsid w:val="00397EFD"/>
    <w:rsid w:val="003B199D"/>
    <w:rsid w:val="003B3BEF"/>
    <w:rsid w:val="003B6928"/>
    <w:rsid w:val="003D291C"/>
    <w:rsid w:val="003D29EE"/>
    <w:rsid w:val="003E2FC7"/>
    <w:rsid w:val="003E3960"/>
    <w:rsid w:val="003E46B9"/>
    <w:rsid w:val="00404BF8"/>
    <w:rsid w:val="00404F6C"/>
    <w:rsid w:val="00406B83"/>
    <w:rsid w:val="00411DFC"/>
    <w:rsid w:val="0041409B"/>
    <w:rsid w:val="00423BE0"/>
    <w:rsid w:val="004262C3"/>
    <w:rsid w:val="004330B2"/>
    <w:rsid w:val="00443933"/>
    <w:rsid w:val="004507FC"/>
    <w:rsid w:val="00457D5F"/>
    <w:rsid w:val="004762AA"/>
    <w:rsid w:val="00484056"/>
    <w:rsid w:val="004949AD"/>
    <w:rsid w:val="004E5AF9"/>
    <w:rsid w:val="004F2B78"/>
    <w:rsid w:val="004F384D"/>
    <w:rsid w:val="00501A18"/>
    <w:rsid w:val="00503F09"/>
    <w:rsid w:val="005321DA"/>
    <w:rsid w:val="0054421A"/>
    <w:rsid w:val="00547247"/>
    <w:rsid w:val="00560D9D"/>
    <w:rsid w:val="00571695"/>
    <w:rsid w:val="005748B8"/>
    <w:rsid w:val="00577AF7"/>
    <w:rsid w:val="005849A2"/>
    <w:rsid w:val="005B67EA"/>
    <w:rsid w:val="005B7A91"/>
    <w:rsid w:val="005C0BDB"/>
    <w:rsid w:val="005C533D"/>
    <w:rsid w:val="005C5997"/>
    <w:rsid w:val="005E1B56"/>
    <w:rsid w:val="005E3C93"/>
    <w:rsid w:val="005E5014"/>
    <w:rsid w:val="005E58E2"/>
    <w:rsid w:val="005E73BE"/>
    <w:rsid w:val="005F25A1"/>
    <w:rsid w:val="005F434C"/>
    <w:rsid w:val="0060063D"/>
    <w:rsid w:val="006113E2"/>
    <w:rsid w:val="006227AB"/>
    <w:rsid w:val="00640E1B"/>
    <w:rsid w:val="0064216C"/>
    <w:rsid w:val="00662638"/>
    <w:rsid w:val="00673228"/>
    <w:rsid w:val="0068103F"/>
    <w:rsid w:val="00693F8B"/>
    <w:rsid w:val="00696295"/>
    <w:rsid w:val="006B58C2"/>
    <w:rsid w:val="006C0DFC"/>
    <w:rsid w:val="006F3381"/>
    <w:rsid w:val="00716541"/>
    <w:rsid w:val="007172FD"/>
    <w:rsid w:val="00722DF5"/>
    <w:rsid w:val="00760058"/>
    <w:rsid w:val="0076182B"/>
    <w:rsid w:val="00770DD5"/>
    <w:rsid w:val="007726BD"/>
    <w:rsid w:val="00777562"/>
    <w:rsid w:val="00782DBC"/>
    <w:rsid w:val="00795616"/>
    <w:rsid w:val="00797298"/>
    <w:rsid w:val="00797900"/>
    <w:rsid w:val="007A2C85"/>
    <w:rsid w:val="007A480E"/>
    <w:rsid w:val="007B0D91"/>
    <w:rsid w:val="007B153B"/>
    <w:rsid w:val="007C36DB"/>
    <w:rsid w:val="007D407B"/>
    <w:rsid w:val="007D54EC"/>
    <w:rsid w:val="007F0F08"/>
    <w:rsid w:val="00801ED0"/>
    <w:rsid w:val="008106B7"/>
    <w:rsid w:val="00810D34"/>
    <w:rsid w:val="00826215"/>
    <w:rsid w:val="00841594"/>
    <w:rsid w:val="0085037C"/>
    <w:rsid w:val="0087097B"/>
    <w:rsid w:val="0087199F"/>
    <w:rsid w:val="00877483"/>
    <w:rsid w:val="00890BC3"/>
    <w:rsid w:val="008947A8"/>
    <w:rsid w:val="00895419"/>
    <w:rsid w:val="008A0012"/>
    <w:rsid w:val="008B2CA1"/>
    <w:rsid w:val="008D14EA"/>
    <w:rsid w:val="008D2010"/>
    <w:rsid w:val="008D2379"/>
    <w:rsid w:val="008D70CE"/>
    <w:rsid w:val="008E1FF5"/>
    <w:rsid w:val="008E31FF"/>
    <w:rsid w:val="008E377D"/>
    <w:rsid w:val="008E626A"/>
    <w:rsid w:val="008E7E8F"/>
    <w:rsid w:val="008F140E"/>
    <w:rsid w:val="008F2218"/>
    <w:rsid w:val="008F53CE"/>
    <w:rsid w:val="008F6875"/>
    <w:rsid w:val="008F7B29"/>
    <w:rsid w:val="0090226D"/>
    <w:rsid w:val="00914069"/>
    <w:rsid w:val="00924163"/>
    <w:rsid w:val="00941BFA"/>
    <w:rsid w:val="00942D85"/>
    <w:rsid w:val="00943258"/>
    <w:rsid w:val="009551A0"/>
    <w:rsid w:val="00961293"/>
    <w:rsid w:val="00962605"/>
    <w:rsid w:val="009A36E7"/>
    <w:rsid w:val="009A4CC9"/>
    <w:rsid w:val="009B24D5"/>
    <w:rsid w:val="009B3EEB"/>
    <w:rsid w:val="009D008F"/>
    <w:rsid w:val="009D7497"/>
    <w:rsid w:val="00A049FC"/>
    <w:rsid w:val="00A067E1"/>
    <w:rsid w:val="00A12467"/>
    <w:rsid w:val="00A27EE0"/>
    <w:rsid w:val="00A415A9"/>
    <w:rsid w:val="00A44FC2"/>
    <w:rsid w:val="00A517D4"/>
    <w:rsid w:val="00A534C1"/>
    <w:rsid w:val="00A6605E"/>
    <w:rsid w:val="00A94DA1"/>
    <w:rsid w:val="00AD0F1E"/>
    <w:rsid w:val="00AD5A58"/>
    <w:rsid w:val="00AE3EB0"/>
    <w:rsid w:val="00AE7981"/>
    <w:rsid w:val="00AF1621"/>
    <w:rsid w:val="00B11652"/>
    <w:rsid w:val="00B1310B"/>
    <w:rsid w:val="00B14A3E"/>
    <w:rsid w:val="00B14A81"/>
    <w:rsid w:val="00B6363E"/>
    <w:rsid w:val="00B90B92"/>
    <w:rsid w:val="00B93900"/>
    <w:rsid w:val="00BA2544"/>
    <w:rsid w:val="00BA5E84"/>
    <w:rsid w:val="00BA7008"/>
    <w:rsid w:val="00BE5C72"/>
    <w:rsid w:val="00BF19E9"/>
    <w:rsid w:val="00BF4C5A"/>
    <w:rsid w:val="00C03B4C"/>
    <w:rsid w:val="00C0456B"/>
    <w:rsid w:val="00C130BC"/>
    <w:rsid w:val="00C2356F"/>
    <w:rsid w:val="00C26586"/>
    <w:rsid w:val="00C61AD2"/>
    <w:rsid w:val="00C62B74"/>
    <w:rsid w:val="00C65F85"/>
    <w:rsid w:val="00C77FE6"/>
    <w:rsid w:val="00C815AF"/>
    <w:rsid w:val="00C829B3"/>
    <w:rsid w:val="00CB5FC5"/>
    <w:rsid w:val="00CB764E"/>
    <w:rsid w:val="00CC0581"/>
    <w:rsid w:val="00CE6FCE"/>
    <w:rsid w:val="00CF346C"/>
    <w:rsid w:val="00D1200D"/>
    <w:rsid w:val="00D25161"/>
    <w:rsid w:val="00D27FE6"/>
    <w:rsid w:val="00D313D1"/>
    <w:rsid w:val="00D32740"/>
    <w:rsid w:val="00D55769"/>
    <w:rsid w:val="00D84136"/>
    <w:rsid w:val="00DB1CE5"/>
    <w:rsid w:val="00DC0668"/>
    <w:rsid w:val="00DC590F"/>
    <w:rsid w:val="00DC607F"/>
    <w:rsid w:val="00DD0082"/>
    <w:rsid w:val="00DD74B7"/>
    <w:rsid w:val="00DE0162"/>
    <w:rsid w:val="00DE0552"/>
    <w:rsid w:val="00DF5478"/>
    <w:rsid w:val="00DF7A25"/>
    <w:rsid w:val="00E05790"/>
    <w:rsid w:val="00E23B12"/>
    <w:rsid w:val="00E32001"/>
    <w:rsid w:val="00E35706"/>
    <w:rsid w:val="00E36EC7"/>
    <w:rsid w:val="00E625BE"/>
    <w:rsid w:val="00E87D59"/>
    <w:rsid w:val="00E90F3C"/>
    <w:rsid w:val="00E968BB"/>
    <w:rsid w:val="00EA70BA"/>
    <w:rsid w:val="00EB277D"/>
    <w:rsid w:val="00EB4346"/>
    <w:rsid w:val="00EB560F"/>
    <w:rsid w:val="00EB7CCD"/>
    <w:rsid w:val="00EC5F29"/>
    <w:rsid w:val="00EC68CF"/>
    <w:rsid w:val="00ED2B25"/>
    <w:rsid w:val="00EE029A"/>
    <w:rsid w:val="00EE3903"/>
    <w:rsid w:val="00EF38DC"/>
    <w:rsid w:val="00F04455"/>
    <w:rsid w:val="00F11B2C"/>
    <w:rsid w:val="00F178D2"/>
    <w:rsid w:val="00F20E36"/>
    <w:rsid w:val="00F22B73"/>
    <w:rsid w:val="00F23097"/>
    <w:rsid w:val="00F5090C"/>
    <w:rsid w:val="00F52758"/>
    <w:rsid w:val="00F70995"/>
    <w:rsid w:val="00F715F5"/>
    <w:rsid w:val="00F87D45"/>
    <w:rsid w:val="00F961BE"/>
    <w:rsid w:val="00FA6678"/>
    <w:rsid w:val="00FB3A3F"/>
    <w:rsid w:val="00FC63CA"/>
    <w:rsid w:val="00FF1F8D"/>
    <w:rsid w:val="00FF2B95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E3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30</TotalTime>
  <Pages>1</Pages>
  <Words>225</Words>
  <Characters>1305</Characters>
  <Application>Microsoft Office Word</Application>
  <DocSecurity>0</DocSecurity>
  <Lines>34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33</cp:revision>
  <cp:lastPrinted>2022-07-18T22:35:00Z</cp:lastPrinted>
  <dcterms:created xsi:type="dcterms:W3CDTF">2026-01-26T22:16:00Z</dcterms:created>
  <dcterms:modified xsi:type="dcterms:W3CDTF">2026-01-27T17:51:00Z</dcterms:modified>
</cp:coreProperties>
</file>