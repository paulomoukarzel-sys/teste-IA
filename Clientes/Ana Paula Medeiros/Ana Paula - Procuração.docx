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F3559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5D8E4C01" w14:textId="77777777" w:rsidR="000C60AC" w:rsidRDefault="000C60AC" w:rsidP="000C60AC">
      <w:pPr>
        <w:pStyle w:val="Qualificao"/>
        <w:ind w:left="-142"/>
      </w:pPr>
    </w:p>
    <w:p w14:paraId="3706B6CD" w14:textId="77777777" w:rsidR="000C60AC" w:rsidRPr="00634A95" w:rsidRDefault="000C60AC" w:rsidP="000C60AC">
      <w:pPr>
        <w:pStyle w:val="Qualificao"/>
        <w:ind w:left="-142"/>
      </w:pPr>
    </w:p>
    <w:p w14:paraId="179FBAA8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65C86CE3" w14:textId="77777777" w:rsidR="000C60AC" w:rsidRPr="001F2F4B" w:rsidRDefault="000C60AC" w:rsidP="000C60AC">
      <w:pPr>
        <w:pStyle w:val="Qualificao"/>
        <w:ind w:left="-142"/>
      </w:pPr>
    </w:p>
    <w:p w14:paraId="55062099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671D6924" w14:textId="1AEDC6FE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957589" w:rsidRPr="00957589">
        <w:rPr>
          <w:b/>
          <w:sz w:val="24"/>
          <w:szCs w:val="24"/>
        </w:rPr>
        <w:t xml:space="preserve">ANA PAULA DA SILVA MEDEIROS, </w:t>
      </w:r>
      <w:r w:rsidR="00957589" w:rsidRPr="00957589">
        <w:rPr>
          <w:bCs w:val="0"/>
          <w:sz w:val="24"/>
          <w:szCs w:val="24"/>
        </w:rPr>
        <w:t xml:space="preserve"> brasileira, casada, </w:t>
      </w:r>
      <w:r w:rsidR="00486258">
        <w:rPr>
          <w:bCs w:val="0"/>
          <w:sz w:val="24"/>
          <w:szCs w:val="24"/>
        </w:rPr>
        <w:t>do lar</w:t>
      </w:r>
      <w:r w:rsidR="00957589" w:rsidRPr="00957589">
        <w:rPr>
          <w:bCs w:val="0"/>
          <w:sz w:val="24"/>
          <w:szCs w:val="24"/>
        </w:rPr>
        <w:t>, inscrita no CPF/MF sob o n. 009.062.489-06, residente e domiciliada na Rua Henrique Alvim Corrêa, n. 2.351, bairro Areias, São José/SC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957589">
        <w:rPr>
          <w:sz w:val="24"/>
          <w:szCs w:val="24"/>
          <w:u w:val="single"/>
        </w:rPr>
        <w:t xml:space="preserve">da ação penal n. </w:t>
      </w:r>
      <w:r w:rsidR="00957589" w:rsidRPr="00957589">
        <w:rPr>
          <w:sz w:val="24"/>
          <w:szCs w:val="24"/>
          <w:u w:val="single"/>
        </w:rPr>
        <w:t>5004758-90.2023.8.24.0064</w:t>
      </w:r>
      <w:r>
        <w:rPr>
          <w:sz w:val="24"/>
          <w:szCs w:val="24"/>
          <w:u w:val="single"/>
        </w:rPr>
        <w:t xml:space="preserve">, em tramitação perante </w:t>
      </w:r>
      <w:r w:rsidR="00957589">
        <w:rPr>
          <w:sz w:val="24"/>
          <w:szCs w:val="24"/>
          <w:u w:val="single"/>
        </w:rPr>
        <w:t xml:space="preserve">a </w:t>
      </w:r>
      <w:r w:rsidR="00957589" w:rsidRPr="00957589">
        <w:rPr>
          <w:sz w:val="24"/>
          <w:szCs w:val="24"/>
          <w:u w:val="single"/>
        </w:rPr>
        <w:t>2ª Vara Criminal da Comarca de São José</w:t>
      </w:r>
      <w:r w:rsidR="00957589">
        <w:rPr>
          <w:sz w:val="24"/>
          <w:szCs w:val="24"/>
          <w:u w:val="single"/>
        </w:rPr>
        <w:t>/SC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6E5788EE" w14:textId="7119E841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5D485D">
        <w:rPr>
          <w:noProof/>
          <w:sz w:val="24"/>
          <w:szCs w:val="24"/>
        </w:rPr>
        <w:t>25 de julho de 2023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2F2D0028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6C6BD55F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72015E05" w14:textId="77777777" w:rsidR="00957589" w:rsidRDefault="00957589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957589">
        <w:rPr>
          <w:b/>
          <w:sz w:val="24"/>
        </w:rPr>
        <w:t xml:space="preserve">ANA PAULA DA SILVA MEDEIROS </w:t>
      </w:r>
    </w:p>
    <w:p w14:paraId="242006FD" w14:textId="7DDEA19D" w:rsidR="000C60AC" w:rsidRPr="00F51C48" w:rsidRDefault="000C60AC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957589" w:rsidRPr="00957589">
        <w:rPr>
          <w:sz w:val="24"/>
          <w:szCs w:val="24"/>
        </w:rPr>
        <w:t>009.062.489-06</w:t>
      </w:r>
    </w:p>
    <w:p w14:paraId="7BB8E528" w14:textId="77777777" w:rsidR="000C60AC" w:rsidRPr="008F53CE" w:rsidRDefault="000C60AC" w:rsidP="000C60AC">
      <w:pPr>
        <w:pStyle w:val="Destino"/>
        <w:spacing w:before="0"/>
        <w:ind w:left="-142"/>
        <w:jc w:val="center"/>
      </w:pPr>
    </w:p>
    <w:p w14:paraId="7F3C3A25" w14:textId="77777777" w:rsidR="00131BEB" w:rsidRPr="000C60AC" w:rsidRDefault="00131BEB" w:rsidP="000C60AC"/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A54DD" w14:textId="77777777" w:rsidR="00466E8B" w:rsidRDefault="00466E8B" w:rsidP="00943258">
      <w:pPr>
        <w:spacing w:after="0" w:line="240" w:lineRule="auto"/>
      </w:pPr>
      <w:r>
        <w:separator/>
      </w:r>
    </w:p>
  </w:endnote>
  <w:endnote w:type="continuationSeparator" w:id="0">
    <w:p w14:paraId="36C06AFF" w14:textId="77777777" w:rsidR="00466E8B" w:rsidRDefault="00466E8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3D1E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4E052" w14:textId="77777777" w:rsidR="00466E8B" w:rsidRDefault="00466E8B" w:rsidP="00943258">
      <w:pPr>
        <w:spacing w:after="0" w:line="240" w:lineRule="auto"/>
      </w:pPr>
      <w:r>
        <w:separator/>
      </w:r>
    </w:p>
  </w:footnote>
  <w:footnote w:type="continuationSeparator" w:id="0">
    <w:p w14:paraId="3FF4B28B" w14:textId="77777777" w:rsidR="00466E8B" w:rsidRDefault="00466E8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8258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659EB32" wp14:editId="32A0B9B4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017305323" name="Imagem 101730532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F05531D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A523E8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03677D9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89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66E8B"/>
    <w:rsid w:val="00486258"/>
    <w:rsid w:val="004949AD"/>
    <w:rsid w:val="004F2B78"/>
    <w:rsid w:val="00501A18"/>
    <w:rsid w:val="005321DA"/>
    <w:rsid w:val="005B67EA"/>
    <w:rsid w:val="005D485D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57589"/>
    <w:rsid w:val="00A049FC"/>
    <w:rsid w:val="00B14A81"/>
    <w:rsid w:val="00B4273B"/>
    <w:rsid w:val="00B6363E"/>
    <w:rsid w:val="00BA2544"/>
    <w:rsid w:val="00C03B4C"/>
    <w:rsid w:val="00C0456B"/>
    <w:rsid w:val="00CB5FC5"/>
    <w:rsid w:val="00D00D3E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C5DDB9"/>
  <w15:chartTrackingRefBased/>
  <w15:docId w15:val="{E98DFB5E-69F3-4C74-B1DA-E66F11081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3</TotalTime>
  <Pages>1</Pages>
  <Words>245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2023-07-25T16:49:00Z</cp:lastPrinted>
  <dcterms:created xsi:type="dcterms:W3CDTF">2023-07-25T16:44:00Z</dcterms:created>
  <dcterms:modified xsi:type="dcterms:W3CDTF">2023-07-25T16:51:00Z</dcterms:modified>
</cp:coreProperties>
</file>