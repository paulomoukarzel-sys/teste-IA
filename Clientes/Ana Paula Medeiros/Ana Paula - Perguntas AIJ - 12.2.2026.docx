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9728" w14:textId="77777777" w:rsidR="00131BEB" w:rsidRDefault="00131BEB" w:rsidP="000169F1">
      <w:pPr>
        <w:rPr>
          <w:rFonts w:ascii="Arial" w:eastAsia="Calibri" w:hAnsi="Arial" w:cs="Times New Roman"/>
          <w:sz w:val="24"/>
          <w:szCs w:val="24"/>
        </w:rPr>
      </w:pPr>
    </w:p>
    <w:p w14:paraId="08BAC20D" w14:textId="77777777" w:rsidR="00347B32" w:rsidRDefault="00347B32" w:rsidP="000169F1">
      <w:pPr>
        <w:rPr>
          <w:rFonts w:ascii="Arial" w:eastAsia="Calibri" w:hAnsi="Arial" w:cs="Times New Roman"/>
          <w:sz w:val="24"/>
          <w:szCs w:val="24"/>
        </w:rPr>
      </w:pPr>
    </w:p>
    <w:p w14:paraId="16659083" w14:textId="357E5068" w:rsidR="00347B32" w:rsidRDefault="00347B32" w:rsidP="00347B32">
      <w:pPr>
        <w:pStyle w:val="Ttulo"/>
        <w:jc w:val="center"/>
      </w:pPr>
      <w:r>
        <w:t>Ana Paula – Perguntas AIJ</w:t>
      </w:r>
      <w:r w:rsidR="00DC05AC">
        <w:t xml:space="preserve"> 12.2.2026</w:t>
      </w:r>
    </w:p>
    <w:p w14:paraId="16F05FB9" w14:textId="77777777" w:rsidR="00DC05AC" w:rsidRDefault="00DC05AC" w:rsidP="00DC05AC">
      <w:pPr>
        <w:pStyle w:val="SemEspaamento"/>
        <w:numPr>
          <w:ilvl w:val="0"/>
          <w:numId w:val="0"/>
        </w:numPr>
        <w:ind w:firstLine="1701"/>
        <w:rPr>
          <w:b/>
          <w:bCs/>
        </w:rPr>
      </w:pPr>
    </w:p>
    <w:p w14:paraId="42D3C525" w14:textId="77777777" w:rsidR="00DC05AC" w:rsidRDefault="00DC05AC" w:rsidP="00DC05AC">
      <w:pPr>
        <w:pStyle w:val="SemEspaamento"/>
        <w:numPr>
          <w:ilvl w:val="0"/>
          <w:numId w:val="0"/>
        </w:numPr>
        <w:spacing w:line="276" w:lineRule="auto"/>
        <w:rPr>
          <w:b/>
          <w:bCs/>
        </w:rPr>
      </w:pPr>
      <w:r>
        <w:rPr>
          <w:b/>
          <w:bCs/>
        </w:rPr>
        <w:t>Testemunhas a serem ouvidas:</w:t>
      </w:r>
    </w:p>
    <w:p w14:paraId="14D8B6A8" w14:textId="57DC015E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r w:rsidRPr="00E775A0">
        <w:t xml:space="preserve">Carlos Alberto Cunha Filho </w:t>
      </w:r>
      <w:r w:rsidR="007B134F" w:rsidRPr="00E775A0">
        <w:t>(</w:t>
      </w:r>
      <w:r w:rsidR="007D2D79" w:rsidRPr="00E775A0">
        <w:t>Pai de uma menina que frequenta a creche e é Diretor de escola</w:t>
      </w:r>
      <w:r w:rsidR="007B134F" w:rsidRPr="00E775A0">
        <w:t>)</w:t>
      </w:r>
    </w:p>
    <w:p w14:paraId="58E40B18" w14:textId="74490B7F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proofErr w:type="spellStart"/>
      <w:r w:rsidRPr="00DC05AC">
        <w:t>Evanes</w:t>
      </w:r>
      <w:proofErr w:type="spellEnd"/>
      <w:r w:rsidRPr="00DC05AC">
        <w:t xml:space="preserve"> Cavalheiro </w:t>
      </w:r>
      <w:r w:rsidR="00A52B33">
        <w:t>(</w:t>
      </w:r>
      <w:r w:rsidR="00A52B33" w:rsidRPr="00A52B33">
        <w:t>Professor</w:t>
      </w:r>
      <w:r w:rsidR="00A52B33">
        <w:t xml:space="preserve">. </w:t>
      </w:r>
      <w:r w:rsidR="00A52B33" w:rsidRPr="00A52B33">
        <w:t xml:space="preserve">Filho Afonso estudou na creche – </w:t>
      </w:r>
      <w:r w:rsidR="00A52B33">
        <w:t xml:space="preserve">sempre informou que tinha </w:t>
      </w:r>
      <w:r w:rsidR="00A52B33" w:rsidRPr="00A52B33">
        <w:t>saudade d</w:t>
      </w:r>
      <w:r w:rsidR="00A52B33">
        <w:t>epois que parou de frequentar o local</w:t>
      </w:r>
      <w:r w:rsidR="00A52B33" w:rsidRPr="00A52B33">
        <w:t>)</w:t>
      </w:r>
    </w:p>
    <w:p w14:paraId="3F8A7D2C" w14:textId="57B9CFAF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r w:rsidRPr="00DC05AC">
        <w:t>Marilia Gabriela Bissoli</w:t>
      </w:r>
      <w:r w:rsidR="0039291B">
        <w:t xml:space="preserve"> (</w:t>
      </w:r>
      <w:r w:rsidR="0039291B" w:rsidRPr="0039291B">
        <w:t xml:space="preserve">Esposa do </w:t>
      </w:r>
      <w:r w:rsidR="00415F68">
        <w:t>Carlos</w:t>
      </w:r>
      <w:r w:rsidR="0039291B" w:rsidRPr="0039291B">
        <w:t xml:space="preserve"> e Diretora do Colégio São Miguel</w:t>
      </w:r>
      <w:r w:rsidR="00147A28">
        <w:t xml:space="preserve"> – professora de </w:t>
      </w:r>
      <w:proofErr w:type="spellStart"/>
      <w:r w:rsidR="00147A28">
        <w:t>mtm</w:t>
      </w:r>
      <w:proofErr w:type="spellEnd"/>
      <w:r w:rsidR="00147A28">
        <w:t xml:space="preserve"> do filho da </w:t>
      </w:r>
      <w:r w:rsidR="00A43B8C">
        <w:t>Ana</w:t>
      </w:r>
      <w:r w:rsidR="00147A28">
        <w:t>. A</w:t>
      </w:r>
      <w:r w:rsidR="0039291B" w:rsidRPr="0039291B">
        <w:t>judava com a alimentação igual ao marido)</w:t>
      </w:r>
    </w:p>
    <w:p w14:paraId="3EF0D893" w14:textId="4A154A0E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r w:rsidRPr="00DC05AC">
        <w:t>Georgia Espíndola Pereira</w:t>
      </w:r>
      <w:r w:rsidR="0084499A">
        <w:t xml:space="preserve"> (vizinha</w:t>
      </w:r>
      <w:r w:rsidR="0007626A">
        <w:t xml:space="preserve"> ao lado</w:t>
      </w:r>
      <w:r w:rsidR="0084499A">
        <w:t xml:space="preserve"> da creche</w:t>
      </w:r>
      <w:r w:rsidR="00EE1EE1">
        <w:t>. A filha estudou na creche e, quando parou de frequentar o estabelecimento, a filha voltava para brincar e matar a saudade do local</w:t>
      </w:r>
      <w:r w:rsidR="0084499A">
        <w:t>)</w:t>
      </w:r>
    </w:p>
    <w:p w14:paraId="38B16634" w14:textId="4121137D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r w:rsidRPr="00DC05AC">
        <w:t>Juliana Plácido Torres</w:t>
      </w:r>
      <w:r w:rsidR="00E10EAB">
        <w:t xml:space="preserve"> (mãe de </w:t>
      </w:r>
      <w:r w:rsidR="00106C5B">
        <w:t xml:space="preserve">uma das </w:t>
      </w:r>
      <w:r w:rsidR="005D28DE">
        <w:t>criança</w:t>
      </w:r>
      <w:r w:rsidR="00106C5B">
        <w:t>s da creche</w:t>
      </w:r>
      <w:r w:rsidR="00E10EAB">
        <w:t>, que frequentou a creche desde os 5 meses de idade)</w:t>
      </w:r>
    </w:p>
    <w:p w14:paraId="08AABAD3" w14:textId="12F8C055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r w:rsidRPr="00DC05AC">
        <w:t>Altair Raimundo</w:t>
      </w:r>
      <w:r w:rsidR="004A3CF1">
        <w:t xml:space="preserve"> (</w:t>
      </w:r>
      <w:r w:rsidR="004A3CF1" w:rsidRPr="004A3CF1">
        <w:t>Filho Davi estudou na creche desde quando era bebê. Ajudava com a alimentação</w:t>
      </w:r>
      <w:r w:rsidR="00DB6045">
        <w:t>,</w:t>
      </w:r>
      <w:r w:rsidR="004A3CF1" w:rsidRPr="004A3CF1">
        <w:t xml:space="preserve"> consertos de equipamentos</w:t>
      </w:r>
      <w:r w:rsidR="00DB6045">
        <w:t xml:space="preserve"> e manutenção da creche</w:t>
      </w:r>
      <w:r w:rsidR="004A3CF1">
        <w:t>)</w:t>
      </w:r>
    </w:p>
    <w:p w14:paraId="18CDF3A4" w14:textId="7B4EAAB1" w:rsidR="00DC05AC" w:rsidRPr="00DC05AC" w:rsidRDefault="00DC05AC" w:rsidP="00DC05AC">
      <w:pPr>
        <w:pStyle w:val="SemEspaamento"/>
        <w:numPr>
          <w:ilvl w:val="0"/>
          <w:numId w:val="0"/>
        </w:numPr>
        <w:spacing w:line="276" w:lineRule="auto"/>
      </w:pPr>
      <w:r w:rsidRPr="00DC05AC">
        <w:t>Carla Manoela de Souza Back</w:t>
      </w:r>
      <w:r w:rsidR="00A705FB">
        <w:t xml:space="preserve"> (</w:t>
      </w:r>
      <w:r w:rsidR="00A705FB" w:rsidRPr="00A705FB">
        <w:t>Professora</w:t>
      </w:r>
      <w:r w:rsidR="00A705FB">
        <w:t>. F</w:t>
      </w:r>
      <w:r w:rsidR="00A705FB" w:rsidRPr="00A705FB">
        <w:t xml:space="preserve">ilhos </w:t>
      </w:r>
      <w:proofErr w:type="spellStart"/>
      <w:r w:rsidR="00A705FB" w:rsidRPr="00A705FB">
        <w:t>Kalel</w:t>
      </w:r>
      <w:proofErr w:type="spellEnd"/>
      <w:r w:rsidR="00A705FB" w:rsidRPr="00A705FB">
        <w:t xml:space="preserve"> e Manoela estudaram na creche. Também ajudava com alimentação).</w:t>
      </w:r>
    </w:p>
    <w:p w14:paraId="51FC3B96" w14:textId="77777777" w:rsidR="00DC05AC" w:rsidRDefault="00DC05AC" w:rsidP="00347B32"/>
    <w:p w14:paraId="4DBE8005" w14:textId="77777777" w:rsidR="00DC05AC" w:rsidRDefault="00DC05AC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Perguntas (pais):</w:t>
      </w:r>
    </w:p>
    <w:p w14:paraId="20420D38" w14:textId="77777777" w:rsidR="00DC05AC" w:rsidRDefault="00DC05AC" w:rsidP="00096A3C"/>
    <w:p w14:paraId="2101E92C" w14:textId="08A3A3EC" w:rsidR="00DC05AC" w:rsidRDefault="00DC05AC" w:rsidP="00DC05AC">
      <w:pPr>
        <w:pStyle w:val="SemEspaamento"/>
      </w:pPr>
      <w:r>
        <w:t>Tem filho que estudou na creche da Ana Paula?</w:t>
      </w:r>
      <w:r w:rsidR="00A973EE">
        <w:t xml:space="preserve"> </w:t>
      </w:r>
      <w:r w:rsidR="00572610">
        <w:t xml:space="preserve">Qual o nome? </w:t>
      </w:r>
      <w:r w:rsidR="001F04D9">
        <w:t xml:space="preserve">Em que ano entrou? </w:t>
      </w:r>
      <w:proofErr w:type="gramStart"/>
      <w:r w:rsidR="00DE74E7">
        <w:t>Quantos</w:t>
      </w:r>
      <w:proofErr w:type="gramEnd"/>
      <w:r w:rsidR="00DE74E7">
        <w:t xml:space="preserve"> anos?</w:t>
      </w:r>
    </w:p>
    <w:p w14:paraId="615B0FEE" w14:textId="77777777" w:rsidR="00DC05AC" w:rsidRDefault="00DC05AC" w:rsidP="00DC05AC">
      <w:pPr>
        <w:pStyle w:val="SemEspaamento"/>
      </w:pPr>
      <w:r>
        <w:t>O filho ficou quanto tempo estudando na creche?</w:t>
      </w:r>
    </w:p>
    <w:p w14:paraId="7D7EFA38" w14:textId="475D75B6" w:rsidR="00DC05AC" w:rsidRDefault="00DC05AC" w:rsidP="00DC05AC">
      <w:pPr>
        <w:pStyle w:val="SemEspaamento"/>
      </w:pPr>
      <w:r>
        <w:t xml:space="preserve">Você conhecia a rotina/o dia a dia da creche? </w:t>
      </w:r>
    </w:p>
    <w:p w14:paraId="7377E539" w14:textId="77777777" w:rsidR="004A62DF" w:rsidRDefault="004A62DF" w:rsidP="004A62DF">
      <w:pPr>
        <w:pStyle w:val="SemEspaamento"/>
      </w:pPr>
      <w:r>
        <w:t>O seu filho é uma criança mais ativa, que brinca bastante, ou é mais quieta?</w:t>
      </w:r>
    </w:p>
    <w:p w14:paraId="2C14926E" w14:textId="70F8096F" w:rsidR="004A62DF" w:rsidRDefault="00B05E20" w:rsidP="004A62DF">
      <w:pPr>
        <w:pStyle w:val="SemEspaamento"/>
      </w:pPr>
      <w:r>
        <w:t>Em outro colégio, antes ou depois de estudar na creche</w:t>
      </w:r>
      <w:r w:rsidR="00DE74E7">
        <w:t xml:space="preserve"> </w:t>
      </w:r>
      <w:r w:rsidR="00226B7B">
        <w:t>Turminha Feliz</w:t>
      </w:r>
      <w:r w:rsidR="004A62DF">
        <w:t xml:space="preserve">, </w:t>
      </w:r>
      <w:r>
        <w:t xml:space="preserve">o filho </w:t>
      </w:r>
      <w:r w:rsidR="004A62DF">
        <w:t>nunca teve nenhuma intercorrência</w:t>
      </w:r>
      <w:r w:rsidR="00231E26">
        <w:t>, como voltar para casa com arranhão, por exemplo?</w:t>
      </w:r>
    </w:p>
    <w:p w14:paraId="613C81E8" w14:textId="62DD29F5" w:rsidR="00E7495A" w:rsidRDefault="00E7495A" w:rsidP="00E7495A">
      <w:pPr>
        <w:pStyle w:val="SemEspaamento"/>
      </w:pPr>
      <w:r>
        <w:t>Conhec</w:t>
      </w:r>
      <w:r w:rsidR="00E623E7">
        <w:t>ia</w:t>
      </w:r>
      <w:r>
        <w:t xml:space="preserve"> a rotina das crianças na creche?</w:t>
      </w:r>
      <w:r w:rsidR="005F47B9">
        <w:t xml:space="preserve"> O que a sua filha relatava mais algo sobre a creche?</w:t>
      </w:r>
      <w:r>
        <w:t xml:space="preserve"> </w:t>
      </w:r>
      <w:r>
        <w:t xml:space="preserve">Sabe como </w:t>
      </w:r>
      <w:r>
        <w:t>era a alimentação</w:t>
      </w:r>
      <w:r>
        <w:t xml:space="preserve"> das crianças</w:t>
      </w:r>
      <w:r>
        <w:t>?</w:t>
      </w:r>
    </w:p>
    <w:p w14:paraId="7F88193D" w14:textId="7BCD522E" w:rsidR="00805AC3" w:rsidRDefault="00805AC3" w:rsidP="00805AC3">
      <w:pPr>
        <w:pStyle w:val="SemEspaamento"/>
      </w:pPr>
      <w:r>
        <w:t>Era informada sobre as atividades realizadas com o filho?</w:t>
      </w:r>
    </w:p>
    <w:p w14:paraId="69507CEB" w14:textId="77777777" w:rsidR="00E7495A" w:rsidRDefault="00E7495A" w:rsidP="00E7495A">
      <w:pPr>
        <w:pStyle w:val="SemEspaamento"/>
      </w:pPr>
      <w:r>
        <w:t xml:space="preserve">Qual era a participação dos pais na rotina dos filhos na creche? </w:t>
      </w:r>
    </w:p>
    <w:p w14:paraId="4FD522D4" w14:textId="76E5F0C4" w:rsidR="00E7495A" w:rsidRDefault="00BC2BB3" w:rsidP="00E7495A">
      <w:pPr>
        <w:pStyle w:val="SemEspaamento"/>
      </w:pPr>
      <w:r>
        <w:lastRenderedPageBreak/>
        <w:t xml:space="preserve">Sabe se os </w:t>
      </w:r>
      <w:r w:rsidR="00E7495A">
        <w:t>pais ajudavam na manutenção da creche? Eles ajudavam com alimentação ou outro material?</w:t>
      </w:r>
      <w:r>
        <w:t xml:space="preserve"> </w:t>
      </w:r>
      <w:r>
        <w:t>Você chegou a ajudar</w:t>
      </w:r>
      <w:r>
        <w:t xml:space="preserve"> de alguma forma</w:t>
      </w:r>
      <w:r>
        <w:t>?</w:t>
      </w:r>
    </w:p>
    <w:p w14:paraId="0DFE7692" w14:textId="77777777" w:rsidR="00635971" w:rsidRDefault="004A62DF" w:rsidP="00635971">
      <w:pPr>
        <w:pStyle w:val="SemEspaamento"/>
      </w:pPr>
      <w:r>
        <w:t xml:space="preserve">Sabe quem era a professora que estava cuidando da turma da sua filha naquela época? </w:t>
      </w:r>
    </w:p>
    <w:p w14:paraId="6B45B324" w14:textId="6670BC8E" w:rsidR="00DC05AC" w:rsidRDefault="00DC05AC" w:rsidP="00635971">
      <w:pPr>
        <w:pStyle w:val="SemEspaamento"/>
      </w:pPr>
      <w:r>
        <w:t>Após o encerramento das atividades da creche, onde o filho passou a estudar? Como ele se adaptou à nova rotina, fora da creche da Ana Paula? Sente saudade da creche e da rotina anterior?</w:t>
      </w:r>
    </w:p>
    <w:p w14:paraId="6BF64FE1" w14:textId="77777777" w:rsidR="00DC05AC" w:rsidRDefault="00DC05AC" w:rsidP="00DC05AC">
      <w:pPr>
        <w:pStyle w:val="SemEspaamento"/>
      </w:pPr>
      <w:r>
        <w:t>Recebia atualizações dos cuidados do filho? Como eram encaminhadas essas informações? Eram frequentes? Recebia fotos?</w:t>
      </w:r>
    </w:p>
    <w:p w14:paraId="636368D7" w14:textId="77BB5953" w:rsidR="00DC05AC" w:rsidRDefault="00DC05AC" w:rsidP="00DC05AC">
      <w:pPr>
        <w:pStyle w:val="SemEspaamento"/>
      </w:pPr>
      <w:r>
        <w:t xml:space="preserve">Ana Paula entregou algum caderno de anotação sobre o seu filho? O que Ana Paula </w:t>
      </w:r>
      <w:r w:rsidR="004D225C">
        <w:t>escr</w:t>
      </w:r>
      <w:r w:rsidR="001237EB">
        <w:t>e</w:t>
      </w:r>
      <w:r w:rsidR="004D225C">
        <w:t>via</w:t>
      </w:r>
      <w:r>
        <w:t xml:space="preserve"> nele? As anotações eram frequentes?</w:t>
      </w:r>
    </w:p>
    <w:p w14:paraId="77B9F4EA" w14:textId="33BDB92A" w:rsidR="00DC05AC" w:rsidRDefault="00DC05AC" w:rsidP="00DC05AC">
      <w:pPr>
        <w:pStyle w:val="SemEspaamento"/>
      </w:pPr>
      <w:r>
        <w:t>Conheceu o espaço da creche? Viu o espaço com grade, atrás da creche? Gerou alguma desconfiança?</w:t>
      </w:r>
      <w:r w:rsidR="009272A3">
        <w:t xml:space="preserve"> Chegou a ver o canil trancado com crianças?</w:t>
      </w:r>
    </w:p>
    <w:p w14:paraId="33F5BC08" w14:textId="77777777" w:rsidR="00DC05AC" w:rsidRDefault="00DC05AC" w:rsidP="00DC05AC">
      <w:pPr>
        <w:pStyle w:val="SemEspaamento"/>
      </w:pPr>
      <w:r>
        <w:t xml:space="preserve">Soube de alguma reclamação no cuidado da Ana Paula com as crianças? </w:t>
      </w:r>
    </w:p>
    <w:p w14:paraId="753B3EAB" w14:textId="77777777" w:rsidR="00DC05AC" w:rsidRDefault="00DC05AC" w:rsidP="00DC05AC">
      <w:pPr>
        <w:pStyle w:val="SemEspaamento"/>
      </w:pPr>
      <w:r>
        <w:t>Após conhecer outras creches, o que acha da qualidade da creche de Ana Paula? Você sente falta do serviço prestado por Ana Paula? O seu filho sente falta da rotina da creche?</w:t>
      </w:r>
    </w:p>
    <w:p w14:paraId="7CE01610" w14:textId="77777777" w:rsidR="00DC05AC" w:rsidRDefault="00DC05AC" w:rsidP="00DC05AC">
      <w:pPr>
        <w:pStyle w:val="SemEspaamento"/>
      </w:pPr>
      <w:r>
        <w:t>Acompanhou a invasão e a destruição da creche? Consegue relatar o que ocorreu?</w:t>
      </w:r>
    </w:p>
    <w:p w14:paraId="7E7D3D9B" w14:textId="03135CF2" w:rsidR="00712C16" w:rsidRDefault="00DC05AC" w:rsidP="00DE6CBA">
      <w:pPr>
        <w:pStyle w:val="SemEspaamento"/>
      </w:pPr>
      <w:r>
        <w:t xml:space="preserve">Soube de ameaças feitas contra Ana Paula? Soube ou participou de algum grupo de whatsapp sobre os fatos? </w:t>
      </w:r>
      <w:r w:rsidR="00FD0E82">
        <w:t>Sabe quem criou o grupo de whatsapp?</w:t>
      </w:r>
    </w:p>
    <w:p w14:paraId="52837A32" w14:textId="79B060C4" w:rsidR="008A1D12" w:rsidRDefault="00DE6CBA" w:rsidP="00DE6CBA">
      <w:pPr>
        <w:pStyle w:val="SemEspaamento"/>
      </w:pPr>
      <w:r>
        <w:t>Sabe quem gravou o vídeo que originou a acusação? Sabe se a acusação foi forjada? Chegou a ouvir algo sobre isso?</w:t>
      </w:r>
    </w:p>
    <w:p w14:paraId="3BBB4C0A" w14:textId="4B054398" w:rsidR="00DC05AC" w:rsidRDefault="008A1D12" w:rsidP="00DC05AC">
      <w:pPr>
        <w:pStyle w:val="SemEspaamento"/>
      </w:pPr>
      <w:r>
        <w:t xml:space="preserve">Quem participava desse grupo de </w:t>
      </w:r>
      <w:r w:rsidRPr="008A1D12">
        <w:rPr>
          <w:i/>
          <w:iCs/>
        </w:rPr>
        <w:t>whatsapp</w:t>
      </w:r>
      <w:r>
        <w:t xml:space="preserve">? </w:t>
      </w:r>
      <w:r w:rsidR="00DC05AC">
        <w:t xml:space="preserve">Consegue </w:t>
      </w:r>
      <w:r>
        <w:t xml:space="preserve">informar </w:t>
      </w:r>
      <w:r w:rsidR="00DC05AC">
        <w:t xml:space="preserve">o que </w:t>
      </w:r>
      <w:r>
        <w:t xml:space="preserve">foi debatido </w:t>
      </w:r>
      <w:r w:rsidR="00DC05AC">
        <w:t>nesses grupos?</w:t>
      </w:r>
    </w:p>
    <w:p w14:paraId="2C984FEF" w14:textId="597B26CE" w:rsidR="007F47C1" w:rsidRPr="00DC05AC" w:rsidRDefault="007F47C1" w:rsidP="007F47C1">
      <w:pPr>
        <w:pStyle w:val="SemEspaamento"/>
      </w:pPr>
      <w:r>
        <w:t>Sabe de mais algum fato relevante que aconteceu naquele dia?</w:t>
      </w:r>
    </w:p>
    <w:p w14:paraId="677F2B8E" w14:textId="77777777" w:rsidR="00DC05AC" w:rsidRDefault="00DC05AC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400774E8" w14:textId="77777777" w:rsidR="007575B8" w:rsidRDefault="007575B8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7C1E4824" w14:textId="77777777" w:rsidR="001C74D4" w:rsidRDefault="001C74D4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3350EDDE" w14:textId="77777777" w:rsidR="001C74D4" w:rsidRDefault="001C74D4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2CA44CF1" w14:textId="77777777" w:rsidR="001C74D4" w:rsidRDefault="001C74D4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4B63AF41" w14:textId="77777777" w:rsidR="001C74D4" w:rsidRDefault="001C74D4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2606A365" w14:textId="77777777" w:rsidR="001C74D4" w:rsidRDefault="001C74D4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61FF31ED" w14:textId="77777777" w:rsidR="003E3588" w:rsidRDefault="003E3588" w:rsidP="00DC05AC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4A140A1F" w14:textId="33ED5919" w:rsidR="00DC05AC" w:rsidRDefault="00DC05AC" w:rsidP="007575B8">
      <w:pPr>
        <w:spacing w:after="0"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Interrogatório de Ana Paula</w:t>
      </w:r>
    </w:p>
    <w:p w14:paraId="6B35E8F6" w14:textId="77777777" w:rsidR="00E925C9" w:rsidRDefault="00E925C9" w:rsidP="00F06B7E"/>
    <w:p w14:paraId="3EF9D876" w14:textId="77777777" w:rsidR="007050ED" w:rsidRDefault="007050ED" w:rsidP="00F06B7E"/>
    <w:p w14:paraId="18668A6E" w14:textId="4C629272" w:rsidR="00A8700E" w:rsidRDefault="00376A59" w:rsidP="008E20DA">
      <w:pPr>
        <w:pStyle w:val="SemEspaamento"/>
        <w:numPr>
          <w:ilvl w:val="0"/>
          <w:numId w:val="4"/>
        </w:numPr>
        <w:ind w:hanging="77"/>
      </w:pPr>
      <w:r>
        <w:t>Trabalhou há quanto tempo com crianças?</w:t>
      </w:r>
      <w:r w:rsidR="00F35D22">
        <w:t xml:space="preserve"> Em quais locais?</w:t>
      </w:r>
    </w:p>
    <w:p w14:paraId="32BA08AC" w14:textId="5E1DB772" w:rsidR="00FA4D3B" w:rsidRDefault="00F35D22" w:rsidP="00FA4D3B">
      <w:pPr>
        <w:pStyle w:val="SemEspaamento"/>
      </w:pPr>
      <w:r>
        <w:t>Quando abriu a própria creche?</w:t>
      </w:r>
      <w:r w:rsidR="00DC05AC">
        <w:t>?</w:t>
      </w:r>
      <w:r w:rsidR="00FA4D3B">
        <w:t xml:space="preserve"> Funcionou por quanto tempo?</w:t>
      </w:r>
    </w:p>
    <w:p w14:paraId="52814F23" w14:textId="3DF8E28D" w:rsidR="00E775A0" w:rsidRDefault="00E775A0" w:rsidP="00E775A0">
      <w:pPr>
        <w:pStyle w:val="SemEspaamento"/>
      </w:pPr>
      <w:r>
        <w:t>Quantas crianças tinham no total? Como era divisão do cuidado das crianças?</w:t>
      </w:r>
    </w:p>
    <w:p w14:paraId="7B46DE0E" w14:textId="10C491F5" w:rsidR="000B5575" w:rsidRDefault="000B5575" w:rsidP="00E925C9">
      <w:pPr>
        <w:pStyle w:val="SemEspaamento"/>
      </w:pPr>
      <w:r>
        <w:t>Qual era a rotina das crianças na creche?</w:t>
      </w:r>
      <w:r w:rsidR="00E775A0">
        <w:t xml:space="preserve"> Como era a alimentação?</w:t>
      </w:r>
    </w:p>
    <w:p w14:paraId="419C3571" w14:textId="77777777" w:rsidR="00DC05AC" w:rsidRDefault="00DC05AC" w:rsidP="00E925C9">
      <w:pPr>
        <w:pStyle w:val="SemEspaamento"/>
      </w:pPr>
      <w:r>
        <w:t xml:space="preserve">Qual era a participação dos pais na rotina dos filhos na creche? </w:t>
      </w:r>
    </w:p>
    <w:p w14:paraId="588E912F" w14:textId="4A6CBED5" w:rsidR="00F35D22" w:rsidRDefault="00F35D22" w:rsidP="00E925C9">
      <w:pPr>
        <w:pStyle w:val="SemEspaamento"/>
      </w:pPr>
      <w:r>
        <w:t>Os pais ajudavam na manutenção da creche?</w:t>
      </w:r>
      <w:r w:rsidR="00A8700E">
        <w:t xml:space="preserve"> </w:t>
      </w:r>
      <w:r w:rsidR="002A6FBC">
        <w:t>Eles ajudavam com alimentação</w:t>
      </w:r>
      <w:r w:rsidR="00925FDE">
        <w:t xml:space="preserve"> ou outro material</w:t>
      </w:r>
      <w:r w:rsidR="00A8700E">
        <w:t>?</w:t>
      </w:r>
    </w:p>
    <w:p w14:paraId="2C1C63A0" w14:textId="0D428B96" w:rsidR="001E7B5F" w:rsidRDefault="001E7B5F" w:rsidP="00E925C9">
      <w:pPr>
        <w:pStyle w:val="SemEspaamento"/>
      </w:pPr>
      <w:r>
        <w:t xml:space="preserve">Como era a alimentação das crianças no início da creche? </w:t>
      </w:r>
    </w:p>
    <w:p w14:paraId="20BAFDE7" w14:textId="2F5DA8C7" w:rsidR="00DC05AC" w:rsidRDefault="00DC05AC" w:rsidP="00E925C9">
      <w:pPr>
        <w:pStyle w:val="SemEspaamento"/>
      </w:pPr>
      <w:r>
        <w:t>Tinha algum tipo de anotação individual para cada aluno? Como funcionava esse caderno de anotações?</w:t>
      </w:r>
      <w:r w:rsidR="000B5575">
        <w:t xml:space="preserve"> </w:t>
      </w:r>
    </w:p>
    <w:p w14:paraId="4B4C3332" w14:textId="77777777" w:rsidR="003E3588" w:rsidRDefault="00DC05AC" w:rsidP="003E3588">
      <w:pPr>
        <w:pStyle w:val="SemEspaamento"/>
      </w:pPr>
      <w:r>
        <w:t xml:space="preserve">Você </w:t>
      </w:r>
      <w:r w:rsidR="00376A59">
        <w:t>informava os pais sobre</w:t>
      </w:r>
      <w:r>
        <w:t xml:space="preserve"> </w:t>
      </w:r>
      <w:r w:rsidR="00376A59">
        <w:t xml:space="preserve">o que acontecia com </w:t>
      </w:r>
      <w:r>
        <w:t xml:space="preserve">os </w:t>
      </w:r>
      <w:r w:rsidR="00376A59">
        <w:t xml:space="preserve">seus </w:t>
      </w:r>
      <w:r>
        <w:t>filhos? Com que frequência?</w:t>
      </w:r>
    </w:p>
    <w:p w14:paraId="08167663" w14:textId="0F9B139D" w:rsidR="00DC05AC" w:rsidRDefault="00DC05AC" w:rsidP="003E3588">
      <w:pPr>
        <w:pStyle w:val="SemEspaamento"/>
      </w:pPr>
      <w:r>
        <w:t>Qual era o valor mensal da creche? Essa quantia corresponde a um trabalho social?</w:t>
      </w:r>
    </w:p>
    <w:p w14:paraId="747231FB" w14:textId="7E5CBD51" w:rsidR="00F82C81" w:rsidRDefault="00F82C81" w:rsidP="00E925C9">
      <w:pPr>
        <w:pStyle w:val="SemEspaamento"/>
      </w:pPr>
      <w:r>
        <w:t>Como era a contratação dos professores da creche?</w:t>
      </w:r>
      <w:r w:rsidR="0033462A">
        <w:t xml:space="preserve"> Quem eram os professores que estavam na época? Tinham especialização?</w:t>
      </w:r>
    </w:p>
    <w:p w14:paraId="734F311E" w14:textId="3868E1A9" w:rsidR="008A1D12" w:rsidRDefault="008A1D12" w:rsidP="00E925C9">
      <w:pPr>
        <w:pStyle w:val="SemEspaamento"/>
      </w:pPr>
      <w:r>
        <w:t>Sabe esclarecer por qual motivo aconteceu essa acusação de maus-tratos?</w:t>
      </w:r>
    </w:p>
    <w:p w14:paraId="3A656DFA" w14:textId="0311EC84" w:rsidR="008A1D12" w:rsidRDefault="0033462A" w:rsidP="00E925C9">
      <w:pPr>
        <w:pStyle w:val="SemEspaamento"/>
      </w:pPr>
      <w:r>
        <w:t xml:space="preserve">Como a </w:t>
      </w:r>
      <w:proofErr w:type="spellStart"/>
      <w:r>
        <w:t>Khaowanne</w:t>
      </w:r>
      <w:proofErr w:type="spellEnd"/>
      <w:r>
        <w:t xml:space="preserve"> foi contratada? Ela </w:t>
      </w:r>
      <w:r w:rsidR="00854900">
        <w:t xml:space="preserve">trabalhou por quanto tempo </w:t>
      </w:r>
      <w:r w:rsidR="007C2A1A">
        <w:t>na creche</w:t>
      </w:r>
      <w:r w:rsidR="00854900">
        <w:t>?</w:t>
      </w:r>
      <w:r>
        <w:t xml:space="preserve"> </w:t>
      </w:r>
      <w:r w:rsidR="00B03E9D">
        <w:t xml:space="preserve">No depoimento judicial, a </w:t>
      </w:r>
      <w:proofErr w:type="spellStart"/>
      <w:r w:rsidR="00B03E9D">
        <w:t>Khaowanne</w:t>
      </w:r>
      <w:proofErr w:type="spellEnd"/>
      <w:r w:rsidR="00B03E9D">
        <w:t xml:space="preserve"> informou que tirou as fotos</w:t>
      </w:r>
      <w:r w:rsidR="003E3588">
        <w:t xml:space="preserve">. </w:t>
      </w:r>
      <w:r w:rsidR="00B03E9D">
        <w:t xml:space="preserve">Sobre as fotos e os vídeos do dia do ocorrido, podes esclarecer melhor? Quem colocou as </w:t>
      </w:r>
    </w:p>
    <w:p w14:paraId="19B7E707" w14:textId="77777777" w:rsidR="007239F3" w:rsidRDefault="0033462A" w:rsidP="007239F3">
      <w:pPr>
        <w:pStyle w:val="SemEspaamento"/>
      </w:pPr>
      <w:r>
        <w:t xml:space="preserve">Foi informado se tinha algum local para as crianças dormirem? Como era o espaço? Tinha puff, colchão ou algum outro tipo de material para as crianças dormirem? Foto do evento 1, 21 </w:t>
      </w:r>
      <w:r w:rsidRPr="00147227">
        <w:rPr>
          <w:sz w:val="20"/>
          <w:szCs w:val="18"/>
        </w:rPr>
        <w:t>(dormindo)</w:t>
      </w:r>
      <w:r>
        <w:t xml:space="preserve">: esse era o espaço? Chegou a ver crianças nessa condição alguma vez? </w:t>
      </w:r>
      <w:r w:rsidR="007239F3">
        <w:t>Foto do evento 1, 22 (colchão). Sabe quem tirou a foto? Chegou ao seu conhecimento de algum outro dia em que a criança.</w:t>
      </w:r>
    </w:p>
    <w:p w14:paraId="4D1352AE" w14:textId="7F0B5763" w:rsidR="0033462A" w:rsidRDefault="007239F3" w:rsidP="007239F3">
      <w:pPr>
        <w:pStyle w:val="SemEspaamento"/>
      </w:pPr>
      <w:r>
        <w:t>Conhece as crianças da foto? Sabe quem era a professora responsável pelo cuidado deles naquele dia? Sabe se essa foto foi armada? Então não tem informação se a Ana sabia que essas crianças foram colocadas.</w:t>
      </w:r>
    </w:p>
    <w:p w14:paraId="2F266FE7" w14:textId="53B66498" w:rsidR="007C2A1A" w:rsidRDefault="007C2A1A" w:rsidP="00E925C9">
      <w:pPr>
        <w:pStyle w:val="SemEspaamento"/>
      </w:pPr>
      <w:r>
        <w:t>Ela era responsável por cuidar de qual turma?</w:t>
      </w:r>
      <w:r w:rsidR="00600938">
        <w:t xml:space="preserve"> Qual idade tinham as crianças?</w:t>
      </w:r>
    </w:p>
    <w:p w14:paraId="26B1146E" w14:textId="7A48C375" w:rsidR="00B149E5" w:rsidRPr="00B149E5" w:rsidRDefault="004575C0" w:rsidP="00B149E5">
      <w:pPr>
        <w:pStyle w:val="SemEspaamento"/>
      </w:pPr>
      <w:r>
        <w:t xml:space="preserve">No dia em que foi gravado o vídeo, </w:t>
      </w:r>
      <w:r w:rsidR="00A123E8">
        <w:t xml:space="preserve">ela cuidava de Christopher Miguel, Aurora Gomes, Pedro Henrique </w:t>
      </w:r>
      <w:proofErr w:type="spellStart"/>
      <w:r w:rsidR="00A123E8">
        <w:t>Spricigo</w:t>
      </w:r>
      <w:proofErr w:type="spellEnd"/>
      <w:r w:rsidR="00A123E8">
        <w:t>, Valentina Coelho, Júlia Barbosa, Maria Nunes e Alicia Gonçalves?</w:t>
      </w:r>
    </w:p>
    <w:p w14:paraId="46835BD6" w14:textId="77777777" w:rsidR="004633E8" w:rsidRDefault="00B149E5" w:rsidP="00347B32">
      <w:pPr>
        <w:pStyle w:val="SemEspaamento"/>
        <w:rPr>
          <w:szCs w:val="24"/>
        </w:rPr>
      </w:pPr>
      <w:r>
        <w:rPr>
          <w:szCs w:val="24"/>
        </w:rPr>
        <w:t xml:space="preserve">Sabe se alguma </w:t>
      </w:r>
      <w:r w:rsidR="004A1927">
        <w:rPr>
          <w:szCs w:val="24"/>
        </w:rPr>
        <w:t xml:space="preserve">dessas crianças tinha algum problema recorrente? </w:t>
      </w:r>
    </w:p>
    <w:p w14:paraId="51D45FFB" w14:textId="77777777" w:rsidR="0061458D" w:rsidRDefault="002A7B88" w:rsidP="0061458D">
      <w:pPr>
        <w:pStyle w:val="SemEspaamento"/>
      </w:pPr>
      <w:r>
        <w:rPr>
          <w:szCs w:val="24"/>
        </w:rPr>
        <w:t xml:space="preserve">Tinha algum </w:t>
      </w:r>
      <w:r w:rsidR="0061458D">
        <w:rPr>
          <w:szCs w:val="24"/>
        </w:rPr>
        <w:t xml:space="preserve">aluno </w:t>
      </w:r>
      <w:r>
        <w:rPr>
          <w:szCs w:val="24"/>
        </w:rPr>
        <w:t>especial?</w:t>
      </w:r>
      <w:r w:rsidR="0061458D">
        <w:rPr>
          <w:szCs w:val="24"/>
        </w:rPr>
        <w:t xml:space="preserve"> </w:t>
      </w:r>
      <w:r w:rsidR="0061458D">
        <w:t>Já brincou com outras crianças? Já voltou com algum arranhão ou machucado quando estava em outro ambiente com crianças, como, por exemplo, aniversário de algum colega?</w:t>
      </w:r>
    </w:p>
    <w:p w14:paraId="5DCDD53D" w14:textId="5D3575AA" w:rsidR="002A7B88" w:rsidRDefault="0061458D" w:rsidP="00347B32">
      <w:pPr>
        <w:pStyle w:val="SemEspaamento"/>
        <w:rPr>
          <w:szCs w:val="24"/>
        </w:rPr>
      </w:pPr>
      <w:r>
        <w:rPr>
          <w:szCs w:val="24"/>
        </w:rPr>
        <w:t xml:space="preserve">As crianças chegavam com machucados ou assaduras na creche às vezes? Pela sua experiência, é algo que pode acontecer </w:t>
      </w:r>
    </w:p>
    <w:p w14:paraId="2A77E95B" w14:textId="02A6F3FF" w:rsidR="004A1927" w:rsidRDefault="00B149E5" w:rsidP="00347B32">
      <w:pPr>
        <w:pStyle w:val="SemEspaamento"/>
        <w:rPr>
          <w:szCs w:val="24"/>
        </w:rPr>
      </w:pPr>
      <w:r>
        <w:rPr>
          <w:szCs w:val="24"/>
        </w:rPr>
        <w:t xml:space="preserve">Tinham crianças </w:t>
      </w:r>
      <w:r w:rsidR="004633E8">
        <w:rPr>
          <w:szCs w:val="24"/>
        </w:rPr>
        <w:t xml:space="preserve">que </w:t>
      </w:r>
      <w:r w:rsidR="00705898">
        <w:rPr>
          <w:szCs w:val="24"/>
        </w:rPr>
        <w:t xml:space="preserve">já chegaram </w:t>
      </w:r>
      <w:r w:rsidR="004633E8">
        <w:rPr>
          <w:szCs w:val="24"/>
        </w:rPr>
        <w:t>na creche com algum machucado ou assadura?</w:t>
      </w:r>
      <w:r>
        <w:rPr>
          <w:szCs w:val="24"/>
        </w:rPr>
        <w:t xml:space="preserve"> </w:t>
      </w:r>
      <w:r w:rsidR="00705898">
        <w:rPr>
          <w:szCs w:val="24"/>
        </w:rPr>
        <w:t>Se lembra quais são?</w:t>
      </w:r>
      <w:r w:rsidR="008F3715">
        <w:rPr>
          <w:szCs w:val="24"/>
        </w:rPr>
        <w:t xml:space="preserve"> Alguma delas isso era frequente?</w:t>
      </w:r>
    </w:p>
    <w:p w14:paraId="4FF02BA1" w14:textId="0B9E5B8F" w:rsidR="00B149E5" w:rsidRDefault="00B149E5" w:rsidP="00347B32">
      <w:pPr>
        <w:pStyle w:val="SemEspaamento"/>
        <w:rPr>
          <w:szCs w:val="24"/>
        </w:rPr>
      </w:pPr>
      <w:r>
        <w:rPr>
          <w:szCs w:val="24"/>
        </w:rPr>
        <w:t>Nos locais em que você trabalho</w:t>
      </w:r>
      <w:r w:rsidR="008F3715">
        <w:rPr>
          <w:szCs w:val="24"/>
        </w:rPr>
        <w:t>u</w:t>
      </w:r>
      <w:r>
        <w:rPr>
          <w:szCs w:val="24"/>
        </w:rPr>
        <w:t>,</w:t>
      </w:r>
      <w:r w:rsidR="008F3715">
        <w:rPr>
          <w:szCs w:val="24"/>
        </w:rPr>
        <w:t xml:space="preserve"> as crianças também já chegaram com algum tipo de machucado</w:t>
      </w:r>
      <w:r w:rsidR="004842FC">
        <w:rPr>
          <w:szCs w:val="24"/>
        </w:rPr>
        <w:t>, assadura ou outra intercorrência? Pela sua experiência no cuidado de crianças</w:t>
      </w:r>
      <w:r w:rsidR="00600938">
        <w:rPr>
          <w:szCs w:val="24"/>
        </w:rPr>
        <w:t>,</w:t>
      </w:r>
      <w:r w:rsidR="004842FC">
        <w:rPr>
          <w:szCs w:val="24"/>
        </w:rPr>
        <w:t xml:space="preserve"> </w:t>
      </w:r>
      <w:r w:rsidR="00600938">
        <w:rPr>
          <w:szCs w:val="24"/>
        </w:rPr>
        <w:t xml:space="preserve">é </w:t>
      </w:r>
      <w:r w:rsidR="004842FC">
        <w:rPr>
          <w:szCs w:val="24"/>
        </w:rPr>
        <w:t xml:space="preserve">algo </w:t>
      </w:r>
      <w:r w:rsidR="00600938">
        <w:rPr>
          <w:szCs w:val="24"/>
        </w:rPr>
        <w:t>normal que acontece com crianças dessa idade?</w:t>
      </w:r>
    </w:p>
    <w:p w14:paraId="27639E8C" w14:textId="77777777" w:rsidR="00281C1A" w:rsidRDefault="00281C1A" w:rsidP="00281C1A">
      <w:pPr>
        <w:pStyle w:val="SemEspaamento"/>
        <w:numPr>
          <w:ilvl w:val="0"/>
          <w:numId w:val="0"/>
        </w:numPr>
        <w:ind w:firstLine="1701"/>
        <w:rPr>
          <w:szCs w:val="24"/>
        </w:rPr>
      </w:pPr>
    </w:p>
    <w:p w14:paraId="5687798B" w14:textId="640C12DD" w:rsidR="00281C1A" w:rsidRDefault="006176E4" w:rsidP="00281C1A">
      <w:pPr>
        <w:pStyle w:val="SemEspaamento"/>
        <w:numPr>
          <w:ilvl w:val="0"/>
          <w:numId w:val="0"/>
        </w:numPr>
        <w:ind w:firstLine="1701"/>
        <w:rPr>
          <w:szCs w:val="24"/>
        </w:rPr>
      </w:pPr>
      <w:r>
        <w:rPr>
          <w:szCs w:val="24"/>
        </w:rPr>
        <w:t>*Dilação de prazo para buscar informações sobre o conteúdo do grupo de whatsapp criado na época dos fatos.</w:t>
      </w:r>
    </w:p>
    <w:p w14:paraId="33E254A3" w14:textId="77777777" w:rsidR="00281C1A" w:rsidRDefault="00281C1A" w:rsidP="00281C1A">
      <w:pPr>
        <w:pStyle w:val="SemEspaamento"/>
        <w:numPr>
          <w:ilvl w:val="0"/>
          <w:numId w:val="0"/>
        </w:numPr>
        <w:ind w:firstLine="1701"/>
        <w:rPr>
          <w:szCs w:val="24"/>
        </w:rPr>
      </w:pPr>
    </w:p>
    <w:p w14:paraId="62163DEC" w14:textId="27A01B0D" w:rsidR="00B03E9D" w:rsidRDefault="00B03E9D" w:rsidP="00B03E9D">
      <w:pPr>
        <w:pStyle w:val="SemEspaamento"/>
      </w:pPr>
      <w:r>
        <w:t xml:space="preserve">No depoimento judicial, a </w:t>
      </w:r>
      <w:proofErr w:type="spellStart"/>
      <w:r>
        <w:t>Khaowanne</w:t>
      </w:r>
      <w:proofErr w:type="spellEnd"/>
      <w:r>
        <w:t xml:space="preserve"> informa que é professora, especialista em educação especial</w:t>
      </w:r>
      <w:r w:rsidR="0020433B">
        <w:t>, trabalhou 3 dias</w:t>
      </w:r>
      <w:r w:rsidR="0005152D">
        <w:t xml:space="preserve"> e</w:t>
      </w:r>
      <w:r w:rsidR="0005152D" w:rsidRPr="0005152D">
        <w:t xml:space="preserve"> </w:t>
      </w:r>
      <w:r w:rsidR="0005152D">
        <w:t xml:space="preserve">que foi </w:t>
      </w:r>
      <w:r w:rsidR="0020433B">
        <w:t xml:space="preserve">ela quem </w:t>
      </w:r>
      <w:r w:rsidR="0005152D">
        <w:t>tirou as fotos</w:t>
      </w:r>
      <w:r w:rsidR="00FD70DC">
        <w:t xml:space="preserve"> </w:t>
      </w:r>
      <w:r w:rsidR="00FD70DC" w:rsidRPr="003B7208">
        <w:rPr>
          <w:sz w:val="20"/>
          <w:szCs w:val="18"/>
        </w:rPr>
        <w:t xml:space="preserve">(início </w:t>
      </w:r>
      <w:r w:rsidR="0005152D" w:rsidRPr="003B7208">
        <w:rPr>
          <w:sz w:val="20"/>
          <w:szCs w:val="18"/>
        </w:rPr>
        <w:t xml:space="preserve">do </w:t>
      </w:r>
      <w:r w:rsidR="00FD70DC" w:rsidRPr="003B7208">
        <w:rPr>
          <w:sz w:val="20"/>
          <w:szCs w:val="18"/>
        </w:rPr>
        <w:t>evento 283, VIDEO17</w:t>
      </w:r>
      <w:r w:rsidR="0005152D" w:rsidRPr="003B7208">
        <w:rPr>
          <w:sz w:val="20"/>
          <w:szCs w:val="18"/>
        </w:rPr>
        <w:t>).</w:t>
      </w:r>
      <w:r w:rsidR="0005152D">
        <w:t xml:space="preserve"> </w:t>
      </w:r>
      <w:proofErr w:type="spellStart"/>
      <w:r w:rsidR="0005152D">
        <w:t>Khaowanne</w:t>
      </w:r>
      <w:proofErr w:type="spellEnd"/>
      <w:r w:rsidR="0005152D">
        <w:t xml:space="preserve"> também confessou que os alunos nas fotos eram da turma dela</w:t>
      </w:r>
      <w:r w:rsidR="00BE338E">
        <w:t xml:space="preserve">, </w:t>
      </w:r>
      <w:r w:rsidR="0005152D" w:rsidRPr="00E0625A">
        <w:rPr>
          <w:sz w:val="20"/>
          <w:szCs w:val="18"/>
        </w:rPr>
        <w:t>(</w:t>
      </w:r>
      <w:r w:rsidR="00BE338E" w:rsidRPr="00E0625A">
        <w:rPr>
          <w:sz w:val="20"/>
          <w:szCs w:val="18"/>
        </w:rPr>
        <w:t>VIDEO17, 28min</w:t>
      </w:r>
      <w:r w:rsidR="00FD70DC" w:rsidRPr="00E0625A">
        <w:rPr>
          <w:sz w:val="20"/>
          <w:szCs w:val="18"/>
        </w:rPr>
        <w:t>)</w:t>
      </w:r>
      <w:r>
        <w:t xml:space="preserve">. </w:t>
      </w:r>
    </w:p>
    <w:p w14:paraId="56775EDB" w14:textId="77777777" w:rsidR="00281C1A" w:rsidRPr="00307565" w:rsidRDefault="00281C1A" w:rsidP="00307565">
      <w:pPr>
        <w:pStyle w:val="SemEspaamento"/>
        <w:numPr>
          <w:ilvl w:val="0"/>
          <w:numId w:val="0"/>
        </w:numPr>
      </w:pPr>
    </w:p>
    <w:p w14:paraId="69171D82" w14:textId="0E4FDA8B" w:rsidR="00281C1A" w:rsidRPr="00281C1A" w:rsidRDefault="00281C1A" w:rsidP="00281C1A">
      <w:pPr>
        <w:pStyle w:val="SemEspaamento"/>
        <w:numPr>
          <w:ilvl w:val="0"/>
          <w:numId w:val="0"/>
        </w:numPr>
        <w:ind w:firstLine="1701"/>
        <w:rPr>
          <w:b/>
          <w:bCs/>
          <w:szCs w:val="24"/>
        </w:rPr>
      </w:pPr>
      <w:r>
        <w:rPr>
          <w:b/>
          <w:bCs/>
          <w:szCs w:val="24"/>
        </w:rPr>
        <w:t>*</w:t>
      </w:r>
      <w:r w:rsidR="00157128">
        <w:rPr>
          <w:b/>
          <w:bCs/>
          <w:szCs w:val="24"/>
        </w:rPr>
        <w:t xml:space="preserve">art. </w:t>
      </w:r>
      <w:r w:rsidR="00DC2BDC">
        <w:rPr>
          <w:b/>
          <w:bCs/>
          <w:szCs w:val="24"/>
        </w:rPr>
        <w:t xml:space="preserve">402 do CPP: </w:t>
      </w:r>
      <w:r>
        <w:rPr>
          <w:b/>
          <w:bCs/>
          <w:szCs w:val="24"/>
        </w:rPr>
        <w:t xml:space="preserve">Pedir </w:t>
      </w:r>
      <w:r w:rsidR="00DC2BDC">
        <w:rPr>
          <w:b/>
          <w:bCs/>
          <w:szCs w:val="24"/>
        </w:rPr>
        <w:t xml:space="preserve">dilação de prazo (10 dias) para diligenciar sobre o conteúdo do grupo de whatsapp criado na época dos fatos. Buscar </w:t>
      </w:r>
      <w:r>
        <w:rPr>
          <w:b/>
          <w:bCs/>
          <w:szCs w:val="24"/>
        </w:rPr>
        <w:t>ata notarial da conversa de Carla com a mãe de Theo</w:t>
      </w:r>
      <w:r w:rsidR="00E731EF">
        <w:rPr>
          <w:b/>
          <w:bCs/>
          <w:szCs w:val="24"/>
        </w:rPr>
        <w:t>.</w:t>
      </w:r>
    </w:p>
    <w:sectPr w:rsidR="00281C1A" w:rsidRPr="00281C1A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A12B" w14:textId="77777777" w:rsidR="00BA25D3" w:rsidRDefault="00BA25D3" w:rsidP="00943258">
      <w:pPr>
        <w:spacing w:after="0" w:line="240" w:lineRule="auto"/>
      </w:pPr>
      <w:r>
        <w:separator/>
      </w:r>
    </w:p>
  </w:endnote>
  <w:endnote w:type="continuationSeparator" w:id="0">
    <w:p w14:paraId="0405D186" w14:textId="77777777" w:rsidR="00BA25D3" w:rsidRDefault="00BA25D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C45CB6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5F5C524" wp14:editId="3098CC7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C984C5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B195F" w14:textId="77777777" w:rsidR="00BA25D3" w:rsidRDefault="00BA25D3" w:rsidP="00943258">
      <w:pPr>
        <w:spacing w:after="0" w:line="240" w:lineRule="auto"/>
      </w:pPr>
      <w:r>
        <w:separator/>
      </w:r>
    </w:p>
  </w:footnote>
  <w:footnote w:type="continuationSeparator" w:id="0">
    <w:p w14:paraId="182C30CA" w14:textId="77777777" w:rsidR="00BA25D3" w:rsidRDefault="00BA25D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CBB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4DD837D" wp14:editId="7CFDAE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9B1459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C7176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0D9C60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3915393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32"/>
    <w:rsid w:val="00003F31"/>
    <w:rsid w:val="000169F1"/>
    <w:rsid w:val="00022855"/>
    <w:rsid w:val="00031EAC"/>
    <w:rsid w:val="0004298B"/>
    <w:rsid w:val="0005152D"/>
    <w:rsid w:val="000677C6"/>
    <w:rsid w:val="0007626A"/>
    <w:rsid w:val="00096A3C"/>
    <w:rsid w:val="00097661"/>
    <w:rsid w:val="000B169D"/>
    <w:rsid w:val="000B5575"/>
    <w:rsid w:val="000D228C"/>
    <w:rsid w:val="000D261D"/>
    <w:rsid w:val="000D299C"/>
    <w:rsid w:val="000D4AFB"/>
    <w:rsid w:val="000F3A45"/>
    <w:rsid w:val="00106C5B"/>
    <w:rsid w:val="00121DDD"/>
    <w:rsid w:val="001237EB"/>
    <w:rsid w:val="00131BEB"/>
    <w:rsid w:val="00147227"/>
    <w:rsid w:val="00147A28"/>
    <w:rsid w:val="00157128"/>
    <w:rsid w:val="001667B0"/>
    <w:rsid w:val="001761C0"/>
    <w:rsid w:val="0018330B"/>
    <w:rsid w:val="00183BE2"/>
    <w:rsid w:val="001A5CD6"/>
    <w:rsid w:val="001B2B98"/>
    <w:rsid w:val="001B2E75"/>
    <w:rsid w:val="001C74D4"/>
    <w:rsid w:val="001E7B5F"/>
    <w:rsid w:val="001F04D9"/>
    <w:rsid w:val="00201F45"/>
    <w:rsid w:val="0020433B"/>
    <w:rsid w:val="00207BE4"/>
    <w:rsid w:val="00214E09"/>
    <w:rsid w:val="00222396"/>
    <w:rsid w:val="00226B7B"/>
    <w:rsid w:val="00231E26"/>
    <w:rsid w:val="00263D54"/>
    <w:rsid w:val="00272BFB"/>
    <w:rsid w:val="00281C1A"/>
    <w:rsid w:val="00286835"/>
    <w:rsid w:val="00291F6C"/>
    <w:rsid w:val="002A6FBC"/>
    <w:rsid w:val="002A7B88"/>
    <w:rsid w:val="002F1E81"/>
    <w:rsid w:val="00307565"/>
    <w:rsid w:val="003275D2"/>
    <w:rsid w:val="0033462A"/>
    <w:rsid w:val="00347B32"/>
    <w:rsid w:val="00351FE8"/>
    <w:rsid w:val="0036048B"/>
    <w:rsid w:val="00360D82"/>
    <w:rsid w:val="00376A59"/>
    <w:rsid w:val="00376D70"/>
    <w:rsid w:val="00377A2E"/>
    <w:rsid w:val="003801CD"/>
    <w:rsid w:val="00386541"/>
    <w:rsid w:val="0039291B"/>
    <w:rsid w:val="003B7208"/>
    <w:rsid w:val="003E0070"/>
    <w:rsid w:val="003E0109"/>
    <w:rsid w:val="003E3588"/>
    <w:rsid w:val="003E46B9"/>
    <w:rsid w:val="003F65A1"/>
    <w:rsid w:val="00415F68"/>
    <w:rsid w:val="004575C0"/>
    <w:rsid w:val="004633E8"/>
    <w:rsid w:val="004842FC"/>
    <w:rsid w:val="0048779D"/>
    <w:rsid w:val="0049258B"/>
    <w:rsid w:val="004949AD"/>
    <w:rsid w:val="004A1927"/>
    <w:rsid w:val="004A3CF1"/>
    <w:rsid w:val="004A62DF"/>
    <w:rsid w:val="004D225C"/>
    <w:rsid w:val="004D25DA"/>
    <w:rsid w:val="004E34DB"/>
    <w:rsid w:val="004F10A9"/>
    <w:rsid w:val="004F2B78"/>
    <w:rsid w:val="004F384D"/>
    <w:rsid w:val="00501A18"/>
    <w:rsid w:val="00504A42"/>
    <w:rsid w:val="005321DA"/>
    <w:rsid w:val="00540FC9"/>
    <w:rsid w:val="00542A3D"/>
    <w:rsid w:val="00572610"/>
    <w:rsid w:val="0058196C"/>
    <w:rsid w:val="005B67EA"/>
    <w:rsid w:val="005D28DE"/>
    <w:rsid w:val="005E1BEB"/>
    <w:rsid w:val="005E58E2"/>
    <w:rsid w:val="005E68F0"/>
    <w:rsid w:val="005F47B9"/>
    <w:rsid w:val="00600938"/>
    <w:rsid w:val="00602897"/>
    <w:rsid w:val="0061458D"/>
    <w:rsid w:val="006176E4"/>
    <w:rsid w:val="0062607D"/>
    <w:rsid w:val="00635971"/>
    <w:rsid w:val="00654742"/>
    <w:rsid w:val="00673228"/>
    <w:rsid w:val="00693F8B"/>
    <w:rsid w:val="00696295"/>
    <w:rsid w:val="006C0DFC"/>
    <w:rsid w:val="006F1393"/>
    <w:rsid w:val="0070011A"/>
    <w:rsid w:val="00701678"/>
    <w:rsid w:val="007050ED"/>
    <w:rsid w:val="00705898"/>
    <w:rsid w:val="00712C16"/>
    <w:rsid w:val="00722243"/>
    <w:rsid w:val="00722DF5"/>
    <w:rsid w:val="007239F3"/>
    <w:rsid w:val="007575B8"/>
    <w:rsid w:val="00781666"/>
    <w:rsid w:val="00795616"/>
    <w:rsid w:val="00797900"/>
    <w:rsid w:val="007B134F"/>
    <w:rsid w:val="007B59BC"/>
    <w:rsid w:val="007C2A1A"/>
    <w:rsid w:val="007C36DB"/>
    <w:rsid w:val="007C3E1F"/>
    <w:rsid w:val="007D2D79"/>
    <w:rsid w:val="007F47C1"/>
    <w:rsid w:val="00805AC3"/>
    <w:rsid w:val="00810D34"/>
    <w:rsid w:val="00836738"/>
    <w:rsid w:val="0084499A"/>
    <w:rsid w:val="00854900"/>
    <w:rsid w:val="00865B09"/>
    <w:rsid w:val="008A0012"/>
    <w:rsid w:val="008A1D12"/>
    <w:rsid w:val="008B2A4A"/>
    <w:rsid w:val="008D6503"/>
    <w:rsid w:val="008E20DA"/>
    <w:rsid w:val="008E31FF"/>
    <w:rsid w:val="008E377D"/>
    <w:rsid w:val="008F2218"/>
    <w:rsid w:val="008F3715"/>
    <w:rsid w:val="008F53CE"/>
    <w:rsid w:val="008F7B29"/>
    <w:rsid w:val="0090226D"/>
    <w:rsid w:val="00924163"/>
    <w:rsid w:val="00925FDE"/>
    <w:rsid w:val="009272A3"/>
    <w:rsid w:val="0093451D"/>
    <w:rsid w:val="00943258"/>
    <w:rsid w:val="009573C2"/>
    <w:rsid w:val="00971E6B"/>
    <w:rsid w:val="00991745"/>
    <w:rsid w:val="009C3A7D"/>
    <w:rsid w:val="00A049FC"/>
    <w:rsid w:val="00A123E8"/>
    <w:rsid w:val="00A31731"/>
    <w:rsid w:val="00A40227"/>
    <w:rsid w:val="00A43B8C"/>
    <w:rsid w:val="00A52B33"/>
    <w:rsid w:val="00A705FB"/>
    <w:rsid w:val="00A8700E"/>
    <w:rsid w:val="00A973EE"/>
    <w:rsid w:val="00AA5FB5"/>
    <w:rsid w:val="00AB3E2B"/>
    <w:rsid w:val="00AE26EA"/>
    <w:rsid w:val="00AF2E8E"/>
    <w:rsid w:val="00B0158E"/>
    <w:rsid w:val="00B03E9D"/>
    <w:rsid w:val="00B05E20"/>
    <w:rsid w:val="00B149E5"/>
    <w:rsid w:val="00B14A81"/>
    <w:rsid w:val="00B3421C"/>
    <w:rsid w:val="00B3784B"/>
    <w:rsid w:val="00B54DD1"/>
    <w:rsid w:val="00B6363E"/>
    <w:rsid w:val="00BA2544"/>
    <w:rsid w:val="00BA25D3"/>
    <w:rsid w:val="00BC2BB3"/>
    <w:rsid w:val="00BE338E"/>
    <w:rsid w:val="00C02E7D"/>
    <w:rsid w:val="00C03B4C"/>
    <w:rsid w:val="00C0456B"/>
    <w:rsid w:val="00C20912"/>
    <w:rsid w:val="00C42401"/>
    <w:rsid w:val="00CB5FC5"/>
    <w:rsid w:val="00CE72A7"/>
    <w:rsid w:val="00D32740"/>
    <w:rsid w:val="00D328AB"/>
    <w:rsid w:val="00D947D1"/>
    <w:rsid w:val="00DB6045"/>
    <w:rsid w:val="00DC05AC"/>
    <w:rsid w:val="00DC2BDC"/>
    <w:rsid w:val="00DD6675"/>
    <w:rsid w:val="00DE0162"/>
    <w:rsid w:val="00DE0552"/>
    <w:rsid w:val="00DE6CBA"/>
    <w:rsid w:val="00DE74E7"/>
    <w:rsid w:val="00DF5478"/>
    <w:rsid w:val="00E05790"/>
    <w:rsid w:val="00E0625A"/>
    <w:rsid w:val="00E065AC"/>
    <w:rsid w:val="00E10EAB"/>
    <w:rsid w:val="00E47827"/>
    <w:rsid w:val="00E5494A"/>
    <w:rsid w:val="00E623E7"/>
    <w:rsid w:val="00E664B5"/>
    <w:rsid w:val="00E671CE"/>
    <w:rsid w:val="00E731EF"/>
    <w:rsid w:val="00E7495A"/>
    <w:rsid w:val="00E775A0"/>
    <w:rsid w:val="00E90F3C"/>
    <w:rsid w:val="00E916ED"/>
    <w:rsid w:val="00E925C9"/>
    <w:rsid w:val="00E968BB"/>
    <w:rsid w:val="00EB4346"/>
    <w:rsid w:val="00ED619D"/>
    <w:rsid w:val="00EE1EE1"/>
    <w:rsid w:val="00EE3903"/>
    <w:rsid w:val="00F06B7E"/>
    <w:rsid w:val="00F11B2C"/>
    <w:rsid w:val="00F22B73"/>
    <w:rsid w:val="00F35416"/>
    <w:rsid w:val="00F35D22"/>
    <w:rsid w:val="00F674EE"/>
    <w:rsid w:val="00F82C81"/>
    <w:rsid w:val="00F87765"/>
    <w:rsid w:val="00F91A2A"/>
    <w:rsid w:val="00FA4D3B"/>
    <w:rsid w:val="00FB0C46"/>
    <w:rsid w:val="00FB2802"/>
    <w:rsid w:val="00FB3A3F"/>
    <w:rsid w:val="00FB477F"/>
    <w:rsid w:val="00FC63CA"/>
    <w:rsid w:val="00FD0E82"/>
    <w:rsid w:val="00FD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8A923"/>
  <w15:chartTrackingRefBased/>
  <w15:docId w15:val="{8B7B9E57-78D7-4A2B-B88E-79B11C96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300</TotalTime>
  <Pages>5</Pages>
  <Words>1030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156</cp:revision>
  <cp:lastPrinted>2026-02-11T23:30:00Z</cp:lastPrinted>
  <dcterms:created xsi:type="dcterms:W3CDTF">2026-02-09T21:11:00Z</dcterms:created>
  <dcterms:modified xsi:type="dcterms:W3CDTF">2026-02-12T20:07:00Z</dcterms:modified>
</cp:coreProperties>
</file>