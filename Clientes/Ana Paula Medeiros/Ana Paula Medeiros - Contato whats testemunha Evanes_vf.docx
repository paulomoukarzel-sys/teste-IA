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CCDCA" w14:textId="2476B21B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443933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443933">
        <w:rPr>
          <w:rFonts w:ascii="Arial" w:eastAsia="Calibri" w:hAnsi="Arial" w:cs="Times New Roman"/>
          <w:sz w:val="24"/>
          <w:szCs w:val="24"/>
        </w:rPr>
        <w:t xml:space="preserve">CRIMINAL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443933">
        <w:rPr>
          <w:rFonts w:ascii="Arial" w:eastAsia="Calibri" w:hAnsi="Arial" w:cs="Times New Roman"/>
          <w:sz w:val="24"/>
          <w:szCs w:val="24"/>
        </w:rPr>
        <w:t>SÃO JOSÉ/SC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66C47651" w14:textId="77777777" w:rsidR="000169F1" w:rsidRDefault="000169F1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4889D4" w14:textId="77777777" w:rsidR="005E73BE" w:rsidRDefault="005E73BE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A7C5F2B" w14:textId="77777777" w:rsidR="00841594" w:rsidRPr="00136102" w:rsidRDefault="00841594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BF245" w14:textId="547DAABC" w:rsidR="000169F1" w:rsidRPr="00443933" w:rsidRDefault="00443933" w:rsidP="0044393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43933">
        <w:rPr>
          <w:rFonts w:ascii="Arial" w:eastAsia="Calibri" w:hAnsi="Arial" w:cs="Times New Roman"/>
        </w:rPr>
        <w:t>Autos n. 5004758-90.2023.8.24.0064</w:t>
      </w:r>
      <w:r w:rsidR="000169F1" w:rsidRPr="00443933">
        <w:rPr>
          <w:rFonts w:ascii="Arial" w:eastAsia="Calibri" w:hAnsi="Arial" w:cs="Times New Roman"/>
        </w:rPr>
        <w:tab/>
      </w:r>
    </w:p>
    <w:p w14:paraId="57A1E5B2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F25DE5A" w14:textId="77777777" w:rsidR="00841594" w:rsidRPr="00136102" w:rsidRDefault="0084159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F5D22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426E14" w14:textId="330427B2" w:rsidR="008D70CE" w:rsidRPr="004A3F4E" w:rsidRDefault="00443933" w:rsidP="00841594">
      <w:pPr>
        <w:pStyle w:val="Qualificaodaspartes"/>
        <w:spacing w:line="360" w:lineRule="auto"/>
      </w:pPr>
      <w:r>
        <w:rPr>
          <w:b/>
        </w:rPr>
        <w:t>ANA PAULA DA SILVA MEDEIROS</w:t>
      </w:r>
      <w:r w:rsidR="000169F1" w:rsidRPr="00A814BD">
        <w:t xml:space="preserve">, </w:t>
      </w:r>
      <w:r w:rsidR="00ED2B25">
        <w:t xml:space="preserve">já </w:t>
      </w:r>
      <w:r>
        <w:t xml:space="preserve">qualificada nos autos da ação penal n. </w:t>
      </w:r>
      <w:r w:rsidRPr="00443933">
        <w:t>5004758-90.2023.8.24.0064</w:t>
      </w:r>
      <w:r w:rsidR="000169F1">
        <w:t>,</w:t>
      </w:r>
      <w:r w:rsidR="000169F1" w:rsidRPr="00A814BD">
        <w:t xml:space="preserve"> </w:t>
      </w:r>
      <w:r>
        <w:t xml:space="preserve">proposta pelo </w:t>
      </w:r>
      <w:r w:rsidRPr="00AD0F1E">
        <w:rPr>
          <w:b/>
          <w:bCs w:val="0"/>
        </w:rPr>
        <w:t>MINISTÉRIO PÚBLICO DO ESTADO DE SANTA CATARINA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6227AB">
        <w:t xml:space="preserve"> </w:t>
      </w:r>
      <w:r w:rsidR="00ED2B25">
        <w:t xml:space="preserve">em atenção </w:t>
      </w:r>
      <w:r w:rsidR="00162FC6">
        <w:t xml:space="preserve">à intimação do evento 229, informar </w:t>
      </w:r>
      <w:r w:rsidR="00841594">
        <w:t xml:space="preserve">que o </w:t>
      </w:r>
      <w:r w:rsidR="007172FD">
        <w:t>número do telefone celular</w:t>
      </w:r>
      <w:r w:rsidR="0087097B">
        <w:t xml:space="preserve">, com </w:t>
      </w:r>
      <w:r w:rsidR="0087097B">
        <w:rPr>
          <w:i/>
          <w:iCs/>
        </w:rPr>
        <w:t>whatsapp</w:t>
      </w:r>
      <w:r w:rsidR="0087097B">
        <w:t>,</w:t>
      </w:r>
      <w:r w:rsidR="007172FD">
        <w:t xml:space="preserve"> </w:t>
      </w:r>
      <w:r w:rsidR="00162FC6">
        <w:t xml:space="preserve">da testemunha </w:t>
      </w:r>
      <w:proofErr w:type="spellStart"/>
      <w:r w:rsidR="00841594">
        <w:t>Evanes</w:t>
      </w:r>
      <w:proofErr w:type="spellEnd"/>
      <w:r w:rsidR="00841594">
        <w:t xml:space="preserve"> Ferreira é o (48) 9193-2231 e requerer </w:t>
      </w:r>
      <w:r w:rsidR="0087097B">
        <w:t xml:space="preserve">a </w:t>
      </w:r>
      <w:r w:rsidR="00841594">
        <w:t xml:space="preserve">sua </w:t>
      </w:r>
      <w:r w:rsidR="00942D85">
        <w:t>intimação</w:t>
      </w:r>
      <w:r w:rsidR="00F23097">
        <w:t>, com a urgência que o caso requer,</w:t>
      </w:r>
      <w:r w:rsidR="00942D85">
        <w:t xml:space="preserve"> </w:t>
      </w:r>
      <w:r w:rsidR="00962605">
        <w:t>para comparecer à audiência do dia 2.8.2024</w:t>
      </w:r>
      <w:r w:rsidR="00962605">
        <w:t xml:space="preserve"> </w:t>
      </w:r>
      <w:r w:rsidR="00F23097">
        <w:t xml:space="preserve">pelo </w:t>
      </w:r>
      <w:r w:rsidR="00841594">
        <w:t xml:space="preserve">aplicativo </w:t>
      </w:r>
      <w:r w:rsidR="00942D85">
        <w:rPr>
          <w:i/>
          <w:iCs/>
        </w:rPr>
        <w:t>whatsapp</w:t>
      </w:r>
      <w:r w:rsidR="0029328B">
        <w:t>, como forma de dar prosseguimento ao feito</w:t>
      </w:r>
      <w:r w:rsidR="00457D5F">
        <w:t xml:space="preserve"> com a celeridade que </w:t>
      </w:r>
      <w:r w:rsidR="00F23097">
        <w:t>a demanda exige</w:t>
      </w:r>
      <w:r w:rsidR="00895419">
        <w:t>.</w:t>
      </w:r>
      <w:r w:rsidR="00C815AF">
        <w:t xml:space="preserve"> </w:t>
      </w:r>
    </w:p>
    <w:p w14:paraId="19144D96" w14:textId="77777777" w:rsidR="000169F1" w:rsidRDefault="000169F1" w:rsidP="00C829B3">
      <w:pPr>
        <w:pStyle w:val="Ttulo2"/>
        <w:rPr>
          <w:rFonts w:eastAsia="Calibri"/>
        </w:rPr>
      </w:pPr>
    </w:p>
    <w:p w14:paraId="3AF13847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308CBE4" w14:textId="7241A32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62605">
        <w:rPr>
          <w:rFonts w:ascii="Arial" w:eastAsia="Calibri" w:hAnsi="Arial" w:cs="Times New Roman"/>
          <w:noProof/>
          <w:sz w:val="24"/>
          <w:szCs w:val="24"/>
        </w:rPr>
        <w:t>30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C053D6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01187FC" w14:textId="63AE325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EFF1D97" w14:textId="15246FE2" w:rsidR="00131BEB" w:rsidRPr="000169F1" w:rsidRDefault="00EE029A" w:rsidP="00942D85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</w:p>
    <w:sectPr w:rsidR="00131BEB" w:rsidRPr="000169F1" w:rsidSect="00DB1CE5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434D60" w14:textId="77777777" w:rsidR="00174C3B" w:rsidRDefault="00174C3B" w:rsidP="00943258">
      <w:pPr>
        <w:spacing w:after="0" w:line="240" w:lineRule="auto"/>
      </w:pPr>
      <w:r>
        <w:separator/>
      </w:r>
    </w:p>
  </w:endnote>
  <w:endnote w:type="continuationSeparator" w:id="0">
    <w:p w14:paraId="70B86DC0" w14:textId="77777777" w:rsidR="00174C3B" w:rsidRDefault="00174C3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BB2FE8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541CE70" wp14:editId="2899930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67662061" name="Imagem 3676620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DB89DC" w14:textId="3125662D" w:rsidR="00501A18" w:rsidRPr="00B90B92" w:rsidRDefault="00B90B92" w:rsidP="00B90B92">
    <w:pPr>
      <w:pStyle w:val="Rodap"/>
      <w:tabs>
        <w:tab w:val="clear" w:pos="4252"/>
        <w:tab w:val="clear" w:pos="8504"/>
        <w:tab w:val="left" w:pos="4905"/>
        <w:tab w:val="left" w:pos="6645"/>
      </w:tabs>
      <w:rPr>
        <w:sz w:val="12"/>
        <w:szCs w:val="12"/>
      </w:rPr>
    </w:pPr>
    <w:r w:rsidRPr="00B90B92"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6C232" w14:textId="77777777" w:rsidR="00174C3B" w:rsidRDefault="00174C3B" w:rsidP="00943258">
      <w:pPr>
        <w:spacing w:after="0" w:line="240" w:lineRule="auto"/>
      </w:pPr>
      <w:r>
        <w:separator/>
      </w:r>
    </w:p>
  </w:footnote>
  <w:footnote w:type="continuationSeparator" w:id="0">
    <w:p w14:paraId="08B0369A" w14:textId="77777777" w:rsidR="00174C3B" w:rsidRDefault="00174C3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380A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A50127" wp14:editId="6A29EBA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68994884" name="Imagem 12689948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FEADD7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3EAF1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CFDA2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33"/>
    <w:rsid w:val="00003F31"/>
    <w:rsid w:val="0000526F"/>
    <w:rsid w:val="000103E3"/>
    <w:rsid w:val="00010D44"/>
    <w:rsid w:val="000169F1"/>
    <w:rsid w:val="00017B54"/>
    <w:rsid w:val="00025C0F"/>
    <w:rsid w:val="00040F20"/>
    <w:rsid w:val="0004298B"/>
    <w:rsid w:val="00077EB0"/>
    <w:rsid w:val="00090FBB"/>
    <w:rsid w:val="00093626"/>
    <w:rsid w:val="00097661"/>
    <w:rsid w:val="000C511F"/>
    <w:rsid w:val="000D01D6"/>
    <w:rsid w:val="000D194B"/>
    <w:rsid w:val="000D228C"/>
    <w:rsid w:val="000F4A0E"/>
    <w:rsid w:val="00104099"/>
    <w:rsid w:val="00131BEB"/>
    <w:rsid w:val="00150235"/>
    <w:rsid w:val="00152CE2"/>
    <w:rsid w:val="00162FC6"/>
    <w:rsid w:val="00165EB8"/>
    <w:rsid w:val="001667B0"/>
    <w:rsid w:val="00174C3B"/>
    <w:rsid w:val="001761C0"/>
    <w:rsid w:val="00183BE2"/>
    <w:rsid w:val="00184831"/>
    <w:rsid w:val="001875E1"/>
    <w:rsid w:val="001A1786"/>
    <w:rsid w:val="001A255B"/>
    <w:rsid w:val="001B03B8"/>
    <w:rsid w:val="001B2B98"/>
    <w:rsid w:val="001B2E75"/>
    <w:rsid w:val="001C3371"/>
    <w:rsid w:val="001E15BF"/>
    <w:rsid w:val="00201F45"/>
    <w:rsid w:val="00207BE4"/>
    <w:rsid w:val="00214E09"/>
    <w:rsid w:val="0022588B"/>
    <w:rsid w:val="00241D5A"/>
    <w:rsid w:val="00272BFB"/>
    <w:rsid w:val="00291CDE"/>
    <w:rsid w:val="00291F6C"/>
    <w:rsid w:val="0029328B"/>
    <w:rsid w:val="002B57F0"/>
    <w:rsid w:val="002C6C69"/>
    <w:rsid w:val="002D2616"/>
    <w:rsid w:val="002D407A"/>
    <w:rsid w:val="002F6D90"/>
    <w:rsid w:val="00301992"/>
    <w:rsid w:val="00303735"/>
    <w:rsid w:val="00322160"/>
    <w:rsid w:val="0033387E"/>
    <w:rsid w:val="00336417"/>
    <w:rsid w:val="0036735B"/>
    <w:rsid w:val="00377A2E"/>
    <w:rsid w:val="003801CD"/>
    <w:rsid w:val="003868EE"/>
    <w:rsid w:val="003B199D"/>
    <w:rsid w:val="003B3BEF"/>
    <w:rsid w:val="003D291C"/>
    <w:rsid w:val="003D29EE"/>
    <w:rsid w:val="003E2FC7"/>
    <w:rsid w:val="003E46B9"/>
    <w:rsid w:val="00404BF8"/>
    <w:rsid w:val="00404F6C"/>
    <w:rsid w:val="00406B83"/>
    <w:rsid w:val="00411DFC"/>
    <w:rsid w:val="0041409B"/>
    <w:rsid w:val="00423BE0"/>
    <w:rsid w:val="004262C3"/>
    <w:rsid w:val="004330B2"/>
    <w:rsid w:val="00443933"/>
    <w:rsid w:val="004507FC"/>
    <w:rsid w:val="00457D5F"/>
    <w:rsid w:val="004762AA"/>
    <w:rsid w:val="004949AD"/>
    <w:rsid w:val="004E5AF9"/>
    <w:rsid w:val="004F2B78"/>
    <w:rsid w:val="004F384D"/>
    <w:rsid w:val="00501A18"/>
    <w:rsid w:val="005321DA"/>
    <w:rsid w:val="00547247"/>
    <w:rsid w:val="00560D9D"/>
    <w:rsid w:val="00571695"/>
    <w:rsid w:val="005748B8"/>
    <w:rsid w:val="00577AF7"/>
    <w:rsid w:val="005849A2"/>
    <w:rsid w:val="005B67EA"/>
    <w:rsid w:val="005C0BDB"/>
    <w:rsid w:val="005C533D"/>
    <w:rsid w:val="005C5997"/>
    <w:rsid w:val="005E1B56"/>
    <w:rsid w:val="005E3C93"/>
    <w:rsid w:val="005E58E2"/>
    <w:rsid w:val="005E73BE"/>
    <w:rsid w:val="005F434C"/>
    <w:rsid w:val="006227AB"/>
    <w:rsid w:val="00640E1B"/>
    <w:rsid w:val="0064216C"/>
    <w:rsid w:val="00662638"/>
    <w:rsid w:val="00673228"/>
    <w:rsid w:val="0068103F"/>
    <w:rsid w:val="00693F8B"/>
    <w:rsid w:val="00696295"/>
    <w:rsid w:val="006C0DFC"/>
    <w:rsid w:val="006F3381"/>
    <w:rsid w:val="00716541"/>
    <w:rsid w:val="007172FD"/>
    <w:rsid w:val="00722DF5"/>
    <w:rsid w:val="00760058"/>
    <w:rsid w:val="0076182B"/>
    <w:rsid w:val="007726BD"/>
    <w:rsid w:val="00777562"/>
    <w:rsid w:val="00782DBC"/>
    <w:rsid w:val="00795616"/>
    <w:rsid w:val="00797298"/>
    <w:rsid w:val="00797900"/>
    <w:rsid w:val="007A2C85"/>
    <w:rsid w:val="007B0D91"/>
    <w:rsid w:val="007C36DB"/>
    <w:rsid w:val="007D407B"/>
    <w:rsid w:val="007D54EC"/>
    <w:rsid w:val="007F0F08"/>
    <w:rsid w:val="00801ED0"/>
    <w:rsid w:val="008106B7"/>
    <w:rsid w:val="00810D34"/>
    <w:rsid w:val="00826215"/>
    <w:rsid w:val="00841594"/>
    <w:rsid w:val="0085037C"/>
    <w:rsid w:val="0087097B"/>
    <w:rsid w:val="0087199F"/>
    <w:rsid w:val="00877483"/>
    <w:rsid w:val="00890BC3"/>
    <w:rsid w:val="008947A8"/>
    <w:rsid w:val="00895419"/>
    <w:rsid w:val="008A0012"/>
    <w:rsid w:val="008B2CA1"/>
    <w:rsid w:val="008D14EA"/>
    <w:rsid w:val="008D2010"/>
    <w:rsid w:val="008D2379"/>
    <w:rsid w:val="008D70CE"/>
    <w:rsid w:val="008E1FF5"/>
    <w:rsid w:val="008E31FF"/>
    <w:rsid w:val="008E377D"/>
    <w:rsid w:val="008E626A"/>
    <w:rsid w:val="008E7E8F"/>
    <w:rsid w:val="008F140E"/>
    <w:rsid w:val="008F2218"/>
    <w:rsid w:val="008F53CE"/>
    <w:rsid w:val="008F6875"/>
    <w:rsid w:val="008F7B29"/>
    <w:rsid w:val="0090226D"/>
    <w:rsid w:val="00914069"/>
    <w:rsid w:val="00924163"/>
    <w:rsid w:val="00942D85"/>
    <w:rsid w:val="00943258"/>
    <w:rsid w:val="009551A0"/>
    <w:rsid w:val="00962605"/>
    <w:rsid w:val="009A36E7"/>
    <w:rsid w:val="009A4CC9"/>
    <w:rsid w:val="009B24D5"/>
    <w:rsid w:val="009B3EEB"/>
    <w:rsid w:val="009D008F"/>
    <w:rsid w:val="009D7497"/>
    <w:rsid w:val="00A049FC"/>
    <w:rsid w:val="00A12467"/>
    <w:rsid w:val="00A27EE0"/>
    <w:rsid w:val="00A415A9"/>
    <w:rsid w:val="00A6605E"/>
    <w:rsid w:val="00A94DA1"/>
    <w:rsid w:val="00AD0F1E"/>
    <w:rsid w:val="00AD5A58"/>
    <w:rsid w:val="00AE3EB0"/>
    <w:rsid w:val="00AF1621"/>
    <w:rsid w:val="00B11652"/>
    <w:rsid w:val="00B1310B"/>
    <w:rsid w:val="00B14A3E"/>
    <w:rsid w:val="00B14A81"/>
    <w:rsid w:val="00B6363E"/>
    <w:rsid w:val="00B90B92"/>
    <w:rsid w:val="00BA2544"/>
    <w:rsid w:val="00BA5E84"/>
    <w:rsid w:val="00BA7008"/>
    <w:rsid w:val="00BF19E9"/>
    <w:rsid w:val="00C03B4C"/>
    <w:rsid w:val="00C0456B"/>
    <w:rsid w:val="00C2356F"/>
    <w:rsid w:val="00C26586"/>
    <w:rsid w:val="00C61AD2"/>
    <w:rsid w:val="00C62B74"/>
    <w:rsid w:val="00C65F85"/>
    <w:rsid w:val="00C815AF"/>
    <w:rsid w:val="00C829B3"/>
    <w:rsid w:val="00CB5FC5"/>
    <w:rsid w:val="00CB764E"/>
    <w:rsid w:val="00CC0581"/>
    <w:rsid w:val="00CE6FCE"/>
    <w:rsid w:val="00CF346C"/>
    <w:rsid w:val="00D1200D"/>
    <w:rsid w:val="00D25161"/>
    <w:rsid w:val="00D313D1"/>
    <w:rsid w:val="00D32740"/>
    <w:rsid w:val="00D55769"/>
    <w:rsid w:val="00DB1CE5"/>
    <w:rsid w:val="00DC0668"/>
    <w:rsid w:val="00DC607F"/>
    <w:rsid w:val="00DD0082"/>
    <w:rsid w:val="00DE0162"/>
    <w:rsid w:val="00DE0552"/>
    <w:rsid w:val="00DF5478"/>
    <w:rsid w:val="00DF7A25"/>
    <w:rsid w:val="00E05790"/>
    <w:rsid w:val="00E23B12"/>
    <w:rsid w:val="00E32001"/>
    <w:rsid w:val="00E625BE"/>
    <w:rsid w:val="00E87D59"/>
    <w:rsid w:val="00E90F3C"/>
    <w:rsid w:val="00E968BB"/>
    <w:rsid w:val="00EA70BA"/>
    <w:rsid w:val="00EB4346"/>
    <w:rsid w:val="00EB560F"/>
    <w:rsid w:val="00EC5F29"/>
    <w:rsid w:val="00EC68CF"/>
    <w:rsid w:val="00ED2B25"/>
    <w:rsid w:val="00EE029A"/>
    <w:rsid w:val="00EE3903"/>
    <w:rsid w:val="00EF38DC"/>
    <w:rsid w:val="00F11B2C"/>
    <w:rsid w:val="00F22B73"/>
    <w:rsid w:val="00F23097"/>
    <w:rsid w:val="00F5090C"/>
    <w:rsid w:val="00F70995"/>
    <w:rsid w:val="00F715F5"/>
    <w:rsid w:val="00F87D45"/>
    <w:rsid w:val="00F961BE"/>
    <w:rsid w:val="00FA6678"/>
    <w:rsid w:val="00FB3A3F"/>
    <w:rsid w:val="00FC63CA"/>
    <w:rsid w:val="00FF1F8D"/>
    <w:rsid w:val="00F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7472B"/>
  <w15:chartTrackingRefBased/>
  <w15:docId w15:val="{CF0B9127-E9CF-49A8-B3C1-548CD39F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E3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</TotalTime>
  <Pages>1</Pages>
  <Words>135</Words>
  <Characters>753</Characters>
  <Application>Microsoft Office Word</Application>
  <DocSecurity>0</DocSecurity>
  <Lines>25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2022-07-18T22:35:00Z</cp:lastPrinted>
  <dcterms:created xsi:type="dcterms:W3CDTF">2024-07-30T23:12:00Z</dcterms:created>
  <dcterms:modified xsi:type="dcterms:W3CDTF">2024-07-30T23:16:00Z</dcterms:modified>
</cp:coreProperties>
</file>