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7C5F2B" w14:textId="77777777" w:rsidR="00841594" w:rsidRPr="00136102" w:rsidRDefault="00841594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25DE5A" w14:textId="77777777" w:rsidR="00841594" w:rsidRPr="00136102" w:rsidRDefault="0084159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23C64F" w14:textId="2ABD9618" w:rsidR="003E3960" w:rsidRDefault="00443933" w:rsidP="00841594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 w:rsidR="00ED2B25">
        <w:t xml:space="preserve">já </w:t>
      </w:r>
      <w:r>
        <w:t xml:space="preserve">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ED2B25">
        <w:t xml:space="preserve">em atenção </w:t>
      </w:r>
      <w:r w:rsidR="00162FC6">
        <w:t xml:space="preserve">à intimação do evento </w:t>
      </w:r>
      <w:r w:rsidR="003E3960">
        <w:t>375</w:t>
      </w:r>
      <w:r w:rsidR="00162FC6">
        <w:t xml:space="preserve">, informar </w:t>
      </w:r>
      <w:r w:rsidR="003E3960">
        <w:t xml:space="preserve">que </w:t>
      </w:r>
      <w:r w:rsidR="00065B2E">
        <w:t>tem conhecimento</w:t>
      </w:r>
      <w:r w:rsidR="003E3960">
        <w:t xml:space="preserve"> </w:t>
      </w:r>
      <w:r w:rsidR="00065B2E">
        <w:t>d</w:t>
      </w:r>
      <w:r w:rsidR="003E3960">
        <w:t>os seguintes endereços das testemunhas</w:t>
      </w:r>
      <w:r w:rsidR="00093ADA">
        <w:t xml:space="preserve"> mencionadas na certidão do evento 374</w:t>
      </w:r>
      <w:r w:rsidR="003E3960">
        <w:t>:</w:t>
      </w:r>
    </w:p>
    <w:p w14:paraId="41A1E502" w14:textId="471B0365" w:rsidR="00503F09" w:rsidRDefault="00F20E36" w:rsidP="00841594">
      <w:pPr>
        <w:pStyle w:val="Qualificaodaspartes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E1DB8" wp14:editId="2F25429A">
                <wp:simplePos x="0" y="0"/>
                <wp:positionH relativeFrom="column">
                  <wp:posOffset>-71090</wp:posOffset>
                </wp:positionH>
                <wp:positionV relativeFrom="paragraph">
                  <wp:posOffset>171686</wp:posOffset>
                </wp:positionV>
                <wp:extent cx="5911598" cy="1297172"/>
                <wp:effectExtent l="0" t="0" r="13335" b="17780"/>
                <wp:wrapNone/>
                <wp:docPr id="336164948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598" cy="1297172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5F5440" id="Retângulo: Cantos Diagonais Arredondados 1" o:spid="_x0000_s1026" style="position:absolute;margin-left:-5.6pt;margin-top:13.5pt;width:465.5pt;height:102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911598,1297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" path="m216200,l5911598,r,l5911598,1080972v,119404,-96796,216200,-216200,216200l,1297172r,l,216200c,96796,96796,,216200,xe" filled="f" strokecolor="#5b9bd5 [3208]" strokeweight="1pt">
                <v:stroke joinstyle="miter"/>
                <v:path arrowok="t" o:connecttype="custom" o:connectlocs="216200,0;5911598,0;5911598,0;5911598,1080972;5695398,1297172;0,1297172;0,1297172;0,216200;216200,0" o:connectangles="0,0,0,0,0,0,0,0,0"/>
              </v:shape>
            </w:pict>
          </mc:Fallback>
        </mc:AlternateContent>
      </w:r>
    </w:p>
    <w:p w14:paraId="6A8E8B13" w14:textId="6DF26C5D" w:rsidR="00503F09" w:rsidRPr="00C77FE6" w:rsidRDefault="00503F09" w:rsidP="006113E2">
      <w:pPr>
        <w:pStyle w:val="PargrafodaLista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</w:rPr>
      </w:pPr>
      <w:proofErr w:type="spellStart"/>
      <w:r w:rsidRPr="00EB0B27">
        <w:rPr>
          <w:rFonts w:ascii="Arial" w:hAnsi="Arial" w:cs="Arial"/>
          <w:b/>
          <w:bCs/>
        </w:rPr>
        <w:t>Evanes</w:t>
      </w:r>
      <w:proofErr w:type="spellEnd"/>
      <w:r w:rsidRPr="00EB0B27">
        <w:rPr>
          <w:rFonts w:ascii="Arial" w:hAnsi="Arial" w:cs="Arial"/>
          <w:b/>
          <w:bCs/>
        </w:rPr>
        <w:t xml:space="preserve"> Cavalheiro</w:t>
      </w:r>
      <w:r w:rsidR="00C77FE6">
        <w:rPr>
          <w:rFonts w:ascii="Arial" w:hAnsi="Arial" w:cs="Arial"/>
        </w:rPr>
        <w:t xml:space="preserve">: </w:t>
      </w:r>
      <w:r w:rsidRPr="00C20FAD">
        <w:rPr>
          <w:rFonts w:ascii="Arial" w:hAnsi="Arial" w:cs="Arial"/>
        </w:rPr>
        <w:t>R</w:t>
      </w:r>
      <w:r>
        <w:rPr>
          <w:rFonts w:ascii="Arial" w:hAnsi="Arial" w:cs="Arial"/>
        </w:rPr>
        <w:t>ua</w:t>
      </w:r>
      <w:r w:rsidRPr="00C20FAD">
        <w:rPr>
          <w:rFonts w:ascii="Arial" w:hAnsi="Arial" w:cs="Arial"/>
        </w:rPr>
        <w:t xml:space="preserve"> </w:t>
      </w:r>
      <w:proofErr w:type="spellStart"/>
      <w:r w:rsidRPr="00C20FAD">
        <w:rPr>
          <w:rFonts w:ascii="Arial" w:hAnsi="Arial" w:cs="Arial"/>
        </w:rPr>
        <w:t>Joséfina</w:t>
      </w:r>
      <w:proofErr w:type="spellEnd"/>
      <w:r w:rsidRPr="00C20FAD">
        <w:rPr>
          <w:rFonts w:ascii="Arial" w:hAnsi="Arial" w:cs="Arial"/>
        </w:rPr>
        <w:t xml:space="preserve"> Borsato, 69</w:t>
      </w:r>
      <w:r>
        <w:rPr>
          <w:rFonts w:ascii="Arial" w:hAnsi="Arial" w:cs="Arial"/>
        </w:rPr>
        <w:t>,</w:t>
      </w:r>
      <w:r w:rsidRPr="00C20FAD">
        <w:rPr>
          <w:rFonts w:ascii="Arial" w:hAnsi="Arial" w:cs="Arial"/>
        </w:rPr>
        <w:t xml:space="preserve"> Serraria</w:t>
      </w:r>
      <w:r>
        <w:rPr>
          <w:rFonts w:ascii="Arial" w:hAnsi="Arial" w:cs="Arial"/>
        </w:rPr>
        <w:t>, São José/SC, CEP n. 88.115-275</w:t>
      </w:r>
      <w:r w:rsidR="00A534C1">
        <w:rPr>
          <w:rFonts w:ascii="Arial" w:hAnsi="Arial" w:cs="Arial"/>
        </w:rPr>
        <w:t xml:space="preserve">, telefone celular, com </w:t>
      </w:r>
      <w:r w:rsidR="00A534C1">
        <w:rPr>
          <w:rFonts w:ascii="Arial" w:hAnsi="Arial" w:cs="Arial"/>
          <w:i/>
          <w:iCs/>
        </w:rPr>
        <w:t>whatsapp</w:t>
      </w:r>
      <w:r w:rsidR="00A534C1">
        <w:rPr>
          <w:rFonts w:ascii="Arial" w:hAnsi="Arial" w:cs="Arial"/>
        </w:rPr>
        <w:t>, (48) 9 9193-2231</w:t>
      </w:r>
      <w:r>
        <w:rPr>
          <w:rFonts w:ascii="Arial" w:hAnsi="Arial" w:cs="Arial"/>
        </w:rPr>
        <w:t>;</w:t>
      </w:r>
    </w:p>
    <w:p w14:paraId="45124845" w14:textId="253C6E44" w:rsidR="00C77FE6" w:rsidRPr="00F56A89" w:rsidRDefault="00C77FE6" w:rsidP="006113E2">
      <w:pPr>
        <w:pStyle w:val="PargrafodaLista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Altair Raimundo</w:t>
      </w:r>
      <w:r w:rsidR="00F20E3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Rua </w:t>
      </w:r>
      <w:proofErr w:type="spellStart"/>
      <w:r>
        <w:rPr>
          <w:rFonts w:ascii="Arial" w:hAnsi="Arial" w:cs="Arial"/>
        </w:rPr>
        <w:t>Zabovari</w:t>
      </w:r>
      <w:proofErr w:type="spellEnd"/>
      <w:r>
        <w:rPr>
          <w:rFonts w:ascii="Arial" w:hAnsi="Arial" w:cs="Arial"/>
        </w:rPr>
        <w:t xml:space="preserve"> Schneider, 2.143, Barreiros, São José/SC, CEP n. 88.111-230;</w:t>
      </w:r>
      <w:r w:rsidR="00F20E36">
        <w:rPr>
          <w:rFonts w:ascii="Arial" w:hAnsi="Arial" w:cs="Arial"/>
        </w:rPr>
        <w:t xml:space="preserve"> e</w:t>
      </w:r>
    </w:p>
    <w:p w14:paraId="41ED3B8C" w14:textId="5FDD34A9" w:rsidR="00C77FE6" w:rsidRPr="00F20E36" w:rsidRDefault="00F20E36" w:rsidP="006113E2">
      <w:pPr>
        <w:pStyle w:val="PargrafodaLista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Carla Manoela de Souza Back</w:t>
      </w:r>
      <w:r w:rsidR="006113E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Rua Francisco Jacinto de Melo, n. 294, Areias, São José/SC, CEP n. 88.113-300.</w:t>
      </w:r>
    </w:p>
    <w:p w14:paraId="214417D4" w14:textId="77777777" w:rsidR="0054421A" w:rsidRDefault="0054421A" w:rsidP="00F20E36">
      <w:pPr>
        <w:pStyle w:val="Qualificaodaspartes"/>
        <w:spacing w:line="360" w:lineRule="auto"/>
        <w:ind w:firstLine="0"/>
      </w:pPr>
    </w:p>
    <w:p w14:paraId="38CB1554" w14:textId="77777777" w:rsidR="00F20E36" w:rsidRDefault="00F20E36" w:rsidP="00F20E36">
      <w:pPr>
        <w:pStyle w:val="Qualificaodaspartes"/>
        <w:spacing w:line="360" w:lineRule="auto"/>
        <w:ind w:firstLine="0"/>
      </w:pPr>
    </w:p>
    <w:p w14:paraId="5308CBE4" w14:textId="1AF5693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70DD5">
        <w:rPr>
          <w:rFonts w:ascii="Arial" w:eastAsia="Calibri" w:hAnsi="Arial" w:cs="Times New Roman"/>
          <w:noProof/>
          <w:sz w:val="24"/>
          <w:szCs w:val="24"/>
        </w:rPr>
        <w:t>20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EFF1D97" w14:textId="15246FE2" w:rsidR="00131BEB" w:rsidRPr="000169F1" w:rsidRDefault="00EE029A" w:rsidP="00942D8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D5FC" w14:textId="77777777" w:rsidR="006B58C2" w:rsidRDefault="006B58C2" w:rsidP="00943258">
      <w:pPr>
        <w:spacing w:after="0" w:line="240" w:lineRule="auto"/>
      </w:pPr>
      <w:r>
        <w:separator/>
      </w:r>
    </w:p>
  </w:endnote>
  <w:endnote w:type="continuationSeparator" w:id="0">
    <w:p w14:paraId="3BF87ED2" w14:textId="77777777" w:rsidR="006B58C2" w:rsidRDefault="006B58C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EE4A" w14:textId="77777777" w:rsidR="006B58C2" w:rsidRDefault="006B58C2" w:rsidP="00943258">
      <w:pPr>
        <w:spacing w:after="0" w:line="240" w:lineRule="auto"/>
      </w:pPr>
      <w:r>
        <w:separator/>
      </w:r>
    </w:p>
  </w:footnote>
  <w:footnote w:type="continuationSeparator" w:id="0">
    <w:p w14:paraId="5FFC0E04" w14:textId="77777777" w:rsidR="006B58C2" w:rsidRDefault="006B58C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4AC6D60"/>
    <w:multiLevelType w:val="hybridMultilevel"/>
    <w:tmpl w:val="30B63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09967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3E3"/>
    <w:rsid w:val="00010D44"/>
    <w:rsid w:val="000169F1"/>
    <w:rsid w:val="00017B54"/>
    <w:rsid w:val="00025C0F"/>
    <w:rsid w:val="00040F20"/>
    <w:rsid w:val="0004298B"/>
    <w:rsid w:val="00065B2E"/>
    <w:rsid w:val="00077EB0"/>
    <w:rsid w:val="00090FBB"/>
    <w:rsid w:val="00093626"/>
    <w:rsid w:val="00093ADA"/>
    <w:rsid w:val="00097661"/>
    <w:rsid w:val="000C511F"/>
    <w:rsid w:val="000D01D6"/>
    <w:rsid w:val="000D194B"/>
    <w:rsid w:val="000D228C"/>
    <w:rsid w:val="000F4A0E"/>
    <w:rsid w:val="00104099"/>
    <w:rsid w:val="00131BEB"/>
    <w:rsid w:val="00150235"/>
    <w:rsid w:val="00152CE2"/>
    <w:rsid w:val="00162FC6"/>
    <w:rsid w:val="00165EB8"/>
    <w:rsid w:val="001667B0"/>
    <w:rsid w:val="00174C3B"/>
    <w:rsid w:val="001761C0"/>
    <w:rsid w:val="00183BE2"/>
    <w:rsid w:val="00184831"/>
    <w:rsid w:val="001875E1"/>
    <w:rsid w:val="001A1786"/>
    <w:rsid w:val="001A255B"/>
    <w:rsid w:val="001B03B8"/>
    <w:rsid w:val="001B2B98"/>
    <w:rsid w:val="001B2E75"/>
    <w:rsid w:val="001C3371"/>
    <w:rsid w:val="001E15BF"/>
    <w:rsid w:val="00201F45"/>
    <w:rsid w:val="00207BE4"/>
    <w:rsid w:val="00214E09"/>
    <w:rsid w:val="0022588B"/>
    <w:rsid w:val="00241D5A"/>
    <w:rsid w:val="00272BFB"/>
    <w:rsid w:val="00291CDE"/>
    <w:rsid w:val="00291F6C"/>
    <w:rsid w:val="0029328B"/>
    <w:rsid w:val="002B57F0"/>
    <w:rsid w:val="002C6C69"/>
    <w:rsid w:val="002D2616"/>
    <w:rsid w:val="002D407A"/>
    <w:rsid w:val="002F6D90"/>
    <w:rsid w:val="00301992"/>
    <w:rsid w:val="00303735"/>
    <w:rsid w:val="00322160"/>
    <w:rsid w:val="0033387E"/>
    <w:rsid w:val="00336417"/>
    <w:rsid w:val="0036735B"/>
    <w:rsid w:val="00377A2E"/>
    <w:rsid w:val="003801CD"/>
    <w:rsid w:val="003868EE"/>
    <w:rsid w:val="003B199D"/>
    <w:rsid w:val="003B3BEF"/>
    <w:rsid w:val="003D291C"/>
    <w:rsid w:val="003D29EE"/>
    <w:rsid w:val="003E2FC7"/>
    <w:rsid w:val="003E3960"/>
    <w:rsid w:val="003E46B9"/>
    <w:rsid w:val="00404BF8"/>
    <w:rsid w:val="00404F6C"/>
    <w:rsid w:val="00406B83"/>
    <w:rsid w:val="00411DFC"/>
    <w:rsid w:val="0041409B"/>
    <w:rsid w:val="00423BE0"/>
    <w:rsid w:val="004262C3"/>
    <w:rsid w:val="004330B2"/>
    <w:rsid w:val="00443933"/>
    <w:rsid w:val="004507FC"/>
    <w:rsid w:val="00457D5F"/>
    <w:rsid w:val="004762AA"/>
    <w:rsid w:val="004949AD"/>
    <w:rsid w:val="004E5AF9"/>
    <w:rsid w:val="004F2B78"/>
    <w:rsid w:val="004F384D"/>
    <w:rsid w:val="00501A18"/>
    <w:rsid w:val="00503F09"/>
    <w:rsid w:val="005321DA"/>
    <w:rsid w:val="0054421A"/>
    <w:rsid w:val="00547247"/>
    <w:rsid w:val="00560D9D"/>
    <w:rsid w:val="00571695"/>
    <w:rsid w:val="005748B8"/>
    <w:rsid w:val="00577AF7"/>
    <w:rsid w:val="005849A2"/>
    <w:rsid w:val="005B67EA"/>
    <w:rsid w:val="005C0BDB"/>
    <w:rsid w:val="005C533D"/>
    <w:rsid w:val="005C5997"/>
    <w:rsid w:val="005E1B56"/>
    <w:rsid w:val="005E3C93"/>
    <w:rsid w:val="005E58E2"/>
    <w:rsid w:val="005E73BE"/>
    <w:rsid w:val="005F434C"/>
    <w:rsid w:val="0060063D"/>
    <w:rsid w:val="006113E2"/>
    <w:rsid w:val="006227AB"/>
    <w:rsid w:val="00640E1B"/>
    <w:rsid w:val="0064216C"/>
    <w:rsid w:val="00662638"/>
    <w:rsid w:val="00673228"/>
    <w:rsid w:val="0068103F"/>
    <w:rsid w:val="00693F8B"/>
    <w:rsid w:val="00696295"/>
    <w:rsid w:val="006B58C2"/>
    <w:rsid w:val="006C0DFC"/>
    <w:rsid w:val="006F3381"/>
    <w:rsid w:val="00716541"/>
    <w:rsid w:val="007172FD"/>
    <w:rsid w:val="00722DF5"/>
    <w:rsid w:val="00760058"/>
    <w:rsid w:val="0076182B"/>
    <w:rsid w:val="00770DD5"/>
    <w:rsid w:val="007726BD"/>
    <w:rsid w:val="00777562"/>
    <w:rsid w:val="00782DBC"/>
    <w:rsid w:val="00795616"/>
    <w:rsid w:val="00797298"/>
    <w:rsid w:val="00797900"/>
    <w:rsid w:val="007A2C85"/>
    <w:rsid w:val="007B0D91"/>
    <w:rsid w:val="007C36DB"/>
    <w:rsid w:val="007D407B"/>
    <w:rsid w:val="007D54EC"/>
    <w:rsid w:val="007F0F08"/>
    <w:rsid w:val="00801ED0"/>
    <w:rsid w:val="008106B7"/>
    <w:rsid w:val="00810D34"/>
    <w:rsid w:val="00826215"/>
    <w:rsid w:val="00841594"/>
    <w:rsid w:val="0085037C"/>
    <w:rsid w:val="0087097B"/>
    <w:rsid w:val="0087199F"/>
    <w:rsid w:val="00877483"/>
    <w:rsid w:val="00890BC3"/>
    <w:rsid w:val="008947A8"/>
    <w:rsid w:val="00895419"/>
    <w:rsid w:val="008A0012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140E"/>
    <w:rsid w:val="008F2218"/>
    <w:rsid w:val="008F53CE"/>
    <w:rsid w:val="008F6875"/>
    <w:rsid w:val="008F7B29"/>
    <w:rsid w:val="0090226D"/>
    <w:rsid w:val="00914069"/>
    <w:rsid w:val="00924163"/>
    <w:rsid w:val="00942D85"/>
    <w:rsid w:val="00943258"/>
    <w:rsid w:val="009551A0"/>
    <w:rsid w:val="00962605"/>
    <w:rsid w:val="009A36E7"/>
    <w:rsid w:val="009A4CC9"/>
    <w:rsid w:val="009B24D5"/>
    <w:rsid w:val="009B3EEB"/>
    <w:rsid w:val="009D008F"/>
    <w:rsid w:val="009D7497"/>
    <w:rsid w:val="00A049FC"/>
    <w:rsid w:val="00A12467"/>
    <w:rsid w:val="00A27EE0"/>
    <w:rsid w:val="00A415A9"/>
    <w:rsid w:val="00A534C1"/>
    <w:rsid w:val="00A6605E"/>
    <w:rsid w:val="00A94DA1"/>
    <w:rsid w:val="00AD0F1E"/>
    <w:rsid w:val="00AD5A58"/>
    <w:rsid w:val="00AE3EB0"/>
    <w:rsid w:val="00AE7981"/>
    <w:rsid w:val="00AF1621"/>
    <w:rsid w:val="00B11652"/>
    <w:rsid w:val="00B1310B"/>
    <w:rsid w:val="00B14A3E"/>
    <w:rsid w:val="00B14A81"/>
    <w:rsid w:val="00B6363E"/>
    <w:rsid w:val="00B90B92"/>
    <w:rsid w:val="00BA2544"/>
    <w:rsid w:val="00BA5E84"/>
    <w:rsid w:val="00BA7008"/>
    <w:rsid w:val="00BF19E9"/>
    <w:rsid w:val="00C03B4C"/>
    <w:rsid w:val="00C0456B"/>
    <w:rsid w:val="00C130BC"/>
    <w:rsid w:val="00C2356F"/>
    <w:rsid w:val="00C26586"/>
    <w:rsid w:val="00C61AD2"/>
    <w:rsid w:val="00C62B74"/>
    <w:rsid w:val="00C65F85"/>
    <w:rsid w:val="00C77FE6"/>
    <w:rsid w:val="00C815AF"/>
    <w:rsid w:val="00C829B3"/>
    <w:rsid w:val="00CB5FC5"/>
    <w:rsid w:val="00CB764E"/>
    <w:rsid w:val="00CC0581"/>
    <w:rsid w:val="00CE6FCE"/>
    <w:rsid w:val="00CF346C"/>
    <w:rsid w:val="00D1200D"/>
    <w:rsid w:val="00D25161"/>
    <w:rsid w:val="00D313D1"/>
    <w:rsid w:val="00D32740"/>
    <w:rsid w:val="00D55769"/>
    <w:rsid w:val="00DB1CE5"/>
    <w:rsid w:val="00DC0668"/>
    <w:rsid w:val="00DC607F"/>
    <w:rsid w:val="00DD0082"/>
    <w:rsid w:val="00DE0162"/>
    <w:rsid w:val="00DE0552"/>
    <w:rsid w:val="00DF5478"/>
    <w:rsid w:val="00DF7A25"/>
    <w:rsid w:val="00E05790"/>
    <w:rsid w:val="00E23B12"/>
    <w:rsid w:val="00E32001"/>
    <w:rsid w:val="00E625BE"/>
    <w:rsid w:val="00E87D59"/>
    <w:rsid w:val="00E90F3C"/>
    <w:rsid w:val="00E968BB"/>
    <w:rsid w:val="00EA70BA"/>
    <w:rsid w:val="00EB4346"/>
    <w:rsid w:val="00EB560F"/>
    <w:rsid w:val="00EC5F29"/>
    <w:rsid w:val="00EC68CF"/>
    <w:rsid w:val="00ED2B25"/>
    <w:rsid w:val="00EE029A"/>
    <w:rsid w:val="00EE3903"/>
    <w:rsid w:val="00EF38DC"/>
    <w:rsid w:val="00F11B2C"/>
    <w:rsid w:val="00F20E36"/>
    <w:rsid w:val="00F22B73"/>
    <w:rsid w:val="00F23097"/>
    <w:rsid w:val="00F5090C"/>
    <w:rsid w:val="00F70995"/>
    <w:rsid w:val="00F715F5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E3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7</TotalTime>
  <Pages>1</Pages>
  <Words>141</Words>
  <Characters>818</Characters>
  <Application>Microsoft Office Word</Application>
  <DocSecurity>0</DocSecurity>
  <Lines>28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2022-07-18T22:35:00Z</cp:lastPrinted>
  <dcterms:created xsi:type="dcterms:W3CDTF">2026-01-20T18:39:00Z</dcterms:created>
  <dcterms:modified xsi:type="dcterms:W3CDTF">2026-01-20T18:49:00Z</dcterms:modified>
</cp:coreProperties>
</file>