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BCCDCA" w14:textId="2476B21B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443933">
        <w:rPr>
          <w:rFonts w:ascii="Arial" w:eastAsia="Calibri" w:hAnsi="Arial" w:cs="Times New Roman"/>
          <w:sz w:val="24"/>
          <w:szCs w:val="24"/>
        </w:rPr>
        <w:t xml:space="preserve">2ª </w:t>
      </w:r>
      <w:r>
        <w:rPr>
          <w:rFonts w:ascii="Arial" w:eastAsia="Calibri" w:hAnsi="Arial" w:cs="Times New Roman"/>
          <w:sz w:val="24"/>
          <w:szCs w:val="24"/>
        </w:rPr>
        <w:t xml:space="preserve">VARA </w:t>
      </w:r>
      <w:r w:rsidR="00443933">
        <w:rPr>
          <w:rFonts w:ascii="Arial" w:eastAsia="Calibri" w:hAnsi="Arial" w:cs="Times New Roman"/>
          <w:sz w:val="24"/>
          <w:szCs w:val="24"/>
        </w:rPr>
        <w:t xml:space="preserve">CRIMINAL </w:t>
      </w:r>
      <w:r>
        <w:rPr>
          <w:rFonts w:ascii="Arial" w:eastAsia="Calibri" w:hAnsi="Arial" w:cs="Times New Roman"/>
          <w:sz w:val="24"/>
          <w:szCs w:val="24"/>
        </w:rPr>
        <w:t xml:space="preserve">DA COMARCA DE </w:t>
      </w:r>
      <w:r w:rsidR="00443933">
        <w:rPr>
          <w:rFonts w:ascii="Arial" w:eastAsia="Calibri" w:hAnsi="Arial" w:cs="Times New Roman"/>
          <w:sz w:val="24"/>
          <w:szCs w:val="24"/>
        </w:rPr>
        <w:t>SÃO JOSÉ/SC</w:t>
      </w:r>
      <w:r>
        <w:rPr>
          <w:rFonts w:ascii="Arial" w:eastAsia="Calibri" w:hAnsi="Arial" w:cs="Times New Roman"/>
          <w:sz w:val="24"/>
          <w:szCs w:val="24"/>
        </w:rPr>
        <w:t>.</w:t>
      </w:r>
    </w:p>
    <w:p w14:paraId="322F9719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6C47651" w14:textId="77777777" w:rsidR="000169F1" w:rsidRDefault="000169F1" w:rsidP="0044393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34889D4" w14:textId="77777777" w:rsidR="005E73BE" w:rsidRPr="00136102" w:rsidRDefault="005E73BE" w:rsidP="0044393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9FBF245" w14:textId="547DAABC" w:rsidR="000169F1" w:rsidRPr="00443933" w:rsidRDefault="00443933" w:rsidP="00443933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443933">
        <w:rPr>
          <w:rFonts w:ascii="Arial" w:eastAsia="Calibri" w:hAnsi="Arial" w:cs="Times New Roman"/>
        </w:rPr>
        <w:t>Autos n. 5004758-90.2023.8.24.0064</w:t>
      </w:r>
      <w:r w:rsidR="000169F1" w:rsidRPr="00443933">
        <w:rPr>
          <w:rFonts w:ascii="Arial" w:eastAsia="Calibri" w:hAnsi="Arial" w:cs="Times New Roman"/>
        </w:rPr>
        <w:tab/>
      </w:r>
    </w:p>
    <w:p w14:paraId="57A1E5B2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8F5D22D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5997D59" w14:textId="50A535FB" w:rsidR="000169F1" w:rsidRDefault="00443933" w:rsidP="00AE3EB0">
      <w:pPr>
        <w:pStyle w:val="Qualificaodaspartes"/>
        <w:spacing w:line="360" w:lineRule="auto"/>
      </w:pPr>
      <w:r>
        <w:rPr>
          <w:b/>
        </w:rPr>
        <w:t>ANA PAULA DA SILVA MEDEIROS</w:t>
      </w:r>
      <w:r w:rsidR="000169F1" w:rsidRPr="00A814BD">
        <w:t xml:space="preserve">, </w:t>
      </w:r>
      <w:r>
        <w:t xml:space="preserve">devidamente qualificada nos autos da ação penal n. </w:t>
      </w:r>
      <w:r w:rsidRPr="00443933">
        <w:t>5004758-90.2023.8.24.0064</w:t>
      </w:r>
      <w:r w:rsidR="000169F1">
        <w:t>,</w:t>
      </w:r>
      <w:r w:rsidR="000169F1" w:rsidRPr="00A814BD">
        <w:t xml:space="preserve"> </w:t>
      </w:r>
      <w:r>
        <w:t xml:space="preserve">proposta pelo </w:t>
      </w:r>
      <w:r w:rsidRPr="00AD0F1E">
        <w:rPr>
          <w:b/>
          <w:bCs w:val="0"/>
        </w:rPr>
        <w:t>MINISTÉRIO PÚBLICO DO ESTADO DE SANTA CATARINA</w:t>
      </w:r>
      <w:r>
        <w:t xml:space="preserve">, </w:t>
      </w:r>
      <w:r w:rsidR="000169F1" w:rsidRPr="00A814BD">
        <w:t xml:space="preserve">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>,</w:t>
      </w:r>
      <w:r w:rsidR="006227AB">
        <w:t xml:space="preserve"> </w:t>
      </w:r>
      <w:r w:rsidR="00241D5A">
        <w:t>z</w:t>
      </w:r>
      <w:r w:rsidR="006227AB">
        <w:t xml:space="preserve"> ciência em relação à nova data da audiência de instrução e julgamento</w:t>
      </w:r>
      <w:r w:rsidR="00EC5F29">
        <w:t>.</w:t>
      </w:r>
    </w:p>
    <w:p w14:paraId="0B9B43E7" w14:textId="77777777" w:rsidR="00EC5F29" w:rsidRDefault="00EC5F29" w:rsidP="00EC5F29">
      <w:pPr>
        <w:pStyle w:val="Qualificaodaspartes"/>
        <w:rPr>
          <w:rFonts w:eastAsia="Calibri" w:cs="Times New Roman"/>
          <w:b/>
          <w:szCs w:val="24"/>
        </w:rPr>
      </w:pPr>
    </w:p>
    <w:p w14:paraId="22DEA380" w14:textId="1655C4FF" w:rsidR="000169F1" w:rsidRDefault="006227AB" w:rsidP="006227AB">
      <w:pPr>
        <w:pStyle w:val="SemEspaamento"/>
      </w:pPr>
      <w:r>
        <w:t xml:space="preserve">No mais, </w:t>
      </w:r>
      <w:r w:rsidR="00AE3EB0">
        <w:t xml:space="preserve">mesmo diante dos sucessivos indeferimentos em relação </w:t>
      </w:r>
      <w:r w:rsidR="005849A2">
        <w:t xml:space="preserve">à tentativa de </w:t>
      </w:r>
      <w:r w:rsidR="00AE3EB0">
        <w:t>acesso aos autos pelo advogado</w:t>
      </w:r>
      <w:r w:rsidR="008E626A">
        <w:t xml:space="preserve"> Tiago Santos de Souza, por conta da falta de poderes específicos para representação neste processo, o referido procurador </w:t>
      </w:r>
      <w:r w:rsidR="00895419">
        <w:t>foi</w:t>
      </w:r>
      <w:r w:rsidR="008E626A">
        <w:t xml:space="preserve"> cadastrado como representante de Nat</w:t>
      </w:r>
      <w:r w:rsidR="00895419">
        <w:t>h</w:t>
      </w:r>
      <w:r w:rsidR="008E626A">
        <w:t>ália</w:t>
      </w:r>
      <w:r w:rsidR="008D70CE">
        <w:t xml:space="preserve"> Carolina Santos, como se extrai da intimação do evento 98</w:t>
      </w:r>
      <w:r w:rsidR="00411DFC">
        <w:t xml:space="preserve"> e do espelho processual desta ação penal</w:t>
      </w:r>
      <w:r w:rsidR="008D70CE">
        <w:t>.</w:t>
      </w:r>
    </w:p>
    <w:p w14:paraId="07426E14" w14:textId="37F5E55F" w:rsidR="008D70CE" w:rsidRPr="004A3F4E" w:rsidRDefault="008D70CE" w:rsidP="006227AB">
      <w:pPr>
        <w:pStyle w:val="SemEspaamento"/>
      </w:pPr>
      <w:r>
        <w:t xml:space="preserve">Diante disso, requer-se, </w:t>
      </w:r>
      <w:r w:rsidR="00040F20" w:rsidRPr="00040F20">
        <w:rPr>
          <w:b/>
          <w:bCs/>
        </w:rPr>
        <w:t>com urgência</w:t>
      </w:r>
      <w:r>
        <w:t xml:space="preserve">, que seja </w:t>
      </w:r>
      <w:r w:rsidR="00040F20">
        <w:t xml:space="preserve">decretada </w:t>
      </w:r>
      <w:r>
        <w:t xml:space="preserve">a exclusão da habilitação </w:t>
      </w:r>
      <w:r w:rsidR="00895419">
        <w:t xml:space="preserve">do </w:t>
      </w:r>
      <w:r w:rsidR="007726BD">
        <w:t>advogado Tiago Santos de Souza</w:t>
      </w:r>
      <w:r w:rsidR="00040F20">
        <w:t xml:space="preserve"> e</w:t>
      </w:r>
      <w:r w:rsidR="00A415A9">
        <w:t>, por consectário,</w:t>
      </w:r>
      <w:r w:rsidR="00040F20">
        <w:t xml:space="preserve"> de Nathália Carolina Santos</w:t>
      </w:r>
      <w:r w:rsidR="007726BD">
        <w:t>,</w:t>
      </w:r>
      <w:r w:rsidR="00895419">
        <w:t xml:space="preserve"> com </w:t>
      </w:r>
      <w:r w:rsidR="00040F20">
        <w:t xml:space="preserve">a determinação </w:t>
      </w:r>
      <w:r w:rsidR="00895419">
        <w:t xml:space="preserve">ao ilustre Cartório </w:t>
      </w:r>
      <w:r w:rsidR="00040F20">
        <w:t>para que realize as providências necessárias para tanto</w:t>
      </w:r>
      <w:r w:rsidR="00895419">
        <w:t xml:space="preserve">, </w:t>
      </w:r>
      <w:r w:rsidR="007726BD">
        <w:t xml:space="preserve">sobretudo para que seja mantido o necessário segredo de justiça </w:t>
      </w:r>
      <w:r w:rsidR="00C815AF">
        <w:t>imposto aos autos</w:t>
      </w:r>
      <w:r w:rsidR="00895419">
        <w:t>.</w:t>
      </w:r>
      <w:r w:rsidR="00C815AF">
        <w:t xml:space="preserve"> </w:t>
      </w:r>
    </w:p>
    <w:p w14:paraId="19144D96" w14:textId="77777777" w:rsidR="000169F1" w:rsidRDefault="000169F1" w:rsidP="00C829B3">
      <w:pPr>
        <w:pStyle w:val="Ttulo2"/>
        <w:rPr>
          <w:rFonts w:eastAsia="Calibri"/>
        </w:rPr>
      </w:pPr>
    </w:p>
    <w:p w14:paraId="3AF13847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5308CBE4" w14:textId="69C8A6EA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291CDE">
        <w:rPr>
          <w:rFonts w:ascii="Arial" w:eastAsia="Calibri" w:hAnsi="Arial" w:cs="Times New Roman"/>
          <w:noProof/>
          <w:sz w:val="24"/>
          <w:szCs w:val="24"/>
        </w:rPr>
        <w:t>16 de julho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1382CA57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B991D4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C053D67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01187FC" w14:textId="63AE325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4B9ABA25" w14:textId="4FA1B78D" w:rsidR="00EE029A" w:rsidRPr="00377A2E" w:rsidRDefault="00EE029A" w:rsidP="00EE029A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</w:p>
    <w:p w14:paraId="09E3F0FD" w14:textId="77777777" w:rsidR="000169F1" w:rsidRDefault="000169F1" w:rsidP="000169F1"/>
    <w:p w14:paraId="08A0E1B2" w14:textId="77777777" w:rsidR="000169F1" w:rsidRPr="00377A2E" w:rsidRDefault="000169F1" w:rsidP="000169F1"/>
    <w:p w14:paraId="1EFF1D97" w14:textId="77777777" w:rsidR="00131BEB" w:rsidRPr="000169F1" w:rsidRDefault="00131BEB" w:rsidP="000169F1"/>
    <w:sectPr w:rsidR="00131BEB" w:rsidRPr="000169F1" w:rsidSect="00DB1CE5">
      <w:headerReference w:type="default" r:id="rId8"/>
      <w:footerReference w:type="default" r:id="rId9"/>
      <w:pgSz w:w="11906" w:h="16838"/>
      <w:pgMar w:top="1843" w:right="1416" w:bottom="709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434D60" w14:textId="77777777" w:rsidR="00174C3B" w:rsidRDefault="00174C3B" w:rsidP="00943258">
      <w:pPr>
        <w:spacing w:after="0" w:line="240" w:lineRule="auto"/>
      </w:pPr>
      <w:r>
        <w:separator/>
      </w:r>
    </w:p>
  </w:endnote>
  <w:endnote w:type="continuationSeparator" w:id="0">
    <w:p w14:paraId="70B86DC0" w14:textId="77777777" w:rsidR="00174C3B" w:rsidRDefault="00174C3B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3BB2FE88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541CE70" wp14:editId="2899930E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67662061" name="Imagem 36766206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CDB89DC" w14:textId="3125662D" w:rsidR="00501A18" w:rsidRPr="00B90B92" w:rsidRDefault="00B90B92" w:rsidP="00B90B92">
    <w:pPr>
      <w:pStyle w:val="Rodap"/>
      <w:tabs>
        <w:tab w:val="clear" w:pos="4252"/>
        <w:tab w:val="clear" w:pos="8504"/>
        <w:tab w:val="left" w:pos="4905"/>
        <w:tab w:val="left" w:pos="6645"/>
      </w:tabs>
      <w:rPr>
        <w:sz w:val="12"/>
        <w:szCs w:val="12"/>
      </w:rPr>
    </w:pPr>
    <w:r w:rsidRPr="00B90B92">
      <w:rPr>
        <w:sz w:val="12"/>
        <w:szCs w:val="1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F6C232" w14:textId="77777777" w:rsidR="00174C3B" w:rsidRDefault="00174C3B" w:rsidP="00943258">
      <w:pPr>
        <w:spacing w:after="0" w:line="240" w:lineRule="auto"/>
      </w:pPr>
      <w:r>
        <w:separator/>
      </w:r>
    </w:p>
  </w:footnote>
  <w:footnote w:type="continuationSeparator" w:id="0">
    <w:p w14:paraId="08B0369A" w14:textId="77777777" w:rsidR="00174C3B" w:rsidRDefault="00174C3B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8380A4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9A50127" wp14:editId="6A29EBA3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268994884" name="Imagem 126899488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FEADD75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03EAF17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6FCFDA2C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933"/>
    <w:rsid w:val="00003F31"/>
    <w:rsid w:val="0000526F"/>
    <w:rsid w:val="00010D44"/>
    <w:rsid w:val="000169F1"/>
    <w:rsid w:val="00025C0F"/>
    <w:rsid w:val="00040F20"/>
    <w:rsid w:val="0004298B"/>
    <w:rsid w:val="00077EB0"/>
    <w:rsid w:val="00093626"/>
    <w:rsid w:val="00097661"/>
    <w:rsid w:val="000D01D6"/>
    <w:rsid w:val="000D228C"/>
    <w:rsid w:val="00104099"/>
    <w:rsid w:val="00131BEB"/>
    <w:rsid w:val="00150235"/>
    <w:rsid w:val="00152CE2"/>
    <w:rsid w:val="00165EB8"/>
    <w:rsid w:val="001667B0"/>
    <w:rsid w:val="00174C3B"/>
    <w:rsid w:val="001761C0"/>
    <w:rsid w:val="00183BE2"/>
    <w:rsid w:val="001875E1"/>
    <w:rsid w:val="001A1786"/>
    <w:rsid w:val="001A255B"/>
    <w:rsid w:val="001B2B98"/>
    <w:rsid w:val="001B2E75"/>
    <w:rsid w:val="001E15BF"/>
    <w:rsid w:val="00201F45"/>
    <w:rsid w:val="00207BE4"/>
    <w:rsid w:val="00214E09"/>
    <w:rsid w:val="00241D5A"/>
    <w:rsid w:val="00272BFB"/>
    <w:rsid w:val="00291CDE"/>
    <w:rsid w:val="00291F6C"/>
    <w:rsid w:val="002B57F0"/>
    <w:rsid w:val="002D407A"/>
    <w:rsid w:val="002F6D90"/>
    <w:rsid w:val="00377A2E"/>
    <w:rsid w:val="003801CD"/>
    <w:rsid w:val="003D291C"/>
    <w:rsid w:val="003E2FC7"/>
    <w:rsid w:val="003E46B9"/>
    <w:rsid w:val="00404BF8"/>
    <w:rsid w:val="00411DFC"/>
    <w:rsid w:val="0041409B"/>
    <w:rsid w:val="004262C3"/>
    <w:rsid w:val="004330B2"/>
    <w:rsid w:val="00443933"/>
    <w:rsid w:val="004507FC"/>
    <w:rsid w:val="004762AA"/>
    <w:rsid w:val="004949AD"/>
    <w:rsid w:val="004F2B78"/>
    <w:rsid w:val="004F384D"/>
    <w:rsid w:val="00501A18"/>
    <w:rsid w:val="005321DA"/>
    <w:rsid w:val="00547247"/>
    <w:rsid w:val="00560D9D"/>
    <w:rsid w:val="00577AF7"/>
    <w:rsid w:val="005849A2"/>
    <w:rsid w:val="005B67EA"/>
    <w:rsid w:val="005C533D"/>
    <w:rsid w:val="005E1B56"/>
    <w:rsid w:val="005E58E2"/>
    <w:rsid w:val="005E73BE"/>
    <w:rsid w:val="005F434C"/>
    <w:rsid w:val="006227AB"/>
    <w:rsid w:val="0064216C"/>
    <w:rsid w:val="00673228"/>
    <w:rsid w:val="0068103F"/>
    <w:rsid w:val="00693F8B"/>
    <w:rsid w:val="00696295"/>
    <w:rsid w:val="006C0DFC"/>
    <w:rsid w:val="006F3381"/>
    <w:rsid w:val="00716541"/>
    <w:rsid w:val="00722DF5"/>
    <w:rsid w:val="00760058"/>
    <w:rsid w:val="007726BD"/>
    <w:rsid w:val="00777562"/>
    <w:rsid w:val="00782DBC"/>
    <w:rsid w:val="00795616"/>
    <w:rsid w:val="00797900"/>
    <w:rsid w:val="007A2C85"/>
    <w:rsid w:val="007B0D91"/>
    <w:rsid w:val="007C36DB"/>
    <w:rsid w:val="007D54EC"/>
    <w:rsid w:val="00801ED0"/>
    <w:rsid w:val="008106B7"/>
    <w:rsid w:val="00810D34"/>
    <w:rsid w:val="00826215"/>
    <w:rsid w:val="0085037C"/>
    <w:rsid w:val="00877483"/>
    <w:rsid w:val="00890BC3"/>
    <w:rsid w:val="008947A8"/>
    <w:rsid w:val="00895419"/>
    <w:rsid w:val="008A0012"/>
    <w:rsid w:val="008B2CA1"/>
    <w:rsid w:val="008D14EA"/>
    <w:rsid w:val="008D2010"/>
    <w:rsid w:val="008D2379"/>
    <w:rsid w:val="008D70CE"/>
    <w:rsid w:val="008E1FF5"/>
    <w:rsid w:val="008E31FF"/>
    <w:rsid w:val="008E377D"/>
    <w:rsid w:val="008E626A"/>
    <w:rsid w:val="008E7E8F"/>
    <w:rsid w:val="008F2218"/>
    <w:rsid w:val="008F53CE"/>
    <w:rsid w:val="008F7B29"/>
    <w:rsid w:val="0090226D"/>
    <w:rsid w:val="00914069"/>
    <w:rsid w:val="00924163"/>
    <w:rsid w:val="00943258"/>
    <w:rsid w:val="009A36E7"/>
    <w:rsid w:val="009B3EEB"/>
    <w:rsid w:val="00A049FC"/>
    <w:rsid w:val="00A415A9"/>
    <w:rsid w:val="00A6605E"/>
    <w:rsid w:val="00AD0F1E"/>
    <w:rsid w:val="00AD5A58"/>
    <w:rsid w:val="00AE3EB0"/>
    <w:rsid w:val="00AF1621"/>
    <w:rsid w:val="00B11652"/>
    <w:rsid w:val="00B1310B"/>
    <w:rsid w:val="00B14A3E"/>
    <w:rsid w:val="00B14A81"/>
    <w:rsid w:val="00B6363E"/>
    <w:rsid w:val="00B90B92"/>
    <w:rsid w:val="00BA2544"/>
    <w:rsid w:val="00BA7008"/>
    <w:rsid w:val="00C03B4C"/>
    <w:rsid w:val="00C0456B"/>
    <w:rsid w:val="00C26586"/>
    <w:rsid w:val="00C65F85"/>
    <w:rsid w:val="00C815AF"/>
    <w:rsid w:val="00C829B3"/>
    <w:rsid w:val="00CB5FC5"/>
    <w:rsid w:val="00CE6FCE"/>
    <w:rsid w:val="00D25161"/>
    <w:rsid w:val="00D32740"/>
    <w:rsid w:val="00D55769"/>
    <w:rsid w:val="00DB1CE5"/>
    <w:rsid w:val="00DD0082"/>
    <w:rsid w:val="00DE0162"/>
    <w:rsid w:val="00DE0552"/>
    <w:rsid w:val="00DF5478"/>
    <w:rsid w:val="00E05790"/>
    <w:rsid w:val="00E23B12"/>
    <w:rsid w:val="00E625BE"/>
    <w:rsid w:val="00E87D59"/>
    <w:rsid w:val="00E90F3C"/>
    <w:rsid w:val="00E968BB"/>
    <w:rsid w:val="00EB4346"/>
    <w:rsid w:val="00EB560F"/>
    <w:rsid w:val="00EC5F29"/>
    <w:rsid w:val="00EC68CF"/>
    <w:rsid w:val="00EE029A"/>
    <w:rsid w:val="00EE3903"/>
    <w:rsid w:val="00F11B2C"/>
    <w:rsid w:val="00F22B73"/>
    <w:rsid w:val="00F5090C"/>
    <w:rsid w:val="00F715F5"/>
    <w:rsid w:val="00F87D45"/>
    <w:rsid w:val="00F961BE"/>
    <w:rsid w:val="00FA6678"/>
    <w:rsid w:val="00FB3A3F"/>
    <w:rsid w:val="00FC63CA"/>
    <w:rsid w:val="00FF1F8D"/>
    <w:rsid w:val="00FF3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67472B"/>
  <w15:chartTrackingRefBased/>
  <w15:docId w15:val="{CF0B9127-E9CF-49A8-B3C1-548CD39FD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11</TotalTime>
  <Pages>1</Pages>
  <Words>209</Words>
  <Characters>1133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15</cp:revision>
  <cp:lastPrinted>2022-07-18T22:35:00Z</cp:lastPrinted>
  <dcterms:created xsi:type="dcterms:W3CDTF">2024-03-13T14:58:00Z</dcterms:created>
  <dcterms:modified xsi:type="dcterms:W3CDTF">2024-07-16T17:23:00Z</dcterms:modified>
</cp:coreProperties>
</file>