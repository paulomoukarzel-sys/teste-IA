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22F971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Pr="00136102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718A09A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A1E5B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997D59" w14:textId="2B161C99" w:rsidR="000169F1" w:rsidRDefault="00443933" w:rsidP="004E6B0B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>
        <w:t xml:space="preserve">devidamente 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C5F29">
        <w:t xml:space="preserve">em atenção </w:t>
      </w:r>
      <w:r w:rsidR="00395241">
        <w:t>ao pedido de habilitação do evento 76,</w:t>
      </w:r>
      <w:r w:rsidR="00C86396">
        <w:t xml:space="preserve"> expor que </w:t>
      </w:r>
      <w:r w:rsidR="00282182">
        <w:t xml:space="preserve">todas </w:t>
      </w:r>
      <w:r w:rsidR="00C86396">
        <w:t xml:space="preserve">as procurações juntadas </w:t>
      </w:r>
      <w:r w:rsidR="004E6B0B">
        <w:t xml:space="preserve">pelo </w:t>
      </w:r>
      <w:r w:rsidR="00E34A14">
        <w:t xml:space="preserve">advogado </w:t>
      </w:r>
      <w:r w:rsidR="004E6B0B">
        <w:t xml:space="preserve">subscritor </w:t>
      </w:r>
      <w:r w:rsidR="00C86396" w:rsidRPr="00754C1E">
        <w:rPr>
          <w:b/>
          <w:bCs w:val="0"/>
          <w:u w:val="single"/>
        </w:rPr>
        <w:t>não</w:t>
      </w:r>
      <w:r w:rsidR="00C86396">
        <w:t xml:space="preserve"> </w:t>
      </w:r>
      <w:r w:rsidR="00C86396" w:rsidRPr="00754C1E">
        <w:rPr>
          <w:b/>
          <w:bCs w:val="0"/>
          <w:u w:val="single"/>
        </w:rPr>
        <w:t>conferem</w:t>
      </w:r>
      <w:r w:rsidR="00C86396">
        <w:t xml:space="preserve"> </w:t>
      </w:r>
      <w:r w:rsidR="00C86396">
        <w:rPr>
          <w:u w:val="single"/>
        </w:rPr>
        <w:t>poderes</w:t>
      </w:r>
      <w:r w:rsidR="00C86396">
        <w:t xml:space="preserve"> </w:t>
      </w:r>
      <w:r w:rsidR="00C86396">
        <w:rPr>
          <w:u w:val="single"/>
        </w:rPr>
        <w:t>específicos</w:t>
      </w:r>
      <w:r w:rsidR="00C86396">
        <w:t xml:space="preserve"> para</w:t>
      </w:r>
      <w:r w:rsidR="00395241">
        <w:t xml:space="preserve"> </w:t>
      </w:r>
      <w:r w:rsidR="00754C1E">
        <w:t xml:space="preserve">a </w:t>
      </w:r>
      <w:r w:rsidR="00754C1E" w:rsidRPr="004E6B0B">
        <w:rPr>
          <w:u w:val="single"/>
        </w:rPr>
        <w:t>representação</w:t>
      </w:r>
      <w:r w:rsidR="00754C1E">
        <w:t xml:space="preserve"> </w:t>
      </w:r>
      <w:r w:rsidR="00754C1E" w:rsidRPr="004E6B0B">
        <w:rPr>
          <w:u w:val="single"/>
        </w:rPr>
        <w:t>nesta</w:t>
      </w:r>
      <w:r w:rsidR="00754C1E">
        <w:t xml:space="preserve"> </w:t>
      </w:r>
      <w:r w:rsidR="00754C1E" w:rsidRPr="004E6B0B">
        <w:rPr>
          <w:u w:val="single"/>
        </w:rPr>
        <w:t>ação</w:t>
      </w:r>
      <w:r w:rsidR="00754C1E">
        <w:t xml:space="preserve"> </w:t>
      </w:r>
      <w:r w:rsidR="00754C1E" w:rsidRPr="004E6B0B">
        <w:rPr>
          <w:u w:val="single"/>
        </w:rPr>
        <w:t>penal</w:t>
      </w:r>
      <w:r w:rsidR="00754C1E">
        <w:t xml:space="preserve">, </w:t>
      </w:r>
      <w:r w:rsidR="00282182">
        <w:t xml:space="preserve">conforme bem registrado pelo Órgão Ministerial na petição do evento 60, </w:t>
      </w:r>
      <w:r w:rsidR="00754C1E">
        <w:t>o que vem ocorrendo</w:t>
      </w:r>
      <w:r w:rsidR="002C75D5">
        <w:t>, aliás,</w:t>
      </w:r>
      <w:r w:rsidR="00754C1E">
        <w:t xml:space="preserve"> desde as tentativas de </w:t>
      </w:r>
      <w:r w:rsidR="004E6B0B">
        <w:t>habilitação em março</w:t>
      </w:r>
      <w:r w:rsidR="00754C1E">
        <w:t xml:space="preserve"> de 2023 </w:t>
      </w:r>
      <w:r w:rsidR="002C75D5" w:rsidRPr="002C75D5">
        <w:rPr>
          <w:sz w:val="20"/>
          <w:szCs w:val="18"/>
        </w:rPr>
        <w:t>(</w:t>
      </w:r>
      <w:r w:rsidR="004E6B0B" w:rsidRPr="002C75D5">
        <w:rPr>
          <w:sz w:val="20"/>
          <w:szCs w:val="18"/>
        </w:rPr>
        <w:t>até hoje</w:t>
      </w:r>
      <w:r w:rsidR="002C75D5" w:rsidRPr="002C75D5">
        <w:rPr>
          <w:sz w:val="20"/>
          <w:szCs w:val="18"/>
        </w:rPr>
        <w:t>)</w:t>
      </w:r>
      <w:r w:rsidR="004E6B0B">
        <w:t>, razão pela qual o pleito deve ser, uma vez mais, indeferido, o que desde já se requer.</w:t>
      </w:r>
    </w:p>
    <w:p w14:paraId="22DEA380" w14:textId="77777777" w:rsidR="000169F1" w:rsidRPr="004A3F4E" w:rsidRDefault="000169F1" w:rsidP="00282182">
      <w:pPr>
        <w:pStyle w:val="Ttulo2"/>
        <w:ind w:left="0"/>
      </w:pPr>
    </w:p>
    <w:p w14:paraId="19144D96" w14:textId="77777777" w:rsidR="000169F1" w:rsidRDefault="000169F1" w:rsidP="004E6B0B">
      <w:pPr>
        <w:pStyle w:val="Ttulo2"/>
        <w:ind w:left="0"/>
        <w:rPr>
          <w:rFonts w:eastAsia="Calibri"/>
        </w:rPr>
      </w:pPr>
    </w:p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7886EBE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34A14">
        <w:rPr>
          <w:rFonts w:ascii="Arial" w:eastAsia="Calibri" w:hAnsi="Arial" w:cs="Times New Roman"/>
          <w:noProof/>
          <w:sz w:val="24"/>
          <w:szCs w:val="24"/>
        </w:rPr>
        <w:t>22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382CA5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991D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B9ABA25" w14:textId="4FA1B78D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09E3F0FD" w14:textId="77777777" w:rsidR="000169F1" w:rsidRDefault="000169F1" w:rsidP="000169F1"/>
    <w:p w14:paraId="08A0E1B2" w14:textId="77777777" w:rsidR="000169F1" w:rsidRPr="00377A2E" w:rsidRDefault="000169F1" w:rsidP="000169F1"/>
    <w:p w14:paraId="1EFF1D97" w14:textId="77777777" w:rsidR="00131BEB" w:rsidRPr="000169F1" w:rsidRDefault="00131BEB" w:rsidP="000169F1"/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896C9" w14:textId="77777777" w:rsidR="00E87D59" w:rsidRDefault="00E87D59" w:rsidP="00943258">
      <w:pPr>
        <w:spacing w:after="0" w:line="240" w:lineRule="auto"/>
      </w:pPr>
      <w:r>
        <w:separator/>
      </w:r>
    </w:p>
  </w:endnote>
  <w:endnote w:type="continuationSeparator" w:id="0">
    <w:p w14:paraId="14779F43" w14:textId="77777777" w:rsidR="00E87D59" w:rsidRDefault="00E87D5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5A4A5" w14:textId="77777777" w:rsidR="00E87D59" w:rsidRDefault="00E87D59" w:rsidP="00943258">
      <w:pPr>
        <w:spacing w:after="0" w:line="240" w:lineRule="auto"/>
      </w:pPr>
      <w:r>
        <w:separator/>
      </w:r>
    </w:p>
  </w:footnote>
  <w:footnote w:type="continuationSeparator" w:id="0">
    <w:p w14:paraId="77C81142" w14:textId="77777777" w:rsidR="00E87D59" w:rsidRDefault="00E87D5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D44"/>
    <w:rsid w:val="000169F1"/>
    <w:rsid w:val="0004298B"/>
    <w:rsid w:val="00077EB0"/>
    <w:rsid w:val="00093626"/>
    <w:rsid w:val="00097661"/>
    <w:rsid w:val="000D01D6"/>
    <w:rsid w:val="000D228C"/>
    <w:rsid w:val="00104099"/>
    <w:rsid w:val="00131BEB"/>
    <w:rsid w:val="00150235"/>
    <w:rsid w:val="00152CE2"/>
    <w:rsid w:val="00165EB8"/>
    <w:rsid w:val="001667B0"/>
    <w:rsid w:val="001761C0"/>
    <w:rsid w:val="00183BE2"/>
    <w:rsid w:val="001875E1"/>
    <w:rsid w:val="001A1786"/>
    <w:rsid w:val="001A255B"/>
    <w:rsid w:val="001B2B98"/>
    <w:rsid w:val="001B2E75"/>
    <w:rsid w:val="001E15BF"/>
    <w:rsid w:val="00201F45"/>
    <w:rsid w:val="00207BE4"/>
    <w:rsid w:val="00214E09"/>
    <w:rsid w:val="00272BFB"/>
    <w:rsid w:val="00282182"/>
    <w:rsid w:val="00291F6C"/>
    <w:rsid w:val="002B57F0"/>
    <w:rsid w:val="002C75D5"/>
    <w:rsid w:val="002D407A"/>
    <w:rsid w:val="002F6D90"/>
    <w:rsid w:val="00377A2E"/>
    <w:rsid w:val="003801CD"/>
    <w:rsid w:val="00395241"/>
    <w:rsid w:val="003D291C"/>
    <w:rsid w:val="003E2FC7"/>
    <w:rsid w:val="003E46B9"/>
    <w:rsid w:val="00404BF8"/>
    <w:rsid w:val="0041409B"/>
    <w:rsid w:val="004262C3"/>
    <w:rsid w:val="004330B2"/>
    <w:rsid w:val="00443933"/>
    <w:rsid w:val="004507FC"/>
    <w:rsid w:val="004762AA"/>
    <w:rsid w:val="004949AD"/>
    <w:rsid w:val="004E6B0B"/>
    <w:rsid w:val="004F2B78"/>
    <w:rsid w:val="004F384D"/>
    <w:rsid w:val="00501A18"/>
    <w:rsid w:val="00510D44"/>
    <w:rsid w:val="005321DA"/>
    <w:rsid w:val="00547247"/>
    <w:rsid w:val="00560D9D"/>
    <w:rsid w:val="00577AF7"/>
    <w:rsid w:val="005B67EA"/>
    <w:rsid w:val="005C533D"/>
    <w:rsid w:val="005E1B56"/>
    <w:rsid w:val="005E58E2"/>
    <w:rsid w:val="005E73BE"/>
    <w:rsid w:val="005F434C"/>
    <w:rsid w:val="0064216C"/>
    <w:rsid w:val="00673228"/>
    <w:rsid w:val="0068103F"/>
    <w:rsid w:val="00693F8B"/>
    <w:rsid w:val="00696295"/>
    <w:rsid w:val="006C0DFC"/>
    <w:rsid w:val="006F3381"/>
    <w:rsid w:val="00716541"/>
    <w:rsid w:val="00722DF5"/>
    <w:rsid w:val="00754C1E"/>
    <w:rsid w:val="00760058"/>
    <w:rsid w:val="00777562"/>
    <w:rsid w:val="00782DBC"/>
    <w:rsid w:val="00795616"/>
    <w:rsid w:val="00797900"/>
    <w:rsid w:val="007A2C85"/>
    <w:rsid w:val="007B0D91"/>
    <w:rsid w:val="007C36DB"/>
    <w:rsid w:val="007D54EC"/>
    <w:rsid w:val="00801ED0"/>
    <w:rsid w:val="008106B7"/>
    <w:rsid w:val="00810D34"/>
    <w:rsid w:val="00826215"/>
    <w:rsid w:val="0085037C"/>
    <w:rsid w:val="00877483"/>
    <w:rsid w:val="00890BC3"/>
    <w:rsid w:val="008947A8"/>
    <w:rsid w:val="008A0012"/>
    <w:rsid w:val="008B2CA1"/>
    <w:rsid w:val="008D14EA"/>
    <w:rsid w:val="008D2010"/>
    <w:rsid w:val="008D2379"/>
    <w:rsid w:val="008E1FF5"/>
    <w:rsid w:val="008E31FF"/>
    <w:rsid w:val="008E377D"/>
    <w:rsid w:val="008E7E8F"/>
    <w:rsid w:val="008F2218"/>
    <w:rsid w:val="008F53CE"/>
    <w:rsid w:val="008F7B29"/>
    <w:rsid w:val="0090226D"/>
    <w:rsid w:val="00914069"/>
    <w:rsid w:val="00924163"/>
    <w:rsid w:val="00943258"/>
    <w:rsid w:val="009A36E7"/>
    <w:rsid w:val="00A049FC"/>
    <w:rsid w:val="00A6605E"/>
    <w:rsid w:val="00AD0F1E"/>
    <w:rsid w:val="00AD5A58"/>
    <w:rsid w:val="00AF1621"/>
    <w:rsid w:val="00B11652"/>
    <w:rsid w:val="00B1310B"/>
    <w:rsid w:val="00B14A3E"/>
    <w:rsid w:val="00B14A81"/>
    <w:rsid w:val="00B6363E"/>
    <w:rsid w:val="00B90B92"/>
    <w:rsid w:val="00BA2544"/>
    <w:rsid w:val="00BA7008"/>
    <w:rsid w:val="00C03B4C"/>
    <w:rsid w:val="00C0456B"/>
    <w:rsid w:val="00C26586"/>
    <w:rsid w:val="00C65F85"/>
    <w:rsid w:val="00C829B3"/>
    <w:rsid w:val="00C86396"/>
    <w:rsid w:val="00CB5FC5"/>
    <w:rsid w:val="00CE6FCE"/>
    <w:rsid w:val="00D25161"/>
    <w:rsid w:val="00D32740"/>
    <w:rsid w:val="00D55769"/>
    <w:rsid w:val="00DB1CE5"/>
    <w:rsid w:val="00DD0082"/>
    <w:rsid w:val="00DE0162"/>
    <w:rsid w:val="00DE0552"/>
    <w:rsid w:val="00DF5478"/>
    <w:rsid w:val="00E05790"/>
    <w:rsid w:val="00E23B12"/>
    <w:rsid w:val="00E34A14"/>
    <w:rsid w:val="00E625BE"/>
    <w:rsid w:val="00E87D59"/>
    <w:rsid w:val="00E90F3C"/>
    <w:rsid w:val="00E968BB"/>
    <w:rsid w:val="00EB4346"/>
    <w:rsid w:val="00EB560F"/>
    <w:rsid w:val="00EC5F29"/>
    <w:rsid w:val="00EC68CF"/>
    <w:rsid w:val="00EE029A"/>
    <w:rsid w:val="00EE3903"/>
    <w:rsid w:val="00F11B2C"/>
    <w:rsid w:val="00F22B73"/>
    <w:rsid w:val="00F5090C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8</TotalTime>
  <Pages>1</Pages>
  <Words>149</Words>
  <Characters>839</Characters>
  <Application>Microsoft Office Word</Application>
  <DocSecurity>0</DocSecurity>
  <Lines>32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2022-07-18T22:35:00Z</cp:lastPrinted>
  <dcterms:created xsi:type="dcterms:W3CDTF">2024-02-22T17:03:00Z</dcterms:created>
  <dcterms:modified xsi:type="dcterms:W3CDTF">2024-02-22T17:10:00Z</dcterms:modified>
</cp:coreProperties>
</file>