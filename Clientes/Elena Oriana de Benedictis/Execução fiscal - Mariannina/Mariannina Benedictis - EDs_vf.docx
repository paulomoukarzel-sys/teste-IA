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5414" w14:textId="77777777" w:rsidR="001F1465" w:rsidRPr="001F1465" w:rsidRDefault="00B46403" w:rsidP="001F1465">
      <w:pPr>
        <w:pStyle w:val="Ttulo"/>
        <w:rPr>
          <w:b w:val="0"/>
          <w:bCs/>
          <w:sz w:val="24"/>
          <w:szCs w:val="28"/>
        </w:rPr>
      </w:pPr>
      <w:r w:rsidRPr="001F1465">
        <w:rPr>
          <w:b w:val="0"/>
          <w:bCs/>
          <w:sz w:val="24"/>
          <w:szCs w:val="28"/>
        </w:rPr>
        <w:t xml:space="preserve">EXCELENTÍSSIMO SENHOR DESEMBARGADOR RICARDO TORRES HERMANN, DIGNÍSSIMO RELATOR DA APELAÇÃO CÍVEL N. </w:t>
      </w:r>
      <w:r w:rsidR="001F1465" w:rsidRPr="001F1465">
        <w:rPr>
          <w:b w:val="0"/>
          <w:bCs/>
          <w:sz w:val="24"/>
          <w:szCs w:val="28"/>
        </w:rPr>
        <w:t>5000267-06.2003.8.21.0038/RS</w:t>
      </w:r>
    </w:p>
    <w:p w14:paraId="0261B51A" w14:textId="00B76041" w:rsidR="00A459ED" w:rsidRPr="00B46403" w:rsidRDefault="00A459ED" w:rsidP="002018D9">
      <w:pPr>
        <w:pStyle w:val="Ttulo"/>
        <w:rPr>
          <w:b w:val="0"/>
          <w:bCs/>
          <w:sz w:val="24"/>
          <w:szCs w:val="28"/>
        </w:rPr>
      </w:pPr>
    </w:p>
    <w:p w14:paraId="324E239C" w14:textId="77777777" w:rsidR="00A459ED" w:rsidRDefault="00A459ED" w:rsidP="002018D9">
      <w:pPr>
        <w:pStyle w:val="Ttulo"/>
      </w:pPr>
    </w:p>
    <w:p w14:paraId="3EFC9ED0" w14:textId="77777777" w:rsidR="009E4009" w:rsidRPr="009E4009" w:rsidRDefault="009E4009" w:rsidP="009E4009"/>
    <w:p w14:paraId="437CB641" w14:textId="1626127E" w:rsidR="001F1465" w:rsidRPr="001F1465" w:rsidRDefault="001F1465" w:rsidP="001F1465">
      <w:pPr>
        <w:rPr>
          <w:rFonts w:ascii="Arial" w:eastAsia="Calibri" w:hAnsi="Arial" w:cs="Arial"/>
          <w:szCs w:val="24"/>
        </w:rPr>
      </w:pPr>
      <w:r>
        <w:rPr>
          <w:rFonts w:ascii="Arial" w:hAnsi="Arial" w:cs="Arial"/>
        </w:rPr>
        <w:t>AC</w:t>
      </w:r>
      <w:r w:rsidRPr="001F1465">
        <w:rPr>
          <w:rFonts w:ascii="Arial" w:hAnsi="Arial" w:cs="Arial"/>
        </w:rPr>
        <w:t xml:space="preserve"> n. </w:t>
      </w:r>
      <w:r w:rsidRPr="001F1465">
        <w:rPr>
          <w:rFonts w:ascii="Arial" w:eastAsia="Calibri" w:hAnsi="Arial" w:cs="Arial"/>
          <w:szCs w:val="24"/>
        </w:rPr>
        <w:t>5000267-06.2003.8.21.0038/RS</w:t>
      </w:r>
    </w:p>
    <w:p w14:paraId="22F96D11" w14:textId="2268BE25" w:rsidR="00A459ED" w:rsidRPr="001F1465" w:rsidRDefault="00A459ED" w:rsidP="002018D9">
      <w:pPr>
        <w:pStyle w:val="Ttulo"/>
        <w:rPr>
          <w:b w:val="0"/>
          <w:bCs/>
        </w:rPr>
      </w:pPr>
    </w:p>
    <w:p w14:paraId="24F126F5" w14:textId="77777777" w:rsidR="00A459ED" w:rsidRDefault="00A459ED" w:rsidP="002018D9">
      <w:pPr>
        <w:pStyle w:val="Ttulo"/>
      </w:pPr>
    </w:p>
    <w:p w14:paraId="04C2A394" w14:textId="0E3278D9" w:rsidR="00A459ED" w:rsidRDefault="0041650F" w:rsidP="002E1CD5">
      <w:pPr>
        <w:pStyle w:val="Qualificaodaspartes"/>
      </w:pPr>
      <w:r>
        <w:rPr>
          <w:b/>
        </w:rPr>
        <w:t>MARIANNINA CUTILLO DE BENEDICTIS</w:t>
      </w:r>
      <w:r w:rsidRPr="00A814BD">
        <w:t xml:space="preserve">, </w:t>
      </w:r>
      <w:r>
        <w:t xml:space="preserve">já qualificada nos autos da apelação cível n. </w:t>
      </w:r>
      <w:r w:rsidRPr="0055301A">
        <w:t>5000267-06.2003.8.21.0038</w:t>
      </w:r>
      <w:r>
        <w:t>, em que é recorrente/recorrido o ESTADO DO RIO GRANDE DO SUL,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 xml:space="preserve">em atenção à intimação do evento </w:t>
      </w:r>
      <w:r w:rsidR="0065092F">
        <w:t>10</w:t>
      </w:r>
      <w:r>
        <w:t>, com fundamento nos arts. 1.</w:t>
      </w:r>
      <w:r w:rsidR="0065092F">
        <w:t>02</w:t>
      </w:r>
      <w:r w:rsidR="00ED17BE">
        <w:t>2</w:t>
      </w:r>
      <w:r w:rsidR="0065092F">
        <w:t xml:space="preserve"> </w:t>
      </w:r>
      <w:r>
        <w:t xml:space="preserve">e seguintes do CPC, </w:t>
      </w:r>
      <w:r w:rsidR="0065092F">
        <w:t>opor</w:t>
      </w:r>
      <w:r>
        <w:t>, a tempo e modo,</w:t>
      </w:r>
      <w:r>
        <w:rPr>
          <w:b/>
          <w:bCs w:val="0"/>
          <w:i/>
          <w:iCs/>
        </w:rPr>
        <w:t xml:space="preserve"> </w:t>
      </w:r>
      <w:r w:rsidR="0065092F">
        <w:rPr>
          <w:b/>
          <w:bCs w:val="0"/>
          <w:i/>
          <w:iCs/>
        </w:rPr>
        <w:t xml:space="preserve">EMBARGOS DE DECLARAÇÃO, com pedido de concessão de </w:t>
      </w:r>
      <w:r w:rsidR="0065092F" w:rsidRPr="0097507F">
        <w:rPr>
          <w:b/>
          <w:bCs w:val="0"/>
          <w:i/>
          <w:iCs/>
          <w:u w:val="single"/>
        </w:rPr>
        <w:t>efeitos</w:t>
      </w:r>
      <w:r w:rsidR="0065092F">
        <w:rPr>
          <w:b/>
          <w:bCs w:val="0"/>
          <w:i/>
          <w:iCs/>
        </w:rPr>
        <w:t xml:space="preserve"> </w:t>
      </w:r>
      <w:r w:rsidR="0065092F" w:rsidRPr="0097507F">
        <w:rPr>
          <w:b/>
          <w:bCs w:val="0"/>
          <w:i/>
          <w:iCs/>
          <w:u w:val="single"/>
        </w:rPr>
        <w:t>infringentes</w:t>
      </w:r>
      <w:r w:rsidR="0065092F">
        <w:rPr>
          <w:b/>
          <w:bCs w:val="0"/>
          <w:i/>
          <w:iCs/>
        </w:rPr>
        <w:t xml:space="preserve">, </w:t>
      </w:r>
      <w:r w:rsidR="0065092F">
        <w:t xml:space="preserve">em face do acórdão do </w:t>
      </w:r>
      <w:r>
        <w:t xml:space="preserve">evento </w:t>
      </w:r>
      <w:r w:rsidR="0065092F">
        <w:t>7</w:t>
      </w:r>
      <w:r w:rsidRPr="00F831FC">
        <w:t>,</w:t>
      </w:r>
      <w:r>
        <w:t xml:space="preserve"> que </w:t>
      </w:r>
      <w:r w:rsidR="0065092F">
        <w:t xml:space="preserve">manteve o reconhecimento da prescrição intercorrente, mas acabou por </w:t>
      </w:r>
      <w:r w:rsidR="00A41E89">
        <w:t>perpetuar</w:t>
      </w:r>
      <w:r w:rsidR="0065092F">
        <w:t xml:space="preserve">, também, a fixação de honorários de sucumbenciais contra a </w:t>
      </w:r>
      <w:r w:rsidR="0065092F" w:rsidRPr="00FC4B97">
        <w:t>parte</w:t>
      </w:r>
      <w:r w:rsidR="0065092F">
        <w:t xml:space="preserve"> </w:t>
      </w:r>
      <w:r w:rsidR="0065092F" w:rsidRPr="00FC4B97">
        <w:t>vencedora</w:t>
      </w:r>
      <w:r w:rsidR="002E1CD5">
        <w:t>, pelas razões de fato e de direito a seguir delineadas</w:t>
      </w:r>
      <w:r>
        <w:t>.</w:t>
      </w:r>
    </w:p>
    <w:p w14:paraId="2E93483E" w14:textId="77777777" w:rsidR="00A459ED" w:rsidRDefault="00A459ED" w:rsidP="002018D9">
      <w:pPr>
        <w:pStyle w:val="Ttulo"/>
      </w:pPr>
    </w:p>
    <w:p w14:paraId="24C4F849" w14:textId="3D0F44AA" w:rsidR="002018D9" w:rsidRDefault="002018D9" w:rsidP="003E0626">
      <w:pPr>
        <w:pStyle w:val="Ttulo"/>
        <w:spacing w:line="276" w:lineRule="auto"/>
      </w:pPr>
      <w:r>
        <w:t>I –</w:t>
      </w:r>
      <w:r w:rsidR="00186D23">
        <w:t xml:space="preserve"> </w:t>
      </w:r>
      <w:r w:rsidR="002E1CD5">
        <w:t xml:space="preserve">DA IMPOSSIBILIDADE DE FIXAÇÃO DE HONORÁRIOS SUCUMBENCIAIS EM </w:t>
      </w:r>
      <w:r w:rsidR="00E23820">
        <w:t>RECONHECIMENTO DE PRESCRIÇÃO INTERCORRENTE NA EXECUÇÃO FISCAL</w:t>
      </w:r>
      <w:r w:rsidR="0044172E">
        <w:t xml:space="preserve"> </w:t>
      </w:r>
    </w:p>
    <w:p w14:paraId="3375CD74" w14:textId="77777777" w:rsidR="002018D9" w:rsidRPr="00246749" w:rsidRDefault="002018D9" w:rsidP="002018D9">
      <w:pPr>
        <w:pStyle w:val="SemEspaamento"/>
        <w:numPr>
          <w:ilvl w:val="0"/>
          <w:numId w:val="0"/>
        </w:numPr>
        <w:rPr>
          <w:highlight w:val="white"/>
        </w:rPr>
      </w:pPr>
    </w:p>
    <w:p w14:paraId="3F00B84C" w14:textId="2FEF9EE2" w:rsidR="00527FB8" w:rsidRDefault="0044172E" w:rsidP="002018D9">
      <w:pPr>
        <w:pStyle w:val="SemEspaamento"/>
        <w:rPr>
          <w:highlight w:val="white"/>
        </w:rPr>
      </w:pPr>
      <w:r>
        <w:rPr>
          <w:highlight w:val="white"/>
        </w:rPr>
        <w:t xml:space="preserve">Ao desprover as apelações interpostas, Vossa Excelência manteve </w:t>
      </w:r>
      <w:r w:rsidR="00527FB8">
        <w:rPr>
          <w:highlight w:val="white"/>
        </w:rPr>
        <w:t xml:space="preserve">os honorários sucumbenciais em face da parte executada, majorando o </w:t>
      </w:r>
      <w:r w:rsidR="00527FB8">
        <w:rPr>
          <w:i/>
          <w:iCs/>
          <w:highlight w:val="white"/>
        </w:rPr>
        <w:t xml:space="preserve">quantum </w:t>
      </w:r>
      <w:r w:rsidR="00527FB8">
        <w:rPr>
          <w:highlight w:val="white"/>
        </w:rPr>
        <w:t xml:space="preserve">para 11% do </w:t>
      </w:r>
      <w:r w:rsidR="00F32FFF">
        <w:rPr>
          <w:highlight w:val="white"/>
        </w:rPr>
        <w:t>valor</w:t>
      </w:r>
      <w:r w:rsidR="00527FB8">
        <w:rPr>
          <w:highlight w:val="white"/>
        </w:rPr>
        <w:t xml:space="preserve"> da execução </w:t>
      </w:r>
      <w:r w:rsidR="00257EF8">
        <w:rPr>
          <w:highlight w:val="white"/>
        </w:rPr>
        <w:t>em favor d</w:t>
      </w:r>
      <w:r w:rsidR="00527FB8">
        <w:rPr>
          <w:highlight w:val="white"/>
        </w:rPr>
        <w:t>os patronos do exequente.</w:t>
      </w:r>
    </w:p>
    <w:p w14:paraId="3D5A3599" w14:textId="35566D31" w:rsidR="00D55B39" w:rsidRDefault="00527FB8" w:rsidP="00A92E2F">
      <w:pPr>
        <w:pStyle w:val="SemEspaamento"/>
        <w:rPr>
          <w:highlight w:val="white"/>
        </w:rPr>
      </w:pPr>
      <w:r>
        <w:rPr>
          <w:highlight w:val="white"/>
        </w:rPr>
        <w:t xml:space="preserve">Ocorre, no entanto, que esse aresto deixou de considerar </w:t>
      </w:r>
      <w:r w:rsidR="00186D23" w:rsidRPr="00257EF8">
        <w:rPr>
          <w:sz w:val="20"/>
          <w:szCs w:val="18"/>
          <w:highlight w:val="white"/>
        </w:rPr>
        <w:t>(</w:t>
      </w:r>
      <w:r w:rsidR="00186D23" w:rsidRPr="00257EF8">
        <w:rPr>
          <w:b/>
          <w:bCs/>
          <w:sz w:val="20"/>
          <w:szCs w:val="18"/>
          <w:highlight w:val="white"/>
        </w:rPr>
        <w:t>omissão</w:t>
      </w:r>
      <w:r w:rsidR="00186D23" w:rsidRPr="00257EF8">
        <w:rPr>
          <w:sz w:val="20"/>
          <w:szCs w:val="18"/>
          <w:highlight w:val="white"/>
        </w:rPr>
        <w:t>)</w:t>
      </w:r>
      <w:r>
        <w:rPr>
          <w:highlight w:val="white"/>
        </w:rPr>
        <w:t xml:space="preserve"> </w:t>
      </w:r>
      <w:r w:rsidR="00A92E2F">
        <w:rPr>
          <w:highlight w:val="white"/>
        </w:rPr>
        <w:t>o fato de que o Tema Repetitivo n. 1.229/STJ impede a fixação de honorários de sucumbência no presente caso, sobretudo porque se está diante de</w:t>
      </w:r>
      <w:r w:rsidR="003D4861">
        <w:rPr>
          <w:highlight w:val="white"/>
        </w:rPr>
        <w:t xml:space="preserve"> reconhecimento de prescrição </w:t>
      </w:r>
      <w:r w:rsidR="00D23BE0">
        <w:rPr>
          <w:highlight w:val="white"/>
        </w:rPr>
        <w:t xml:space="preserve">intercorrente </w:t>
      </w:r>
      <w:r w:rsidR="003D4861">
        <w:rPr>
          <w:highlight w:val="white"/>
        </w:rPr>
        <w:t>pelo acolhimento de exceção de pré</w:t>
      </w:r>
      <w:r w:rsidR="00D23BE0">
        <w:rPr>
          <w:highlight w:val="white"/>
        </w:rPr>
        <w:t>-executividade, com a consequente extinção da execução fiscal.</w:t>
      </w:r>
    </w:p>
    <w:p w14:paraId="170DE124" w14:textId="0FADBB74" w:rsidR="005F1026" w:rsidRDefault="00D15618" w:rsidP="002018D9">
      <w:pPr>
        <w:pStyle w:val="SemEspaamento"/>
        <w:rPr>
          <w:highlight w:val="white"/>
        </w:rPr>
      </w:pPr>
      <w:r>
        <w:rPr>
          <w:highlight w:val="white"/>
        </w:rPr>
        <w:t xml:space="preserve">Aliás, </w:t>
      </w:r>
      <w:r w:rsidR="005F1026">
        <w:rPr>
          <w:highlight w:val="white"/>
        </w:rPr>
        <w:t xml:space="preserve">Excelência, a </w:t>
      </w:r>
      <w:r w:rsidR="00C03511">
        <w:rPr>
          <w:highlight w:val="white"/>
        </w:rPr>
        <w:t xml:space="preserve">própria fundamentação do aresto embargado, alicerçado no Tema Repetitivo n. 1.229/STJ, </w:t>
      </w:r>
      <w:r>
        <w:rPr>
          <w:highlight w:val="white"/>
        </w:rPr>
        <w:t xml:space="preserve">registrou </w:t>
      </w:r>
      <w:r w:rsidR="00DA09B3">
        <w:rPr>
          <w:highlight w:val="white"/>
        </w:rPr>
        <w:t>“</w:t>
      </w:r>
      <w:r w:rsidR="007E631C" w:rsidRPr="00D15618">
        <w:rPr>
          <w:b/>
          <w:bCs/>
          <w:i/>
          <w:iCs/>
          <w:highlight w:val="white"/>
          <w:u w:val="single"/>
        </w:rPr>
        <w:t>NÃO</w:t>
      </w:r>
      <w:r w:rsidR="007E631C" w:rsidRPr="001C586C">
        <w:rPr>
          <w:b/>
          <w:bCs/>
          <w:i/>
          <w:iCs/>
          <w:highlight w:val="white"/>
        </w:rPr>
        <w:t xml:space="preserve"> </w:t>
      </w:r>
      <w:r w:rsidR="00DA09B3" w:rsidRPr="00D15618">
        <w:rPr>
          <w:b/>
          <w:bCs/>
          <w:i/>
          <w:iCs/>
          <w:highlight w:val="white"/>
          <w:u w:val="single"/>
        </w:rPr>
        <w:t>ser</w:t>
      </w:r>
      <w:r w:rsidR="00DA09B3" w:rsidRPr="001C586C">
        <w:rPr>
          <w:b/>
          <w:bCs/>
          <w:i/>
          <w:iCs/>
          <w:highlight w:val="white"/>
        </w:rPr>
        <w:t xml:space="preserve"> </w:t>
      </w:r>
      <w:r w:rsidR="00DA09B3" w:rsidRPr="00D15618">
        <w:rPr>
          <w:b/>
          <w:bCs/>
          <w:i/>
          <w:iCs/>
          <w:highlight w:val="white"/>
          <w:u w:val="single"/>
        </w:rPr>
        <w:t>cabível</w:t>
      </w:r>
      <w:r w:rsidR="00DA09B3" w:rsidRPr="00D15618">
        <w:rPr>
          <w:b/>
          <w:bCs/>
          <w:i/>
          <w:iCs/>
          <w:highlight w:val="white"/>
        </w:rPr>
        <w:t> a</w:t>
      </w:r>
      <w:r w:rsidR="006E2981">
        <w:rPr>
          <w:b/>
          <w:bCs/>
          <w:i/>
          <w:iCs/>
          <w:highlight w:val="white"/>
        </w:rPr>
        <w:t xml:space="preserve"> </w:t>
      </w:r>
      <w:r w:rsidR="00DA09B3" w:rsidRPr="00D15618">
        <w:rPr>
          <w:b/>
          <w:bCs/>
          <w:i/>
          <w:iCs/>
          <w:highlight w:val="white"/>
        </w:rPr>
        <w:t>fixação de honorários advocatícios</w:t>
      </w:r>
      <w:r w:rsidR="00DA09B3" w:rsidRPr="00DA09B3">
        <w:rPr>
          <w:i/>
          <w:iCs/>
          <w:highlight w:val="white"/>
        </w:rPr>
        <w:t> </w:t>
      </w:r>
      <w:r w:rsidR="00DA09B3" w:rsidRPr="006E2981">
        <w:rPr>
          <w:b/>
          <w:bCs/>
          <w:i/>
          <w:iCs/>
          <w:highlight w:val="white"/>
        </w:rPr>
        <w:t>quando a exceção de pré-executividade é acolhida para extinguir a execução fiscal em razão do reconhecimento da prescrição intercorrente</w:t>
      </w:r>
      <w:r w:rsidR="00DA09B3" w:rsidRPr="00DA09B3">
        <w:rPr>
          <w:i/>
          <w:iCs/>
          <w:highlight w:val="white"/>
        </w:rPr>
        <w:t>, prevista no art. 40 da Lei n. 6.830/1980</w:t>
      </w:r>
      <w:r w:rsidR="00DA09B3">
        <w:rPr>
          <w:highlight w:val="white"/>
        </w:rPr>
        <w:t xml:space="preserve">” </w:t>
      </w:r>
      <w:r w:rsidR="00DA09B3" w:rsidRPr="00DA09B3">
        <w:rPr>
          <w:sz w:val="20"/>
          <w:szCs w:val="18"/>
          <w:highlight w:val="white"/>
        </w:rPr>
        <w:t>(evento 7)</w:t>
      </w:r>
      <w:r w:rsidR="00DA09B3">
        <w:rPr>
          <w:highlight w:val="white"/>
        </w:rPr>
        <w:t>.</w:t>
      </w:r>
    </w:p>
    <w:p w14:paraId="19C895EA" w14:textId="575ED4D0" w:rsidR="00251C8E" w:rsidRDefault="00251C8E" w:rsidP="002018D9">
      <w:pPr>
        <w:pStyle w:val="SemEspaamento"/>
        <w:rPr>
          <w:highlight w:val="white"/>
        </w:rPr>
      </w:pPr>
      <w:r>
        <w:rPr>
          <w:highlight w:val="white"/>
        </w:rPr>
        <w:lastRenderedPageBreak/>
        <w:t xml:space="preserve">Isso, em verdade, </w:t>
      </w:r>
      <w:r w:rsidR="002C09F9">
        <w:rPr>
          <w:highlight w:val="white"/>
        </w:rPr>
        <w:t xml:space="preserve">também </w:t>
      </w:r>
      <w:r>
        <w:rPr>
          <w:highlight w:val="white"/>
        </w:rPr>
        <w:t xml:space="preserve">caracteriza </w:t>
      </w:r>
      <w:r w:rsidRPr="00F32FFF">
        <w:rPr>
          <w:b/>
          <w:bCs/>
          <w:highlight w:val="white"/>
        </w:rPr>
        <w:t>contradição interna</w:t>
      </w:r>
      <w:r>
        <w:rPr>
          <w:highlight w:val="white"/>
        </w:rPr>
        <w:t xml:space="preserve"> do próprio aresto, que exige o devido esclarecimento, sobretudo porque </w:t>
      </w:r>
      <w:r w:rsidR="00F32FFF">
        <w:rPr>
          <w:highlight w:val="white"/>
        </w:rPr>
        <w:t xml:space="preserve">o </w:t>
      </w:r>
      <w:r w:rsidR="00F32FFF">
        <w:rPr>
          <w:i/>
          <w:iCs/>
          <w:highlight w:val="white"/>
        </w:rPr>
        <w:t xml:space="preserve">decisum </w:t>
      </w:r>
      <w:r w:rsidR="00094E36">
        <w:rPr>
          <w:highlight w:val="white"/>
        </w:rPr>
        <w:t>firma entendimento</w:t>
      </w:r>
      <w:r w:rsidR="001E3186">
        <w:rPr>
          <w:highlight w:val="white"/>
        </w:rPr>
        <w:t xml:space="preserve"> de que </w:t>
      </w:r>
      <w:r w:rsidR="001E3186" w:rsidRPr="003A7393">
        <w:rPr>
          <w:highlight w:val="white"/>
          <w:u w:val="single"/>
        </w:rPr>
        <w:t>não</w:t>
      </w:r>
      <w:r w:rsidR="001E3186">
        <w:rPr>
          <w:highlight w:val="white"/>
        </w:rPr>
        <w:t xml:space="preserve"> </w:t>
      </w:r>
      <w:r w:rsidR="001E3186" w:rsidRPr="003A7393">
        <w:rPr>
          <w:highlight w:val="white"/>
          <w:u w:val="single"/>
        </w:rPr>
        <w:t>é</w:t>
      </w:r>
      <w:r w:rsidR="001E3186">
        <w:rPr>
          <w:highlight w:val="white"/>
        </w:rPr>
        <w:t xml:space="preserve"> </w:t>
      </w:r>
      <w:r w:rsidR="001E3186" w:rsidRPr="003A7393">
        <w:rPr>
          <w:highlight w:val="white"/>
          <w:u w:val="single"/>
        </w:rPr>
        <w:t>cabível</w:t>
      </w:r>
      <w:r w:rsidR="001E3186">
        <w:rPr>
          <w:highlight w:val="white"/>
        </w:rPr>
        <w:t xml:space="preserve"> </w:t>
      </w:r>
      <w:r w:rsidR="001E3186" w:rsidRPr="003A7393">
        <w:rPr>
          <w:highlight w:val="white"/>
          <w:u w:val="single"/>
        </w:rPr>
        <w:t>honorários</w:t>
      </w:r>
      <w:r w:rsidR="001E3186">
        <w:rPr>
          <w:highlight w:val="white"/>
        </w:rPr>
        <w:t xml:space="preserve"> </w:t>
      </w:r>
      <w:r w:rsidR="001E3186" w:rsidRPr="003A7393">
        <w:rPr>
          <w:highlight w:val="white"/>
          <w:u w:val="single"/>
        </w:rPr>
        <w:t>de</w:t>
      </w:r>
      <w:r w:rsidR="001E3186">
        <w:rPr>
          <w:highlight w:val="white"/>
        </w:rPr>
        <w:t xml:space="preserve"> </w:t>
      </w:r>
      <w:r w:rsidR="001E3186" w:rsidRPr="003A7393">
        <w:rPr>
          <w:highlight w:val="white"/>
          <w:u w:val="single"/>
        </w:rPr>
        <w:t>sucumbência</w:t>
      </w:r>
      <w:r w:rsidR="001E3186">
        <w:rPr>
          <w:highlight w:val="white"/>
        </w:rPr>
        <w:t xml:space="preserve"> em caso de reconhecimento de prescrição intercorrente</w:t>
      </w:r>
      <w:r w:rsidR="00F32FFF">
        <w:rPr>
          <w:highlight w:val="white"/>
        </w:rPr>
        <w:t>,</w:t>
      </w:r>
      <w:r w:rsidR="001E3186">
        <w:rPr>
          <w:highlight w:val="white"/>
        </w:rPr>
        <w:t xml:space="preserve"> por exceção de pré-executividade</w:t>
      </w:r>
      <w:r w:rsidR="00F32FFF">
        <w:rPr>
          <w:highlight w:val="white"/>
        </w:rPr>
        <w:t>,</w:t>
      </w:r>
      <w:r w:rsidR="001E3186">
        <w:rPr>
          <w:highlight w:val="white"/>
        </w:rPr>
        <w:t xml:space="preserve"> em execução fiscal, mas, </w:t>
      </w:r>
      <w:r w:rsidR="001E3186" w:rsidRPr="003A7393">
        <w:rPr>
          <w:highlight w:val="white"/>
          <w:u w:val="single"/>
        </w:rPr>
        <w:t>em</w:t>
      </w:r>
      <w:r w:rsidR="001E3186">
        <w:rPr>
          <w:highlight w:val="white"/>
        </w:rPr>
        <w:t xml:space="preserve"> </w:t>
      </w:r>
      <w:r w:rsidR="001E3186" w:rsidRPr="003A7393">
        <w:rPr>
          <w:highlight w:val="white"/>
          <w:u w:val="single"/>
        </w:rPr>
        <w:t>contrassenso</w:t>
      </w:r>
      <w:r w:rsidR="001E3186">
        <w:rPr>
          <w:highlight w:val="white"/>
        </w:rPr>
        <w:t xml:space="preserve">, </w:t>
      </w:r>
      <w:r w:rsidR="00094E36" w:rsidRPr="003A7393">
        <w:rPr>
          <w:highlight w:val="white"/>
          <w:u w:val="single"/>
        </w:rPr>
        <w:t>impõe</w:t>
      </w:r>
      <w:r w:rsidR="00094E36">
        <w:rPr>
          <w:highlight w:val="white"/>
        </w:rPr>
        <w:t xml:space="preserve"> </w:t>
      </w:r>
      <w:r w:rsidR="00094E36" w:rsidRPr="003A7393">
        <w:rPr>
          <w:highlight w:val="white"/>
          <w:u w:val="single"/>
        </w:rPr>
        <w:t>condenação</w:t>
      </w:r>
      <w:r w:rsidR="00094E36">
        <w:rPr>
          <w:highlight w:val="white"/>
        </w:rPr>
        <w:t xml:space="preserve"> </w:t>
      </w:r>
      <w:r w:rsidR="00094E36" w:rsidRPr="003A7393">
        <w:rPr>
          <w:highlight w:val="white"/>
          <w:u w:val="single"/>
        </w:rPr>
        <w:t>à</w:t>
      </w:r>
      <w:r w:rsidR="00094E36">
        <w:rPr>
          <w:highlight w:val="white"/>
        </w:rPr>
        <w:t xml:space="preserve"> </w:t>
      </w:r>
      <w:r w:rsidR="00094E36" w:rsidRPr="003A7393">
        <w:rPr>
          <w:highlight w:val="white"/>
          <w:u w:val="single"/>
        </w:rPr>
        <w:t>verba</w:t>
      </w:r>
      <w:r w:rsidR="00094E36">
        <w:rPr>
          <w:highlight w:val="white"/>
        </w:rPr>
        <w:t xml:space="preserve"> </w:t>
      </w:r>
      <w:r w:rsidR="00094E36" w:rsidRPr="003A7393">
        <w:rPr>
          <w:highlight w:val="white"/>
          <w:u w:val="single"/>
        </w:rPr>
        <w:t>sucumbencial</w:t>
      </w:r>
      <w:r w:rsidR="00094E36">
        <w:rPr>
          <w:highlight w:val="white"/>
        </w:rPr>
        <w:t xml:space="preserve"> aos executados</w:t>
      </w:r>
      <w:r w:rsidR="000D4CEB">
        <w:rPr>
          <w:highlight w:val="white"/>
        </w:rPr>
        <w:t>, que</w:t>
      </w:r>
      <w:r w:rsidR="00684A66">
        <w:rPr>
          <w:highlight w:val="white"/>
        </w:rPr>
        <w:t xml:space="preserve"> </w:t>
      </w:r>
      <w:r w:rsidR="000D4CEB">
        <w:rPr>
          <w:highlight w:val="white"/>
        </w:rPr>
        <w:t>sagraram-se vencedores da demanda</w:t>
      </w:r>
      <w:r w:rsidR="003C1EA0">
        <w:rPr>
          <w:highlight w:val="white"/>
        </w:rPr>
        <w:t xml:space="preserve"> por conta da desídia do exequente em dar o devido andamento à execução fiscal</w:t>
      </w:r>
      <w:r w:rsidR="00094E36">
        <w:rPr>
          <w:highlight w:val="white"/>
        </w:rPr>
        <w:t>.</w:t>
      </w:r>
    </w:p>
    <w:p w14:paraId="0D26DB98" w14:textId="176115A3" w:rsidR="00DA09B3" w:rsidRDefault="000D4CEB" w:rsidP="002018D9">
      <w:pPr>
        <w:pStyle w:val="SemEspaamento"/>
        <w:rPr>
          <w:highlight w:val="white"/>
        </w:rPr>
      </w:pPr>
      <w:r>
        <w:rPr>
          <w:highlight w:val="white"/>
        </w:rPr>
        <w:t xml:space="preserve">Portanto, </w:t>
      </w:r>
      <w:r w:rsidR="00F23365">
        <w:rPr>
          <w:highlight w:val="white"/>
        </w:rPr>
        <w:t>o r. acórdão embargado deixou de considerar</w:t>
      </w:r>
      <w:r w:rsidR="00251C8E">
        <w:rPr>
          <w:highlight w:val="white"/>
        </w:rPr>
        <w:t xml:space="preserve"> </w:t>
      </w:r>
      <w:r w:rsidR="00251C8E" w:rsidRPr="00251C8E">
        <w:rPr>
          <w:sz w:val="20"/>
          <w:szCs w:val="18"/>
          <w:highlight w:val="white"/>
        </w:rPr>
        <w:t>(</w:t>
      </w:r>
      <w:r w:rsidR="00251C8E" w:rsidRPr="00251C8E">
        <w:rPr>
          <w:b/>
          <w:bCs/>
          <w:sz w:val="20"/>
          <w:szCs w:val="18"/>
          <w:highlight w:val="white"/>
        </w:rPr>
        <w:t>omissão</w:t>
      </w:r>
      <w:r w:rsidR="00251C8E" w:rsidRPr="00251C8E">
        <w:rPr>
          <w:sz w:val="20"/>
          <w:szCs w:val="18"/>
          <w:highlight w:val="white"/>
        </w:rPr>
        <w:t>)</w:t>
      </w:r>
      <w:r w:rsidR="00F23365">
        <w:rPr>
          <w:highlight w:val="white"/>
        </w:rPr>
        <w:t xml:space="preserve"> </w:t>
      </w:r>
      <w:r w:rsidR="00BE3C6C">
        <w:rPr>
          <w:highlight w:val="white"/>
        </w:rPr>
        <w:t xml:space="preserve">todas </w:t>
      </w:r>
      <w:r w:rsidR="00F23365">
        <w:rPr>
          <w:highlight w:val="white"/>
        </w:rPr>
        <w:t>essas</w:t>
      </w:r>
      <w:r w:rsidR="007542FC">
        <w:rPr>
          <w:highlight w:val="white"/>
        </w:rPr>
        <w:t xml:space="preserve"> premissas firmadas pela jurisprudência</w:t>
      </w:r>
      <w:r w:rsidR="00BE3C6C">
        <w:rPr>
          <w:highlight w:val="white"/>
        </w:rPr>
        <w:t>, mencionadas inclusive no acord</w:t>
      </w:r>
      <w:r>
        <w:rPr>
          <w:highlight w:val="white"/>
        </w:rPr>
        <w:t>ã</w:t>
      </w:r>
      <w:r w:rsidR="00BE3C6C">
        <w:rPr>
          <w:highlight w:val="white"/>
        </w:rPr>
        <w:t>o</w:t>
      </w:r>
      <w:r w:rsidR="007542FC">
        <w:rPr>
          <w:highlight w:val="white"/>
        </w:rPr>
        <w:t>, que</w:t>
      </w:r>
      <w:r w:rsidR="00BE3C6C" w:rsidRPr="00BE3C6C">
        <w:rPr>
          <w:highlight w:val="white"/>
        </w:rPr>
        <w:t xml:space="preserve"> </w:t>
      </w:r>
      <w:r w:rsidR="00BE3C6C">
        <w:rPr>
          <w:highlight w:val="white"/>
        </w:rPr>
        <w:t>conduzem ao afastamento das verbas sucumbenciais fixadas contra</w:t>
      </w:r>
      <w:r w:rsidR="00CF62DF">
        <w:rPr>
          <w:highlight w:val="white"/>
        </w:rPr>
        <w:t xml:space="preserve"> a embargante</w:t>
      </w:r>
      <w:r w:rsidR="00A94559">
        <w:rPr>
          <w:highlight w:val="white"/>
        </w:rPr>
        <w:t>,</w:t>
      </w:r>
      <w:r w:rsidR="00A94559" w:rsidRPr="00A94559">
        <w:rPr>
          <w:highlight w:val="white"/>
        </w:rPr>
        <w:t xml:space="preserve"> </w:t>
      </w:r>
      <w:r w:rsidR="00A94559">
        <w:rPr>
          <w:highlight w:val="white"/>
        </w:rPr>
        <w:t>além de impossibilitar a fixação de honorários sucumbenciais em face do exequente</w:t>
      </w:r>
      <w:r w:rsidR="007542FC">
        <w:rPr>
          <w:highlight w:val="white"/>
        </w:rPr>
        <w:t>.</w:t>
      </w:r>
    </w:p>
    <w:p w14:paraId="215F26F2" w14:textId="644895D8" w:rsidR="0039507A" w:rsidRDefault="0039507A" w:rsidP="002018D9">
      <w:pPr>
        <w:pStyle w:val="SemEspaamento"/>
        <w:rPr>
          <w:highlight w:val="white"/>
        </w:rPr>
      </w:pPr>
      <w:r>
        <w:rPr>
          <w:highlight w:val="white"/>
        </w:rPr>
        <w:t xml:space="preserve">Cumpre registrar, nesse sentido, que essa Colenda 2ª Câmara de Direito Civil também possui </w:t>
      </w:r>
      <w:r w:rsidR="00A2170B">
        <w:rPr>
          <w:highlight w:val="white"/>
        </w:rPr>
        <w:t xml:space="preserve">posicionamento no sentido </w:t>
      </w:r>
      <w:r>
        <w:rPr>
          <w:highlight w:val="white"/>
        </w:rPr>
        <w:t>de que não é possível a fixação de honorários sucumbenciais em caso similar ao dos autos, como se extrai</w:t>
      </w:r>
      <w:r w:rsidR="00FE38C7">
        <w:rPr>
          <w:highlight w:val="white"/>
        </w:rPr>
        <w:t xml:space="preserve"> </w:t>
      </w:r>
      <w:r>
        <w:rPr>
          <w:highlight w:val="white"/>
        </w:rPr>
        <w:t>da decisão monocrática</w:t>
      </w:r>
      <w:r w:rsidR="004A48C1">
        <w:rPr>
          <w:highlight w:val="white"/>
        </w:rPr>
        <w:t xml:space="preserve"> na apelação cível n. </w:t>
      </w:r>
      <w:r w:rsidR="008048A4" w:rsidRPr="008048A4">
        <w:rPr>
          <w:highlight w:val="white"/>
        </w:rPr>
        <w:t>0001723-10.2024.8.21.7000</w:t>
      </w:r>
      <w:r w:rsidR="004A48C1">
        <w:rPr>
          <w:highlight w:val="white"/>
        </w:rPr>
        <w:t xml:space="preserve">, </w:t>
      </w:r>
      <w:r w:rsidR="00072ED8">
        <w:rPr>
          <w:highlight w:val="white"/>
        </w:rPr>
        <w:t>julgado em 19.12.2024</w:t>
      </w:r>
      <w:r w:rsidR="00A15613">
        <w:rPr>
          <w:highlight w:val="white"/>
        </w:rPr>
        <w:t>,</w:t>
      </w:r>
      <w:r w:rsidR="00072ED8">
        <w:rPr>
          <w:highlight w:val="white"/>
        </w:rPr>
        <w:t xml:space="preserve"> </w:t>
      </w:r>
      <w:r w:rsidR="008048A4">
        <w:rPr>
          <w:highlight w:val="white"/>
        </w:rPr>
        <w:t xml:space="preserve">na qual a </w:t>
      </w:r>
      <w:r>
        <w:rPr>
          <w:highlight w:val="white"/>
        </w:rPr>
        <w:t xml:space="preserve">eminente Desembargadora </w:t>
      </w:r>
      <w:r w:rsidR="004A48C1" w:rsidRPr="004A48C1">
        <w:rPr>
          <w:highlight w:val="white"/>
        </w:rPr>
        <w:t xml:space="preserve">Laura Louzada </w:t>
      </w:r>
      <w:proofErr w:type="spellStart"/>
      <w:r w:rsidR="004A48C1" w:rsidRPr="004A48C1">
        <w:rPr>
          <w:highlight w:val="white"/>
        </w:rPr>
        <w:t>Jaccottet</w:t>
      </w:r>
      <w:proofErr w:type="spellEnd"/>
      <w:r w:rsidR="004A48C1">
        <w:rPr>
          <w:highlight w:val="white"/>
        </w:rPr>
        <w:t xml:space="preserve"> </w:t>
      </w:r>
      <w:r>
        <w:rPr>
          <w:highlight w:val="white"/>
        </w:rPr>
        <w:t xml:space="preserve">proveu parcialmente </w:t>
      </w:r>
      <w:r w:rsidR="008048A4">
        <w:rPr>
          <w:highlight w:val="white"/>
        </w:rPr>
        <w:t xml:space="preserve">o recurso </w:t>
      </w:r>
      <w:r w:rsidR="00A2170B">
        <w:rPr>
          <w:highlight w:val="white"/>
        </w:rPr>
        <w:t xml:space="preserve">para reconhecer </w:t>
      </w:r>
      <w:r w:rsidR="008048A4">
        <w:rPr>
          <w:highlight w:val="white"/>
        </w:rPr>
        <w:t>a prescrição intercorrente</w:t>
      </w:r>
      <w:r w:rsidR="00A2170B">
        <w:rPr>
          <w:highlight w:val="white"/>
        </w:rPr>
        <w:t xml:space="preserve"> em execução fiscal</w:t>
      </w:r>
      <w:r w:rsidR="008048A4">
        <w:rPr>
          <w:highlight w:val="white"/>
        </w:rPr>
        <w:t xml:space="preserve">, </w:t>
      </w:r>
      <w:r w:rsidR="00072ED8">
        <w:rPr>
          <w:highlight w:val="white"/>
        </w:rPr>
        <w:t xml:space="preserve">deixando </w:t>
      </w:r>
      <w:r w:rsidR="008048A4">
        <w:rPr>
          <w:highlight w:val="white"/>
        </w:rPr>
        <w:t>de fixar verba sucumbencial</w:t>
      </w:r>
      <w:r w:rsidR="00A2170B">
        <w:rPr>
          <w:highlight w:val="white"/>
        </w:rPr>
        <w:t xml:space="preserve"> para as partes</w:t>
      </w:r>
      <w:r w:rsidR="008048A4">
        <w:rPr>
          <w:highlight w:val="white"/>
        </w:rPr>
        <w:t xml:space="preserve">. </w:t>
      </w:r>
    </w:p>
    <w:p w14:paraId="69D5B2C6" w14:textId="3C2031BF" w:rsidR="00592480" w:rsidRDefault="00973B31" w:rsidP="002018D9">
      <w:pPr>
        <w:pStyle w:val="SemEspaamento"/>
        <w:rPr>
          <w:highlight w:val="white"/>
        </w:rPr>
      </w:pPr>
      <w:r>
        <w:rPr>
          <w:highlight w:val="white"/>
        </w:rPr>
        <w:t xml:space="preserve">No mais, Excelência, o v. aresto embargado também </w:t>
      </w:r>
      <w:r w:rsidRPr="0012309B">
        <w:rPr>
          <w:b/>
          <w:bCs/>
          <w:highlight w:val="white"/>
        </w:rPr>
        <w:t xml:space="preserve">não considerou </w:t>
      </w:r>
      <w:r w:rsidR="00251C8E" w:rsidRPr="00251C8E">
        <w:rPr>
          <w:sz w:val="20"/>
          <w:szCs w:val="18"/>
          <w:highlight w:val="white"/>
        </w:rPr>
        <w:t>(</w:t>
      </w:r>
      <w:r w:rsidR="00251C8E" w:rsidRPr="00251C8E">
        <w:rPr>
          <w:b/>
          <w:bCs/>
          <w:sz w:val="20"/>
          <w:szCs w:val="18"/>
          <w:highlight w:val="white"/>
        </w:rPr>
        <w:t>omissão</w:t>
      </w:r>
      <w:r w:rsidR="00251C8E" w:rsidRPr="00251C8E">
        <w:rPr>
          <w:sz w:val="20"/>
          <w:szCs w:val="18"/>
          <w:highlight w:val="white"/>
        </w:rPr>
        <w:t>)</w:t>
      </w:r>
      <w:r w:rsidR="00251C8E">
        <w:rPr>
          <w:highlight w:val="white"/>
        </w:rPr>
        <w:t xml:space="preserve"> </w:t>
      </w:r>
      <w:r>
        <w:rPr>
          <w:highlight w:val="white"/>
        </w:rPr>
        <w:t xml:space="preserve">o fato de que </w:t>
      </w:r>
      <w:r w:rsidR="002018D9" w:rsidRPr="00865DC1">
        <w:rPr>
          <w:highlight w:val="white"/>
        </w:rPr>
        <w:t xml:space="preserve">a execução fiscal originária foi proposta </w:t>
      </w:r>
      <w:r w:rsidR="002018D9">
        <w:rPr>
          <w:highlight w:val="white"/>
        </w:rPr>
        <w:t>em razão de débito</w:t>
      </w:r>
      <w:r w:rsidR="002018D9" w:rsidRPr="00865DC1">
        <w:rPr>
          <w:highlight w:val="white"/>
        </w:rPr>
        <w:t xml:space="preserve"> </w:t>
      </w:r>
      <w:r w:rsidR="002018D9">
        <w:rPr>
          <w:highlight w:val="white"/>
        </w:rPr>
        <w:t>d</w:t>
      </w:r>
      <w:r w:rsidR="002018D9" w:rsidRPr="00865DC1">
        <w:rPr>
          <w:highlight w:val="white"/>
        </w:rPr>
        <w:t xml:space="preserve">a </w:t>
      </w:r>
      <w:r w:rsidR="002018D9" w:rsidRPr="00592480">
        <w:rPr>
          <w:highlight w:val="white"/>
          <w:u w:val="single"/>
        </w:rPr>
        <w:t>empresa</w:t>
      </w:r>
      <w:r w:rsidR="002018D9" w:rsidRPr="00865DC1">
        <w:rPr>
          <w:highlight w:val="white"/>
        </w:rPr>
        <w:t xml:space="preserve"> </w:t>
      </w:r>
      <w:r w:rsidR="002018D9" w:rsidRPr="00592480">
        <w:rPr>
          <w:highlight w:val="white"/>
          <w:u w:val="single"/>
        </w:rPr>
        <w:t>LORINGO</w:t>
      </w:r>
      <w:r w:rsidR="002018D9" w:rsidRPr="00865DC1">
        <w:rPr>
          <w:highlight w:val="white"/>
        </w:rPr>
        <w:t xml:space="preserve"> </w:t>
      </w:r>
      <w:r w:rsidR="002018D9" w:rsidRPr="00592480">
        <w:rPr>
          <w:highlight w:val="white"/>
          <w:u w:val="single"/>
        </w:rPr>
        <w:t>COMÉRCIO</w:t>
      </w:r>
      <w:r w:rsidR="002018D9" w:rsidRPr="00865DC1">
        <w:rPr>
          <w:highlight w:val="white"/>
        </w:rPr>
        <w:t xml:space="preserve"> </w:t>
      </w:r>
      <w:r w:rsidR="002018D9" w:rsidRPr="00592480">
        <w:rPr>
          <w:highlight w:val="white"/>
          <w:u w:val="single"/>
        </w:rPr>
        <w:t>IMPORTAÇÃO</w:t>
      </w:r>
      <w:r w:rsidR="002018D9" w:rsidRPr="00865DC1">
        <w:rPr>
          <w:highlight w:val="white"/>
        </w:rPr>
        <w:t xml:space="preserve"> </w:t>
      </w:r>
      <w:r w:rsidR="002018D9" w:rsidRPr="00592480">
        <w:rPr>
          <w:highlight w:val="white"/>
          <w:u w:val="single"/>
        </w:rPr>
        <w:t>E</w:t>
      </w:r>
      <w:r w:rsidR="002018D9" w:rsidRPr="00865DC1">
        <w:rPr>
          <w:highlight w:val="white"/>
        </w:rPr>
        <w:t xml:space="preserve"> </w:t>
      </w:r>
      <w:r w:rsidR="002018D9" w:rsidRPr="00592480">
        <w:rPr>
          <w:highlight w:val="white"/>
          <w:u w:val="single"/>
        </w:rPr>
        <w:t>EXPORTAÇÃO</w:t>
      </w:r>
      <w:r w:rsidR="002018D9" w:rsidRPr="00865DC1">
        <w:rPr>
          <w:highlight w:val="white"/>
        </w:rPr>
        <w:t xml:space="preserve"> </w:t>
      </w:r>
      <w:r w:rsidR="002018D9" w:rsidRPr="00592480">
        <w:rPr>
          <w:highlight w:val="white"/>
          <w:u w:val="single"/>
        </w:rPr>
        <w:t>LTDA</w:t>
      </w:r>
      <w:r w:rsidR="002018D9" w:rsidRPr="00865DC1">
        <w:rPr>
          <w:highlight w:val="white"/>
        </w:rPr>
        <w:t xml:space="preserve">. e, </w:t>
      </w:r>
      <w:r w:rsidR="002018D9">
        <w:rPr>
          <w:highlight w:val="white"/>
        </w:rPr>
        <w:t xml:space="preserve">somente </w:t>
      </w:r>
      <w:r w:rsidR="002018D9" w:rsidRPr="00865DC1">
        <w:rPr>
          <w:highlight w:val="white"/>
        </w:rPr>
        <w:t>durante o seu curso, foi acolhido o pedido de redirecionamento do feito executivo</w:t>
      </w:r>
      <w:r w:rsidR="002018D9">
        <w:rPr>
          <w:highlight w:val="white"/>
        </w:rPr>
        <w:t>,</w:t>
      </w:r>
      <w:r w:rsidR="002018D9" w:rsidRPr="00865DC1">
        <w:rPr>
          <w:highlight w:val="white"/>
        </w:rPr>
        <w:t xml:space="preserve"> feito pelo exequente/apelado</w:t>
      </w:r>
      <w:r w:rsidR="002018D9">
        <w:rPr>
          <w:highlight w:val="white"/>
        </w:rPr>
        <w:t xml:space="preserve"> </w:t>
      </w:r>
      <w:r w:rsidR="002018D9" w:rsidRPr="0055301A">
        <w:rPr>
          <w:sz w:val="20"/>
          <w:szCs w:val="18"/>
        </w:rPr>
        <w:t>(evento 3, PROCJUDIC4, p. 11)</w:t>
      </w:r>
      <w:r w:rsidR="002018D9" w:rsidRPr="00865DC1">
        <w:rPr>
          <w:highlight w:val="white"/>
        </w:rPr>
        <w:t xml:space="preserve">, ocasião em que a </w:t>
      </w:r>
      <w:r>
        <w:rPr>
          <w:highlight w:val="white"/>
        </w:rPr>
        <w:t xml:space="preserve">embargante </w:t>
      </w:r>
      <w:proofErr w:type="spellStart"/>
      <w:r>
        <w:rPr>
          <w:highlight w:val="white"/>
        </w:rPr>
        <w:t>Mariannin</w:t>
      </w:r>
      <w:r w:rsidR="00F459D9">
        <w:rPr>
          <w:highlight w:val="white"/>
        </w:rPr>
        <w:t>a</w:t>
      </w:r>
      <w:proofErr w:type="spellEnd"/>
      <w:r w:rsidR="00F459D9">
        <w:rPr>
          <w:highlight w:val="white"/>
        </w:rPr>
        <w:t xml:space="preserve"> </w:t>
      </w:r>
      <w:r w:rsidR="002018D9" w:rsidRPr="00865DC1">
        <w:rPr>
          <w:highlight w:val="white"/>
        </w:rPr>
        <w:t xml:space="preserve">foi envolvida </w:t>
      </w:r>
      <w:r w:rsidR="002018D9">
        <w:rPr>
          <w:highlight w:val="white"/>
        </w:rPr>
        <w:t xml:space="preserve">na </w:t>
      </w:r>
      <w:r w:rsidR="002018D9" w:rsidRPr="00865DC1">
        <w:rPr>
          <w:highlight w:val="white"/>
        </w:rPr>
        <w:t xml:space="preserve">demanda. </w:t>
      </w:r>
    </w:p>
    <w:p w14:paraId="4957B92D" w14:textId="17341624" w:rsidR="002018D9" w:rsidRDefault="002018D9" w:rsidP="002018D9">
      <w:pPr>
        <w:pStyle w:val="SemEspaamento"/>
        <w:rPr>
          <w:highlight w:val="white"/>
        </w:rPr>
      </w:pPr>
      <w:r>
        <w:rPr>
          <w:highlight w:val="white"/>
        </w:rPr>
        <w:t xml:space="preserve">Não se trata, portanto, de dívida não paga pela própria </w:t>
      </w:r>
      <w:r w:rsidR="00F459D9">
        <w:rPr>
          <w:highlight w:val="white"/>
        </w:rPr>
        <w:t>embargante</w:t>
      </w:r>
      <w:r w:rsidR="009E4009">
        <w:rPr>
          <w:highlight w:val="white"/>
        </w:rPr>
        <w:t>, que</w:t>
      </w:r>
      <w:r w:rsidR="00671D60">
        <w:rPr>
          <w:highlight w:val="white"/>
        </w:rPr>
        <w:t xml:space="preserve"> </w:t>
      </w:r>
      <w:r w:rsidR="00F459D9">
        <w:rPr>
          <w:highlight w:val="white"/>
        </w:rPr>
        <w:t>não deu causa ao ajuizamento da demanda</w:t>
      </w:r>
      <w:r w:rsidR="009E4009">
        <w:rPr>
          <w:highlight w:val="white"/>
        </w:rPr>
        <w:t xml:space="preserve"> e ess</w:t>
      </w:r>
      <w:r w:rsidR="00815548">
        <w:rPr>
          <w:highlight w:val="white"/>
        </w:rPr>
        <w:t xml:space="preserve">e fato </w:t>
      </w:r>
      <w:r w:rsidR="00F459D9">
        <w:rPr>
          <w:highlight w:val="white"/>
        </w:rPr>
        <w:t>afasta</w:t>
      </w:r>
      <w:r w:rsidR="00B84D31">
        <w:rPr>
          <w:highlight w:val="white"/>
        </w:rPr>
        <w:t xml:space="preserve">, inclusive, a </w:t>
      </w:r>
      <w:r w:rsidR="00671D60">
        <w:rPr>
          <w:highlight w:val="white"/>
        </w:rPr>
        <w:t xml:space="preserve">possibilidade de </w:t>
      </w:r>
      <w:r w:rsidR="00B84D31">
        <w:rPr>
          <w:highlight w:val="white"/>
        </w:rPr>
        <w:t xml:space="preserve">aplicação do princípio da causalidade </w:t>
      </w:r>
      <w:r w:rsidR="00251C8E">
        <w:rPr>
          <w:highlight w:val="white"/>
        </w:rPr>
        <w:t xml:space="preserve">para impor à </w:t>
      </w:r>
      <w:proofErr w:type="spellStart"/>
      <w:r w:rsidR="00251C8E">
        <w:rPr>
          <w:highlight w:val="white"/>
        </w:rPr>
        <w:t>Mariannina</w:t>
      </w:r>
      <w:proofErr w:type="spellEnd"/>
      <w:r w:rsidR="00251C8E">
        <w:rPr>
          <w:highlight w:val="white"/>
        </w:rPr>
        <w:t xml:space="preserve"> o dever de arcar com ônus</w:t>
      </w:r>
      <w:r w:rsidR="00671D60">
        <w:rPr>
          <w:highlight w:val="white"/>
        </w:rPr>
        <w:t xml:space="preserve"> sucumbenciais, como ocorreu no caso</w:t>
      </w:r>
      <w:r>
        <w:rPr>
          <w:highlight w:val="white"/>
        </w:rPr>
        <w:t>.</w:t>
      </w:r>
    </w:p>
    <w:p w14:paraId="792FB894" w14:textId="79738221" w:rsidR="002018D9" w:rsidRDefault="00611FEB" w:rsidP="002018D9">
      <w:pPr>
        <w:pStyle w:val="SemEspaamento"/>
        <w:rPr>
          <w:highlight w:val="white"/>
        </w:rPr>
      </w:pPr>
      <w:r>
        <w:rPr>
          <w:highlight w:val="white"/>
        </w:rPr>
        <w:t>Portanto, uma vez sanados esses vícios, é de ser</w:t>
      </w:r>
      <w:r w:rsidR="0081001A">
        <w:rPr>
          <w:highlight w:val="white"/>
        </w:rPr>
        <w:t>em</w:t>
      </w:r>
      <w:r>
        <w:rPr>
          <w:highlight w:val="white"/>
        </w:rPr>
        <w:t xml:space="preserve"> acolhido</w:t>
      </w:r>
      <w:r w:rsidR="0081001A">
        <w:rPr>
          <w:highlight w:val="white"/>
        </w:rPr>
        <w:t>s os presentes aclaratórios, com a concessão de efeitos infringentes, para afastar a condenação da executada ao pagamento das verbas sucumbenciais</w:t>
      </w:r>
      <w:r w:rsidR="00AA23FA">
        <w:rPr>
          <w:highlight w:val="white"/>
        </w:rPr>
        <w:t>, sobretudo porque o Tema Repetitivo n. 1.229/STJ</w:t>
      </w:r>
      <w:r w:rsidR="009E4009">
        <w:rPr>
          <w:highlight w:val="white"/>
        </w:rPr>
        <w:t>, de observância obrigatória,</w:t>
      </w:r>
      <w:r w:rsidR="00AA23FA">
        <w:rPr>
          <w:highlight w:val="white"/>
        </w:rPr>
        <w:t xml:space="preserve"> é </w:t>
      </w:r>
      <w:r w:rsidR="009E4009">
        <w:rPr>
          <w:highlight w:val="white"/>
        </w:rPr>
        <w:t xml:space="preserve">categórico </w:t>
      </w:r>
      <w:r w:rsidR="00AA23FA">
        <w:rPr>
          <w:highlight w:val="white"/>
        </w:rPr>
        <w:t xml:space="preserve">em não permitir </w:t>
      </w:r>
      <w:r w:rsidR="002018D9">
        <w:rPr>
          <w:highlight w:val="white"/>
        </w:rPr>
        <w:t xml:space="preserve">a </w:t>
      </w:r>
      <w:r w:rsidR="00AA23FA">
        <w:rPr>
          <w:highlight w:val="white"/>
        </w:rPr>
        <w:t>fixação de honorários</w:t>
      </w:r>
      <w:r w:rsidR="002433F2">
        <w:rPr>
          <w:highlight w:val="white"/>
        </w:rPr>
        <w:t xml:space="preserve"> sucumbenciais</w:t>
      </w:r>
      <w:r w:rsidR="00AF36FC">
        <w:rPr>
          <w:highlight w:val="white"/>
        </w:rPr>
        <w:t xml:space="preserve"> no presente caso. </w:t>
      </w:r>
    </w:p>
    <w:p w14:paraId="7EC69A13" w14:textId="3C502066" w:rsidR="00AF36FC" w:rsidRPr="00AF36FC" w:rsidRDefault="00AF36FC" w:rsidP="00AF36FC">
      <w:pPr>
        <w:pStyle w:val="Ttulo"/>
        <w:rPr>
          <w:highlight w:val="white"/>
        </w:rPr>
      </w:pPr>
      <w:r>
        <w:rPr>
          <w:highlight w:val="white"/>
        </w:rPr>
        <w:t>II – REQUERIMENTOS</w:t>
      </w:r>
    </w:p>
    <w:p w14:paraId="15596C55" w14:textId="77777777" w:rsidR="00AF36FC" w:rsidRPr="00B53E51" w:rsidRDefault="00AF36FC" w:rsidP="00AF36FC">
      <w:pPr>
        <w:pStyle w:val="SemEspaamento"/>
        <w:numPr>
          <w:ilvl w:val="0"/>
          <w:numId w:val="0"/>
        </w:numPr>
        <w:rPr>
          <w:sz w:val="20"/>
          <w:szCs w:val="18"/>
          <w:highlight w:val="white"/>
        </w:rPr>
      </w:pPr>
    </w:p>
    <w:p w14:paraId="67435183" w14:textId="2951DAA4" w:rsidR="00131BEB" w:rsidRPr="00C34C89" w:rsidRDefault="00AF36FC" w:rsidP="0099721D">
      <w:pPr>
        <w:pStyle w:val="SemEspaamento"/>
        <w:rPr>
          <w:highlight w:val="white"/>
        </w:rPr>
      </w:pPr>
      <w:r>
        <w:t>Ante o exposto, a embargante requer</w:t>
      </w:r>
      <w:r w:rsidR="001355C8">
        <w:t>, além</w:t>
      </w:r>
      <w:r>
        <w:t xml:space="preserve"> </w:t>
      </w:r>
      <w:r w:rsidR="001355C8">
        <w:t>d</w:t>
      </w:r>
      <w:r>
        <w:t>a intimação da parte embargada para, querendo, se manifestar, o conhecimento e acolhimento destes embargos de declaração</w:t>
      </w:r>
      <w:r w:rsidR="00843A23">
        <w:t>, com a concessão de efeitos infringentes,</w:t>
      </w:r>
      <w:r>
        <w:t xml:space="preserve"> para</w:t>
      </w:r>
      <w:r w:rsidR="009E4009">
        <w:t>, uma vez sanados os vícios apontados,</w:t>
      </w:r>
      <w:r>
        <w:t xml:space="preserve"> afastar a condenação da executada ao pagamento dos honorários de sucumbência</w:t>
      </w:r>
      <w:r w:rsidR="001728F4">
        <w:t>, em observância ao Tema Repetitivo n. 1.229/STJ</w:t>
      </w:r>
      <w:r w:rsidR="009E4009">
        <w:t>.</w:t>
      </w:r>
    </w:p>
    <w:p w14:paraId="1E406B40" w14:textId="77777777" w:rsidR="00C34C89" w:rsidRDefault="00C34C89" w:rsidP="00D170FD">
      <w:pPr>
        <w:pStyle w:val="Ttulo2"/>
        <w:rPr>
          <w:lang w:val="pt"/>
        </w:rPr>
      </w:pPr>
    </w:p>
    <w:p w14:paraId="64F1224D" w14:textId="77777777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1BDC708" w14:textId="1B2C9568" w:rsidR="00D170FD" w:rsidRPr="00136102" w:rsidRDefault="00D170FD" w:rsidP="00D170F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D73A2">
        <w:rPr>
          <w:rFonts w:ascii="Arial" w:eastAsia="Calibri" w:hAnsi="Arial" w:cs="Times New Roman"/>
          <w:noProof/>
          <w:sz w:val="24"/>
          <w:szCs w:val="24"/>
        </w:rPr>
        <w:t>13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893654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46F99B" w14:textId="77777777" w:rsidR="00D170FD" w:rsidRDefault="00D170FD" w:rsidP="00D170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4E26FE6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3DEBAB10" w14:textId="77777777" w:rsidR="00D170FD" w:rsidRPr="006E401A" w:rsidRDefault="00D170FD" w:rsidP="00D170F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6E401A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150E5CDB" w14:textId="77777777" w:rsidR="00D170FD" w:rsidRPr="006E401A" w:rsidRDefault="00D170FD" w:rsidP="00D170FD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009DAF27" w14:textId="77777777" w:rsidR="00C34C89" w:rsidRPr="006E401A" w:rsidRDefault="00C34C89" w:rsidP="00D170FD">
      <w:pPr>
        <w:autoSpaceDE w:val="0"/>
        <w:autoSpaceDN w:val="0"/>
        <w:adjustRightInd w:val="0"/>
        <w:spacing w:after="0" w:line="240" w:lineRule="auto"/>
        <w:rPr>
          <w:highlight w:val="white"/>
          <w:lang w:val="en-US"/>
        </w:rPr>
      </w:pPr>
    </w:p>
    <w:sectPr w:rsidR="00C34C89" w:rsidRPr="006E401A" w:rsidSect="00AF36FC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492F6" w14:textId="77777777" w:rsidR="00D722D9" w:rsidRDefault="00D722D9" w:rsidP="00943258">
      <w:pPr>
        <w:spacing w:after="0" w:line="240" w:lineRule="auto"/>
      </w:pPr>
      <w:r>
        <w:separator/>
      </w:r>
    </w:p>
  </w:endnote>
  <w:endnote w:type="continuationSeparator" w:id="0">
    <w:p w14:paraId="0684C508" w14:textId="77777777" w:rsidR="00D722D9" w:rsidRDefault="00D722D9" w:rsidP="00943258">
      <w:pPr>
        <w:spacing w:after="0" w:line="240" w:lineRule="auto"/>
      </w:pPr>
      <w:r>
        <w:continuationSeparator/>
      </w:r>
    </w:p>
  </w:endnote>
  <w:endnote w:type="continuationNotice" w:id="1">
    <w:p w14:paraId="1BF093D0" w14:textId="77777777" w:rsidR="00D722D9" w:rsidRDefault="00D722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1D86A7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1082176B" wp14:editId="69C92E1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142264882" name="Imagem 214226488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7988E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95B0" w14:textId="77777777" w:rsidR="00D722D9" w:rsidRDefault="00D722D9" w:rsidP="00943258">
      <w:pPr>
        <w:spacing w:after="0" w:line="240" w:lineRule="auto"/>
      </w:pPr>
      <w:r>
        <w:separator/>
      </w:r>
    </w:p>
  </w:footnote>
  <w:footnote w:type="continuationSeparator" w:id="0">
    <w:p w14:paraId="68E64FA4" w14:textId="77777777" w:rsidR="00D722D9" w:rsidRDefault="00D722D9" w:rsidP="00943258">
      <w:pPr>
        <w:spacing w:after="0" w:line="240" w:lineRule="auto"/>
      </w:pPr>
      <w:r>
        <w:continuationSeparator/>
      </w:r>
    </w:p>
  </w:footnote>
  <w:footnote w:type="continuationNotice" w:id="1">
    <w:p w14:paraId="6134BF0D" w14:textId="77777777" w:rsidR="00D722D9" w:rsidRDefault="00D722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5F4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6B88E6E3" wp14:editId="7E0E954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39780618" name="Imagem 203978061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91EFCA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4CFBF6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EDB9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D9"/>
    <w:rsid w:val="00003F31"/>
    <w:rsid w:val="0001458A"/>
    <w:rsid w:val="000169F1"/>
    <w:rsid w:val="0004298B"/>
    <w:rsid w:val="0004384F"/>
    <w:rsid w:val="00072ED8"/>
    <w:rsid w:val="00094E36"/>
    <w:rsid w:val="00097661"/>
    <w:rsid w:val="000D228C"/>
    <w:rsid w:val="000D4CEB"/>
    <w:rsid w:val="000E5B45"/>
    <w:rsid w:val="0012309B"/>
    <w:rsid w:val="00131BEB"/>
    <w:rsid w:val="001355C8"/>
    <w:rsid w:val="001667B0"/>
    <w:rsid w:val="001728F4"/>
    <w:rsid w:val="001761C0"/>
    <w:rsid w:val="00183BE2"/>
    <w:rsid w:val="00186D23"/>
    <w:rsid w:val="001B2B98"/>
    <w:rsid w:val="001B2E75"/>
    <w:rsid w:val="001C102E"/>
    <w:rsid w:val="001C586C"/>
    <w:rsid w:val="001E3186"/>
    <w:rsid w:val="001F1465"/>
    <w:rsid w:val="001F6C72"/>
    <w:rsid w:val="002018D9"/>
    <w:rsid w:val="00201F45"/>
    <w:rsid w:val="00207BE4"/>
    <w:rsid w:val="00214E09"/>
    <w:rsid w:val="00225548"/>
    <w:rsid w:val="002433F2"/>
    <w:rsid w:val="00251C8E"/>
    <w:rsid w:val="00257EF8"/>
    <w:rsid w:val="00262A49"/>
    <w:rsid w:val="0027093F"/>
    <w:rsid w:val="00272BFB"/>
    <w:rsid w:val="00291F6C"/>
    <w:rsid w:val="002C09F9"/>
    <w:rsid w:val="002E1CD5"/>
    <w:rsid w:val="002E7C29"/>
    <w:rsid w:val="003178E8"/>
    <w:rsid w:val="00354430"/>
    <w:rsid w:val="00377A2E"/>
    <w:rsid w:val="003801CD"/>
    <w:rsid w:val="00386091"/>
    <w:rsid w:val="0039507A"/>
    <w:rsid w:val="003A7393"/>
    <w:rsid w:val="003C1EA0"/>
    <w:rsid w:val="003D1DEE"/>
    <w:rsid w:val="003D4861"/>
    <w:rsid w:val="003E0626"/>
    <w:rsid w:val="003E46B9"/>
    <w:rsid w:val="003F04AB"/>
    <w:rsid w:val="0041650F"/>
    <w:rsid w:val="0044172E"/>
    <w:rsid w:val="0049102C"/>
    <w:rsid w:val="004949AD"/>
    <w:rsid w:val="004A48C1"/>
    <w:rsid w:val="004A4F47"/>
    <w:rsid w:val="004F2B78"/>
    <w:rsid w:val="004F384D"/>
    <w:rsid w:val="00501A18"/>
    <w:rsid w:val="00527FB8"/>
    <w:rsid w:val="005321DA"/>
    <w:rsid w:val="00592480"/>
    <w:rsid w:val="005B67EA"/>
    <w:rsid w:val="005C430E"/>
    <w:rsid w:val="005D486F"/>
    <w:rsid w:val="005D73A2"/>
    <w:rsid w:val="005E1123"/>
    <w:rsid w:val="005E58E2"/>
    <w:rsid w:val="005F1026"/>
    <w:rsid w:val="00611FEB"/>
    <w:rsid w:val="0065092F"/>
    <w:rsid w:val="00671D60"/>
    <w:rsid w:val="00673228"/>
    <w:rsid w:val="00684A66"/>
    <w:rsid w:val="00693F8B"/>
    <w:rsid w:val="00696295"/>
    <w:rsid w:val="006C0DFC"/>
    <w:rsid w:val="006D0B24"/>
    <w:rsid w:val="006E2981"/>
    <w:rsid w:val="006E401A"/>
    <w:rsid w:val="006F1358"/>
    <w:rsid w:val="00722DF5"/>
    <w:rsid w:val="007542FC"/>
    <w:rsid w:val="00770921"/>
    <w:rsid w:val="00795616"/>
    <w:rsid w:val="00797900"/>
    <w:rsid w:val="007C36DB"/>
    <w:rsid w:val="007C3E79"/>
    <w:rsid w:val="007E631C"/>
    <w:rsid w:val="008048A4"/>
    <w:rsid w:val="0081001A"/>
    <w:rsid w:val="00810D34"/>
    <w:rsid w:val="00815548"/>
    <w:rsid w:val="00843A23"/>
    <w:rsid w:val="008A0012"/>
    <w:rsid w:val="008D6301"/>
    <w:rsid w:val="008E31FF"/>
    <w:rsid w:val="008E377D"/>
    <w:rsid w:val="008F2218"/>
    <w:rsid w:val="008F53CE"/>
    <w:rsid w:val="008F7B29"/>
    <w:rsid w:val="0090226D"/>
    <w:rsid w:val="00924163"/>
    <w:rsid w:val="00943258"/>
    <w:rsid w:val="00973B31"/>
    <w:rsid w:val="0097507F"/>
    <w:rsid w:val="009D6592"/>
    <w:rsid w:val="009E4009"/>
    <w:rsid w:val="00A00C64"/>
    <w:rsid w:val="00A049FC"/>
    <w:rsid w:val="00A15613"/>
    <w:rsid w:val="00A2170B"/>
    <w:rsid w:val="00A41E89"/>
    <w:rsid w:val="00A459ED"/>
    <w:rsid w:val="00A6605E"/>
    <w:rsid w:val="00A92E2F"/>
    <w:rsid w:val="00A94559"/>
    <w:rsid w:val="00AA23FA"/>
    <w:rsid w:val="00AE07EE"/>
    <w:rsid w:val="00AF36FC"/>
    <w:rsid w:val="00B13C72"/>
    <w:rsid w:val="00B14A81"/>
    <w:rsid w:val="00B46403"/>
    <w:rsid w:val="00B53E51"/>
    <w:rsid w:val="00B6363E"/>
    <w:rsid w:val="00B84D31"/>
    <w:rsid w:val="00BA2544"/>
    <w:rsid w:val="00BD6573"/>
    <w:rsid w:val="00BE3C6C"/>
    <w:rsid w:val="00C03511"/>
    <w:rsid w:val="00C03B4C"/>
    <w:rsid w:val="00C0456B"/>
    <w:rsid w:val="00C108DF"/>
    <w:rsid w:val="00C34C89"/>
    <w:rsid w:val="00CA3A7A"/>
    <w:rsid w:val="00CB5FC5"/>
    <w:rsid w:val="00CC40EB"/>
    <w:rsid w:val="00CE6AA1"/>
    <w:rsid w:val="00CF62DF"/>
    <w:rsid w:val="00D15618"/>
    <w:rsid w:val="00D170FD"/>
    <w:rsid w:val="00D22FF9"/>
    <w:rsid w:val="00D23BE0"/>
    <w:rsid w:val="00D32740"/>
    <w:rsid w:val="00D55B39"/>
    <w:rsid w:val="00D722D9"/>
    <w:rsid w:val="00DA09B3"/>
    <w:rsid w:val="00DE0162"/>
    <w:rsid w:val="00DE0552"/>
    <w:rsid w:val="00DF5478"/>
    <w:rsid w:val="00E05790"/>
    <w:rsid w:val="00E23820"/>
    <w:rsid w:val="00E81662"/>
    <w:rsid w:val="00E90F3C"/>
    <w:rsid w:val="00E968BB"/>
    <w:rsid w:val="00EB4346"/>
    <w:rsid w:val="00ED17BE"/>
    <w:rsid w:val="00ED1DC6"/>
    <w:rsid w:val="00EE029A"/>
    <w:rsid w:val="00EE3903"/>
    <w:rsid w:val="00EE6351"/>
    <w:rsid w:val="00F11B2C"/>
    <w:rsid w:val="00F22B73"/>
    <w:rsid w:val="00F23365"/>
    <w:rsid w:val="00F26578"/>
    <w:rsid w:val="00F32FFF"/>
    <w:rsid w:val="00F4268C"/>
    <w:rsid w:val="00F459D9"/>
    <w:rsid w:val="00F874EB"/>
    <w:rsid w:val="00FB3A3F"/>
    <w:rsid w:val="00FC4B97"/>
    <w:rsid w:val="00FC63CA"/>
    <w:rsid w:val="00FE38C7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275FA"/>
  <w15:chartTrackingRefBased/>
  <w15:docId w15:val="{C0EFB5E4-FCC8-4D0E-A23C-5711C716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45</TotalTime>
  <Pages>3</Pages>
  <Words>709</Words>
  <Characters>4137</Characters>
  <Application>Microsoft Office Word</Application>
  <DocSecurity>0</DocSecurity>
  <Lines>84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26</cp:revision>
  <cp:lastPrinted>2022-07-18T22:35:00Z</cp:lastPrinted>
  <dcterms:created xsi:type="dcterms:W3CDTF">2025-04-08T22:26:00Z</dcterms:created>
  <dcterms:modified xsi:type="dcterms:W3CDTF">2025-11-13T17:37:00Z</dcterms:modified>
</cp:coreProperties>
</file>