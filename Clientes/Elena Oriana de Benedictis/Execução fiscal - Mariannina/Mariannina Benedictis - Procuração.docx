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90A0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8470445" w14:textId="77777777" w:rsidR="000C60AC" w:rsidRDefault="000C60AC" w:rsidP="000C60AC">
      <w:pPr>
        <w:pStyle w:val="Qualificao"/>
        <w:ind w:left="-142"/>
      </w:pPr>
    </w:p>
    <w:p w14:paraId="477BA31C" w14:textId="77777777" w:rsidR="000C60AC" w:rsidRPr="00634A95" w:rsidRDefault="000C60AC" w:rsidP="000C60AC">
      <w:pPr>
        <w:pStyle w:val="Qualificao"/>
        <w:ind w:left="-142"/>
      </w:pPr>
    </w:p>
    <w:p w14:paraId="6D2D388E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7ADF9DC3" w14:textId="77777777" w:rsidR="000C60AC" w:rsidRPr="001F2F4B" w:rsidRDefault="000C60AC" w:rsidP="000C60AC">
      <w:pPr>
        <w:pStyle w:val="Qualificao"/>
        <w:ind w:left="-142"/>
      </w:pPr>
    </w:p>
    <w:p w14:paraId="6FB43D8B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70A9F980" w14:textId="4BF58829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7F6C90">
        <w:rPr>
          <w:sz w:val="24"/>
          <w:szCs w:val="24"/>
        </w:rPr>
        <w:t xml:space="preserve">Pelo presente instrumento particular de procuração, </w:t>
      </w:r>
      <w:r w:rsidR="00661A61" w:rsidRPr="007F6C90">
        <w:rPr>
          <w:b/>
          <w:sz w:val="24"/>
          <w:szCs w:val="24"/>
        </w:rPr>
        <w:t>MARIANNINA CUTILLO DE BENEDICTIS</w:t>
      </w:r>
      <w:r w:rsidRPr="007F6C90">
        <w:rPr>
          <w:sz w:val="24"/>
          <w:szCs w:val="24"/>
        </w:rPr>
        <w:t xml:space="preserve">, </w:t>
      </w:r>
      <w:r w:rsidR="00661A61" w:rsidRPr="007F6C90">
        <w:rPr>
          <w:sz w:val="24"/>
          <w:szCs w:val="24"/>
        </w:rPr>
        <w:t>argentina</w:t>
      </w:r>
      <w:r w:rsidRPr="007F6C90">
        <w:rPr>
          <w:sz w:val="24"/>
          <w:szCs w:val="24"/>
        </w:rPr>
        <w:t xml:space="preserve">, </w:t>
      </w:r>
      <w:r w:rsidR="00661A61" w:rsidRPr="007F6C90">
        <w:rPr>
          <w:sz w:val="24"/>
          <w:szCs w:val="24"/>
        </w:rPr>
        <w:t>do lar</w:t>
      </w:r>
      <w:r w:rsidRPr="007F6C90">
        <w:rPr>
          <w:sz w:val="24"/>
          <w:szCs w:val="24"/>
        </w:rPr>
        <w:t>, inscrit</w:t>
      </w:r>
      <w:r w:rsidR="00661A61" w:rsidRPr="007F6C90">
        <w:rPr>
          <w:sz w:val="24"/>
          <w:szCs w:val="24"/>
        </w:rPr>
        <w:t>a</w:t>
      </w:r>
      <w:r w:rsidRPr="007F6C90">
        <w:rPr>
          <w:sz w:val="24"/>
          <w:szCs w:val="24"/>
        </w:rPr>
        <w:t xml:space="preserve"> no CPF/MF sob o n. </w:t>
      </w:r>
      <w:r w:rsidR="00661A61" w:rsidRPr="007F6C90">
        <w:rPr>
          <w:sz w:val="24"/>
          <w:szCs w:val="24"/>
        </w:rPr>
        <w:t>150.928.118-54</w:t>
      </w:r>
      <w:r w:rsidRPr="007F6C90">
        <w:rPr>
          <w:sz w:val="24"/>
          <w:szCs w:val="24"/>
        </w:rPr>
        <w:t>, residente e domiciliad</w:t>
      </w:r>
      <w:r w:rsidR="00661A61" w:rsidRPr="007F6C90">
        <w:rPr>
          <w:sz w:val="24"/>
          <w:szCs w:val="24"/>
        </w:rPr>
        <w:t>a</w:t>
      </w:r>
      <w:r w:rsidRPr="007F6C90">
        <w:rPr>
          <w:sz w:val="24"/>
          <w:szCs w:val="24"/>
        </w:rPr>
        <w:t xml:space="preserve"> na </w:t>
      </w:r>
      <w:r w:rsidR="00D55D53" w:rsidRPr="007F6C90">
        <w:rPr>
          <w:sz w:val="24"/>
          <w:szCs w:val="24"/>
        </w:rPr>
        <w:t>Avenida</w:t>
      </w:r>
      <w:r w:rsidRPr="007F6C90">
        <w:rPr>
          <w:sz w:val="24"/>
          <w:szCs w:val="24"/>
        </w:rPr>
        <w:t xml:space="preserve"> </w:t>
      </w:r>
      <w:r w:rsidR="00D55D53" w:rsidRPr="007F6C90">
        <w:rPr>
          <w:sz w:val="24"/>
          <w:szCs w:val="24"/>
        </w:rPr>
        <w:t>Marte</w:t>
      </w:r>
      <w:r w:rsidR="00245277" w:rsidRPr="007F6C90">
        <w:rPr>
          <w:sz w:val="24"/>
          <w:szCs w:val="24"/>
        </w:rPr>
        <w:t>, n. 376,</w:t>
      </w:r>
      <w:r w:rsidRPr="007F6C90">
        <w:rPr>
          <w:sz w:val="24"/>
          <w:szCs w:val="24"/>
        </w:rPr>
        <w:t xml:space="preserve"> </w:t>
      </w:r>
      <w:r w:rsidR="00C74174" w:rsidRPr="007F6C90">
        <w:rPr>
          <w:sz w:val="24"/>
          <w:szCs w:val="24"/>
        </w:rPr>
        <w:t>Santana de Parnaíba/SP</w:t>
      </w:r>
      <w:r w:rsidRPr="007F6C90">
        <w:rPr>
          <w:sz w:val="24"/>
          <w:szCs w:val="24"/>
        </w:rPr>
        <w:t xml:space="preserve">, </w:t>
      </w:r>
      <w:bookmarkStart w:id="0" w:name="_Hlk511828241"/>
      <w:r w:rsidRPr="007F6C90">
        <w:rPr>
          <w:sz w:val="24"/>
          <w:szCs w:val="24"/>
        </w:rPr>
        <w:t xml:space="preserve">CEP n. </w:t>
      </w:r>
      <w:r w:rsidR="007F6C90" w:rsidRPr="007F6C90">
        <w:rPr>
          <w:sz w:val="24"/>
          <w:szCs w:val="24"/>
        </w:rPr>
        <w:t>06541-005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>,</w:t>
      </w:r>
      <w:r w:rsidR="007B5E79">
        <w:rPr>
          <w:sz w:val="24"/>
          <w:szCs w:val="24"/>
        </w:rPr>
        <w:t xml:space="preserve">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661A61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661A61">
        <w:rPr>
          <w:sz w:val="24"/>
          <w:szCs w:val="24"/>
          <w:u w:val="single"/>
        </w:rPr>
        <w:t xml:space="preserve">da execução fiscal n. </w:t>
      </w:r>
      <w:r w:rsidR="00661A61" w:rsidRPr="00661A61">
        <w:rPr>
          <w:sz w:val="24"/>
          <w:szCs w:val="24"/>
          <w:u w:val="single"/>
        </w:rPr>
        <w:t>5000267-06.2003.8.21.0038</w:t>
      </w:r>
      <w:r>
        <w:rPr>
          <w:sz w:val="24"/>
          <w:szCs w:val="24"/>
          <w:u w:val="single"/>
        </w:rPr>
        <w:t xml:space="preserve">, em tramitação perante </w:t>
      </w:r>
      <w:r w:rsidR="00661A61">
        <w:rPr>
          <w:sz w:val="24"/>
          <w:szCs w:val="24"/>
          <w:u w:val="single"/>
        </w:rPr>
        <w:t>a 1ª Vara Cível da Comarca de Vacaria/RS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3D59504" w14:textId="018E0812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46541">
        <w:rPr>
          <w:noProof/>
          <w:sz w:val="24"/>
          <w:szCs w:val="24"/>
        </w:rPr>
        <w:t>4 de novembro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3C29B7C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BD3C682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6A6C8E05" w14:textId="77777777" w:rsidR="00661A61" w:rsidRDefault="00661A61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b/>
          <w:sz w:val="24"/>
          <w:szCs w:val="24"/>
        </w:rPr>
        <w:t>MARIANNINA CUTILLO DE BENEDICTIS</w:t>
      </w:r>
      <w:r w:rsidRPr="00F51C48">
        <w:rPr>
          <w:sz w:val="24"/>
          <w:szCs w:val="24"/>
        </w:rPr>
        <w:t xml:space="preserve"> </w:t>
      </w:r>
    </w:p>
    <w:p w14:paraId="7B972421" w14:textId="657D2A08" w:rsidR="000C60AC" w:rsidRPr="008F53CE" w:rsidRDefault="000C60AC" w:rsidP="00661A61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661A61" w:rsidRPr="00661A61">
        <w:rPr>
          <w:sz w:val="24"/>
          <w:szCs w:val="24"/>
        </w:rPr>
        <w:t>150.928.118-54</w:t>
      </w:r>
    </w:p>
    <w:p w14:paraId="705209DC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A2A90" w14:textId="77777777" w:rsidR="00661A61" w:rsidRDefault="00661A61" w:rsidP="00943258">
      <w:pPr>
        <w:spacing w:after="0" w:line="240" w:lineRule="auto"/>
      </w:pPr>
      <w:r>
        <w:separator/>
      </w:r>
    </w:p>
  </w:endnote>
  <w:endnote w:type="continuationSeparator" w:id="0">
    <w:p w14:paraId="33D542E5" w14:textId="77777777" w:rsidR="00661A61" w:rsidRDefault="00661A6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060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EDC5E" w14:textId="77777777" w:rsidR="00661A61" w:rsidRDefault="00661A61" w:rsidP="00943258">
      <w:pPr>
        <w:spacing w:after="0" w:line="240" w:lineRule="auto"/>
      </w:pPr>
      <w:r>
        <w:separator/>
      </w:r>
    </w:p>
  </w:footnote>
  <w:footnote w:type="continuationSeparator" w:id="0">
    <w:p w14:paraId="1B04CAFD" w14:textId="77777777" w:rsidR="00661A61" w:rsidRDefault="00661A6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695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4E71546" wp14:editId="0027EA7C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0A757B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EDD064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45F8B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61"/>
    <w:rsid w:val="00001404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45277"/>
    <w:rsid w:val="00272BFB"/>
    <w:rsid w:val="00291F6C"/>
    <w:rsid w:val="002E7C29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61A61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7F6C90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46541"/>
    <w:rsid w:val="00C74174"/>
    <w:rsid w:val="00CB5FC5"/>
    <w:rsid w:val="00D00D3E"/>
    <w:rsid w:val="00D32740"/>
    <w:rsid w:val="00D55D53"/>
    <w:rsid w:val="00DE0162"/>
    <w:rsid w:val="00DE0552"/>
    <w:rsid w:val="00DF5478"/>
    <w:rsid w:val="00E05790"/>
    <w:rsid w:val="00E90F3C"/>
    <w:rsid w:val="00E968BB"/>
    <w:rsid w:val="00EB4346"/>
    <w:rsid w:val="00ED0A17"/>
    <w:rsid w:val="00EE3903"/>
    <w:rsid w:val="00F11B2C"/>
    <w:rsid w:val="00F22B73"/>
    <w:rsid w:val="00FB3A3F"/>
    <w:rsid w:val="00FE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06602"/>
  <w15:chartTrackingRefBased/>
  <w15:docId w15:val="{D4084F2A-C7FD-46AA-981B-C79BABF7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10</TotalTime>
  <Pages>1</Pages>
  <Words>210</Words>
  <Characters>1209</Characters>
  <Application>Microsoft Office Word</Application>
  <DocSecurity>0</DocSecurity>
  <Lines>28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2023-12-18T14:12:00Z</dcterms:created>
  <dcterms:modified xsi:type="dcterms:W3CDTF">2025-11-04T15:06:00Z</dcterms:modified>
</cp:coreProperties>
</file>