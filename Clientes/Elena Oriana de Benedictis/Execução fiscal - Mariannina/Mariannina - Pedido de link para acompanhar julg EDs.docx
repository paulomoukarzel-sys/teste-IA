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5C872" w14:textId="77777777" w:rsidR="00F12174" w:rsidRPr="001F1465" w:rsidRDefault="00F12174" w:rsidP="00F12174">
      <w:pPr>
        <w:pStyle w:val="Ttulo"/>
        <w:rPr>
          <w:b w:val="0"/>
          <w:bCs/>
          <w:sz w:val="24"/>
          <w:szCs w:val="28"/>
        </w:rPr>
      </w:pPr>
      <w:r w:rsidRPr="001F1465">
        <w:rPr>
          <w:b w:val="0"/>
          <w:bCs/>
          <w:sz w:val="24"/>
          <w:szCs w:val="28"/>
        </w:rPr>
        <w:t>EXCELENTÍSSIMO SENHOR DESEMBARGADOR RICARDO TORRES HERMANN, DIGNÍSSIMO RELATOR D</w:t>
      </w:r>
      <w:r>
        <w:rPr>
          <w:b w:val="0"/>
          <w:bCs/>
          <w:sz w:val="24"/>
          <w:szCs w:val="28"/>
        </w:rPr>
        <w:t xml:space="preserve">OS EMBARGOS DE DECLARAÇÃO NA </w:t>
      </w:r>
      <w:r w:rsidRPr="001F1465">
        <w:rPr>
          <w:b w:val="0"/>
          <w:bCs/>
          <w:sz w:val="24"/>
          <w:szCs w:val="28"/>
        </w:rPr>
        <w:t>APELAÇÃO CÍVEL N. 5000267-06.2003.8.21.0038/RS</w:t>
      </w:r>
    </w:p>
    <w:p w14:paraId="0F07A4AB" w14:textId="77777777" w:rsidR="00F12174" w:rsidRDefault="00F12174" w:rsidP="00F12174">
      <w:pPr>
        <w:pStyle w:val="Ttulo"/>
        <w:rPr>
          <w:b w:val="0"/>
          <w:bCs/>
          <w:sz w:val="24"/>
          <w:szCs w:val="28"/>
        </w:rPr>
      </w:pPr>
    </w:p>
    <w:p w14:paraId="267BB615" w14:textId="77777777" w:rsidR="00F12174" w:rsidRPr="00F12174" w:rsidRDefault="00F12174" w:rsidP="00F12174"/>
    <w:p w14:paraId="3344F323" w14:textId="77777777" w:rsidR="00F12174" w:rsidRPr="000D3981" w:rsidRDefault="00F12174" w:rsidP="00F12174">
      <w:pPr>
        <w:rPr>
          <w:sz w:val="2"/>
          <w:szCs w:val="2"/>
        </w:rPr>
      </w:pPr>
    </w:p>
    <w:p w14:paraId="77305656" w14:textId="77777777" w:rsidR="00F12174" w:rsidRPr="001F1465" w:rsidRDefault="00F12174" w:rsidP="00F12174">
      <w:pPr>
        <w:rPr>
          <w:rFonts w:ascii="Arial" w:eastAsia="Calibri" w:hAnsi="Arial" w:cs="Arial"/>
          <w:szCs w:val="24"/>
        </w:rPr>
      </w:pPr>
      <w:r>
        <w:rPr>
          <w:rFonts w:ascii="Arial" w:hAnsi="Arial" w:cs="Arial"/>
        </w:rPr>
        <w:t>EDs na AC</w:t>
      </w:r>
      <w:r w:rsidRPr="001F1465">
        <w:rPr>
          <w:rFonts w:ascii="Arial" w:hAnsi="Arial" w:cs="Arial"/>
        </w:rPr>
        <w:t xml:space="preserve"> n. </w:t>
      </w:r>
      <w:r w:rsidRPr="001F1465">
        <w:rPr>
          <w:rFonts w:ascii="Arial" w:eastAsia="Calibri" w:hAnsi="Arial" w:cs="Arial"/>
          <w:szCs w:val="24"/>
        </w:rPr>
        <w:t>5000267-06.2003.8.21.0038/RS</w:t>
      </w:r>
    </w:p>
    <w:p w14:paraId="146D0C2B" w14:textId="77777777" w:rsidR="00F12174" w:rsidRDefault="00F12174" w:rsidP="00F12174">
      <w:pPr>
        <w:pStyle w:val="Ttulo"/>
      </w:pPr>
    </w:p>
    <w:p w14:paraId="22C49EBF" w14:textId="77777777" w:rsidR="00F12174" w:rsidRPr="00F12174" w:rsidRDefault="00F12174" w:rsidP="00F12174"/>
    <w:p w14:paraId="367888E4" w14:textId="5A1855A3" w:rsidR="00F12174" w:rsidRPr="00F12174" w:rsidRDefault="00F12174" w:rsidP="00F12174">
      <w:pPr>
        <w:pStyle w:val="Qualificaodaspartes"/>
        <w:spacing w:line="360" w:lineRule="auto"/>
      </w:pPr>
      <w:r>
        <w:rPr>
          <w:b/>
        </w:rPr>
        <w:t>MARIANNINA CUTILLO DE BENEDICTIS</w:t>
      </w:r>
      <w:r w:rsidRPr="00A814BD">
        <w:t xml:space="preserve">, </w:t>
      </w:r>
      <w:r>
        <w:t xml:space="preserve">já qualificada nos autos da apelação cível n. </w:t>
      </w:r>
      <w:r w:rsidRPr="0055301A">
        <w:t>5000267-06.2003.8.21.0038</w:t>
      </w:r>
      <w:r>
        <w:t xml:space="preserve">, em que é </w:t>
      </w:r>
      <w:r w:rsidR="00540552">
        <w:t>embargado</w:t>
      </w:r>
      <w:r>
        <w:t xml:space="preserve"> o ESTADO DO RIO GRANDE DO SUL,</w:t>
      </w:r>
      <w:r w:rsidRPr="00A814BD">
        <w:t xml:space="preserve"> vem, respeitosamente, </w:t>
      </w:r>
      <w:r>
        <w:t xml:space="preserve">à elevada presença de </w:t>
      </w:r>
      <w:r w:rsidRPr="00A814BD">
        <w:t xml:space="preserve">Vossa Excelência, </w:t>
      </w:r>
      <w:r>
        <w:t>por seu advogado signatário</w:t>
      </w:r>
      <w:r w:rsidRPr="00A814BD">
        <w:t xml:space="preserve">, </w:t>
      </w:r>
      <w:r>
        <w:t xml:space="preserve">em atenção à aprovação do pedido de preferência na apreciação do presente feito </w:t>
      </w:r>
      <w:r w:rsidRPr="00F12174">
        <w:rPr>
          <w:sz w:val="20"/>
          <w:szCs w:val="18"/>
        </w:rPr>
        <w:t>(</w:t>
      </w:r>
      <w:r w:rsidRPr="00F12174">
        <w:rPr>
          <w:b/>
          <w:bCs w:val="0"/>
          <w:sz w:val="20"/>
          <w:szCs w:val="18"/>
        </w:rPr>
        <w:t>doc. 1</w:t>
      </w:r>
      <w:r w:rsidRPr="00F12174">
        <w:rPr>
          <w:sz w:val="20"/>
          <w:szCs w:val="18"/>
        </w:rPr>
        <w:t>)</w:t>
      </w:r>
      <w:r>
        <w:t xml:space="preserve"> e conforme orientado pela secretaria desta Douta Câmara, requerer o encaminhamento do </w:t>
      </w:r>
      <w:r>
        <w:rPr>
          <w:i/>
          <w:iCs/>
        </w:rPr>
        <w:t>link</w:t>
      </w:r>
      <w:r>
        <w:t xml:space="preserve"> para acesso e </w:t>
      </w:r>
      <w:r w:rsidRPr="00F12174">
        <w:rPr>
          <w:u w:val="single"/>
        </w:rPr>
        <w:t>acompanhamento</w:t>
      </w:r>
      <w:r>
        <w:t xml:space="preserve"> </w:t>
      </w:r>
      <w:r w:rsidRPr="00F12174">
        <w:rPr>
          <w:u w:val="single"/>
        </w:rPr>
        <w:t>da</w:t>
      </w:r>
      <w:r>
        <w:t xml:space="preserve"> </w:t>
      </w:r>
      <w:r w:rsidRPr="00F12174">
        <w:rPr>
          <w:u w:val="single"/>
        </w:rPr>
        <w:t>sessão</w:t>
      </w:r>
      <w:r>
        <w:t xml:space="preserve"> </w:t>
      </w:r>
      <w:r w:rsidRPr="00F12174">
        <w:rPr>
          <w:u w:val="single"/>
        </w:rPr>
        <w:t>por</w:t>
      </w:r>
      <w:r>
        <w:t xml:space="preserve"> </w:t>
      </w:r>
      <w:r w:rsidRPr="00F12174">
        <w:rPr>
          <w:u w:val="single"/>
        </w:rPr>
        <w:t>videoconferência</w:t>
      </w:r>
      <w:r>
        <w:t xml:space="preserve">, no </w:t>
      </w:r>
      <w:r>
        <w:rPr>
          <w:i/>
          <w:iCs/>
        </w:rPr>
        <w:t xml:space="preserve">whatsapp </w:t>
      </w:r>
      <w:r>
        <w:t xml:space="preserve">(48) 9 9603-5988 e/ou no </w:t>
      </w:r>
      <w:r>
        <w:rPr>
          <w:i/>
          <w:iCs/>
        </w:rPr>
        <w:t xml:space="preserve">email </w:t>
      </w:r>
      <w:hyperlink r:id="rId8" w:history="1">
        <w:r w:rsidRPr="00664704">
          <w:rPr>
            <w:rStyle w:val="Hyperlink"/>
          </w:rPr>
          <w:t>contato@moukarzel.adv.br</w:t>
        </w:r>
      </w:hyperlink>
      <w:r>
        <w:t>, tendo em vista que o defensor que representa a embargante possui escritório localizado em Florianópolis/SC e, infelizmente, não poderá se deslocar para Porto Alegre/RS para acompanhar o julgamento do feito presencialmente.</w:t>
      </w:r>
    </w:p>
    <w:p w14:paraId="52F25490" w14:textId="77777777" w:rsidR="000169F1" w:rsidRDefault="000169F1" w:rsidP="00964256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5A2F201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472AD419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F12174">
        <w:rPr>
          <w:rFonts w:ascii="Arial" w:eastAsia="Calibri" w:hAnsi="Arial" w:cs="Times New Roman"/>
          <w:noProof/>
          <w:sz w:val="24"/>
          <w:szCs w:val="24"/>
        </w:rPr>
        <w:t>28 de julho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117A4B6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316CDF6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CE802CC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BC0414D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3995DDBF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4568B9C2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43F66BBF" w14:textId="77777777" w:rsidR="000169F1" w:rsidRPr="00377A2E" w:rsidRDefault="000169F1" w:rsidP="000169F1"/>
    <w:p w14:paraId="5F905946" w14:textId="77777777" w:rsidR="00131BEB" w:rsidRPr="000169F1" w:rsidRDefault="00131BEB" w:rsidP="000169F1"/>
    <w:sectPr w:rsidR="00131BEB" w:rsidRPr="000169F1" w:rsidSect="00DF5478">
      <w:headerReference w:type="default" r:id="rId9"/>
      <w:footerReference w:type="default" r:id="rId10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56591" w14:textId="77777777" w:rsidR="00F12174" w:rsidRDefault="00F12174" w:rsidP="00943258">
      <w:pPr>
        <w:spacing w:after="0" w:line="240" w:lineRule="auto"/>
      </w:pPr>
      <w:r>
        <w:separator/>
      </w:r>
    </w:p>
  </w:endnote>
  <w:endnote w:type="continuationSeparator" w:id="0">
    <w:p w14:paraId="6114D739" w14:textId="77777777" w:rsidR="00F12174" w:rsidRDefault="00F12174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96AA926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2817B0B" wp14:editId="5C5A06BF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BE7F7AF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6A793" w14:textId="77777777" w:rsidR="00F12174" w:rsidRDefault="00F12174" w:rsidP="00943258">
      <w:pPr>
        <w:spacing w:after="0" w:line="240" w:lineRule="auto"/>
      </w:pPr>
      <w:r>
        <w:separator/>
      </w:r>
    </w:p>
  </w:footnote>
  <w:footnote w:type="continuationSeparator" w:id="0">
    <w:p w14:paraId="7DD1A321" w14:textId="77777777" w:rsidR="00F12174" w:rsidRDefault="00F12174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EB598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6FBA49E1" wp14:editId="58B13D17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02E95CF7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DA033EA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15F47D17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174"/>
    <w:rsid w:val="00003F31"/>
    <w:rsid w:val="000169F1"/>
    <w:rsid w:val="0004298B"/>
    <w:rsid w:val="00097661"/>
    <w:rsid w:val="000D228C"/>
    <w:rsid w:val="00131BEB"/>
    <w:rsid w:val="001667B0"/>
    <w:rsid w:val="001761C0"/>
    <w:rsid w:val="00183BE2"/>
    <w:rsid w:val="001B2B98"/>
    <w:rsid w:val="001B2E75"/>
    <w:rsid w:val="00201F45"/>
    <w:rsid w:val="00207BE4"/>
    <w:rsid w:val="00214E09"/>
    <w:rsid w:val="00272BFB"/>
    <w:rsid w:val="00291F6C"/>
    <w:rsid w:val="00377A2E"/>
    <w:rsid w:val="003801CD"/>
    <w:rsid w:val="003E46B9"/>
    <w:rsid w:val="004949AD"/>
    <w:rsid w:val="004F2B78"/>
    <w:rsid w:val="004F384D"/>
    <w:rsid w:val="00501A18"/>
    <w:rsid w:val="005321DA"/>
    <w:rsid w:val="00540552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C36DB"/>
    <w:rsid w:val="00810D34"/>
    <w:rsid w:val="008A0012"/>
    <w:rsid w:val="008A54A2"/>
    <w:rsid w:val="008E31FF"/>
    <w:rsid w:val="008E377D"/>
    <w:rsid w:val="008F2218"/>
    <w:rsid w:val="008F53CE"/>
    <w:rsid w:val="008F7B29"/>
    <w:rsid w:val="0090226D"/>
    <w:rsid w:val="00924163"/>
    <w:rsid w:val="00943258"/>
    <w:rsid w:val="00964256"/>
    <w:rsid w:val="00A049FC"/>
    <w:rsid w:val="00B14A81"/>
    <w:rsid w:val="00B6363E"/>
    <w:rsid w:val="00BA2544"/>
    <w:rsid w:val="00C03B4C"/>
    <w:rsid w:val="00C0456B"/>
    <w:rsid w:val="00CB5FC5"/>
    <w:rsid w:val="00D32740"/>
    <w:rsid w:val="00DE0162"/>
    <w:rsid w:val="00DE0552"/>
    <w:rsid w:val="00DF5478"/>
    <w:rsid w:val="00E05790"/>
    <w:rsid w:val="00E90F3C"/>
    <w:rsid w:val="00E968BB"/>
    <w:rsid w:val="00EB4346"/>
    <w:rsid w:val="00EE3903"/>
    <w:rsid w:val="00F11B2C"/>
    <w:rsid w:val="00F12174"/>
    <w:rsid w:val="00F22B73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6A8EFF"/>
  <w15:chartTrackingRefBased/>
  <w15:docId w15:val="{A22E0145-DC9A-4B3D-9749-C18464A53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styleId="Hyperlink">
    <w:name w:val="Hyperlink"/>
    <w:basedOn w:val="Fontepargpadro"/>
    <w:uiPriority w:val="99"/>
    <w:unhideWhenUsed/>
    <w:rsid w:val="00F1217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121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tato@moukarzel.adv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5</TotalTime>
  <Pages>1</Pages>
  <Words>182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</cp:revision>
  <cp:lastPrinted>2022-07-18T22:35:00Z</cp:lastPrinted>
  <dcterms:created xsi:type="dcterms:W3CDTF">2025-07-28T21:07:00Z</dcterms:created>
  <dcterms:modified xsi:type="dcterms:W3CDTF">2025-07-28T21:12:00Z</dcterms:modified>
</cp:coreProperties>
</file>