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72B10" w14:textId="263987B3" w:rsidR="0055301A" w:rsidRPr="00136102" w:rsidRDefault="000169F1" w:rsidP="0055301A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</w:t>
      </w:r>
      <w:r w:rsidR="000B6CA3">
        <w:rPr>
          <w:rFonts w:ascii="Arial" w:eastAsia="Calibri" w:hAnsi="Arial" w:cs="Times New Roman"/>
          <w:sz w:val="24"/>
          <w:szCs w:val="24"/>
        </w:rPr>
        <w:t>A</w:t>
      </w:r>
      <w:r w:rsidR="0055301A">
        <w:rPr>
          <w:rFonts w:ascii="Arial" w:eastAsia="Calibri" w:hAnsi="Arial" w:cs="Times New Roman"/>
          <w:sz w:val="24"/>
          <w:szCs w:val="24"/>
        </w:rPr>
        <w:t xml:space="preserve"> SENHOR</w:t>
      </w:r>
      <w:r w:rsidR="000B6CA3">
        <w:rPr>
          <w:rFonts w:ascii="Arial" w:eastAsia="Calibri" w:hAnsi="Arial" w:cs="Times New Roman"/>
          <w:sz w:val="24"/>
          <w:szCs w:val="24"/>
        </w:rPr>
        <w:t>A</w:t>
      </w:r>
      <w:r w:rsidR="0055301A">
        <w:rPr>
          <w:rFonts w:ascii="Arial" w:eastAsia="Calibri" w:hAnsi="Arial" w:cs="Times New Roman"/>
          <w:sz w:val="24"/>
          <w:szCs w:val="24"/>
        </w:rPr>
        <w:t xml:space="preserve"> DOUTOR</w:t>
      </w:r>
      <w:r w:rsidR="000B6CA3">
        <w:rPr>
          <w:rFonts w:ascii="Arial" w:eastAsia="Calibri" w:hAnsi="Arial" w:cs="Times New Roman"/>
          <w:sz w:val="24"/>
          <w:szCs w:val="24"/>
        </w:rPr>
        <w:t>A</w:t>
      </w:r>
      <w:r w:rsidR="0055301A">
        <w:rPr>
          <w:rFonts w:ascii="Arial" w:eastAsia="Calibri" w:hAnsi="Arial" w:cs="Times New Roman"/>
          <w:sz w:val="24"/>
          <w:szCs w:val="24"/>
        </w:rPr>
        <w:t xml:space="preserve"> </w:t>
      </w:r>
      <w:r w:rsidR="000B6CA3">
        <w:rPr>
          <w:rFonts w:ascii="Arial" w:eastAsia="Calibri" w:hAnsi="Arial" w:cs="Times New Roman"/>
          <w:sz w:val="24"/>
          <w:szCs w:val="24"/>
        </w:rPr>
        <w:t xml:space="preserve">JUÍZA </w:t>
      </w:r>
      <w:r w:rsidR="0055301A">
        <w:rPr>
          <w:rFonts w:ascii="Arial" w:eastAsia="Calibri" w:hAnsi="Arial" w:cs="Times New Roman"/>
          <w:sz w:val="24"/>
          <w:szCs w:val="24"/>
        </w:rPr>
        <w:t xml:space="preserve">DE DIREITO DA </w:t>
      </w:r>
      <w:r w:rsidR="000B6CA3">
        <w:rPr>
          <w:rFonts w:ascii="Arial" w:eastAsia="Calibri" w:hAnsi="Arial" w:cs="Times New Roman"/>
          <w:sz w:val="24"/>
          <w:szCs w:val="24"/>
        </w:rPr>
        <w:t>3</w:t>
      </w:r>
      <w:r w:rsidR="0055301A">
        <w:rPr>
          <w:rFonts w:ascii="Arial" w:eastAsia="Calibri" w:hAnsi="Arial" w:cs="Times New Roman"/>
          <w:sz w:val="24"/>
          <w:szCs w:val="24"/>
        </w:rPr>
        <w:t>ª</w:t>
      </w:r>
      <w:r w:rsidR="00463689">
        <w:rPr>
          <w:rFonts w:ascii="Arial" w:eastAsia="Calibri" w:hAnsi="Arial" w:cs="Times New Roman"/>
          <w:sz w:val="24"/>
          <w:szCs w:val="24"/>
        </w:rPr>
        <w:t xml:space="preserve"> </w:t>
      </w:r>
      <w:r w:rsidR="0055301A">
        <w:rPr>
          <w:rFonts w:ascii="Arial" w:eastAsia="Calibri" w:hAnsi="Arial" w:cs="Times New Roman"/>
          <w:sz w:val="24"/>
          <w:szCs w:val="24"/>
        </w:rPr>
        <w:t>VARA CÍVEL DA COMARCA DE VACARIA/RS</w:t>
      </w:r>
    </w:p>
    <w:p w14:paraId="37A892FD" w14:textId="77777777" w:rsidR="000169F1" w:rsidRPr="007E699E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591BC090" w14:textId="79A72B6C" w:rsidR="000169F1" w:rsidRPr="0031770E" w:rsidRDefault="000169F1" w:rsidP="007E699E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12"/>
          <w:szCs w:val="12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7CCDFB24" w14:textId="77777777" w:rsidR="00B846EA" w:rsidRPr="00136102" w:rsidRDefault="00B846EA" w:rsidP="007E699E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8B72730" w14:textId="5B189925" w:rsidR="000169F1" w:rsidRPr="00DE4E77" w:rsidRDefault="0055301A" w:rsidP="0055301A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DE4E77">
        <w:rPr>
          <w:rFonts w:ascii="Arial" w:eastAsia="Calibri" w:hAnsi="Arial" w:cs="Times New Roman"/>
        </w:rPr>
        <w:t>Autos n. 5000267-06.2003.8.21.0038</w:t>
      </w:r>
    </w:p>
    <w:p w14:paraId="1D3F1CAA" w14:textId="4DE67AB3" w:rsidR="000169F1" w:rsidRDefault="000169F1" w:rsidP="007C5B10"/>
    <w:p w14:paraId="2529E953" w14:textId="77777777" w:rsidR="00BA0C40" w:rsidRPr="00220888" w:rsidRDefault="00BA0C40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6ECB54A8" w14:textId="1158CB71" w:rsidR="005F3DC7" w:rsidRDefault="0055301A" w:rsidP="005F3DC7">
      <w:pPr>
        <w:pStyle w:val="Qualificaodaspartes"/>
        <w:spacing w:line="360" w:lineRule="auto"/>
      </w:pPr>
      <w:r>
        <w:rPr>
          <w:b/>
        </w:rPr>
        <w:t>MARIANNINA CUTILLO DE BENEDICTIS</w:t>
      </w:r>
      <w:r w:rsidR="000169F1" w:rsidRPr="00A814BD">
        <w:t xml:space="preserve">, </w:t>
      </w:r>
      <w:r>
        <w:t xml:space="preserve">já qualificada nos autos da execução fiscal n. </w:t>
      </w:r>
      <w:r w:rsidRPr="0055301A">
        <w:t>5000267-06.2003.8.21.0038</w:t>
      </w:r>
      <w:r>
        <w:t>, proposta pelo ESTADO DO RIO GRANDE DO SUL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 w:rsidR="00EC081D">
        <w:t xml:space="preserve">em atenção ao encerramento da demanda executiva pela prescrição intercorrente, </w:t>
      </w:r>
      <w:r w:rsidR="005F3DC7">
        <w:t>expor e requerer o seguinte.</w:t>
      </w:r>
    </w:p>
    <w:p w14:paraId="67A1AFAF" w14:textId="77777777" w:rsidR="005F3DC7" w:rsidRDefault="005F3DC7" w:rsidP="000169F1">
      <w:pPr>
        <w:pStyle w:val="Qualificaodaspartes"/>
      </w:pPr>
    </w:p>
    <w:p w14:paraId="12AA9DA8" w14:textId="77777777" w:rsidR="005F3DC7" w:rsidRPr="0069472D" w:rsidRDefault="005F3DC7" w:rsidP="000169F1">
      <w:pPr>
        <w:pStyle w:val="Qualificaodaspartes"/>
        <w:rPr>
          <w:sz w:val="16"/>
          <w:szCs w:val="14"/>
        </w:rPr>
      </w:pPr>
    </w:p>
    <w:p w14:paraId="406EA985" w14:textId="7BCB4838" w:rsidR="0022672F" w:rsidRPr="0022672F" w:rsidRDefault="00EC081D" w:rsidP="005F3DC7">
      <w:pPr>
        <w:pStyle w:val="SemEspaamento"/>
      </w:pPr>
      <w:r>
        <w:t xml:space="preserve">Em </w:t>
      </w:r>
      <w:r w:rsidR="00D231F5">
        <w:t>outubro</w:t>
      </w:r>
      <w:r>
        <w:t xml:space="preserve"> de 2023, </w:t>
      </w:r>
      <w:r w:rsidR="00A50311">
        <w:t xml:space="preserve">após mais de 21 anos desde o ajuizamento desta execução, </w:t>
      </w:r>
      <w:r w:rsidR="0022672F">
        <w:t xml:space="preserve">a </w:t>
      </w:r>
      <w:r w:rsidR="005A5C08">
        <w:t xml:space="preserve">executada </w:t>
      </w:r>
      <w:r w:rsidR="007C62BB">
        <w:t>MARIANNINA</w:t>
      </w:r>
      <w:r w:rsidR="0022672F">
        <w:t xml:space="preserve"> teve penhorad</w:t>
      </w:r>
      <w:r w:rsidR="00A50311">
        <w:t>a a quantia de</w:t>
      </w:r>
      <w:r w:rsidR="0022672F">
        <w:t xml:space="preserve"> </w:t>
      </w:r>
      <w:r w:rsidR="0022672F" w:rsidRPr="009F5859">
        <w:rPr>
          <w:b/>
          <w:bCs/>
        </w:rPr>
        <w:t xml:space="preserve">R$ </w:t>
      </w:r>
      <w:r w:rsidR="00A50311" w:rsidRPr="009F5859">
        <w:rPr>
          <w:b/>
          <w:bCs/>
        </w:rPr>
        <w:t>164.304,72</w:t>
      </w:r>
      <w:r w:rsidR="00A50311">
        <w:t xml:space="preserve"> de suas contas bancárias via SISBAJUD </w:t>
      </w:r>
      <w:r w:rsidR="00A50311" w:rsidRPr="00A50311">
        <w:rPr>
          <w:sz w:val="20"/>
          <w:szCs w:val="18"/>
        </w:rPr>
        <w:t>(evento</w:t>
      </w:r>
      <w:r w:rsidR="00D231F5">
        <w:rPr>
          <w:sz w:val="20"/>
          <w:szCs w:val="18"/>
        </w:rPr>
        <w:t>s 43 e</w:t>
      </w:r>
      <w:r w:rsidR="00A50311" w:rsidRPr="00A50311">
        <w:rPr>
          <w:sz w:val="20"/>
          <w:szCs w:val="18"/>
        </w:rPr>
        <w:t xml:space="preserve"> 47)</w:t>
      </w:r>
      <w:r w:rsidR="00EC26C7">
        <w:t>.</w:t>
      </w:r>
    </w:p>
    <w:p w14:paraId="50C5CA33" w14:textId="13FA4EB8" w:rsidR="001F39D8" w:rsidRPr="00D83A37" w:rsidRDefault="00C17141" w:rsidP="00D83A37">
      <w:pPr>
        <w:pStyle w:val="SemEspaamento"/>
        <w:rPr>
          <w:i/>
          <w:iCs/>
        </w:rPr>
      </w:pPr>
      <w:r>
        <w:t>Desse modo</w:t>
      </w:r>
      <w:r w:rsidR="00A50311">
        <w:t xml:space="preserve">, considerando </w:t>
      </w:r>
      <w:r w:rsidR="00501D76">
        <w:t xml:space="preserve">que a execução fiscal foi extinta pelo reconhecimento da prescrição intercorrente, sem </w:t>
      </w:r>
      <w:r w:rsidR="005F3DC7">
        <w:t xml:space="preserve">que </w:t>
      </w:r>
      <w:r w:rsidR="00501D76">
        <w:t>fosse interposto recurso por parte do exequente</w:t>
      </w:r>
      <w:r w:rsidR="0022672F">
        <w:t xml:space="preserve"> sobre o encerramento </w:t>
      </w:r>
      <w:r w:rsidR="00231A74">
        <w:t xml:space="preserve">definitivo </w:t>
      </w:r>
      <w:r w:rsidR="0022672F">
        <w:t>da demanda</w:t>
      </w:r>
      <w:r w:rsidR="00D46643">
        <w:t xml:space="preserve"> </w:t>
      </w:r>
      <w:r w:rsidR="00D46643" w:rsidRPr="008A58E7">
        <w:rPr>
          <w:sz w:val="20"/>
          <w:szCs w:val="18"/>
        </w:rPr>
        <w:t>(evento</w:t>
      </w:r>
      <w:r w:rsidR="00376A9D" w:rsidRPr="008A58E7">
        <w:rPr>
          <w:sz w:val="20"/>
          <w:szCs w:val="18"/>
        </w:rPr>
        <w:t>s 11</w:t>
      </w:r>
      <w:r w:rsidR="008A58E7" w:rsidRPr="008A58E7">
        <w:rPr>
          <w:sz w:val="20"/>
          <w:szCs w:val="18"/>
        </w:rPr>
        <w:t xml:space="preserve"> e</w:t>
      </w:r>
      <w:r w:rsidR="00376A9D" w:rsidRPr="008A58E7">
        <w:rPr>
          <w:sz w:val="20"/>
          <w:szCs w:val="18"/>
        </w:rPr>
        <w:t xml:space="preserve"> 22 </w:t>
      </w:r>
      <w:r w:rsidR="008A58E7" w:rsidRPr="008A58E7">
        <w:rPr>
          <w:sz w:val="20"/>
          <w:szCs w:val="18"/>
        </w:rPr>
        <w:t>–</w:t>
      </w:r>
      <w:r w:rsidR="00376A9D" w:rsidRPr="008A58E7">
        <w:rPr>
          <w:sz w:val="20"/>
          <w:szCs w:val="18"/>
        </w:rPr>
        <w:t xml:space="preserve"> </w:t>
      </w:r>
      <w:r w:rsidR="008A58E7" w:rsidRPr="008A58E7">
        <w:rPr>
          <w:sz w:val="20"/>
          <w:szCs w:val="18"/>
        </w:rPr>
        <w:t>2º grau)</w:t>
      </w:r>
      <w:r w:rsidR="00501D76">
        <w:t xml:space="preserve">, </w:t>
      </w:r>
      <w:r w:rsidR="00BE2352">
        <w:t xml:space="preserve">a </w:t>
      </w:r>
      <w:r w:rsidR="00EC081D">
        <w:t xml:space="preserve">executada </w:t>
      </w:r>
      <w:r w:rsidR="00501D76" w:rsidRPr="00EC081D">
        <w:rPr>
          <w:b/>
          <w:bCs/>
        </w:rPr>
        <w:t xml:space="preserve">requer </w:t>
      </w:r>
      <w:r w:rsidR="008F2BDC">
        <w:rPr>
          <w:b/>
          <w:bCs/>
        </w:rPr>
        <w:t xml:space="preserve">a </w:t>
      </w:r>
      <w:r w:rsidR="00501D76" w:rsidRPr="00EC081D">
        <w:rPr>
          <w:b/>
          <w:bCs/>
        </w:rPr>
        <w:t>expedição de alvará para levantamento</w:t>
      </w:r>
      <w:r w:rsidR="00501D76" w:rsidRPr="00BC1530">
        <w:t xml:space="preserve"> </w:t>
      </w:r>
      <w:r w:rsidR="00BE2352">
        <w:t>desse montante</w:t>
      </w:r>
      <w:r w:rsidR="00D83A37">
        <w:t>,</w:t>
      </w:r>
      <w:r w:rsidR="004B24AA">
        <w:t xml:space="preserve"> </w:t>
      </w:r>
      <w:r w:rsidR="00EC081D">
        <w:t>depositado em subconta judicial vinculada ao presente feito,</w:t>
      </w:r>
      <w:r w:rsidR="00BE46D7">
        <w:t xml:space="preserve"> acrescido dos consectários</w:t>
      </w:r>
      <w:r w:rsidR="009F5859">
        <w:t xml:space="preserve"> legais</w:t>
      </w:r>
      <w:r w:rsidR="00BE46D7">
        <w:t>,</w:t>
      </w:r>
      <w:r w:rsidR="00EC081D">
        <w:t xml:space="preserve"> </w:t>
      </w:r>
      <w:r w:rsidR="003A55B1">
        <w:t>na seguinte conta corrente</w:t>
      </w:r>
      <w:r w:rsidR="00EC081D">
        <w:t>:</w:t>
      </w:r>
    </w:p>
    <w:p w14:paraId="672E4066" w14:textId="67FFE0AD" w:rsidR="00C260EB" w:rsidRDefault="00C260EB" w:rsidP="00C260EB">
      <w:pPr>
        <w:spacing w:after="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  <w:r w:rsidRPr="00387418">
        <w:rPr>
          <w:rFonts w:ascii="Arial" w:eastAsia="Times New Roman" w:hAnsi="Arial" w:cs="Times New Roman"/>
          <w:b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697CD1" wp14:editId="5D622CBC">
                <wp:simplePos x="0" y="0"/>
                <wp:positionH relativeFrom="column">
                  <wp:posOffset>1014095</wp:posOffset>
                </wp:positionH>
                <wp:positionV relativeFrom="paragraph">
                  <wp:posOffset>168275</wp:posOffset>
                </wp:positionV>
                <wp:extent cx="3324225" cy="1314450"/>
                <wp:effectExtent l="0" t="0" r="28575" b="19050"/>
                <wp:wrapNone/>
                <wp:docPr id="660831262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4225" cy="1314450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7F911" id="Retângulo: Cantos Diagonais Arredondados 1" o:spid="_x0000_s1026" style="position:absolute;margin-left:79.85pt;margin-top:13.25pt;width:261.75pt;height:10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324225,131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" path="m219079,l3324225,r,l3324225,1095371v,120994,-98085,219079,-219079,219079l,1314450r,l,219079c,98085,98085,,219079,xe" filled="f" strokecolor="#5b9bd5 [3208]" strokeweight="1pt">
                <v:stroke joinstyle="miter"/>
                <v:path arrowok="t" o:connecttype="custom" o:connectlocs="219079,0;3324225,0;3324225,0;3324225,1095371;3105146,1314450;0,1314450;0,1314450;0,219079;219079,0" o:connectangles="0,0,0,0,0,0,0,0,0"/>
              </v:shape>
            </w:pict>
          </mc:Fallback>
        </mc:AlternateContent>
      </w:r>
    </w:p>
    <w:p w14:paraId="79AE7645" w14:textId="77777777" w:rsidR="00CC5CBD" w:rsidRDefault="00CC5CBD" w:rsidP="00CC5CBD">
      <w:pPr>
        <w:spacing w:after="0" w:line="240" w:lineRule="auto"/>
        <w:ind w:left="425" w:firstLine="1418"/>
        <w:contextualSpacing/>
        <w:jc w:val="both"/>
        <w:rPr>
          <w:rFonts w:ascii="Arial" w:eastAsia="Calibri" w:hAnsi="Arial" w:cs="Times New Roman"/>
          <w:bCs/>
          <w:sz w:val="24"/>
          <w:szCs w:val="24"/>
        </w:rPr>
      </w:pPr>
      <w:r w:rsidRPr="00387418">
        <w:rPr>
          <w:rFonts w:ascii="Arial" w:eastAsia="Calibri" w:hAnsi="Arial" w:cs="Times New Roman"/>
          <w:b/>
          <w:sz w:val="24"/>
          <w:szCs w:val="24"/>
        </w:rPr>
        <w:t>Beneficiário</w:t>
      </w:r>
      <w:r w:rsidRPr="0081268C">
        <w:rPr>
          <w:rFonts w:ascii="Arial" w:eastAsia="Calibri" w:hAnsi="Arial" w:cs="Times New Roman"/>
          <w:bCs/>
          <w:sz w:val="24"/>
          <w:szCs w:val="24"/>
        </w:rPr>
        <w:t xml:space="preserve">: </w:t>
      </w:r>
      <w:r>
        <w:rPr>
          <w:rFonts w:ascii="Arial" w:eastAsia="Calibri" w:hAnsi="Arial" w:cs="Times New Roman"/>
          <w:bCs/>
          <w:sz w:val="24"/>
          <w:szCs w:val="24"/>
        </w:rPr>
        <w:t xml:space="preserve">Gastão da Rosa e Moukarzel </w:t>
      </w:r>
    </w:p>
    <w:p w14:paraId="34FC2516" w14:textId="77777777" w:rsidR="00CC5CBD" w:rsidRPr="0081268C" w:rsidRDefault="00CC5CBD" w:rsidP="009F5859">
      <w:pPr>
        <w:spacing w:after="0" w:line="240" w:lineRule="auto"/>
        <w:ind w:left="425" w:firstLine="1418"/>
        <w:contextualSpacing/>
        <w:jc w:val="both"/>
        <w:rPr>
          <w:rFonts w:ascii="Arial" w:eastAsia="Calibri" w:hAnsi="Arial" w:cs="Times New Roman"/>
          <w:bCs/>
          <w:sz w:val="24"/>
          <w:szCs w:val="24"/>
        </w:rPr>
      </w:pPr>
      <w:r>
        <w:rPr>
          <w:rFonts w:ascii="Arial" w:eastAsia="Calibri" w:hAnsi="Arial" w:cs="Times New Roman"/>
          <w:bCs/>
          <w:sz w:val="24"/>
          <w:szCs w:val="24"/>
        </w:rPr>
        <w:t>Advogados Associados</w:t>
      </w:r>
    </w:p>
    <w:p w14:paraId="482785BF" w14:textId="77777777" w:rsidR="00CC5CBD" w:rsidRPr="0081268C" w:rsidRDefault="00CC5CBD" w:rsidP="00CC5CBD">
      <w:pPr>
        <w:spacing w:after="0" w:line="276" w:lineRule="auto"/>
        <w:ind w:firstLine="1843"/>
        <w:contextualSpacing/>
        <w:jc w:val="both"/>
        <w:rPr>
          <w:rFonts w:ascii="Arial" w:eastAsia="Calibri" w:hAnsi="Arial" w:cs="Times New Roman"/>
          <w:bCs/>
          <w:sz w:val="24"/>
          <w:szCs w:val="24"/>
        </w:rPr>
      </w:pPr>
      <w:r w:rsidRPr="00387418">
        <w:rPr>
          <w:rFonts w:ascii="Arial" w:eastAsia="Calibri" w:hAnsi="Arial" w:cs="Times New Roman"/>
          <w:b/>
          <w:sz w:val="24"/>
          <w:szCs w:val="24"/>
        </w:rPr>
        <w:t>Banco</w:t>
      </w:r>
      <w:r w:rsidRPr="0081268C">
        <w:rPr>
          <w:rFonts w:ascii="Arial" w:eastAsia="Calibri" w:hAnsi="Arial" w:cs="Times New Roman"/>
          <w:bCs/>
          <w:sz w:val="24"/>
          <w:szCs w:val="24"/>
        </w:rPr>
        <w:t xml:space="preserve">: </w:t>
      </w:r>
      <w:r>
        <w:rPr>
          <w:rFonts w:ascii="Arial" w:eastAsia="Calibri" w:hAnsi="Arial" w:cs="Times New Roman"/>
          <w:bCs/>
          <w:sz w:val="24"/>
          <w:szCs w:val="24"/>
        </w:rPr>
        <w:t xml:space="preserve">Bradesco </w:t>
      </w:r>
      <w:r w:rsidRPr="00387418">
        <w:rPr>
          <w:rFonts w:ascii="Arial" w:eastAsia="Calibri" w:hAnsi="Arial" w:cs="Times New Roman"/>
          <w:bCs/>
          <w:sz w:val="20"/>
          <w:szCs w:val="20"/>
        </w:rPr>
        <w:t>(237)</w:t>
      </w:r>
    </w:p>
    <w:p w14:paraId="2F42D88A" w14:textId="77777777" w:rsidR="00CC5CBD" w:rsidRDefault="00CC5CBD" w:rsidP="00CC5CBD">
      <w:pPr>
        <w:spacing w:after="0" w:line="276" w:lineRule="auto"/>
        <w:ind w:firstLine="1843"/>
        <w:contextualSpacing/>
        <w:jc w:val="both"/>
        <w:rPr>
          <w:rFonts w:ascii="Arial" w:eastAsia="Calibri" w:hAnsi="Arial" w:cs="Times New Roman"/>
          <w:bCs/>
          <w:sz w:val="24"/>
          <w:szCs w:val="24"/>
        </w:rPr>
      </w:pPr>
      <w:r w:rsidRPr="00387418">
        <w:rPr>
          <w:rFonts w:ascii="Arial" w:eastAsia="Calibri" w:hAnsi="Arial" w:cs="Times New Roman"/>
          <w:b/>
          <w:sz w:val="24"/>
          <w:szCs w:val="24"/>
        </w:rPr>
        <w:t>Agência</w:t>
      </w:r>
      <w:r>
        <w:rPr>
          <w:rFonts w:ascii="Arial" w:eastAsia="Calibri" w:hAnsi="Arial" w:cs="Times New Roman"/>
          <w:bCs/>
          <w:sz w:val="24"/>
          <w:szCs w:val="24"/>
        </w:rPr>
        <w:t>:</w:t>
      </w:r>
      <w:r w:rsidRPr="0081268C">
        <w:rPr>
          <w:rFonts w:ascii="Arial" w:eastAsia="Calibri" w:hAnsi="Arial" w:cs="Times New Roman"/>
          <w:bCs/>
          <w:sz w:val="24"/>
          <w:szCs w:val="24"/>
        </w:rPr>
        <w:t xml:space="preserve"> </w:t>
      </w:r>
      <w:r>
        <w:rPr>
          <w:rFonts w:ascii="Arial" w:eastAsia="Calibri" w:hAnsi="Arial" w:cs="Times New Roman"/>
          <w:bCs/>
          <w:sz w:val="24"/>
          <w:szCs w:val="24"/>
        </w:rPr>
        <w:t>7238</w:t>
      </w:r>
    </w:p>
    <w:p w14:paraId="3279EC0B" w14:textId="77777777" w:rsidR="00CC5CBD" w:rsidRDefault="00CC5CBD" w:rsidP="00CC5CBD">
      <w:pPr>
        <w:spacing w:after="0" w:line="276" w:lineRule="auto"/>
        <w:ind w:firstLine="1843"/>
        <w:contextualSpacing/>
        <w:jc w:val="both"/>
        <w:rPr>
          <w:rFonts w:ascii="Arial" w:eastAsia="Calibri" w:hAnsi="Arial" w:cs="Times New Roman"/>
          <w:bCs/>
          <w:sz w:val="24"/>
          <w:szCs w:val="24"/>
        </w:rPr>
      </w:pPr>
      <w:r w:rsidRPr="00387418">
        <w:rPr>
          <w:rFonts w:ascii="Arial" w:eastAsia="Calibri" w:hAnsi="Arial" w:cs="Times New Roman"/>
          <w:b/>
          <w:sz w:val="24"/>
          <w:szCs w:val="24"/>
        </w:rPr>
        <w:t>Conta</w:t>
      </w:r>
      <w:r>
        <w:rPr>
          <w:rFonts w:ascii="Arial" w:eastAsia="Calibri" w:hAnsi="Arial" w:cs="Times New Roman"/>
          <w:bCs/>
          <w:sz w:val="24"/>
          <w:szCs w:val="24"/>
        </w:rPr>
        <w:t xml:space="preserve"> </w:t>
      </w:r>
      <w:r w:rsidRPr="00387418">
        <w:rPr>
          <w:rFonts w:ascii="Arial" w:eastAsia="Calibri" w:hAnsi="Arial" w:cs="Times New Roman"/>
          <w:b/>
          <w:sz w:val="24"/>
          <w:szCs w:val="24"/>
        </w:rPr>
        <w:t>corrente</w:t>
      </w:r>
      <w:r>
        <w:rPr>
          <w:rFonts w:ascii="Arial" w:eastAsia="Calibri" w:hAnsi="Arial" w:cs="Times New Roman"/>
          <w:bCs/>
          <w:sz w:val="24"/>
          <w:szCs w:val="24"/>
        </w:rPr>
        <w:t>: 33280-1</w:t>
      </w:r>
    </w:p>
    <w:p w14:paraId="0A612788" w14:textId="77777777" w:rsidR="00CC5CBD" w:rsidRPr="0081268C" w:rsidRDefault="00CC5CBD" w:rsidP="00CC5CBD">
      <w:pPr>
        <w:spacing w:after="0" w:line="276" w:lineRule="auto"/>
        <w:ind w:firstLine="1843"/>
        <w:contextualSpacing/>
        <w:jc w:val="both"/>
        <w:rPr>
          <w:rFonts w:ascii="Arial" w:eastAsia="Calibri" w:hAnsi="Arial" w:cs="Times New Roman"/>
          <w:bCs/>
          <w:sz w:val="24"/>
          <w:szCs w:val="24"/>
        </w:rPr>
      </w:pPr>
      <w:r w:rsidRPr="00387418">
        <w:rPr>
          <w:rFonts w:ascii="Arial" w:eastAsia="Calibri" w:hAnsi="Arial" w:cs="Times New Roman"/>
          <w:b/>
          <w:sz w:val="24"/>
          <w:szCs w:val="24"/>
        </w:rPr>
        <w:t>CNPJ</w:t>
      </w:r>
      <w:r>
        <w:rPr>
          <w:rFonts w:ascii="Arial" w:eastAsia="Calibri" w:hAnsi="Arial" w:cs="Times New Roman"/>
          <w:b/>
          <w:sz w:val="24"/>
          <w:szCs w:val="24"/>
        </w:rPr>
        <w:t>/PIX</w:t>
      </w:r>
      <w:r>
        <w:rPr>
          <w:rFonts w:ascii="Arial" w:eastAsia="Calibri" w:hAnsi="Arial" w:cs="Times New Roman"/>
          <w:bCs/>
          <w:sz w:val="24"/>
          <w:szCs w:val="24"/>
        </w:rPr>
        <w:t>: 047.748.760/0001-45</w:t>
      </w:r>
    </w:p>
    <w:p w14:paraId="0D857710" w14:textId="77777777" w:rsidR="0031770E" w:rsidRDefault="0031770E" w:rsidP="000E485E">
      <w:pPr>
        <w:pStyle w:val="SemEspaamento"/>
        <w:numPr>
          <w:ilvl w:val="0"/>
          <w:numId w:val="0"/>
        </w:numPr>
      </w:pPr>
    </w:p>
    <w:p w14:paraId="5FADB5A3" w14:textId="77777777" w:rsidR="00C17141" w:rsidRPr="00806591" w:rsidRDefault="00C17141" w:rsidP="00CC5CBD">
      <w:pPr>
        <w:pStyle w:val="Qualificaodaspartes"/>
        <w:ind w:firstLine="0"/>
        <w:rPr>
          <w:sz w:val="2"/>
          <w:szCs w:val="2"/>
        </w:rPr>
      </w:pPr>
    </w:p>
    <w:p w14:paraId="7F301AF9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11FB2160" w14:textId="040A0A67" w:rsidR="000169F1" w:rsidRPr="00B846EA" w:rsidRDefault="000169F1" w:rsidP="00B846EA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5F1BDB">
        <w:rPr>
          <w:rFonts w:ascii="Arial" w:eastAsia="Calibri" w:hAnsi="Arial" w:cs="Times New Roman"/>
          <w:noProof/>
          <w:sz w:val="24"/>
          <w:szCs w:val="24"/>
        </w:rPr>
        <w:t>27 de janeiro de 2026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6A3C0CAE" w14:textId="77777777" w:rsidR="000169F1" w:rsidRPr="00F274B5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6"/>
          <w:szCs w:val="36"/>
          <w:lang w:val="pt"/>
        </w:rPr>
      </w:pPr>
    </w:p>
    <w:p w14:paraId="1CBF60E1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519FD1CA" w14:textId="036E4391" w:rsidR="00131BEB" w:rsidRPr="000169F1" w:rsidRDefault="000169F1" w:rsidP="00B846EA">
      <w:pPr>
        <w:spacing w:after="0" w:line="240" w:lineRule="auto"/>
        <w:ind w:right="-2"/>
        <w:jc w:val="center"/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sectPr w:rsidR="00131BEB" w:rsidRPr="000169F1" w:rsidSect="000E485E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0018C" w14:textId="77777777" w:rsidR="00754F2B" w:rsidRDefault="00754F2B" w:rsidP="00943258">
      <w:pPr>
        <w:spacing w:after="0" w:line="240" w:lineRule="auto"/>
      </w:pPr>
      <w:r>
        <w:separator/>
      </w:r>
    </w:p>
  </w:endnote>
  <w:endnote w:type="continuationSeparator" w:id="0">
    <w:p w14:paraId="48A4E2B2" w14:textId="77777777" w:rsidR="00754F2B" w:rsidRDefault="00754F2B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11F777DE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35348ECD" wp14:editId="3C572C35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683604686" name="Imagem 68360468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DBE4568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6D61B" w14:textId="77777777" w:rsidR="00754F2B" w:rsidRDefault="00754F2B" w:rsidP="00943258">
      <w:pPr>
        <w:spacing w:after="0" w:line="240" w:lineRule="auto"/>
      </w:pPr>
      <w:r>
        <w:separator/>
      </w:r>
    </w:p>
  </w:footnote>
  <w:footnote w:type="continuationSeparator" w:id="0">
    <w:p w14:paraId="313FE800" w14:textId="77777777" w:rsidR="00754F2B" w:rsidRDefault="00754F2B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ED52D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0AF1ACB4" wp14:editId="747B31DB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39930151" name="Imagem 39930151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40B4E51B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76C61AC4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8FDC8DE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81614"/>
    <w:multiLevelType w:val="hybridMultilevel"/>
    <w:tmpl w:val="4CF6E4F2"/>
    <w:lvl w:ilvl="0" w:tplc="B8424178">
      <w:start w:val="1"/>
      <w:numFmt w:val="decimal"/>
      <w:pStyle w:val="FormataoPadro"/>
      <w:lvlText w:val="%1."/>
      <w:lvlJc w:val="left"/>
      <w:pPr>
        <w:ind w:left="1778" w:hanging="360"/>
      </w:pPr>
      <w:rPr>
        <w:rFonts w:hint="default"/>
        <w:b w:val="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572193"/>
    <w:multiLevelType w:val="hybridMultilevel"/>
    <w:tmpl w:val="9A8EBBFA"/>
    <w:lvl w:ilvl="0" w:tplc="FE6AC28E">
      <w:start w:val="1"/>
      <w:numFmt w:val="decimal"/>
      <w:pStyle w:val="SemEspaamento"/>
      <w:lvlText w:val="%1."/>
      <w:lvlJc w:val="left"/>
      <w:pPr>
        <w:ind w:left="1778" w:hanging="360"/>
      </w:pPr>
      <w:rPr>
        <w:i w:val="0"/>
        <w:iCs w:val="0"/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74471857"/>
    <w:multiLevelType w:val="hybridMultilevel"/>
    <w:tmpl w:val="51C8C44C"/>
    <w:lvl w:ilvl="0" w:tplc="4AF03432">
      <w:start w:val="1"/>
      <w:numFmt w:val="lowerLetter"/>
      <w:pStyle w:val="Ttulo2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6309199">
    <w:abstractNumId w:val="1"/>
  </w:num>
  <w:num w:numId="2" w16cid:durableId="806433346">
    <w:abstractNumId w:val="2"/>
  </w:num>
  <w:num w:numId="3" w16cid:durableId="93594246">
    <w:abstractNumId w:val="1"/>
    <w:lvlOverride w:ilvl="0">
      <w:startOverride w:val="1"/>
    </w:lvlOverride>
  </w:num>
  <w:num w:numId="4" w16cid:durableId="46536060">
    <w:abstractNumId w:val="1"/>
    <w:lvlOverride w:ilvl="0">
      <w:startOverride w:val="1"/>
    </w:lvlOverride>
  </w:num>
  <w:num w:numId="5" w16cid:durableId="943464521">
    <w:abstractNumId w:val="0"/>
  </w:num>
  <w:num w:numId="6" w16cid:durableId="196726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01A"/>
    <w:rsid w:val="00003F31"/>
    <w:rsid w:val="0000705F"/>
    <w:rsid w:val="000169F1"/>
    <w:rsid w:val="000279DC"/>
    <w:rsid w:val="00033615"/>
    <w:rsid w:val="00033922"/>
    <w:rsid w:val="00034A99"/>
    <w:rsid w:val="00036B67"/>
    <w:rsid w:val="0004298B"/>
    <w:rsid w:val="000533E7"/>
    <w:rsid w:val="00056944"/>
    <w:rsid w:val="00070970"/>
    <w:rsid w:val="0008683D"/>
    <w:rsid w:val="00097661"/>
    <w:rsid w:val="000979B4"/>
    <w:rsid w:val="000B03A8"/>
    <w:rsid w:val="000B6CA3"/>
    <w:rsid w:val="000C375E"/>
    <w:rsid w:val="000C4813"/>
    <w:rsid w:val="000D228C"/>
    <w:rsid w:val="000E485E"/>
    <w:rsid w:val="000E5FCC"/>
    <w:rsid w:val="000F1009"/>
    <w:rsid w:val="001047CF"/>
    <w:rsid w:val="00110C17"/>
    <w:rsid w:val="00120DB3"/>
    <w:rsid w:val="001270CC"/>
    <w:rsid w:val="00131BEB"/>
    <w:rsid w:val="001322FF"/>
    <w:rsid w:val="001405AC"/>
    <w:rsid w:val="00146453"/>
    <w:rsid w:val="00162C54"/>
    <w:rsid w:val="001643AA"/>
    <w:rsid w:val="001654E0"/>
    <w:rsid w:val="001667B0"/>
    <w:rsid w:val="0017098E"/>
    <w:rsid w:val="00171AA3"/>
    <w:rsid w:val="001761C0"/>
    <w:rsid w:val="0017658C"/>
    <w:rsid w:val="00176BB9"/>
    <w:rsid w:val="00182FA9"/>
    <w:rsid w:val="00183BE2"/>
    <w:rsid w:val="001A109D"/>
    <w:rsid w:val="001B2B98"/>
    <w:rsid w:val="001B2E75"/>
    <w:rsid w:val="001B7491"/>
    <w:rsid w:val="001C2207"/>
    <w:rsid w:val="001C2E6E"/>
    <w:rsid w:val="001D4589"/>
    <w:rsid w:val="001D5DC7"/>
    <w:rsid w:val="001F39D8"/>
    <w:rsid w:val="002001C8"/>
    <w:rsid w:val="00201C17"/>
    <w:rsid w:val="00201F45"/>
    <w:rsid w:val="00207BE4"/>
    <w:rsid w:val="00213209"/>
    <w:rsid w:val="00214E09"/>
    <w:rsid w:val="00216782"/>
    <w:rsid w:val="00220888"/>
    <w:rsid w:val="0022672F"/>
    <w:rsid w:val="00231A74"/>
    <w:rsid w:val="00234D83"/>
    <w:rsid w:val="00241EE4"/>
    <w:rsid w:val="00257901"/>
    <w:rsid w:val="00272BFB"/>
    <w:rsid w:val="00283A38"/>
    <w:rsid w:val="00291A8C"/>
    <w:rsid w:val="00291F6C"/>
    <w:rsid w:val="00295F06"/>
    <w:rsid w:val="002A14AA"/>
    <w:rsid w:val="002A1BF9"/>
    <w:rsid w:val="002A1E4B"/>
    <w:rsid w:val="002C0B28"/>
    <w:rsid w:val="002C16CB"/>
    <w:rsid w:val="002C2D7D"/>
    <w:rsid w:val="002D3139"/>
    <w:rsid w:val="002E62CF"/>
    <w:rsid w:val="00302F7A"/>
    <w:rsid w:val="00304257"/>
    <w:rsid w:val="0030548D"/>
    <w:rsid w:val="00311BB6"/>
    <w:rsid w:val="0031770E"/>
    <w:rsid w:val="00321FA9"/>
    <w:rsid w:val="00326254"/>
    <w:rsid w:val="00334B18"/>
    <w:rsid w:val="003406BF"/>
    <w:rsid w:val="0034166F"/>
    <w:rsid w:val="00343EFE"/>
    <w:rsid w:val="00344559"/>
    <w:rsid w:val="00357288"/>
    <w:rsid w:val="00365294"/>
    <w:rsid w:val="00366B0D"/>
    <w:rsid w:val="0037623B"/>
    <w:rsid w:val="00376A9D"/>
    <w:rsid w:val="00377A2E"/>
    <w:rsid w:val="003801CD"/>
    <w:rsid w:val="00380E7E"/>
    <w:rsid w:val="003A55B1"/>
    <w:rsid w:val="003D7B5E"/>
    <w:rsid w:val="003E46B9"/>
    <w:rsid w:val="0040344E"/>
    <w:rsid w:val="0040624E"/>
    <w:rsid w:val="004274C7"/>
    <w:rsid w:val="004318F5"/>
    <w:rsid w:val="004416D0"/>
    <w:rsid w:val="00444F0B"/>
    <w:rsid w:val="004576BB"/>
    <w:rsid w:val="00463689"/>
    <w:rsid w:val="0046380C"/>
    <w:rsid w:val="00470818"/>
    <w:rsid w:val="004742DA"/>
    <w:rsid w:val="00483429"/>
    <w:rsid w:val="00483E6B"/>
    <w:rsid w:val="00485EEB"/>
    <w:rsid w:val="00491C51"/>
    <w:rsid w:val="004938C8"/>
    <w:rsid w:val="004949AD"/>
    <w:rsid w:val="004B24AA"/>
    <w:rsid w:val="004B3542"/>
    <w:rsid w:val="004C7F5E"/>
    <w:rsid w:val="004D086B"/>
    <w:rsid w:val="004D4EB3"/>
    <w:rsid w:val="004F2B78"/>
    <w:rsid w:val="004F384D"/>
    <w:rsid w:val="004F5007"/>
    <w:rsid w:val="004F57B0"/>
    <w:rsid w:val="00501A18"/>
    <w:rsid w:val="00501D76"/>
    <w:rsid w:val="0051450B"/>
    <w:rsid w:val="00516968"/>
    <w:rsid w:val="0053111C"/>
    <w:rsid w:val="00532186"/>
    <w:rsid w:val="005321DA"/>
    <w:rsid w:val="00551CE7"/>
    <w:rsid w:val="0055301A"/>
    <w:rsid w:val="005626B5"/>
    <w:rsid w:val="00562927"/>
    <w:rsid w:val="00570116"/>
    <w:rsid w:val="005706E3"/>
    <w:rsid w:val="00570BE8"/>
    <w:rsid w:val="005720A4"/>
    <w:rsid w:val="005819EE"/>
    <w:rsid w:val="005A5C08"/>
    <w:rsid w:val="005B016D"/>
    <w:rsid w:val="005B5845"/>
    <w:rsid w:val="005B67EA"/>
    <w:rsid w:val="005C3FDF"/>
    <w:rsid w:val="005C6645"/>
    <w:rsid w:val="005C6869"/>
    <w:rsid w:val="005D2413"/>
    <w:rsid w:val="005E128C"/>
    <w:rsid w:val="005E58E2"/>
    <w:rsid w:val="005F1BDB"/>
    <w:rsid w:val="005F3DC7"/>
    <w:rsid w:val="005F7650"/>
    <w:rsid w:val="00600A97"/>
    <w:rsid w:val="006013D9"/>
    <w:rsid w:val="0060757D"/>
    <w:rsid w:val="00611ACD"/>
    <w:rsid w:val="0062755E"/>
    <w:rsid w:val="006353FC"/>
    <w:rsid w:val="00640478"/>
    <w:rsid w:val="0066039D"/>
    <w:rsid w:val="00660D69"/>
    <w:rsid w:val="00660E7E"/>
    <w:rsid w:val="00663F9F"/>
    <w:rsid w:val="0066688A"/>
    <w:rsid w:val="00671B46"/>
    <w:rsid w:val="00673228"/>
    <w:rsid w:val="006737E1"/>
    <w:rsid w:val="00693647"/>
    <w:rsid w:val="00693F8B"/>
    <w:rsid w:val="0069472D"/>
    <w:rsid w:val="00695990"/>
    <w:rsid w:val="00695F85"/>
    <w:rsid w:val="00696295"/>
    <w:rsid w:val="00697C05"/>
    <w:rsid w:val="006A5D33"/>
    <w:rsid w:val="006B2BBC"/>
    <w:rsid w:val="006C0DFC"/>
    <w:rsid w:val="006C7827"/>
    <w:rsid w:val="006D2D08"/>
    <w:rsid w:val="006E62D2"/>
    <w:rsid w:val="006F0964"/>
    <w:rsid w:val="007017D9"/>
    <w:rsid w:val="00715F79"/>
    <w:rsid w:val="00717F31"/>
    <w:rsid w:val="00722DF5"/>
    <w:rsid w:val="007334E1"/>
    <w:rsid w:val="0074005F"/>
    <w:rsid w:val="00740909"/>
    <w:rsid w:val="00740F51"/>
    <w:rsid w:val="00742662"/>
    <w:rsid w:val="00754B77"/>
    <w:rsid w:val="00754F2B"/>
    <w:rsid w:val="00761626"/>
    <w:rsid w:val="00777851"/>
    <w:rsid w:val="00777F39"/>
    <w:rsid w:val="007809F5"/>
    <w:rsid w:val="00790295"/>
    <w:rsid w:val="00795616"/>
    <w:rsid w:val="00797377"/>
    <w:rsid w:val="00797900"/>
    <w:rsid w:val="007A0BF6"/>
    <w:rsid w:val="007A2B40"/>
    <w:rsid w:val="007C2F91"/>
    <w:rsid w:val="007C36DB"/>
    <w:rsid w:val="007C5B10"/>
    <w:rsid w:val="007C62BB"/>
    <w:rsid w:val="007D7ACA"/>
    <w:rsid w:val="007E4F2A"/>
    <w:rsid w:val="007E699E"/>
    <w:rsid w:val="007F32FD"/>
    <w:rsid w:val="007F7F38"/>
    <w:rsid w:val="00806591"/>
    <w:rsid w:val="00810D34"/>
    <w:rsid w:val="00812F95"/>
    <w:rsid w:val="00820BEF"/>
    <w:rsid w:val="00856313"/>
    <w:rsid w:val="00867535"/>
    <w:rsid w:val="00870167"/>
    <w:rsid w:val="00876891"/>
    <w:rsid w:val="00880155"/>
    <w:rsid w:val="00884CA0"/>
    <w:rsid w:val="008A0012"/>
    <w:rsid w:val="008A58E7"/>
    <w:rsid w:val="008D26CF"/>
    <w:rsid w:val="008D6265"/>
    <w:rsid w:val="008E31FF"/>
    <w:rsid w:val="008E377D"/>
    <w:rsid w:val="008F2218"/>
    <w:rsid w:val="008F2BDC"/>
    <w:rsid w:val="008F53CE"/>
    <w:rsid w:val="008F728E"/>
    <w:rsid w:val="008F7B29"/>
    <w:rsid w:val="0090226D"/>
    <w:rsid w:val="00910541"/>
    <w:rsid w:val="0092003E"/>
    <w:rsid w:val="00923A96"/>
    <w:rsid w:val="00924163"/>
    <w:rsid w:val="0092712A"/>
    <w:rsid w:val="00943258"/>
    <w:rsid w:val="00956E02"/>
    <w:rsid w:val="009570BA"/>
    <w:rsid w:val="009577BA"/>
    <w:rsid w:val="00967658"/>
    <w:rsid w:val="00970314"/>
    <w:rsid w:val="00985A45"/>
    <w:rsid w:val="00996836"/>
    <w:rsid w:val="009A01FD"/>
    <w:rsid w:val="009C4C2F"/>
    <w:rsid w:val="009C5C80"/>
    <w:rsid w:val="009D59A4"/>
    <w:rsid w:val="009E1137"/>
    <w:rsid w:val="009F1574"/>
    <w:rsid w:val="009F5859"/>
    <w:rsid w:val="00A03A06"/>
    <w:rsid w:val="00A048B9"/>
    <w:rsid w:val="00A049FC"/>
    <w:rsid w:val="00A07BEF"/>
    <w:rsid w:val="00A17EAC"/>
    <w:rsid w:val="00A33B0B"/>
    <w:rsid w:val="00A4693D"/>
    <w:rsid w:val="00A50311"/>
    <w:rsid w:val="00A51CDD"/>
    <w:rsid w:val="00A558F3"/>
    <w:rsid w:val="00A60540"/>
    <w:rsid w:val="00A772C7"/>
    <w:rsid w:val="00A8336C"/>
    <w:rsid w:val="00A92C6F"/>
    <w:rsid w:val="00A94410"/>
    <w:rsid w:val="00AA7B46"/>
    <w:rsid w:val="00AB13C6"/>
    <w:rsid w:val="00AC3DA6"/>
    <w:rsid w:val="00AD2B41"/>
    <w:rsid w:val="00AE38A1"/>
    <w:rsid w:val="00B108F7"/>
    <w:rsid w:val="00B14A81"/>
    <w:rsid w:val="00B2379E"/>
    <w:rsid w:val="00B2672A"/>
    <w:rsid w:val="00B31000"/>
    <w:rsid w:val="00B37424"/>
    <w:rsid w:val="00B376DE"/>
    <w:rsid w:val="00B5645B"/>
    <w:rsid w:val="00B6363E"/>
    <w:rsid w:val="00B65852"/>
    <w:rsid w:val="00B66CEF"/>
    <w:rsid w:val="00B772AA"/>
    <w:rsid w:val="00B805FD"/>
    <w:rsid w:val="00B846EA"/>
    <w:rsid w:val="00B85146"/>
    <w:rsid w:val="00B93DB3"/>
    <w:rsid w:val="00BA0C40"/>
    <w:rsid w:val="00BA1DEB"/>
    <w:rsid w:val="00BA2544"/>
    <w:rsid w:val="00BA795B"/>
    <w:rsid w:val="00BB2D55"/>
    <w:rsid w:val="00BB76AB"/>
    <w:rsid w:val="00BC1530"/>
    <w:rsid w:val="00BD388D"/>
    <w:rsid w:val="00BD50E6"/>
    <w:rsid w:val="00BD5F5E"/>
    <w:rsid w:val="00BE1929"/>
    <w:rsid w:val="00BE2352"/>
    <w:rsid w:val="00BE46D7"/>
    <w:rsid w:val="00BF112B"/>
    <w:rsid w:val="00C03B4C"/>
    <w:rsid w:val="00C0456B"/>
    <w:rsid w:val="00C17141"/>
    <w:rsid w:val="00C208D7"/>
    <w:rsid w:val="00C24AFB"/>
    <w:rsid w:val="00C260EB"/>
    <w:rsid w:val="00C2794E"/>
    <w:rsid w:val="00C30A35"/>
    <w:rsid w:val="00C313FC"/>
    <w:rsid w:val="00C7000E"/>
    <w:rsid w:val="00C83B2C"/>
    <w:rsid w:val="00C90F44"/>
    <w:rsid w:val="00C92280"/>
    <w:rsid w:val="00CA0C56"/>
    <w:rsid w:val="00CA5F5B"/>
    <w:rsid w:val="00CB1CB0"/>
    <w:rsid w:val="00CB5FC5"/>
    <w:rsid w:val="00CC1798"/>
    <w:rsid w:val="00CC5CBD"/>
    <w:rsid w:val="00CE58C8"/>
    <w:rsid w:val="00CF0212"/>
    <w:rsid w:val="00D07EEC"/>
    <w:rsid w:val="00D231F5"/>
    <w:rsid w:val="00D24320"/>
    <w:rsid w:val="00D32740"/>
    <w:rsid w:val="00D44D83"/>
    <w:rsid w:val="00D46643"/>
    <w:rsid w:val="00D65743"/>
    <w:rsid w:val="00D7160B"/>
    <w:rsid w:val="00D80C14"/>
    <w:rsid w:val="00D83A37"/>
    <w:rsid w:val="00D84136"/>
    <w:rsid w:val="00DC30D3"/>
    <w:rsid w:val="00DC580D"/>
    <w:rsid w:val="00DD74D6"/>
    <w:rsid w:val="00DE0162"/>
    <w:rsid w:val="00DE0552"/>
    <w:rsid w:val="00DE13B5"/>
    <w:rsid w:val="00DE4E77"/>
    <w:rsid w:val="00DE5EC9"/>
    <w:rsid w:val="00DE686D"/>
    <w:rsid w:val="00DF5478"/>
    <w:rsid w:val="00DF5BC8"/>
    <w:rsid w:val="00E05790"/>
    <w:rsid w:val="00E22D5A"/>
    <w:rsid w:val="00E277AF"/>
    <w:rsid w:val="00E2792A"/>
    <w:rsid w:val="00E3758A"/>
    <w:rsid w:val="00E54ABE"/>
    <w:rsid w:val="00E54DB6"/>
    <w:rsid w:val="00E63873"/>
    <w:rsid w:val="00E80D22"/>
    <w:rsid w:val="00E86E14"/>
    <w:rsid w:val="00E90F3C"/>
    <w:rsid w:val="00E968BB"/>
    <w:rsid w:val="00EB4346"/>
    <w:rsid w:val="00EB6A2D"/>
    <w:rsid w:val="00EB6AEC"/>
    <w:rsid w:val="00EC081D"/>
    <w:rsid w:val="00EC24C3"/>
    <w:rsid w:val="00EC26C7"/>
    <w:rsid w:val="00ED4B8E"/>
    <w:rsid w:val="00EE3903"/>
    <w:rsid w:val="00F0309B"/>
    <w:rsid w:val="00F11B2C"/>
    <w:rsid w:val="00F22B73"/>
    <w:rsid w:val="00F274B5"/>
    <w:rsid w:val="00F41F01"/>
    <w:rsid w:val="00F43BD4"/>
    <w:rsid w:val="00F450EC"/>
    <w:rsid w:val="00F46D49"/>
    <w:rsid w:val="00F47B46"/>
    <w:rsid w:val="00F561BC"/>
    <w:rsid w:val="00F60939"/>
    <w:rsid w:val="00F6212A"/>
    <w:rsid w:val="00F6769F"/>
    <w:rsid w:val="00F67B39"/>
    <w:rsid w:val="00F74A13"/>
    <w:rsid w:val="00F85EBC"/>
    <w:rsid w:val="00FA7943"/>
    <w:rsid w:val="00FB3A3F"/>
    <w:rsid w:val="00FB452A"/>
    <w:rsid w:val="00FB5FB9"/>
    <w:rsid w:val="00FB710D"/>
    <w:rsid w:val="00FC00BA"/>
    <w:rsid w:val="00FC63CA"/>
    <w:rsid w:val="00FD532E"/>
    <w:rsid w:val="00FE0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03C601"/>
  <w15:chartTrackingRefBased/>
  <w15:docId w15:val="{53E4DD91-30FF-43E3-AA65-D1A36BE0F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6275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PargrafodaLista"/>
    <w:next w:val="Normal"/>
    <w:link w:val="Ttulo2Char"/>
    <w:uiPriority w:val="9"/>
    <w:unhideWhenUsed/>
    <w:qFormat/>
    <w:rsid w:val="00956E02"/>
    <w:pPr>
      <w:numPr>
        <w:numId w:val="6"/>
      </w:numPr>
      <w:spacing w:after="0" w:line="240" w:lineRule="auto"/>
      <w:ind w:left="1418" w:firstLine="0"/>
      <w:jc w:val="both"/>
      <w:outlineLvl w:val="1"/>
    </w:pPr>
    <w:rPr>
      <w:rFonts w:ascii="Arial" w:hAnsi="Arial" w:cs="Arial"/>
      <w:bCs/>
      <w:iCs/>
      <w:color w:val="000000"/>
      <w:sz w:val="20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956E02"/>
    <w:rPr>
      <w:rFonts w:ascii="Arial" w:hAnsi="Arial" w:cs="Arial"/>
      <w:bCs/>
      <w:iCs/>
      <w:color w:val="000000"/>
      <w:sz w:val="20"/>
      <w:szCs w:val="24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74005F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74005F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customStyle="1" w:styleId="Ttulo1Char">
    <w:name w:val="Título 1 Char"/>
    <w:basedOn w:val="Fontepargpadro"/>
    <w:link w:val="Ttulo1"/>
    <w:uiPriority w:val="9"/>
    <w:rsid w:val="00627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FD532E"/>
    <w:pPr>
      <w:ind w:left="720"/>
      <w:contextualSpacing/>
    </w:pPr>
  </w:style>
  <w:style w:type="paragraph" w:customStyle="1" w:styleId="FormataoPadro">
    <w:name w:val="Formatação Padrão"/>
    <w:basedOn w:val="PargrafodaLista"/>
    <w:link w:val="FormataoPadroChar"/>
    <w:qFormat/>
    <w:rsid w:val="00FD532E"/>
    <w:pPr>
      <w:numPr>
        <w:numId w:val="5"/>
      </w:numPr>
      <w:spacing w:after="0" w:line="360" w:lineRule="auto"/>
      <w:ind w:left="0" w:firstLine="1418"/>
      <w:jc w:val="both"/>
    </w:pPr>
    <w:rPr>
      <w:rFonts w:ascii="Arial" w:eastAsia="Calibri" w:hAnsi="Arial" w:cs="Times New Roman"/>
      <w:sz w:val="24"/>
      <w:szCs w:val="24"/>
    </w:rPr>
  </w:style>
  <w:style w:type="character" w:customStyle="1" w:styleId="FormataoPadroChar">
    <w:name w:val="Formatação Padrão Char"/>
    <w:link w:val="FormataoPadro"/>
    <w:rsid w:val="00FD532E"/>
    <w:rPr>
      <w:rFonts w:ascii="Arial" w:eastAsia="Calibri" w:hAnsi="Arial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2773</TotalTime>
  <Pages>1</Pages>
  <Words>196</Words>
  <Characters>1175</Characters>
  <Application>Microsoft Office Word</Application>
  <DocSecurity>0</DocSecurity>
  <Lines>38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</vt:lpstr>
      <vt:lpstr>    </vt:lpstr>
      <vt:lpstr>    DOCUMENTOS QUE INSTRUEM ESTA INICIAL </vt:lpstr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87</cp:revision>
  <cp:lastPrinted>2022-07-18T22:35:00Z</cp:lastPrinted>
  <dcterms:created xsi:type="dcterms:W3CDTF">2024-03-13T18:22:00Z</dcterms:created>
  <dcterms:modified xsi:type="dcterms:W3CDTF">2026-01-27T17:56:00Z</dcterms:modified>
</cp:coreProperties>
</file>