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C2E950" w14:textId="77777777" w:rsidR="00A51C4B" w:rsidRPr="0073495E" w:rsidRDefault="00A51C4B" w:rsidP="0073495E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3495E">
        <w:rPr>
          <w:rFonts w:ascii="Arial" w:hAnsi="Arial" w:cs="Arial"/>
          <w:sz w:val="24"/>
          <w:szCs w:val="24"/>
        </w:rPr>
        <w:t>EXCELENTÍSSIMO SENHOR DOUTOR JUIZ DE DIREITO DA 1ª VARA DA FAMÍLIA E ÓRFÃOS DA COMARCA DA CAPITAL – FORÚM EDUARDO LUZ</w:t>
      </w:r>
    </w:p>
    <w:p w14:paraId="057D7277" w14:textId="77777777" w:rsidR="00A51C4B" w:rsidRDefault="00A51C4B" w:rsidP="00A51C4B">
      <w:pPr>
        <w:jc w:val="both"/>
      </w:pPr>
    </w:p>
    <w:p w14:paraId="389CEEE3" w14:textId="77777777" w:rsidR="00A51C4B" w:rsidRDefault="00A51C4B" w:rsidP="00A51C4B">
      <w:pPr>
        <w:jc w:val="both"/>
        <w:rPr>
          <w:sz w:val="18"/>
          <w:szCs w:val="18"/>
        </w:rPr>
      </w:pPr>
    </w:p>
    <w:p w14:paraId="3BE24A21" w14:textId="77777777" w:rsidR="00862796" w:rsidRPr="00B37815" w:rsidRDefault="00862796" w:rsidP="00A51C4B">
      <w:pPr>
        <w:jc w:val="both"/>
        <w:rPr>
          <w:sz w:val="18"/>
          <w:szCs w:val="18"/>
        </w:rPr>
      </w:pPr>
    </w:p>
    <w:p w14:paraId="77854205" w14:textId="4D010204" w:rsidR="00A51C4B" w:rsidRPr="0041237E" w:rsidRDefault="0073495E" w:rsidP="00A51C4B">
      <w:pPr>
        <w:jc w:val="both"/>
        <w:rPr>
          <w:rFonts w:ascii="Arial" w:hAnsi="Arial" w:cs="Arial"/>
        </w:rPr>
      </w:pPr>
      <w:r w:rsidRPr="0041237E">
        <w:rPr>
          <w:rFonts w:ascii="Arial" w:hAnsi="Arial" w:cs="Arial"/>
        </w:rPr>
        <w:t xml:space="preserve">Autos n. </w:t>
      </w:r>
      <w:r w:rsidR="0041237E" w:rsidRPr="0041237E">
        <w:rPr>
          <w:rFonts w:ascii="Arial" w:hAnsi="Arial" w:cs="Arial"/>
        </w:rPr>
        <w:t>5006917-85.2024.8.24.0091</w:t>
      </w:r>
    </w:p>
    <w:p w14:paraId="4E42A590" w14:textId="77777777" w:rsidR="00A51C4B" w:rsidRPr="00B37815" w:rsidRDefault="00A51C4B" w:rsidP="00A51C4B">
      <w:pPr>
        <w:jc w:val="both"/>
        <w:rPr>
          <w:sz w:val="18"/>
          <w:szCs w:val="18"/>
        </w:rPr>
      </w:pPr>
    </w:p>
    <w:p w14:paraId="22E0CA6F" w14:textId="77777777" w:rsidR="0041237E" w:rsidRDefault="0041237E" w:rsidP="00A51C4B">
      <w:pPr>
        <w:jc w:val="both"/>
        <w:rPr>
          <w:sz w:val="18"/>
          <w:szCs w:val="18"/>
        </w:rPr>
      </w:pPr>
    </w:p>
    <w:p w14:paraId="5D618EB9" w14:textId="77777777" w:rsidR="00862796" w:rsidRPr="00B37815" w:rsidRDefault="00862796" w:rsidP="00A51C4B">
      <w:pPr>
        <w:jc w:val="both"/>
        <w:rPr>
          <w:sz w:val="18"/>
          <w:szCs w:val="18"/>
        </w:rPr>
      </w:pPr>
    </w:p>
    <w:p w14:paraId="6DD666F1" w14:textId="4D769341" w:rsidR="00A51C4B" w:rsidRDefault="00A51C4B" w:rsidP="00F2684E">
      <w:pPr>
        <w:pStyle w:val="Qualificaodaspartes"/>
        <w:spacing w:line="360" w:lineRule="auto"/>
      </w:pPr>
      <w:r>
        <w:tab/>
      </w:r>
      <w:r w:rsidRPr="00355D15">
        <w:rPr>
          <w:b/>
        </w:rPr>
        <w:t>ELENA ORIANA BENEDICTS</w:t>
      </w:r>
      <w:r>
        <w:t>, já qualificada</w:t>
      </w:r>
      <w:r w:rsidR="00524092" w:rsidRPr="00524092">
        <w:t xml:space="preserve"> </w:t>
      </w:r>
      <w:r w:rsidR="00524092">
        <w:t xml:space="preserve">nos autos da </w:t>
      </w:r>
      <w:r w:rsidR="00524092" w:rsidRPr="00462279">
        <w:rPr>
          <w:bCs w:val="0"/>
        </w:rPr>
        <w:t>ação revisional de alimentos c/c pedido de tutela provisória de urgência de natureza antecipada n. 5006917-85.2024.8.24.0091</w:t>
      </w:r>
      <w:r w:rsidR="00524092">
        <w:t xml:space="preserve">, proposta por </w:t>
      </w:r>
      <w:r w:rsidR="00524092" w:rsidRPr="00355D15">
        <w:rPr>
          <w:b/>
        </w:rPr>
        <w:t>WALTER SANTO ARNO</w:t>
      </w:r>
      <w:r>
        <w:t>,</w:t>
      </w:r>
      <w:r w:rsidR="00862796">
        <w:t xml:space="preserve"> vem, respeitosamente,</w:t>
      </w:r>
      <w:r w:rsidR="0036268A">
        <w:t xml:space="preserve"> </w:t>
      </w:r>
      <w:r w:rsidR="000759F8">
        <w:t>à elevada presença de Vossa Excelência</w:t>
      </w:r>
      <w:r w:rsidR="000759F8">
        <w:t xml:space="preserve">, </w:t>
      </w:r>
      <w:r>
        <w:t>por seu</w:t>
      </w:r>
      <w:r w:rsidR="00D5775E">
        <w:t>s</w:t>
      </w:r>
      <w:r>
        <w:t xml:space="preserve"> procurador</w:t>
      </w:r>
      <w:r w:rsidR="00D5775E">
        <w:t>es</w:t>
      </w:r>
      <w:r>
        <w:t xml:space="preserve"> abaixo</w:t>
      </w:r>
      <w:r w:rsidR="0036268A">
        <w:t xml:space="preserve"> signatário</w:t>
      </w:r>
      <w:r w:rsidR="00D5775E">
        <w:t>s</w:t>
      </w:r>
      <w:r w:rsidR="00524092">
        <w:t xml:space="preserve"> </w:t>
      </w:r>
      <w:r w:rsidR="00524092" w:rsidRPr="00524092">
        <w:rPr>
          <w:sz w:val="20"/>
          <w:szCs w:val="18"/>
        </w:rPr>
        <w:t>(</w:t>
      </w:r>
      <w:r w:rsidR="00524092" w:rsidRPr="00524092">
        <w:rPr>
          <w:b/>
          <w:bCs w:val="0"/>
          <w:sz w:val="20"/>
          <w:szCs w:val="18"/>
        </w:rPr>
        <w:t>doc. 1</w:t>
      </w:r>
      <w:r w:rsidR="00524092" w:rsidRPr="00524092">
        <w:rPr>
          <w:sz w:val="20"/>
          <w:szCs w:val="18"/>
        </w:rPr>
        <w:t>)</w:t>
      </w:r>
      <w:r w:rsidR="00524092">
        <w:t>, em atenção ao ato ordinatório do evento 18</w:t>
      </w:r>
      <w:r w:rsidR="00862796">
        <w:t xml:space="preserve"> e ao mandado de citação cumprido </w:t>
      </w:r>
      <w:r w:rsidR="00862796" w:rsidRPr="00862796">
        <w:rPr>
          <w:sz w:val="20"/>
          <w:szCs w:val="18"/>
        </w:rPr>
        <w:t>(evento 31)</w:t>
      </w:r>
      <w:r w:rsidR="00524092">
        <w:t xml:space="preserve">, juntar aos autos o comprovante de pagamento dos honorários da digna mediadora </w:t>
      </w:r>
      <w:r w:rsidR="00D5775E" w:rsidRPr="00D5775E">
        <w:rPr>
          <w:sz w:val="20"/>
          <w:szCs w:val="18"/>
        </w:rPr>
        <w:t>(</w:t>
      </w:r>
      <w:r w:rsidR="00D5775E" w:rsidRPr="00D5775E">
        <w:rPr>
          <w:b/>
          <w:bCs w:val="0"/>
          <w:sz w:val="20"/>
          <w:szCs w:val="18"/>
        </w:rPr>
        <w:t>doc. 2</w:t>
      </w:r>
      <w:r w:rsidR="00D5775E" w:rsidRPr="00D5775E">
        <w:rPr>
          <w:sz w:val="20"/>
          <w:szCs w:val="18"/>
        </w:rPr>
        <w:t>)</w:t>
      </w:r>
      <w:r w:rsidR="00D10968">
        <w:t xml:space="preserve"> e requerer a </w:t>
      </w:r>
      <w:r w:rsidR="0074591A">
        <w:t xml:space="preserve">respectiva </w:t>
      </w:r>
      <w:r w:rsidR="00D10968">
        <w:t>habilitação dos seus defensores.</w:t>
      </w:r>
    </w:p>
    <w:p w14:paraId="44B1F131" w14:textId="77777777" w:rsidR="0073495E" w:rsidRDefault="0073495E" w:rsidP="0073495E">
      <w:pPr>
        <w:pStyle w:val="Qualificaodaspartes"/>
        <w:rPr>
          <w:sz w:val="20"/>
          <w:szCs w:val="18"/>
        </w:rPr>
      </w:pPr>
    </w:p>
    <w:p w14:paraId="4DDBCB5D" w14:textId="77777777" w:rsidR="00D10968" w:rsidRPr="00594CC8" w:rsidRDefault="00D10968" w:rsidP="00D10968">
      <w:pPr>
        <w:pStyle w:val="Qualificaodaspartes"/>
        <w:ind w:firstLine="0"/>
        <w:rPr>
          <w:sz w:val="12"/>
          <w:szCs w:val="10"/>
        </w:rPr>
      </w:pPr>
    </w:p>
    <w:p w14:paraId="4C9C8BF7" w14:textId="0A26F65D" w:rsidR="00D10968" w:rsidRDefault="00D10968" w:rsidP="008627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78FAB2EE" w14:textId="04159FB5" w:rsidR="00862796" w:rsidRPr="00136102" w:rsidRDefault="00862796" w:rsidP="00862796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>
        <w:rPr>
          <w:rFonts w:ascii="Arial" w:eastAsia="Calibri" w:hAnsi="Arial" w:cs="Times New Roman"/>
          <w:noProof/>
          <w:sz w:val="24"/>
          <w:szCs w:val="24"/>
        </w:rPr>
        <w:t>29 de julho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4AF5317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13724C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149864" w14:textId="77777777" w:rsidR="00862796" w:rsidRDefault="00862796" w:rsidP="008627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26F271" w14:textId="77777777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b/>
          <w:bCs/>
          <w:sz w:val="24"/>
          <w:szCs w:val="24"/>
          <w:lang w:val="pt"/>
        </w:rPr>
      </w:pPr>
      <w:r w:rsidRPr="00C05AC2">
        <w:rPr>
          <w:rFonts w:ascii="Arial" w:hAnsi="Arial" w:cs="Arial"/>
          <w:b/>
          <w:bCs/>
          <w:sz w:val="24"/>
          <w:szCs w:val="24"/>
          <w:lang w:val="pt"/>
        </w:rPr>
        <w:t>Cesar Augusto Mimoso Ruiz Abreu</w:t>
      </w:r>
      <w:r w:rsidRPr="00C05AC2">
        <w:rPr>
          <w:rFonts w:ascii="Arial" w:hAnsi="Arial" w:cs="Arial"/>
          <w:b/>
          <w:bCs/>
          <w:sz w:val="24"/>
          <w:szCs w:val="24"/>
          <w:lang w:val="pt"/>
        </w:rPr>
        <w:tab/>
        <w:t xml:space="preserve">            Sílvia Domingues Santos</w:t>
      </w:r>
    </w:p>
    <w:p w14:paraId="142FC926" w14:textId="77777777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Cs/>
          <w:sz w:val="24"/>
          <w:szCs w:val="24"/>
        </w:rPr>
      </w:pPr>
      <w:r w:rsidRPr="00C05AC2">
        <w:rPr>
          <w:rFonts w:ascii="Arial" w:hAnsi="Arial" w:cs="Arial"/>
          <w:bCs/>
          <w:sz w:val="24"/>
          <w:szCs w:val="24"/>
        </w:rPr>
        <w:t>OAB/SC 4.125</w:t>
      </w:r>
      <w:r w:rsidRPr="00C05AC2">
        <w:rPr>
          <w:rFonts w:ascii="Arial" w:hAnsi="Arial" w:cs="Arial"/>
          <w:bCs/>
          <w:sz w:val="24"/>
          <w:szCs w:val="24"/>
        </w:rPr>
        <w:tab/>
        <w:t xml:space="preserve">    </w:t>
      </w:r>
      <w:r w:rsidRPr="00C05AC2">
        <w:rPr>
          <w:rFonts w:ascii="Arial" w:hAnsi="Arial" w:cs="Arial"/>
          <w:bCs/>
          <w:sz w:val="24"/>
          <w:szCs w:val="24"/>
        </w:rPr>
        <w:tab/>
      </w:r>
      <w:r w:rsidRPr="00C05AC2">
        <w:rPr>
          <w:rFonts w:ascii="Arial" w:hAnsi="Arial" w:cs="Arial"/>
          <w:bCs/>
          <w:sz w:val="24"/>
          <w:szCs w:val="24"/>
        </w:rPr>
        <w:tab/>
        <w:t xml:space="preserve">                   </w:t>
      </w:r>
      <w:r>
        <w:rPr>
          <w:rFonts w:ascii="Arial" w:hAnsi="Arial" w:cs="Arial"/>
          <w:bCs/>
          <w:sz w:val="24"/>
          <w:szCs w:val="24"/>
        </w:rPr>
        <w:t xml:space="preserve">          </w:t>
      </w:r>
      <w:r w:rsidRPr="00C05AC2">
        <w:rPr>
          <w:rFonts w:ascii="Arial" w:hAnsi="Arial" w:cs="Arial"/>
          <w:bCs/>
          <w:sz w:val="24"/>
          <w:szCs w:val="24"/>
        </w:rPr>
        <w:t>OAB/SC 10.990</w:t>
      </w:r>
    </w:p>
    <w:p w14:paraId="08446018" w14:textId="77777777" w:rsidR="00862796" w:rsidRPr="0073254D" w:rsidRDefault="00862796" w:rsidP="00862796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0"/>
          <w:szCs w:val="20"/>
        </w:rPr>
      </w:pPr>
    </w:p>
    <w:p w14:paraId="42272F6B" w14:textId="77777777" w:rsidR="00862796" w:rsidRPr="00964E5F" w:rsidRDefault="00862796" w:rsidP="00862796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32"/>
          <w:szCs w:val="32"/>
        </w:rPr>
      </w:pPr>
    </w:p>
    <w:p w14:paraId="7452E646" w14:textId="77777777" w:rsidR="00862796" w:rsidRPr="00C05AC2" w:rsidRDefault="00862796" w:rsidP="0086279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"/>
        </w:rPr>
      </w:pPr>
      <w:r w:rsidRPr="00C05AC2">
        <w:rPr>
          <w:rFonts w:ascii="Arial" w:hAnsi="Arial" w:cs="Arial"/>
          <w:b/>
          <w:bCs/>
          <w:sz w:val="24"/>
          <w:szCs w:val="24"/>
          <w:lang w:val="pt"/>
        </w:rPr>
        <w:t xml:space="preserve">Rui Pedro Pina Cabral da Silva              </w:t>
      </w:r>
      <w:r>
        <w:rPr>
          <w:rFonts w:ascii="Arial" w:hAnsi="Arial" w:cs="Arial"/>
          <w:b/>
          <w:bCs/>
          <w:sz w:val="24"/>
          <w:szCs w:val="24"/>
          <w:lang w:val="pt"/>
        </w:rPr>
        <w:t xml:space="preserve">            Paulo Ekke Moukarzel Junior</w:t>
      </w:r>
    </w:p>
    <w:p w14:paraId="2B58F36F" w14:textId="77777777" w:rsidR="00862796" w:rsidRPr="00635783" w:rsidRDefault="00862796" w:rsidP="00862796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Cs/>
          <w:sz w:val="24"/>
          <w:szCs w:val="24"/>
        </w:rPr>
      </w:pPr>
      <w:r w:rsidRPr="00635783">
        <w:rPr>
          <w:rFonts w:ascii="Arial" w:hAnsi="Arial" w:cs="Arial"/>
          <w:bCs/>
          <w:sz w:val="24"/>
          <w:szCs w:val="24"/>
        </w:rPr>
        <w:t xml:space="preserve">OAB/SC 52.778                                                </w:t>
      </w:r>
      <w:r>
        <w:rPr>
          <w:rFonts w:ascii="Arial" w:hAnsi="Arial" w:cs="Arial"/>
          <w:bCs/>
          <w:sz w:val="24"/>
          <w:szCs w:val="24"/>
        </w:rPr>
        <w:t xml:space="preserve">   </w:t>
      </w:r>
      <w:r w:rsidRPr="00635783">
        <w:rPr>
          <w:rFonts w:ascii="Arial" w:hAnsi="Arial" w:cs="Arial"/>
          <w:bCs/>
          <w:sz w:val="24"/>
          <w:szCs w:val="24"/>
        </w:rPr>
        <w:t xml:space="preserve">OAB/SC </w:t>
      </w:r>
      <w:r>
        <w:rPr>
          <w:rFonts w:ascii="Arial" w:hAnsi="Arial" w:cs="Arial"/>
          <w:bCs/>
          <w:sz w:val="24"/>
          <w:szCs w:val="24"/>
        </w:rPr>
        <w:t>36.591</w:t>
      </w:r>
    </w:p>
    <w:p w14:paraId="0E7FA14D" w14:textId="77777777" w:rsidR="00862796" w:rsidRDefault="00862796" w:rsidP="00862796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  <w:u w:val="single"/>
        </w:rPr>
      </w:pPr>
    </w:p>
    <w:p w14:paraId="515BAE62" w14:textId="77777777" w:rsidR="00862796" w:rsidRPr="0073254D" w:rsidRDefault="00862796" w:rsidP="00862796">
      <w:pPr>
        <w:spacing w:after="0" w:line="240" w:lineRule="auto"/>
        <w:ind w:right="-2"/>
        <w:jc w:val="center"/>
        <w:rPr>
          <w:rFonts w:ascii="Arial" w:eastAsia="Times New Roman" w:hAnsi="Arial" w:cs="Arial"/>
          <w:sz w:val="20"/>
          <w:szCs w:val="20"/>
          <w:u w:val="single"/>
        </w:rPr>
      </w:pPr>
    </w:p>
    <w:p w14:paraId="453DD445" w14:textId="77777777" w:rsidR="00862796" w:rsidRPr="00E9279B" w:rsidRDefault="00862796" w:rsidP="00862796">
      <w:pPr>
        <w:spacing w:after="0" w:line="240" w:lineRule="auto"/>
        <w:ind w:right="-2"/>
        <w:jc w:val="center"/>
        <w:rPr>
          <w:rFonts w:ascii="Arial" w:eastAsia="Times New Roman" w:hAnsi="Arial" w:cs="Arial"/>
          <w:sz w:val="10"/>
          <w:szCs w:val="10"/>
          <w:u w:val="single"/>
        </w:rPr>
      </w:pPr>
    </w:p>
    <w:p w14:paraId="70053FC4" w14:textId="77777777" w:rsidR="00862796" w:rsidRPr="00E9279B" w:rsidRDefault="00862796" w:rsidP="00862796">
      <w:pPr>
        <w:pStyle w:val="Ttulo2"/>
        <w:spacing w:line="276" w:lineRule="auto"/>
        <w:ind w:left="0"/>
        <w:jc w:val="center"/>
        <w:rPr>
          <w:rFonts w:cs="Arial"/>
          <w:b/>
          <w:bCs/>
          <w:sz w:val="24"/>
          <w:szCs w:val="24"/>
        </w:rPr>
      </w:pPr>
      <w:r w:rsidRPr="00BC424D">
        <w:rPr>
          <w:rFonts w:cs="Arial"/>
          <w:b/>
          <w:bCs/>
          <w:sz w:val="24"/>
          <w:szCs w:val="24"/>
        </w:rPr>
        <w:t xml:space="preserve">Humberto Leonardo </w:t>
      </w:r>
      <w:proofErr w:type="spellStart"/>
      <w:r w:rsidRPr="00BC424D">
        <w:rPr>
          <w:rFonts w:cs="Arial"/>
          <w:b/>
          <w:bCs/>
          <w:sz w:val="24"/>
          <w:szCs w:val="24"/>
        </w:rPr>
        <w:t>Waiszczyk</w:t>
      </w:r>
      <w:proofErr w:type="spellEnd"/>
      <w:r w:rsidRPr="00BC424D">
        <w:rPr>
          <w:rFonts w:cs="Arial"/>
          <w:b/>
          <w:bCs/>
          <w:sz w:val="24"/>
          <w:szCs w:val="24"/>
        </w:rPr>
        <w:t xml:space="preserve"> Osório</w:t>
      </w:r>
    </w:p>
    <w:p w14:paraId="146C4734" w14:textId="77777777" w:rsidR="00862796" w:rsidRPr="00E9279B" w:rsidRDefault="00862796" w:rsidP="00862796">
      <w:pPr>
        <w:pStyle w:val="Ttulo2"/>
        <w:spacing w:line="276" w:lineRule="auto"/>
        <w:ind w:left="0" w:right="141"/>
        <w:jc w:val="center"/>
        <w:rPr>
          <w:rFonts w:cs="Arial"/>
          <w:sz w:val="24"/>
          <w:szCs w:val="24"/>
        </w:rPr>
      </w:pPr>
      <w:r w:rsidRPr="00E9279B">
        <w:rPr>
          <w:rFonts w:cs="Arial"/>
          <w:sz w:val="24"/>
          <w:szCs w:val="24"/>
        </w:rPr>
        <w:t xml:space="preserve">OAB/SC </w:t>
      </w:r>
      <w:r>
        <w:rPr>
          <w:rFonts w:cs="Arial"/>
          <w:sz w:val="24"/>
          <w:szCs w:val="24"/>
        </w:rPr>
        <w:t>43.084</w:t>
      </w:r>
    </w:p>
    <w:p w14:paraId="18F45941" w14:textId="77777777" w:rsidR="00862796" w:rsidRPr="000C60AC" w:rsidRDefault="00862796" w:rsidP="00862796">
      <w:pPr>
        <w:spacing w:after="0" w:line="240" w:lineRule="auto"/>
        <w:ind w:right="-2"/>
        <w:jc w:val="center"/>
      </w:pPr>
    </w:p>
    <w:p w14:paraId="4A00ADD8" w14:textId="77777777" w:rsidR="00A07AC8" w:rsidRPr="000C60AC" w:rsidRDefault="00A07AC8" w:rsidP="0036268A">
      <w:pPr>
        <w:pStyle w:val="Qualificaodaspartes"/>
      </w:pPr>
    </w:p>
    <w:sectPr w:rsidR="00A07AC8" w:rsidRPr="000C60AC" w:rsidSect="00F62E69">
      <w:headerReference w:type="default" r:id="rId8"/>
      <w:footerReference w:type="default" r:id="rId9"/>
      <w:pgSz w:w="11906" w:h="16838"/>
      <w:pgMar w:top="1985" w:right="1416" w:bottom="851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D8BEBE" w14:textId="77777777" w:rsidR="00F94B4F" w:rsidRDefault="00F94B4F" w:rsidP="00943258">
      <w:pPr>
        <w:spacing w:after="0" w:line="240" w:lineRule="auto"/>
      </w:pPr>
      <w:r>
        <w:separator/>
      </w:r>
    </w:p>
  </w:endnote>
  <w:endnote w:type="continuationSeparator" w:id="0">
    <w:p w14:paraId="5A938AAC" w14:textId="77777777" w:rsidR="00F94B4F" w:rsidRDefault="00F94B4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893279D" w14:textId="77777777" w:rsidR="00F62E69" w:rsidRPr="00501A18" w:rsidRDefault="00F62E69" w:rsidP="00F62E69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65408" behindDoc="1" locked="0" layoutInCell="1" allowOverlap="1" wp14:anchorId="3A43F0A5" wp14:editId="5B73C1F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55432995" name="Imagem 165543299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>
          <w:rPr>
            <w:rFonts w:ascii="Arial" w:hAnsi="Arial" w:cs="Arial"/>
            <w:sz w:val="16"/>
            <w:szCs w:val="16"/>
          </w:rPr>
          <w:t>1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063A87F" w14:textId="77777777" w:rsidR="00F62E69" w:rsidRDefault="00F62E69" w:rsidP="00F62E69">
    <w:pPr>
      <w:pStyle w:val="Rodap"/>
      <w:tabs>
        <w:tab w:val="clear" w:pos="4252"/>
        <w:tab w:val="clear" w:pos="8504"/>
        <w:tab w:val="left" w:pos="6645"/>
      </w:tabs>
    </w:pPr>
    <w:r>
      <w:tab/>
    </w:r>
  </w:p>
  <w:p w14:paraId="72EB1C4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0FD1C" w14:textId="77777777" w:rsidR="00F94B4F" w:rsidRDefault="00F94B4F" w:rsidP="00943258">
      <w:pPr>
        <w:spacing w:after="0" w:line="240" w:lineRule="auto"/>
      </w:pPr>
      <w:r>
        <w:separator/>
      </w:r>
    </w:p>
  </w:footnote>
  <w:footnote w:type="continuationSeparator" w:id="0">
    <w:p w14:paraId="389C45D2" w14:textId="77777777" w:rsidR="00F94B4F" w:rsidRDefault="00F94B4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2CD39" w14:textId="41376AF8" w:rsidR="00131BEB" w:rsidRDefault="00A345EE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EEFD6FD" wp14:editId="280FD09D">
          <wp:simplePos x="0" y="0"/>
          <wp:positionH relativeFrom="page">
            <wp:posOffset>3666831</wp:posOffset>
          </wp:positionH>
          <wp:positionV relativeFrom="page">
            <wp:posOffset>16994</wp:posOffset>
          </wp:positionV>
          <wp:extent cx="3906982" cy="1099820"/>
          <wp:effectExtent l="0" t="0" r="0" b="5080"/>
          <wp:wrapNone/>
          <wp:docPr id="1038720684" name="Imagem 10387206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 rotWithShape="1">
                  <a:blip r:embed="rId1"/>
                  <a:srcRect r="48662"/>
                  <a:stretch/>
                </pic:blipFill>
                <pic:spPr bwMode="auto">
                  <a:xfrm>
                    <a:off x="0" y="0"/>
                    <a:ext cx="3906982" cy="1099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34E0B5C9" wp14:editId="5AC278C5">
          <wp:simplePos x="0" y="0"/>
          <wp:positionH relativeFrom="margin">
            <wp:posOffset>-940435</wp:posOffset>
          </wp:positionH>
          <wp:positionV relativeFrom="paragraph">
            <wp:posOffset>-420370</wp:posOffset>
          </wp:positionV>
          <wp:extent cx="3277235" cy="1130935"/>
          <wp:effectExtent l="0" t="0" r="0" b="0"/>
          <wp:wrapSquare wrapText="bothSides"/>
          <wp:docPr id="982671806" name="Imagem 982671806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646881" name="Imagem 1297646881" descr="Padrão do plano de fundo&#10;&#10;Descrição gerada automaticamente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235" cy="113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3A3F">
      <w:tab/>
    </w:r>
  </w:p>
  <w:p w14:paraId="0EC7DB60" w14:textId="0290FE05" w:rsidR="007C36DB" w:rsidRDefault="00A345EE" w:rsidP="00A345EE">
    <w:pPr>
      <w:pStyle w:val="Cabealho"/>
      <w:tabs>
        <w:tab w:val="clear" w:pos="4252"/>
        <w:tab w:val="clear" w:pos="8504"/>
        <w:tab w:val="left" w:pos="1758"/>
      </w:tabs>
    </w:pPr>
    <w:r>
      <w:tab/>
    </w:r>
  </w:p>
  <w:p w14:paraId="2437B949" w14:textId="77777777" w:rsidR="007C36DB" w:rsidRDefault="007C36DB" w:rsidP="00A345EE">
    <w:pPr>
      <w:pStyle w:val="Cabealho"/>
      <w:tabs>
        <w:tab w:val="clear" w:pos="4252"/>
        <w:tab w:val="clear" w:pos="8504"/>
        <w:tab w:val="left" w:pos="6555"/>
      </w:tabs>
      <w:jc w:val="center"/>
    </w:pPr>
  </w:p>
  <w:p w14:paraId="08CBDC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F8"/>
    <w:rsid w:val="00000D13"/>
    <w:rsid w:val="00003F31"/>
    <w:rsid w:val="000062E0"/>
    <w:rsid w:val="00016644"/>
    <w:rsid w:val="000169F1"/>
    <w:rsid w:val="0002790E"/>
    <w:rsid w:val="0004298B"/>
    <w:rsid w:val="00046F0F"/>
    <w:rsid w:val="00056365"/>
    <w:rsid w:val="00074F4F"/>
    <w:rsid w:val="000759F8"/>
    <w:rsid w:val="00094E33"/>
    <w:rsid w:val="00097661"/>
    <w:rsid w:val="000A1903"/>
    <w:rsid w:val="000C60AC"/>
    <w:rsid w:val="000D228C"/>
    <w:rsid w:val="000E6383"/>
    <w:rsid w:val="00117396"/>
    <w:rsid w:val="00126E56"/>
    <w:rsid w:val="00131BEB"/>
    <w:rsid w:val="001549A1"/>
    <w:rsid w:val="0015625E"/>
    <w:rsid w:val="001667B0"/>
    <w:rsid w:val="00170DA3"/>
    <w:rsid w:val="001761C0"/>
    <w:rsid w:val="00183BE2"/>
    <w:rsid w:val="0019452C"/>
    <w:rsid w:val="00196F64"/>
    <w:rsid w:val="001B2B98"/>
    <w:rsid w:val="001B2E75"/>
    <w:rsid w:val="001F2218"/>
    <w:rsid w:val="001F5010"/>
    <w:rsid w:val="002017AA"/>
    <w:rsid w:val="00201F45"/>
    <w:rsid w:val="00207BE4"/>
    <w:rsid w:val="00214A46"/>
    <w:rsid w:val="00214E09"/>
    <w:rsid w:val="00216684"/>
    <w:rsid w:val="00221F5F"/>
    <w:rsid w:val="00272BFB"/>
    <w:rsid w:val="00291F6C"/>
    <w:rsid w:val="00293C37"/>
    <w:rsid w:val="002B1A53"/>
    <w:rsid w:val="002C65A1"/>
    <w:rsid w:val="002E78D9"/>
    <w:rsid w:val="00310A0E"/>
    <w:rsid w:val="00316F57"/>
    <w:rsid w:val="00335EF3"/>
    <w:rsid w:val="00340734"/>
    <w:rsid w:val="0036268A"/>
    <w:rsid w:val="00377A2E"/>
    <w:rsid w:val="003801CD"/>
    <w:rsid w:val="00390A7C"/>
    <w:rsid w:val="00396DAB"/>
    <w:rsid w:val="003B6D2F"/>
    <w:rsid w:val="003B767D"/>
    <w:rsid w:val="003D2767"/>
    <w:rsid w:val="003E46B9"/>
    <w:rsid w:val="003F5EE9"/>
    <w:rsid w:val="0041237E"/>
    <w:rsid w:val="00413F7E"/>
    <w:rsid w:val="00414E74"/>
    <w:rsid w:val="00421152"/>
    <w:rsid w:val="00436E20"/>
    <w:rsid w:val="004547D6"/>
    <w:rsid w:val="00462279"/>
    <w:rsid w:val="004624C8"/>
    <w:rsid w:val="00465BB5"/>
    <w:rsid w:val="00465F2B"/>
    <w:rsid w:val="0047255D"/>
    <w:rsid w:val="00492D42"/>
    <w:rsid w:val="004949AD"/>
    <w:rsid w:val="004F2B78"/>
    <w:rsid w:val="00501A18"/>
    <w:rsid w:val="005061E9"/>
    <w:rsid w:val="00524092"/>
    <w:rsid w:val="005321DA"/>
    <w:rsid w:val="00575624"/>
    <w:rsid w:val="00577DB7"/>
    <w:rsid w:val="00594CC8"/>
    <w:rsid w:val="005A3345"/>
    <w:rsid w:val="005A4B29"/>
    <w:rsid w:val="005B67EA"/>
    <w:rsid w:val="005C23C5"/>
    <w:rsid w:val="005E58E2"/>
    <w:rsid w:val="005F4278"/>
    <w:rsid w:val="00637F44"/>
    <w:rsid w:val="006432A4"/>
    <w:rsid w:val="00662638"/>
    <w:rsid w:val="006649D0"/>
    <w:rsid w:val="00673228"/>
    <w:rsid w:val="00693F8B"/>
    <w:rsid w:val="00696295"/>
    <w:rsid w:val="006B7FD7"/>
    <w:rsid w:val="006C0DFC"/>
    <w:rsid w:val="006C187C"/>
    <w:rsid w:val="006C215F"/>
    <w:rsid w:val="006C5912"/>
    <w:rsid w:val="006E1F55"/>
    <w:rsid w:val="006E75A1"/>
    <w:rsid w:val="00707CEC"/>
    <w:rsid w:val="00722DF5"/>
    <w:rsid w:val="0073254D"/>
    <w:rsid w:val="007329E5"/>
    <w:rsid w:val="0073495E"/>
    <w:rsid w:val="00735075"/>
    <w:rsid w:val="00737396"/>
    <w:rsid w:val="00741E68"/>
    <w:rsid w:val="0074591A"/>
    <w:rsid w:val="00771AE3"/>
    <w:rsid w:val="0077708A"/>
    <w:rsid w:val="00795616"/>
    <w:rsid w:val="00797900"/>
    <w:rsid w:val="007A64D1"/>
    <w:rsid w:val="007B5E79"/>
    <w:rsid w:val="007C36DB"/>
    <w:rsid w:val="007D229A"/>
    <w:rsid w:val="007E4A6E"/>
    <w:rsid w:val="00800E71"/>
    <w:rsid w:val="00810D34"/>
    <w:rsid w:val="008453B3"/>
    <w:rsid w:val="00854506"/>
    <w:rsid w:val="008552D4"/>
    <w:rsid w:val="00862796"/>
    <w:rsid w:val="00882F5E"/>
    <w:rsid w:val="008A0012"/>
    <w:rsid w:val="008C2A4F"/>
    <w:rsid w:val="008C36C8"/>
    <w:rsid w:val="008E31FF"/>
    <w:rsid w:val="008E377D"/>
    <w:rsid w:val="008F2218"/>
    <w:rsid w:val="008F53CE"/>
    <w:rsid w:val="008F7B29"/>
    <w:rsid w:val="0090226D"/>
    <w:rsid w:val="00924163"/>
    <w:rsid w:val="00930E7F"/>
    <w:rsid w:val="00943258"/>
    <w:rsid w:val="009451D1"/>
    <w:rsid w:val="00964267"/>
    <w:rsid w:val="009A76E4"/>
    <w:rsid w:val="009C467E"/>
    <w:rsid w:val="009D5472"/>
    <w:rsid w:val="00A049FC"/>
    <w:rsid w:val="00A07AC8"/>
    <w:rsid w:val="00A345EE"/>
    <w:rsid w:val="00A51C4B"/>
    <w:rsid w:val="00A64129"/>
    <w:rsid w:val="00A64CD5"/>
    <w:rsid w:val="00AB07BC"/>
    <w:rsid w:val="00AD6BE5"/>
    <w:rsid w:val="00AE7C36"/>
    <w:rsid w:val="00AF029D"/>
    <w:rsid w:val="00B01246"/>
    <w:rsid w:val="00B01743"/>
    <w:rsid w:val="00B14A81"/>
    <w:rsid w:val="00B318F3"/>
    <w:rsid w:val="00B327FF"/>
    <w:rsid w:val="00B37815"/>
    <w:rsid w:val="00B4273B"/>
    <w:rsid w:val="00B4761C"/>
    <w:rsid w:val="00B6363E"/>
    <w:rsid w:val="00B77C41"/>
    <w:rsid w:val="00BA2544"/>
    <w:rsid w:val="00BB595F"/>
    <w:rsid w:val="00BC3EF5"/>
    <w:rsid w:val="00BC5040"/>
    <w:rsid w:val="00C03B4C"/>
    <w:rsid w:val="00C0456B"/>
    <w:rsid w:val="00C31E74"/>
    <w:rsid w:val="00C33532"/>
    <w:rsid w:val="00C352BF"/>
    <w:rsid w:val="00C90EE8"/>
    <w:rsid w:val="00CB0756"/>
    <w:rsid w:val="00CB5FC5"/>
    <w:rsid w:val="00CD0F76"/>
    <w:rsid w:val="00D00D3E"/>
    <w:rsid w:val="00D10968"/>
    <w:rsid w:val="00D32740"/>
    <w:rsid w:val="00D56FFB"/>
    <w:rsid w:val="00D5775E"/>
    <w:rsid w:val="00D57D7D"/>
    <w:rsid w:val="00D878A7"/>
    <w:rsid w:val="00D87C8B"/>
    <w:rsid w:val="00D94A96"/>
    <w:rsid w:val="00DC4BED"/>
    <w:rsid w:val="00DE0162"/>
    <w:rsid w:val="00DE0552"/>
    <w:rsid w:val="00DF5478"/>
    <w:rsid w:val="00DF6DCC"/>
    <w:rsid w:val="00E05790"/>
    <w:rsid w:val="00E2448F"/>
    <w:rsid w:val="00E350C8"/>
    <w:rsid w:val="00E41851"/>
    <w:rsid w:val="00E53FA9"/>
    <w:rsid w:val="00E82B9E"/>
    <w:rsid w:val="00E86346"/>
    <w:rsid w:val="00E87CF8"/>
    <w:rsid w:val="00E9072E"/>
    <w:rsid w:val="00E90F3C"/>
    <w:rsid w:val="00E968BB"/>
    <w:rsid w:val="00EB4346"/>
    <w:rsid w:val="00ED0387"/>
    <w:rsid w:val="00ED5D23"/>
    <w:rsid w:val="00EE3903"/>
    <w:rsid w:val="00EE3FD3"/>
    <w:rsid w:val="00EF0AF2"/>
    <w:rsid w:val="00F11B2C"/>
    <w:rsid w:val="00F135FE"/>
    <w:rsid w:val="00F21EC1"/>
    <w:rsid w:val="00F22B73"/>
    <w:rsid w:val="00F2684E"/>
    <w:rsid w:val="00F30B5F"/>
    <w:rsid w:val="00F62E69"/>
    <w:rsid w:val="00F679E7"/>
    <w:rsid w:val="00F80780"/>
    <w:rsid w:val="00F94B4F"/>
    <w:rsid w:val="00FB3A3F"/>
    <w:rsid w:val="00FB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1CA2E"/>
  <w15:chartTrackingRefBased/>
  <w15:docId w15:val="{2E1BF4A9-2511-4FE0-B036-BBE851ED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C4B"/>
    <w:rPr>
      <w:kern w:val="2"/>
      <w14:ligatures w14:val="standardContextual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D0F7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D0F76"/>
    <w:rPr>
      <w:rFonts w:ascii="Arial" w:eastAsia="Calibri" w:hAnsi="Arial" w:cs="Times New Roman"/>
      <w:b/>
      <w:kern w:val="2"/>
      <w:szCs w:val="24"/>
      <w14:ligatures w14:val="standardContextual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5636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56365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0563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7</TotalTime>
  <Pages>1</Pages>
  <Words>181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2024-07-26T18:56:00Z</dcterms:created>
  <dcterms:modified xsi:type="dcterms:W3CDTF">2024-07-29T18:25:00Z</dcterms:modified>
</cp:coreProperties>
</file>