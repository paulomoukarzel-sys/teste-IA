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E950" w14:textId="778B5CD4" w:rsidR="00A51C4B" w:rsidRPr="0073495E" w:rsidRDefault="00227538" w:rsidP="0073495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EXCELENTÍSSIMO SENHOR DESEMBARGADOR FLÁVIO ANDRÉ PAZ DE BRUM, DIGNÍSSIMO RELATOR DA APELAÇÃO CÍVEL N. </w:t>
      </w:r>
      <w:r w:rsidRPr="0041237E">
        <w:rPr>
          <w:rFonts w:ascii="Arial" w:hAnsi="Arial" w:cs="Arial"/>
        </w:rPr>
        <w:t>5006917-85.2024.8.24.0091</w:t>
      </w:r>
    </w:p>
    <w:p w14:paraId="057D7277" w14:textId="77777777" w:rsidR="00A51C4B" w:rsidRDefault="00A51C4B" w:rsidP="00A51C4B">
      <w:pPr>
        <w:jc w:val="both"/>
      </w:pPr>
    </w:p>
    <w:p w14:paraId="389CEEE3" w14:textId="77777777" w:rsidR="00A51C4B" w:rsidRDefault="00A51C4B" w:rsidP="00A51C4B">
      <w:pPr>
        <w:jc w:val="both"/>
        <w:rPr>
          <w:sz w:val="18"/>
          <w:szCs w:val="18"/>
        </w:rPr>
      </w:pPr>
    </w:p>
    <w:p w14:paraId="3BE24A21" w14:textId="77777777" w:rsidR="00862796" w:rsidRPr="00B37815" w:rsidRDefault="00862796" w:rsidP="00A51C4B">
      <w:pPr>
        <w:jc w:val="both"/>
        <w:rPr>
          <w:sz w:val="18"/>
          <w:szCs w:val="18"/>
        </w:rPr>
      </w:pPr>
    </w:p>
    <w:p w14:paraId="77854205" w14:textId="4D010204" w:rsidR="00A51C4B" w:rsidRPr="0041237E" w:rsidRDefault="0073495E" w:rsidP="00A51C4B">
      <w:pPr>
        <w:jc w:val="both"/>
        <w:rPr>
          <w:rFonts w:ascii="Arial" w:hAnsi="Arial" w:cs="Arial"/>
        </w:rPr>
      </w:pPr>
      <w:r w:rsidRPr="0041237E">
        <w:rPr>
          <w:rFonts w:ascii="Arial" w:hAnsi="Arial" w:cs="Arial"/>
        </w:rPr>
        <w:t xml:space="preserve">Autos n. </w:t>
      </w:r>
      <w:r w:rsidR="0041237E" w:rsidRPr="0041237E">
        <w:rPr>
          <w:rFonts w:ascii="Arial" w:hAnsi="Arial" w:cs="Arial"/>
        </w:rPr>
        <w:t>5006917-85.2024.8.24.0091</w:t>
      </w:r>
    </w:p>
    <w:p w14:paraId="4E42A590" w14:textId="77777777" w:rsidR="00A51C4B" w:rsidRPr="00B37815" w:rsidRDefault="00A51C4B" w:rsidP="00A51C4B">
      <w:pPr>
        <w:jc w:val="both"/>
        <w:rPr>
          <w:sz w:val="18"/>
          <w:szCs w:val="18"/>
        </w:rPr>
      </w:pPr>
    </w:p>
    <w:p w14:paraId="22E0CA6F" w14:textId="77777777" w:rsidR="0041237E" w:rsidRDefault="0041237E" w:rsidP="00A51C4B">
      <w:pPr>
        <w:jc w:val="both"/>
        <w:rPr>
          <w:sz w:val="18"/>
          <w:szCs w:val="18"/>
        </w:rPr>
      </w:pPr>
    </w:p>
    <w:p w14:paraId="5D618EB9" w14:textId="77777777" w:rsidR="00862796" w:rsidRPr="00B37815" w:rsidRDefault="00862796" w:rsidP="00A51C4B">
      <w:pPr>
        <w:jc w:val="both"/>
        <w:rPr>
          <w:sz w:val="18"/>
          <w:szCs w:val="18"/>
        </w:rPr>
      </w:pPr>
    </w:p>
    <w:p w14:paraId="6DD666F1" w14:textId="4AA16A0B" w:rsidR="00A51C4B" w:rsidRDefault="00A51C4B" w:rsidP="00F2684E">
      <w:pPr>
        <w:pStyle w:val="Qualificaodaspartes"/>
        <w:spacing w:line="360" w:lineRule="auto"/>
      </w:pPr>
      <w:r w:rsidRPr="00355D15">
        <w:rPr>
          <w:b/>
        </w:rPr>
        <w:t>ELENA ORIANA BENEDICT</w:t>
      </w:r>
      <w:r w:rsidR="00F94993">
        <w:rPr>
          <w:b/>
        </w:rPr>
        <w:t>I</w:t>
      </w:r>
      <w:r w:rsidRPr="00355D15">
        <w:rPr>
          <w:b/>
        </w:rPr>
        <w:t>S</w:t>
      </w:r>
      <w:r w:rsidR="00227538">
        <w:rPr>
          <w:b/>
        </w:rPr>
        <w:t xml:space="preserve"> e WALTER SANTO ARNO</w:t>
      </w:r>
      <w:r>
        <w:t>, já qualificad</w:t>
      </w:r>
      <w:r w:rsidR="00227538">
        <w:t xml:space="preserve">os </w:t>
      </w:r>
      <w:r w:rsidR="00524092">
        <w:t xml:space="preserve">nos autos da </w:t>
      </w:r>
      <w:r w:rsidR="00227538">
        <w:t xml:space="preserve">apelação cível </w:t>
      </w:r>
      <w:r w:rsidR="00524092" w:rsidRPr="00462279">
        <w:rPr>
          <w:bCs w:val="0"/>
        </w:rPr>
        <w:t>n. 5006917-85.2024.8.24.0091</w:t>
      </w:r>
      <w:r w:rsidR="00862796">
        <w:t>, respeitosamente,</w:t>
      </w:r>
      <w:r w:rsidR="0036268A">
        <w:t xml:space="preserve"> </w:t>
      </w:r>
      <w:r w:rsidR="000759F8">
        <w:t xml:space="preserve">à elevada presença de Vossa Excelência, </w:t>
      </w:r>
      <w:r>
        <w:t>por seu</w:t>
      </w:r>
      <w:r w:rsidR="00D5775E">
        <w:t>s</w:t>
      </w:r>
      <w:r>
        <w:t xml:space="preserve"> procurador</w:t>
      </w:r>
      <w:r w:rsidR="00D5775E">
        <w:t>es</w:t>
      </w:r>
      <w:r>
        <w:t xml:space="preserve"> abaixo</w:t>
      </w:r>
      <w:r w:rsidR="0036268A">
        <w:t xml:space="preserve"> signatário</w:t>
      </w:r>
      <w:r w:rsidR="00D5775E">
        <w:t>s</w:t>
      </w:r>
      <w:r w:rsidR="00524092">
        <w:t xml:space="preserve">, em atenção </w:t>
      </w:r>
      <w:r w:rsidR="00A94627">
        <w:t>à iminência de</w:t>
      </w:r>
      <w:r w:rsidR="00BF6D3B">
        <w:t xml:space="preserve"> encerramento d</w:t>
      </w:r>
      <w:r w:rsidR="00FE5B3B">
        <w:t>a</w:t>
      </w:r>
      <w:r w:rsidR="00BF6D3B">
        <w:t xml:space="preserve"> suspensão do feito por </w:t>
      </w:r>
      <w:r w:rsidR="00625082">
        <w:t xml:space="preserve">15 </w:t>
      </w:r>
      <w:r w:rsidR="00BF6D3B" w:rsidRPr="00625082">
        <w:rPr>
          <w:sz w:val="20"/>
          <w:szCs w:val="18"/>
        </w:rPr>
        <w:t>(</w:t>
      </w:r>
      <w:r w:rsidR="00625082" w:rsidRPr="00625082">
        <w:rPr>
          <w:sz w:val="20"/>
          <w:szCs w:val="18"/>
        </w:rPr>
        <w:t>quinze</w:t>
      </w:r>
      <w:r w:rsidR="00BF6D3B" w:rsidRPr="00625082">
        <w:rPr>
          <w:sz w:val="20"/>
          <w:szCs w:val="18"/>
        </w:rPr>
        <w:t>)</w:t>
      </w:r>
      <w:r w:rsidR="00BF6D3B">
        <w:t xml:space="preserve"> dias</w:t>
      </w:r>
      <w:r w:rsidR="00F2079F">
        <w:t xml:space="preserve"> </w:t>
      </w:r>
      <w:r w:rsidR="00F2079F" w:rsidRPr="00F2079F">
        <w:rPr>
          <w:sz w:val="20"/>
          <w:szCs w:val="18"/>
        </w:rPr>
        <w:t>(eventos 35 e 36)</w:t>
      </w:r>
      <w:r w:rsidR="00866AF2">
        <w:t>,</w:t>
      </w:r>
      <w:r w:rsidR="00524092">
        <w:t xml:space="preserve"> </w:t>
      </w:r>
      <w:r w:rsidR="00A00F98">
        <w:t xml:space="preserve">vêm, </w:t>
      </w:r>
      <w:r w:rsidR="00FE5B3B">
        <w:t xml:space="preserve">uma vez mais, </w:t>
      </w:r>
      <w:r w:rsidR="006A7B55">
        <w:t xml:space="preserve">com fundamento no art. 313, II, do CPC, </w:t>
      </w:r>
      <w:r w:rsidR="00866AF2">
        <w:t xml:space="preserve">requerer a </w:t>
      </w:r>
      <w:r w:rsidR="00BF6D3B">
        <w:rPr>
          <w:b/>
          <w:bCs w:val="0"/>
        </w:rPr>
        <w:t xml:space="preserve">nova </w:t>
      </w:r>
      <w:r w:rsidR="00866AF2">
        <w:rPr>
          <w:b/>
          <w:bCs w:val="0"/>
        </w:rPr>
        <w:t xml:space="preserve">suspensão do julgamento desta apelação cível, por </w:t>
      </w:r>
      <w:r w:rsidR="00F24AB6">
        <w:rPr>
          <w:b/>
          <w:bCs w:val="0"/>
        </w:rPr>
        <w:t>20</w:t>
      </w:r>
      <w:r w:rsidR="00BF6D3B">
        <w:rPr>
          <w:b/>
          <w:bCs w:val="0"/>
        </w:rPr>
        <w:t xml:space="preserve"> </w:t>
      </w:r>
      <w:r w:rsidR="00866AF2" w:rsidRPr="00866AF2">
        <w:rPr>
          <w:b/>
          <w:bCs w:val="0"/>
          <w:sz w:val="20"/>
          <w:szCs w:val="18"/>
        </w:rPr>
        <w:t>(</w:t>
      </w:r>
      <w:r w:rsidR="00F24AB6">
        <w:rPr>
          <w:b/>
          <w:bCs w:val="0"/>
          <w:sz w:val="20"/>
          <w:szCs w:val="18"/>
        </w:rPr>
        <w:t>vinte</w:t>
      </w:r>
      <w:r w:rsidR="00866AF2" w:rsidRPr="00866AF2">
        <w:rPr>
          <w:b/>
          <w:bCs w:val="0"/>
          <w:sz w:val="20"/>
          <w:szCs w:val="18"/>
        </w:rPr>
        <w:t>)</w:t>
      </w:r>
      <w:r w:rsidR="00866AF2">
        <w:rPr>
          <w:b/>
          <w:bCs w:val="0"/>
        </w:rPr>
        <w:t xml:space="preserve"> dias</w:t>
      </w:r>
      <w:r w:rsidR="00866AF2">
        <w:t xml:space="preserve">, tendo em vista que </w:t>
      </w:r>
      <w:r w:rsidR="00BF6D3B">
        <w:t>continu</w:t>
      </w:r>
      <w:r w:rsidR="009A5435">
        <w:t xml:space="preserve">am </w:t>
      </w:r>
      <w:r w:rsidR="00866AF2">
        <w:t xml:space="preserve">as </w:t>
      </w:r>
      <w:r w:rsidR="00BF6D3B">
        <w:t>tratativas para a realização de composição</w:t>
      </w:r>
      <w:r w:rsidR="00FE5B3B">
        <w:t xml:space="preserve"> e, ao que tudo indica, esse prazo será o suficiente para o encerramento d</w:t>
      </w:r>
      <w:r w:rsidR="00601552">
        <w:t>o ajuste entre as partes</w:t>
      </w:r>
      <w:r w:rsidR="00D10968">
        <w:t>.</w:t>
      </w:r>
    </w:p>
    <w:p w14:paraId="44B1F131" w14:textId="77777777" w:rsidR="0073495E" w:rsidRDefault="0073495E" w:rsidP="0073495E">
      <w:pPr>
        <w:pStyle w:val="Qualificaodaspartes"/>
        <w:rPr>
          <w:sz w:val="20"/>
          <w:szCs w:val="18"/>
        </w:rPr>
      </w:pPr>
    </w:p>
    <w:p w14:paraId="4DDBCB5D" w14:textId="77777777" w:rsidR="00D10968" w:rsidRPr="00594CC8" w:rsidRDefault="00D10968" w:rsidP="00D10968">
      <w:pPr>
        <w:pStyle w:val="Qualificaodaspartes"/>
        <w:ind w:firstLine="0"/>
        <w:rPr>
          <w:sz w:val="12"/>
          <w:szCs w:val="10"/>
        </w:rPr>
      </w:pPr>
    </w:p>
    <w:p w14:paraId="4C9C8BF7" w14:textId="0A26F65D" w:rsidR="00D10968" w:rsidRDefault="00D10968" w:rsidP="008627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78FAB2EE" w14:textId="1032543E" w:rsidR="00862796" w:rsidRPr="00136102" w:rsidRDefault="00862796" w:rsidP="008627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25082">
        <w:rPr>
          <w:rFonts w:ascii="Arial" w:eastAsia="Calibri" w:hAnsi="Arial" w:cs="Times New Roman"/>
          <w:noProof/>
          <w:sz w:val="24"/>
          <w:szCs w:val="24"/>
        </w:rPr>
        <w:t>26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4AF5317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13724C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149864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26F271" w14:textId="02599AFD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b/>
          <w:bCs/>
          <w:sz w:val="24"/>
          <w:szCs w:val="24"/>
          <w:lang w:val="pt"/>
        </w:rPr>
      </w:pPr>
      <w:r w:rsidRPr="00C05AC2">
        <w:rPr>
          <w:rFonts w:ascii="Arial" w:hAnsi="Arial" w:cs="Arial"/>
          <w:b/>
          <w:bCs/>
          <w:sz w:val="24"/>
          <w:szCs w:val="24"/>
          <w:lang w:val="pt"/>
        </w:rPr>
        <w:t>Cesar Augusto Mimoso Ruiz Abreu</w:t>
      </w:r>
      <w:r w:rsidRPr="00C05AC2">
        <w:rPr>
          <w:rFonts w:ascii="Arial" w:hAnsi="Arial" w:cs="Arial"/>
          <w:b/>
          <w:bCs/>
          <w:sz w:val="24"/>
          <w:szCs w:val="24"/>
          <w:lang w:val="pt"/>
        </w:rPr>
        <w:tab/>
        <w:t xml:space="preserve">            </w:t>
      </w:r>
      <w:proofErr w:type="spellStart"/>
      <w:r w:rsidR="00420DC7">
        <w:rPr>
          <w:rFonts w:ascii="Arial" w:hAnsi="Arial" w:cs="Arial"/>
          <w:b/>
          <w:bCs/>
          <w:sz w:val="24"/>
          <w:szCs w:val="24"/>
          <w:lang w:val="pt"/>
        </w:rPr>
        <w:t>Zulmar</w:t>
      </w:r>
      <w:proofErr w:type="spellEnd"/>
      <w:r w:rsidR="00420DC7">
        <w:rPr>
          <w:rFonts w:ascii="Arial" w:hAnsi="Arial" w:cs="Arial"/>
          <w:b/>
          <w:bCs/>
          <w:sz w:val="24"/>
          <w:szCs w:val="24"/>
          <w:lang w:val="pt"/>
        </w:rPr>
        <w:t xml:space="preserve"> Duarte de Oliveira</w:t>
      </w:r>
    </w:p>
    <w:p w14:paraId="142FC926" w14:textId="5A4B7AAE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  <w:r w:rsidRPr="00C05AC2">
        <w:rPr>
          <w:rFonts w:ascii="Arial" w:hAnsi="Arial" w:cs="Arial"/>
          <w:bCs/>
          <w:sz w:val="24"/>
          <w:szCs w:val="24"/>
        </w:rPr>
        <w:t>OAB/SC 4.125</w:t>
      </w:r>
      <w:r w:rsidRPr="00C05AC2">
        <w:rPr>
          <w:rFonts w:ascii="Arial" w:hAnsi="Arial" w:cs="Arial"/>
          <w:bCs/>
          <w:sz w:val="24"/>
          <w:szCs w:val="24"/>
        </w:rPr>
        <w:tab/>
        <w:t xml:space="preserve">    </w:t>
      </w:r>
      <w:r w:rsidRPr="00C05AC2">
        <w:rPr>
          <w:rFonts w:ascii="Arial" w:hAnsi="Arial" w:cs="Arial"/>
          <w:bCs/>
          <w:sz w:val="24"/>
          <w:szCs w:val="24"/>
        </w:rPr>
        <w:tab/>
      </w:r>
      <w:r w:rsidRPr="00C05AC2">
        <w:rPr>
          <w:rFonts w:ascii="Arial" w:hAnsi="Arial" w:cs="Arial"/>
          <w:bCs/>
          <w:sz w:val="24"/>
          <w:szCs w:val="24"/>
        </w:rPr>
        <w:tab/>
        <w:t xml:space="preserve">                   </w:t>
      </w:r>
      <w:r>
        <w:rPr>
          <w:rFonts w:ascii="Arial" w:hAnsi="Arial" w:cs="Arial"/>
          <w:bCs/>
          <w:sz w:val="24"/>
          <w:szCs w:val="24"/>
        </w:rPr>
        <w:t xml:space="preserve">          </w:t>
      </w:r>
      <w:r w:rsidRPr="00C05AC2">
        <w:rPr>
          <w:rFonts w:ascii="Arial" w:hAnsi="Arial" w:cs="Arial"/>
          <w:bCs/>
          <w:sz w:val="24"/>
          <w:szCs w:val="24"/>
        </w:rPr>
        <w:t xml:space="preserve">OAB/SC </w:t>
      </w:r>
      <w:r w:rsidR="002C0E02">
        <w:rPr>
          <w:rFonts w:ascii="Arial" w:hAnsi="Arial" w:cs="Arial"/>
          <w:bCs/>
          <w:sz w:val="24"/>
          <w:szCs w:val="24"/>
        </w:rPr>
        <w:t>18</w:t>
      </w:r>
      <w:r w:rsidRPr="00C05AC2">
        <w:rPr>
          <w:rFonts w:ascii="Arial" w:hAnsi="Arial" w:cs="Arial"/>
          <w:bCs/>
          <w:sz w:val="24"/>
          <w:szCs w:val="24"/>
        </w:rPr>
        <w:t>.</w:t>
      </w:r>
      <w:r w:rsidR="002C0E02">
        <w:rPr>
          <w:rFonts w:ascii="Arial" w:hAnsi="Arial" w:cs="Arial"/>
          <w:bCs/>
          <w:sz w:val="24"/>
          <w:szCs w:val="24"/>
        </w:rPr>
        <w:t>545</w:t>
      </w:r>
    </w:p>
    <w:p w14:paraId="08446018" w14:textId="77777777" w:rsidR="00862796" w:rsidRPr="0073254D" w:rsidRDefault="00862796" w:rsidP="00862796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0"/>
          <w:szCs w:val="20"/>
        </w:rPr>
      </w:pPr>
    </w:p>
    <w:p w14:paraId="42272F6B" w14:textId="77777777" w:rsidR="00862796" w:rsidRPr="00964E5F" w:rsidRDefault="00862796" w:rsidP="00862796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32"/>
          <w:szCs w:val="32"/>
        </w:rPr>
      </w:pPr>
    </w:p>
    <w:p w14:paraId="7452E646" w14:textId="77777777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"/>
        </w:rPr>
      </w:pPr>
      <w:r w:rsidRPr="00C05AC2">
        <w:rPr>
          <w:rFonts w:ascii="Arial" w:hAnsi="Arial" w:cs="Arial"/>
          <w:b/>
          <w:bCs/>
          <w:sz w:val="24"/>
          <w:szCs w:val="24"/>
          <w:lang w:val="pt"/>
        </w:rPr>
        <w:t xml:space="preserve">Rui Pedro Pina Cabral da Silva              </w:t>
      </w:r>
      <w:r>
        <w:rPr>
          <w:rFonts w:ascii="Arial" w:hAnsi="Arial" w:cs="Arial"/>
          <w:b/>
          <w:bCs/>
          <w:sz w:val="24"/>
          <w:szCs w:val="24"/>
          <w:lang w:val="pt"/>
        </w:rPr>
        <w:t xml:space="preserve">            Paulo Ekke Moukarzel Junior</w:t>
      </w:r>
    </w:p>
    <w:p w14:paraId="2B58F36F" w14:textId="77777777" w:rsidR="00862796" w:rsidRPr="00635783" w:rsidRDefault="00862796" w:rsidP="0086279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  <w:r w:rsidRPr="00635783">
        <w:rPr>
          <w:rFonts w:ascii="Arial" w:hAnsi="Arial" w:cs="Arial"/>
          <w:bCs/>
          <w:sz w:val="24"/>
          <w:szCs w:val="24"/>
        </w:rPr>
        <w:t xml:space="preserve">OAB/SC 52.778                                                </w:t>
      </w:r>
      <w:r>
        <w:rPr>
          <w:rFonts w:ascii="Arial" w:hAnsi="Arial" w:cs="Arial"/>
          <w:bCs/>
          <w:sz w:val="24"/>
          <w:szCs w:val="24"/>
        </w:rPr>
        <w:t xml:space="preserve">   </w:t>
      </w:r>
      <w:r w:rsidRPr="00635783">
        <w:rPr>
          <w:rFonts w:ascii="Arial" w:hAnsi="Arial" w:cs="Arial"/>
          <w:bCs/>
          <w:sz w:val="24"/>
          <w:szCs w:val="24"/>
        </w:rPr>
        <w:t xml:space="preserve">OAB/SC </w:t>
      </w:r>
      <w:r>
        <w:rPr>
          <w:rFonts w:ascii="Arial" w:hAnsi="Arial" w:cs="Arial"/>
          <w:bCs/>
          <w:sz w:val="24"/>
          <w:szCs w:val="24"/>
        </w:rPr>
        <w:t>36.591</w:t>
      </w:r>
    </w:p>
    <w:p w14:paraId="4A00ADD8" w14:textId="77777777" w:rsidR="00A07AC8" w:rsidRPr="000C60AC" w:rsidRDefault="00A07AC8" w:rsidP="00420DC7">
      <w:pPr>
        <w:pStyle w:val="Qualificaodaspartes"/>
        <w:ind w:firstLine="0"/>
      </w:pPr>
    </w:p>
    <w:sectPr w:rsidR="00A07AC8" w:rsidRPr="000C60AC" w:rsidSect="00F62E69">
      <w:headerReference w:type="default" r:id="rId8"/>
      <w:footerReference w:type="default" r:id="rId9"/>
      <w:pgSz w:w="11906" w:h="16838"/>
      <w:pgMar w:top="1985" w:right="1416" w:bottom="851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BEBE" w14:textId="77777777" w:rsidR="00F94B4F" w:rsidRDefault="00F94B4F" w:rsidP="00943258">
      <w:pPr>
        <w:spacing w:after="0" w:line="240" w:lineRule="auto"/>
      </w:pPr>
      <w:r>
        <w:separator/>
      </w:r>
    </w:p>
  </w:endnote>
  <w:endnote w:type="continuationSeparator" w:id="0">
    <w:p w14:paraId="5A938AAC" w14:textId="77777777" w:rsidR="00F94B4F" w:rsidRDefault="00F94B4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93279D" w14:textId="77777777" w:rsidR="00F62E69" w:rsidRPr="00501A18" w:rsidRDefault="00F62E69" w:rsidP="00F62E69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3A43F0A5" wp14:editId="5B73C1F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55432995" name="Imagem 16554329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>
          <w:rPr>
            <w:rFonts w:ascii="Arial" w:hAnsi="Arial" w:cs="Arial"/>
            <w:sz w:val="16"/>
            <w:szCs w:val="16"/>
          </w:rPr>
          <w:t>1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063A87F" w14:textId="77777777" w:rsidR="00F62E69" w:rsidRDefault="00F62E69" w:rsidP="00F62E69">
    <w:pPr>
      <w:pStyle w:val="Rodap"/>
      <w:tabs>
        <w:tab w:val="clear" w:pos="4252"/>
        <w:tab w:val="clear" w:pos="8504"/>
        <w:tab w:val="left" w:pos="6645"/>
      </w:tabs>
    </w:pPr>
    <w:r>
      <w:tab/>
    </w:r>
  </w:p>
  <w:p w14:paraId="72EB1C4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FD1C" w14:textId="77777777" w:rsidR="00F94B4F" w:rsidRDefault="00F94B4F" w:rsidP="00943258">
      <w:pPr>
        <w:spacing w:after="0" w:line="240" w:lineRule="auto"/>
      </w:pPr>
      <w:r>
        <w:separator/>
      </w:r>
    </w:p>
  </w:footnote>
  <w:footnote w:type="continuationSeparator" w:id="0">
    <w:p w14:paraId="389C45D2" w14:textId="77777777" w:rsidR="00F94B4F" w:rsidRDefault="00F94B4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CD39" w14:textId="41376AF8" w:rsidR="00131BEB" w:rsidRDefault="00A345EE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EEFD6FD" wp14:editId="280FD09D">
          <wp:simplePos x="0" y="0"/>
          <wp:positionH relativeFrom="page">
            <wp:posOffset>3666831</wp:posOffset>
          </wp:positionH>
          <wp:positionV relativeFrom="page">
            <wp:posOffset>16994</wp:posOffset>
          </wp:positionV>
          <wp:extent cx="3906982" cy="1099820"/>
          <wp:effectExtent l="0" t="0" r="0" b="5080"/>
          <wp:wrapNone/>
          <wp:docPr id="1038720684" name="Imagem 10387206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1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4E0B5C9" wp14:editId="5AC278C5">
          <wp:simplePos x="0" y="0"/>
          <wp:positionH relativeFrom="margin">
            <wp:posOffset>-940435</wp:posOffset>
          </wp:positionH>
          <wp:positionV relativeFrom="paragraph">
            <wp:posOffset>-420370</wp:posOffset>
          </wp:positionV>
          <wp:extent cx="3277235" cy="1130935"/>
          <wp:effectExtent l="0" t="0" r="0" b="0"/>
          <wp:wrapSquare wrapText="bothSides"/>
          <wp:docPr id="982671806" name="Imagem 982671806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46881" name="Imagem 1297646881" descr="Padrão do plano de fundo&#10;&#10;Descrição gerada automaticamente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235" cy="113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A3F">
      <w:tab/>
    </w:r>
  </w:p>
  <w:p w14:paraId="0EC7DB60" w14:textId="0290FE05" w:rsidR="007C36DB" w:rsidRDefault="00A345EE" w:rsidP="00A345EE">
    <w:pPr>
      <w:pStyle w:val="Cabealho"/>
      <w:tabs>
        <w:tab w:val="clear" w:pos="4252"/>
        <w:tab w:val="clear" w:pos="8504"/>
        <w:tab w:val="left" w:pos="1758"/>
      </w:tabs>
    </w:pPr>
    <w:r>
      <w:tab/>
    </w:r>
  </w:p>
  <w:p w14:paraId="2437B949" w14:textId="77777777" w:rsidR="007C36DB" w:rsidRDefault="007C36DB" w:rsidP="00A345EE">
    <w:pPr>
      <w:pStyle w:val="Cabealho"/>
      <w:tabs>
        <w:tab w:val="clear" w:pos="4252"/>
        <w:tab w:val="clear" w:pos="8504"/>
        <w:tab w:val="left" w:pos="6555"/>
      </w:tabs>
      <w:jc w:val="center"/>
    </w:pPr>
  </w:p>
  <w:p w14:paraId="08CBDC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8"/>
    <w:rsid w:val="00000D13"/>
    <w:rsid w:val="00003F31"/>
    <w:rsid w:val="000062E0"/>
    <w:rsid w:val="00016644"/>
    <w:rsid w:val="000169F1"/>
    <w:rsid w:val="0002790E"/>
    <w:rsid w:val="0004298B"/>
    <w:rsid w:val="00046F0F"/>
    <w:rsid w:val="000540B6"/>
    <w:rsid w:val="00056365"/>
    <w:rsid w:val="00074F4F"/>
    <w:rsid w:val="000759F8"/>
    <w:rsid w:val="00094E33"/>
    <w:rsid w:val="00097661"/>
    <w:rsid w:val="000A1903"/>
    <w:rsid w:val="000C60AC"/>
    <w:rsid w:val="000D228C"/>
    <w:rsid w:val="000E6383"/>
    <w:rsid w:val="00117396"/>
    <w:rsid w:val="00126E56"/>
    <w:rsid w:val="00131BEB"/>
    <w:rsid w:val="001549A1"/>
    <w:rsid w:val="0015625E"/>
    <w:rsid w:val="001667B0"/>
    <w:rsid w:val="00170DA3"/>
    <w:rsid w:val="001761C0"/>
    <w:rsid w:val="00183BE2"/>
    <w:rsid w:val="0019452C"/>
    <w:rsid w:val="00196F64"/>
    <w:rsid w:val="001B2B98"/>
    <w:rsid w:val="001B2E75"/>
    <w:rsid w:val="001F2218"/>
    <w:rsid w:val="001F5010"/>
    <w:rsid w:val="002017AA"/>
    <w:rsid w:val="00201F45"/>
    <w:rsid w:val="00207BE4"/>
    <w:rsid w:val="00214A46"/>
    <w:rsid w:val="00214E09"/>
    <w:rsid w:val="00216684"/>
    <w:rsid w:val="00221F5F"/>
    <w:rsid w:val="00227538"/>
    <w:rsid w:val="00272BFB"/>
    <w:rsid w:val="00291F6C"/>
    <w:rsid w:val="00293C37"/>
    <w:rsid w:val="002B1A53"/>
    <w:rsid w:val="002C0E02"/>
    <w:rsid w:val="002C65A1"/>
    <w:rsid w:val="002E78D9"/>
    <w:rsid w:val="00310A0E"/>
    <w:rsid w:val="00316F57"/>
    <w:rsid w:val="00335EF3"/>
    <w:rsid w:val="00340734"/>
    <w:rsid w:val="0036033E"/>
    <w:rsid w:val="0036268A"/>
    <w:rsid w:val="003715D9"/>
    <w:rsid w:val="00377A2E"/>
    <w:rsid w:val="003801CD"/>
    <w:rsid w:val="00390A7C"/>
    <w:rsid w:val="00396DAB"/>
    <w:rsid w:val="003B6D2F"/>
    <w:rsid w:val="003B767D"/>
    <w:rsid w:val="003C6DA0"/>
    <w:rsid w:val="003D2767"/>
    <w:rsid w:val="003E46B9"/>
    <w:rsid w:val="003F5EE9"/>
    <w:rsid w:val="0041237E"/>
    <w:rsid w:val="00413F7E"/>
    <w:rsid w:val="00414E74"/>
    <w:rsid w:val="00420DC7"/>
    <w:rsid w:val="00421152"/>
    <w:rsid w:val="00436E20"/>
    <w:rsid w:val="004547D6"/>
    <w:rsid w:val="00462279"/>
    <w:rsid w:val="004624C8"/>
    <w:rsid w:val="00465BB5"/>
    <w:rsid w:val="00465F2B"/>
    <w:rsid w:val="0047255D"/>
    <w:rsid w:val="00492D42"/>
    <w:rsid w:val="004949AD"/>
    <w:rsid w:val="004F2B78"/>
    <w:rsid w:val="00501A18"/>
    <w:rsid w:val="005061E9"/>
    <w:rsid w:val="00524092"/>
    <w:rsid w:val="005321DA"/>
    <w:rsid w:val="00575624"/>
    <w:rsid w:val="00577DB7"/>
    <w:rsid w:val="00594CC8"/>
    <w:rsid w:val="005A3345"/>
    <w:rsid w:val="005A4B29"/>
    <w:rsid w:val="005B67EA"/>
    <w:rsid w:val="005C23C5"/>
    <w:rsid w:val="005E58E2"/>
    <w:rsid w:val="005F4278"/>
    <w:rsid w:val="00601552"/>
    <w:rsid w:val="00625082"/>
    <w:rsid w:val="00637F44"/>
    <w:rsid w:val="006432A4"/>
    <w:rsid w:val="00662638"/>
    <w:rsid w:val="006649D0"/>
    <w:rsid w:val="00673228"/>
    <w:rsid w:val="00693F8B"/>
    <w:rsid w:val="00696295"/>
    <w:rsid w:val="006A7B55"/>
    <w:rsid w:val="006B7FD7"/>
    <w:rsid w:val="006C0DFC"/>
    <w:rsid w:val="006C187C"/>
    <w:rsid w:val="006C215F"/>
    <w:rsid w:val="006C5912"/>
    <w:rsid w:val="006E1F55"/>
    <w:rsid w:val="006E75A1"/>
    <w:rsid w:val="00707CEC"/>
    <w:rsid w:val="00722DF5"/>
    <w:rsid w:val="0073254D"/>
    <w:rsid w:val="007329E5"/>
    <w:rsid w:val="0073495E"/>
    <w:rsid w:val="00735075"/>
    <w:rsid w:val="00737396"/>
    <w:rsid w:val="00741E68"/>
    <w:rsid w:val="007445C5"/>
    <w:rsid w:val="0074591A"/>
    <w:rsid w:val="00771AE3"/>
    <w:rsid w:val="0077708A"/>
    <w:rsid w:val="00795616"/>
    <w:rsid w:val="00797900"/>
    <w:rsid w:val="007A64D1"/>
    <w:rsid w:val="007B5E79"/>
    <w:rsid w:val="007C36DB"/>
    <w:rsid w:val="007D229A"/>
    <w:rsid w:val="007E4A6E"/>
    <w:rsid w:val="00800E71"/>
    <w:rsid w:val="00810D34"/>
    <w:rsid w:val="008453B3"/>
    <w:rsid w:val="00854506"/>
    <w:rsid w:val="008552D4"/>
    <w:rsid w:val="00862796"/>
    <w:rsid w:val="00866AF2"/>
    <w:rsid w:val="00882F5E"/>
    <w:rsid w:val="008A0012"/>
    <w:rsid w:val="008C2A4F"/>
    <w:rsid w:val="008C36C8"/>
    <w:rsid w:val="008E31FF"/>
    <w:rsid w:val="008E377D"/>
    <w:rsid w:val="008F2218"/>
    <w:rsid w:val="008F53CE"/>
    <w:rsid w:val="008F7B29"/>
    <w:rsid w:val="0090226D"/>
    <w:rsid w:val="00924163"/>
    <w:rsid w:val="00930E7F"/>
    <w:rsid w:val="00943258"/>
    <w:rsid w:val="009451D1"/>
    <w:rsid w:val="00964267"/>
    <w:rsid w:val="009A5435"/>
    <w:rsid w:val="009A76E4"/>
    <w:rsid w:val="009C467E"/>
    <w:rsid w:val="009D5472"/>
    <w:rsid w:val="00A00F98"/>
    <w:rsid w:val="00A049FC"/>
    <w:rsid w:val="00A07AC8"/>
    <w:rsid w:val="00A345EE"/>
    <w:rsid w:val="00A51C4B"/>
    <w:rsid w:val="00A64129"/>
    <w:rsid w:val="00A64CD5"/>
    <w:rsid w:val="00A94627"/>
    <w:rsid w:val="00AB07BC"/>
    <w:rsid w:val="00AD6BE5"/>
    <w:rsid w:val="00AE7C36"/>
    <w:rsid w:val="00AF029D"/>
    <w:rsid w:val="00B01246"/>
    <w:rsid w:val="00B01743"/>
    <w:rsid w:val="00B12EB6"/>
    <w:rsid w:val="00B14A81"/>
    <w:rsid w:val="00B318F3"/>
    <w:rsid w:val="00B327FF"/>
    <w:rsid w:val="00B37815"/>
    <w:rsid w:val="00B4273B"/>
    <w:rsid w:val="00B4761C"/>
    <w:rsid w:val="00B6363E"/>
    <w:rsid w:val="00B77C41"/>
    <w:rsid w:val="00BA2544"/>
    <w:rsid w:val="00BB595F"/>
    <w:rsid w:val="00BC3EF5"/>
    <w:rsid w:val="00BC5040"/>
    <w:rsid w:val="00BF6D3B"/>
    <w:rsid w:val="00C03B4C"/>
    <w:rsid w:val="00C0456B"/>
    <w:rsid w:val="00C31E74"/>
    <w:rsid w:val="00C33532"/>
    <w:rsid w:val="00C352BF"/>
    <w:rsid w:val="00C728FE"/>
    <w:rsid w:val="00C90EE8"/>
    <w:rsid w:val="00CB0756"/>
    <w:rsid w:val="00CB5FC5"/>
    <w:rsid w:val="00CB64BF"/>
    <w:rsid w:val="00CD0F76"/>
    <w:rsid w:val="00CF38EB"/>
    <w:rsid w:val="00D00D3E"/>
    <w:rsid w:val="00D10968"/>
    <w:rsid w:val="00D32740"/>
    <w:rsid w:val="00D56FFB"/>
    <w:rsid w:val="00D5775E"/>
    <w:rsid w:val="00D57D7D"/>
    <w:rsid w:val="00D878A7"/>
    <w:rsid w:val="00D87C8B"/>
    <w:rsid w:val="00D94A96"/>
    <w:rsid w:val="00DC4BED"/>
    <w:rsid w:val="00DE0162"/>
    <w:rsid w:val="00DE0552"/>
    <w:rsid w:val="00DF5478"/>
    <w:rsid w:val="00DF6DCC"/>
    <w:rsid w:val="00E05790"/>
    <w:rsid w:val="00E2448F"/>
    <w:rsid w:val="00E3197E"/>
    <w:rsid w:val="00E350C8"/>
    <w:rsid w:val="00E41851"/>
    <w:rsid w:val="00E53FA9"/>
    <w:rsid w:val="00E82B9E"/>
    <w:rsid w:val="00E86346"/>
    <w:rsid w:val="00E87CF8"/>
    <w:rsid w:val="00E9072E"/>
    <w:rsid w:val="00E90F3C"/>
    <w:rsid w:val="00E968BB"/>
    <w:rsid w:val="00EB4346"/>
    <w:rsid w:val="00ED0387"/>
    <w:rsid w:val="00ED5D23"/>
    <w:rsid w:val="00EE3903"/>
    <w:rsid w:val="00EE3FD3"/>
    <w:rsid w:val="00EF0AF2"/>
    <w:rsid w:val="00F11B2C"/>
    <w:rsid w:val="00F135FE"/>
    <w:rsid w:val="00F2079F"/>
    <w:rsid w:val="00F21EC1"/>
    <w:rsid w:val="00F22B73"/>
    <w:rsid w:val="00F24AB6"/>
    <w:rsid w:val="00F2684E"/>
    <w:rsid w:val="00F30B5F"/>
    <w:rsid w:val="00F62E69"/>
    <w:rsid w:val="00F679E7"/>
    <w:rsid w:val="00F80780"/>
    <w:rsid w:val="00F81E39"/>
    <w:rsid w:val="00F94993"/>
    <w:rsid w:val="00F94B4F"/>
    <w:rsid w:val="00FB3A3F"/>
    <w:rsid w:val="00FB6470"/>
    <w:rsid w:val="00FE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CA2E"/>
  <w15:chartTrackingRefBased/>
  <w15:docId w15:val="{2E1BF4A9-2511-4FE0-B036-BBE851ED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4B"/>
    <w:rPr>
      <w:kern w:val="2"/>
      <w14:ligatures w14:val="standardContextual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D0F7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D0F76"/>
    <w:rPr>
      <w:rFonts w:ascii="Arial" w:eastAsia="Calibri" w:hAnsi="Arial" w:cs="Times New Roman"/>
      <w:b/>
      <w:kern w:val="2"/>
      <w:szCs w:val="24"/>
      <w14:ligatures w14:val="standardContextual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5636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56365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0563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6</TotalTime>
  <Pages>1</Pages>
  <Words>187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2022-07-18T22:35:00Z</cp:lastPrinted>
  <dcterms:created xsi:type="dcterms:W3CDTF">2025-09-03T17:26:00Z</dcterms:created>
  <dcterms:modified xsi:type="dcterms:W3CDTF">2025-09-26T18:25:00Z</dcterms:modified>
</cp:coreProperties>
</file>