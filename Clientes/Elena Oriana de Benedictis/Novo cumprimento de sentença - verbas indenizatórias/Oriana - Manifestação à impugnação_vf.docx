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2F09" w14:textId="77CE6853" w:rsidR="00694002" w:rsidRPr="00980061" w:rsidRDefault="00694002" w:rsidP="00694002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 xml:space="preserve">A SENHORA DOUTORA JUÍZA DE DIREITO DA </w:t>
      </w:r>
      <w:r w:rsidR="00517FD9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DA FAMÍLIA E ÓRFÃOS DA COMARCA DA CAPITAL – </w:t>
      </w:r>
      <w:r w:rsidR="00517FD9">
        <w:rPr>
          <w:rFonts w:ascii="Arial" w:eastAsia="Calibri" w:hAnsi="Arial" w:cs="Times New Roman"/>
          <w:sz w:val="24"/>
          <w:szCs w:val="24"/>
        </w:rPr>
        <w:t>EDUARDO LUZ</w:t>
      </w:r>
    </w:p>
    <w:p w14:paraId="0C30CFD3" w14:textId="77777777" w:rsidR="000169F1" w:rsidRPr="0070181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1B2A1892" w14:textId="77777777" w:rsidR="00701811" w:rsidRDefault="0070181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F8FC29" w14:textId="77777777" w:rsidR="009A4CFF" w:rsidRDefault="009A4CFF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7121C" w14:textId="5A9CC38C" w:rsidR="00AE66CF" w:rsidRPr="005B52A9" w:rsidRDefault="005B52A9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5B52A9">
        <w:rPr>
          <w:rFonts w:ascii="Arial" w:eastAsia="Calibri" w:hAnsi="Arial" w:cs="Times New Roman"/>
        </w:rPr>
        <w:t xml:space="preserve">Autos n. </w:t>
      </w:r>
      <w:r w:rsidR="00162866" w:rsidRPr="00162866">
        <w:rPr>
          <w:rFonts w:ascii="Arial" w:eastAsia="Calibri" w:hAnsi="Arial" w:cs="Times New Roman"/>
        </w:rPr>
        <w:t>5011332-77.2025.8.24.0091</w:t>
      </w:r>
    </w:p>
    <w:p w14:paraId="34CE3A50" w14:textId="77777777" w:rsidR="00E200E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E7E9B" w14:textId="77777777" w:rsidR="00E200E2" w:rsidRPr="00136102" w:rsidRDefault="00E200E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D8CB32A" w14:textId="420191E9" w:rsidR="005B52A9" w:rsidRPr="002711E4" w:rsidRDefault="00694002" w:rsidP="005B52A9">
      <w:pPr>
        <w:pStyle w:val="Qualificaodaspartes"/>
        <w:spacing w:line="360" w:lineRule="auto"/>
      </w:pPr>
      <w:r w:rsidRPr="002B57F8">
        <w:rPr>
          <w:b/>
        </w:rPr>
        <w:t>ELENA ORIANA DE BENEDICTIS</w:t>
      </w:r>
      <w:r w:rsidR="000169F1" w:rsidRPr="002B57F8">
        <w:t xml:space="preserve">, </w:t>
      </w:r>
      <w:r w:rsidR="0040602F">
        <w:t xml:space="preserve">já qualificada nos autos do cumprimento de sentença n. </w:t>
      </w:r>
      <w:r w:rsidR="00162866" w:rsidRPr="00162866">
        <w:t>5011332-77.2025.8.24.0091</w:t>
      </w:r>
      <w:r w:rsidR="0040602F">
        <w:t xml:space="preserve">, </w:t>
      </w:r>
      <w:r w:rsidR="006F1580">
        <w:t>proposta</w:t>
      </w:r>
      <w:r w:rsidR="0040602F">
        <w:t xml:space="preserve"> contra </w:t>
      </w:r>
      <w:r w:rsidR="0040602F" w:rsidRPr="00FF6E0E">
        <w:rPr>
          <w:b/>
          <w:bCs w:val="0"/>
        </w:rPr>
        <w:t>WALTER SANTO ARNO</w:t>
      </w:r>
      <w:r w:rsidR="0040602F">
        <w:t>,</w:t>
      </w:r>
      <w:r w:rsidR="0040602F" w:rsidRPr="00A814BD">
        <w:t xml:space="preserve"> vem, respeitosamente, </w:t>
      </w:r>
      <w:r w:rsidR="0040602F">
        <w:t xml:space="preserve">à elevada presença de </w:t>
      </w:r>
      <w:r w:rsidR="0040602F" w:rsidRPr="00A814BD">
        <w:t xml:space="preserve">Vossa Excelência, </w:t>
      </w:r>
      <w:r w:rsidR="0040602F">
        <w:t>por seu advogado abaixo signatário</w:t>
      </w:r>
      <w:r w:rsidR="0040602F" w:rsidRPr="00A814BD">
        <w:t>,</w:t>
      </w:r>
      <w:r w:rsidR="0040602F">
        <w:t xml:space="preserve"> </w:t>
      </w:r>
      <w:r w:rsidR="00CC4697">
        <w:t xml:space="preserve">em </w:t>
      </w:r>
      <w:r w:rsidR="00CC4697" w:rsidRPr="00BE2189">
        <w:t xml:space="preserve">atenção </w:t>
      </w:r>
      <w:r w:rsidR="00867AA1">
        <w:t>à intimação do evento 3</w:t>
      </w:r>
      <w:r w:rsidR="008310B4">
        <w:t>0</w:t>
      </w:r>
      <w:r w:rsidR="00CC4697">
        <w:t xml:space="preserve">, </w:t>
      </w:r>
      <w:r w:rsidR="005B52A9">
        <w:t xml:space="preserve">apresentar </w:t>
      </w:r>
      <w:r w:rsidR="003D0E27" w:rsidRPr="003D0E27">
        <w:rPr>
          <w:b/>
          <w:bCs w:val="0"/>
          <w:i/>
          <w:iCs/>
        </w:rPr>
        <w:t xml:space="preserve">MANIFESTAÇÃO À IMPUGNAÇÃO </w:t>
      </w:r>
      <w:r w:rsidR="003D0E27">
        <w:t xml:space="preserve">apresentada pelo executado no evento </w:t>
      </w:r>
      <w:r w:rsidR="008310B4">
        <w:t>26</w:t>
      </w:r>
      <w:r w:rsidR="005B52A9">
        <w:t xml:space="preserve">, </w:t>
      </w:r>
      <w:r w:rsidR="003D0E27">
        <w:t>pelos motivos de fato e de direito a seguir expostos</w:t>
      </w:r>
      <w:r w:rsidR="005B52A9">
        <w:t>.</w:t>
      </w:r>
    </w:p>
    <w:p w14:paraId="7288B161" w14:textId="77777777" w:rsidR="006A2AB6" w:rsidRPr="009A4CFF" w:rsidRDefault="006A2AB6" w:rsidP="00BB5A8E">
      <w:pPr>
        <w:rPr>
          <w:sz w:val="28"/>
          <w:szCs w:val="28"/>
        </w:rPr>
      </w:pPr>
    </w:p>
    <w:p w14:paraId="74119B7D" w14:textId="4C6B3C9D" w:rsidR="003D0E27" w:rsidRDefault="003D0E27" w:rsidP="0026695E">
      <w:pPr>
        <w:pStyle w:val="Ttulo"/>
      </w:pPr>
      <w:r>
        <w:t xml:space="preserve">I – SÍNTESE DA </w:t>
      </w:r>
      <w:r w:rsidR="00F7036A">
        <w:t>DEMANDA</w:t>
      </w:r>
    </w:p>
    <w:p w14:paraId="078BA339" w14:textId="77777777" w:rsidR="003D0E27" w:rsidRPr="003D0E27" w:rsidRDefault="003D0E27" w:rsidP="003D0E27"/>
    <w:p w14:paraId="60278959" w14:textId="06EA1E80" w:rsidR="005153A8" w:rsidRDefault="00F7036A" w:rsidP="002E46B3">
      <w:pPr>
        <w:pStyle w:val="SemEspaamento"/>
      </w:pPr>
      <w:r>
        <w:t>Diante d</w:t>
      </w:r>
      <w:r w:rsidR="00C725DE">
        <w:t xml:space="preserve">os reiterados </w:t>
      </w:r>
      <w:r>
        <w:t>descumprimento</w:t>
      </w:r>
      <w:r w:rsidR="0046631D">
        <w:t>s</w:t>
      </w:r>
      <w:r>
        <w:t xml:space="preserve"> </w:t>
      </w:r>
      <w:r w:rsidR="00A643D5">
        <w:t>do</w:t>
      </w:r>
      <w:r>
        <w:t xml:space="preserve"> </w:t>
      </w:r>
      <w:r w:rsidR="0046631D">
        <w:t xml:space="preserve">acordo firmado entre as partes na ação de dissolução de união estável, </w:t>
      </w:r>
      <w:r>
        <w:t>homologado em juízo, a exequente se viu obrigada a ajuizar</w:t>
      </w:r>
      <w:r w:rsidR="00D45BDD">
        <w:t xml:space="preserve">, novamente, </w:t>
      </w:r>
      <w:r>
        <w:t>cumprimento de sentença contra o seu ex-companheiro,</w:t>
      </w:r>
      <w:r w:rsidR="008F5460">
        <w:t xml:space="preserve"> para assegurar que sejam </w:t>
      </w:r>
      <w:r w:rsidR="00D45BDD">
        <w:t xml:space="preserve">ressarcidas as </w:t>
      </w:r>
      <w:r w:rsidR="002577E1">
        <w:t>custos</w:t>
      </w:r>
      <w:r w:rsidR="00D45BDD">
        <w:t xml:space="preserve"> relativ</w:t>
      </w:r>
      <w:r w:rsidR="002577E1">
        <w:t>os</w:t>
      </w:r>
      <w:r w:rsidR="00D45BDD">
        <w:t xml:space="preserve"> </w:t>
      </w:r>
      <w:r w:rsidR="00D95812">
        <w:t xml:space="preserve">às viagens realizadas pela exequente e </w:t>
      </w:r>
      <w:r w:rsidR="002577E1">
        <w:t>às despesas d</w:t>
      </w:r>
      <w:r w:rsidR="00367223">
        <w:t xml:space="preserve">o </w:t>
      </w:r>
      <w:r w:rsidR="00D95812">
        <w:t>automóvel</w:t>
      </w:r>
      <w:r w:rsidR="002577E1">
        <w:t xml:space="preserve"> colocado à sua disposição</w:t>
      </w:r>
      <w:r w:rsidR="00C725DE">
        <w:t>.</w:t>
      </w:r>
      <w:r w:rsidR="00D15468">
        <w:t xml:space="preserve"> </w:t>
      </w:r>
    </w:p>
    <w:p w14:paraId="48803393" w14:textId="2C70CCD0" w:rsidR="006B160E" w:rsidRDefault="00C725DE" w:rsidP="00507A09">
      <w:pPr>
        <w:pStyle w:val="SemEspaamento"/>
      </w:pPr>
      <w:r>
        <w:t xml:space="preserve">Ao ser citado, o executado impugnou o presente cumprimento de sentença, argumentando, em síntese, que </w:t>
      </w:r>
      <w:r w:rsidR="00954009">
        <w:t xml:space="preserve">não teria obrigação de ressarcir viagens realizadas </w:t>
      </w:r>
      <w:r w:rsidR="00824C1F">
        <w:t xml:space="preserve">exclusivamente </w:t>
      </w:r>
      <w:r w:rsidR="00954009">
        <w:t xml:space="preserve">pela exequente, </w:t>
      </w:r>
      <w:r w:rsidR="00824C1F">
        <w:t xml:space="preserve">ou seja, </w:t>
      </w:r>
      <w:r w:rsidR="00954009">
        <w:t>sem que os filhos a</w:t>
      </w:r>
      <w:r w:rsidR="00A643D5">
        <w:t xml:space="preserve"> estejam</w:t>
      </w:r>
      <w:r w:rsidR="00954009">
        <w:t xml:space="preserve"> acompanh</w:t>
      </w:r>
      <w:r w:rsidR="00A643D5">
        <w:t>ando</w:t>
      </w:r>
      <w:r w:rsidR="00D87FA2">
        <w:t>, e</w:t>
      </w:r>
      <w:r w:rsidR="007A2168">
        <w:t xml:space="preserve"> </w:t>
      </w:r>
      <w:r w:rsidR="00D87FA2">
        <w:t>contestou o pedido de reembolso</w:t>
      </w:r>
      <w:r w:rsidR="00954009">
        <w:t xml:space="preserve"> </w:t>
      </w:r>
      <w:r w:rsidR="00D87FA2">
        <w:t xml:space="preserve">das despesas de manutenção e troca de pneus do automóvel da executada, aduzindo que </w:t>
      </w:r>
      <w:r w:rsidR="004F02B2">
        <w:t>não teria obrigação de arcar com</w:t>
      </w:r>
      <w:r w:rsidR="00D87FA2">
        <w:t xml:space="preserve"> elas, </w:t>
      </w:r>
      <w:r w:rsidR="00C73470">
        <w:t xml:space="preserve">pois ausente de previsão </w:t>
      </w:r>
      <w:r w:rsidR="00AE0DD7">
        <w:t xml:space="preserve">nesse sentido </w:t>
      </w:r>
      <w:r w:rsidR="00C73470">
        <w:t>n</w:t>
      </w:r>
      <w:r w:rsidR="00D87FA2">
        <w:t>o acordo firmado</w:t>
      </w:r>
      <w:r w:rsidR="004F02B2">
        <w:t>.</w:t>
      </w:r>
      <w:r w:rsidR="006B160E">
        <w:t xml:space="preserve"> </w:t>
      </w:r>
    </w:p>
    <w:p w14:paraId="438A792B" w14:textId="1AFECB50" w:rsidR="00D87FA2" w:rsidRDefault="00A10854" w:rsidP="002E46B3">
      <w:pPr>
        <w:pStyle w:val="SemEspaamento"/>
      </w:pPr>
      <w:r>
        <w:t>Contudo</w:t>
      </w:r>
      <w:r w:rsidR="00475072">
        <w:t>,</w:t>
      </w:r>
      <w:r>
        <w:t xml:space="preserve"> </w:t>
      </w:r>
      <w:r w:rsidR="00475072">
        <w:t xml:space="preserve">como se verá a seguir, </w:t>
      </w:r>
      <w:r>
        <w:t>n</w:t>
      </w:r>
      <w:r w:rsidR="00D87FA2">
        <w:t>ão há como dar guarida</w:t>
      </w:r>
      <w:r>
        <w:t xml:space="preserve"> à</w:t>
      </w:r>
      <w:r w:rsidR="00475072">
        <w:t xml:space="preserve"> impugnação do </w:t>
      </w:r>
      <w:r w:rsidR="00450C49">
        <w:t>demandado</w:t>
      </w:r>
      <w:r w:rsidR="006148E3">
        <w:t>, que</w:t>
      </w:r>
      <w:r w:rsidR="00C70510" w:rsidRPr="00C70510">
        <w:t xml:space="preserve"> </w:t>
      </w:r>
      <w:r w:rsidR="00C70510">
        <w:t>busca</w:t>
      </w:r>
      <w:r w:rsidR="006148E3">
        <w:t>, uma vez mais, utilizar-se de subterfúgios para fugir da</w:t>
      </w:r>
      <w:r w:rsidR="00C70510">
        <w:t>s</w:t>
      </w:r>
      <w:r w:rsidR="006148E3">
        <w:t xml:space="preserve"> </w:t>
      </w:r>
      <w:r w:rsidR="00C70510">
        <w:t xml:space="preserve">obrigações </w:t>
      </w:r>
      <w:r w:rsidR="006148E3">
        <w:t>que assumiu em decorrência do encerramento da união estável</w:t>
      </w:r>
      <w:r w:rsidR="00C70510">
        <w:t xml:space="preserve"> com a exequente</w:t>
      </w:r>
      <w:r w:rsidR="00D87FA2">
        <w:t>.</w:t>
      </w:r>
    </w:p>
    <w:p w14:paraId="26773F83" w14:textId="77777777" w:rsidR="00C73470" w:rsidRDefault="00C73470" w:rsidP="00C73470">
      <w:pPr>
        <w:pStyle w:val="SemEspaamento"/>
        <w:numPr>
          <w:ilvl w:val="0"/>
          <w:numId w:val="0"/>
        </w:numPr>
        <w:ind w:left="1701"/>
      </w:pPr>
    </w:p>
    <w:p w14:paraId="0BA9DB80" w14:textId="3594B3F1" w:rsidR="00800C7C" w:rsidRDefault="00800C7C" w:rsidP="0026695E">
      <w:pPr>
        <w:pStyle w:val="Ttulo"/>
      </w:pPr>
      <w:r>
        <w:lastRenderedPageBreak/>
        <w:t>II – DA OBRIGAÇÃO</w:t>
      </w:r>
      <w:r w:rsidR="00C73470">
        <w:t>,</w:t>
      </w:r>
      <w:r>
        <w:t xml:space="preserve"> </w:t>
      </w:r>
      <w:r w:rsidR="00C73470">
        <w:t xml:space="preserve">ASSUMIDA PELO EXECUTADO, </w:t>
      </w:r>
      <w:r>
        <w:t xml:space="preserve">DE </w:t>
      </w:r>
      <w:r w:rsidR="004372F5">
        <w:t>CUSTEAR 4 VIAGENS POR ANO À EXEQUENTE</w:t>
      </w:r>
    </w:p>
    <w:p w14:paraId="62CF8100" w14:textId="77777777" w:rsidR="00410964" w:rsidRPr="00CD2C8B" w:rsidRDefault="00410964" w:rsidP="00A3276B">
      <w:pPr>
        <w:pStyle w:val="SemEspaamento"/>
        <w:numPr>
          <w:ilvl w:val="0"/>
          <w:numId w:val="0"/>
        </w:numPr>
        <w:ind w:left="1701"/>
      </w:pPr>
    </w:p>
    <w:p w14:paraId="4F402A05" w14:textId="05C82987" w:rsidR="000B40A7" w:rsidRDefault="00C73470" w:rsidP="002E46B3">
      <w:pPr>
        <w:pStyle w:val="SemEspaamento"/>
      </w:pPr>
      <w:r>
        <w:t>Excelência</w:t>
      </w:r>
      <w:r w:rsidR="000B40A7">
        <w:t xml:space="preserve">, o </w:t>
      </w:r>
      <w:r w:rsidR="00991AD1">
        <w:t xml:space="preserve">executado </w:t>
      </w:r>
      <w:r w:rsidR="000B40A7">
        <w:t>aduz que</w:t>
      </w:r>
      <w:r w:rsidR="00991AD1">
        <w:t xml:space="preserve"> a exequente estaria desvirtuando o</w:t>
      </w:r>
      <w:r w:rsidR="00564280">
        <w:t xml:space="preserve"> acordo firmado em relação </w:t>
      </w:r>
      <w:r w:rsidR="00C872B5">
        <w:t xml:space="preserve">ao </w:t>
      </w:r>
      <w:r w:rsidR="000327D1">
        <w:t xml:space="preserve">pagamento </w:t>
      </w:r>
      <w:r w:rsidR="00C872B5">
        <w:t>d</w:t>
      </w:r>
      <w:r w:rsidR="000327D1">
        <w:t>e</w:t>
      </w:r>
      <w:r w:rsidR="00C872B5">
        <w:t xml:space="preserve"> </w:t>
      </w:r>
      <w:r w:rsidR="00564280">
        <w:t>viagens anuais, pois, na sua vis</w:t>
      </w:r>
      <w:r w:rsidR="00C872B5">
        <w:t>ão</w:t>
      </w:r>
      <w:r w:rsidR="00564280">
        <w:t xml:space="preserve">, Walter </w:t>
      </w:r>
      <w:r w:rsidR="000B40A7">
        <w:t>não possui</w:t>
      </w:r>
      <w:r w:rsidR="005E0172">
        <w:t>ria</w:t>
      </w:r>
      <w:r w:rsidR="000B40A7">
        <w:t xml:space="preserve"> obrigação</w:t>
      </w:r>
      <w:r w:rsidR="00991AD1">
        <w:t xml:space="preserve"> de ressarcir </w:t>
      </w:r>
      <w:r w:rsidR="000327D1">
        <w:t xml:space="preserve">as </w:t>
      </w:r>
      <w:r w:rsidR="00991AD1">
        <w:t>viagens</w:t>
      </w:r>
      <w:r w:rsidR="00564280">
        <w:t xml:space="preserve"> </w:t>
      </w:r>
      <w:r w:rsidR="009102A1">
        <w:t xml:space="preserve">quando </w:t>
      </w:r>
      <w:r w:rsidR="00564280">
        <w:t>realizadas somente pela exequente, sem estar acompanhada dos filhos do ex-casal</w:t>
      </w:r>
      <w:r>
        <w:t>, concluindo que seria “condição cumulativa”</w:t>
      </w:r>
      <w:r w:rsidR="00782326">
        <w:t xml:space="preserve"> </w:t>
      </w:r>
      <w:r>
        <w:t xml:space="preserve">para </w:t>
      </w:r>
      <w:r w:rsidR="006C0B82">
        <w:t xml:space="preserve">cumprir com a obrigação de arcar </w:t>
      </w:r>
      <w:r w:rsidR="00580910">
        <w:t xml:space="preserve">com </w:t>
      </w:r>
      <w:r w:rsidR="006C0B82">
        <w:t xml:space="preserve">as despesas </w:t>
      </w:r>
      <w:r>
        <w:t xml:space="preserve">das viagens </w:t>
      </w:r>
      <w:r w:rsidR="00782326" w:rsidRPr="00782326">
        <w:rPr>
          <w:sz w:val="20"/>
          <w:szCs w:val="18"/>
        </w:rPr>
        <w:t xml:space="preserve">(evento </w:t>
      </w:r>
      <w:r>
        <w:rPr>
          <w:sz w:val="20"/>
          <w:szCs w:val="18"/>
        </w:rPr>
        <w:t>26</w:t>
      </w:r>
      <w:r w:rsidR="00782326" w:rsidRPr="00782326">
        <w:rPr>
          <w:sz w:val="20"/>
          <w:szCs w:val="18"/>
        </w:rPr>
        <w:t>)</w:t>
      </w:r>
      <w:r w:rsidR="00564280">
        <w:t>.</w:t>
      </w:r>
    </w:p>
    <w:p w14:paraId="789D5AA5" w14:textId="08D85C1A" w:rsidR="003D0E27" w:rsidRDefault="000D5C3A" w:rsidP="002E46B3">
      <w:pPr>
        <w:pStyle w:val="SemEspaamento"/>
      </w:pPr>
      <w:r>
        <w:t xml:space="preserve">Além disso, o executado alega </w:t>
      </w:r>
      <w:r w:rsidR="004735E1">
        <w:t>que a cláusula</w:t>
      </w:r>
      <w:r>
        <w:t>, por ter</w:t>
      </w:r>
      <w:r w:rsidR="004735E1">
        <w:t xml:space="preserve"> conjunção aditiva</w:t>
      </w:r>
      <w:r>
        <w:t>,</w:t>
      </w:r>
      <w:r w:rsidR="004735E1">
        <w:t xml:space="preserve"> só permitiria </w:t>
      </w:r>
      <w:r w:rsidR="00BA20E7">
        <w:t xml:space="preserve">a viagem da exequente acompanhada dos filhos, </w:t>
      </w:r>
      <w:r w:rsidR="006C0B82">
        <w:t>inclusive</w:t>
      </w:r>
      <w:r w:rsidR="008B6BA1">
        <w:t xml:space="preserve"> porque, no seu entender, o ajuste seria interpretado de forma restritiva</w:t>
      </w:r>
      <w:r>
        <w:t xml:space="preserve"> e não poderia ser ampliado</w:t>
      </w:r>
      <w:r w:rsidR="00B77335">
        <w:t xml:space="preserve"> por meio do feito executivo.</w:t>
      </w:r>
    </w:p>
    <w:p w14:paraId="4B45041F" w14:textId="5B9CC4C0" w:rsidR="000D5C3A" w:rsidRDefault="000D5C3A" w:rsidP="002E46B3">
      <w:pPr>
        <w:pStyle w:val="SemEspaamento"/>
      </w:pPr>
      <w:r>
        <w:t>Em que pese o esforço argumentativo do executado</w:t>
      </w:r>
      <w:r w:rsidR="00B77335">
        <w:t>, não há como dar guarida à sua tese.</w:t>
      </w:r>
    </w:p>
    <w:p w14:paraId="036817FD" w14:textId="1211A26A" w:rsidR="004372F5" w:rsidRDefault="00B77335" w:rsidP="00B77335">
      <w:pPr>
        <w:pStyle w:val="SemEspaamento"/>
      </w:pPr>
      <w:r>
        <w:t xml:space="preserve">Isso porque, diversamente </w:t>
      </w:r>
      <w:r w:rsidR="00A9091A">
        <w:t xml:space="preserve">do que </w:t>
      </w:r>
      <w:r>
        <w:t xml:space="preserve">sustenta </w:t>
      </w:r>
      <w:r w:rsidR="004C76BA">
        <w:t>o executado</w:t>
      </w:r>
      <w:r w:rsidR="00A9091A">
        <w:t xml:space="preserve">, o acordo </w:t>
      </w:r>
      <w:r>
        <w:t xml:space="preserve">firmado entre as partes </w:t>
      </w:r>
      <w:r w:rsidR="00A9091A">
        <w:t>é claro em</w:t>
      </w:r>
      <w:r w:rsidR="005508AC">
        <w:t xml:space="preserve"> prever, como uma das </w:t>
      </w:r>
      <w:r w:rsidR="005508AC" w:rsidRPr="00B77335">
        <w:rPr>
          <w:b/>
          <w:bCs/>
        </w:rPr>
        <w:t>obrigações</w:t>
      </w:r>
      <w:r w:rsidR="005508AC">
        <w:t xml:space="preserve"> </w:t>
      </w:r>
      <w:r w:rsidR="005508AC" w:rsidRPr="00B77335">
        <w:rPr>
          <w:b/>
          <w:bCs/>
        </w:rPr>
        <w:t>relativas à</w:t>
      </w:r>
      <w:r w:rsidR="005508AC">
        <w:t xml:space="preserve"> “</w:t>
      </w:r>
      <w:r w:rsidR="006467C6" w:rsidRPr="00B77335">
        <w:rPr>
          <w:b/>
          <w:bCs/>
          <w:u w:val="single"/>
        </w:rPr>
        <w:t>SUBSISTÊNCIA</w:t>
      </w:r>
      <w:r w:rsidR="006467C6">
        <w:t xml:space="preserve"> </w:t>
      </w:r>
      <w:r w:rsidR="006467C6" w:rsidRPr="00B77335">
        <w:rPr>
          <w:b/>
          <w:bCs/>
          <w:u w:val="single"/>
        </w:rPr>
        <w:t>DA</w:t>
      </w:r>
      <w:r w:rsidR="006467C6" w:rsidRPr="00B77335">
        <w:rPr>
          <w:b/>
          <w:bCs/>
        </w:rPr>
        <w:t xml:space="preserve"> </w:t>
      </w:r>
      <w:r w:rsidR="006467C6" w:rsidRPr="00B77335">
        <w:rPr>
          <w:b/>
          <w:bCs/>
          <w:u w:val="single"/>
        </w:rPr>
        <w:t>REQUERENTE</w:t>
      </w:r>
      <w:r w:rsidR="006467C6" w:rsidRPr="00B77335">
        <w:rPr>
          <w:b/>
          <w:bCs/>
        </w:rPr>
        <w:t xml:space="preserve"> </w:t>
      </w:r>
      <w:r w:rsidR="006467C6" w:rsidRPr="00B77335">
        <w:rPr>
          <w:b/>
          <w:bCs/>
          <w:u w:val="single"/>
        </w:rPr>
        <w:t>ELENA</w:t>
      </w:r>
      <w:r w:rsidR="005508AC">
        <w:t xml:space="preserve">”, </w:t>
      </w:r>
      <w:r w:rsidR="007440A7">
        <w:t xml:space="preserve">que Walter realize </w:t>
      </w:r>
      <w:r w:rsidR="0088285F">
        <w:t xml:space="preserve">o pagamento das despesas </w:t>
      </w:r>
      <w:r w:rsidR="007440A7">
        <w:t xml:space="preserve">de </w:t>
      </w:r>
      <w:r w:rsidR="000F22FF">
        <w:t>“</w:t>
      </w:r>
      <w:r w:rsidR="000F22FF" w:rsidRPr="00B77335">
        <w:rPr>
          <w:i/>
          <w:iCs/>
        </w:rPr>
        <w:t>passagens aéreas e a hospedagem em 4 (quatro) viagens de férias à Sra. Elena e aos filhos do casal</w:t>
      </w:r>
      <w:r w:rsidR="000F22FF">
        <w:t>”, conforme se extrai da cláusula 2.6 do título judicial executado</w:t>
      </w:r>
      <w:r w:rsidR="007440A7">
        <w:t xml:space="preserve"> </w:t>
      </w:r>
      <w:r w:rsidR="007440A7" w:rsidRPr="00B77335">
        <w:rPr>
          <w:sz w:val="20"/>
          <w:szCs w:val="18"/>
        </w:rPr>
        <w:t xml:space="preserve">(evento 1, </w:t>
      </w:r>
      <w:r w:rsidR="00671A27" w:rsidRPr="00B77335">
        <w:rPr>
          <w:sz w:val="20"/>
          <w:szCs w:val="18"/>
        </w:rPr>
        <w:t>SENT_OUT_PROCES3, p. 4/5)</w:t>
      </w:r>
      <w:r w:rsidR="007440A7">
        <w:t xml:space="preserve">. Vejamos: </w:t>
      </w:r>
    </w:p>
    <w:p w14:paraId="13BDCED1" w14:textId="59379316" w:rsidR="007440A7" w:rsidRDefault="006F6BB1" w:rsidP="006F6BB1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5658BA0A" wp14:editId="7408EC44">
            <wp:extent cx="5972175" cy="751466"/>
            <wp:effectExtent l="0" t="0" r="0" b="0"/>
            <wp:docPr id="1078761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356" cy="7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39F3" w14:textId="41B57FD9" w:rsidR="004372F5" w:rsidRDefault="006F6BB1" w:rsidP="006F6BB1">
      <w:pPr>
        <w:pStyle w:val="SemEspaamento"/>
        <w:numPr>
          <w:ilvl w:val="0"/>
          <w:numId w:val="0"/>
        </w:numPr>
        <w:ind w:left="-567"/>
        <w:jc w:val="center"/>
      </w:pPr>
      <w:r>
        <w:t>[...]</w:t>
      </w:r>
    </w:p>
    <w:p w14:paraId="60123674" w14:textId="2416AE2E" w:rsidR="004372F5" w:rsidRDefault="00E8203D" w:rsidP="00E8203D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w:drawing>
          <wp:inline distT="0" distB="0" distL="0" distR="0" wp14:anchorId="786A2070" wp14:editId="1BB5AF66">
            <wp:extent cx="5857875" cy="1113203"/>
            <wp:effectExtent l="0" t="0" r="0" b="0"/>
            <wp:docPr id="16120826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59" cy="11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1C8B" w14:textId="77777777" w:rsidR="004372F5" w:rsidRPr="00CD2C8B" w:rsidRDefault="004372F5" w:rsidP="00AB04B4">
      <w:pPr>
        <w:pStyle w:val="Ttulo2"/>
        <w:rPr>
          <w:sz w:val="20"/>
          <w:szCs w:val="20"/>
        </w:rPr>
      </w:pPr>
    </w:p>
    <w:p w14:paraId="1DB8D325" w14:textId="51035C42" w:rsidR="004372F5" w:rsidRDefault="00E8203D" w:rsidP="00E8203D">
      <w:pPr>
        <w:pStyle w:val="SemEspaamento"/>
      </w:pPr>
      <w:r>
        <w:t xml:space="preserve">Como visto, o </w:t>
      </w:r>
      <w:r w:rsidR="00381682">
        <w:t>acordo firmado</w:t>
      </w:r>
      <w:r>
        <w:t xml:space="preserve"> entre as partes não abre margem para qualquer dúvida: </w:t>
      </w:r>
      <w:r w:rsidR="00B7027B">
        <w:t xml:space="preserve">o custeio de 4 viagens de férias, </w:t>
      </w:r>
      <w:r w:rsidR="00B7027B" w:rsidRPr="003261D9">
        <w:rPr>
          <w:u w:val="single"/>
        </w:rPr>
        <w:t>inclusive</w:t>
      </w:r>
      <w:r w:rsidR="00B7027B">
        <w:t xml:space="preserve"> com </w:t>
      </w:r>
      <w:r w:rsidR="005D10C8">
        <w:t xml:space="preserve">o acompanhamento dos filhos do </w:t>
      </w:r>
      <w:r w:rsidR="00381682">
        <w:t>ex-</w:t>
      </w:r>
      <w:r w:rsidR="005D10C8">
        <w:t>cas</w:t>
      </w:r>
      <w:r w:rsidR="00381682">
        <w:t>al</w:t>
      </w:r>
      <w:r w:rsidR="005D10C8">
        <w:t>,</w:t>
      </w:r>
      <w:r w:rsidR="00B7027B">
        <w:t xml:space="preserve"> </w:t>
      </w:r>
      <w:r w:rsidR="005D10C8" w:rsidRPr="00AB04B4">
        <w:rPr>
          <w:b/>
          <w:bCs/>
        </w:rPr>
        <w:t xml:space="preserve">é </w:t>
      </w:r>
      <w:r w:rsidR="00B7027B" w:rsidRPr="00AB04B4">
        <w:rPr>
          <w:b/>
          <w:bCs/>
        </w:rPr>
        <w:t xml:space="preserve">direito de subsistência </w:t>
      </w:r>
      <w:r w:rsidR="00B7027B" w:rsidRPr="00381682">
        <w:rPr>
          <w:b/>
          <w:bCs/>
          <w:u w:val="single"/>
        </w:rPr>
        <w:t>da</w:t>
      </w:r>
      <w:r w:rsidR="00B7027B" w:rsidRPr="0060344D">
        <w:rPr>
          <w:b/>
          <w:bCs/>
        </w:rPr>
        <w:t xml:space="preserve"> </w:t>
      </w:r>
      <w:r w:rsidR="00B7027B" w:rsidRPr="0060344D">
        <w:rPr>
          <w:b/>
          <w:bCs/>
          <w:u w:val="single"/>
        </w:rPr>
        <w:t>exequente</w:t>
      </w:r>
      <w:r w:rsidR="00B7027B" w:rsidRPr="00AB04B4">
        <w:rPr>
          <w:b/>
          <w:bCs/>
        </w:rPr>
        <w:t xml:space="preserve"> </w:t>
      </w:r>
      <w:r w:rsidR="00AB5FCB" w:rsidRPr="00AB5FCB">
        <w:rPr>
          <w:b/>
          <w:bCs/>
          <w:sz w:val="20"/>
          <w:szCs w:val="18"/>
        </w:rPr>
        <w:t>(Elena Oriana)</w:t>
      </w:r>
      <w:r w:rsidR="00AB5FCB">
        <w:rPr>
          <w:b/>
          <w:bCs/>
        </w:rPr>
        <w:t xml:space="preserve"> </w:t>
      </w:r>
      <w:r w:rsidR="005D10C8" w:rsidRPr="00AB04B4">
        <w:rPr>
          <w:b/>
          <w:bCs/>
        </w:rPr>
        <w:t>previsto</w:t>
      </w:r>
      <w:r w:rsidR="00AB04B4">
        <w:rPr>
          <w:b/>
          <w:bCs/>
        </w:rPr>
        <w:t xml:space="preserve"> </w:t>
      </w:r>
      <w:r w:rsidR="0060344D" w:rsidRPr="0060344D">
        <w:rPr>
          <w:b/>
          <w:bCs/>
          <w:u w:val="single"/>
        </w:rPr>
        <w:t>expressamente</w:t>
      </w:r>
      <w:r w:rsidR="0060344D" w:rsidRPr="00AB04B4">
        <w:rPr>
          <w:b/>
          <w:bCs/>
        </w:rPr>
        <w:t xml:space="preserve"> </w:t>
      </w:r>
      <w:r w:rsidR="00AB04B4">
        <w:rPr>
          <w:b/>
          <w:bCs/>
        </w:rPr>
        <w:t>no título executivo</w:t>
      </w:r>
      <w:r w:rsidR="005D10C8">
        <w:t>.</w:t>
      </w:r>
    </w:p>
    <w:p w14:paraId="2B3F9C45" w14:textId="40D2EDC6" w:rsidR="000B0FEB" w:rsidRDefault="00B77335" w:rsidP="00E8203D">
      <w:pPr>
        <w:pStyle w:val="SemEspaamento"/>
      </w:pPr>
      <w:r>
        <w:t>Vale registrar, por oportuno, que</w:t>
      </w:r>
      <w:r w:rsidR="000E0F4A">
        <w:t>, ao examinar o direito assegurado à Oriana pelo título ora executado,</w:t>
      </w:r>
      <w:r w:rsidR="006C0CD0">
        <w:t xml:space="preserve"> </w:t>
      </w:r>
      <w:r w:rsidR="000E0F4A">
        <w:t xml:space="preserve">é óbvio que </w:t>
      </w:r>
      <w:r>
        <w:t xml:space="preserve">a conjunção aditiva </w:t>
      </w:r>
      <w:r w:rsidR="006C0CD0">
        <w:t xml:space="preserve">diz respeito </w:t>
      </w:r>
      <w:r w:rsidR="00493AAF">
        <w:t xml:space="preserve">à obrigação do executado de custear </w:t>
      </w:r>
      <w:r w:rsidR="000E0F4A">
        <w:t>4</w:t>
      </w:r>
      <w:r w:rsidR="006C0CD0">
        <w:t xml:space="preserve"> viage</w:t>
      </w:r>
      <w:r w:rsidR="000E0F4A">
        <w:t>ns anuais,</w:t>
      </w:r>
      <w:r w:rsidR="006C0CD0">
        <w:t xml:space="preserve"> </w:t>
      </w:r>
      <w:r w:rsidR="006C0CD0">
        <w:rPr>
          <w:b/>
          <w:bCs/>
        </w:rPr>
        <w:t>não só</w:t>
      </w:r>
      <w:r w:rsidR="006C0CD0" w:rsidRPr="00E36A84">
        <w:rPr>
          <w:b/>
          <w:bCs/>
        </w:rPr>
        <w:t xml:space="preserve"> à exequente, mas também </w:t>
      </w:r>
      <w:r w:rsidR="004914B6">
        <w:rPr>
          <w:b/>
          <w:bCs/>
        </w:rPr>
        <w:t xml:space="preserve">aos </w:t>
      </w:r>
      <w:r w:rsidR="006C0CD0" w:rsidRPr="00E36A84">
        <w:rPr>
          <w:b/>
          <w:bCs/>
        </w:rPr>
        <w:t>seus filhos</w:t>
      </w:r>
      <w:r w:rsidR="000B0FEB">
        <w:t xml:space="preserve">. </w:t>
      </w:r>
    </w:p>
    <w:p w14:paraId="7F998B4C" w14:textId="355557E1" w:rsidR="00D31BD6" w:rsidRDefault="002A7D82" w:rsidP="00E12555">
      <w:pPr>
        <w:pStyle w:val="SemEspaamento"/>
      </w:pPr>
      <w:r>
        <w:t xml:space="preserve">Ou seja, </w:t>
      </w:r>
      <w:r w:rsidR="00D1346E">
        <w:t xml:space="preserve">o objetivo dessa cláusula é </w:t>
      </w:r>
      <w:r w:rsidR="00335BE3" w:rsidRPr="00145C84">
        <w:rPr>
          <w:b/>
          <w:bCs/>
        </w:rPr>
        <w:t>assegurar 4 férias por ano</w:t>
      </w:r>
      <w:r w:rsidR="00224C0E">
        <w:rPr>
          <w:b/>
          <w:bCs/>
        </w:rPr>
        <w:t xml:space="preserve"> à </w:t>
      </w:r>
      <w:r w:rsidR="00AB04B4">
        <w:rPr>
          <w:b/>
          <w:bCs/>
        </w:rPr>
        <w:t xml:space="preserve">exequente </w:t>
      </w:r>
      <w:r w:rsidR="00AB04B4" w:rsidRPr="00AB04B4">
        <w:rPr>
          <w:b/>
          <w:bCs/>
          <w:sz w:val="20"/>
          <w:szCs w:val="18"/>
        </w:rPr>
        <w:t>(</w:t>
      </w:r>
      <w:r w:rsidR="00335BE3" w:rsidRPr="00AB04B4">
        <w:rPr>
          <w:b/>
          <w:bCs/>
          <w:sz w:val="20"/>
          <w:szCs w:val="18"/>
        </w:rPr>
        <w:t>mãe</w:t>
      </w:r>
      <w:r w:rsidR="00D1346E">
        <w:rPr>
          <w:b/>
          <w:bCs/>
          <w:sz w:val="20"/>
          <w:szCs w:val="18"/>
        </w:rPr>
        <w:t xml:space="preserve"> –</w:t>
      </w:r>
      <w:r w:rsidR="00D504B7">
        <w:rPr>
          <w:b/>
          <w:bCs/>
          <w:sz w:val="20"/>
          <w:szCs w:val="18"/>
        </w:rPr>
        <w:t xml:space="preserve"> como </w:t>
      </w:r>
      <w:r w:rsidR="00D1346E">
        <w:rPr>
          <w:b/>
          <w:bCs/>
          <w:sz w:val="20"/>
          <w:szCs w:val="18"/>
        </w:rPr>
        <w:t>direito à sua subsistência</w:t>
      </w:r>
      <w:r w:rsidR="00AB04B4" w:rsidRPr="00AB04B4">
        <w:rPr>
          <w:b/>
          <w:bCs/>
          <w:sz w:val="20"/>
          <w:szCs w:val="18"/>
        </w:rPr>
        <w:t>)</w:t>
      </w:r>
      <w:r w:rsidR="000C0A07" w:rsidRPr="000C0A07">
        <w:rPr>
          <w:b/>
          <w:bCs/>
        </w:rPr>
        <w:t>,</w:t>
      </w:r>
      <w:r w:rsidR="000C0A07" w:rsidRPr="000C0A07">
        <w:rPr>
          <w:b/>
        </w:rPr>
        <w:t xml:space="preserve"> </w:t>
      </w:r>
      <w:r w:rsidR="00070032">
        <w:rPr>
          <w:b/>
        </w:rPr>
        <w:t xml:space="preserve">sendo que, </w:t>
      </w:r>
      <w:r w:rsidR="000C0A07" w:rsidRPr="000C0A07">
        <w:rPr>
          <w:b/>
        </w:rPr>
        <w:t>se for o caso</w:t>
      </w:r>
      <w:r w:rsidR="000C0A07" w:rsidRPr="000C0A07">
        <w:rPr>
          <w:b/>
          <w:bCs/>
        </w:rPr>
        <w:t>,</w:t>
      </w:r>
      <w:r w:rsidR="000C0A07">
        <w:rPr>
          <w:b/>
          <w:bCs/>
        </w:rPr>
        <w:t xml:space="preserve"> </w:t>
      </w:r>
      <w:r w:rsidR="00070032">
        <w:rPr>
          <w:b/>
          <w:bCs/>
        </w:rPr>
        <w:t xml:space="preserve">ela poderá </w:t>
      </w:r>
      <w:r w:rsidR="007C30D6">
        <w:rPr>
          <w:b/>
          <w:bCs/>
        </w:rPr>
        <w:t>viajar</w:t>
      </w:r>
      <w:r w:rsidR="00070032">
        <w:rPr>
          <w:b/>
          <w:bCs/>
        </w:rPr>
        <w:t xml:space="preserve"> </w:t>
      </w:r>
      <w:r w:rsidR="008F0792">
        <w:rPr>
          <w:b/>
          <w:bCs/>
        </w:rPr>
        <w:t xml:space="preserve">acompanhada dos </w:t>
      </w:r>
      <w:r w:rsidR="00335BE3" w:rsidRPr="00DB1B2F">
        <w:rPr>
          <w:b/>
          <w:bCs/>
        </w:rPr>
        <w:t>filhos do ex-casal</w:t>
      </w:r>
      <w:r w:rsidR="00DB1B2F">
        <w:rPr>
          <w:b/>
          <w:bCs/>
        </w:rPr>
        <w:t xml:space="preserve"> </w:t>
      </w:r>
      <w:r w:rsidR="00DB1B2F" w:rsidRPr="00DB1B2F">
        <w:rPr>
          <w:sz w:val="20"/>
          <w:szCs w:val="18"/>
        </w:rPr>
        <w:t xml:space="preserve">(conjunção </w:t>
      </w:r>
      <w:r w:rsidR="00DB1B2F" w:rsidRPr="00AB04B4">
        <w:rPr>
          <w:sz w:val="20"/>
          <w:szCs w:val="18"/>
          <w:u w:val="single"/>
        </w:rPr>
        <w:t>aditiva</w:t>
      </w:r>
      <w:r w:rsidR="00DB1B2F" w:rsidRPr="00DB1B2F">
        <w:rPr>
          <w:sz w:val="20"/>
          <w:szCs w:val="18"/>
        </w:rPr>
        <w:t>)</w:t>
      </w:r>
      <w:r w:rsidR="00D31BD6">
        <w:t>,</w:t>
      </w:r>
      <w:r w:rsidR="008F0792">
        <w:t xml:space="preserve"> </w:t>
      </w:r>
      <w:r w:rsidR="00D31BD6">
        <w:t>não</w:t>
      </w:r>
      <w:r w:rsidR="002E007D">
        <w:t xml:space="preserve"> dando </w:t>
      </w:r>
      <w:r w:rsidR="00642A2B">
        <w:t xml:space="preserve">possibilidade ou </w:t>
      </w:r>
      <w:r w:rsidR="002E007D">
        <w:t>margem à interpretação restritiva pretendida pelo executado</w:t>
      </w:r>
      <w:r w:rsidR="00E57567">
        <w:t xml:space="preserve">, </w:t>
      </w:r>
      <w:r w:rsidR="00B117D5">
        <w:t xml:space="preserve">que </w:t>
      </w:r>
      <w:r w:rsidR="00E52ADE">
        <w:t xml:space="preserve">deve ser afastada por </w:t>
      </w:r>
      <w:r w:rsidR="00B117D5">
        <w:t>contrari</w:t>
      </w:r>
      <w:r w:rsidR="00E52ADE">
        <w:t>ar</w:t>
      </w:r>
      <w:r w:rsidR="00B117D5">
        <w:t xml:space="preserve"> o disposto na </w:t>
      </w:r>
      <w:r w:rsidR="00642A2B">
        <w:t xml:space="preserve">própria </w:t>
      </w:r>
      <w:r w:rsidR="00B117D5">
        <w:t>cláusula</w:t>
      </w:r>
      <w:r w:rsidR="00335BE3">
        <w:t>.</w:t>
      </w:r>
    </w:p>
    <w:p w14:paraId="157A8BA8" w14:textId="25375053" w:rsidR="003718AD" w:rsidRDefault="002E007D" w:rsidP="007370DF">
      <w:pPr>
        <w:pStyle w:val="SemEspaamento"/>
      </w:pPr>
      <w:r>
        <w:t>Aliás, caso fosse a intenção de se condicionar as</w:t>
      </w:r>
      <w:r w:rsidR="001A4FF0">
        <w:t xml:space="preserve"> viagens </w:t>
      </w:r>
      <w:r w:rsidR="00CF2032">
        <w:t xml:space="preserve">somente mediante o </w:t>
      </w:r>
      <w:r w:rsidR="001A4FF0">
        <w:t>acompanhamento dos filhos</w:t>
      </w:r>
      <w:r>
        <w:t xml:space="preserve">, não há dúvida que </w:t>
      </w:r>
      <w:r w:rsidR="00E57567">
        <w:t xml:space="preserve">a cláusula </w:t>
      </w:r>
      <w:r>
        <w:t xml:space="preserve">teria </w:t>
      </w:r>
      <w:r w:rsidR="003718AD">
        <w:t xml:space="preserve">sido </w:t>
      </w:r>
      <w:r w:rsidR="003718AD" w:rsidRPr="004B4381">
        <w:rPr>
          <w:u w:val="single"/>
        </w:rPr>
        <w:t>redigida</w:t>
      </w:r>
      <w:r w:rsidR="003718AD">
        <w:t xml:space="preserve"> de modo a </w:t>
      </w:r>
      <w:r w:rsidR="003718AD" w:rsidRPr="00CF2032">
        <w:rPr>
          <w:u w:val="single"/>
        </w:rPr>
        <w:t>excluir</w:t>
      </w:r>
      <w:r w:rsidR="003718AD" w:rsidRPr="00CF2032">
        <w:t xml:space="preserve"> </w:t>
      </w:r>
      <w:r w:rsidRPr="00CF2032">
        <w:rPr>
          <w:u w:val="single"/>
        </w:rPr>
        <w:t>expressamente</w:t>
      </w:r>
      <w:r>
        <w:t xml:space="preserve"> a </w:t>
      </w:r>
      <w:r w:rsidRPr="003261D9">
        <w:rPr>
          <w:u w:val="single"/>
        </w:rPr>
        <w:t>possibilidade</w:t>
      </w:r>
      <w:r w:rsidR="001A4FF0">
        <w:t xml:space="preserve"> de </w:t>
      </w:r>
      <w:r w:rsidR="001A4FF0" w:rsidRPr="003261D9">
        <w:rPr>
          <w:u w:val="single"/>
        </w:rPr>
        <w:t>viagem</w:t>
      </w:r>
      <w:r w:rsidR="001A4FF0">
        <w:t xml:space="preserve"> </w:t>
      </w:r>
      <w:r w:rsidR="003718AD" w:rsidRPr="003261D9">
        <w:rPr>
          <w:u w:val="single"/>
        </w:rPr>
        <w:t>sozinha</w:t>
      </w:r>
      <w:r w:rsidR="003718AD">
        <w:t xml:space="preserve"> da requerente</w:t>
      </w:r>
      <w:r w:rsidR="00A53F26">
        <w:t>, o que não é o caso,</w:t>
      </w:r>
      <w:r w:rsidR="00D1346E">
        <w:t xml:space="preserve"> e, mais, </w:t>
      </w:r>
      <w:r w:rsidR="007370DF">
        <w:t xml:space="preserve">essa disposição também </w:t>
      </w:r>
      <w:r w:rsidR="00D1346E">
        <w:t xml:space="preserve">não seria incluída </w:t>
      </w:r>
      <w:r w:rsidR="007370DF">
        <w:t xml:space="preserve">como </w:t>
      </w:r>
      <w:r w:rsidR="00A53F26">
        <w:t>SUBSISTÊNCIA da exequente</w:t>
      </w:r>
      <w:r w:rsidR="003718AD">
        <w:t>.</w:t>
      </w:r>
    </w:p>
    <w:p w14:paraId="611689EF" w14:textId="33DC7110" w:rsidR="004372F5" w:rsidRDefault="00732E1F" w:rsidP="00E6044D">
      <w:pPr>
        <w:pStyle w:val="SemEspaamento"/>
      </w:pPr>
      <w:r>
        <w:t xml:space="preserve">Em verdade, </w:t>
      </w:r>
      <w:r w:rsidR="000375EE">
        <w:t>Excelência</w:t>
      </w:r>
      <w:r w:rsidR="003718AD">
        <w:t xml:space="preserve">, </w:t>
      </w:r>
      <w:r w:rsidR="000375EE">
        <w:t xml:space="preserve">diversamente do que sustenta agora, </w:t>
      </w:r>
      <w:r w:rsidR="003718AD">
        <w:t xml:space="preserve">o executado ajustou essa obrigação </w:t>
      </w:r>
      <w:r w:rsidR="00FD628A">
        <w:t xml:space="preserve">porque o ex-casal estava acostumado a viajar dezenas de vezes por ano, </w:t>
      </w:r>
      <w:r w:rsidR="00D062C8">
        <w:t>por conta da sua confortável situação patrimonial</w:t>
      </w:r>
      <w:r w:rsidR="005A7C16">
        <w:t xml:space="preserve"> </w:t>
      </w:r>
      <w:r w:rsidR="005A7C16" w:rsidRPr="005A7C16">
        <w:rPr>
          <w:sz w:val="22"/>
          <w:szCs w:val="20"/>
        </w:rPr>
        <w:t xml:space="preserve">– como se extrai, inclusive, do faturamento anual da empresa do </w:t>
      </w:r>
      <w:r w:rsidR="00C126FB">
        <w:rPr>
          <w:sz w:val="22"/>
          <w:szCs w:val="20"/>
        </w:rPr>
        <w:t>ex-</w:t>
      </w:r>
      <w:r w:rsidR="005A7C16" w:rsidRPr="005A7C16">
        <w:rPr>
          <w:sz w:val="22"/>
          <w:szCs w:val="20"/>
        </w:rPr>
        <w:t xml:space="preserve">casal, de R$ 252 milhões de reais </w:t>
      </w:r>
      <w:r w:rsidR="005A7C16" w:rsidRPr="005A7C16">
        <w:rPr>
          <w:sz w:val="20"/>
          <w:szCs w:val="18"/>
        </w:rPr>
        <w:t>(evento 1, DOCUMENTO11)</w:t>
      </w:r>
      <w:r w:rsidR="005A7C16" w:rsidRPr="005A7C16">
        <w:rPr>
          <w:sz w:val="22"/>
          <w:szCs w:val="20"/>
        </w:rPr>
        <w:t xml:space="preserve"> –</w:t>
      </w:r>
      <w:r w:rsidR="00D062C8">
        <w:t xml:space="preserve">, </w:t>
      </w:r>
      <w:r w:rsidR="00FD628A">
        <w:t xml:space="preserve">sendo que </w:t>
      </w:r>
      <w:r w:rsidR="00D062C8" w:rsidRPr="005A0B0D">
        <w:rPr>
          <w:u w:val="single"/>
        </w:rPr>
        <w:t>a</w:t>
      </w:r>
      <w:r w:rsidR="00D062C8">
        <w:t xml:space="preserve"> </w:t>
      </w:r>
      <w:r w:rsidR="00D062C8" w:rsidRPr="005A0B0D">
        <w:rPr>
          <w:u w:val="single"/>
        </w:rPr>
        <w:t>exequente</w:t>
      </w:r>
      <w:r w:rsidR="00D062C8">
        <w:t xml:space="preserve"> </w:t>
      </w:r>
      <w:r w:rsidR="00D062C8" w:rsidRPr="005A0B0D">
        <w:rPr>
          <w:u w:val="single"/>
        </w:rPr>
        <w:t>aceitou</w:t>
      </w:r>
      <w:r w:rsidR="00D062C8">
        <w:t xml:space="preserve"> </w:t>
      </w:r>
      <w:r w:rsidR="00D062C8" w:rsidRPr="005A0B0D">
        <w:rPr>
          <w:u w:val="single"/>
        </w:rPr>
        <w:t>a</w:t>
      </w:r>
      <w:r w:rsidR="00D062C8">
        <w:t xml:space="preserve"> </w:t>
      </w:r>
      <w:r w:rsidR="00D062C8" w:rsidRPr="005A0B0D">
        <w:rPr>
          <w:u w:val="single"/>
        </w:rPr>
        <w:t>redução</w:t>
      </w:r>
      <w:r w:rsidR="00D062C8">
        <w:t xml:space="preserve"> </w:t>
      </w:r>
      <w:r w:rsidR="00D062C8" w:rsidRPr="005A0B0D">
        <w:rPr>
          <w:u w:val="single"/>
        </w:rPr>
        <w:t>significativa</w:t>
      </w:r>
      <w:r w:rsidR="00D062C8">
        <w:t xml:space="preserve"> </w:t>
      </w:r>
      <w:r w:rsidR="00D062C8" w:rsidRPr="005A0B0D">
        <w:rPr>
          <w:u w:val="single"/>
        </w:rPr>
        <w:t>dessas</w:t>
      </w:r>
      <w:r w:rsidR="00D062C8">
        <w:t xml:space="preserve"> </w:t>
      </w:r>
      <w:r w:rsidR="00D062C8" w:rsidRPr="005A0B0D">
        <w:rPr>
          <w:u w:val="single"/>
        </w:rPr>
        <w:t>viagens</w:t>
      </w:r>
      <w:r w:rsidR="00D062C8">
        <w:t xml:space="preserve"> </w:t>
      </w:r>
      <w:r w:rsidR="005A0B0D" w:rsidRPr="005A0B0D">
        <w:rPr>
          <w:u w:val="single"/>
        </w:rPr>
        <w:t>anuais</w:t>
      </w:r>
      <w:r w:rsidR="005A0B0D">
        <w:t xml:space="preserve"> </w:t>
      </w:r>
      <w:r w:rsidR="00D062C8">
        <w:t xml:space="preserve">para </w:t>
      </w:r>
      <w:r w:rsidR="00877FA7">
        <w:t>proceder</w:t>
      </w:r>
      <w:r w:rsidR="00E6044D">
        <w:t xml:space="preserve"> </w:t>
      </w:r>
      <w:r w:rsidR="00877FA7">
        <w:t>a</w:t>
      </w:r>
      <w:r w:rsidR="00E6044D">
        <w:t>o fim d</w:t>
      </w:r>
      <w:r w:rsidR="00D062C8">
        <w:t>o</w:t>
      </w:r>
      <w:r w:rsidR="00E6044D">
        <w:t xml:space="preserve"> relacionamento conjugal que estava conturbado.</w:t>
      </w:r>
      <w:r w:rsidR="000375EE">
        <w:t xml:space="preserve"> </w:t>
      </w:r>
    </w:p>
    <w:p w14:paraId="2AE49BAF" w14:textId="6A52EAAD" w:rsidR="00840CCC" w:rsidRDefault="000341DD" w:rsidP="000341DD">
      <w:pPr>
        <w:pStyle w:val="SemEspaamento"/>
      </w:pPr>
      <w:r>
        <w:t>Com o devido respeito, quem tenta desvirtuar a obrigação assumida é o próprio executado, que</w:t>
      </w:r>
      <w:r w:rsidR="0057301A">
        <w:t xml:space="preserve">, primeiro assume obrigação assegurando como direito </w:t>
      </w:r>
      <w:r w:rsidR="00C126FB">
        <w:t xml:space="preserve">de SUBSISTÊNCIA </w:t>
      </w:r>
      <w:r w:rsidR="0057301A">
        <w:t>destinado à exequente, mas</w:t>
      </w:r>
      <w:r w:rsidR="00840CCC">
        <w:t xml:space="preserve"> depois passa a </w:t>
      </w:r>
      <w:r>
        <w:t>realiza</w:t>
      </w:r>
      <w:r w:rsidR="00840CCC">
        <w:t>r</w:t>
      </w:r>
      <w:r>
        <w:t xml:space="preserve"> interpretação distorcida para, mais uma vez, tentar se esquivar de suas obrigações a qualquer custo e continuar causando infortúnios à vida financeira da executada, </w:t>
      </w:r>
      <w:r w:rsidR="000D6569">
        <w:t>buscando o sufocamento financeiro de Oriana ao postergar o cumprimento das obrigações por ele livremente assumidas</w:t>
      </w:r>
      <w:r w:rsidR="00840CCC">
        <w:t>.</w:t>
      </w:r>
    </w:p>
    <w:p w14:paraId="3EF5FA5C" w14:textId="15078E15" w:rsidR="000341DD" w:rsidRDefault="003E2D82" w:rsidP="000341DD">
      <w:pPr>
        <w:pStyle w:val="SemEspaamento"/>
      </w:pPr>
      <w:r>
        <w:t>Aliás</w:t>
      </w:r>
      <w:r w:rsidR="00840CCC">
        <w:t xml:space="preserve">, o executado </w:t>
      </w:r>
      <w:r>
        <w:t xml:space="preserve">mais uma vez </w:t>
      </w:r>
      <w:r w:rsidR="002A558B">
        <w:t>deturpar</w:t>
      </w:r>
      <w:r w:rsidR="00840CCC">
        <w:t xml:space="preserve">, propositalmente, </w:t>
      </w:r>
      <w:r w:rsidR="002A558B">
        <w:t xml:space="preserve">a </w:t>
      </w:r>
      <w:r w:rsidR="002A558B" w:rsidRPr="00AB04B4">
        <w:rPr>
          <w:u w:val="single"/>
        </w:rPr>
        <w:t>conjunção</w:t>
      </w:r>
      <w:r w:rsidR="002A558B">
        <w:t xml:space="preserve"> </w:t>
      </w:r>
      <w:r w:rsidR="002A558B" w:rsidRPr="00AB04B4">
        <w:rPr>
          <w:u w:val="single"/>
        </w:rPr>
        <w:t>aditiva</w:t>
      </w:r>
      <w:r w:rsidR="002A558B">
        <w:t xml:space="preserve"> “</w:t>
      </w:r>
      <w:r w:rsidR="002A558B" w:rsidRPr="00AB04B4">
        <w:rPr>
          <w:u w:val="single"/>
        </w:rPr>
        <w:t>e</w:t>
      </w:r>
      <w:r w:rsidR="002A558B">
        <w:t xml:space="preserve">” da </w:t>
      </w:r>
      <w:r w:rsidR="000341DD">
        <w:t xml:space="preserve">cláusula 2.6, </w:t>
      </w:r>
      <w:r w:rsidR="002A558B">
        <w:t xml:space="preserve">que </w:t>
      </w:r>
      <w:r>
        <w:t>tem o nítido objetivo</w:t>
      </w:r>
      <w:r w:rsidR="00840CCC">
        <w:t xml:space="preserve"> assegurar</w:t>
      </w:r>
      <w:r w:rsidR="00074FDB">
        <w:t xml:space="preserve"> o direito a viagem para além da exequente, incluindo também os seus filhos,</w:t>
      </w:r>
      <w:r w:rsidR="000341DD">
        <w:t xml:space="preserve"> e</w:t>
      </w:r>
      <w:r w:rsidR="00074FDB">
        <w:t xml:space="preserve">, </w:t>
      </w:r>
      <w:r w:rsidR="002A558B">
        <w:t>por consequência lógica</w:t>
      </w:r>
      <w:r w:rsidR="00074FDB">
        <w:t>,</w:t>
      </w:r>
      <w:r w:rsidR="000341DD">
        <w:t xml:space="preserve"> não tem o condão de restringir direito à s</w:t>
      </w:r>
      <w:r w:rsidR="0046025C">
        <w:t>ubsistência d</w:t>
      </w:r>
      <w:r w:rsidR="002839C1">
        <w:t>e Oriana</w:t>
      </w:r>
      <w:r w:rsidR="0046025C">
        <w:t>, ajustado entre as partes</w:t>
      </w:r>
      <w:r w:rsidR="00074FDB">
        <w:t xml:space="preserve"> e</w:t>
      </w:r>
      <w:r w:rsidR="00377C43">
        <w:t>, repita-se,</w:t>
      </w:r>
      <w:r w:rsidR="00074FDB">
        <w:t xml:space="preserve"> assumido voluntariamente pelo executado</w:t>
      </w:r>
      <w:r w:rsidR="000341DD">
        <w:t xml:space="preserve">. </w:t>
      </w:r>
    </w:p>
    <w:p w14:paraId="2F5ADB2B" w14:textId="3ED5B2BF" w:rsidR="009F31D3" w:rsidRDefault="00805A56" w:rsidP="00E6044D">
      <w:pPr>
        <w:pStyle w:val="SemEspaamento"/>
      </w:pPr>
      <w:r>
        <w:t>Além disso</w:t>
      </w:r>
      <w:r w:rsidR="009F31D3">
        <w:t xml:space="preserve">, </w:t>
      </w:r>
      <w:r w:rsidR="005A7C16">
        <w:t xml:space="preserve">é fato incontroverso que </w:t>
      </w:r>
      <w:r w:rsidR="009F31D3">
        <w:t xml:space="preserve">o próprio executado </w:t>
      </w:r>
      <w:r w:rsidR="009F31D3" w:rsidRPr="00736043">
        <w:rPr>
          <w:b/>
          <w:bCs/>
        </w:rPr>
        <w:t xml:space="preserve">já cumpriu </w:t>
      </w:r>
      <w:r w:rsidR="00F1264F" w:rsidRPr="00736043">
        <w:rPr>
          <w:b/>
          <w:bCs/>
        </w:rPr>
        <w:t>com essa obrigação anteriormente</w:t>
      </w:r>
      <w:r w:rsidR="00F54FFE">
        <w:t xml:space="preserve"> </w:t>
      </w:r>
      <w:r w:rsidR="00F1264F">
        <w:t xml:space="preserve">e </w:t>
      </w:r>
      <w:r w:rsidR="00F1264F" w:rsidRPr="00377C43">
        <w:t>ressarciu</w:t>
      </w:r>
      <w:r w:rsidR="00F1264F">
        <w:t xml:space="preserve"> </w:t>
      </w:r>
      <w:r w:rsidR="00706720" w:rsidRPr="00377C43">
        <w:t>viagem</w:t>
      </w:r>
      <w:r w:rsidR="00706720">
        <w:t xml:space="preserve"> à Europa </w:t>
      </w:r>
      <w:r w:rsidR="00706720" w:rsidRPr="00F54FFE">
        <w:rPr>
          <w:b/>
          <w:bCs/>
        </w:rPr>
        <w:t xml:space="preserve">realizada </w:t>
      </w:r>
      <w:r w:rsidR="00736043" w:rsidRPr="00F54FFE">
        <w:rPr>
          <w:b/>
          <w:bCs/>
        </w:rPr>
        <w:t xml:space="preserve">somente </w:t>
      </w:r>
      <w:r w:rsidR="00706720" w:rsidRPr="00F54FFE">
        <w:rPr>
          <w:b/>
          <w:bCs/>
        </w:rPr>
        <w:t>pela exequente</w:t>
      </w:r>
      <w:r w:rsidR="00706720">
        <w:t xml:space="preserve">, quando </w:t>
      </w:r>
      <w:r w:rsidR="00736043">
        <w:t xml:space="preserve">firmou acordo </w:t>
      </w:r>
      <w:r w:rsidR="00706720">
        <w:t xml:space="preserve">no cumprimento de sentença </w:t>
      </w:r>
      <w:r w:rsidR="00D651D7">
        <w:t xml:space="preserve">precedente </w:t>
      </w:r>
      <w:r w:rsidR="001E4CAF" w:rsidRPr="001E4CAF">
        <w:rPr>
          <w:sz w:val="20"/>
          <w:szCs w:val="18"/>
        </w:rPr>
        <w:t>(</w:t>
      </w:r>
      <w:r w:rsidR="00706720" w:rsidRPr="001E4CAF">
        <w:rPr>
          <w:sz w:val="20"/>
          <w:szCs w:val="18"/>
        </w:rPr>
        <w:t xml:space="preserve">n. </w:t>
      </w:r>
      <w:r w:rsidR="001E4CAF" w:rsidRPr="001E4CAF">
        <w:rPr>
          <w:sz w:val="20"/>
          <w:szCs w:val="18"/>
        </w:rPr>
        <w:t>5024163-34.2023.8.24.0090)</w:t>
      </w:r>
      <w:r w:rsidR="001E4CAF">
        <w:t xml:space="preserve">, </w:t>
      </w:r>
      <w:r w:rsidR="00492378">
        <w:t xml:space="preserve">ou seja, Walter </w:t>
      </w:r>
      <w:r w:rsidR="006329A4">
        <w:t xml:space="preserve">já </w:t>
      </w:r>
      <w:r w:rsidR="00492378">
        <w:t xml:space="preserve">concordou expressamente com </w:t>
      </w:r>
      <w:r w:rsidR="006329A4">
        <w:t xml:space="preserve">os termos em que </w:t>
      </w:r>
      <w:r w:rsidR="00492378">
        <w:t xml:space="preserve">essa cláusula está sendo </w:t>
      </w:r>
      <w:r w:rsidR="006329A4">
        <w:t>novamente executada</w:t>
      </w:r>
      <w:r w:rsidR="00492378">
        <w:t xml:space="preserve">, </w:t>
      </w:r>
      <w:r w:rsidR="006329A4">
        <w:t xml:space="preserve">neste cumprimento, </w:t>
      </w:r>
      <w:r w:rsidR="001E4CAF">
        <w:t xml:space="preserve">não sendo admitido, </w:t>
      </w:r>
      <w:r w:rsidR="001E4CAF" w:rsidRPr="000D016E">
        <w:t>agora, a violação à boa-fé objetiva por conta d</w:t>
      </w:r>
      <w:r w:rsidR="00877AE0" w:rsidRPr="000D016E">
        <w:t xml:space="preserve">a </w:t>
      </w:r>
      <w:r w:rsidR="00877AE0" w:rsidRPr="00377C43">
        <w:rPr>
          <w:b/>
          <w:bCs/>
        </w:rPr>
        <w:t>proibição do</w:t>
      </w:r>
      <w:r w:rsidR="001E4CAF" w:rsidRPr="000D016E">
        <w:t xml:space="preserve"> </w:t>
      </w:r>
      <w:r w:rsidR="001E4CAF" w:rsidRPr="00377C43">
        <w:rPr>
          <w:b/>
          <w:bCs/>
          <w:i/>
          <w:iCs/>
        </w:rPr>
        <w:t>venire contra factum proprium</w:t>
      </w:r>
      <w:r w:rsidR="00A63C08">
        <w:t xml:space="preserve"> </w:t>
      </w:r>
      <w:r w:rsidR="00A63C08" w:rsidRPr="00BD1498">
        <w:rPr>
          <w:sz w:val="20"/>
          <w:szCs w:val="18"/>
        </w:rPr>
        <w:t>(vedação ao comportamento contraditório</w:t>
      </w:r>
      <w:r w:rsidR="00BD1498" w:rsidRPr="00BD1498">
        <w:rPr>
          <w:sz w:val="20"/>
          <w:szCs w:val="18"/>
        </w:rPr>
        <w:t xml:space="preserve"> </w:t>
      </w:r>
      <w:r w:rsidR="00BD1498">
        <w:rPr>
          <w:sz w:val="20"/>
          <w:szCs w:val="18"/>
        </w:rPr>
        <w:t xml:space="preserve">em </w:t>
      </w:r>
      <w:r w:rsidR="00BD1498" w:rsidRPr="00BD1498">
        <w:rPr>
          <w:sz w:val="20"/>
          <w:szCs w:val="18"/>
        </w:rPr>
        <w:t>benefício próprio</w:t>
      </w:r>
      <w:r w:rsidR="00A63C08" w:rsidRPr="00BD1498">
        <w:rPr>
          <w:sz w:val="20"/>
          <w:szCs w:val="18"/>
        </w:rPr>
        <w:t>)</w:t>
      </w:r>
      <w:r w:rsidR="005A7C16">
        <w:t>, razão pela qual deve ser rejeitada a impugnação</w:t>
      </w:r>
      <w:r w:rsidR="00492378">
        <w:t xml:space="preserve"> </w:t>
      </w:r>
      <w:r w:rsidR="005A7C16">
        <w:t>relativa às viagens realizadas.</w:t>
      </w:r>
    </w:p>
    <w:p w14:paraId="34DBE871" w14:textId="77777777" w:rsidR="00494169" w:rsidRDefault="00494169" w:rsidP="002B5875">
      <w:pPr>
        <w:pStyle w:val="SemEspaamento"/>
        <w:numPr>
          <w:ilvl w:val="0"/>
          <w:numId w:val="0"/>
        </w:numPr>
      </w:pPr>
    </w:p>
    <w:p w14:paraId="51020D02" w14:textId="69E9C261" w:rsidR="00F7727D" w:rsidRPr="007265AC" w:rsidRDefault="007265AC" w:rsidP="0026695E">
      <w:pPr>
        <w:pStyle w:val="Ttulo"/>
      </w:pPr>
      <w:r>
        <w:t>I</w:t>
      </w:r>
      <w:r w:rsidR="002B5875">
        <w:t>II</w:t>
      </w:r>
      <w:r>
        <w:t xml:space="preserve"> – DO REEMBOLSO DAS DESPESAS RELATIVAS AO VEÍCULO</w:t>
      </w:r>
      <w:r w:rsidR="00C46E22">
        <w:t xml:space="preserve"> À DISPOSIÇÃO DA EXEQUENTE</w:t>
      </w:r>
    </w:p>
    <w:p w14:paraId="5C22A7B1" w14:textId="77777777" w:rsidR="007D6BEA" w:rsidRPr="00123EE5" w:rsidRDefault="007D6BEA" w:rsidP="005D6B73">
      <w:pPr>
        <w:pStyle w:val="SemEspaamento"/>
        <w:numPr>
          <w:ilvl w:val="0"/>
          <w:numId w:val="0"/>
        </w:numPr>
        <w:ind w:left="1701"/>
      </w:pPr>
    </w:p>
    <w:p w14:paraId="00416A2E" w14:textId="5BDD2716" w:rsidR="006436E1" w:rsidRDefault="001D1796" w:rsidP="00487399">
      <w:pPr>
        <w:pStyle w:val="SemEspaamento"/>
      </w:pPr>
      <w:r>
        <w:t>Por fim</w:t>
      </w:r>
      <w:r w:rsidR="006436E1">
        <w:t xml:space="preserve">, o executado </w:t>
      </w:r>
      <w:r w:rsidR="00E46238">
        <w:t xml:space="preserve">contesta o pleito de reembolso das despesas relacionadas ao automóvel </w:t>
      </w:r>
      <w:r w:rsidR="00C46E22">
        <w:t xml:space="preserve">que se encontra à disposição da </w:t>
      </w:r>
      <w:r w:rsidR="00E46238">
        <w:t>exequente, sob a alegação de que</w:t>
      </w:r>
      <w:r w:rsidR="00FC618C">
        <w:t xml:space="preserve"> não haveria obrigação de realizar pagamentos atinentes à manutenção e troca dos pneus do veículo</w:t>
      </w:r>
      <w:r w:rsidR="002E606D">
        <w:t>, segundo o item 2.4. do acordo objeto de cumprimento de sentença</w:t>
      </w:r>
      <w:r w:rsidR="0057301A">
        <w:t>, e</w:t>
      </w:r>
      <w:r w:rsidR="007F2F9C">
        <w:t xml:space="preserve"> por entender que</w:t>
      </w:r>
      <w:r w:rsidR="0057301A">
        <w:t xml:space="preserve"> a intepretação da cláusula deveria ser de forma restritiva</w:t>
      </w:r>
      <w:r w:rsidR="002E606D">
        <w:t>.</w:t>
      </w:r>
    </w:p>
    <w:p w14:paraId="788F653D" w14:textId="6A2A39E7" w:rsidR="00AA3FF9" w:rsidRDefault="00C46E22" w:rsidP="00AA3FF9">
      <w:pPr>
        <w:pStyle w:val="SemEspaamento"/>
      </w:pPr>
      <w:r>
        <w:t xml:space="preserve">Ocorre, no entanto, que </w:t>
      </w:r>
      <w:r w:rsidR="00AA3FF9">
        <w:t xml:space="preserve">o </w:t>
      </w:r>
      <w:r w:rsidR="00E71DB9">
        <w:t xml:space="preserve">próprio </w:t>
      </w:r>
      <w:r w:rsidR="00AA3FF9">
        <w:t xml:space="preserve">executado </w:t>
      </w:r>
      <w:r w:rsidR="00AA3FF9" w:rsidRPr="00E71DB9">
        <w:rPr>
          <w:b/>
          <w:u w:val="single"/>
        </w:rPr>
        <w:t>concordou</w:t>
      </w:r>
      <w:r w:rsidR="00AA3FF9">
        <w:t xml:space="preserve"> </w:t>
      </w:r>
      <w:r w:rsidR="00AA3FF9" w:rsidRPr="00B80B59">
        <w:rPr>
          <w:b/>
          <w:bCs/>
          <w:u w:val="single"/>
        </w:rPr>
        <w:t>expressamente</w:t>
      </w:r>
      <w:r w:rsidR="00AA3FF9">
        <w:t xml:space="preserve"> em </w:t>
      </w:r>
      <w:r w:rsidR="00AA3FF9" w:rsidRPr="00720B4E">
        <w:rPr>
          <w:u w:val="single"/>
        </w:rPr>
        <w:t>custear</w:t>
      </w:r>
      <w:r w:rsidR="00AA3FF9">
        <w:t xml:space="preserve"> </w:t>
      </w:r>
      <w:r w:rsidR="00AA3FF9" w:rsidRPr="00720B4E">
        <w:rPr>
          <w:u w:val="single"/>
        </w:rPr>
        <w:t>as</w:t>
      </w:r>
      <w:r w:rsidR="00AA3FF9">
        <w:t xml:space="preserve"> </w:t>
      </w:r>
      <w:r w:rsidR="00AA3FF9" w:rsidRPr="00720B4E">
        <w:rPr>
          <w:u w:val="single"/>
        </w:rPr>
        <w:t>despesas</w:t>
      </w:r>
      <w:r w:rsidR="00AA3FF9">
        <w:t xml:space="preserve"> </w:t>
      </w:r>
      <w:r w:rsidR="00AA3FF9" w:rsidRPr="004F189A">
        <w:rPr>
          <w:u w:val="single"/>
        </w:rPr>
        <w:t>de</w:t>
      </w:r>
      <w:r w:rsidR="00AA3FF9">
        <w:t xml:space="preserve"> </w:t>
      </w:r>
      <w:r w:rsidR="00AA3FF9" w:rsidRPr="00AA3FF9">
        <w:rPr>
          <w:u w:val="single"/>
        </w:rPr>
        <w:t>manutenção</w:t>
      </w:r>
      <w:r w:rsidR="00AA3FF9">
        <w:t xml:space="preserve"> </w:t>
      </w:r>
      <w:r w:rsidR="00AA3FF9" w:rsidRPr="00AA3FF9">
        <w:rPr>
          <w:u w:val="single"/>
        </w:rPr>
        <w:t>e</w:t>
      </w:r>
      <w:r w:rsidR="00AA3FF9">
        <w:t xml:space="preserve"> </w:t>
      </w:r>
      <w:r w:rsidR="00AA3FF9" w:rsidRPr="00AA3FF9">
        <w:rPr>
          <w:u w:val="single"/>
        </w:rPr>
        <w:t>troca</w:t>
      </w:r>
      <w:r w:rsidR="00AA3FF9">
        <w:t xml:space="preserve"> </w:t>
      </w:r>
      <w:r w:rsidR="00AA3FF9" w:rsidRPr="00AA3FF9">
        <w:rPr>
          <w:u w:val="single"/>
        </w:rPr>
        <w:t>de</w:t>
      </w:r>
      <w:r w:rsidR="00AA3FF9">
        <w:t xml:space="preserve"> </w:t>
      </w:r>
      <w:r w:rsidR="00AA3FF9" w:rsidRPr="00AA3FF9">
        <w:rPr>
          <w:u w:val="single"/>
        </w:rPr>
        <w:t>pneus</w:t>
      </w:r>
      <w:r w:rsidR="00AA3FF9">
        <w:t xml:space="preserve"> do veículo à disposição da exequente</w:t>
      </w:r>
      <w:r w:rsidR="00A734FC">
        <w:t xml:space="preserve"> </w:t>
      </w:r>
      <w:r w:rsidR="00A734FC" w:rsidRPr="00421E4A">
        <w:rPr>
          <w:sz w:val="20"/>
          <w:szCs w:val="18"/>
        </w:rPr>
        <w:t>(</w:t>
      </w:r>
      <w:r w:rsidR="00A734FC" w:rsidRPr="00421E4A">
        <w:rPr>
          <w:i/>
          <w:iCs/>
          <w:sz w:val="20"/>
          <w:szCs w:val="18"/>
        </w:rPr>
        <w:t xml:space="preserve">vide </w:t>
      </w:r>
      <w:r w:rsidR="00A734FC" w:rsidRPr="00421E4A">
        <w:rPr>
          <w:sz w:val="20"/>
          <w:szCs w:val="18"/>
        </w:rPr>
        <w:t xml:space="preserve">ata notarial do evento 1, </w:t>
      </w:r>
      <w:r w:rsidR="00421E4A" w:rsidRPr="00421E4A">
        <w:rPr>
          <w:sz w:val="20"/>
          <w:szCs w:val="18"/>
        </w:rPr>
        <w:t>ATA9)</w:t>
      </w:r>
      <w:r w:rsidR="00AA3FF9">
        <w:t xml:space="preserve">, no montante </w:t>
      </w:r>
      <w:r w:rsidR="00492378">
        <w:t xml:space="preserve">histórico </w:t>
      </w:r>
      <w:r w:rsidR="00AA3FF9">
        <w:t xml:space="preserve">de R$ 20.146,73 </w:t>
      </w:r>
      <w:r w:rsidR="00AA3FF9" w:rsidRPr="00406C94">
        <w:rPr>
          <w:sz w:val="20"/>
          <w:szCs w:val="18"/>
        </w:rPr>
        <w:t>(vinte mil, cento e quarenta e seis reais e setenta e três centavos)</w:t>
      </w:r>
      <w:r w:rsidR="00AA3FF9">
        <w:t xml:space="preserve">, </w:t>
      </w:r>
      <w:r w:rsidR="00B80B59">
        <w:t xml:space="preserve">conforme exposto na petição inicial, </w:t>
      </w:r>
      <w:r w:rsidR="00AA3FF9">
        <w:t>o que a motivou a levar o automóvel na loja autorizada para a realização dos serviços.</w:t>
      </w:r>
      <w:r w:rsidR="00F96C0B">
        <w:t xml:space="preserve"> </w:t>
      </w:r>
    </w:p>
    <w:p w14:paraId="012D721B" w14:textId="7DB4721F" w:rsidR="00A734FC" w:rsidRDefault="00421E4A" w:rsidP="00A734FC">
      <w:pPr>
        <w:pStyle w:val="SemEspaamento"/>
      </w:pPr>
      <w:r>
        <w:t>Contudo</w:t>
      </w:r>
      <w:r w:rsidR="00A734FC">
        <w:t xml:space="preserve">, Excelência, </w:t>
      </w:r>
      <w:r w:rsidR="00B80B59">
        <w:t xml:space="preserve">logo após a conclusão dos serviços </w:t>
      </w:r>
      <w:r w:rsidR="00A734FC">
        <w:t xml:space="preserve">o executado atuou em evidente má-fé </w:t>
      </w:r>
      <w:r>
        <w:t xml:space="preserve">e negou-se a </w:t>
      </w:r>
      <w:r w:rsidR="007F370D">
        <w:t>quitar o montante</w:t>
      </w:r>
      <w:r w:rsidR="002A0CBF">
        <w:t xml:space="preserve"> devido</w:t>
      </w:r>
      <w:r w:rsidR="007F370D">
        <w:t xml:space="preserve">, </w:t>
      </w:r>
      <w:r w:rsidR="00DB318A">
        <w:t xml:space="preserve">impondo </w:t>
      </w:r>
      <w:r w:rsidR="00C91AFB">
        <w:t xml:space="preserve">elevada </w:t>
      </w:r>
      <w:r w:rsidR="00A734FC">
        <w:t>despesa imprevista para a exequente</w:t>
      </w:r>
      <w:r w:rsidR="00252995">
        <w:t xml:space="preserve">, </w:t>
      </w:r>
      <w:r w:rsidR="00A734FC">
        <w:t>o que não pode ser admitido</w:t>
      </w:r>
      <w:r w:rsidR="007F370D">
        <w:t xml:space="preserve">, até porque não se admite o comportamento contraditório em benefício próprio </w:t>
      </w:r>
      <w:r w:rsidR="007F370D" w:rsidRPr="007F370D">
        <w:rPr>
          <w:sz w:val="20"/>
          <w:szCs w:val="18"/>
        </w:rPr>
        <w:t>(</w:t>
      </w:r>
      <w:r w:rsidR="007F370D" w:rsidRPr="007F370D">
        <w:rPr>
          <w:i/>
          <w:iCs/>
          <w:sz w:val="20"/>
          <w:szCs w:val="18"/>
        </w:rPr>
        <w:t>venire contra factum proprium</w:t>
      </w:r>
      <w:r w:rsidR="007F370D" w:rsidRPr="007F370D">
        <w:rPr>
          <w:sz w:val="20"/>
          <w:szCs w:val="18"/>
        </w:rPr>
        <w:t>)</w:t>
      </w:r>
      <w:r w:rsidR="00A734FC">
        <w:t>.</w:t>
      </w:r>
      <w:r w:rsidR="00C173DD">
        <w:t xml:space="preserve"> Convém expor, aliás, que Walter sempre arcou com esse tipo de despesa sem qualquer resistência, como se extrai da documentação anexada à exordial </w:t>
      </w:r>
      <w:r w:rsidR="00C173DD" w:rsidRPr="00755130">
        <w:rPr>
          <w:sz w:val="20"/>
          <w:szCs w:val="18"/>
        </w:rPr>
        <w:t>(evento 1, NFISCAL1</w:t>
      </w:r>
      <w:r w:rsidR="00C173DD">
        <w:rPr>
          <w:sz w:val="20"/>
          <w:szCs w:val="18"/>
        </w:rPr>
        <w:t>2</w:t>
      </w:r>
      <w:r w:rsidR="00C173DD" w:rsidRPr="00755130">
        <w:rPr>
          <w:sz w:val="20"/>
          <w:szCs w:val="18"/>
        </w:rPr>
        <w:t>)</w:t>
      </w:r>
    </w:p>
    <w:p w14:paraId="3D4F6DF3" w14:textId="2F2AE9C6" w:rsidR="00BA0A92" w:rsidRDefault="00C173DD" w:rsidP="00A734FC">
      <w:pPr>
        <w:pStyle w:val="SemEspaamento"/>
      </w:pPr>
      <w:r>
        <w:t>Mas não é só.</w:t>
      </w:r>
      <w:r w:rsidR="00364FBA">
        <w:t xml:space="preserve"> </w:t>
      </w:r>
      <w:r>
        <w:t>O</w:t>
      </w:r>
      <w:r w:rsidR="00364FBA">
        <w:t xml:space="preserve"> veículo </w:t>
      </w:r>
      <w:r>
        <w:t xml:space="preserve">colocado à disposição da exequente </w:t>
      </w:r>
      <w:r w:rsidR="00364FBA">
        <w:t xml:space="preserve">é </w:t>
      </w:r>
      <w:r>
        <w:t xml:space="preserve">de propriedade </w:t>
      </w:r>
      <w:r w:rsidR="00364FBA">
        <w:t xml:space="preserve">da ENLU – Comércio, Importação e Exportação Ltda., </w:t>
      </w:r>
      <w:r w:rsidR="00421FDC">
        <w:t xml:space="preserve">que atualmente pertence somente ao </w:t>
      </w:r>
      <w:r w:rsidR="00364FBA">
        <w:t>executado</w:t>
      </w:r>
      <w:r w:rsidR="00F34D27">
        <w:t xml:space="preserve"> </w:t>
      </w:r>
      <w:r w:rsidR="00F34D27" w:rsidRPr="00F34D27">
        <w:rPr>
          <w:sz w:val="20"/>
          <w:szCs w:val="18"/>
        </w:rPr>
        <w:t>(embora seja do ex-casal</w:t>
      </w:r>
      <w:r w:rsidR="00F34D27">
        <w:rPr>
          <w:sz w:val="20"/>
          <w:szCs w:val="18"/>
        </w:rPr>
        <w:t xml:space="preserve"> </w:t>
      </w:r>
      <w:r w:rsidR="003B0EA8">
        <w:rPr>
          <w:sz w:val="20"/>
          <w:szCs w:val="18"/>
        </w:rPr>
        <w:t xml:space="preserve">e </w:t>
      </w:r>
      <w:r w:rsidR="00F34D27">
        <w:rPr>
          <w:sz w:val="20"/>
          <w:szCs w:val="18"/>
        </w:rPr>
        <w:t>será objeto</w:t>
      </w:r>
      <w:r w:rsidR="003B0EA8">
        <w:rPr>
          <w:sz w:val="20"/>
          <w:szCs w:val="18"/>
        </w:rPr>
        <w:t xml:space="preserve"> de partilha</w:t>
      </w:r>
      <w:r w:rsidR="00F34D27" w:rsidRPr="00F34D27">
        <w:rPr>
          <w:sz w:val="20"/>
          <w:szCs w:val="18"/>
        </w:rPr>
        <w:t>)</w:t>
      </w:r>
      <w:r w:rsidR="00421FDC">
        <w:t>. Além disso,</w:t>
      </w:r>
      <w:r w:rsidR="00364FBA">
        <w:t xml:space="preserve"> a cláusula 2.4. do acordo firmado estabelece que </w:t>
      </w:r>
      <w:r w:rsidR="00421FDC">
        <w:t xml:space="preserve">esse </w:t>
      </w:r>
      <w:r w:rsidR="00364FBA">
        <w:t xml:space="preserve">automóvel deverá ser substituído a cada 30 meses e entregue à </w:t>
      </w:r>
      <w:r w:rsidR="008010A4">
        <w:t xml:space="preserve">disposição da </w:t>
      </w:r>
      <w:r w:rsidR="00364FBA">
        <w:t>exequente</w:t>
      </w:r>
      <w:r w:rsidR="00BA0A92">
        <w:t xml:space="preserve">, como inclusive mencionado </w:t>
      </w:r>
      <w:r w:rsidR="007F2F9C">
        <w:t xml:space="preserve">na impugnação </w:t>
      </w:r>
      <w:r w:rsidR="007F2F9C" w:rsidRPr="007F2F9C">
        <w:rPr>
          <w:sz w:val="22"/>
        </w:rPr>
        <w:t xml:space="preserve">– </w:t>
      </w:r>
      <w:r w:rsidR="00B96BD4" w:rsidRPr="007F2F9C">
        <w:rPr>
          <w:sz w:val="22"/>
        </w:rPr>
        <w:t xml:space="preserve">o que, diga-se, não </w:t>
      </w:r>
      <w:r w:rsidR="007F2F9C">
        <w:rPr>
          <w:sz w:val="22"/>
        </w:rPr>
        <w:t xml:space="preserve">foi </w:t>
      </w:r>
      <w:r w:rsidR="00B96BD4" w:rsidRPr="007F2F9C">
        <w:rPr>
          <w:sz w:val="22"/>
        </w:rPr>
        <w:t>cumprido por Walter até o momento, mesmo após passados mais de 1 mês do vencimento dessa obrigação</w:t>
      </w:r>
      <w:r w:rsidR="007A1C65">
        <w:rPr>
          <w:sz w:val="22"/>
        </w:rPr>
        <w:t xml:space="preserve">, reforçando a tentativa incessante de se opor às obrigações assumidas e </w:t>
      </w:r>
      <w:r w:rsidR="00942C8E">
        <w:rPr>
          <w:sz w:val="22"/>
        </w:rPr>
        <w:t>prejudicar o direito patrimonial assegurado à exequente</w:t>
      </w:r>
      <w:r w:rsidR="00D2453B">
        <w:t xml:space="preserve">. </w:t>
      </w:r>
    </w:p>
    <w:p w14:paraId="4C22E780" w14:textId="5D269151" w:rsidR="00364FBA" w:rsidRDefault="008010A4" w:rsidP="00A734FC">
      <w:pPr>
        <w:pStyle w:val="SemEspaamento"/>
      </w:pPr>
      <w:r>
        <w:t>Diante desse contexto, portanto</w:t>
      </w:r>
      <w:r w:rsidR="00D2453B">
        <w:t xml:space="preserve">, </w:t>
      </w:r>
      <w:r>
        <w:t>a</w:t>
      </w:r>
      <w:r w:rsidR="00364FBA">
        <w:t xml:space="preserve"> manutenção </w:t>
      </w:r>
      <w:r>
        <w:t xml:space="preserve">do automóvel </w:t>
      </w:r>
      <w:r w:rsidR="004D74AB">
        <w:t xml:space="preserve">também </w:t>
      </w:r>
      <w:r w:rsidR="00D2453B">
        <w:t xml:space="preserve">se mostra vantajosa para o executado, </w:t>
      </w:r>
      <w:r w:rsidR="004D74AB">
        <w:t>tendo em vista</w:t>
      </w:r>
      <w:r w:rsidR="00D2453B">
        <w:t xml:space="preserve"> que </w:t>
      </w:r>
      <w:r w:rsidR="00EB7BA6">
        <w:t>preserva o valor de avaliação do automóvel e economiza na despesa futura, com a troca do veículo.</w:t>
      </w:r>
    </w:p>
    <w:p w14:paraId="0579190C" w14:textId="4E08B436" w:rsidR="009211C4" w:rsidRDefault="009211C4" w:rsidP="009211C4">
      <w:pPr>
        <w:pStyle w:val="SemEspaamento"/>
      </w:pPr>
      <w:r>
        <w:t xml:space="preserve">Além disso, a cláusula 2.4 </w:t>
      </w:r>
      <w:r w:rsidR="004B4C81">
        <w:t xml:space="preserve">dispõe sobre o custeio, </w:t>
      </w:r>
      <w:r w:rsidR="00D91DA5">
        <w:t>por Walter</w:t>
      </w:r>
      <w:r w:rsidR="004B4C81">
        <w:t xml:space="preserve">, </w:t>
      </w:r>
      <w:r>
        <w:t>de despesas relacionadas ao veículo</w:t>
      </w:r>
      <w:r w:rsidR="004B4C81">
        <w:t xml:space="preserve"> à disposição da exequente</w:t>
      </w:r>
      <w:r>
        <w:t xml:space="preserve">, </w:t>
      </w:r>
      <w:r w:rsidR="004B4C81">
        <w:t>como o IPVA</w:t>
      </w:r>
      <w:r w:rsidR="0025204B">
        <w:t xml:space="preserve"> e seguro</w:t>
      </w:r>
      <w:r w:rsidR="004B4C81">
        <w:t xml:space="preserve">, </w:t>
      </w:r>
      <w:r>
        <w:t xml:space="preserve">o que afasta a tese </w:t>
      </w:r>
      <w:r w:rsidR="00D91DA5">
        <w:t xml:space="preserve">do executado </w:t>
      </w:r>
      <w:r>
        <w:t xml:space="preserve">de que </w:t>
      </w:r>
      <w:r w:rsidR="0025204B">
        <w:t xml:space="preserve">as despesas do automóvel </w:t>
      </w:r>
      <w:r w:rsidR="004B4C81">
        <w:t xml:space="preserve">seriam de </w:t>
      </w:r>
      <w:r w:rsidR="00F96C0B">
        <w:t>obrigação exclusiva d</w:t>
      </w:r>
      <w:r w:rsidR="00E34F1C">
        <w:t>e</w:t>
      </w:r>
      <w:r w:rsidR="00D91DA5">
        <w:t xml:space="preserve"> </w:t>
      </w:r>
      <w:r w:rsidR="00E34F1C">
        <w:t xml:space="preserve">Oriana </w:t>
      </w:r>
      <w:r w:rsidR="00D91DA5">
        <w:t xml:space="preserve">e reforça a obrigação de ressarcir os </w:t>
      </w:r>
      <w:r w:rsidR="0025204B">
        <w:t xml:space="preserve">gastos </w:t>
      </w:r>
      <w:r w:rsidR="009768A4">
        <w:t>que ela teve</w:t>
      </w:r>
      <w:r w:rsidR="0025204B">
        <w:t xml:space="preserve"> com o veículo</w:t>
      </w:r>
      <w:r w:rsidR="009768A4">
        <w:t xml:space="preserve"> da empresa do</w:t>
      </w:r>
      <w:r w:rsidR="00F34D27">
        <w:t xml:space="preserve"> ex-casal</w:t>
      </w:r>
      <w:r w:rsidR="00D91DA5">
        <w:t>.</w:t>
      </w:r>
    </w:p>
    <w:p w14:paraId="477F21A4" w14:textId="1C570E73" w:rsidR="00A734FC" w:rsidRPr="006F0621" w:rsidRDefault="00B547CC" w:rsidP="00A734FC">
      <w:pPr>
        <w:pStyle w:val="SemEspaamento"/>
      </w:pPr>
      <w:r>
        <w:t>Sendo assim</w:t>
      </w:r>
      <w:r w:rsidR="00A734FC">
        <w:t xml:space="preserve">, como </w:t>
      </w:r>
      <w:r>
        <w:t xml:space="preserve">o executado </w:t>
      </w:r>
      <w:r w:rsidR="00A734FC">
        <w:t xml:space="preserve">sempre </w:t>
      </w:r>
      <w:r w:rsidR="00C71A17">
        <w:t>custeou</w:t>
      </w:r>
      <w:r w:rsidR="00A734FC">
        <w:t xml:space="preserve"> </w:t>
      </w:r>
      <w:r w:rsidR="00C71A17">
        <w:t xml:space="preserve">a </w:t>
      </w:r>
      <w:r w:rsidR="00A734FC">
        <w:t xml:space="preserve">manutenção do carro que colocou à disposição da exequente e, </w:t>
      </w:r>
      <w:r w:rsidR="00C71A17">
        <w:t>mais</w:t>
      </w:r>
      <w:r w:rsidR="00A734FC">
        <w:t xml:space="preserve">, ainda </w:t>
      </w:r>
      <w:r w:rsidR="00C71A17">
        <w:t xml:space="preserve">confirmou </w:t>
      </w:r>
      <w:r w:rsidR="00A734FC">
        <w:t xml:space="preserve">expressamente </w:t>
      </w:r>
      <w:r w:rsidR="00C71A17">
        <w:t>para</w:t>
      </w:r>
      <w:r w:rsidR="008D00AF">
        <w:t xml:space="preserve"> a demandante</w:t>
      </w:r>
      <w:r w:rsidR="00C71A17">
        <w:t xml:space="preserve"> </w:t>
      </w:r>
      <w:r w:rsidR="00A734FC">
        <w:t>que iria pagar</w:t>
      </w:r>
      <w:r w:rsidR="00C71A17">
        <w:t xml:space="preserve"> as despesas </w:t>
      </w:r>
      <w:r w:rsidR="00D4588C">
        <w:t xml:space="preserve">ora </w:t>
      </w:r>
      <w:r w:rsidR="00C71A17">
        <w:t>cobradas</w:t>
      </w:r>
      <w:r w:rsidR="00A734FC">
        <w:t xml:space="preserve">, </w:t>
      </w:r>
      <w:r>
        <w:t xml:space="preserve">não há como acolher o </w:t>
      </w:r>
      <w:r w:rsidR="00C85C95">
        <w:t xml:space="preserve">segundo </w:t>
      </w:r>
      <w:r>
        <w:t>pleito deduzido</w:t>
      </w:r>
      <w:r w:rsidR="00C71A17">
        <w:t xml:space="preserve"> na impugnação do evento </w:t>
      </w:r>
      <w:r w:rsidR="00D91DA5">
        <w:t>26</w:t>
      </w:r>
      <w:r>
        <w:t xml:space="preserve">, </w:t>
      </w:r>
      <w:r w:rsidR="001479C9">
        <w:t>razão pela qual</w:t>
      </w:r>
      <w:r>
        <w:t xml:space="preserve"> </w:t>
      </w:r>
      <w:r w:rsidR="004F189A">
        <w:t xml:space="preserve">Walter </w:t>
      </w:r>
      <w:r w:rsidR="00D91DA5">
        <w:t xml:space="preserve">também </w:t>
      </w:r>
      <w:r w:rsidR="001479C9">
        <w:t xml:space="preserve">deve </w:t>
      </w:r>
      <w:r w:rsidR="00A734FC">
        <w:t xml:space="preserve">reembolsar </w:t>
      </w:r>
      <w:r w:rsidR="00EB7BA6">
        <w:t>a quantia gasta</w:t>
      </w:r>
      <w:r w:rsidR="00C85C95">
        <w:t xml:space="preserve"> pela exequente</w:t>
      </w:r>
      <w:r w:rsidR="00EB7BA6">
        <w:t xml:space="preserve"> com a manutenção do</w:t>
      </w:r>
      <w:r>
        <w:t xml:space="preserve"> veículo</w:t>
      </w:r>
      <w:r w:rsidR="00C85C95">
        <w:t xml:space="preserve"> da empresa </w:t>
      </w:r>
      <w:r w:rsidR="004B18F9">
        <w:t xml:space="preserve">que, hoje, pertence ao </w:t>
      </w:r>
      <w:r w:rsidR="009768A4">
        <w:t>executado</w:t>
      </w:r>
      <w:r w:rsidR="00C85C95">
        <w:t xml:space="preserve"> </w:t>
      </w:r>
      <w:r w:rsidR="00C85C95" w:rsidRPr="00C85C95">
        <w:rPr>
          <w:sz w:val="20"/>
          <w:szCs w:val="18"/>
        </w:rPr>
        <w:t>(ENLU</w:t>
      </w:r>
      <w:r w:rsidR="00F34D27">
        <w:rPr>
          <w:sz w:val="20"/>
          <w:szCs w:val="18"/>
        </w:rPr>
        <w:t xml:space="preserve"> –</w:t>
      </w:r>
      <w:r w:rsidR="00FD47D8">
        <w:rPr>
          <w:sz w:val="20"/>
          <w:szCs w:val="18"/>
        </w:rPr>
        <w:t xml:space="preserve"> </w:t>
      </w:r>
      <w:r w:rsidR="00F537D2">
        <w:rPr>
          <w:sz w:val="20"/>
          <w:szCs w:val="18"/>
        </w:rPr>
        <w:t xml:space="preserve">e </w:t>
      </w:r>
      <w:r w:rsidR="003B0EA8">
        <w:rPr>
          <w:sz w:val="20"/>
          <w:szCs w:val="18"/>
        </w:rPr>
        <w:t>foi constituída durante a união estável</w:t>
      </w:r>
      <w:r w:rsidR="00C85C95" w:rsidRPr="00C85C95">
        <w:rPr>
          <w:sz w:val="20"/>
          <w:szCs w:val="18"/>
        </w:rPr>
        <w:t>)</w:t>
      </w:r>
      <w:r w:rsidR="00C85C95">
        <w:t>, colocado à disposição de Oriana</w:t>
      </w:r>
      <w:r w:rsidR="00A734FC">
        <w:t xml:space="preserve">. </w:t>
      </w:r>
    </w:p>
    <w:p w14:paraId="4C29C00A" w14:textId="7E397444" w:rsidR="00F35A70" w:rsidRPr="00B80B59" w:rsidRDefault="00F35A70" w:rsidP="00A3276B">
      <w:pPr>
        <w:pStyle w:val="SemEspaamento"/>
        <w:numPr>
          <w:ilvl w:val="0"/>
          <w:numId w:val="0"/>
        </w:numPr>
        <w:ind w:left="1701"/>
      </w:pPr>
    </w:p>
    <w:p w14:paraId="7696A3D9" w14:textId="5D8C0206" w:rsidR="00A72838" w:rsidRPr="007265AC" w:rsidRDefault="00D91DA5" w:rsidP="00A72838">
      <w:pPr>
        <w:pStyle w:val="Ttulo"/>
      </w:pPr>
      <w:r>
        <w:t>IV</w:t>
      </w:r>
      <w:r w:rsidR="00A72838">
        <w:t xml:space="preserve"> – REQUERIMENTOS</w:t>
      </w:r>
    </w:p>
    <w:p w14:paraId="656F36D0" w14:textId="77777777" w:rsidR="00A72838" w:rsidRDefault="00A72838" w:rsidP="00187F86">
      <w:pPr>
        <w:pStyle w:val="SemEspaamento"/>
        <w:numPr>
          <w:ilvl w:val="0"/>
          <w:numId w:val="0"/>
        </w:numPr>
        <w:ind w:left="1701"/>
      </w:pPr>
    </w:p>
    <w:p w14:paraId="585C2928" w14:textId="027F57F3" w:rsidR="00780B65" w:rsidRDefault="00780B65" w:rsidP="00780B65">
      <w:pPr>
        <w:pStyle w:val="SemEspaamento"/>
      </w:pPr>
      <w:r>
        <w:t xml:space="preserve">Ante o exposto, a exequente requer a </w:t>
      </w:r>
      <w:r w:rsidR="00817384">
        <w:t xml:space="preserve">total </w:t>
      </w:r>
      <w:r>
        <w:t>improce</w:t>
      </w:r>
      <w:r w:rsidR="001C5515">
        <w:t>dência da impugnação apresentada pelo executado</w:t>
      </w:r>
      <w:r w:rsidR="00D91DA5">
        <w:t xml:space="preserve"> e </w:t>
      </w:r>
      <w:r w:rsidR="00817384">
        <w:t xml:space="preserve">respectivo </w:t>
      </w:r>
      <w:r w:rsidR="00D91DA5">
        <w:t xml:space="preserve">prosseguimento do feito executivo, </w:t>
      </w:r>
      <w:r w:rsidR="00745EB6">
        <w:t xml:space="preserve">com a realização dos atos expropriatórios, </w:t>
      </w:r>
      <w:r w:rsidR="00D91DA5">
        <w:t>como forma de</w:t>
      </w:r>
      <w:r w:rsidR="006B4E72">
        <w:t xml:space="preserve"> dar cumprimento às obrigações </w:t>
      </w:r>
      <w:r w:rsidR="00AD12FF">
        <w:t xml:space="preserve">negligenciadas </w:t>
      </w:r>
      <w:r w:rsidR="00065E42">
        <w:t xml:space="preserve">por Walter </w:t>
      </w:r>
      <w:r w:rsidR="003F1835">
        <w:t xml:space="preserve">e ressarcir os valores devidos à exequente, conforme detalhado </w:t>
      </w:r>
      <w:r w:rsidR="006B4E72">
        <w:t>na exordial</w:t>
      </w:r>
      <w:r w:rsidR="00A840C9">
        <w:t>.</w:t>
      </w:r>
    </w:p>
    <w:p w14:paraId="3F00B30C" w14:textId="77777777" w:rsidR="00780B65" w:rsidRDefault="00780B65" w:rsidP="00B5470D">
      <w:pPr>
        <w:pStyle w:val="Ttulo2"/>
        <w:rPr>
          <w:rFonts w:eastAsia="Calibri"/>
        </w:rPr>
      </w:pPr>
    </w:p>
    <w:p w14:paraId="1D85DA3A" w14:textId="300AD7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3119D97" w14:textId="50E51A2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E37882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D47D8">
        <w:rPr>
          <w:rFonts w:ascii="Arial" w:eastAsia="Calibri" w:hAnsi="Arial" w:cs="Times New Roman"/>
          <w:noProof/>
          <w:sz w:val="24"/>
          <w:szCs w:val="24"/>
        </w:rPr>
        <w:t>16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FF48FB2" w14:textId="77777777" w:rsidR="004737D5" w:rsidRDefault="004737D5" w:rsidP="001F7E4A">
      <w:pPr>
        <w:rPr>
          <w:lang w:val="pt"/>
        </w:rPr>
      </w:pPr>
    </w:p>
    <w:p w14:paraId="3C8C94D0" w14:textId="77777777" w:rsidR="004737D5" w:rsidRPr="00916EB9" w:rsidRDefault="004737D5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  <w:lang w:val="pt"/>
        </w:rPr>
      </w:pPr>
    </w:p>
    <w:p w14:paraId="0BD19FD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2CEF604C" w14:textId="31154DBC" w:rsidR="00FF3BF9" w:rsidRDefault="000169F1" w:rsidP="001C2A88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FF3BF9" w:rsidSect="00475072">
      <w:headerReference w:type="default" r:id="rId10"/>
      <w:footerReference w:type="default" r:id="rId11"/>
      <w:pgSz w:w="11906" w:h="16838"/>
      <w:pgMar w:top="1843" w:right="1416" w:bottom="709" w:left="1418" w:header="680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962A" w14:textId="77777777" w:rsidR="005F7C7F" w:rsidRDefault="005F7C7F" w:rsidP="00943258">
      <w:pPr>
        <w:spacing w:after="0" w:line="240" w:lineRule="auto"/>
      </w:pPr>
      <w:r>
        <w:separator/>
      </w:r>
    </w:p>
  </w:endnote>
  <w:endnote w:type="continuationSeparator" w:id="0">
    <w:p w14:paraId="19FB0B10" w14:textId="77777777" w:rsidR="005F7C7F" w:rsidRDefault="005F7C7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9B9B21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2BAD9A9B" wp14:editId="3E10F2E4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5002947" name="Imagem 20650029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3F2BE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901E" w14:textId="77777777" w:rsidR="005F7C7F" w:rsidRDefault="005F7C7F" w:rsidP="00943258">
      <w:pPr>
        <w:spacing w:after="0" w:line="240" w:lineRule="auto"/>
      </w:pPr>
      <w:r>
        <w:separator/>
      </w:r>
    </w:p>
  </w:footnote>
  <w:footnote w:type="continuationSeparator" w:id="0">
    <w:p w14:paraId="7AF2859B" w14:textId="77777777" w:rsidR="005F7C7F" w:rsidRDefault="005F7C7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FBA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703FA268" wp14:editId="5446656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36841535" name="Imagem 93684153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AD2B0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58D68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92AE6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584009A"/>
    <w:lvl w:ilvl="0" w:tplc="832CCBA2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02"/>
    <w:rsid w:val="00003F31"/>
    <w:rsid w:val="00004021"/>
    <w:rsid w:val="00005EC1"/>
    <w:rsid w:val="000169F1"/>
    <w:rsid w:val="00021022"/>
    <w:rsid w:val="00023E31"/>
    <w:rsid w:val="0002653B"/>
    <w:rsid w:val="000304C4"/>
    <w:rsid w:val="00031516"/>
    <w:rsid w:val="000327D1"/>
    <w:rsid w:val="00033853"/>
    <w:rsid w:val="000341DD"/>
    <w:rsid w:val="000375EE"/>
    <w:rsid w:val="000409ED"/>
    <w:rsid w:val="0004298B"/>
    <w:rsid w:val="00046CF0"/>
    <w:rsid w:val="000508B1"/>
    <w:rsid w:val="0005108E"/>
    <w:rsid w:val="00057A1C"/>
    <w:rsid w:val="00060AB3"/>
    <w:rsid w:val="000626F2"/>
    <w:rsid w:val="0006426A"/>
    <w:rsid w:val="00065E42"/>
    <w:rsid w:val="00066A89"/>
    <w:rsid w:val="00067283"/>
    <w:rsid w:val="00070032"/>
    <w:rsid w:val="00074FAE"/>
    <w:rsid w:val="00074FDB"/>
    <w:rsid w:val="000825A0"/>
    <w:rsid w:val="000871E2"/>
    <w:rsid w:val="00090201"/>
    <w:rsid w:val="00097661"/>
    <w:rsid w:val="00097E4D"/>
    <w:rsid w:val="000A0997"/>
    <w:rsid w:val="000B0329"/>
    <w:rsid w:val="000B0FEB"/>
    <w:rsid w:val="000B40A7"/>
    <w:rsid w:val="000B478E"/>
    <w:rsid w:val="000B7945"/>
    <w:rsid w:val="000B7E17"/>
    <w:rsid w:val="000C0A07"/>
    <w:rsid w:val="000D016E"/>
    <w:rsid w:val="000D0B7B"/>
    <w:rsid w:val="000D228C"/>
    <w:rsid w:val="000D3B57"/>
    <w:rsid w:val="000D3E14"/>
    <w:rsid w:val="000D46C1"/>
    <w:rsid w:val="000D5C3A"/>
    <w:rsid w:val="000D6179"/>
    <w:rsid w:val="000D6569"/>
    <w:rsid w:val="000D7001"/>
    <w:rsid w:val="000E0F4A"/>
    <w:rsid w:val="000E6FC4"/>
    <w:rsid w:val="000F22FF"/>
    <w:rsid w:val="000F35E9"/>
    <w:rsid w:val="000F494E"/>
    <w:rsid w:val="000F7424"/>
    <w:rsid w:val="00104F6C"/>
    <w:rsid w:val="00112CA0"/>
    <w:rsid w:val="00114807"/>
    <w:rsid w:val="001175EA"/>
    <w:rsid w:val="0011776A"/>
    <w:rsid w:val="00121CB7"/>
    <w:rsid w:val="00122464"/>
    <w:rsid w:val="00123EE5"/>
    <w:rsid w:val="001243E0"/>
    <w:rsid w:val="00130A28"/>
    <w:rsid w:val="00131BEB"/>
    <w:rsid w:val="00133DB1"/>
    <w:rsid w:val="001403F2"/>
    <w:rsid w:val="001415F1"/>
    <w:rsid w:val="00145C84"/>
    <w:rsid w:val="00147570"/>
    <w:rsid w:val="001479C9"/>
    <w:rsid w:val="0015654C"/>
    <w:rsid w:val="00161B9F"/>
    <w:rsid w:val="00162866"/>
    <w:rsid w:val="00164113"/>
    <w:rsid w:val="001667B0"/>
    <w:rsid w:val="00167B92"/>
    <w:rsid w:val="001701FA"/>
    <w:rsid w:val="00172931"/>
    <w:rsid w:val="0017438B"/>
    <w:rsid w:val="001761C0"/>
    <w:rsid w:val="00183BE2"/>
    <w:rsid w:val="00187F86"/>
    <w:rsid w:val="00195345"/>
    <w:rsid w:val="001A260A"/>
    <w:rsid w:val="001A4FF0"/>
    <w:rsid w:val="001A5F71"/>
    <w:rsid w:val="001A7904"/>
    <w:rsid w:val="001B1448"/>
    <w:rsid w:val="001B2B98"/>
    <w:rsid w:val="001B2E75"/>
    <w:rsid w:val="001B6B00"/>
    <w:rsid w:val="001C0FAB"/>
    <w:rsid w:val="001C2914"/>
    <w:rsid w:val="001C2A88"/>
    <w:rsid w:val="001C3217"/>
    <w:rsid w:val="001C4401"/>
    <w:rsid w:val="001C47BC"/>
    <w:rsid w:val="001C5515"/>
    <w:rsid w:val="001C577F"/>
    <w:rsid w:val="001C73A4"/>
    <w:rsid w:val="001D1796"/>
    <w:rsid w:val="001D6CED"/>
    <w:rsid w:val="001E4CAF"/>
    <w:rsid w:val="001E5E8D"/>
    <w:rsid w:val="001F5508"/>
    <w:rsid w:val="001F6354"/>
    <w:rsid w:val="001F7266"/>
    <w:rsid w:val="001F7E4A"/>
    <w:rsid w:val="00201F45"/>
    <w:rsid w:val="00207BE4"/>
    <w:rsid w:val="0021083F"/>
    <w:rsid w:val="00211BE0"/>
    <w:rsid w:val="00214E09"/>
    <w:rsid w:val="00221FDE"/>
    <w:rsid w:val="002237A0"/>
    <w:rsid w:val="00224747"/>
    <w:rsid w:val="00224C0E"/>
    <w:rsid w:val="002257C7"/>
    <w:rsid w:val="0022666C"/>
    <w:rsid w:val="00226936"/>
    <w:rsid w:val="002366CE"/>
    <w:rsid w:val="0024007E"/>
    <w:rsid w:val="00240A52"/>
    <w:rsid w:val="00244345"/>
    <w:rsid w:val="00245D17"/>
    <w:rsid w:val="0025204B"/>
    <w:rsid w:val="00252995"/>
    <w:rsid w:val="002577E1"/>
    <w:rsid w:val="00263348"/>
    <w:rsid w:val="00264543"/>
    <w:rsid w:val="00264798"/>
    <w:rsid w:val="0026695E"/>
    <w:rsid w:val="00272970"/>
    <w:rsid w:val="00272BFB"/>
    <w:rsid w:val="00272C1F"/>
    <w:rsid w:val="00273287"/>
    <w:rsid w:val="00273F58"/>
    <w:rsid w:val="00275BC1"/>
    <w:rsid w:val="00281335"/>
    <w:rsid w:val="002839C1"/>
    <w:rsid w:val="00286B7E"/>
    <w:rsid w:val="0029138E"/>
    <w:rsid w:val="002913CD"/>
    <w:rsid w:val="00291B8A"/>
    <w:rsid w:val="00291CF7"/>
    <w:rsid w:val="00291F6C"/>
    <w:rsid w:val="00292330"/>
    <w:rsid w:val="002969DC"/>
    <w:rsid w:val="00296B3B"/>
    <w:rsid w:val="00296E7E"/>
    <w:rsid w:val="002A0CBF"/>
    <w:rsid w:val="002A46DA"/>
    <w:rsid w:val="002A558B"/>
    <w:rsid w:val="002A7152"/>
    <w:rsid w:val="002A7D82"/>
    <w:rsid w:val="002B1B26"/>
    <w:rsid w:val="002B2111"/>
    <w:rsid w:val="002B2600"/>
    <w:rsid w:val="002B57F8"/>
    <w:rsid w:val="002B5875"/>
    <w:rsid w:val="002C27CE"/>
    <w:rsid w:val="002D45BE"/>
    <w:rsid w:val="002D45EF"/>
    <w:rsid w:val="002D557C"/>
    <w:rsid w:val="002D5D54"/>
    <w:rsid w:val="002E007D"/>
    <w:rsid w:val="002E185C"/>
    <w:rsid w:val="002E1FE7"/>
    <w:rsid w:val="002E4189"/>
    <w:rsid w:val="002E5AE2"/>
    <w:rsid w:val="002E606D"/>
    <w:rsid w:val="002E75F6"/>
    <w:rsid w:val="002F49C7"/>
    <w:rsid w:val="002F5D6E"/>
    <w:rsid w:val="0030737E"/>
    <w:rsid w:val="00307B61"/>
    <w:rsid w:val="003134DD"/>
    <w:rsid w:val="00316239"/>
    <w:rsid w:val="00322352"/>
    <w:rsid w:val="003256BB"/>
    <w:rsid w:val="003261D9"/>
    <w:rsid w:val="00326DB3"/>
    <w:rsid w:val="0033152D"/>
    <w:rsid w:val="00331C87"/>
    <w:rsid w:val="00332041"/>
    <w:rsid w:val="00332865"/>
    <w:rsid w:val="00335BE3"/>
    <w:rsid w:val="003463A3"/>
    <w:rsid w:val="00350A67"/>
    <w:rsid w:val="00352247"/>
    <w:rsid w:val="00356D6E"/>
    <w:rsid w:val="00356DF2"/>
    <w:rsid w:val="00357771"/>
    <w:rsid w:val="00361BF9"/>
    <w:rsid w:val="00364B52"/>
    <w:rsid w:val="00364DFB"/>
    <w:rsid w:val="00364FBA"/>
    <w:rsid w:val="003664F7"/>
    <w:rsid w:val="00367223"/>
    <w:rsid w:val="00367930"/>
    <w:rsid w:val="00370331"/>
    <w:rsid w:val="003718AD"/>
    <w:rsid w:val="00372BEF"/>
    <w:rsid w:val="003773B3"/>
    <w:rsid w:val="00377A2E"/>
    <w:rsid w:val="00377C43"/>
    <w:rsid w:val="00377E68"/>
    <w:rsid w:val="003801CD"/>
    <w:rsid w:val="00380C59"/>
    <w:rsid w:val="00381682"/>
    <w:rsid w:val="0038181A"/>
    <w:rsid w:val="00381D59"/>
    <w:rsid w:val="00383AF8"/>
    <w:rsid w:val="003931D1"/>
    <w:rsid w:val="00394B1B"/>
    <w:rsid w:val="003A7434"/>
    <w:rsid w:val="003B0EA8"/>
    <w:rsid w:val="003B24CC"/>
    <w:rsid w:val="003B2F29"/>
    <w:rsid w:val="003B357E"/>
    <w:rsid w:val="003B66DD"/>
    <w:rsid w:val="003C23DF"/>
    <w:rsid w:val="003C28D6"/>
    <w:rsid w:val="003C4B60"/>
    <w:rsid w:val="003D0E27"/>
    <w:rsid w:val="003D58C5"/>
    <w:rsid w:val="003D5E84"/>
    <w:rsid w:val="003E0B7F"/>
    <w:rsid w:val="003E2D82"/>
    <w:rsid w:val="003E46B9"/>
    <w:rsid w:val="003E7875"/>
    <w:rsid w:val="003F1835"/>
    <w:rsid w:val="003F18B3"/>
    <w:rsid w:val="00404706"/>
    <w:rsid w:val="0040602F"/>
    <w:rsid w:val="00406C94"/>
    <w:rsid w:val="00410964"/>
    <w:rsid w:val="004132F3"/>
    <w:rsid w:val="00415679"/>
    <w:rsid w:val="004167B8"/>
    <w:rsid w:val="00421E4A"/>
    <w:rsid w:val="00421E92"/>
    <w:rsid w:val="00421FDC"/>
    <w:rsid w:val="0042289B"/>
    <w:rsid w:val="00426424"/>
    <w:rsid w:val="00427F8B"/>
    <w:rsid w:val="0043397B"/>
    <w:rsid w:val="004372F5"/>
    <w:rsid w:val="004434F0"/>
    <w:rsid w:val="00446857"/>
    <w:rsid w:val="00447527"/>
    <w:rsid w:val="00450C49"/>
    <w:rsid w:val="00453ED4"/>
    <w:rsid w:val="004542CC"/>
    <w:rsid w:val="00456EAC"/>
    <w:rsid w:val="0046025C"/>
    <w:rsid w:val="0046631D"/>
    <w:rsid w:val="004709DF"/>
    <w:rsid w:val="00472798"/>
    <w:rsid w:val="00472AB7"/>
    <w:rsid w:val="00472DB8"/>
    <w:rsid w:val="004735E1"/>
    <w:rsid w:val="004737D5"/>
    <w:rsid w:val="00475072"/>
    <w:rsid w:val="00475EB2"/>
    <w:rsid w:val="004811DE"/>
    <w:rsid w:val="0048324C"/>
    <w:rsid w:val="0048594D"/>
    <w:rsid w:val="00487399"/>
    <w:rsid w:val="004914B6"/>
    <w:rsid w:val="00492378"/>
    <w:rsid w:val="00493AAF"/>
    <w:rsid w:val="00494169"/>
    <w:rsid w:val="004949AD"/>
    <w:rsid w:val="004966B5"/>
    <w:rsid w:val="00497FB2"/>
    <w:rsid w:val="004A2261"/>
    <w:rsid w:val="004A325F"/>
    <w:rsid w:val="004B18F9"/>
    <w:rsid w:val="004B31FC"/>
    <w:rsid w:val="004B3FB2"/>
    <w:rsid w:val="004B4381"/>
    <w:rsid w:val="004B4C1B"/>
    <w:rsid w:val="004B4C81"/>
    <w:rsid w:val="004B7E20"/>
    <w:rsid w:val="004C0404"/>
    <w:rsid w:val="004C41FC"/>
    <w:rsid w:val="004C5819"/>
    <w:rsid w:val="004C5F73"/>
    <w:rsid w:val="004C76BA"/>
    <w:rsid w:val="004D07F4"/>
    <w:rsid w:val="004D2AD6"/>
    <w:rsid w:val="004D5E46"/>
    <w:rsid w:val="004D5F3B"/>
    <w:rsid w:val="004D74AB"/>
    <w:rsid w:val="004D7D3F"/>
    <w:rsid w:val="004E11FF"/>
    <w:rsid w:val="004E485C"/>
    <w:rsid w:val="004E576C"/>
    <w:rsid w:val="004E60B6"/>
    <w:rsid w:val="004E78FC"/>
    <w:rsid w:val="004F02B2"/>
    <w:rsid w:val="004F189A"/>
    <w:rsid w:val="004F2B78"/>
    <w:rsid w:val="004F384D"/>
    <w:rsid w:val="004F57CB"/>
    <w:rsid w:val="00500945"/>
    <w:rsid w:val="00501A18"/>
    <w:rsid w:val="00506598"/>
    <w:rsid w:val="00506E27"/>
    <w:rsid w:val="0051106F"/>
    <w:rsid w:val="005116D0"/>
    <w:rsid w:val="00513A48"/>
    <w:rsid w:val="005153A8"/>
    <w:rsid w:val="005154BE"/>
    <w:rsid w:val="00517FD9"/>
    <w:rsid w:val="005245CF"/>
    <w:rsid w:val="0052622E"/>
    <w:rsid w:val="005317B6"/>
    <w:rsid w:val="00531D8B"/>
    <w:rsid w:val="005321DA"/>
    <w:rsid w:val="005323C3"/>
    <w:rsid w:val="00533E30"/>
    <w:rsid w:val="00534F65"/>
    <w:rsid w:val="0054026D"/>
    <w:rsid w:val="00542158"/>
    <w:rsid w:val="005508AC"/>
    <w:rsid w:val="0055271B"/>
    <w:rsid w:val="0055521D"/>
    <w:rsid w:val="00555598"/>
    <w:rsid w:val="00557C7C"/>
    <w:rsid w:val="00560B7F"/>
    <w:rsid w:val="00564170"/>
    <w:rsid w:val="005641DC"/>
    <w:rsid w:val="00564280"/>
    <w:rsid w:val="00567861"/>
    <w:rsid w:val="005715A7"/>
    <w:rsid w:val="0057301A"/>
    <w:rsid w:val="00574096"/>
    <w:rsid w:val="00574304"/>
    <w:rsid w:val="00574DD5"/>
    <w:rsid w:val="00576615"/>
    <w:rsid w:val="00580910"/>
    <w:rsid w:val="0058601A"/>
    <w:rsid w:val="005860DE"/>
    <w:rsid w:val="00586B2E"/>
    <w:rsid w:val="00592496"/>
    <w:rsid w:val="00594491"/>
    <w:rsid w:val="00594FD1"/>
    <w:rsid w:val="005A0B0D"/>
    <w:rsid w:val="005A0E67"/>
    <w:rsid w:val="005A3149"/>
    <w:rsid w:val="005A3361"/>
    <w:rsid w:val="005A6A2F"/>
    <w:rsid w:val="005A7C16"/>
    <w:rsid w:val="005B0AE6"/>
    <w:rsid w:val="005B349A"/>
    <w:rsid w:val="005B52A9"/>
    <w:rsid w:val="005B577D"/>
    <w:rsid w:val="005B67EA"/>
    <w:rsid w:val="005C0129"/>
    <w:rsid w:val="005C0B98"/>
    <w:rsid w:val="005C3964"/>
    <w:rsid w:val="005C61AD"/>
    <w:rsid w:val="005D10C8"/>
    <w:rsid w:val="005D33DF"/>
    <w:rsid w:val="005D61CE"/>
    <w:rsid w:val="005D6B73"/>
    <w:rsid w:val="005D6DE0"/>
    <w:rsid w:val="005E0172"/>
    <w:rsid w:val="005E2988"/>
    <w:rsid w:val="005E58E2"/>
    <w:rsid w:val="005F3100"/>
    <w:rsid w:val="005F3D49"/>
    <w:rsid w:val="005F7C7F"/>
    <w:rsid w:val="00601BCF"/>
    <w:rsid w:val="0060344D"/>
    <w:rsid w:val="006146D3"/>
    <w:rsid w:val="006148E3"/>
    <w:rsid w:val="00614A0C"/>
    <w:rsid w:val="0061513D"/>
    <w:rsid w:val="00615358"/>
    <w:rsid w:val="00615C00"/>
    <w:rsid w:val="00621D8B"/>
    <w:rsid w:val="006247E7"/>
    <w:rsid w:val="00632538"/>
    <w:rsid w:val="006329A4"/>
    <w:rsid w:val="0064091D"/>
    <w:rsid w:val="00642A2B"/>
    <w:rsid w:val="0064360D"/>
    <w:rsid w:val="006436E1"/>
    <w:rsid w:val="00645391"/>
    <w:rsid w:val="006467C6"/>
    <w:rsid w:val="006476B6"/>
    <w:rsid w:val="0064783D"/>
    <w:rsid w:val="006511C6"/>
    <w:rsid w:val="006521E9"/>
    <w:rsid w:val="006523F1"/>
    <w:rsid w:val="00652E75"/>
    <w:rsid w:val="0065330E"/>
    <w:rsid w:val="006676C1"/>
    <w:rsid w:val="00671A27"/>
    <w:rsid w:val="0067215C"/>
    <w:rsid w:val="00673228"/>
    <w:rsid w:val="0067343C"/>
    <w:rsid w:val="00675B60"/>
    <w:rsid w:val="0068020C"/>
    <w:rsid w:val="006805F1"/>
    <w:rsid w:val="00685A55"/>
    <w:rsid w:val="00686E9D"/>
    <w:rsid w:val="00687528"/>
    <w:rsid w:val="00692801"/>
    <w:rsid w:val="006930DD"/>
    <w:rsid w:val="00693805"/>
    <w:rsid w:val="00693F8B"/>
    <w:rsid w:val="00694002"/>
    <w:rsid w:val="006952E5"/>
    <w:rsid w:val="00695E5C"/>
    <w:rsid w:val="00696295"/>
    <w:rsid w:val="006A2552"/>
    <w:rsid w:val="006A272D"/>
    <w:rsid w:val="006A2AB6"/>
    <w:rsid w:val="006A58C9"/>
    <w:rsid w:val="006A702E"/>
    <w:rsid w:val="006A77C1"/>
    <w:rsid w:val="006B160E"/>
    <w:rsid w:val="006B4E72"/>
    <w:rsid w:val="006B57CD"/>
    <w:rsid w:val="006B7F8E"/>
    <w:rsid w:val="006C0B82"/>
    <w:rsid w:val="006C0CD0"/>
    <w:rsid w:val="006C0DFC"/>
    <w:rsid w:val="006C2893"/>
    <w:rsid w:val="006C70D6"/>
    <w:rsid w:val="006D15AE"/>
    <w:rsid w:val="006D3F0E"/>
    <w:rsid w:val="006D47AF"/>
    <w:rsid w:val="006D48A4"/>
    <w:rsid w:val="006E43BE"/>
    <w:rsid w:val="006E5FCB"/>
    <w:rsid w:val="006F0621"/>
    <w:rsid w:val="006F1580"/>
    <w:rsid w:val="006F2955"/>
    <w:rsid w:val="006F4950"/>
    <w:rsid w:val="006F4A6B"/>
    <w:rsid w:val="006F6BB1"/>
    <w:rsid w:val="00701811"/>
    <w:rsid w:val="00701F0E"/>
    <w:rsid w:val="00701FEC"/>
    <w:rsid w:val="00703B3D"/>
    <w:rsid w:val="00703C66"/>
    <w:rsid w:val="00704B1C"/>
    <w:rsid w:val="00706720"/>
    <w:rsid w:val="00706FD9"/>
    <w:rsid w:val="00710666"/>
    <w:rsid w:val="00715CE6"/>
    <w:rsid w:val="00717DBB"/>
    <w:rsid w:val="00720B4E"/>
    <w:rsid w:val="00722DF5"/>
    <w:rsid w:val="007254CA"/>
    <w:rsid w:val="0072626A"/>
    <w:rsid w:val="007265AC"/>
    <w:rsid w:val="00732E1F"/>
    <w:rsid w:val="00736043"/>
    <w:rsid w:val="007370DF"/>
    <w:rsid w:val="007440A7"/>
    <w:rsid w:val="00745EB6"/>
    <w:rsid w:val="007470FD"/>
    <w:rsid w:val="007508EE"/>
    <w:rsid w:val="00750DB8"/>
    <w:rsid w:val="007521CA"/>
    <w:rsid w:val="0075346B"/>
    <w:rsid w:val="00753842"/>
    <w:rsid w:val="00755130"/>
    <w:rsid w:val="00757BDF"/>
    <w:rsid w:val="00762ACA"/>
    <w:rsid w:val="007639AB"/>
    <w:rsid w:val="00766828"/>
    <w:rsid w:val="007725B1"/>
    <w:rsid w:val="00772FD1"/>
    <w:rsid w:val="00773F00"/>
    <w:rsid w:val="00774986"/>
    <w:rsid w:val="00775FEA"/>
    <w:rsid w:val="007763FC"/>
    <w:rsid w:val="00776908"/>
    <w:rsid w:val="00776D07"/>
    <w:rsid w:val="007778FA"/>
    <w:rsid w:val="00780B65"/>
    <w:rsid w:val="00782326"/>
    <w:rsid w:val="007834AA"/>
    <w:rsid w:val="00783E48"/>
    <w:rsid w:val="0079181E"/>
    <w:rsid w:val="00792374"/>
    <w:rsid w:val="0079350D"/>
    <w:rsid w:val="007949BF"/>
    <w:rsid w:val="00795616"/>
    <w:rsid w:val="00797900"/>
    <w:rsid w:val="007A01E4"/>
    <w:rsid w:val="007A1264"/>
    <w:rsid w:val="007A1C65"/>
    <w:rsid w:val="007A2168"/>
    <w:rsid w:val="007A4529"/>
    <w:rsid w:val="007A60FA"/>
    <w:rsid w:val="007B0F44"/>
    <w:rsid w:val="007B13E7"/>
    <w:rsid w:val="007B505A"/>
    <w:rsid w:val="007B5DC5"/>
    <w:rsid w:val="007C249D"/>
    <w:rsid w:val="007C30D6"/>
    <w:rsid w:val="007C36DB"/>
    <w:rsid w:val="007C51C8"/>
    <w:rsid w:val="007C5464"/>
    <w:rsid w:val="007C604C"/>
    <w:rsid w:val="007D56E9"/>
    <w:rsid w:val="007D5F58"/>
    <w:rsid w:val="007D6BEA"/>
    <w:rsid w:val="007E0432"/>
    <w:rsid w:val="007E0BC5"/>
    <w:rsid w:val="007E0D16"/>
    <w:rsid w:val="007E1A4D"/>
    <w:rsid w:val="007E2842"/>
    <w:rsid w:val="007E6ACF"/>
    <w:rsid w:val="007E72E8"/>
    <w:rsid w:val="007F1C69"/>
    <w:rsid w:val="007F295F"/>
    <w:rsid w:val="007F2F9C"/>
    <w:rsid w:val="007F370D"/>
    <w:rsid w:val="007F4652"/>
    <w:rsid w:val="007F69C8"/>
    <w:rsid w:val="007F7E12"/>
    <w:rsid w:val="00800C7C"/>
    <w:rsid w:val="008010A4"/>
    <w:rsid w:val="00802476"/>
    <w:rsid w:val="008032A7"/>
    <w:rsid w:val="00805A56"/>
    <w:rsid w:val="008061CE"/>
    <w:rsid w:val="00807296"/>
    <w:rsid w:val="00810D34"/>
    <w:rsid w:val="00813E32"/>
    <w:rsid w:val="0081400F"/>
    <w:rsid w:val="008158F8"/>
    <w:rsid w:val="00817384"/>
    <w:rsid w:val="00817B8A"/>
    <w:rsid w:val="00822F5E"/>
    <w:rsid w:val="00824001"/>
    <w:rsid w:val="0082487C"/>
    <w:rsid w:val="00824C1F"/>
    <w:rsid w:val="00826A3F"/>
    <w:rsid w:val="00827C31"/>
    <w:rsid w:val="00830BAB"/>
    <w:rsid w:val="008310B4"/>
    <w:rsid w:val="008313DF"/>
    <w:rsid w:val="00832C13"/>
    <w:rsid w:val="0083382C"/>
    <w:rsid w:val="00840CCC"/>
    <w:rsid w:val="00844FB1"/>
    <w:rsid w:val="00852FC5"/>
    <w:rsid w:val="0085319F"/>
    <w:rsid w:val="00853CB9"/>
    <w:rsid w:val="00853D8B"/>
    <w:rsid w:val="00855EA4"/>
    <w:rsid w:val="00856578"/>
    <w:rsid w:val="00862BF6"/>
    <w:rsid w:val="00864D7B"/>
    <w:rsid w:val="00867AA1"/>
    <w:rsid w:val="00871FC7"/>
    <w:rsid w:val="0087255B"/>
    <w:rsid w:val="00875AE0"/>
    <w:rsid w:val="008769BA"/>
    <w:rsid w:val="008769D3"/>
    <w:rsid w:val="008772C6"/>
    <w:rsid w:val="00877AE0"/>
    <w:rsid w:val="00877FA7"/>
    <w:rsid w:val="00881A44"/>
    <w:rsid w:val="008825BF"/>
    <w:rsid w:val="0088285F"/>
    <w:rsid w:val="008879EE"/>
    <w:rsid w:val="008928E1"/>
    <w:rsid w:val="0089682A"/>
    <w:rsid w:val="00897741"/>
    <w:rsid w:val="008A0012"/>
    <w:rsid w:val="008A1827"/>
    <w:rsid w:val="008A23DF"/>
    <w:rsid w:val="008B298D"/>
    <w:rsid w:val="008B68E0"/>
    <w:rsid w:val="008B6BA1"/>
    <w:rsid w:val="008C12FD"/>
    <w:rsid w:val="008C13BC"/>
    <w:rsid w:val="008C15B5"/>
    <w:rsid w:val="008C266F"/>
    <w:rsid w:val="008C58C1"/>
    <w:rsid w:val="008C619D"/>
    <w:rsid w:val="008C6746"/>
    <w:rsid w:val="008C7E8E"/>
    <w:rsid w:val="008D00AF"/>
    <w:rsid w:val="008D2FB5"/>
    <w:rsid w:val="008D66F2"/>
    <w:rsid w:val="008E0686"/>
    <w:rsid w:val="008E2812"/>
    <w:rsid w:val="008E31FF"/>
    <w:rsid w:val="008E377D"/>
    <w:rsid w:val="008E6B33"/>
    <w:rsid w:val="008E73B6"/>
    <w:rsid w:val="008E7740"/>
    <w:rsid w:val="008E7F01"/>
    <w:rsid w:val="008F0792"/>
    <w:rsid w:val="008F1205"/>
    <w:rsid w:val="008F2218"/>
    <w:rsid w:val="008F29AF"/>
    <w:rsid w:val="008F3450"/>
    <w:rsid w:val="008F53CE"/>
    <w:rsid w:val="008F5460"/>
    <w:rsid w:val="008F57A5"/>
    <w:rsid w:val="008F7B29"/>
    <w:rsid w:val="00901606"/>
    <w:rsid w:val="0090226D"/>
    <w:rsid w:val="009030EC"/>
    <w:rsid w:val="00904554"/>
    <w:rsid w:val="009102A1"/>
    <w:rsid w:val="00911F60"/>
    <w:rsid w:val="0091339F"/>
    <w:rsid w:val="00914051"/>
    <w:rsid w:val="00916EB9"/>
    <w:rsid w:val="00917176"/>
    <w:rsid w:val="009211C4"/>
    <w:rsid w:val="00924163"/>
    <w:rsid w:val="00925A27"/>
    <w:rsid w:val="009327F5"/>
    <w:rsid w:val="00935778"/>
    <w:rsid w:val="00941A27"/>
    <w:rsid w:val="009428B3"/>
    <w:rsid w:val="00942C8E"/>
    <w:rsid w:val="00943258"/>
    <w:rsid w:val="00943D65"/>
    <w:rsid w:val="0095252E"/>
    <w:rsid w:val="00954009"/>
    <w:rsid w:val="00955B75"/>
    <w:rsid w:val="009563D2"/>
    <w:rsid w:val="00960BD9"/>
    <w:rsid w:val="0096319D"/>
    <w:rsid w:val="00966021"/>
    <w:rsid w:val="0096702D"/>
    <w:rsid w:val="00975543"/>
    <w:rsid w:val="009768A4"/>
    <w:rsid w:val="0098005E"/>
    <w:rsid w:val="0098212F"/>
    <w:rsid w:val="00982154"/>
    <w:rsid w:val="00985086"/>
    <w:rsid w:val="00991AD1"/>
    <w:rsid w:val="009A0AC2"/>
    <w:rsid w:val="009A41C1"/>
    <w:rsid w:val="009A4CFF"/>
    <w:rsid w:val="009A68C7"/>
    <w:rsid w:val="009C5911"/>
    <w:rsid w:val="009C64CB"/>
    <w:rsid w:val="009C6B58"/>
    <w:rsid w:val="009C704E"/>
    <w:rsid w:val="009D24DA"/>
    <w:rsid w:val="009E133A"/>
    <w:rsid w:val="009E1BEF"/>
    <w:rsid w:val="009E546F"/>
    <w:rsid w:val="009F31D3"/>
    <w:rsid w:val="00A02962"/>
    <w:rsid w:val="00A042B3"/>
    <w:rsid w:val="00A049FC"/>
    <w:rsid w:val="00A10854"/>
    <w:rsid w:val="00A10FB4"/>
    <w:rsid w:val="00A11AEC"/>
    <w:rsid w:val="00A13293"/>
    <w:rsid w:val="00A14E02"/>
    <w:rsid w:val="00A16DBF"/>
    <w:rsid w:val="00A23204"/>
    <w:rsid w:val="00A25640"/>
    <w:rsid w:val="00A3276B"/>
    <w:rsid w:val="00A34FF2"/>
    <w:rsid w:val="00A40205"/>
    <w:rsid w:val="00A40ACE"/>
    <w:rsid w:val="00A40BD8"/>
    <w:rsid w:val="00A43FBC"/>
    <w:rsid w:val="00A45808"/>
    <w:rsid w:val="00A50F4C"/>
    <w:rsid w:val="00A52A02"/>
    <w:rsid w:val="00A53919"/>
    <w:rsid w:val="00A53F26"/>
    <w:rsid w:val="00A5405A"/>
    <w:rsid w:val="00A544E0"/>
    <w:rsid w:val="00A55D14"/>
    <w:rsid w:val="00A63C08"/>
    <w:rsid w:val="00A643D5"/>
    <w:rsid w:val="00A6549D"/>
    <w:rsid w:val="00A70F61"/>
    <w:rsid w:val="00A7140C"/>
    <w:rsid w:val="00A72838"/>
    <w:rsid w:val="00A72F32"/>
    <w:rsid w:val="00A734FC"/>
    <w:rsid w:val="00A73CDC"/>
    <w:rsid w:val="00A75B2A"/>
    <w:rsid w:val="00A8369A"/>
    <w:rsid w:val="00A840C9"/>
    <w:rsid w:val="00A84301"/>
    <w:rsid w:val="00A85F4C"/>
    <w:rsid w:val="00A874BA"/>
    <w:rsid w:val="00A87BB9"/>
    <w:rsid w:val="00A87EB7"/>
    <w:rsid w:val="00A87F40"/>
    <w:rsid w:val="00A9091A"/>
    <w:rsid w:val="00A91FF1"/>
    <w:rsid w:val="00A964B5"/>
    <w:rsid w:val="00AA0520"/>
    <w:rsid w:val="00AA0555"/>
    <w:rsid w:val="00AA06F7"/>
    <w:rsid w:val="00AA0F38"/>
    <w:rsid w:val="00AA20E8"/>
    <w:rsid w:val="00AA3FF9"/>
    <w:rsid w:val="00AB03CE"/>
    <w:rsid w:val="00AB04B4"/>
    <w:rsid w:val="00AB0DE4"/>
    <w:rsid w:val="00AB5FCB"/>
    <w:rsid w:val="00AC1126"/>
    <w:rsid w:val="00AC2560"/>
    <w:rsid w:val="00AC4903"/>
    <w:rsid w:val="00AD116E"/>
    <w:rsid w:val="00AD12FF"/>
    <w:rsid w:val="00AD4B59"/>
    <w:rsid w:val="00AD4E08"/>
    <w:rsid w:val="00AD693B"/>
    <w:rsid w:val="00AE0DD7"/>
    <w:rsid w:val="00AE2170"/>
    <w:rsid w:val="00AE269F"/>
    <w:rsid w:val="00AE444A"/>
    <w:rsid w:val="00AE66CF"/>
    <w:rsid w:val="00AF0BA8"/>
    <w:rsid w:val="00AF397A"/>
    <w:rsid w:val="00AF6C10"/>
    <w:rsid w:val="00AF6CAC"/>
    <w:rsid w:val="00B11249"/>
    <w:rsid w:val="00B117D5"/>
    <w:rsid w:val="00B14A81"/>
    <w:rsid w:val="00B16E30"/>
    <w:rsid w:val="00B230A5"/>
    <w:rsid w:val="00B24252"/>
    <w:rsid w:val="00B24793"/>
    <w:rsid w:val="00B258C0"/>
    <w:rsid w:val="00B26BF7"/>
    <w:rsid w:val="00B33DC3"/>
    <w:rsid w:val="00B37355"/>
    <w:rsid w:val="00B50E95"/>
    <w:rsid w:val="00B512ED"/>
    <w:rsid w:val="00B5470D"/>
    <w:rsid w:val="00B547CC"/>
    <w:rsid w:val="00B6080E"/>
    <w:rsid w:val="00B6363E"/>
    <w:rsid w:val="00B66727"/>
    <w:rsid w:val="00B701F9"/>
    <w:rsid w:val="00B7027B"/>
    <w:rsid w:val="00B7622A"/>
    <w:rsid w:val="00B77335"/>
    <w:rsid w:val="00B77D95"/>
    <w:rsid w:val="00B80B59"/>
    <w:rsid w:val="00B84A31"/>
    <w:rsid w:val="00B93E13"/>
    <w:rsid w:val="00B94DE1"/>
    <w:rsid w:val="00B96610"/>
    <w:rsid w:val="00B96BD4"/>
    <w:rsid w:val="00B96D74"/>
    <w:rsid w:val="00B97E36"/>
    <w:rsid w:val="00BA0A92"/>
    <w:rsid w:val="00BA0C6D"/>
    <w:rsid w:val="00BA1444"/>
    <w:rsid w:val="00BA20E7"/>
    <w:rsid w:val="00BA2544"/>
    <w:rsid w:val="00BA384D"/>
    <w:rsid w:val="00BA48EC"/>
    <w:rsid w:val="00BA64EC"/>
    <w:rsid w:val="00BA68D7"/>
    <w:rsid w:val="00BA6F34"/>
    <w:rsid w:val="00BB139E"/>
    <w:rsid w:val="00BB22EB"/>
    <w:rsid w:val="00BB47D8"/>
    <w:rsid w:val="00BB4D0F"/>
    <w:rsid w:val="00BB5A8E"/>
    <w:rsid w:val="00BC3E9F"/>
    <w:rsid w:val="00BC4196"/>
    <w:rsid w:val="00BC4758"/>
    <w:rsid w:val="00BC51EC"/>
    <w:rsid w:val="00BC6D3C"/>
    <w:rsid w:val="00BC7305"/>
    <w:rsid w:val="00BD1498"/>
    <w:rsid w:val="00BD65FD"/>
    <w:rsid w:val="00BE183A"/>
    <w:rsid w:val="00BE2189"/>
    <w:rsid w:val="00BE5B32"/>
    <w:rsid w:val="00BE6C5A"/>
    <w:rsid w:val="00BE703A"/>
    <w:rsid w:val="00BF7040"/>
    <w:rsid w:val="00C009A5"/>
    <w:rsid w:val="00C01CD4"/>
    <w:rsid w:val="00C01E15"/>
    <w:rsid w:val="00C03B4C"/>
    <w:rsid w:val="00C0456B"/>
    <w:rsid w:val="00C06317"/>
    <w:rsid w:val="00C126FB"/>
    <w:rsid w:val="00C127FF"/>
    <w:rsid w:val="00C128E2"/>
    <w:rsid w:val="00C14305"/>
    <w:rsid w:val="00C16593"/>
    <w:rsid w:val="00C173DD"/>
    <w:rsid w:val="00C22861"/>
    <w:rsid w:val="00C25859"/>
    <w:rsid w:val="00C33308"/>
    <w:rsid w:val="00C345AD"/>
    <w:rsid w:val="00C35679"/>
    <w:rsid w:val="00C4012B"/>
    <w:rsid w:val="00C43F12"/>
    <w:rsid w:val="00C46E22"/>
    <w:rsid w:val="00C5331B"/>
    <w:rsid w:val="00C57E1D"/>
    <w:rsid w:val="00C646B7"/>
    <w:rsid w:val="00C64C6F"/>
    <w:rsid w:val="00C653DB"/>
    <w:rsid w:val="00C70510"/>
    <w:rsid w:val="00C71A17"/>
    <w:rsid w:val="00C725DE"/>
    <w:rsid w:val="00C73470"/>
    <w:rsid w:val="00C74354"/>
    <w:rsid w:val="00C76633"/>
    <w:rsid w:val="00C85203"/>
    <w:rsid w:val="00C85C95"/>
    <w:rsid w:val="00C862F1"/>
    <w:rsid w:val="00C872B5"/>
    <w:rsid w:val="00C91AFB"/>
    <w:rsid w:val="00C9246A"/>
    <w:rsid w:val="00C943DB"/>
    <w:rsid w:val="00C944C0"/>
    <w:rsid w:val="00C954DA"/>
    <w:rsid w:val="00CA081A"/>
    <w:rsid w:val="00CA170E"/>
    <w:rsid w:val="00CA2540"/>
    <w:rsid w:val="00CA5237"/>
    <w:rsid w:val="00CA5361"/>
    <w:rsid w:val="00CA73D7"/>
    <w:rsid w:val="00CB5C38"/>
    <w:rsid w:val="00CB5FC5"/>
    <w:rsid w:val="00CC0963"/>
    <w:rsid w:val="00CC4697"/>
    <w:rsid w:val="00CC4F86"/>
    <w:rsid w:val="00CC5977"/>
    <w:rsid w:val="00CD26F4"/>
    <w:rsid w:val="00CD2C8B"/>
    <w:rsid w:val="00CD4CA9"/>
    <w:rsid w:val="00CD5417"/>
    <w:rsid w:val="00CF2032"/>
    <w:rsid w:val="00CF61FF"/>
    <w:rsid w:val="00CF6E2E"/>
    <w:rsid w:val="00D00927"/>
    <w:rsid w:val="00D05738"/>
    <w:rsid w:val="00D062C8"/>
    <w:rsid w:val="00D06C86"/>
    <w:rsid w:val="00D1168A"/>
    <w:rsid w:val="00D12CDA"/>
    <w:rsid w:val="00D1346E"/>
    <w:rsid w:val="00D15468"/>
    <w:rsid w:val="00D159F8"/>
    <w:rsid w:val="00D16FA6"/>
    <w:rsid w:val="00D1747C"/>
    <w:rsid w:val="00D17EAA"/>
    <w:rsid w:val="00D20CC3"/>
    <w:rsid w:val="00D20E4A"/>
    <w:rsid w:val="00D2453B"/>
    <w:rsid w:val="00D31BD6"/>
    <w:rsid w:val="00D32740"/>
    <w:rsid w:val="00D36D3F"/>
    <w:rsid w:val="00D4017E"/>
    <w:rsid w:val="00D40576"/>
    <w:rsid w:val="00D42B0B"/>
    <w:rsid w:val="00D4588C"/>
    <w:rsid w:val="00D45BDD"/>
    <w:rsid w:val="00D46D13"/>
    <w:rsid w:val="00D504B7"/>
    <w:rsid w:val="00D50AF0"/>
    <w:rsid w:val="00D51F84"/>
    <w:rsid w:val="00D528CC"/>
    <w:rsid w:val="00D53A4C"/>
    <w:rsid w:val="00D5415E"/>
    <w:rsid w:val="00D60104"/>
    <w:rsid w:val="00D60172"/>
    <w:rsid w:val="00D6136E"/>
    <w:rsid w:val="00D6192F"/>
    <w:rsid w:val="00D651D7"/>
    <w:rsid w:val="00D6733D"/>
    <w:rsid w:val="00D708F4"/>
    <w:rsid w:val="00D7697D"/>
    <w:rsid w:val="00D77533"/>
    <w:rsid w:val="00D77F17"/>
    <w:rsid w:val="00D8044B"/>
    <w:rsid w:val="00D84FCA"/>
    <w:rsid w:val="00D877A8"/>
    <w:rsid w:val="00D87AD3"/>
    <w:rsid w:val="00D87FA2"/>
    <w:rsid w:val="00D901AD"/>
    <w:rsid w:val="00D9131C"/>
    <w:rsid w:val="00D91DA5"/>
    <w:rsid w:val="00D93BEC"/>
    <w:rsid w:val="00D95812"/>
    <w:rsid w:val="00DA0C16"/>
    <w:rsid w:val="00DA3F8F"/>
    <w:rsid w:val="00DA6979"/>
    <w:rsid w:val="00DA7994"/>
    <w:rsid w:val="00DB1B2F"/>
    <w:rsid w:val="00DB318A"/>
    <w:rsid w:val="00DB52A7"/>
    <w:rsid w:val="00DB72B6"/>
    <w:rsid w:val="00DC3FC8"/>
    <w:rsid w:val="00DC5BB9"/>
    <w:rsid w:val="00DD0801"/>
    <w:rsid w:val="00DD4B67"/>
    <w:rsid w:val="00DD4F9C"/>
    <w:rsid w:val="00DE006B"/>
    <w:rsid w:val="00DE0162"/>
    <w:rsid w:val="00DE0552"/>
    <w:rsid w:val="00DF11BD"/>
    <w:rsid w:val="00DF43BE"/>
    <w:rsid w:val="00DF5478"/>
    <w:rsid w:val="00DF5543"/>
    <w:rsid w:val="00E00075"/>
    <w:rsid w:val="00E05790"/>
    <w:rsid w:val="00E07198"/>
    <w:rsid w:val="00E104CD"/>
    <w:rsid w:val="00E132D1"/>
    <w:rsid w:val="00E200E2"/>
    <w:rsid w:val="00E23284"/>
    <w:rsid w:val="00E234F7"/>
    <w:rsid w:val="00E23BAD"/>
    <w:rsid w:val="00E306EB"/>
    <w:rsid w:val="00E311DD"/>
    <w:rsid w:val="00E3168B"/>
    <w:rsid w:val="00E345DF"/>
    <w:rsid w:val="00E3474A"/>
    <w:rsid w:val="00E34F1C"/>
    <w:rsid w:val="00E36A84"/>
    <w:rsid w:val="00E37882"/>
    <w:rsid w:val="00E44C78"/>
    <w:rsid w:val="00E44D21"/>
    <w:rsid w:val="00E4552D"/>
    <w:rsid w:val="00E46238"/>
    <w:rsid w:val="00E4723B"/>
    <w:rsid w:val="00E52ADE"/>
    <w:rsid w:val="00E55C7E"/>
    <w:rsid w:val="00E57567"/>
    <w:rsid w:val="00E57E18"/>
    <w:rsid w:val="00E6044D"/>
    <w:rsid w:val="00E710F0"/>
    <w:rsid w:val="00E71DB9"/>
    <w:rsid w:val="00E73850"/>
    <w:rsid w:val="00E73BC7"/>
    <w:rsid w:val="00E8041D"/>
    <w:rsid w:val="00E8203D"/>
    <w:rsid w:val="00E83AA7"/>
    <w:rsid w:val="00E90F3C"/>
    <w:rsid w:val="00E91DAF"/>
    <w:rsid w:val="00E91E70"/>
    <w:rsid w:val="00E91F0C"/>
    <w:rsid w:val="00E968BB"/>
    <w:rsid w:val="00EA165C"/>
    <w:rsid w:val="00EA1EE9"/>
    <w:rsid w:val="00EA28A6"/>
    <w:rsid w:val="00EB2528"/>
    <w:rsid w:val="00EB4346"/>
    <w:rsid w:val="00EB7BA6"/>
    <w:rsid w:val="00EC36C2"/>
    <w:rsid w:val="00EC43EE"/>
    <w:rsid w:val="00ED1431"/>
    <w:rsid w:val="00ED1AF4"/>
    <w:rsid w:val="00ED2AB4"/>
    <w:rsid w:val="00ED32AE"/>
    <w:rsid w:val="00ED3443"/>
    <w:rsid w:val="00ED6F77"/>
    <w:rsid w:val="00EE0CB4"/>
    <w:rsid w:val="00EE11F7"/>
    <w:rsid w:val="00EE2C9A"/>
    <w:rsid w:val="00EE2DD6"/>
    <w:rsid w:val="00EE3903"/>
    <w:rsid w:val="00EE5C1D"/>
    <w:rsid w:val="00EE5EA4"/>
    <w:rsid w:val="00EF02AA"/>
    <w:rsid w:val="00EF1917"/>
    <w:rsid w:val="00EF29F2"/>
    <w:rsid w:val="00EF33A9"/>
    <w:rsid w:val="00EF38A5"/>
    <w:rsid w:val="00EF715A"/>
    <w:rsid w:val="00EF7EEF"/>
    <w:rsid w:val="00F0112D"/>
    <w:rsid w:val="00F016A4"/>
    <w:rsid w:val="00F11B2C"/>
    <w:rsid w:val="00F122A5"/>
    <w:rsid w:val="00F1264F"/>
    <w:rsid w:val="00F14BC0"/>
    <w:rsid w:val="00F15CB1"/>
    <w:rsid w:val="00F17006"/>
    <w:rsid w:val="00F1710D"/>
    <w:rsid w:val="00F1739A"/>
    <w:rsid w:val="00F175E9"/>
    <w:rsid w:val="00F22B73"/>
    <w:rsid w:val="00F24291"/>
    <w:rsid w:val="00F25743"/>
    <w:rsid w:val="00F25764"/>
    <w:rsid w:val="00F261B0"/>
    <w:rsid w:val="00F31DDD"/>
    <w:rsid w:val="00F3260B"/>
    <w:rsid w:val="00F34D27"/>
    <w:rsid w:val="00F35A70"/>
    <w:rsid w:val="00F36AD9"/>
    <w:rsid w:val="00F41A71"/>
    <w:rsid w:val="00F4203B"/>
    <w:rsid w:val="00F43B9D"/>
    <w:rsid w:val="00F4526F"/>
    <w:rsid w:val="00F513AC"/>
    <w:rsid w:val="00F534EB"/>
    <w:rsid w:val="00F537D2"/>
    <w:rsid w:val="00F54FFE"/>
    <w:rsid w:val="00F550DB"/>
    <w:rsid w:val="00F65D27"/>
    <w:rsid w:val="00F7036A"/>
    <w:rsid w:val="00F7727D"/>
    <w:rsid w:val="00F8278C"/>
    <w:rsid w:val="00F8435B"/>
    <w:rsid w:val="00F8715F"/>
    <w:rsid w:val="00F87956"/>
    <w:rsid w:val="00F92B9B"/>
    <w:rsid w:val="00F94783"/>
    <w:rsid w:val="00F94AA3"/>
    <w:rsid w:val="00F96C0B"/>
    <w:rsid w:val="00F96F44"/>
    <w:rsid w:val="00FA152A"/>
    <w:rsid w:val="00FA53B5"/>
    <w:rsid w:val="00FA58F4"/>
    <w:rsid w:val="00FB3657"/>
    <w:rsid w:val="00FB3A3F"/>
    <w:rsid w:val="00FB441A"/>
    <w:rsid w:val="00FB6733"/>
    <w:rsid w:val="00FB76A7"/>
    <w:rsid w:val="00FB7F0D"/>
    <w:rsid w:val="00FC0E33"/>
    <w:rsid w:val="00FC0FEA"/>
    <w:rsid w:val="00FC618C"/>
    <w:rsid w:val="00FC63CA"/>
    <w:rsid w:val="00FC66A6"/>
    <w:rsid w:val="00FD45A7"/>
    <w:rsid w:val="00FD47D8"/>
    <w:rsid w:val="00FD628A"/>
    <w:rsid w:val="00FD6730"/>
    <w:rsid w:val="00FE0828"/>
    <w:rsid w:val="00FE0D6D"/>
    <w:rsid w:val="00FE2B7D"/>
    <w:rsid w:val="00FE384C"/>
    <w:rsid w:val="00FE44D6"/>
    <w:rsid w:val="00FE52D0"/>
    <w:rsid w:val="00FE6C4A"/>
    <w:rsid w:val="00FE7B37"/>
    <w:rsid w:val="00FF09FC"/>
    <w:rsid w:val="00FF0D7D"/>
    <w:rsid w:val="00FF1551"/>
    <w:rsid w:val="00FF2390"/>
    <w:rsid w:val="00FF3BF9"/>
    <w:rsid w:val="00FF5022"/>
    <w:rsid w:val="00FF70EB"/>
    <w:rsid w:val="00FF752E"/>
    <w:rsid w:val="00FF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20CF"/>
  <w15:chartTrackingRefBased/>
  <w15:docId w15:val="{118953B7-F213-4E5B-AA60-9B5978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F24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6695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6695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B03C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B03C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B03C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F24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8E7F0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7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136</TotalTime>
  <Pages>5</Pages>
  <Words>1542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99</cp:revision>
  <cp:lastPrinted>2024-07-19T21:19:00Z</cp:lastPrinted>
  <dcterms:created xsi:type="dcterms:W3CDTF">2025-10-15T19:05:00Z</dcterms:created>
  <dcterms:modified xsi:type="dcterms:W3CDTF">2025-10-16T16:45:00Z</dcterms:modified>
</cp:coreProperties>
</file>