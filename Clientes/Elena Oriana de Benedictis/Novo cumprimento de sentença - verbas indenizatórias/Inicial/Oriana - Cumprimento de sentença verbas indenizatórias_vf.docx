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32F09" w14:textId="77777777" w:rsidR="00694002" w:rsidRPr="00980061" w:rsidRDefault="00694002" w:rsidP="00694002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>
        <w:rPr>
          <w:rFonts w:ascii="Arial" w:eastAsia="Calibri" w:hAnsi="Arial" w:cs="Times New Roman"/>
          <w:sz w:val="24"/>
          <w:szCs w:val="24"/>
        </w:rPr>
        <w:t>A SENHORA DOUTORA JUÍZA DE DIREITO DA VARA DA FAMÍLIA E ÓRFÃOS DA COMARCA DA CAPITAL – NORTE DA ILHA</w:t>
      </w:r>
    </w:p>
    <w:p w14:paraId="0C30CFD3" w14:textId="77777777" w:rsidR="000169F1" w:rsidRPr="0070181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32"/>
          <w:szCs w:val="32"/>
        </w:rPr>
      </w:pPr>
    </w:p>
    <w:p w14:paraId="1B2A1892" w14:textId="77777777" w:rsidR="00701811" w:rsidRDefault="0070181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07E7E9B" w14:textId="77777777" w:rsidR="00E200E2" w:rsidRPr="00136102" w:rsidRDefault="00E200E2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7A19251" w14:textId="4896FFA8" w:rsidR="000169F1" w:rsidRPr="00A814BD" w:rsidRDefault="00694002" w:rsidP="000169F1">
      <w:pPr>
        <w:pStyle w:val="Qualificaodaspartes"/>
      </w:pPr>
      <w:r w:rsidRPr="002B57F8">
        <w:rPr>
          <w:b/>
        </w:rPr>
        <w:t>ELENA ORIANA DE BENEDICTIS</w:t>
      </w:r>
      <w:r w:rsidR="000169F1" w:rsidRPr="002B57F8">
        <w:t xml:space="preserve">, </w:t>
      </w:r>
      <w:r w:rsidRPr="002B57F8">
        <w:rPr>
          <w:color w:val="000000" w:themeColor="text1"/>
        </w:rPr>
        <w:t xml:space="preserve">argentina, </w:t>
      </w:r>
      <w:r w:rsidR="006247E7">
        <w:rPr>
          <w:color w:val="000000" w:themeColor="text1"/>
        </w:rPr>
        <w:t>solteira</w:t>
      </w:r>
      <w:r w:rsidRPr="002B57F8">
        <w:rPr>
          <w:color w:val="000000" w:themeColor="text1"/>
        </w:rPr>
        <w:t xml:space="preserve">, do lar, portadora da cédula de identidade para estrangeiros RNE n. 270510 </w:t>
      </w:r>
      <w:r w:rsidRPr="002B57F8">
        <w:rPr>
          <w:color w:val="000000" w:themeColor="text1"/>
          <w:sz w:val="20"/>
          <w:szCs w:val="20"/>
        </w:rPr>
        <w:t>(DPMAF/SP)</w:t>
      </w:r>
      <w:r w:rsidRPr="002B57F8">
        <w:rPr>
          <w:color w:val="000000" w:themeColor="text1"/>
        </w:rPr>
        <w:t>, inscrita no CPF/MF sob o n. 150.936.538-96</w:t>
      </w:r>
      <w:r w:rsidR="00211BE0">
        <w:rPr>
          <w:color w:val="000000" w:themeColor="text1"/>
        </w:rPr>
        <w:t>,</w:t>
      </w:r>
      <w:r w:rsidR="00701811" w:rsidRPr="002B57F8">
        <w:rPr>
          <w:bCs w:val="0"/>
          <w:szCs w:val="24"/>
        </w:rPr>
        <w:t xml:space="preserve"> </w:t>
      </w:r>
      <w:r w:rsidRPr="002B57F8">
        <w:rPr>
          <w:color w:val="000000" w:themeColor="text1"/>
        </w:rPr>
        <w:t>residente</w:t>
      </w:r>
      <w:r w:rsidR="00701811" w:rsidRPr="002B57F8">
        <w:rPr>
          <w:color w:val="000000" w:themeColor="text1"/>
        </w:rPr>
        <w:t>s</w:t>
      </w:r>
      <w:r w:rsidRPr="002B57F8">
        <w:rPr>
          <w:color w:val="000000" w:themeColor="text1"/>
        </w:rPr>
        <w:t xml:space="preserve"> e domiciliad</w:t>
      </w:r>
      <w:r w:rsidR="00211BE0">
        <w:rPr>
          <w:color w:val="000000" w:themeColor="text1"/>
        </w:rPr>
        <w:t>a</w:t>
      </w:r>
      <w:r w:rsidRPr="002B57F8">
        <w:rPr>
          <w:color w:val="000000" w:themeColor="text1"/>
        </w:rPr>
        <w:t xml:space="preserve"> na Rua Jornalista Narbal Villela, n. 56, João Paulo, Florianópolis/SC, CEP n. 88.030-500</w:t>
      </w:r>
      <w:r w:rsidR="000169F1" w:rsidRPr="002B57F8">
        <w:t>, vem, respeitosamente, à elevada presença de Vossa Excelência, por seu advogado abaixo signatário</w:t>
      </w:r>
      <w:r w:rsidRPr="002B57F8">
        <w:t xml:space="preserve"> </w:t>
      </w:r>
      <w:r w:rsidRPr="002B57F8">
        <w:rPr>
          <w:sz w:val="20"/>
          <w:szCs w:val="18"/>
        </w:rPr>
        <w:t>(</w:t>
      </w:r>
      <w:r w:rsidRPr="002B57F8">
        <w:rPr>
          <w:b/>
          <w:bCs w:val="0"/>
          <w:sz w:val="20"/>
          <w:szCs w:val="18"/>
        </w:rPr>
        <w:t>doc. 1</w:t>
      </w:r>
      <w:r w:rsidRPr="002B57F8">
        <w:rPr>
          <w:sz w:val="20"/>
          <w:szCs w:val="18"/>
        </w:rPr>
        <w:t>)</w:t>
      </w:r>
      <w:r w:rsidR="000169F1" w:rsidRPr="002B57F8">
        <w:t xml:space="preserve">, </w:t>
      </w:r>
      <w:r w:rsidRPr="002B57F8">
        <w:t>em razão do descumprimento</w:t>
      </w:r>
      <w:r w:rsidR="004B3FB2" w:rsidRPr="002B57F8">
        <w:t xml:space="preserve"> reiterado</w:t>
      </w:r>
      <w:r w:rsidRPr="002B57F8">
        <w:t xml:space="preserve"> do acordo de dissolução de união estável firmado nos autos n. 5011939-64.2023.8.24.0090,</w:t>
      </w:r>
      <w:r w:rsidR="00AE66CF" w:rsidRPr="002B57F8">
        <w:t xml:space="preserve"> com fundamento nos arts. </w:t>
      </w:r>
      <w:r w:rsidR="002B57F8" w:rsidRPr="002B57F8">
        <w:t>523</w:t>
      </w:r>
      <w:r w:rsidR="00AE66CF" w:rsidRPr="002B57F8">
        <w:t xml:space="preserve"> e seguintes do CPC, </w:t>
      </w:r>
      <w:r w:rsidRPr="002B57F8">
        <w:t>ajuizar</w:t>
      </w:r>
      <w:r w:rsidR="005F2FD6">
        <w:t>, uma vez mais,</w:t>
      </w:r>
      <w:r w:rsidRPr="002B57F8">
        <w:t xml:space="preserve"> </w:t>
      </w:r>
    </w:p>
    <w:p w14:paraId="1C76FDE7" w14:textId="77777777" w:rsidR="000169F1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1BF73D8B" w14:textId="0FBE3607" w:rsidR="000169F1" w:rsidRDefault="00694002" w:rsidP="00694002">
      <w:pPr>
        <w:spacing w:after="0" w:line="360" w:lineRule="auto"/>
        <w:contextualSpacing/>
        <w:jc w:val="center"/>
        <w:rPr>
          <w:rFonts w:ascii="Arial" w:eastAsia="Calibri" w:hAnsi="Arial" w:cs="Times New Roman"/>
          <w:b/>
          <w:i/>
          <w:sz w:val="24"/>
          <w:szCs w:val="24"/>
        </w:rPr>
      </w:pPr>
      <w:r>
        <w:rPr>
          <w:rFonts w:ascii="Arial" w:eastAsia="Calibri" w:hAnsi="Arial" w:cs="Times New Roman"/>
          <w:b/>
          <w:i/>
          <w:sz w:val="24"/>
          <w:szCs w:val="24"/>
        </w:rPr>
        <w:t>CUMPRIMENTO DE SENTENÇA</w:t>
      </w:r>
    </w:p>
    <w:p w14:paraId="7700C0EE" w14:textId="77777777" w:rsidR="000169F1" w:rsidRPr="00136102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72F65694" w14:textId="01983160" w:rsidR="000169F1" w:rsidRPr="0004124A" w:rsidRDefault="000169F1" w:rsidP="00694002">
      <w:pPr>
        <w:pStyle w:val="Qualificaodaspartes"/>
      </w:pPr>
      <w:r w:rsidRPr="0004124A">
        <w:t xml:space="preserve">em face de </w:t>
      </w:r>
      <w:r w:rsidR="00694002" w:rsidRPr="000409ED">
        <w:rPr>
          <w:b/>
          <w:bCs w:val="0"/>
        </w:rPr>
        <w:t>WALTER SANTO ARNO</w:t>
      </w:r>
      <w:r w:rsidR="00694002">
        <w:t>, argentino, solteiro, comerciante, portador da cédula de identidade para estrangeiros RNE nº V-595.773-R CGPI/DPF, inscrito no CPF/MF</w:t>
      </w:r>
      <w:r w:rsidR="00694002" w:rsidRPr="00694002">
        <w:t xml:space="preserve"> </w:t>
      </w:r>
      <w:r w:rsidR="00694002">
        <w:t>sob nº 228.465.918-73, residente e domiciliado na Rua dos Tambaquis, nº 461, em Jurerê Internacional, Florianópolis/SC, telefone celular n. (11) 9-9968-9722</w:t>
      </w:r>
      <w:r w:rsidRPr="0004124A">
        <w:t xml:space="preserve">, pelos fundamentos de fato e de direito a seguir </w:t>
      </w:r>
      <w:r>
        <w:t>expostos</w:t>
      </w:r>
      <w:r w:rsidRPr="0004124A">
        <w:t>.</w:t>
      </w:r>
    </w:p>
    <w:p w14:paraId="6F647029" w14:textId="77777777" w:rsidR="000169F1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7B2FD398" w14:textId="5625E16A" w:rsidR="000169F1" w:rsidRPr="005C4689" w:rsidRDefault="000169F1" w:rsidP="00EE5C1D">
      <w:pPr>
        <w:pStyle w:val="Ttulo"/>
      </w:pPr>
      <w:r w:rsidRPr="005C4689">
        <w:t>I –</w:t>
      </w:r>
      <w:r w:rsidR="00A84301">
        <w:t xml:space="preserve"> </w:t>
      </w:r>
      <w:r w:rsidR="00694002">
        <w:t>D</w:t>
      </w:r>
      <w:r w:rsidR="00EE5C1D">
        <w:t xml:space="preserve">OS FATOS QUE </w:t>
      </w:r>
      <w:r w:rsidR="005D33DF">
        <w:t>OBRIGAM</w:t>
      </w:r>
      <w:r w:rsidR="00EE5C1D">
        <w:t xml:space="preserve"> A PROPOSITURA DE NOVO</w:t>
      </w:r>
      <w:r w:rsidR="00984FF0">
        <w:t>S</w:t>
      </w:r>
      <w:r w:rsidR="00EE5C1D">
        <w:t xml:space="preserve"> CUMPRIMENTO</w:t>
      </w:r>
      <w:r w:rsidR="00984FF0">
        <w:t>S</w:t>
      </w:r>
      <w:r w:rsidR="00EE5C1D">
        <w:t xml:space="preserve"> DE SENTENÇA</w:t>
      </w:r>
    </w:p>
    <w:p w14:paraId="74D5746A" w14:textId="77777777" w:rsidR="000169F1" w:rsidRPr="004A3F4E" w:rsidRDefault="000169F1" w:rsidP="00932E8B">
      <w:pPr>
        <w:pStyle w:val="SemEspaamento"/>
        <w:numPr>
          <w:ilvl w:val="0"/>
          <w:numId w:val="0"/>
        </w:numPr>
        <w:ind w:left="1701"/>
      </w:pPr>
    </w:p>
    <w:p w14:paraId="3BDFECA3" w14:textId="78868C6A" w:rsidR="000169F1" w:rsidRDefault="009F71B6" w:rsidP="000169F1">
      <w:pPr>
        <w:pStyle w:val="SemEspaamento"/>
      </w:pPr>
      <w:r>
        <w:t>A</w:t>
      </w:r>
      <w:r w:rsidR="00694002">
        <w:t xml:space="preserve"> exequente</w:t>
      </w:r>
      <w:r w:rsidR="00701811">
        <w:t xml:space="preserve"> </w:t>
      </w:r>
      <w:r w:rsidR="00694002">
        <w:t xml:space="preserve">e o executado firmaram acordo de dissolução de união estável, que foi homologado em 12.6.2023 </w:t>
      </w:r>
      <w:r w:rsidR="00694002" w:rsidRPr="00694002">
        <w:rPr>
          <w:sz w:val="20"/>
          <w:szCs w:val="18"/>
        </w:rPr>
        <w:t xml:space="preserve">(evento 18 dos autos </w:t>
      </w:r>
      <w:r w:rsidR="00FC66A6">
        <w:rPr>
          <w:sz w:val="20"/>
          <w:szCs w:val="18"/>
        </w:rPr>
        <w:t xml:space="preserve">n. </w:t>
      </w:r>
      <w:r w:rsidR="003B2F29" w:rsidRPr="003B2F29">
        <w:rPr>
          <w:sz w:val="20"/>
          <w:szCs w:val="18"/>
        </w:rPr>
        <w:t>5011939-64.2023.8.24.0090</w:t>
      </w:r>
      <w:r w:rsidR="003C4B60">
        <w:rPr>
          <w:sz w:val="20"/>
          <w:szCs w:val="18"/>
        </w:rPr>
        <w:t xml:space="preserve"> – </w:t>
      </w:r>
      <w:r w:rsidR="003C4B60">
        <w:rPr>
          <w:b/>
          <w:bCs/>
          <w:sz w:val="20"/>
          <w:szCs w:val="18"/>
        </w:rPr>
        <w:t>doc. 2</w:t>
      </w:r>
      <w:r w:rsidR="00694002" w:rsidRPr="00694002">
        <w:rPr>
          <w:sz w:val="20"/>
          <w:szCs w:val="18"/>
        </w:rPr>
        <w:t>)</w:t>
      </w:r>
      <w:r w:rsidR="00694002">
        <w:t>.</w:t>
      </w:r>
    </w:p>
    <w:p w14:paraId="07804543" w14:textId="01C56D17" w:rsidR="00694002" w:rsidRDefault="00694002" w:rsidP="000169F1">
      <w:pPr>
        <w:pStyle w:val="SemEspaamento"/>
      </w:pPr>
      <w:r>
        <w:t xml:space="preserve">No entanto, diante da </w:t>
      </w:r>
      <w:r w:rsidR="00801BB8">
        <w:t xml:space="preserve">primeira </w:t>
      </w:r>
      <w:r>
        <w:t xml:space="preserve">recalcitrância em cumprir com os termos ajustados, no dia 8.9.2023 </w:t>
      </w:r>
      <w:r w:rsidR="00E44D21">
        <w:t xml:space="preserve">a </w:t>
      </w:r>
      <w:r w:rsidR="00852FC5">
        <w:t>peticionante</w:t>
      </w:r>
      <w:r w:rsidR="00E44D21">
        <w:t xml:space="preserve"> </w:t>
      </w:r>
      <w:r w:rsidR="00AA20E8">
        <w:t xml:space="preserve">já </w:t>
      </w:r>
      <w:r w:rsidR="00E44D21">
        <w:t xml:space="preserve">foi </w:t>
      </w:r>
      <w:r w:rsidR="00701811">
        <w:t>obrigad</w:t>
      </w:r>
      <w:r w:rsidR="00E44D21">
        <w:t>a</w:t>
      </w:r>
      <w:r w:rsidR="00701811">
        <w:t xml:space="preserve"> </w:t>
      </w:r>
      <w:r>
        <w:t xml:space="preserve">a propor o cumprimento de sentença n. </w:t>
      </w:r>
      <w:r w:rsidRPr="00694002">
        <w:t>5024163-34.2023.8.24.0090</w:t>
      </w:r>
      <w:r>
        <w:t>, que culminou com a realização de acordo para o pagamento de R$ 139.000,00 em atraso</w:t>
      </w:r>
      <w:r w:rsidR="00701811">
        <w:t xml:space="preserve"> e</w:t>
      </w:r>
      <w:r>
        <w:t xml:space="preserve"> foi efetivado em 19.2.2024</w:t>
      </w:r>
      <w:r w:rsidR="005116D0">
        <w:t xml:space="preserve">, ou seja, </w:t>
      </w:r>
      <w:r w:rsidR="006247E7">
        <w:t xml:space="preserve">não se passaram </w:t>
      </w:r>
      <w:r w:rsidR="00801BB8">
        <w:t xml:space="preserve">nem </w:t>
      </w:r>
      <w:r w:rsidR="009E546F">
        <w:t>3</w:t>
      </w:r>
      <w:r w:rsidR="005116D0">
        <w:t xml:space="preserve"> meses </w:t>
      </w:r>
      <w:r w:rsidR="009E546F">
        <w:t xml:space="preserve">para o </w:t>
      </w:r>
      <w:r w:rsidR="005116D0">
        <w:t>descumprimento</w:t>
      </w:r>
      <w:r w:rsidR="003C4B60">
        <w:t xml:space="preserve"> </w:t>
      </w:r>
      <w:r w:rsidR="005116D0">
        <w:t>das obrigações</w:t>
      </w:r>
      <w:r w:rsidR="009E546F">
        <w:t xml:space="preserve"> assumidas pelo Sr. Walter</w:t>
      </w:r>
      <w:r w:rsidR="005116D0">
        <w:t xml:space="preserve"> </w:t>
      </w:r>
      <w:r w:rsidR="003C4B60" w:rsidRPr="003C4B60">
        <w:rPr>
          <w:sz w:val="20"/>
          <w:szCs w:val="18"/>
        </w:rPr>
        <w:t>(</w:t>
      </w:r>
      <w:r w:rsidR="003C4B60" w:rsidRPr="003C4B60">
        <w:rPr>
          <w:b/>
          <w:bCs/>
          <w:sz w:val="20"/>
          <w:szCs w:val="18"/>
        </w:rPr>
        <w:t>doc. 3</w:t>
      </w:r>
      <w:r w:rsidR="003C4B60" w:rsidRPr="003C4B60">
        <w:rPr>
          <w:sz w:val="20"/>
          <w:szCs w:val="18"/>
        </w:rPr>
        <w:t>)</w:t>
      </w:r>
      <w:r>
        <w:t>.</w:t>
      </w:r>
    </w:p>
    <w:p w14:paraId="55A185D6" w14:textId="5F794716" w:rsidR="00427247" w:rsidRDefault="00801BB8" w:rsidP="000169F1">
      <w:pPr>
        <w:pStyle w:val="SemEspaamento"/>
      </w:pPr>
      <w:r>
        <w:t>E</w:t>
      </w:r>
      <w:r w:rsidR="009E546F">
        <w:t xml:space="preserve">, passados menos de 3 meses do último acordo, </w:t>
      </w:r>
      <w:r w:rsidR="008772C6">
        <w:t xml:space="preserve">o executado </w:t>
      </w:r>
      <w:r w:rsidR="009829B1">
        <w:t>voltou a descumprir</w:t>
      </w:r>
      <w:r w:rsidR="003C4B60">
        <w:t xml:space="preserve">, repetidamente, as obrigações assumidas </w:t>
      </w:r>
      <w:r w:rsidR="009E546F">
        <w:t>pela</w:t>
      </w:r>
      <w:r w:rsidR="003C4B60">
        <w:t xml:space="preserve"> </w:t>
      </w:r>
      <w:r w:rsidR="00E55C7E">
        <w:t xml:space="preserve">dissolução de </w:t>
      </w:r>
      <w:r w:rsidR="003C4B60">
        <w:lastRenderedPageBreak/>
        <w:t xml:space="preserve">união estável, o que </w:t>
      </w:r>
      <w:r w:rsidR="009829B1">
        <w:t xml:space="preserve">motivou a propositura do cumprimento de sentença n. </w:t>
      </w:r>
      <w:r w:rsidR="00427247" w:rsidRPr="00427247">
        <w:t xml:space="preserve">5020116-80.2024.8.24.0090 </w:t>
      </w:r>
      <w:r w:rsidR="009829B1" w:rsidRPr="009829B1">
        <w:rPr>
          <w:sz w:val="20"/>
          <w:szCs w:val="18"/>
        </w:rPr>
        <w:t>(</w:t>
      </w:r>
      <w:r w:rsidR="009829B1" w:rsidRPr="009829B1">
        <w:rPr>
          <w:b/>
          <w:bCs/>
          <w:sz w:val="20"/>
          <w:szCs w:val="18"/>
        </w:rPr>
        <w:t>doc. 4</w:t>
      </w:r>
      <w:r w:rsidR="009829B1" w:rsidRPr="009829B1">
        <w:rPr>
          <w:sz w:val="20"/>
          <w:szCs w:val="18"/>
        </w:rPr>
        <w:t>)</w:t>
      </w:r>
      <w:r w:rsidR="009E546F">
        <w:t>.</w:t>
      </w:r>
      <w:r w:rsidR="009829B1">
        <w:t xml:space="preserve"> </w:t>
      </w:r>
    </w:p>
    <w:p w14:paraId="7C15A998" w14:textId="16762021" w:rsidR="00694002" w:rsidRPr="0042579F" w:rsidRDefault="009829B1" w:rsidP="00420D47">
      <w:pPr>
        <w:pStyle w:val="SemEspaamento"/>
      </w:pPr>
      <w:r>
        <w:t xml:space="preserve">Considerando que </w:t>
      </w:r>
      <w:r w:rsidR="002547F5">
        <w:t>a decisão</w:t>
      </w:r>
      <w:r w:rsidR="00AE2996">
        <w:t xml:space="preserve"> do evento 86</w:t>
      </w:r>
      <w:r w:rsidR="002547F5">
        <w:t xml:space="preserve"> n</w:t>
      </w:r>
      <w:r w:rsidR="00366BCC">
        <w:t>o</w:t>
      </w:r>
      <w:r w:rsidR="003646C0">
        <w:t xml:space="preserve"> cumprimento de sentença </w:t>
      </w:r>
      <w:r w:rsidR="00366BCC">
        <w:t xml:space="preserve">n. </w:t>
      </w:r>
      <w:r w:rsidR="00366BCC" w:rsidRPr="00427247">
        <w:t xml:space="preserve">5020116-80.2024.8.24.0090 </w:t>
      </w:r>
      <w:r w:rsidR="0046322D">
        <w:t>tratou</w:t>
      </w:r>
      <w:r w:rsidR="001F4653">
        <w:t xml:space="preserve"> </w:t>
      </w:r>
      <w:r w:rsidR="003646C0">
        <w:t>somente da verba alimentar em atraso, bem como que</w:t>
      </w:r>
      <w:r w:rsidR="004D5437">
        <w:t xml:space="preserve"> é necessário </w:t>
      </w:r>
      <w:r w:rsidR="00012A24">
        <w:t>buscar</w:t>
      </w:r>
      <w:r w:rsidR="00366BCC">
        <w:t xml:space="preserve"> outros ressarcimentos</w:t>
      </w:r>
      <w:r w:rsidR="00012A24">
        <w:t xml:space="preserve"> </w:t>
      </w:r>
      <w:r w:rsidR="00366BCC">
        <w:t>pleiteado</w:t>
      </w:r>
      <w:r w:rsidR="00597253">
        <w:t>s</w:t>
      </w:r>
      <w:r w:rsidR="00C41883" w:rsidRPr="00C41883">
        <w:t xml:space="preserve"> </w:t>
      </w:r>
      <w:r w:rsidR="00597253">
        <w:t xml:space="preserve">na </w:t>
      </w:r>
      <w:r w:rsidR="00012A24">
        <w:t>ação executiva</w:t>
      </w:r>
      <w:r w:rsidR="00597253">
        <w:t xml:space="preserve"> mencionada </w:t>
      </w:r>
      <w:r w:rsidR="00597253" w:rsidRPr="00597253">
        <w:rPr>
          <w:sz w:val="20"/>
          <w:szCs w:val="18"/>
        </w:rPr>
        <w:t>(</w:t>
      </w:r>
      <w:r w:rsidR="00B879D0">
        <w:rPr>
          <w:sz w:val="20"/>
          <w:szCs w:val="18"/>
        </w:rPr>
        <w:t xml:space="preserve">de </w:t>
      </w:r>
      <w:r w:rsidR="0029059C">
        <w:rPr>
          <w:sz w:val="20"/>
          <w:szCs w:val="18"/>
        </w:rPr>
        <w:t>natureza indenizatória</w:t>
      </w:r>
      <w:r w:rsidR="00597253" w:rsidRPr="00597253">
        <w:rPr>
          <w:sz w:val="20"/>
          <w:szCs w:val="18"/>
        </w:rPr>
        <w:t>)</w:t>
      </w:r>
      <w:r w:rsidR="004D5437">
        <w:t xml:space="preserve"> e</w:t>
      </w:r>
      <w:r w:rsidR="00922B97">
        <w:t xml:space="preserve"> </w:t>
      </w:r>
      <w:r w:rsidR="00D30246">
        <w:t xml:space="preserve">pelo fato de que </w:t>
      </w:r>
      <w:r w:rsidR="00012A24">
        <w:t xml:space="preserve">o executado também </w:t>
      </w:r>
      <w:r w:rsidR="003646C0">
        <w:t>descumpriu o acordo homologado em juízo</w:t>
      </w:r>
      <w:r w:rsidR="004F7F7F" w:rsidRPr="004F7F7F">
        <w:t xml:space="preserve"> </w:t>
      </w:r>
      <w:r w:rsidR="004F7F7F">
        <w:t>mais vezes</w:t>
      </w:r>
      <w:r w:rsidR="003646C0">
        <w:t xml:space="preserve">, </w:t>
      </w:r>
      <w:r w:rsidR="00C41883">
        <w:t xml:space="preserve">a exequente não vê outra alternativa senão se socorrer </w:t>
      </w:r>
      <w:r w:rsidR="003C4B60">
        <w:t>do Poder Judiciário</w:t>
      </w:r>
      <w:r w:rsidR="009E546F">
        <w:t>,</w:t>
      </w:r>
      <w:r w:rsidR="003C4B60">
        <w:t xml:space="preserve"> novamente, para coibir esse tipo de conduta </w:t>
      </w:r>
      <w:r w:rsidR="00147570">
        <w:t xml:space="preserve">reprovável </w:t>
      </w:r>
      <w:r w:rsidR="003C4B60">
        <w:t>e assegurar o</w:t>
      </w:r>
      <w:r w:rsidR="00AD3516">
        <w:t xml:space="preserve"> recebimento </w:t>
      </w:r>
      <w:r w:rsidR="005E6D15">
        <w:t>das verbas de natureza indenizatória</w:t>
      </w:r>
      <w:r w:rsidR="00F016A4">
        <w:t xml:space="preserve"> </w:t>
      </w:r>
      <w:r w:rsidR="00AD3516">
        <w:t xml:space="preserve">que </w:t>
      </w:r>
      <w:r w:rsidR="005E6D15">
        <w:t xml:space="preserve">são suas </w:t>
      </w:r>
      <w:r w:rsidR="00AD3516">
        <w:t>por direito</w:t>
      </w:r>
      <w:r w:rsidR="003C4B60">
        <w:t>.</w:t>
      </w:r>
    </w:p>
    <w:p w14:paraId="06E69D2E" w14:textId="77777777" w:rsidR="000169F1" w:rsidRPr="00574096" w:rsidRDefault="000169F1" w:rsidP="00932E8B">
      <w:pPr>
        <w:pStyle w:val="SemEspaamento"/>
        <w:numPr>
          <w:ilvl w:val="0"/>
          <w:numId w:val="0"/>
        </w:numPr>
        <w:ind w:left="1701"/>
      </w:pPr>
    </w:p>
    <w:p w14:paraId="1C9B154C" w14:textId="2403497A" w:rsidR="0022666C" w:rsidRDefault="000169F1" w:rsidP="00EE5C1D">
      <w:pPr>
        <w:pStyle w:val="Ttulo"/>
      </w:pPr>
      <w:r>
        <w:t xml:space="preserve">II – </w:t>
      </w:r>
      <w:r w:rsidR="00574304">
        <w:t>D</w:t>
      </w:r>
      <w:r w:rsidR="00AD3516">
        <w:t xml:space="preserve">A NECESSIDADE DE </w:t>
      </w:r>
      <w:r w:rsidR="00C01CD4">
        <w:t>RESSARCIMENTO</w:t>
      </w:r>
      <w:r w:rsidR="00574304">
        <w:t xml:space="preserve"> DA</w:t>
      </w:r>
      <w:r w:rsidR="00AD3516">
        <w:t>S</w:t>
      </w:r>
      <w:r w:rsidR="00574304">
        <w:t xml:space="preserve"> VIAGE</w:t>
      </w:r>
      <w:r w:rsidR="00AD3516">
        <w:t>NS</w:t>
      </w:r>
      <w:r w:rsidR="00574304">
        <w:t xml:space="preserve"> REALIZADA</w:t>
      </w:r>
      <w:r w:rsidR="00AD3516">
        <w:t>S</w:t>
      </w:r>
      <w:r w:rsidR="00574304">
        <w:t xml:space="preserve"> PELA EXEQUENTE</w:t>
      </w:r>
    </w:p>
    <w:p w14:paraId="4A8C4AA4" w14:textId="77777777" w:rsidR="00574304" w:rsidRPr="00574096" w:rsidRDefault="00574304" w:rsidP="00932E8B">
      <w:pPr>
        <w:pStyle w:val="SemEspaamento"/>
        <w:numPr>
          <w:ilvl w:val="0"/>
          <w:numId w:val="0"/>
        </w:numPr>
        <w:ind w:left="1701"/>
      </w:pPr>
    </w:p>
    <w:p w14:paraId="593AF00E" w14:textId="71887B2B" w:rsidR="00574304" w:rsidRDefault="0031554A" w:rsidP="00574304">
      <w:pPr>
        <w:pStyle w:val="SemEspaamento"/>
      </w:pPr>
      <w:r>
        <w:t>N</w:t>
      </w:r>
      <w:r w:rsidR="00BE5B32">
        <w:t xml:space="preserve">o </w:t>
      </w:r>
      <w:r w:rsidR="00057A1C">
        <w:t xml:space="preserve">tópico 2 do </w:t>
      </w:r>
      <w:r w:rsidR="00BE5B32">
        <w:t>acordo entabulado entre as partes</w:t>
      </w:r>
      <w:r w:rsidR="00057A1C">
        <w:t>, que diz respeito especificamente à “</w:t>
      </w:r>
      <w:r w:rsidR="00D22805" w:rsidRPr="00057A1C">
        <w:rPr>
          <w:b/>
          <w:bCs/>
          <w:i/>
          <w:iCs/>
          <w:u w:val="single"/>
        </w:rPr>
        <w:t>SUBSISTÊNCIA</w:t>
      </w:r>
      <w:r w:rsidR="00D22805" w:rsidRPr="00057A1C">
        <w:rPr>
          <w:b/>
          <w:bCs/>
          <w:i/>
          <w:iCs/>
        </w:rPr>
        <w:t xml:space="preserve"> DA REQUERENTE ELENA</w:t>
      </w:r>
      <w:r w:rsidR="00057A1C" w:rsidRPr="000450C4">
        <w:t>”</w:t>
      </w:r>
      <w:r w:rsidR="00057A1C">
        <w:t xml:space="preserve"> </w:t>
      </w:r>
      <w:r w:rsidR="00057A1C" w:rsidRPr="00057A1C">
        <w:rPr>
          <w:sz w:val="20"/>
          <w:szCs w:val="18"/>
        </w:rPr>
        <w:t>(exequente)</w:t>
      </w:r>
      <w:r w:rsidR="00057A1C">
        <w:t xml:space="preserve">, o executado </w:t>
      </w:r>
      <w:r w:rsidR="004E78FC">
        <w:t xml:space="preserve">se </w:t>
      </w:r>
      <w:r w:rsidR="00057A1C">
        <w:t xml:space="preserve">comprometeu a </w:t>
      </w:r>
      <w:r w:rsidR="004E78FC">
        <w:t>custear “</w:t>
      </w:r>
      <w:r w:rsidR="004E78FC" w:rsidRPr="004E78FC">
        <w:rPr>
          <w:i/>
          <w:iCs/>
        </w:rPr>
        <w:t>passagens aéreas e a hospedagem em 4 (quatro) viagens de férias à Sra. Elena e aos filhos do casal</w:t>
      </w:r>
      <w:r w:rsidR="004E78FC">
        <w:t>”, conforme se extrai da</w:t>
      </w:r>
      <w:r w:rsidR="008B68E0">
        <w:t xml:space="preserve"> cláusula 2.6 do título judicial executado </w:t>
      </w:r>
      <w:r w:rsidR="008B68E0" w:rsidRPr="008B68E0">
        <w:rPr>
          <w:sz w:val="20"/>
          <w:szCs w:val="18"/>
        </w:rPr>
        <w:t>(</w:t>
      </w:r>
      <w:r w:rsidR="008B68E0" w:rsidRPr="008B68E0">
        <w:rPr>
          <w:b/>
          <w:bCs/>
          <w:sz w:val="20"/>
          <w:szCs w:val="18"/>
        </w:rPr>
        <w:t>doc. 2</w:t>
      </w:r>
      <w:r w:rsidR="008B68E0" w:rsidRPr="008B68E0">
        <w:rPr>
          <w:sz w:val="20"/>
          <w:szCs w:val="18"/>
        </w:rPr>
        <w:t>)</w:t>
      </w:r>
      <w:r w:rsidR="004E78FC">
        <w:t>.</w:t>
      </w:r>
    </w:p>
    <w:p w14:paraId="1B36087E" w14:textId="0D5BCE14" w:rsidR="00FB441A" w:rsidRDefault="00FB441A" w:rsidP="00574304">
      <w:pPr>
        <w:pStyle w:val="SemEspaamento"/>
      </w:pPr>
      <w:r>
        <w:t xml:space="preserve">Não há dúvida, portanto, que o executado </w:t>
      </w:r>
      <w:r w:rsidR="00357771">
        <w:t>tem</w:t>
      </w:r>
      <w:r>
        <w:t xml:space="preserve"> a obrigação de </w:t>
      </w:r>
      <w:r w:rsidR="00352247">
        <w:t xml:space="preserve">pagar à exequente 4 </w:t>
      </w:r>
      <w:r w:rsidR="00352247" w:rsidRPr="00352247">
        <w:rPr>
          <w:sz w:val="20"/>
          <w:szCs w:val="18"/>
        </w:rPr>
        <w:t>(quatro)</w:t>
      </w:r>
      <w:r w:rsidR="00352247">
        <w:t xml:space="preserve"> viagens </w:t>
      </w:r>
      <w:r w:rsidR="005C0B98">
        <w:t xml:space="preserve">de férias </w:t>
      </w:r>
      <w:r w:rsidR="00352247">
        <w:t xml:space="preserve">por ano, podendo ser acompanhada, </w:t>
      </w:r>
      <w:r w:rsidR="002C27CE">
        <w:t>inclusive</w:t>
      </w:r>
      <w:r w:rsidR="00352247">
        <w:t>, de seus filhos.</w:t>
      </w:r>
    </w:p>
    <w:p w14:paraId="09525752" w14:textId="76F75467" w:rsidR="008B68E0" w:rsidRDefault="00357771" w:rsidP="00574304">
      <w:pPr>
        <w:pStyle w:val="SemEspaamento"/>
      </w:pPr>
      <w:r>
        <w:t xml:space="preserve">Isso, contudo, não vem sendo honrado pelo executado </w:t>
      </w:r>
      <w:r w:rsidR="0024007E">
        <w:t>e está causando grandes infortúnios à exequente</w:t>
      </w:r>
      <w:r>
        <w:t xml:space="preserve">. </w:t>
      </w:r>
      <w:r w:rsidR="00FF78F4">
        <w:t>Em 2023</w:t>
      </w:r>
      <w:r w:rsidR="00855EA4">
        <w:t xml:space="preserve">, já foi </w:t>
      </w:r>
      <w:r w:rsidR="0024007E">
        <w:t xml:space="preserve">necessário </w:t>
      </w:r>
      <w:r w:rsidR="00F15CB1">
        <w:t xml:space="preserve">ajuizar </w:t>
      </w:r>
      <w:r w:rsidR="00855EA4">
        <w:t xml:space="preserve">cumprimento de sentença para </w:t>
      </w:r>
      <w:r w:rsidR="00F15CB1">
        <w:t xml:space="preserve">ressarcir o gasto com a </w:t>
      </w:r>
      <w:r w:rsidR="00855EA4">
        <w:t>viagem que</w:t>
      </w:r>
      <w:r w:rsidR="0024007E">
        <w:t xml:space="preserve"> </w:t>
      </w:r>
      <w:r w:rsidR="00E37882">
        <w:t>el</w:t>
      </w:r>
      <w:r w:rsidR="0024007E">
        <w:t xml:space="preserve">a </w:t>
      </w:r>
      <w:r w:rsidR="00F15CB1">
        <w:t xml:space="preserve">fez para a Europa em 10 de julho </w:t>
      </w:r>
      <w:r w:rsidR="00F15CB1" w:rsidRPr="00FE7B37">
        <w:rPr>
          <w:sz w:val="20"/>
          <w:szCs w:val="18"/>
        </w:rPr>
        <w:t>(</w:t>
      </w:r>
      <w:r w:rsidR="00122464">
        <w:rPr>
          <w:i/>
          <w:iCs/>
          <w:sz w:val="20"/>
          <w:szCs w:val="18"/>
        </w:rPr>
        <w:t xml:space="preserve">vide </w:t>
      </w:r>
      <w:r w:rsidR="00122464">
        <w:rPr>
          <w:sz w:val="20"/>
          <w:szCs w:val="18"/>
        </w:rPr>
        <w:t>evento 1, ANEXO17</w:t>
      </w:r>
      <w:r w:rsidR="009A68C7">
        <w:rPr>
          <w:sz w:val="20"/>
          <w:szCs w:val="18"/>
        </w:rPr>
        <w:t>, p. 1</w:t>
      </w:r>
      <w:r w:rsidR="00D6733D">
        <w:rPr>
          <w:sz w:val="20"/>
          <w:szCs w:val="18"/>
        </w:rPr>
        <w:t>,</w:t>
      </w:r>
      <w:r w:rsidR="009A68C7">
        <w:rPr>
          <w:sz w:val="20"/>
          <w:szCs w:val="18"/>
        </w:rPr>
        <w:t xml:space="preserve"> dos autos n. </w:t>
      </w:r>
      <w:r w:rsidR="009A68C7" w:rsidRPr="009A68C7">
        <w:rPr>
          <w:sz w:val="20"/>
          <w:szCs w:val="18"/>
        </w:rPr>
        <w:t>5024163-34.2023.8.24.0090</w:t>
      </w:r>
      <w:r w:rsidR="009A68C7">
        <w:rPr>
          <w:sz w:val="20"/>
          <w:szCs w:val="18"/>
        </w:rPr>
        <w:t xml:space="preserve">– </w:t>
      </w:r>
      <w:r w:rsidR="00F15CB1" w:rsidRPr="00FE7B37">
        <w:rPr>
          <w:b/>
          <w:bCs/>
          <w:sz w:val="20"/>
          <w:szCs w:val="18"/>
        </w:rPr>
        <w:t xml:space="preserve">doc. </w:t>
      </w:r>
      <w:r w:rsidR="00FE7B37" w:rsidRPr="00FE7B37">
        <w:rPr>
          <w:b/>
          <w:bCs/>
          <w:sz w:val="20"/>
          <w:szCs w:val="18"/>
        </w:rPr>
        <w:t>3</w:t>
      </w:r>
      <w:r w:rsidR="00FE7B37" w:rsidRPr="00FE7B37">
        <w:rPr>
          <w:sz w:val="20"/>
          <w:szCs w:val="18"/>
        </w:rPr>
        <w:t>)</w:t>
      </w:r>
      <w:r w:rsidR="0019126B">
        <w:t xml:space="preserve">, que foi </w:t>
      </w:r>
      <w:r w:rsidR="002803F5">
        <w:t xml:space="preserve">pago mediante composição no cumprimento de sentença n. </w:t>
      </w:r>
      <w:r w:rsidR="002803F5" w:rsidRPr="00694002">
        <w:t>5024163-34.2023.8.24.0090</w:t>
      </w:r>
      <w:r w:rsidR="00C023FC">
        <w:t xml:space="preserve"> </w:t>
      </w:r>
      <w:r w:rsidR="00C023FC" w:rsidRPr="00C023FC">
        <w:rPr>
          <w:sz w:val="20"/>
          <w:szCs w:val="18"/>
        </w:rPr>
        <w:t>(</w:t>
      </w:r>
      <w:r w:rsidR="00C023FC">
        <w:rPr>
          <w:i/>
          <w:iCs/>
          <w:sz w:val="20"/>
          <w:szCs w:val="18"/>
        </w:rPr>
        <w:t xml:space="preserve">vide </w:t>
      </w:r>
      <w:r w:rsidR="00C023FC" w:rsidRPr="00C023FC">
        <w:rPr>
          <w:b/>
          <w:bCs/>
          <w:sz w:val="20"/>
          <w:szCs w:val="18"/>
        </w:rPr>
        <w:t>doc. 3</w:t>
      </w:r>
      <w:r w:rsidR="00C023FC" w:rsidRPr="00C023FC">
        <w:rPr>
          <w:sz w:val="20"/>
          <w:szCs w:val="18"/>
        </w:rPr>
        <w:t>)</w:t>
      </w:r>
      <w:r w:rsidR="002803F5">
        <w:t>.</w:t>
      </w:r>
    </w:p>
    <w:p w14:paraId="13B593CB" w14:textId="5EDC512C" w:rsidR="00122464" w:rsidRDefault="0089682A" w:rsidP="00574304">
      <w:pPr>
        <w:pStyle w:val="SemEspaamento"/>
      </w:pPr>
      <w:r>
        <w:t xml:space="preserve">No dia 17.2.2024 a </w:t>
      </w:r>
      <w:r w:rsidR="00122464">
        <w:t>exequente viajou para os Estados Unidos da América</w:t>
      </w:r>
      <w:r>
        <w:t xml:space="preserve">, ocasião em que arcou com as despesas no valor histórico de R$ 16.176,76 </w:t>
      </w:r>
      <w:r w:rsidRPr="0089682A">
        <w:rPr>
          <w:sz w:val="20"/>
          <w:szCs w:val="18"/>
        </w:rPr>
        <w:t>(</w:t>
      </w:r>
      <w:r w:rsidRPr="0089682A">
        <w:rPr>
          <w:b/>
          <w:bCs/>
          <w:sz w:val="20"/>
          <w:szCs w:val="18"/>
        </w:rPr>
        <w:t xml:space="preserve">doc. </w:t>
      </w:r>
      <w:r w:rsidR="00E311FA">
        <w:rPr>
          <w:b/>
          <w:bCs/>
          <w:sz w:val="20"/>
          <w:szCs w:val="18"/>
        </w:rPr>
        <w:t>5</w:t>
      </w:r>
      <w:r w:rsidRPr="0089682A">
        <w:rPr>
          <w:sz w:val="20"/>
          <w:szCs w:val="18"/>
        </w:rPr>
        <w:t>)</w:t>
      </w:r>
      <w:r w:rsidR="00DA6979">
        <w:t>.</w:t>
      </w:r>
    </w:p>
    <w:p w14:paraId="43EEB5B8" w14:textId="63E97F00" w:rsidR="004709DF" w:rsidRDefault="0024007E" w:rsidP="00574304">
      <w:pPr>
        <w:pStyle w:val="SemEspaamento"/>
      </w:pPr>
      <w:r>
        <w:t>E</w:t>
      </w:r>
      <w:r w:rsidR="004709DF">
        <w:t>,</w:t>
      </w:r>
      <w:r w:rsidR="00E44C78">
        <w:t xml:space="preserve"> após ser solicitado o ressarcimento d</w:t>
      </w:r>
      <w:r w:rsidR="00DA6979">
        <w:t>essa</w:t>
      </w:r>
      <w:r w:rsidR="00E44C78">
        <w:t xml:space="preserve"> despesa, </w:t>
      </w:r>
      <w:r w:rsidR="00D6733D">
        <w:t>por meio d</w:t>
      </w:r>
      <w:r w:rsidR="00E44C78">
        <w:t>a advogada indicada pelo executado</w:t>
      </w:r>
      <w:r w:rsidR="004E485C">
        <w:t>,</w:t>
      </w:r>
      <w:r w:rsidR="00E44C78">
        <w:t xml:space="preserve"> </w:t>
      </w:r>
      <w:r w:rsidR="004E485C">
        <w:t xml:space="preserve">a procuradora </w:t>
      </w:r>
      <w:r w:rsidR="00E44C78">
        <w:t>não se manifestou sobre o assunto</w:t>
      </w:r>
      <w:r w:rsidR="002257C7">
        <w:t xml:space="preserve"> </w:t>
      </w:r>
      <w:r w:rsidR="002257C7" w:rsidRPr="004709DF">
        <w:rPr>
          <w:sz w:val="20"/>
          <w:szCs w:val="18"/>
        </w:rPr>
        <w:t>(</w:t>
      </w:r>
      <w:r w:rsidR="002257C7" w:rsidRPr="004709DF">
        <w:rPr>
          <w:b/>
          <w:bCs/>
          <w:sz w:val="20"/>
          <w:szCs w:val="18"/>
        </w:rPr>
        <w:t xml:space="preserve">doc. </w:t>
      </w:r>
      <w:r w:rsidR="00D22805">
        <w:rPr>
          <w:b/>
          <w:bCs/>
          <w:sz w:val="20"/>
          <w:szCs w:val="18"/>
        </w:rPr>
        <w:t>6</w:t>
      </w:r>
      <w:r w:rsidR="002257C7" w:rsidRPr="004709DF">
        <w:rPr>
          <w:sz w:val="20"/>
          <w:szCs w:val="18"/>
        </w:rPr>
        <w:t>)</w:t>
      </w:r>
      <w:r w:rsidR="00E44C78">
        <w:t>, mesmo advertida que isso ocasionaria o</w:t>
      </w:r>
      <w:r w:rsidR="002257C7">
        <w:t xml:space="preserve"> acionamento do Poder Judiciário para solucionar a questão.</w:t>
      </w:r>
    </w:p>
    <w:p w14:paraId="5F597899" w14:textId="3642515B" w:rsidR="000963F8" w:rsidRDefault="000963F8" w:rsidP="00574304">
      <w:pPr>
        <w:pStyle w:val="SemEspaamento"/>
      </w:pPr>
      <w:r>
        <w:t xml:space="preserve">Considerando que </w:t>
      </w:r>
      <w:r w:rsidR="00702CED">
        <w:t xml:space="preserve">em 11.9.2024 </w:t>
      </w:r>
      <w:r>
        <w:t xml:space="preserve">o executado foi citado no cumprimento de sentença n. </w:t>
      </w:r>
      <w:r w:rsidRPr="00427247">
        <w:t>5020116-80.2024.8.24.0090</w:t>
      </w:r>
      <w:r>
        <w:t xml:space="preserve">, momento em que tomou conhecimento da obrigação de ressarcir </w:t>
      </w:r>
      <w:r w:rsidR="0089749D">
        <w:t xml:space="preserve">esses gastos relativos à viagem da exequente à Miami, </w:t>
      </w:r>
      <w:r w:rsidR="008F6ACF">
        <w:t xml:space="preserve">incidem juros de mora em relação a </w:t>
      </w:r>
      <w:r w:rsidR="008C2AA2">
        <w:t>esse ressarcimento</w:t>
      </w:r>
      <w:r w:rsidR="001260CA">
        <w:t>, nos termos do art. 240 do CPC</w:t>
      </w:r>
      <w:r w:rsidR="007F3C10">
        <w:t xml:space="preserve">, que perfaz o débito atualizado de R$ </w:t>
      </w:r>
      <w:r w:rsidR="005F7444" w:rsidRPr="005F7444">
        <w:t>17.900,87</w:t>
      </w:r>
      <w:r w:rsidR="005F7444">
        <w:t xml:space="preserve"> </w:t>
      </w:r>
      <w:r w:rsidR="005F7444" w:rsidRPr="005F7444">
        <w:rPr>
          <w:sz w:val="20"/>
          <w:szCs w:val="18"/>
        </w:rPr>
        <w:t>(dezessete mil, novecentos reais e oitenta e sete centavos</w:t>
      </w:r>
      <w:r w:rsidR="00095DBF">
        <w:rPr>
          <w:sz w:val="20"/>
          <w:szCs w:val="18"/>
        </w:rPr>
        <w:t xml:space="preserve"> – </w:t>
      </w:r>
      <w:r w:rsidR="00095DBF">
        <w:rPr>
          <w:b/>
          <w:bCs/>
          <w:sz w:val="20"/>
          <w:szCs w:val="18"/>
        </w:rPr>
        <w:t>doc. 5</w:t>
      </w:r>
      <w:r w:rsidR="005F7444" w:rsidRPr="005F7444">
        <w:rPr>
          <w:sz w:val="20"/>
          <w:szCs w:val="18"/>
        </w:rPr>
        <w:t>)</w:t>
      </w:r>
      <w:r w:rsidR="001260CA">
        <w:t>.</w:t>
      </w:r>
    </w:p>
    <w:p w14:paraId="388304D5" w14:textId="6E801DB8" w:rsidR="00866F51" w:rsidRDefault="001260CA" w:rsidP="00574304">
      <w:pPr>
        <w:pStyle w:val="SemEspaamento"/>
      </w:pPr>
      <w:r>
        <w:t>No mais, e</w:t>
      </w:r>
      <w:r w:rsidR="00866F51">
        <w:t xml:space="preserve">m </w:t>
      </w:r>
      <w:r w:rsidR="00F15E79">
        <w:t xml:space="preserve">agosto </w:t>
      </w:r>
      <w:r w:rsidR="00866F51">
        <w:t>de 2024, a exequente viajou para a</w:t>
      </w:r>
      <w:r w:rsidR="00237DBB">
        <w:t xml:space="preserve"> Europa, ocasião em que arcou com as despesas</w:t>
      </w:r>
      <w:r w:rsidR="00F15E79">
        <w:t xml:space="preserve"> da ordem de R$ </w:t>
      </w:r>
      <w:r w:rsidR="00E617BF">
        <w:t>36.522,89</w:t>
      </w:r>
      <w:r w:rsidR="00F15E79">
        <w:t xml:space="preserve"> </w:t>
      </w:r>
      <w:r w:rsidR="00F15E79" w:rsidRPr="00F15E79">
        <w:rPr>
          <w:sz w:val="20"/>
          <w:szCs w:val="18"/>
        </w:rPr>
        <w:t>(</w:t>
      </w:r>
      <w:r w:rsidR="00E617BF">
        <w:rPr>
          <w:sz w:val="20"/>
          <w:szCs w:val="18"/>
        </w:rPr>
        <w:t xml:space="preserve">trinta e seis </w:t>
      </w:r>
      <w:r w:rsidR="00F15E79" w:rsidRPr="00F15E79">
        <w:rPr>
          <w:sz w:val="20"/>
          <w:szCs w:val="18"/>
        </w:rPr>
        <w:t xml:space="preserve">mil, </w:t>
      </w:r>
      <w:r w:rsidR="00E617BF">
        <w:rPr>
          <w:sz w:val="20"/>
          <w:szCs w:val="18"/>
        </w:rPr>
        <w:t xml:space="preserve">quinhentos e vinte e dois </w:t>
      </w:r>
      <w:r w:rsidR="00F15E79" w:rsidRPr="00F15E79">
        <w:rPr>
          <w:sz w:val="20"/>
          <w:szCs w:val="18"/>
        </w:rPr>
        <w:t xml:space="preserve">reais e </w:t>
      </w:r>
      <w:r w:rsidR="00E617BF">
        <w:rPr>
          <w:sz w:val="20"/>
          <w:szCs w:val="18"/>
        </w:rPr>
        <w:t xml:space="preserve">oitenta e nove </w:t>
      </w:r>
      <w:r w:rsidR="00F15E79" w:rsidRPr="00F15E79">
        <w:rPr>
          <w:sz w:val="20"/>
          <w:szCs w:val="18"/>
        </w:rPr>
        <w:t>centavos</w:t>
      </w:r>
      <w:r w:rsidR="0094218D">
        <w:rPr>
          <w:sz w:val="20"/>
          <w:szCs w:val="18"/>
        </w:rPr>
        <w:t xml:space="preserve"> – </w:t>
      </w:r>
      <w:r w:rsidR="0094218D">
        <w:rPr>
          <w:b/>
          <w:bCs/>
          <w:sz w:val="20"/>
          <w:szCs w:val="18"/>
        </w:rPr>
        <w:t xml:space="preserve">doc. </w:t>
      </w:r>
      <w:r w:rsidR="00D22805">
        <w:rPr>
          <w:b/>
          <w:bCs/>
          <w:sz w:val="20"/>
          <w:szCs w:val="18"/>
        </w:rPr>
        <w:t>7</w:t>
      </w:r>
      <w:r w:rsidR="00F15E79" w:rsidRPr="00F15E79">
        <w:rPr>
          <w:sz w:val="20"/>
          <w:szCs w:val="18"/>
        </w:rPr>
        <w:t>)</w:t>
      </w:r>
      <w:r w:rsidR="00F15E79">
        <w:t xml:space="preserve">, </w:t>
      </w:r>
      <w:r w:rsidR="00295998">
        <w:t>de modo que o executado também deve ressarcir esse montante</w:t>
      </w:r>
      <w:r w:rsidR="00E617BF">
        <w:t xml:space="preserve"> devidamente atualizado </w:t>
      </w:r>
      <w:r w:rsidR="00E617BF" w:rsidRPr="00E617BF">
        <w:rPr>
          <w:sz w:val="20"/>
          <w:szCs w:val="18"/>
        </w:rPr>
        <w:t xml:space="preserve">(R$ 38.240,10 – </w:t>
      </w:r>
      <w:r w:rsidR="00E617BF" w:rsidRPr="00E617BF">
        <w:rPr>
          <w:b/>
          <w:bCs/>
          <w:sz w:val="20"/>
          <w:szCs w:val="18"/>
        </w:rPr>
        <w:t>doc. 7</w:t>
      </w:r>
      <w:r w:rsidR="00E617BF" w:rsidRPr="00E617BF">
        <w:rPr>
          <w:sz w:val="20"/>
          <w:szCs w:val="18"/>
        </w:rPr>
        <w:t>)</w:t>
      </w:r>
      <w:r w:rsidR="0083622D">
        <w:t xml:space="preserve">, diante da obrigação assumida e </w:t>
      </w:r>
      <w:r w:rsidR="0087733E">
        <w:t>d</w:t>
      </w:r>
      <w:r w:rsidR="00B87F34">
        <w:t>a composição ajustada entre as partes</w:t>
      </w:r>
      <w:r w:rsidR="00295998">
        <w:t xml:space="preserve"> e homologada em juízo </w:t>
      </w:r>
      <w:r w:rsidR="00295998" w:rsidRPr="00295998">
        <w:rPr>
          <w:sz w:val="20"/>
          <w:szCs w:val="18"/>
        </w:rPr>
        <w:t>(</w:t>
      </w:r>
      <w:r w:rsidR="00295998" w:rsidRPr="00295998">
        <w:rPr>
          <w:b/>
          <w:bCs/>
          <w:sz w:val="20"/>
          <w:szCs w:val="18"/>
        </w:rPr>
        <w:t>doc. 2</w:t>
      </w:r>
      <w:r w:rsidR="00295998" w:rsidRPr="00295998">
        <w:rPr>
          <w:sz w:val="20"/>
          <w:szCs w:val="18"/>
        </w:rPr>
        <w:t>)</w:t>
      </w:r>
      <w:r w:rsidR="0087733E">
        <w:t>.</w:t>
      </w:r>
    </w:p>
    <w:p w14:paraId="5901606B" w14:textId="4D6E9E15" w:rsidR="002257C7" w:rsidRPr="00574304" w:rsidRDefault="004542CC" w:rsidP="00574304">
      <w:pPr>
        <w:pStyle w:val="SemEspaamento"/>
      </w:pPr>
      <w:r>
        <w:t xml:space="preserve">Assim, </w:t>
      </w:r>
      <w:r w:rsidR="0033152D">
        <w:t xml:space="preserve">para dar cumprimento ao acordo </w:t>
      </w:r>
      <w:r w:rsidR="000508B1">
        <w:t xml:space="preserve">homologado em juízo </w:t>
      </w:r>
      <w:r w:rsidR="000508B1" w:rsidRPr="000508B1">
        <w:rPr>
          <w:sz w:val="20"/>
          <w:szCs w:val="18"/>
        </w:rPr>
        <w:t>(</w:t>
      </w:r>
      <w:r w:rsidR="000508B1" w:rsidRPr="000508B1">
        <w:rPr>
          <w:b/>
          <w:bCs/>
          <w:sz w:val="20"/>
          <w:szCs w:val="18"/>
        </w:rPr>
        <w:t>doc. 2</w:t>
      </w:r>
      <w:r w:rsidR="000508B1" w:rsidRPr="000508B1">
        <w:rPr>
          <w:sz w:val="20"/>
          <w:szCs w:val="18"/>
        </w:rPr>
        <w:t>)</w:t>
      </w:r>
      <w:r w:rsidR="000508B1">
        <w:t xml:space="preserve">, </w:t>
      </w:r>
      <w:r w:rsidR="00E07198">
        <w:t xml:space="preserve">o executado deve </w:t>
      </w:r>
      <w:r w:rsidR="0033152D">
        <w:t>ressarcir a qua</w:t>
      </w:r>
      <w:r w:rsidR="000508B1">
        <w:t xml:space="preserve">ntia atualizada de </w:t>
      </w:r>
      <w:r w:rsidR="008A507E">
        <w:t xml:space="preserve">R$ </w:t>
      </w:r>
      <w:r w:rsidR="008A507E" w:rsidRPr="00A75C53">
        <w:t xml:space="preserve">56.140,97 </w:t>
      </w:r>
      <w:r w:rsidR="008A507E" w:rsidRPr="000508B1">
        <w:rPr>
          <w:sz w:val="20"/>
          <w:szCs w:val="18"/>
        </w:rPr>
        <w:t>(</w:t>
      </w:r>
      <w:r w:rsidR="008A507E">
        <w:rPr>
          <w:sz w:val="20"/>
          <w:szCs w:val="18"/>
        </w:rPr>
        <w:t>cinquenta e seis mil</w:t>
      </w:r>
      <w:r w:rsidR="008A507E" w:rsidRPr="000508B1">
        <w:rPr>
          <w:sz w:val="20"/>
          <w:szCs w:val="18"/>
        </w:rPr>
        <w:t xml:space="preserve">, </w:t>
      </w:r>
      <w:r w:rsidR="008A507E">
        <w:rPr>
          <w:sz w:val="20"/>
          <w:szCs w:val="18"/>
        </w:rPr>
        <w:t xml:space="preserve">cento e quarenta </w:t>
      </w:r>
      <w:r w:rsidR="008A507E" w:rsidRPr="000508B1">
        <w:rPr>
          <w:sz w:val="20"/>
          <w:szCs w:val="18"/>
        </w:rPr>
        <w:t xml:space="preserve">reais e </w:t>
      </w:r>
      <w:r w:rsidR="008A507E">
        <w:rPr>
          <w:sz w:val="20"/>
          <w:szCs w:val="18"/>
        </w:rPr>
        <w:t xml:space="preserve">noventa e sete </w:t>
      </w:r>
      <w:r w:rsidR="008A507E" w:rsidRPr="000508B1">
        <w:rPr>
          <w:sz w:val="20"/>
          <w:szCs w:val="18"/>
        </w:rPr>
        <w:t>centavos)</w:t>
      </w:r>
      <w:r w:rsidR="000508B1">
        <w:t>, com a incidência dos consectários legais até a data do efetivo pagamento.</w:t>
      </w:r>
    </w:p>
    <w:p w14:paraId="793AC089" w14:textId="77777777" w:rsidR="00A40ACE" w:rsidRPr="00574096" w:rsidRDefault="00A40ACE" w:rsidP="00CB0A9A">
      <w:pPr>
        <w:pStyle w:val="SemEspaamento"/>
        <w:numPr>
          <w:ilvl w:val="0"/>
          <w:numId w:val="0"/>
        </w:numPr>
        <w:ind w:left="1701"/>
      </w:pPr>
    </w:p>
    <w:p w14:paraId="3CC2E0DB" w14:textId="77695959" w:rsidR="00DC5BB9" w:rsidRDefault="0022666C" w:rsidP="00EE5C1D">
      <w:pPr>
        <w:pStyle w:val="Ttulo"/>
      </w:pPr>
      <w:r>
        <w:t>I</w:t>
      </w:r>
      <w:r w:rsidR="0031554A">
        <w:t>I</w:t>
      </w:r>
      <w:r w:rsidR="005E6D15">
        <w:t xml:space="preserve">I – </w:t>
      </w:r>
      <w:r w:rsidR="001243E0">
        <w:t xml:space="preserve">DO </w:t>
      </w:r>
      <w:r w:rsidR="005245CF">
        <w:t>REEMBOLSO</w:t>
      </w:r>
      <w:r w:rsidR="001243E0">
        <w:t xml:space="preserve"> DAS DESPESAS RELACIONADAS AO VEÍCULO DA EXEQUENTE</w:t>
      </w:r>
    </w:p>
    <w:p w14:paraId="7951F2E0" w14:textId="66181DBA" w:rsidR="001243E0" w:rsidRPr="00574096" w:rsidRDefault="001243E0" w:rsidP="00EA26C3">
      <w:pPr>
        <w:pStyle w:val="SemEspaamento"/>
        <w:numPr>
          <w:ilvl w:val="0"/>
          <w:numId w:val="0"/>
        </w:numPr>
        <w:ind w:left="1701"/>
      </w:pPr>
    </w:p>
    <w:p w14:paraId="27D26C33" w14:textId="7DDC5A37" w:rsidR="00021022" w:rsidRDefault="001243E0" w:rsidP="001243E0">
      <w:pPr>
        <w:pStyle w:val="SemEspaamento"/>
      </w:pPr>
      <w:r>
        <w:t xml:space="preserve">Por fim, Excelência, </w:t>
      </w:r>
      <w:r w:rsidR="00824001">
        <w:t xml:space="preserve">cumpre registrar que </w:t>
      </w:r>
      <w:r w:rsidR="00114807">
        <w:t>o executado sempre</w:t>
      </w:r>
      <w:r w:rsidR="00824001">
        <w:t xml:space="preserve"> arcou com todas as despesas </w:t>
      </w:r>
      <w:r w:rsidR="008C619D">
        <w:t xml:space="preserve">relacionadas à manutenção </w:t>
      </w:r>
      <w:r w:rsidR="00824001">
        <w:t xml:space="preserve">do veículo que a exequente Oriana utiliza, </w:t>
      </w:r>
      <w:r w:rsidR="008C619D">
        <w:t>até por</w:t>
      </w:r>
      <w:r w:rsidR="00824001">
        <w:t xml:space="preserve">que </w:t>
      </w:r>
      <w:r w:rsidR="008C619D">
        <w:t xml:space="preserve">o automóvel </w:t>
      </w:r>
      <w:r w:rsidR="00824001">
        <w:t xml:space="preserve">pertence </w:t>
      </w:r>
      <w:r w:rsidR="008C619D">
        <w:t xml:space="preserve">à </w:t>
      </w:r>
      <w:r w:rsidR="00824001">
        <w:t xml:space="preserve">empresa ENLU Comércio Importação e Exportação Ltda., </w:t>
      </w:r>
      <w:r w:rsidR="001C577F">
        <w:t xml:space="preserve">uma </w:t>
      </w:r>
      <w:r w:rsidR="006521E9">
        <w:t xml:space="preserve">das 5 </w:t>
      </w:r>
      <w:r w:rsidR="001C577F">
        <w:t>empresas</w:t>
      </w:r>
      <w:r w:rsidR="006521E9">
        <w:t xml:space="preserve"> </w:t>
      </w:r>
      <w:r w:rsidR="006521E9" w:rsidRPr="006521E9">
        <w:rPr>
          <w:sz w:val="20"/>
          <w:szCs w:val="18"/>
        </w:rPr>
        <w:t>(pelo menos)</w:t>
      </w:r>
      <w:r w:rsidR="001C577F">
        <w:t xml:space="preserve"> </w:t>
      </w:r>
      <w:r w:rsidR="008C619D">
        <w:t xml:space="preserve">da qual o executado é </w:t>
      </w:r>
      <w:r w:rsidR="001C577F">
        <w:t xml:space="preserve">sócio e/ou </w:t>
      </w:r>
      <w:r w:rsidR="00D877A8">
        <w:t xml:space="preserve">administrador, </w:t>
      </w:r>
      <w:r w:rsidR="00021022">
        <w:t xml:space="preserve">embora não haja </w:t>
      </w:r>
      <w:r w:rsidR="00BA1444">
        <w:t>menção</w:t>
      </w:r>
      <w:r w:rsidR="00A50F4C">
        <w:t xml:space="preserve"> </w:t>
      </w:r>
      <w:r w:rsidR="00021022">
        <w:t>expressa</w:t>
      </w:r>
      <w:r w:rsidR="00EA1EE9">
        <w:t>,</w:t>
      </w:r>
      <w:r w:rsidR="00021022">
        <w:t xml:space="preserve"> </w:t>
      </w:r>
      <w:r w:rsidR="00EA1EE9">
        <w:t xml:space="preserve">nesse sentido, </w:t>
      </w:r>
      <w:r w:rsidR="00021022">
        <w:t xml:space="preserve">na cláusula 2.4. do acordo </w:t>
      </w:r>
      <w:r w:rsidR="00EA1EE9">
        <w:t xml:space="preserve">firmado </w:t>
      </w:r>
      <w:r w:rsidR="00EA1EE9" w:rsidRPr="00EA1EE9">
        <w:rPr>
          <w:sz w:val="20"/>
          <w:szCs w:val="18"/>
        </w:rPr>
        <w:t>(</w:t>
      </w:r>
      <w:r w:rsidR="00EA1EE9" w:rsidRPr="00EA1EE9">
        <w:rPr>
          <w:b/>
          <w:bCs/>
          <w:sz w:val="20"/>
          <w:szCs w:val="18"/>
        </w:rPr>
        <w:t>doc. 2</w:t>
      </w:r>
      <w:r w:rsidR="00EA1EE9" w:rsidRPr="00EA1EE9">
        <w:rPr>
          <w:sz w:val="20"/>
          <w:szCs w:val="18"/>
        </w:rPr>
        <w:t>)</w:t>
      </w:r>
      <w:r w:rsidR="00EA1EE9">
        <w:t>.</w:t>
      </w:r>
    </w:p>
    <w:p w14:paraId="74511824" w14:textId="37F3008C" w:rsidR="001243E0" w:rsidRDefault="00BA1444" w:rsidP="001243E0">
      <w:pPr>
        <w:pStyle w:val="SemEspaamento"/>
      </w:pPr>
      <w:r>
        <w:t xml:space="preserve">Em verdade, </w:t>
      </w:r>
      <w:r w:rsidR="002237A0">
        <w:t>o veículo</w:t>
      </w:r>
      <w:r w:rsidR="00D877A8">
        <w:t xml:space="preserve"> </w:t>
      </w:r>
      <w:r w:rsidR="002237A0">
        <w:t xml:space="preserve">deve ser substituído </w:t>
      </w:r>
      <w:r w:rsidR="00D877A8">
        <w:t>a cada 30 meses</w:t>
      </w:r>
      <w:r w:rsidR="002237A0">
        <w:t xml:space="preserve"> e entregue um novo à exequente</w:t>
      </w:r>
      <w:r w:rsidR="00D877A8">
        <w:t xml:space="preserve">, </w:t>
      </w:r>
      <w:r w:rsidR="008C619D">
        <w:t>conforme disposto na cláusula 2.4.</w:t>
      </w:r>
      <w:r>
        <w:t xml:space="preserve">, </w:t>
      </w:r>
      <w:r w:rsidR="002237A0">
        <w:t xml:space="preserve">de modo que </w:t>
      </w:r>
      <w:r>
        <w:t xml:space="preserve">o pagamento dessas despesas </w:t>
      </w:r>
      <w:r w:rsidR="00C35679">
        <w:t xml:space="preserve">com manutenção são </w:t>
      </w:r>
      <w:r w:rsidR="002237A0">
        <w:t xml:space="preserve">evidentemente vantajosas </w:t>
      </w:r>
      <w:r w:rsidR="00C35679">
        <w:t>para o exequente, que mantém o automóvel de sua empresa bem avaliado para a troca futura.</w:t>
      </w:r>
      <w:r w:rsidR="00EF715A">
        <w:t xml:space="preserve"> </w:t>
      </w:r>
    </w:p>
    <w:p w14:paraId="13A3F3A0" w14:textId="2FB246EA" w:rsidR="00240A52" w:rsidRDefault="00594491" w:rsidP="001243E0">
      <w:pPr>
        <w:pStyle w:val="SemEspaamento"/>
      </w:pPr>
      <w:r>
        <w:t xml:space="preserve">E, </w:t>
      </w:r>
      <w:r w:rsidR="007834AA">
        <w:t>conforme se extrai da ata notarial em anexo</w:t>
      </w:r>
      <w:r w:rsidR="000B7945">
        <w:t xml:space="preserve"> </w:t>
      </w:r>
      <w:r w:rsidR="000B7945" w:rsidRPr="000B7945">
        <w:rPr>
          <w:sz w:val="20"/>
          <w:szCs w:val="18"/>
        </w:rPr>
        <w:t>(</w:t>
      </w:r>
      <w:r w:rsidR="000B7945" w:rsidRPr="000B7945">
        <w:rPr>
          <w:b/>
          <w:bCs/>
          <w:sz w:val="20"/>
          <w:szCs w:val="18"/>
        </w:rPr>
        <w:t xml:space="preserve">doc. </w:t>
      </w:r>
      <w:r w:rsidR="00420418">
        <w:rPr>
          <w:b/>
          <w:bCs/>
          <w:sz w:val="20"/>
          <w:szCs w:val="18"/>
        </w:rPr>
        <w:t>8</w:t>
      </w:r>
      <w:r w:rsidR="000B7945" w:rsidRPr="000B7945">
        <w:rPr>
          <w:sz w:val="20"/>
          <w:szCs w:val="18"/>
        </w:rPr>
        <w:t>)</w:t>
      </w:r>
      <w:r w:rsidR="00C35679">
        <w:t xml:space="preserve">, </w:t>
      </w:r>
      <w:r w:rsidR="000B7945">
        <w:t xml:space="preserve">em </w:t>
      </w:r>
      <w:r w:rsidR="001C13A8">
        <w:t>abril</w:t>
      </w:r>
      <w:r w:rsidR="00720B4E">
        <w:t xml:space="preserve"> </w:t>
      </w:r>
      <w:r w:rsidR="000F3BE0">
        <w:t>de</w:t>
      </w:r>
      <w:r w:rsidR="00720B4E">
        <w:t xml:space="preserve"> </w:t>
      </w:r>
      <w:r w:rsidR="000F3BE0">
        <w:t xml:space="preserve">2024 </w:t>
      </w:r>
      <w:r>
        <w:t xml:space="preserve">o executado </w:t>
      </w:r>
      <w:r w:rsidRPr="000B7945">
        <w:rPr>
          <w:u w:val="single"/>
        </w:rPr>
        <w:t>concordou</w:t>
      </w:r>
      <w:r>
        <w:t xml:space="preserve"> </w:t>
      </w:r>
      <w:r w:rsidR="000B7945" w:rsidRPr="000B7945">
        <w:rPr>
          <w:u w:val="single"/>
        </w:rPr>
        <w:t>expressamente</w:t>
      </w:r>
      <w:r w:rsidR="000B7945">
        <w:t xml:space="preserve"> </w:t>
      </w:r>
      <w:r w:rsidR="007834AA">
        <w:t xml:space="preserve">em </w:t>
      </w:r>
      <w:r w:rsidR="000B7945" w:rsidRPr="00720B4E">
        <w:rPr>
          <w:u w:val="single"/>
        </w:rPr>
        <w:t>custear</w:t>
      </w:r>
      <w:r w:rsidR="000B7945">
        <w:t xml:space="preserve"> </w:t>
      </w:r>
      <w:r w:rsidR="007834AA" w:rsidRPr="00720B4E">
        <w:rPr>
          <w:u w:val="single"/>
        </w:rPr>
        <w:t>as</w:t>
      </w:r>
      <w:r w:rsidR="007834AA">
        <w:t xml:space="preserve"> </w:t>
      </w:r>
      <w:r w:rsidR="007834AA" w:rsidRPr="00720B4E">
        <w:rPr>
          <w:u w:val="single"/>
        </w:rPr>
        <w:t>despesas</w:t>
      </w:r>
      <w:r w:rsidR="007834AA">
        <w:t xml:space="preserve"> de manutenção e troca de pneus do veículo à disposição da exequente</w:t>
      </w:r>
      <w:r w:rsidR="000B7945">
        <w:t xml:space="preserve">, </w:t>
      </w:r>
      <w:r w:rsidR="006523F1">
        <w:t xml:space="preserve">no montante de R$ </w:t>
      </w:r>
      <w:r w:rsidR="00406C94">
        <w:t xml:space="preserve">20.146,73 </w:t>
      </w:r>
      <w:r w:rsidR="00406C94" w:rsidRPr="00406C94">
        <w:rPr>
          <w:sz w:val="20"/>
          <w:szCs w:val="18"/>
        </w:rPr>
        <w:t>(vinte mil, cento e quarenta e seis reais e setenta e três centavos</w:t>
      </w:r>
      <w:r w:rsidR="00060AB3">
        <w:rPr>
          <w:sz w:val="20"/>
          <w:szCs w:val="18"/>
        </w:rPr>
        <w:t xml:space="preserve"> – </w:t>
      </w:r>
      <w:r w:rsidR="00060AB3">
        <w:rPr>
          <w:b/>
          <w:bCs/>
          <w:sz w:val="20"/>
          <w:szCs w:val="18"/>
        </w:rPr>
        <w:t xml:space="preserve">doc. </w:t>
      </w:r>
      <w:r w:rsidR="008271B5">
        <w:rPr>
          <w:b/>
          <w:bCs/>
          <w:sz w:val="20"/>
          <w:szCs w:val="18"/>
        </w:rPr>
        <w:t>9</w:t>
      </w:r>
      <w:r w:rsidR="00406C94" w:rsidRPr="00406C94">
        <w:rPr>
          <w:sz w:val="20"/>
          <w:szCs w:val="18"/>
        </w:rPr>
        <w:t>)</w:t>
      </w:r>
      <w:r w:rsidR="00917176">
        <w:t>,</w:t>
      </w:r>
      <w:r w:rsidR="0043397B">
        <w:t xml:space="preserve"> </w:t>
      </w:r>
      <w:r w:rsidR="000B7945">
        <w:t xml:space="preserve">o que a motivou a levar </w:t>
      </w:r>
      <w:r w:rsidR="002969DC">
        <w:t xml:space="preserve">o automóvel </w:t>
      </w:r>
      <w:r w:rsidR="000B7945">
        <w:t>na loja autorizada para a realização dos serviços.</w:t>
      </w:r>
    </w:p>
    <w:p w14:paraId="12036E39" w14:textId="1C09523D" w:rsidR="00C646B7" w:rsidRPr="00674467" w:rsidRDefault="00C646B7" w:rsidP="001243E0">
      <w:pPr>
        <w:pStyle w:val="SemEspaamento"/>
      </w:pPr>
      <w:r w:rsidRPr="00674467">
        <w:t xml:space="preserve">No entanto, logo após </w:t>
      </w:r>
      <w:r w:rsidR="002D45BE" w:rsidRPr="00674467">
        <w:t>concluídos</w:t>
      </w:r>
      <w:r w:rsidRPr="00674467">
        <w:t xml:space="preserve"> os serviços, o executado </w:t>
      </w:r>
      <w:r w:rsidR="002969DC" w:rsidRPr="00674467">
        <w:t>se negou a quitar ess</w:t>
      </w:r>
      <w:r w:rsidR="007949BF" w:rsidRPr="00674467">
        <w:t xml:space="preserve">es gastos </w:t>
      </w:r>
      <w:r w:rsidR="00E37882" w:rsidRPr="00674467">
        <w:t xml:space="preserve">e </w:t>
      </w:r>
      <w:r w:rsidRPr="00674467">
        <w:t xml:space="preserve">passou a alegar que estaria </w:t>
      </w:r>
      <w:r w:rsidR="00853CB9" w:rsidRPr="00674467">
        <w:t>com dívidas e não teria dinheiro para pag</w:t>
      </w:r>
      <w:r w:rsidR="00826A3F" w:rsidRPr="00674467">
        <w:t>á-</w:t>
      </w:r>
      <w:r w:rsidR="007949BF" w:rsidRPr="00674467">
        <w:t>los</w:t>
      </w:r>
      <w:r w:rsidR="00872DC1" w:rsidRPr="00674467">
        <w:t xml:space="preserve"> </w:t>
      </w:r>
      <w:r w:rsidR="00872DC1" w:rsidRPr="00674467">
        <w:rPr>
          <w:sz w:val="20"/>
          <w:szCs w:val="18"/>
        </w:rPr>
        <w:t>(</w:t>
      </w:r>
      <w:r w:rsidR="003C1A65">
        <w:rPr>
          <w:sz w:val="20"/>
          <w:szCs w:val="18"/>
        </w:rPr>
        <w:t xml:space="preserve">ata notarial – </w:t>
      </w:r>
      <w:r w:rsidR="00872DC1" w:rsidRPr="00674467">
        <w:rPr>
          <w:b/>
          <w:bCs/>
          <w:sz w:val="20"/>
          <w:szCs w:val="18"/>
        </w:rPr>
        <w:t xml:space="preserve">doc. </w:t>
      </w:r>
      <w:r w:rsidR="003C1A65">
        <w:rPr>
          <w:b/>
          <w:bCs/>
          <w:sz w:val="20"/>
          <w:szCs w:val="18"/>
        </w:rPr>
        <w:t>8</w:t>
      </w:r>
      <w:r w:rsidR="00872DC1" w:rsidRPr="00674467">
        <w:rPr>
          <w:sz w:val="20"/>
          <w:szCs w:val="18"/>
        </w:rPr>
        <w:t>)</w:t>
      </w:r>
      <w:r w:rsidR="00872DC1" w:rsidRPr="00674467">
        <w:t xml:space="preserve">, </w:t>
      </w:r>
      <w:r w:rsidR="00DD0AE6">
        <w:t>o que, obviamente, não é verdade, sobretudo porque</w:t>
      </w:r>
      <w:r w:rsidR="00B76FFA">
        <w:t xml:space="preserve"> apenas</w:t>
      </w:r>
      <w:r w:rsidR="00DD0AE6">
        <w:t xml:space="preserve"> </w:t>
      </w:r>
      <w:r w:rsidR="00755ACD" w:rsidRPr="00755ACD">
        <w:rPr>
          <w:b/>
          <w:bCs/>
        </w:rPr>
        <w:t>uma</w:t>
      </w:r>
      <w:r w:rsidR="00872DC1" w:rsidRPr="00755ACD">
        <w:rPr>
          <w:b/>
          <w:bCs/>
        </w:rPr>
        <w:t xml:space="preserve"> </w:t>
      </w:r>
      <w:r w:rsidR="00755ACD">
        <w:rPr>
          <w:b/>
          <w:bCs/>
        </w:rPr>
        <w:t xml:space="preserve">das </w:t>
      </w:r>
      <w:r w:rsidR="00872DC1" w:rsidRPr="00755ACD">
        <w:rPr>
          <w:b/>
          <w:bCs/>
        </w:rPr>
        <w:t>empresa</w:t>
      </w:r>
      <w:r w:rsidR="00755ACD">
        <w:rPr>
          <w:b/>
          <w:bCs/>
        </w:rPr>
        <w:t>s</w:t>
      </w:r>
      <w:r w:rsidR="00872DC1" w:rsidRPr="00755ACD">
        <w:rPr>
          <w:b/>
          <w:bCs/>
        </w:rPr>
        <w:t xml:space="preserve"> do ex-casal te</w:t>
      </w:r>
      <w:r w:rsidR="00857813">
        <w:rPr>
          <w:b/>
          <w:bCs/>
        </w:rPr>
        <w:t>ve</w:t>
      </w:r>
      <w:r w:rsidR="00872DC1" w:rsidRPr="00674467">
        <w:rPr>
          <w:b/>
          <w:bCs/>
        </w:rPr>
        <w:t xml:space="preserve"> faturamento anual de mais de R$ 252.000.000,00</w:t>
      </w:r>
      <w:r w:rsidR="00872DC1" w:rsidRPr="00674467">
        <w:t xml:space="preserve"> </w:t>
      </w:r>
      <w:r w:rsidR="00872DC1" w:rsidRPr="00674467">
        <w:rPr>
          <w:sz w:val="20"/>
          <w:szCs w:val="18"/>
        </w:rPr>
        <w:t>(duzentos e cinquenta e dois milhões de reais</w:t>
      </w:r>
      <w:r w:rsidR="00755ACD">
        <w:rPr>
          <w:sz w:val="20"/>
          <w:szCs w:val="18"/>
        </w:rPr>
        <w:t xml:space="preserve"> – </w:t>
      </w:r>
      <w:r w:rsidR="00060AB3" w:rsidRPr="00674467">
        <w:rPr>
          <w:b/>
          <w:bCs/>
          <w:sz w:val="20"/>
          <w:szCs w:val="18"/>
        </w:rPr>
        <w:t xml:space="preserve">doc. </w:t>
      </w:r>
      <w:r w:rsidR="008271B5">
        <w:rPr>
          <w:b/>
          <w:bCs/>
          <w:sz w:val="20"/>
          <w:szCs w:val="18"/>
        </w:rPr>
        <w:t>1</w:t>
      </w:r>
      <w:r w:rsidR="003C1A65">
        <w:rPr>
          <w:b/>
          <w:bCs/>
          <w:sz w:val="20"/>
          <w:szCs w:val="18"/>
        </w:rPr>
        <w:t>0</w:t>
      </w:r>
      <w:r w:rsidR="00060AB3" w:rsidRPr="00674467">
        <w:rPr>
          <w:sz w:val="20"/>
          <w:szCs w:val="18"/>
        </w:rPr>
        <w:t>)</w:t>
      </w:r>
      <w:r w:rsidR="008E6B33" w:rsidRPr="00674467">
        <w:t>.</w:t>
      </w:r>
      <w:r w:rsidR="00826A3F" w:rsidRPr="00674467">
        <w:t xml:space="preserve"> </w:t>
      </w:r>
    </w:p>
    <w:p w14:paraId="2D156DEF" w14:textId="462EFECD" w:rsidR="008E6B33" w:rsidRDefault="008E6B33" w:rsidP="001243E0">
      <w:pPr>
        <w:pStyle w:val="SemEspaamento"/>
      </w:pPr>
      <w:r>
        <w:t xml:space="preserve">Ora, Excelência, não há dúvida de que o executado atuou em evidente má-fé para </w:t>
      </w:r>
      <w:r w:rsidR="00ED3443">
        <w:t>provocar</w:t>
      </w:r>
      <w:r>
        <w:t xml:space="preserve"> um</w:t>
      </w:r>
      <w:r w:rsidR="00ED3443">
        <w:t>a despesa imprevista</w:t>
      </w:r>
      <w:r w:rsidR="00E37882">
        <w:t xml:space="preserve"> para a exequente</w:t>
      </w:r>
      <w:r w:rsidR="00D77533">
        <w:t>, que ele sempre arcou, o que não pode ser admitido</w:t>
      </w:r>
      <w:r w:rsidR="00164547">
        <w:t xml:space="preserve">, sobretudo por caracterizar o sufocamento financeiro da </w:t>
      </w:r>
      <w:r w:rsidR="00DE2F09">
        <w:t>exequente</w:t>
      </w:r>
      <w:r w:rsidR="00D77533">
        <w:t>.</w:t>
      </w:r>
    </w:p>
    <w:p w14:paraId="59EBA33D" w14:textId="57542198" w:rsidR="00BF4D44" w:rsidRDefault="00D77533" w:rsidP="006F0621">
      <w:pPr>
        <w:pStyle w:val="SemEspaamento"/>
      </w:pPr>
      <w:r>
        <w:t xml:space="preserve">Desse modo, como sempre assumiu a obrigação </w:t>
      </w:r>
      <w:r w:rsidR="00D7697D">
        <w:t>relativa à manutenção do carro que colocou à disposição da exequente</w:t>
      </w:r>
      <w:r w:rsidR="006B7F8E">
        <w:t xml:space="preserve"> </w:t>
      </w:r>
      <w:r w:rsidR="006B7F8E" w:rsidRPr="00FF3BF9">
        <w:rPr>
          <w:sz w:val="20"/>
          <w:szCs w:val="18"/>
        </w:rPr>
        <w:t xml:space="preserve">(notas fiscais </w:t>
      </w:r>
      <w:r w:rsidR="00FF3BF9" w:rsidRPr="00FF3BF9">
        <w:rPr>
          <w:sz w:val="20"/>
          <w:szCs w:val="18"/>
        </w:rPr>
        <w:t xml:space="preserve">das manutenções </w:t>
      </w:r>
      <w:r w:rsidR="006B7F8E" w:rsidRPr="00FF3BF9">
        <w:rPr>
          <w:sz w:val="20"/>
          <w:szCs w:val="18"/>
        </w:rPr>
        <w:t>pagas pelo</w:t>
      </w:r>
      <w:r w:rsidR="00D7697D" w:rsidRPr="00FF3BF9">
        <w:rPr>
          <w:sz w:val="20"/>
          <w:szCs w:val="18"/>
        </w:rPr>
        <w:t xml:space="preserve"> </w:t>
      </w:r>
      <w:r w:rsidR="00FF3BF9" w:rsidRPr="00FF3BF9">
        <w:rPr>
          <w:sz w:val="20"/>
          <w:szCs w:val="18"/>
        </w:rPr>
        <w:t xml:space="preserve">executado – </w:t>
      </w:r>
      <w:r w:rsidR="00FF3BF9" w:rsidRPr="00FF3BF9">
        <w:rPr>
          <w:b/>
          <w:bCs/>
          <w:sz w:val="20"/>
          <w:szCs w:val="18"/>
        </w:rPr>
        <w:t xml:space="preserve">doc. </w:t>
      </w:r>
      <w:r w:rsidR="00B2594B">
        <w:rPr>
          <w:b/>
          <w:bCs/>
          <w:sz w:val="20"/>
          <w:szCs w:val="18"/>
        </w:rPr>
        <w:t>11</w:t>
      </w:r>
      <w:r w:rsidR="00FF3BF9" w:rsidRPr="00FF3BF9">
        <w:rPr>
          <w:sz w:val="20"/>
          <w:szCs w:val="18"/>
        </w:rPr>
        <w:t>)</w:t>
      </w:r>
      <w:r w:rsidR="00FF3BF9">
        <w:t xml:space="preserve"> </w:t>
      </w:r>
      <w:r w:rsidR="00D7697D">
        <w:t>e, além disso, ainda a informou expressamente que iria</w:t>
      </w:r>
      <w:r w:rsidR="001B1448">
        <w:t xml:space="preserve"> pagar esses custos, o executado</w:t>
      </w:r>
      <w:r w:rsidR="008061CE">
        <w:t xml:space="preserve"> deve reembolsar o valor de </w:t>
      </w:r>
      <w:r w:rsidR="00B94DE1">
        <w:t xml:space="preserve">R$ 20.146,73 </w:t>
      </w:r>
      <w:r w:rsidR="00B94DE1" w:rsidRPr="00406C94">
        <w:rPr>
          <w:sz w:val="20"/>
          <w:szCs w:val="18"/>
        </w:rPr>
        <w:t>(vinte mil, cento e quarenta e seis reais e setenta e três centavos</w:t>
      </w:r>
      <w:r w:rsidR="00B94DE1">
        <w:rPr>
          <w:sz w:val="20"/>
          <w:szCs w:val="18"/>
        </w:rPr>
        <w:t>)</w:t>
      </w:r>
      <w:r w:rsidR="008061CE">
        <w:t xml:space="preserve"> à Oriana</w:t>
      </w:r>
      <w:r w:rsidR="00406C94">
        <w:t xml:space="preserve">, com os </w:t>
      </w:r>
      <w:r w:rsidR="00DA7994">
        <w:t>respectivos consectários legais até a data do efetivo pagamento</w:t>
      </w:r>
      <w:r w:rsidR="008061CE">
        <w:t xml:space="preserve">. </w:t>
      </w:r>
    </w:p>
    <w:p w14:paraId="10D75063" w14:textId="168E9309" w:rsidR="006F0621" w:rsidRDefault="00BF4D44" w:rsidP="006F0621">
      <w:pPr>
        <w:pStyle w:val="SemEspaamento"/>
      </w:pPr>
      <w:r>
        <w:t>E</w:t>
      </w:r>
      <w:r w:rsidR="00137B37">
        <w:t xml:space="preserve">m relação a essa </w:t>
      </w:r>
      <w:r w:rsidR="006075F7">
        <w:t xml:space="preserve">manutenção do veículo </w:t>
      </w:r>
      <w:r w:rsidR="00D60B6F">
        <w:t xml:space="preserve">da empresa cedido à exequente </w:t>
      </w:r>
      <w:r w:rsidR="006075F7" w:rsidRPr="006075F7">
        <w:rPr>
          <w:sz w:val="20"/>
          <w:szCs w:val="18"/>
        </w:rPr>
        <w:t>(</w:t>
      </w:r>
      <w:r w:rsidR="00E12ACC">
        <w:rPr>
          <w:sz w:val="20"/>
          <w:szCs w:val="18"/>
        </w:rPr>
        <w:t>abril</w:t>
      </w:r>
      <w:r w:rsidR="006075F7" w:rsidRPr="006075F7">
        <w:rPr>
          <w:sz w:val="20"/>
          <w:szCs w:val="18"/>
        </w:rPr>
        <w:t>/2024)</w:t>
      </w:r>
      <w:r w:rsidR="00137B37">
        <w:t>,</w:t>
      </w:r>
      <w:r>
        <w:t xml:space="preserve"> o</w:t>
      </w:r>
      <w:r w:rsidR="00702CED">
        <w:t xml:space="preserve">s juros de mora incidem desde </w:t>
      </w:r>
      <w:r>
        <w:t xml:space="preserve">11.9.2024, data em que o executado foi citado no cumprimento de sentença n. </w:t>
      </w:r>
      <w:r w:rsidRPr="00427247">
        <w:t>5020116-80.2024.8.24.0090</w:t>
      </w:r>
      <w:r>
        <w:t xml:space="preserve"> e tomou conhecimento da obrigação de ressarcir ess</w:t>
      </w:r>
      <w:r w:rsidR="008069EC">
        <w:t>a quantia</w:t>
      </w:r>
      <w:r w:rsidR="00B33D9A">
        <w:t xml:space="preserve">, </w:t>
      </w:r>
      <w:r w:rsidR="002F0E18">
        <w:t xml:space="preserve">que, atualizada, é da ordem de R$ </w:t>
      </w:r>
      <w:r w:rsidR="002F0E18" w:rsidRPr="002F0E18">
        <w:t>22.</w:t>
      </w:r>
      <w:r w:rsidR="007A4FD6">
        <w:t>153</w:t>
      </w:r>
      <w:r w:rsidR="002F0E18" w:rsidRPr="002F0E18">
        <w:t>,</w:t>
      </w:r>
      <w:r w:rsidR="007A4FD6">
        <w:t xml:space="preserve">22 </w:t>
      </w:r>
      <w:r w:rsidR="002F0E18" w:rsidRPr="002F0E18">
        <w:rPr>
          <w:sz w:val="20"/>
          <w:szCs w:val="18"/>
        </w:rPr>
        <w:t xml:space="preserve">(vinte e dois mil, </w:t>
      </w:r>
      <w:r w:rsidR="007A4FD6">
        <w:rPr>
          <w:sz w:val="20"/>
          <w:szCs w:val="18"/>
        </w:rPr>
        <w:t xml:space="preserve">cento e cinquenta e três </w:t>
      </w:r>
      <w:r w:rsidR="002F0E18" w:rsidRPr="002F0E18">
        <w:rPr>
          <w:sz w:val="20"/>
          <w:szCs w:val="18"/>
        </w:rPr>
        <w:t xml:space="preserve">reais e </w:t>
      </w:r>
      <w:r w:rsidR="007A4FD6">
        <w:rPr>
          <w:sz w:val="20"/>
          <w:szCs w:val="18"/>
        </w:rPr>
        <w:t xml:space="preserve">vinte e dois </w:t>
      </w:r>
      <w:r w:rsidR="002F0E18" w:rsidRPr="002F0E18">
        <w:rPr>
          <w:sz w:val="20"/>
          <w:szCs w:val="18"/>
        </w:rPr>
        <w:t>centavos</w:t>
      </w:r>
      <w:r w:rsidR="002F0E18">
        <w:rPr>
          <w:sz w:val="20"/>
          <w:szCs w:val="18"/>
        </w:rPr>
        <w:t xml:space="preserve"> – </w:t>
      </w:r>
      <w:r w:rsidR="002F0E18">
        <w:rPr>
          <w:b/>
          <w:bCs/>
          <w:sz w:val="20"/>
          <w:szCs w:val="18"/>
        </w:rPr>
        <w:t>doc. 9</w:t>
      </w:r>
      <w:r w:rsidR="002F0E18" w:rsidRPr="002F0E18">
        <w:rPr>
          <w:sz w:val="20"/>
          <w:szCs w:val="18"/>
        </w:rPr>
        <w:t>)</w:t>
      </w:r>
      <w:r w:rsidR="008069EC">
        <w:t>.</w:t>
      </w:r>
    </w:p>
    <w:p w14:paraId="653DEC86" w14:textId="6F1213EC" w:rsidR="00E15655" w:rsidRPr="006F0621" w:rsidRDefault="00E06079" w:rsidP="00793C68">
      <w:pPr>
        <w:pStyle w:val="SemEspaamento"/>
      </w:pPr>
      <w:r>
        <w:t xml:space="preserve">Além </w:t>
      </w:r>
      <w:r w:rsidR="00126446">
        <w:t>dessa despesa</w:t>
      </w:r>
      <w:r>
        <w:t xml:space="preserve">, </w:t>
      </w:r>
      <w:r w:rsidR="00126446">
        <w:t xml:space="preserve">o executado também não arcou com </w:t>
      </w:r>
      <w:r w:rsidR="00D41C20">
        <w:t xml:space="preserve">as manutenções subsequentes, realizadas em </w:t>
      </w:r>
      <w:r w:rsidR="00CF34CB">
        <w:t xml:space="preserve">janeiro e junho de </w:t>
      </w:r>
      <w:r w:rsidR="00403210">
        <w:t xml:space="preserve">2025, </w:t>
      </w:r>
      <w:r w:rsidR="00D41C20">
        <w:t>no</w:t>
      </w:r>
      <w:r w:rsidR="00CF34CB">
        <w:t>s</w:t>
      </w:r>
      <w:r w:rsidR="00D41C20">
        <w:t xml:space="preserve"> valor</w:t>
      </w:r>
      <w:r w:rsidR="00CF34CB">
        <w:t>es</w:t>
      </w:r>
      <w:r w:rsidR="00D41C20">
        <w:t xml:space="preserve"> </w:t>
      </w:r>
      <w:r w:rsidR="00CF34CB">
        <w:t xml:space="preserve">históricos </w:t>
      </w:r>
      <w:r w:rsidR="00D41C20">
        <w:t>de R$</w:t>
      </w:r>
      <w:r w:rsidR="00B554A4">
        <w:t xml:space="preserve"> </w:t>
      </w:r>
      <w:r w:rsidR="00BB182A">
        <w:t xml:space="preserve">4.980,00 </w:t>
      </w:r>
      <w:r w:rsidR="00BB182A" w:rsidRPr="00BB182A">
        <w:rPr>
          <w:sz w:val="20"/>
          <w:szCs w:val="18"/>
        </w:rPr>
        <w:t>(quatro mil, novecentos e oitenta</w:t>
      </w:r>
      <w:r w:rsidR="00B554A4" w:rsidRPr="00BB182A">
        <w:rPr>
          <w:sz w:val="20"/>
          <w:szCs w:val="18"/>
        </w:rPr>
        <w:t xml:space="preserve"> </w:t>
      </w:r>
      <w:r w:rsidR="00BB182A" w:rsidRPr="00BB182A">
        <w:rPr>
          <w:sz w:val="20"/>
          <w:szCs w:val="18"/>
        </w:rPr>
        <w:t>reais</w:t>
      </w:r>
      <w:r w:rsidR="00F444BA">
        <w:rPr>
          <w:sz w:val="20"/>
          <w:szCs w:val="18"/>
        </w:rPr>
        <w:t xml:space="preserve"> – valor atualizado: R$ 5.112,77 – </w:t>
      </w:r>
      <w:r w:rsidR="00F444BA">
        <w:rPr>
          <w:b/>
          <w:bCs/>
          <w:sz w:val="20"/>
          <w:szCs w:val="18"/>
        </w:rPr>
        <w:t xml:space="preserve">doc. </w:t>
      </w:r>
      <w:r w:rsidR="002E4009">
        <w:rPr>
          <w:b/>
          <w:bCs/>
          <w:sz w:val="20"/>
          <w:szCs w:val="18"/>
        </w:rPr>
        <w:t>12</w:t>
      </w:r>
      <w:r w:rsidR="00BB182A" w:rsidRPr="00BB182A">
        <w:rPr>
          <w:sz w:val="20"/>
          <w:szCs w:val="18"/>
        </w:rPr>
        <w:t>)</w:t>
      </w:r>
      <w:r w:rsidR="00BB182A">
        <w:t xml:space="preserve"> </w:t>
      </w:r>
      <w:r w:rsidR="00B554A4">
        <w:t xml:space="preserve">e </w:t>
      </w:r>
      <w:r w:rsidR="007B0EC8">
        <w:t>R$ 4.650,00</w:t>
      </w:r>
      <w:r w:rsidR="00B554A4">
        <w:t xml:space="preserve"> </w:t>
      </w:r>
      <w:r w:rsidR="00B554A4" w:rsidRPr="00B554A4">
        <w:rPr>
          <w:sz w:val="20"/>
          <w:szCs w:val="18"/>
        </w:rPr>
        <w:t>(</w:t>
      </w:r>
      <w:r w:rsidR="007B0EC8">
        <w:rPr>
          <w:sz w:val="20"/>
          <w:szCs w:val="18"/>
        </w:rPr>
        <w:t>quatro mil, seiscentos e cinquenta reais –</w:t>
      </w:r>
      <w:r w:rsidR="00956F1B">
        <w:rPr>
          <w:sz w:val="20"/>
          <w:szCs w:val="18"/>
        </w:rPr>
        <w:t xml:space="preserve"> </w:t>
      </w:r>
      <w:r w:rsidR="00B554A4" w:rsidRPr="00B554A4">
        <w:rPr>
          <w:b/>
          <w:bCs/>
          <w:sz w:val="20"/>
          <w:szCs w:val="18"/>
        </w:rPr>
        <w:t>doc. 12</w:t>
      </w:r>
      <w:r w:rsidR="00B554A4" w:rsidRPr="00B554A4">
        <w:rPr>
          <w:sz w:val="20"/>
          <w:szCs w:val="18"/>
        </w:rPr>
        <w:t>)</w:t>
      </w:r>
      <w:r w:rsidR="00B554A4">
        <w:t>, respectivamente, que também devem ser ressarcidos pelo executado</w:t>
      </w:r>
      <w:r w:rsidR="003229B6">
        <w:t xml:space="preserve">, </w:t>
      </w:r>
      <w:r w:rsidR="00BB182A">
        <w:t>com a incidência dos consectário</w:t>
      </w:r>
      <w:r w:rsidR="00956F1B">
        <w:t>s</w:t>
      </w:r>
      <w:r w:rsidR="00BB182A">
        <w:t xml:space="preserve"> legais até o pagamento</w:t>
      </w:r>
      <w:r w:rsidR="00936D8D">
        <w:t xml:space="preserve"> </w:t>
      </w:r>
      <w:r w:rsidR="00936D8D" w:rsidRPr="007D16C0">
        <w:rPr>
          <w:sz w:val="20"/>
          <w:szCs w:val="18"/>
        </w:rPr>
        <w:t>(</w:t>
      </w:r>
      <w:r w:rsidR="007D16C0" w:rsidRPr="007D16C0">
        <w:rPr>
          <w:sz w:val="20"/>
          <w:szCs w:val="18"/>
        </w:rPr>
        <w:t xml:space="preserve">soma da </w:t>
      </w:r>
      <w:r w:rsidR="00936D8D" w:rsidRPr="007D16C0">
        <w:rPr>
          <w:sz w:val="20"/>
          <w:szCs w:val="18"/>
        </w:rPr>
        <w:t xml:space="preserve">quantia atualizada das manutenções </w:t>
      </w:r>
      <w:r w:rsidR="00210CD0" w:rsidRPr="007D16C0">
        <w:rPr>
          <w:sz w:val="20"/>
          <w:szCs w:val="18"/>
        </w:rPr>
        <w:t xml:space="preserve">= R$ </w:t>
      </w:r>
      <w:r w:rsidR="00F444BA">
        <w:rPr>
          <w:sz w:val="20"/>
          <w:szCs w:val="18"/>
        </w:rPr>
        <w:t>31.916,50</w:t>
      </w:r>
      <w:r w:rsidR="00210CD0" w:rsidRPr="007D16C0">
        <w:rPr>
          <w:sz w:val="20"/>
          <w:szCs w:val="18"/>
        </w:rPr>
        <w:t xml:space="preserve"> – </w:t>
      </w:r>
      <w:r w:rsidR="00210CD0" w:rsidRPr="007D16C0">
        <w:rPr>
          <w:i/>
          <w:iCs/>
          <w:sz w:val="20"/>
          <w:szCs w:val="18"/>
        </w:rPr>
        <w:t xml:space="preserve">vide </w:t>
      </w:r>
      <w:r w:rsidR="00210CD0" w:rsidRPr="007D16C0">
        <w:rPr>
          <w:b/>
          <w:bCs/>
          <w:sz w:val="20"/>
          <w:szCs w:val="18"/>
        </w:rPr>
        <w:t xml:space="preserve">docs. </w:t>
      </w:r>
      <w:r w:rsidR="002F0E18">
        <w:rPr>
          <w:b/>
          <w:bCs/>
          <w:sz w:val="20"/>
          <w:szCs w:val="18"/>
        </w:rPr>
        <w:t>9</w:t>
      </w:r>
      <w:r w:rsidR="00210CD0" w:rsidRPr="007D16C0">
        <w:rPr>
          <w:b/>
          <w:bCs/>
          <w:sz w:val="20"/>
          <w:szCs w:val="18"/>
        </w:rPr>
        <w:t xml:space="preserve"> e 12</w:t>
      </w:r>
      <w:r w:rsidR="00210CD0" w:rsidRPr="007D16C0">
        <w:rPr>
          <w:sz w:val="20"/>
          <w:szCs w:val="18"/>
        </w:rPr>
        <w:t>)</w:t>
      </w:r>
      <w:r w:rsidR="00BB182A">
        <w:t xml:space="preserve">, </w:t>
      </w:r>
      <w:r w:rsidR="003229B6">
        <w:t>como medida de Justiça.</w:t>
      </w:r>
      <w:r w:rsidR="00793C68">
        <w:t xml:space="preserve"> </w:t>
      </w:r>
    </w:p>
    <w:p w14:paraId="46BDBBEA" w14:textId="77777777" w:rsidR="00574096" w:rsidRPr="00A627D5" w:rsidRDefault="00574096" w:rsidP="00574096">
      <w:pPr>
        <w:pStyle w:val="SemEspaamento"/>
        <w:numPr>
          <w:ilvl w:val="0"/>
          <w:numId w:val="0"/>
        </w:numPr>
        <w:ind w:left="1701"/>
      </w:pPr>
    </w:p>
    <w:p w14:paraId="58289340" w14:textId="0D01FDE2" w:rsidR="000169F1" w:rsidRPr="00136102" w:rsidRDefault="00F95855" w:rsidP="00EE5C1D">
      <w:pPr>
        <w:pStyle w:val="Ttulo"/>
      </w:pPr>
      <w:r>
        <w:t>I</w:t>
      </w:r>
      <w:r w:rsidR="00DC5BB9">
        <w:t xml:space="preserve">V – </w:t>
      </w:r>
      <w:r w:rsidR="000169F1">
        <w:t xml:space="preserve">REQUERIMENTOS </w:t>
      </w:r>
    </w:p>
    <w:p w14:paraId="27A5D82A" w14:textId="77777777" w:rsidR="000169F1" w:rsidRPr="00A627D5" w:rsidRDefault="000169F1" w:rsidP="00B230A5">
      <w:pPr>
        <w:pStyle w:val="SemEspaamento"/>
        <w:numPr>
          <w:ilvl w:val="0"/>
          <w:numId w:val="0"/>
        </w:numPr>
        <w:ind w:left="1701"/>
      </w:pPr>
    </w:p>
    <w:p w14:paraId="20629BE6" w14:textId="77777777" w:rsidR="000169F1" w:rsidRPr="00136102" w:rsidRDefault="000169F1" w:rsidP="000169F1">
      <w:pPr>
        <w:pStyle w:val="SemEspaamento"/>
      </w:pPr>
      <w:r>
        <w:t>A</w:t>
      </w:r>
      <w:r w:rsidRPr="00136102">
        <w:t>nte o exposto, é esta para requerer:</w:t>
      </w:r>
    </w:p>
    <w:p w14:paraId="02039BD4" w14:textId="42465A8E" w:rsidR="000169F1" w:rsidRPr="00A627D5" w:rsidRDefault="000169F1" w:rsidP="00B230A5">
      <w:pPr>
        <w:pStyle w:val="SemEspaamento"/>
        <w:numPr>
          <w:ilvl w:val="0"/>
          <w:numId w:val="0"/>
        </w:numPr>
        <w:ind w:left="1701"/>
        <w:rPr>
          <w:szCs w:val="24"/>
        </w:rPr>
      </w:pPr>
    </w:p>
    <w:p w14:paraId="5F7DBC40" w14:textId="3DDB78A2" w:rsidR="000169F1" w:rsidRPr="00DF5543" w:rsidRDefault="000169F1" w:rsidP="000169F1">
      <w:pPr>
        <w:pStyle w:val="SemEspaamento"/>
        <w:numPr>
          <w:ilvl w:val="0"/>
          <w:numId w:val="2"/>
        </w:numPr>
        <w:ind w:left="0" w:firstLine="1418"/>
      </w:pPr>
      <w:r w:rsidRPr="00DF5543">
        <w:t xml:space="preserve">a </w:t>
      </w:r>
      <w:r w:rsidR="0081400F" w:rsidRPr="00DF5543">
        <w:t xml:space="preserve">intimação </w:t>
      </w:r>
      <w:r w:rsidRPr="00DF5543">
        <w:t xml:space="preserve">do </w:t>
      </w:r>
      <w:r w:rsidR="00D12CDA" w:rsidRPr="00DF5543">
        <w:t>executado</w:t>
      </w:r>
      <w:r w:rsidR="005154BE">
        <w:t xml:space="preserve">, inclusive por meio de </w:t>
      </w:r>
      <w:r w:rsidR="005154BE">
        <w:rPr>
          <w:i/>
          <w:iCs/>
        </w:rPr>
        <w:t xml:space="preserve">whatsapp </w:t>
      </w:r>
      <w:r w:rsidR="005154BE" w:rsidRPr="005154BE">
        <w:rPr>
          <w:sz w:val="20"/>
          <w:szCs w:val="18"/>
        </w:rPr>
        <w:t>(11 9-9968-9722)</w:t>
      </w:r>
      <w:r w:rsidR="005154BE">
        <w:t xml:space="preserve">, se necessário, </w:t>
      </w:r>
      <w:r w:rsidRPr="00DF5543">
        <w:t>para</w:t>
      </w:r>
      <w:r w:rsidR="003B66DD" w:rsidRPr="00DF5543">
        <w:t xml:space="preserve"> que</w:t>
      </w:r>
      <w:r w:rsidR="002A7152" w:rsidRPr="00DF5543">
        <w:t xml:space="preserve">, no prazo de </w:t>
      </w:r>
      <w:r w:rsidR="00AF6C10" w:rsidRPr="00DF5543">
        <w:t>15</w:t>
      </w:r>
      <w:r w:rsidR="002A7152" w:rsidRPr="00DF5543">
        <w:t xml:space="preserve"> dias,</w:t>
      </w:r>
      <w:r w:rsidR="00D12CDA" w:rsidRPr="00DF5543">
        <w:t xml:space="preserve"> realiz</w:t>
      </w:r>
      <w:r w:rsidR="003B66DD" w:rsidRPr="00DF5543">
        <w:t>e</w:t>
      </w:r>
      <w:r w:rsidR="00D12CDA" w:rsidRPr="00DF5543">
        <w:t xml:space="preserve"> o pagamento</w:t>
      </w:r>
      <w:r w:rsidR="002A7152" w:rsidRPr="00DF5543">
        <w:t xml:space="preserve"> dos débitos</w:t>
      </w:r>
      <w:r w:rsidR="0048594D" w:rsidRPr="00DF5543">
        <w:t xml:space="preserve"> descritos no ite</w:t>
      </w:r>
      <w:r w:rsidR="006D37B4">
        <w:t>m</w:t>
      </w:r>
      <w:r w:rsidR="0048594D" w:rsidRPr="00DF5543">
        <w:t xml:space="preserve"> II,</w:t>
      </w:r>
      <w:r w:rsidR="006D37B4">
        <w:t xml:space="preserve"> relativos às viagens da exequente a serem ressarcidas,</w:t>
      </w:r>
      <w:r w:rsidR="0048594D" w:rsidRPr="00DF5543">
        <w:t xml:space="preserve"> no valor </w:t>
      </w:r>
      <w:r w:rsidR="006D37B4">
        <w:t xml:space="preserve">atualizado </w:t>
      </w:r>
      <w:r w:rsidR="0048594D" w:rsidRPr="00DF5543">
        <w:t xml:space="preserve">de </w:t>
      </w:r>
      <w:r w:rsidR="00912304">
        <w:t xml:space="preserve">R$ </w:t>
      </w:r>
      <w:r w:rsidR="00A75C53" w:rsidRPr="00A75C53">
        <w:t xml:space="preserve">56.140,97 </w:t>
      </w:r>
      <w:r w:rsidR="006D37B4" w:rsidRPr="000508B1">
        <w:rPr>
          <w:sz w:val="20"/>
          <w:szCs w:val="18"/>
        </w:rPr>
        <w:t>(</w:t>
      </w:r>
      <w:r w:rsidR="00A75C53">
        <w:rPr>
          <w:sz w:val="20"/>
          <w:szCs w:val="18"/>
        </w:rPr>
        <w:t xml:space="preserve">cinquenta e seis </w:t>
      </w:r>
      <w:r w:rsidR="006D37B4">
        <w:rPr>
          <w:sz w:val="20"/>
          <w:szCs w:val="18"/>
        </w:rPr>
        <w:t>mil</w:t>
      </w:r>
      <w:r w:rsidR="006D37B4" w:rsidRPr="000508B1">
        <w:rPr>
          <w:sz w:val="20"/>
          <w:szCs w:val="18"/>
        </w:rPr>
        <w:t xml:space="preserve">, </w:t>
      </w:r>
      <w:r w:rsidR="00E779C9">
        <w:rPr>
          <w:sz w:val="20"/>
          <w:szCs w:val="18"/>
        </w:rPr>
        <w:t xml:space="preserve">cento e quarenta </w:t>
      </w:r>
      <w:r w:rsidR="006D37B4" w:rsidRPr="000508B1">
        <w:rPr>
          <w:sz w:val="20"/>
          <w:szCs w:val="18"/>
        </w:rPr>
        <w:t xml:space="preserve">reais e </w:t>
      </w:r>
      <w:r w:rsidR="00E779C9">
        <w:rPr>
          <w:sz w:val="20"/>
          <w:szCs w:val="18"/>
        </w:rPr>
        <w:t xml:space="preserve">noventa e sete </w:t>
      </w:r>
      <w:r w:rsidR="006D37B4" w:rsidRPr="000508B1">
        <w:rPr>
          <w:sz w:val="20"/>
          <w:szCs w:val="18"/>
        </w:rPr>
        <w:t>centavos)</w:t>
      </w:r>
      <w:r w:rsidRPr="00DF5543">
        <w:t xml:space="preserve">, </w:t>
      </w:r>
      <w:r w:rsidR="00F96F44" w:rsidRPr="00DF5543">
        <w:t>acrescidos dos consectários legais</w:t>
      </w:r>
      <w:r w:rsidR="008032A7" w:rsidRPr="00DF5543">
        <w:t xml:space="preserve"> </w:t>
      </w:r>
      <w:r w:rsidR="00F96F44" w:rsidRPr="00DF5543">
        <w:t xml:space="preserve">até a data do efetivo pagamento, </w:t>
      </w:r>
      <w:r w:rsidR="008032A7" w:rsidRPr="00DF5543">
        <w:t xml:space="preserve">inclusive as </w:t>
      </w:r>
      <w:r w:rsidR="008032A7" w:rsidRPr="00DF5543">
        <w:rPr>
          <w:u w:val="single"/>
        </w:rPr>
        <w:t>custas</w:t>
      </w:r>
      <w:r w:rsidR="008032A7" w:rsidRPr="00DF5543">
        <w:t xml:space="preserve"> </w:t>
      </w:r>
      <w:r w:rsidR="008032A7" w:rsidRPr="00DF5543">
        <w:rPr>
          <w:u w:val="single"/>
        </w:rPr>
        <w:t>judiciais</w:t>
      </w:r>
      <w:r w:rsidR="00B97E36" w:rsidRPr="00DF5543">
        <w:t xml:space="preserve"> </w:t>
      </w:r>
      <w:r w:rsidR="00B97E36" w:rsidRPr="00DF5543">
        <w:rPr>
          <w:sz w:val="20"/>
          <w:szCs w:val="18"/>
        </w:rPr>
        <w:t>(art. 52</w:t>
      </w:r>
      <w:r w:rsidR="008032A7" w:rsidRPr="00DF5543">
        <w:rPr>
          <w:sz w:val="20"/>
          <w:szCs w:val="18"/>
        </w:rPr>
        <w:t>3</w:t>
      </w:r>
      <w:r w:rsidR="00DF5543" w:rsidRPr="00DF5543">
        <w:rPr>
          <w:sz w:val="20"/>
          <w:szCs w:val="18"/>
        </w:rPr>
        <w:t xml:space="preserve"> </w:t>
      </w:r>
      <w:r w:rsidR="00701FEC" w:rsidRPr="00DF5543">
        <w:rPr>
          <w:sz w:val="20"/>
          <w:szCs w:val="18"/>
        </w:rPr>
        <w:t>do CPC)</w:t>
      </w:r>
      <w:r w:rsidR="00701FEC" w:rsidRPr="00DF5543">
        <w:t>;</w:t>
      </w:r>
    </w:p>
    <w:p w14:paraId="766B9AD7" w14:textId="38E0F1E4" w:rsidR="006D37B4" w:rsidRPr="00DF5543" w:rsidRDefault="006D37B4" w:rsidP="006D37B4">
      <w:pPr>
        <w:pStyle w:val="SemEspaamento"/>
        <w:numPr>
          <w:ilvl w:val="0"/>
          <w:numId w:val="2"/>
        </w:numPr>
        <w:ind w:left="0" w:firstLine="1418"/>
      </w:pPr>
      <w:r w:rsidRPr="00DF5543">
        <w:t>a intimação do executado</w:t>
      </w:r>
      <w:r>
        <w:t xml:space="preserve">, inclusive por meio de </w:t>
      </w:r>
      <w:r>
        <w:rPr>
          <w:i/>
          <w:iCs/>
        </w:rPr>
        <w:t xml:space="preserve">whatsapp </w:t>
      </w:r>
      <w:r w:rsidRPr="005154BE">
        <w:rPr>
          <w:sz w:val="20"/>
          <w:szCs w:val="18"/>
        </w:rPr>
        <w:t>(11 9-9968-9722)</w:t>
      </w:r>
      <w:r>
        <w:t xml:space="preserve">, se necessário, </w:t>
      </w:r>
      <w:r w:rsidRPr="00DF5543">
        <w:t>para que, no prazo de 15 dias, realize o pagamento dos débitos descritos no ite</w:t>
      </w:r>
      <w:r>
        <w:t>m</w:t>
      </w:r>
      <w:r w:rsidRPr="00DF5543">
        <w:t xml:space="preserve"> II</w:t>
      </w:r>
      <w:r>
        <w:t>I</w:t>
      </w:r>
      <w:r w:rsidRPr="00DF5543">
        <w:t xml:space="preserve">, </w:t>
      </w:r>
      <w:r w:rsidR="00AC3E76">
        <w:t xml:space="preserve">relativos às manutenções realizadas no veículo cedido à exequente pela empresa do ex-casal, </w:t>
      </w:r>
      <w:r w:rsidRPr="00DF5543">
        <w:t xml:space="preserve">no valor </w:t>
      </w:r>
      <w:r>
        <w:t xml:space="preserve">atualizado </w:t>
      </w:r>
      <w:r w:rsidRPr="00DF5543">
        <w:t xml:space="preserve">de </w:t>
      </w:r>
      <w:r w:rsidR="00912304">
        <w:t xml:space="preserve">R$ </w:t>
      </w:r>
      <w:r w:rsidR="004854B1">
        <w:t>31.</w:t>
      </w:r>
      <w:r w:rsidR="008607A0">
        <w:t>915</w:t>
      </w:r>
      <w:r w:rsidR="004854B1">
        <w:t>,</w:t>
      </w:r>
      <w:r w:rsidR="008607A0">
        <w:t xml:space="preserve">99 </w:t>
      </w:r>
      <w:r w:rsidRPr="000508B1">
        <w:rPr>
          <w:sz w:val="20"/>
          <w:szCs w:val="18"/>
        </w:rPr>
        <w:t>(</w:t>
      </w:r>
      <w:r w:rsidR="004854B1">
        <w:rPr>
          <w:sz w:val="20"/>
          <w:szCs w:val="18"/>
        </w:rPr>
        <w:t xml:space="preserve">trinta e um mil, novecentos e </w:t>
      </w:r>
      <w:r w:rsidR="008607A0">
        <w:rPr>
          <w:sz w:val="20"/>
          <w:szCs w:val="18"/>
        </w:rPr>
        <w:t xml:space="preserve">quinze </w:t>
      </w:r>
      <w:r w:rsidR="004854B1">
        <w:rPr>
          <w:sz w:val="20"/>
          <w:szCs w:val="18"/>
        </w:rPr>
        <w:t xml:space="preserve">reais e </w:t>
      </w:r>
      <w:r w:rsidR="008607A0">
        <w:rPr>
          <w:sz w:val="20"/>
          <w:szCs w:val="18"/>
        </w:rPr>
        <w:t xml:space="preserve">noventa e nove </w:t>
      </w:r>
      <w:r w:rsidR="004854B1">
        <w:rPr>
          <w:sz w:val="20"/>
          <w:szCs w:val="18"/>
        </w:rPr>
        <w:t>centavos</w:t>
      </w:r>
      <w:r w:rsidRPr="000508B1">
        <w:rPr>
          <w:sz w:val="20"/>
          <w:szCs w:val="18"/>
        </w:rPr>
        <w:t>)</w:t>
      </w:r>
      <w:r w:rsidRPr="00DF5543">
        <w:t xml:space="preserve">, acrescidos dos consectários legais até a data do efetivo pagamento, inclusive as </w:t>
      </w:r>
      <w:r w:rsidRPr="00DF5543">
        <w:rPr>
          <w:u w:val="single"/>
        </w:rPr>
        <w:t>custas</w:t>
      </w:r>
      <w:r w:rsidRPr="00DF5543">
        <w:t xml:space="preserve"> </w:t>
      </w:r>
      <w:r w:rsidRPr="00DF5543">
        <w:rPr>
          <w:u w:val="single"/>
        </w:rPr>
        <w:t>judiciais</w:t>
      </w:r>
      <w:r w:rsidRPr="00DF5543">
        <w:t xml:space="preserve"> </w:t>
      </w:r>
      <w:r w:rsidRPr="00DF5543">
        <w:rPr>
          <w:sz w:val="20"/>
          <w:szCs w:val="18"/>
        </w:rPr>
        <w:t>(art. 523 do CPC)</w:t>
      </w:r>
      <w:r w:rsidRPr="00DF5543">
        <w:t>;</w:t>
      </w:r>
    </w:p>
    <w:p w14:paraId="5B9E4035" w14:textId="43E21FB8" w:rsidR="000169F1" w:rsidRDefault="00B6080E" w:rsidP="003463A3">
      <w:pPr>
        <w:pStyle w:val="SemEspaamento"/>
        <w:numPr>
          <w:ilvl w:val="0"/>
          <w:numId w:val="2"/>
        </w:numPr>
        <w:ind w:left="0" w:firstLine="1418"/>
      </w:pPr>
      <w:r>
        <w:t>a condenação do executado ao pagamento das despesas processuais e honorários de sucumbência, observado o disposto no art.</w:t>
      </w:r>
      <w:r w:rsidR="00D12CDA">
        <w:t xml:space="preserve"> 85, §§ 1º e 2º, do CPC.</w:t>
      </w:r>
    </w:p>
    <w:p w14:paraId="61120B17" w14:textId="3E6231BE" w:rsidR="000169F1" w:rsidRDefault="00DC5BB9" w:rsidP="00F8278C">
      <w:pPr>
        <w:pStyle w:val="SemEspaamento"/>
        <w:numPr>
          <w:ilvl w:val="0"/>
          <w:numId w:val="0"/>
        </w:numPr>
        <w:ind w:firstLine="1418"/>
      </w:pPr>
      <w:r>
        <w:t xml:space="preserve">Dá-se à causa o valor de R$ </w:t>
      </w:r>
      <w:r w:rsidR="008C4817">
        <w:t>88</w:t>
      </w:r>
      <w:r w:rsidR="00AC2560">
        <w:t>.</w:t>
      </w:r>
      <w:r w:rsidR="004D3F91">
        <w:t>056</w:t>
      </w:r>
      <w:r w:rsidR="00AC2560">
        <w:t>,</w:t>
      </w:r>
      <w:r w:rsidR="004D3F91">
        <w:t xml:space="preserve">96 </w:t>
      </w:r>
      <w:r w:rsidR="00AC2560" w:rsidRPr="00AC2560">
        <w:rPr>
          <w:sz w:val="20"/>
          <w:szCs w:val="18"/>
        </w:rPr>
        <w:t>(</w:t>
      </w:r>
      <w:r w:rsidR="008C4817">
        <w:rPr>
          <w:sz w:val="20"/>
          <w:szCs w:val="18"/>
        </w:rPr>
        <w:t xml:space="preserve">oitenta e oito mil, </w:t>
      </w:r>
      <w:r w:rsidR="004A7270">
        <w:rPr>
          <w:sz w:val="20"/>
          <w:szCs w:val="18"/>
        </w:rPr>
        <w:t xml:space="preserve">cinquenta e </w:t>
      </w:r>
      <w:r w:rsidR="004D3F91">
        <w:rPr>
          <w:sz w:val="20"/>
          <w:szCs w:val="18"/>
        </w:rPr>
        <w:t>seis</w:t>
      </w:r>
      <w:r w:rsidR="004A7270">
        <w:rPr>
          <w:sz w:val="20"/>
          <w:szCs w:val="18"/>
        </w:rPr>
        <w:t xml:space="preserve"> reais e </w:t>
      </w:r>
      <w:r w:rsidR="004D3F91">
        <w:rPr>
          <w:sz w:val="20"/>
          <w:szCs w:val="18"/>
        </w:rPr>
        <w:t xml:space="preserve">noventa </w:t>
      </w:r>
      <w:r w:rsidR="004A7270">
        <w:rPr>
          <w:sz w:val="20"/>
          <w:szCs w:val="18"/>
        </w:rPr>
        <w:t xml:space="preserve">e </w:t>
      </w:r>
      <w:r w:rsidR="000A01C2">
        <w:rPr>
          <w:sz w:val="20"/>
          <w:szCs w:val="18"/>
        </w:rPr>
        <w:t>seis</w:t>
      </w:r>
      <w:r w:rsidR="000E44D4">
        <w:rPr>
          <w:sz w:val="20"/>
          <w:szCs w:val="18"/>
        </w:rPr>
        <w:t xml:space="preserve"> centavos</w:t>
      </w:r>
      <w:r w:rsidR="00AC2560" w:rsidRPr="00AC2560">
        <w:rPr>
          <w:sz w:val="20"/>
          <w:szCs w:val="18"/>
        </w:rPr>
        <w:t>)</w:t>
      </w:r>
      <w:r w:rsidR="00023E31">
        <w:t>, que corresponde</w:t>
      </w:r>
      <w:r w:rsidR="001D7DC3">
        <w:t xml:space="preserve"> ao proveito econômico pretendido</w:t>
      </w:r>
      <w:r w:rsidR="00EE2DD6">
        <w:t>.</w:t>
      </w:r>
    </w:p>
    <w:p w14:paraId="0C406965" w14:textId="77777777" w:rsidR="000169F1" w:rsidRPr="003463A3" w:rsidRDefault="000169F1" w:rsidP="000169F1">
      <w:pPr>
        <w:pStyle w:val="SemEspaamento"/>
        <w:numPr>
          <w:ilvl w:val="0"/>
          <w:numId w:val="0"/>
        </w:numPr>
        <w:ind w:left="1418"/>
        <w:rPr>
          <w:sz w:val="8"/>
          <w:szCs w:val="6"/>
        </w:rPr>
      </w:pPr>
    </w:p>
    <w:p w14:paraId="1E17FAB8" w14:textId="47445DDB" w:rsidR="0090226D" w:rsidRDefault="0090226D" w:rsidP="0090226D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</w:t>
      </w:r>
      <w:r w:rsidRPr="00416D9D">
        <w:t xml:space="preserve"> advogad</w:t>
      </w:r>
      <w:r>
        <w:t>o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>, 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446F3697" w14:textId="77777777" w:rsidR="00E51807" w:rsidRPr="00E51807" w:rsidRDefault="00E51807" w:rsidP="00E51807">
      <w:pPr>
        <w:pStyle w:val="Ttulo2"/>
        <w:rPr>
          <w:sz w:val="18"/>
          <w:szCs w:val="18"/>
        </w:rPr>
      </w:pPr>
    </w:p>
    <w:p w14:paraId="5263172F" w14:textId="77777777" w:rsidR="00943D65" w:rsidRPr="004737D5" w:rsidRDefault="00943D65" w:rsidP="004737D5">
      <w:pPr>
        <w:spacing w:after="0" w:line="360" w:lineRule="auto"/>
        <w:contextualSpacing/>
        <w:jc w:val="both"/>
        <w:rPr>
          <w:rFonts w:ascii="Arial" w:eastAsia="Calibri" w:hAnsi="Arial" w:cs="Times New Roman"/>
          <w:sz w:val="4"/>
          <w:szCs w:val="4"/>
        </w:rPr>
      </w:pPr>
    </w:p>
    <w:p w14:paraId="1D85DA3A" w14:textId="7F4342B5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3119D97" w14:textId="139DFAF4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>Florianópolis</w:t>
      </w:r>
      <w:r w:rsidR="00E37882">
        <w:rPr>
          <w:rFonts w:ascii="Arial" w:eastAsia="Calibri" w:hAnsi="Arial" w:cs="Times New Roman"/>
          <w:sz w:val="24"/>
          <w:szCs w:val="24"/>
        </w:rPr>
        <w:t>/SC</w:t>
      </w:r>
      <w:r w:rsidRPr="00136102">
        <w:rPr>
          <w:rFonts w:ascii="Arial" w:eastAsia="Calibri" w:hAnsi="Arial" w:cs="Times New Roman"/>
          <w:sz w:val="24"/>
          <w:szCs w:val="24"/>
        </w:rPr>
        <w:t xml:space="preserve">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0A01C2">
        <w:rPr>
          <w:rFonts w:ascii="Arial" w:eastAsia="Calibri" w:hAnsi="Arial" w:cs="Times New Roman"/>
          <w:noProof/>
          <w:sz w:val="24"/>
          <w:szCs w:val="24"/>
        </w:rPr>
        <w:t>24 de junho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4834088" w14:textId="77777777" w:rsidR="008879EE" w:rsidRDefault="008879EE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  <w:lang w:val="pt"/>
        </w:rPr>
      </w:pPr>
    </w:p>
    <w:p w14:paraId="5B8E4FDC" w14:textId="77777777" w:rsidR="004737D5" w:rsidRDefault="004737D5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  <w:lang w:val="pt"/>
        </w:rPr>
      </w:pPr>
    </w:p>
    <w:p w14:paraId="2FF48FB2" w14:textId="77777777" w:rsidR="004737D5" w:rsidRDefault="004737D5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  <w:lang w:val="pt"/>
        </w:rPr>
      </w:pPr>
    </w:p>
    <w:p w14:paraId="3C8C94D0" w14:textId="77777777" w:rsidR="004737D5" w:rsidRPr="00916EB9" w:rsidRDefault="004737D5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  <w:lang w:val="pt"/>
        </w:rPr>
      </w:pPr>
    </w:p>
    <w:p w14:paraId="0BD19FD5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03ED75A4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56FF8ED0" w14:textId="77777777" w:rsidR="00930343" w:rsidRDefault="00930343" w:rsidP="004E60B6">
      <w:pPr>
        <w:pStyle w:val="Ttulo2"/>
        <w:spacing w:line="276" w:lineRule="auto"/>
        <w:ind w:left="0"/>
        <w:rPr>
          <w:rFonts w:cs="Arial"/>
          <w:u w:val="single"/>
        </w:rPr>
      </w:pPr>
    </w:p>
    <w:p w14:paraId="73486290" w14:textId="77777777" w:rsidR="00930343" w:rsidRDefault="00930343" w:rsidP="004E60B6">
      <w:pPr>
        <w:pStyle w:val="Ttulo2"/>
        <w:spacing w:line="276" w:lineRule="auto"/>
        <w:ind w:left="0"/>
        <w:rPr>
          <w:rFonts w:cs="Arial"/>
          <w:u w:val="single"/>
        </w:rPr>
      </w:pPr>
    </w:p>
    <w:p w14:paraId="2BDA0410" w14:textId="77777777" w:rsidR="00930343" w:rsidRDefault="00930343" w:rsidP="004E60B6">
      <w:pPr>
        <w:pStyle w:val="Ttulo2"/>
        <w:spacing w:line="276" w:lineRule="auto"/>
        <w:ind w:left="0"/>
        <w:rPr>
          <w:rFonts w:cs="Arial"/>
          <w:u w:val="single"/>
        </w:rPr>
      </w:pPr>
    </w:p>
    <w:p w14:paraId="0F4DE052" w14:textId="77777777" w:rsidR="00930343" w:rsidRDefault="00930343" w:rsidP="004E60B6">
      <w:pPr>
        <w:pStyle w:val="Ttulo2"/>
        <w:spacing w:line="276" w:lineRule="auto"/>
        <w:ind w:left="0"/>
        <w:rPr>
          <w:rFonts w:cs="Arial"/>
          <w:u w:val="single"/>
        </w:rPr>
      </w:pPr>
    </w:p>
    <w:p w14:paraId="4D6E5228" w14:textId="77777777" w:rsidR="00930343" w:rsidRDefault="00930343" w:rsidP="004E60B6">
      <w:pPr>
        <w:pStyle w:val="Ttulo2"/>
        <w:spacing w:line="276" w:lineRule="auto"/>
        <w:ind w:left="0"/>
        <w:rPr>
          <w:rFonts w:cs="Arial"/>
          <w:u w:val="single"/>
        </w:rPr>
      </w:pPr>
    </w:p>
    <w:p w14:paraId="29684578" w14:textId="77777777" w:rsidR="00930343" w:rsidRDefault="00930343" w:rsidP="004E60B6">
      <w:pPr>
        <w:pStyle w:val="Ttulo2"/>
        <w:spacing w:line="276" w:lineRule="auto"/>
        <w:ind w:left="0"/>
        <w:rPr>
          <w:rFonts w:cs="Arial"/>
          <w:u w:val="single"/>
        </w:rPr>
      </w:pPr>
    </w:p>
    <w:p w14:paraId="7359F47D" w14:textId="77777777" w:rsidR="00820B3C" w:rsidRPr="00454424" w:rsidRDefault="00820B3C" w:rsidP="00820B3C">
      <w:pPr>
        <w:spacing w:after="0" w:line="276" w:lineRule="auto"/>
        <w:jc w:val="both"/>
        <w:outlineLvl w:val="1"/>
        <w:rPr>
          <w:rFonts w:ascii="Arial" w:eastAsia="Times New Roman" w:hAnsi="Arial" w:cs="Arial"/>
          <w:u w:val="single"/>
        </w:rPr>
      </w:pPr>
      <w:r w:rsidRPr="00454424">
        <w:rPr>
          <w:rFonts w:ascii="Arial" w:eastAsia="Times New Roman" w:hAnsi="Arial" w:cs="Arial"/>
          <w:u w:val="single"/>
        </w:rPr>
        <w:t>DOCUMENTOS QUE INSTRUEM ESTE CUMPRIMENTO DE SENTENÇA:</w:t>
      </w:r>
    </w:p>
    <w:p w14:paraId="5D05460F" w14:textId="77777777" w:rsidR="00820B3C" w:rsidRPr="00454424" w:rsidRDefault="00820B3C" w:rsidP="00820B3C">
      <w:pPr>
        <w:spacing w:after="0"/>
        <w:jc w:val="both"/>
        <w:rPr>
          <w:rFonts w:ascii="Arial" w:eastAsia="Calibri" w:hAnsi="Arial" w:cs="Arial"/>
        </w:rPr>
      </w:pPr>
      <w:r w:rsidRPr="00454424">
        <w:rPr>
          <w:rFonts w:ascii="Arial" w:eastAsia="Calibri" w:hAnsi="Arial" w:cs="Arial"/>
          <w:b/>
        </w:rPr>
        <w:t>Doc. 1</w:t>
      </w:r>
      <w:r w:rsidRPr="00454424">
        <w:rPr>
          <w:rFonts w:ascii="Arial" w:eastAsia="Calibri" w:hAnsi="Arial" w:cs="Arial"/>
        </w:rPr>
        <w:t>: Procuração;</w:t>
      </w:r>
    </w:p>
    <w:p w14:paraId="2E5DA7F5" w14:textId="77777777" w:rsidR="00820B3C" w:rsidRPr="00454424" w:rsidRDefault="00820B3C" w:rsidP="00820B3C">
      <w:pPr>
        <w:spacing w:after="0"/>
        <w:jc w:val="both"/>
        <w:rPr>
          <w:rFonts w:ascii="Calibri" w:eastAsia="Calibri" w:hAnsi="Calibri" w:cs="Times New Roman"/>
        </w:rPr>
      </w:pPr>
      <w:r w:rsidRPr="00454424">
        <w:rPr>
          <w:rFonts w:ascii="Arial" w:eastAsia="Calibri" w:hAnsi="Arial" w:cs="Arial"/>
          <w:b/>
        </w:rPr>
        <w:t>Doc. 2</w:t>
      </w:r>
      <w:r w:rsidRPr="00454424">
        <w:rPr>
          <w:rFonts w:ascii="Arial" w:eastAsia="Calibri" w:hAnsi="Arial" w:cs="Arial"/>
        </w:rPr>
        <w:t>:  Acordo de dissolução de união estável firmado entre as partes e a respectiva sentença homologatória;</w:t>
      </w:r>
    </w:p>
    <w:p w14:paraId="5A013B2B" w14:textId="77777777" w:rsidR="00820B3C" w:rsidRPr="00454424" w:rsidRDefault="00820B3C" w:rsidP="00820B3C">
      <w:pPr>
        <w:spacing w:after="0"/>
        <w:jc w:val="both"/>
        <w:rPr>
          <w:rFonts w:ascii="Calibri" w:eastAsia="Calibri" w:hAnsi="Calibri" w:cs="Times New Roman"/>
        </w:rPr>
      </w:pPr>
      <w:r w:rsidRPr="00454424">
        <w:rPr>
          <w:rFonts w:ascii="Arial" w:eastAsia="Calibri" w:hAnsi="Arial" w:cs="Arial"/>
          <w:b/>
        </w:rPr>
        <w:t>Doc. 3</w:t>
      </w:r>
      <w:r w:rsidRPr="00454424">
        <w:rPr>
          <w:rFonts w:ascii="Arial" w:eastAsia="Calibri" w:hAnsi="Arial" w:cs="Arial"/>
        </w:rPr>
        <w:t>:  Principais peças do primeiro cumprimento de sentença movido contra o executado</w:t>
      </w:r>
      <w:r>
        <w:rPr>
          <w:rFonts w:ascii="Arial" w:eastAsia="Calibri" w:hAnsi="Arial" w:cs="Arial"/>
        </w:rPr>
        <w:t xml:space="preserve"> (n.</w:t>
      </w:r>
      <w:r w:rsidRPr="00454424">
        <w:t xml:space="preserve"> </w:t>
      </w:r>
      <w:r w:rsidRPr="00454424">
        <w:rPr>
          <w:rFonts w:ascii="Arial" w:eastAsia="Calibri" w:hAnsi="Arial" w:cs="Arial"/>
        </w:rPr>
        <w:t>5024163-34.2023.8.24.0090</w:t>
      </w:r>
      <w:r>
        <w:rPr>
          <w:rFonts w:ascii="Arial" w:eastAsia="Calibri" w:hAnsi="Arial" w:cs="Arial"/>
        </w:rPr>
        <w:t>)</w:t>
      </w:r>
      <w:r w:rsidRPr="00454424">
        <w:rPr>
          <w:rFonts w:ascii="Arial" w:eastAsia="Calibri" w:hAnsi="Arial" w:cs="Arial"/>
        </w:rPr>
        <w:t>;</w:t>
      </w:r>
    </w:p>
    <w:p w14:paraId="7C47C04D" w14:textId="77777777" w:rsidR="00820B3C" w:rsidRDefault="00820B3C" w:rsidP="00820B3C">
      <w:pPr>
        <w:spacing w:after="0"/>
        <w:jc w:val="both"/>
        <w:rPr>
          <w:rFonts w:ascii="Arial" w:eastAsia="Calibri" w:hAnsi="Arial" w:cs="Arial"/>
        </w:rPr>
      </w:pPr>
      <w:r w:rsidRPr="00454424">
        <w:rPr>
          <w:rFonts w:ascii="Arial" w:eastAsia="Calibri" w:hAnsi="Arial" w:cs="Arial"/>
          <w:b/>
        </w:rPr>
        <w:t>Doc. 4</w:t>
      </w:r>
      <w:r w:rsidRPr="00454424">
        <w:rPr>
          <w:rFonts w:ascii="Arial" w:eastAsia="Calibri" w:hAnsi="Arial" w:cs="Arial"/>
        </w:rPr>
        <w:t xml:space="preserve">: </w:t>
      </w:r>
      <w:r>
        <w:rPr>
          <w:rFonts w:ascii="Arial" w:eastAsia="Calibri" w:hAnsi="Arial" w:cs="Arial"/>
        </w:rPr>
        <w:t>Principais peças do segundo cumprimento de sentença movido contra o executado (n.</w:t>
      </w:r>
      <w:r w:rsidRPr="00454424">
        <w:t xml:space="preserve"> </w:t>
      </w:r>
      <w:r w:rsidRPr="00454424">
        <w:rPr>
          <w:rFonts w:ascii="Arial" w:eastAsia="Calibri" w:hAnsi="Arial" w:cs="Arial"/>
        </w:rPr>
        <w:t>5020116-80.2024.8.24.0090</w:t>
      </w:r>
      <w:r>
        <w:rPr>
          <w:rFonts w:ascii="Arial" w:eastAsia="Calibri" w:hAnsi="Arial" w:cs="Arial"/>
        </w:rPr>
        <w:t>);</w:t>
      </w:r>
    </w:p>
    <w:p w14:paraId="67A94873" w14:textId="77777777" w:rsidR="00820B3C" w:rsidRPr="00454424" w:rsidRDefault="00820B3C" w:rsidP="00820B3C">
      <w:pPr>
        <w:spacing w:after="0"/>
        <w:jc w:val="both"/>
        <w:rPr>
          <w:rFonts w:ascii="Calibri" w:eastAsia="Calibri" w:hAnsi="Calibri" w:cs="Times New Roman"/>
        </w:rPr>
      </w:pPr>
      <w:r w:rsidRPr="00454424">
        <w:rPr>
          <w:rFonts w:ascii="Arial" w:eastAsia="Calibri" w:hAnsi="Arial" w:cs="Arial"/>
          <w:b/>
        </w:rPr>
        <w:t>Doc. 5</w:t>
      </w:r>
      <w:r w:rsidRPr="00454424">
        <w:rPr>
          <w:rFonts w:ascii="Arial" w:eastAsia="Calibri" w:hAnsi="Arial" w:cs="Arial"/>
        </w:rPr>
        <w:t>: Valor atualizado das despesas relacionadas à viagem da exequente à Miami;</w:t>
      </w:r>
    </w:p>
    <w:p w14:paraId="644D54FE" w14:textId="77777777" w:rsidR="00820B3C" w:rsidRPr="00454424" w:rsidRDefault="00820B3C" w:rsidP="00820B3C">
      <w:pPr>
        <w:spacing w:after="0"/>
        <w:jc w:val="both"/>
        <w:rPr>
          <w:rFonts w:ascii="Calibri" w:eastAsia="Calibri" w:hAnsi="Calibri" w:cs="Times New Roman"/>
        </w:rPr>
      </w:pPr>
      <w:r w:rsidRPr="00454424">
        <w:rPr>
          <w:rFonts w:ascii="Arial" w:eastAsia="Calibri" w:hAnsi="Arial" w:cs="Arial"/>
          <w:b/>
        </w:rPr>
        <w:t>Doc. 6</w:t>
      </w:r>
      <w:r w:rsidRPr="00454424">
        <w:rPr>
          <w:rFonts w:ascii="Arial" w:eastAsia="Calibri" w:hAnsi="Arial" w:cs="Arial"/>
        </w:rPr>
        <w:t xml:space="preserve">: Conversa por </w:t>
      </w:r>
      <w:r w:rsidRPr="00454424">
        <w:rPr>
          <w:rFonts w:ascii="Arial" w:eastAsia="Calibri" w:hAnsi="Arial" w:cs="Arial"/>
          <w:i/>
          <w:iCs/>
        </w:rPr>
        <w:t>whatsapp</w:t>
      </w:r>
      <w:r w:rsidRPr="00454424">
        <w:rPr>
          <w:rFonts w:ascii="Arial" w:eastAsia="Calibri" w:hAnsi="Arial" w:cs="Arial"/>
        </w:rPr>
        <w:t xml:space="preserve"> entre este procurador e a advogada do senhor Walter Santo Arno;</w:t>
      </w:r>
    </w:p>
    <w:p w14:paraId="11AAA1D2" w14:textId="77777777" w:rsidR="00820B3C" w:rsidRPr="00454424" w:rsidRDefault="00820B3C" w:rsidP="00820B3C">
      <w:pPr>
        <w:spacing w:after="0"/>
        <w:jc w:val="both"/>
        <w:rPr>
          <w:rFonts w:ascii="Arial" w:eastAsia="Calibri" w:hAnsi="Arial" w:cs="Arial"/>
        </w:rPr>
      </w:pPr>
      <w:r w:rsidRPr="00454424">
        <w:rPr>
          <w:rFonts w:ascii="Arial" w:eastAsia="Calibri" w:hAnsi="Arial" w:cs="Arial"/>
          <w:b/>
        </w:rPr>
        <w:t>Doc. 7</w:t>
      </w:r>
      <w:r w:rsidRPr="00454424">
        <w:rPr>
          <w:rFonts w:ascii="Arial" w:eastAsia="Calibri" w:hAnsi="Arial" w:cs="Arial"/>
        </w:rPr>
        <w:t xml:space="preserve">: </w:t>
      </w:r>
      <w:bookmarkStart w:id="0" w:name="_Hlk200533473"/>
      <w:bookmarkStart w:id="1" w:name="_Hlk201077991"/>
      <w:r w:rsidRPr="00454424">
        <w:rPr>
          <w:rFonts w:ascii="Arial" w:eastAsia="Calibri" w:hAnsi="Arial" w:cs="Arial"/>
        </w:rPr>
        <w:t xml:space="preserve">Valor atualizado das despesas relacionadas à viagem da exequente à </w:t>
      </w:r>
      <w:bookmarkEnd w:id="0"/>
      <w:r>
        <w:rPr>
          <w:rFonts w:ascii="Arial" w:eastAsia="Calibri" w:hAnsi="Arial" w:cs="Arial"/>
        </w:rPr>
        <w:t>Europa</w:t>
      </w:r>
      <w:bookmarkEnd w:id="1"/>
      <w:r w:rsidRPr="00454424">
        <w:rPr>
          <w:rFonts w:ascii="Arial" w:eastAsia="Calibri" w:hAnsi="Arial" w:cs="Arial"/>
        </w:rPr>
        <w:t>;</w:t>
      </w:r>
    </w:p>
    <w:p w14:paraId="5A0E9EF3" w14:textId="77777777" w:rsidR="00820B3C" w:rsidRDefault="00820B3C" w:rsidP="00820B3C">
      <w:pPr>
        <w:spacing w:after="0"/>
        <w:jc w:val="both"/>
        <w:rPr>
          <w:rFonts w:ascii="Arial" w:eastAsia="Calibri" w:hAnsi="Arial" w:cs="Arial"/>
        </w:rPr>
      </w:pPr>
      <w:r w:rsidRPr="00454424">
        <w:rPr>
          <w:rFonts w:ascii="Arial" w:eastAsia="Calibri" w:hAnsi="Arial" w:cs="Arial"/>
          <w:b/>
        </w:rPr>
        <w:t xml:space="preserve">Doc. </w:t>
      </w:r>
      <w:r>
        <w:rPr>
          <w:rFonts w:ascii="Arial" w:eastAsia="Calibri" w:hAnsi="Arial" w:cs="Arial"/>
          <w:b/>
        </w:rPr>
        <w:t>8</w:t>
      </w:r>
      <w:r w:rsidRPr="00454424">
        <w:rPr>
          <w:rFonts w:ascii="Arial" w:eastAsia="Calibri" w:hAnsi="Arial" w:cs="Arial"/>
        </w:rPr>
        <w:t>: Ata notarial sobre a conversa da exequente com o executado, em que ele assume a obrigação de pagar a revisão e a troca de pneus do veículo da exequente;</w:t>
      </w:r>
    </w:p>
    <w:p w14:paraId="7DF4A9D0" w14:textId="578FB2B5" w:rsidR="00820B3C" w:rsidRPr="00454424" w:rsidRDefault="00820B3C" w:rsidP="00820B3C">
      <w:pPr>
        <w:spacing w:after="0"/>
        <w:jc w:val="both"/>
        <w:rPr>
          <w:rFonts w:ascii="Arial" w:eastAsia="Calibri" w:hAnsi="Arial" w:cs="Arial"/>
        </w:rPr>
      </w:pPr>
      <w:r w:rsidRPr="00454424">
        <w:rPr>
          <w:rFonts w:ascii="Arial" w:eastAsia="Calibri" w:hAnsi="Arial" w:cs="Arial"/>
          <w:b/>
        </w:rPr>
        <w:t xml:space="preserve">Doc. </w:t>
      </w:r>
      <w:r>
        <w:rPr>
          <w:rFonts w:ascii="Arial" w:eastAsia="Calibri" w:hAnsi="Arial" w:cs="Arial"/>
          <w:b/>
        </w:rPr>
        <w:t>9</w:t>
      </w:r>
      <w:r w:rsidRPr="00454424">
        <w:rPr>
          <w:rFonts w:ascii="Arial" w:eastAsia="Calibri" w:hAnsi="Arial" w:cs="Arial"/>
        </w:rPr>
        <w:t>: Notas fiscais relativas às despesas arcadas pela exequente com a manutenção do veículo</w:t>
      </w:r>
      <w:r>
        <w:rPr>
          <w:rFonts w:ascii="Arial" w:eastAsia="Calibri" w:hAnsi="Arial" w:cs="Arial"/>
        </w:rPr>
        <w:t xml:space="preserve"> em </w:t>
      </w:r>
      <w:r w:rsidR="00E12ACC">
        <w:rPr>
          <w:rFonts w:ascii="Arial" w:eastAsia="Calibri" w:hAnsi="Arial" w:cs="Arial"/>
        </w:rPr>
        <w:t>abril</w:t>
      </w:r>
      <w:r>
        <w:rPr>
          <w:rFonts w:ascii="Arial" w:eastAsia="Calibri" w:hAnsi="Arial" w:cs="Arial"/>
        </w:rPr>
        <w:t xml:space="preserve"> de 2024</w:t>
      </w:r>
      <w:r w:rsidRPr="00454424">
        <w:rPr>
          <w:rFonts w:ascii="Arial" w:eastAsia="Calibri" w:hAnsi="Arial" w:cs="Arial"/>
        </w:rPr>
        <w:t>;</w:t>
      </w:r>
    </w:p>
    <w:p w14:paraId="2E239317" w14:textId="77777777" w:rsidR="00820B3C" w:rsidRDefault="00820B3C" w:rsidP="00820B3C">
      <w:pPr>
        <w:spacing w:after="0"/>
        <w:jc w:val="both"/>
        <w:rPr>
          <w:rFonts w:ascii="Arial" w:eastAsia="Calibri" w:hAnsi="Arial" w:cs="Arial"/>
        </w:rPr>
      </w:pPr>
      <w:r w:rsidRPr="00454424">
        <w:rPr>
          <w:rFonts w:ascii="Arial" w:eastAsia="Calibri" w:hAnsi="Arial" w:cs="Arial"/>
          <w:b/>
        </w:rPr>
        <w:t xml:space="preserve">Doc. </w:t>
      </w:r>
      <w:r>
        <w:rPr>
          <w:rFonts w:ascii="Arial" w:eastAsia="Calibri" w:hAnsi="Arial" w:cs="Arial"/>
          <w:b/>
        </w:rPr>
        <w:t>10</w:t>
      </w:r>
      <w:r w:rsidRPr="00454424">
        <w:rPr>
          <w:rFonts w:ascii="Arial" w:eastAsia="Calibri" w:hAnsi="Arial" w:cs="Arial"/>
        </w:rPr>
        <w:t xml:space="preserve">: </w:t>
      </w:r>
      <w:r w:rsidRPr="00957E98">
        <w:rPr>
          <w:rFonts w:ascii="Arial" w:eastAsia="Calibri" w:hAnsi="Arial" w:cs="Arial"/>
        </w:rPr>
        <w:t xml:space="preserve">Declarações de faturamento da empresa ENLU Comércio, Importação e Exportação Ltda. referente aos anos de 2021 e 2022, e última alteração social da empresa </w:t>
      </w:r>
      <w:r w:rsidRPr="00454424">
        <w:rPr>
          <w:rFonts w:ascii="Arial" w:eastAsia="Calibri" w:hAnsi="Arial" w:cs="Arial"/>
        </w:rPr>
        <w:t xml:space="preserve"> </w:t>
      </w:r>
    </w:p>
    <w:p w14:paraId="25CE9D05" w14:textId="77777777" w:rsidR="00820B3C" w:rsidRPr="00454424" w:rsidRDefault="00820B3C" w:rsidP="00820B3C">
      <w:pPr>
        <w:spacing w:after="0"/>
        <w:jc w:val="both"/>
        <w:rPr>
          <w:rFonts w:ascii="Arial" w:eastAsia="Calibri" w:hAnsi="Arial" w:cs="Arial"/>
        </w:rPr>
      </w:pPr>
      <w:r w:rsidRPr="00454424">
        <w:rPr>
          <w:rFonts w:ascii="Arial" w:eastAsia="Calibri" w:hAnsi="Arial" w:cs="Arial"/>
          <w:b/>
        </w:rPr>
        <w:t xml:space="preserve">Doc. </w:t>
      </w:r>
      <w:r>
        <w:rPr>
          <w:rFonts w:ascii="Arial" w:eastAsia="Calibri" w:hAnsi="Arial" w:cs="Arial"/>
          <w:b/>
        </w:rPr>
        <w:t>11</w:t>
      </w:r>
      <w:r w:rsidRPr="00454424">
        <w:rPr>
          <w:rFonts w:ascii="Arial" w:eastAsia="Calibri" w:hAnsi="Arial" w:cs="Arial"/>
        </w:rPr>
        <w:t>: Notas fiscais relativas aos serviços anteriores de manutenção do veículo pagos pelo executado</w:t>
      </w:r>
      <w:r>
        <w:rPr>
          <w:rFonts w:ascii="Arial" w:eastAsia="Calibri" w:hAnsi="Arial" w:cs="Arial"/>
        </w:rPr>
        <w:t>;</w:t>
      </w:r>
    </w:p>
    <w:p w14:paraId="2CEF604C" w14:textId="40387FC8" w:rsidR="00FF3BF9" w:rsidRPr="00131FF6" w:rsidRDefault="00820B3C" w:rsidP="00131FF6">
      <w:pPr>
        <w:spacing w:after="0"/>
        <w:jc w:val="both"/>
        <w:rPr>
          <w:rFonts w:ascii="Arial" w:eastAsia="Calibri" w:hAnsi="Arial" w:cs="Arial"/>
        </w:rPr>
      </w:pPr>
      <w:r w:rsidRPr="00454424">
        <w:rPr>
          <w:rFonts w:ascii="Arial" w:eastAsia="Calibri" w:hAnsi="Arial" w:cs="Arial"/>
          <w:b/>
        </w:rPr>
        <w:t xml:space="preserve">Doc. </w:t>
      </w:r>
      <w:r>
        <w:rPr>
          <w:rFonts w:ascii="Arial" w:eastAsia="Calibri" w:hAnsi="Arial" w:cs="Arial"/>
          <w:b/>
        </w:rPr>
        <w:t>12</w:t>
      </w:r>
      <w:r w:rsidRPr="00454424">
        <w:rPr>
          <w:rFonts w:ascii="Arial" w:eastAsia="Calibri" w:hAnsi="Arial" w:cs="Arial"/>
        </w:rPr>
        <w:t xml:space="preserve">: </w:t>
      </w:r>
      <w:bookmarkStart w:id="2" w:name="_Hlk201078656"/>
      <w:r w:rsidRPr="00454424">
        <w:rPr>
          <w:rFonts w:ascii="Arial" w:eastAsia="Calibri" w:hAnsi="Arial" w:cs="Arial"/>
        </w:rPr>
        <w:t>Notas fiscais relativas às despesas arcadas pela exequente com a manutenção do veículo</w:t>
      </w:r>
      <w:r>
        <w:rPr>
          <w:rFonts w:ascii="Arial" w:eastAsia="Calibri" w:hAnsi="Arial" w:cs="Arial"/>
        </w:rPr>
        <w:t xml:space="preserve"> janeiro e junho de 2025</w:t>
      </w:r>
      <w:bookmarkEnd w:id="2"/>
      <w:r>
        <w:rPr>
          <w:rFonts w:ascii="Arial" w:eastAsia="Calibri" w:hAnsi="Arial" w:cs="Arial"/>
        </w:rPr>
        <w:t>.</w:t>
      </w:r>
    </w:p>
    <w:sectPr w:rsidR="00FF3BF9" w:rsidRPr="00131FF6" w:rsidSect="00DB12BD">
      <w:headerReference w:type="default" r:id="rId8"/>
      <w:footerReference w:type="default" r:id="rId9"/>
      <w:pgSz w:w="11906" w:h="16838"/>
      <w:pgMar w:top="1843" w:right="1416" w:bottom="709" w:left="1418" w:header="680" w:footer="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B1643" w14:textId="77777777" w:rsidR="00647879" w:rsidRDefault="00647879" w:rsidP="00943258">
      <w:pPr>
        <w:spacing w:after="0" w:line="240" w:lineRule="auto"/>
      </w:pPr>
      <w:r>
        <w:separator/>
      </w:r>
    </w:p>
  </w:endnote>
  <w:endnote w:type="continuationSeparator" w:id="0">
    <w:p w14:paraId="689A606B" w14:textId="77777777" w:rsidR="00647879" w:rsidRDefault="00647879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79B9B21B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BAD9A9B" wp14:editId="3E10F2E4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705168766" name="Imagem 70516876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3F2BE6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FA7BD" w14:textId="77777777" w:rsidR="00647879" w:rsidRDefault="00647879" w:rsidP="00943258">
      <w:pPr>
        <w:spacing w:after="0" w:line="240" w:lineRule="auto"/>
      </w:pPr>
      <w:r>
        <w:separator/>
      </w:r>
    </w:p>
  </w:footnote>
  <w:footnote w:type="continuationSeparator" w:id="0">
    <w:p w14:paraId="4E5A551C" w14:textId="77777777" w:rsidR="00647879" w:rsidRDefault="00647879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DFBAE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03FA268" wp14:editId="5446656B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127464609" name="Imagem 1127464609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8AD2B09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658D687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92AE636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002"/>
    <w:rsid w:val="00001015"/>
    <w:rsid w:val="00003F31"/>
    <w:rsid w:val="00005EC1"/>
    <w:rsid w:val="00012A24"/>
    <w:rsid w:val="000169F1"/>
    <w:rsid w:val="00021022"/>
    <w:rsid w:val="00023E31"/>
    <w:rsid w:val="00026C40"/>
    <w:rsid w:val="00033853"/>
    <w:rsid w:val="000409ED"/>
    <w:rsid w:val="0004298B"/>
    <w:rsid w:val="000450C4"/>
    <w:rsid w:val="00046CF0"/>
    <w:rsid w:val="000508B1"/>
    <w:rsid w:val="00056223"/>
    <w:rsid w:val="00057A1C"/>
    <w:rsid w:val="00060AB3"/>
    <w:rsid w:val="00066A89"/>
    <w:rsid w:val="00095DBF"/>
    <w:rsid w:val="000963F8"/>
    <w:rsid w:val="00097661"/>
    <w:rsid w:val="000A01C2"/>
    <w:rsid w:val="000A0997"/>
    <w:rsid w:val="000B0329"/>
    <w:rsid w:val="000B478E"/>
    <w:rsid w:val="000B7945"/>
    <w:rsid w:val="000D228C"/>
    <w:rsid w:val="000D3E14"/>
    <w:rsid w:val="000D46C1"/>
    <w:rsid w:val="000E44D4"/>
    <w:rsid w:val="000E6FC4"/>
    <w:rsid w:val="000F3BE0"/>
    <w:rsid w:val="00112CFD"/>
    <w:rsid w:val="00114807"/>
    <w:rsid w:val="001163F0"/>
    <w:rsid w:val="00122464"/>
    <w:rsid w:val="001243E0"/>
    <w:rsid w:val="00125BE3"/>
    <w:rsid w:val="001260CA"/>
    <w:rsid w:val="00126446"/>
    <w:rsid w:val="00130A28"/>
    <w:rsid w:val="00131BEB"/>
    <w:rsid w:val="00131FF6"/>
    <w:rsid w:val="00133DB1"/>
    <w:rsid w:val="00137B37"/>
    <w:rsid w:val="00140EB8"/>
    <w:rsid w:val="001415F1"/>
    <w:rsid w:val="00147570"/>
    <w:rsid w:val="0015654C"/>
    <w:rsid w:val="00164547"/>
    <w:rsid w:val="001667B0"/>
    <w:rsid w:val="00167697"/>
    <w:rsid w:val="00172931"/>
    <w:rsid w:val="001761C0"/>
    <w:rsid w:val="00183BE2"/>
    <w:rsid w:val="0019126B"/>
    <w:rsid w:val="00193DB8"/>
    <w:rsid w:val="001A0206"/>
    <w:rsid w:val="001A4CD7"/>
    <w:rsid w:val="001A7904"/>
    <w:rsid w:val="001B1448"/>
    <w:rsid w:val="001B2B98"/>
    <w:rsid w:val="001B2E75"/>
    <w:rsid w:val="001B6B00"/>
    <w:rsid w:val="001C13A8"/>
    <w:rsid w:val="001C3217"/>
    <w:rsid w:val="001C577F"/>
    <w:rsid w:val="001C6D3E"/>
    <w:rsid w:val="001D7DC3"/>
    <w:rsid w:val="001E063A"/>
    <w:rsid w:val="001E5E8D"/>
    <w:rsid w:val="001F4653"/>
    <w:rsid w:val="001F5508"/>
    <w:rsid w:val="00201F45"/>
    <w:rsid w:val="00207BE4"/>
    <w:rsid w:val="00210CD0"/>
    <w:rsid w:val="00211BE0"/>
    <w:rsid w:val="00214E09"/>
    <w:rsid w:val="00221FDE"/>
    <w:rsid w:val="002237A0"/>
    <w:rsid w:val="002257C7"/>
    <w:rsid w:val="0022666C"/>
    <w:rsid w:val="002366CE"/>
    <w:rsid w:val="00236D0E"/>
    <w:rsid w:val="002374A8"/>
    <w:rsid w:val="00237DBB"/>
    <w:rsid w:val="0024007E"/>
    <w:rsid w:val="00240A52"/>
    <w:rsid w:val="002547F5"/>
    <w:rsid w:val="00272BFB"/>
    <w:rsid w:val="00275ACE"/>
    <w:rsid w:val="00275BC1"/>
    <w:rsid w:val="002803F5"/>
    <w:rsid w:val="00286B7E"/>
    <w:rsid w:val="0029059C"/>
    <w:rsid w:val="002913CD"/>
    <w:rsid w:val="00291F6C"/>
    <w:rsid w:val="00295998"/>
    <w:rsid w:val="002969DC"/>
    <w:rsid w:val="00296B3B"/>
    <w:rsid w:val="002A2173"/>
    <w:rsid w:val="002A46DA"/>
    <w:rsid w:val="002A7152"/>
    <w:rsid w:val="002B1B26"/>
    <w:rsid w:val="002B2600"/>
    <w:rsid w:val="002B57F8"/>
    <w:rsid w:val="002C27CE"/>
    <w:rsid w:val="002D45BE"/>
    <w:rsid w:val="002D5D54"/>
    <w:rsid w:val="002E185C"/>
    <w:rsid w:val="002E4009"/>
    <w:rsid w:val="002F0E18"/>
    <w:rsid w:val="00300E32"/>
    <w:rsid w:val="00302E14"/>
    <w:rsid w:val="00304C4F"/>
    <w:rsid w:val="0031554A"/>
    <w:rsid w:val="00322352"/>
    <w:rsid w:val="003229B6"/>
    <w:rsid w:val="003268C3"/>
    <w:rsid w:val="0033152D"/>
    <w:rsid w:val="003463A3"/>
    <w:rsid w:val="00352247"/>
    <w:rsid w:val="00357771"/>
    <w:rsid w:val="00360CA4"/>
    <w:rsid w:val="003646C0"/>
    <w:rsid w:val="00364DFB"/>
    <w:rsid w:val="00366BCC"/>
    <w:rsid w:val="00377A2E"/>
    <w:rsid w:val="003801CD"/>
    <w:rsid w:val="003931D1"/>
    <w:rsid w:val="003A20D9"/>
    <w:rsid w:val="003A688B"/>
    <w:rsid w:val="003A7434"/>
    <w:rsid w:val="003B2F29"/>
    <w:rsid w:val="003B66DD"/>
    <w:rsid w:val="003C1A65"/>
    <w:rsid w:val="003C4B60"/>
    <w:rsid w:val="003E46B9"/>
    <w:rsid w:val="003E7875"/>
    <w:rsid w:val="00403210"/>
    <w:rsid w:val="00406C94"/>
    <w:rsid w:val="004132F3"/>
    <w:rsid w:val="004159D1"/>
    <w:rsid w:val="00420418"/>
    <w:rsid w:val="00427247"/>
    <w:rsid w:val="0043397B"/>
    <w:rsid w:val="00447A52"/>
    <w:rsid w:val="004542CC"/>
    <w:rsid w:val="0046322D"/>
    <w:rsid w:val="004709DF"/>
    <w:rsid w:val="00472798"/>
    <w:rsid w:val="00472AB7"/>
    <w:rsid w:val="00472DB8"/>
    <w:rsid w:val="004737D5"/>
    <w:rsid w:val="004811DE"/>
    <w:rsid w:val="0048324C"/>
    <w:rsid w:val="004854B1"/>
    <w:rsid w:val="0048594D"/>
    <w:rsid w:val="004949AD"/>
    <w:rsid w:val="004966B5"/>
    <w:rsid w:val="004A325F"/>
    <w:rsid w:val="004A7270"/>
    <w:rsid w:val="004B3FB2"/>
    <w:rsid w:val="004C5819"/>
    <w:rsid w:val="004D2AD6"/>
    <w:rsid w:val="004D3F91"/>
    <w:rsid w:val="004D5437"/>
    <w:rsid w:val="004D5E46"/>
    <w:rsid w:val="004D5F3B"/>
    <w:rsid w:val="004E11FF"/>
    <w:rsid w:val="004E485C"/>
    <w:rsid w:val="004E60B6"/>
    <w:rsid w:val="004E78FC"/>
    <w:rsid w:val="004F2B78"/>
    <w:rsid w:val="004F384D"/>
    <w:rsid w:val="004F57CB"/>
    <w:rsid w:val="004F7F7F"/>
    <w:rsid w:val="00500570"/>
    <w:rsid w:val="00501A18"/>
    <w:rsid w:val="005116D0"/>
    <w:rsid w:val="005154BE"/>
    <w:rsid w:val="005245CF"/>
    <w:rsid w:val="0052622E"/>
    <w:rsid w:val="00531D8B"/>
    <w:rsid w:val="005321DA"/>
    <w:rsid w:val="005323C3"/>
    <w:rsid w:val="00533E30"/>
    <w:rsid w:val="00536724"/>
    <w:rsid w:val="00542158"/>
    <w:rsid w:val="0055271B"/>
    <w:rsid w:val="005641DC"/>
    <w:rsid w:val="00574096"/>
    <w:rsid w:val="00574304"/>
    <w:rsid w:val="005860DE"/>
    <w:rsid w:val="00592496"/>
    <w:rsid w:val="00594491"/>
    <w:rsid w:val="00597253"/>
    <w:rsid w:val="005A3149"/>
    <w:rsid w:val="005B67EA"/>
    <w:rsid w:val="005C0129"/>
    <w:rsid w:val="005C0B98"/>
    <w:rsid w:val="005D33DF"/>
    <w:rsid w:val="005E58E2"/>
    <w:rsid w:val="005E6D15"/>
    <w:rsid w:val="005F2FD6"/>
    <w:rsid w:val="005F3100"/>
    <w:rsid w:val="005F7444"/>
    <w:rsid w:val="006075F7"/>
    <w:rsid w:val="0061513D"/>
    <w:rsid w:val="00615358"/>
    <w:rsid w:val="006247E7"/>
    <w:rsid w:val="00632538"/>
    <w:rsid w:val="00645595"/>
    <w:rsid w:val="0064783D"/>
    <w:rsid w:val="00647879"/>
    <w:rsid w:val="006521E9"/>
    <w:rsid w:val="006523F1"/>
    <w:rsid w:val="0066274D"/>
    <w:rsid w:val="00665705"/>
    <w:rsid w:val="00673228"/>
    <w:rsid w:val="00674467"/>
    <w:rsid w:val="00687528"/>
    <w:rsid w:val="00692801"/>
    <w:rsid w:val="006930DD"/>
    <w:rsid w:val="00693F8B"/>
    <w:rsid w:val="00694002"/>
    <w:rsid w:val="00696295"/>
    <w:rsid w:val="006A1B44"/>
    <w:rsid w:val="006A702E"/>
    <w:rsid w:val="006B4881"/>
    <w:rsid w:val="006B57CD"/>
    <w:rsid w:val="006B7F8E"/>
    <w:rsid w:val="006C0DFC"/>
    <w:rsid w:val="006C2893"/>
    <w:rsid w:val="006D0B02"/>
    <w:rsid w:val="006D37B4"/>
    <w:rsid w:val="006F060D"/>
    <w:rsid w:val="006F0621"/>
    <w:rsid w:val="00701811"/>
    <w:rsid w:val="00701EF5"/>
    <w:rsid w:val="00701FEC"/>
    <w:rsid w:val="00702CED"/>
    <w:rsid w:val="00703B3D"/>
    <w:rsid w:val="00706FD9"/>
    <w:rsid w:val="00715CE6"/>
    <w:rsid w:val="00717DBB"/>
    <w:rsid w:val="00720B4E"/>
    <w:rsid w:val="00722DF5"/>
    <w:rsid w:val="0072626A"/>
    <w:rsid w:val="00753842"/>
    <w:rsid w:val="00755ACD"/>
    <w:rsid w:val="00767EF6"/>
    <w:rsid w:val="007725B1"/>
    <w:rsid w:val="00774986"/>
    <w:rsid w:val="007763FC"/>
    <w:rsid w:val="007834AA"/>
    <w:rsid w:val="0079350D"/>
    <w:rsid w:val="00793C68"/>
    <w:rsid w:val="007949BF"/>
    <w:rsid w:val="00795616"/>
    <w:rsid w:val="0079661C"/>
    <w:rsid w:val="00797900"/>
    <w:rsid w:val="007A01E4"/>
    <w:rsid w:val="007A4FD6"/>
    <w:rsid w:val="007A60FA"/>
    <w:rsid w:val="007B0EC8"/>
    <w:rsid w:val="007C36DB"/>
    <w:rsid w:val="007D16C0"/>
    <w:rsid w:val="007E0432"/>
    <w:rsid w:val="007E7C07"/>
    <w:rsid w:val="007F13FF"/>
    <w:rsid w:val="007F3C10"/>
    <w:rsid w:val="00801BB8"/>
    <w:rsid w:val="00802476"/>
    <w:rsid w:val="008032A7"/>
    <w:rsid w:val="008061CE"/>
    <w:rsid w:val="008069EC"/>
    <w:rsid w:val="00806E93"/>
    <w:rsid w:val="00807C2E"/>
    <w:rsid w:val="00810D34"/>
    <w:rsid w:val="0081400F"/>
    <w:rsid w:val="00817B8A"/>
    <w:rsid w:val="00820B3C"/>
    <w:rsid w:val="00824001"/>
    <w:rsid w:val="00826A3F"/>
    <w:rsid w:val="008271B5"/>
    <w:rsid w:val="00832C13"/>
    <w:rsid w:val="0083622D"/>
    <w:rsid w:val="00852FC5"/>
    <w:rsid w:val="00853CB9"/>
    <w:rsid w:val="00855EA4"/>
    <w:rsid w:val="0085647A"/>
    <w:rsid w:val="00856578"/>
    <w:rsid w:val="00857813"/>
    <w:rsid w:val="008607A0"/>
    <w:rsid w:val="00866F51"/>
    <w:rsid w:val="0087255B"/>
    <w:rsid w:val="00872DC1"/>
    <w:rsid w:val="008769BA"/>
    <w:rsid w:val="008772C6"/>
    <w:rsid w:val="0087733E"/>
    <w:rsid w:val="00881A44"/>
    <w:rsid w:val="008825BF"/>
    <w:rsid w:val="00886D36"/>
    <w:rsid w:val="008879EE"/>
    <w:rsid w:val="0089090F"/>
    <w:rsid w:val="008928E1"/>
    <w:rsid w:val="0089682A"/>
    <w:rsid w:val="0089749D"/>
    <w:rsid w:val="008A0012"/>
    <w:rsid w:val="008A507E"/>
    <w:rsid w:val="008B4425"/>
    <w:rsid w:val="008B68E0"/>
    <w:rsid w:val="008C2AA2"/>
    <w:rsid w:val="008C4817"/>
    <w:rsid w:val="008C58C1"/>
    <w:rsid w:val="008C619D"/>
    <w:rsid w:val="008C7E8E"/>
    <w:rsid w:val="008E0686"/>
    <w:rsid w:val="008E2812"/>
    <w:rsid w:val="008E31FF"/>
    <w:rsid w:val="008E377D"/>
    <w:rsid w:val="008E6B33"/>
    <w:rsid w:val="008F1205"/>
    <w:rsid w:val="008F2218"/>
    <w:rsid w:val="008F29AF"/>
    <w:rsid w:val="008F53CE"/>
    <w:rsid w:val="008F57A5"/>
    <w:rsid w:val="008F6ACF"/>
    <w:rsid w:val="008F7B29"/>
    <w:rsid w:val="0090226D"/>
    <w:rsid w:val="00912304"/>
    <w:rsid w:val="00916EB9"/>
    <w:rsid w:val="00917176"/>
    <w:rsid w:val="00922B97"/>
    <w:rsid w:val="00924163"/>
    <w:rsid w:val="00930343"/>
    <w:rsid w:val="00932E8B"/>
    <w:rsid w:val="009350E7"/>
    <w:rsid w:val="00936D8D"/>
    <w:rsid w:val="0094218D"/>
    <w:rsid w:val="00943258"/>
    <w:rsid w:val="00943D65"/>
    <w:rsid w:val="009513E1"/>
    <w:rsid w:val="0095252E"/>
    <w:rsid w:val="00956F1B"/>
    <w:rsid w:val="00960BD9"/>
    <w:rsid w:val="0096702D"/>
    <w:rsid w:val="00971191"/>
    <w:rsid w:val="00975543"/>
    <w:rsid w:val="009829B1"/>
    <w:rsid w:val="00984FF0"/>
    <w:rsid w:val="009A68C7"/>
    <w:rsid w:val="009B25A6"/>
    <w:rsid w:val="009C1C45"/>
    <w:rsid w:val="009C1C86"/>
    <w:rsid w:val="009C5911"/>
    <w:rsid w:val="009C64CB"/>
    <w:rsid w:val="009E546F"/>
    <w:rsid w:val="009F71B6"/>
    <w:rsid w:val="00A049FC"/>
    <w:rsid w:val="00A10FB4"/>
    <w:rsid w:val="00A13F51"/>
    <w:rsid w:val="00A16DBF"/>
    <w:rsid w:val="00A34FF2"/>
    <w:rsid w:val="00A40ACE"/>
    <w:rsid w:val="00A40BD8"/>
    <w:rsid w:val="00A50F4C"/>
    <w:rsid w:val="00A627D5"/>
    <w:rsid w:val="00A72F32"/>
    <w:rsid w:val="00A75C53"/>
    <w:rsid w:val="00A84301"/>
    <w:rsid w:val="00A87EB7"/>
    <w:rsid w:val="00A87F40"/>
    <w:rsid w:val="00A90C27"/>
    <w:rsid w:val="00A964B5"/>
    <w:rsid w:val="00AA0520"/>
    <w:rsid w:val="00AA20E8"/>
    <w:rsid w:val="00AC2560"/>
    <w:rsid w:val="00AC3E76"/>
    <w:rsid w:val="00AD020E"/>
    <w:rsid w:val="00AD3516"/>
    <w:rsid w:val="00AD4E08"/>
    <w:rsid w:val="00AE2170"/>
    <w:rsid w:val="00AE2996"/>
    <w:rsid w:val="00AE66CF"/>
    <w:rsid w:val="00AF0BA8"/>
    <w:rsid w:val="00AF6C10"/>
    <w:rsid w:val="00B14A81"/>
    <w:rsid w:val="00B1611A"/>
    <w:rsid w:val="00B16E30"/>
    <w:rsid w:val="00B230A5"/>
    <w:rsid w:val="00B258C0"/>
    <w:rsid w:val="00B2594B"/>
    <w:rsid w:val="00B26BF7"/>
    <w:rsid w:val="00B33D9A"/>
    <w:rsid w:val="00B37355"/>
    <w:rsid w:val="00B4186A"/>
    <w:rsid w:val="00B515B9"/>
    <w:rsid w:val="00B554A4"/>
    <w:rsid w:val="00B6080E"/>
    <w:rsid w:val="00B6363E"/>
    <w:rsid w:val="00B701F9"/>
    <w:rsid w:val="00B70A69"/>
    <w:rsid w:val="00B76FFA"/>
    <w:rsid w:val="00B879D0"/>
    <w:rsid w:val="00B87F34"/>
    <w:rsid w:val="00B94DE1"/>
    <w:rsid w:val="00B96610"/>
    <w:rsid w:val="00B96D74"/>
    <w:rsid w:val="00B97E36"/>
    <w:rsid w:val="00BA1444"/>
    <w:rsid w:val="00BA2544"/>
    <w:rsid w:val="00BA384D"/>
    <w:rsid w:val="00BA48EC"/>
    <w:rsid w:val="00BA64EC"/>
    <w:rsid w:val="00BA6F34"/>
    <w:rsid w:val="00BB139E"/>
    <w:rsid w:val="00BB182A"/>
    <w:rsid w:val="00BB4D0F"/>
    <w:rsid w:val="00BB5246"/>
    <w:rsid w:val="00BC4758"/>
    <w:rsid w:val="00BD1266"/>
    <w:rsid w:val="00BE183A"/>
    <w:rsid w:val="00BE5B32"/>
    <w:rsid w:val="00BF4D44"/>
    <w:rsid w:val="00C01CD4"/>
    <w:rsid w:val="00C01E15"/>
    <w:rsid w:val="00C023FC"/>
    <w:rsid w:val="00C03B4C"/>
    <w:rsid w:val="00C0456B"/>
    <w:rsid w:val="00C345AD"/>
    <w:rsid w:val="00C35679"/>
    <w:rsid w:val="00C41883"/>
    <w:rsid w:val="00C646B7"/>
    <w:rsid w:val="00C85203"/>
    <w:rsid w:val="00C853FA"/>
    <w:rsid w:val="00C862F1"/>
    <w:rsid w:val="00C944C0"/>
    <w:rsid w:val="00CA73D7"/>
    <w:rsid w:val="00CA7F12"/>
    <w:rsid w:val="00CB0A9A"/>
    <w:rsid w:val="00CB35D2"/>
    <w:rsid w:val="00CB5C38"/>
    <w:rsid w:val="00CB5FC5"/>
    <w:rsid w:val="00CC0963"/>
    <w:rsid w:val="00CC5977"/>
    <w:rsid w:val="00CD4CA9"/>
    <w:rsid w:val="00CE64B2"/>
    <w:rsid w:val="00CF34CB"/>
    <w:rsid w:val="00D1168A"/>
    <w:rsid w:val="00D12CDA"/>
    <w:rsid w:val="00D22805"/>
    <w:rsid w:val="00D26D0C"/>
    <w:rsid w:val="00D30246"/>
    <w:rsid w:val="00D32740"/>
    <w:rsid w:val="00D36D3F"/>
    <w:rsid w:val="00D40576"/>
    <w:rsid w:val="00D41C20"/>
    <w:rsid w:val="00D42B0B"/>
    <w:rsid w:val="00D46D13"/>
    <w:rsid w:val="00D528CC"/>
    <w:rsid w:val="00D5415E"/>
    <w:rsid w:val="00D60B6F"/>
    <w:rsid w:val="00D6136E"/>
    <w:rsid w:val="00D6733D"/>
    <w:rsid w:val="00D7697D"/>
    <w:rsid w:val="00D77533"/>
    <w:rsid w:val="00D877A8"/>
    <w:rsid w:val="00DA0C16"/>
    <w:rsid w:val="00DA6979"/>
    <w:rsid w:val="00DA7994"/>
    <w:rsid w:val="00DB12BD"/>
    <w:rsid w:val="00DB72B6"/>
    <w:rsid w:val="00DC5BB9"/>
    <w:rsid w:val="00DD0801"/>
    <w:rsid w:val="00DD0AE6"/>
    <w:rsid w:val="00DE006B"/>
    <w:rsid w:val="00DE0162"/>
    <w:rsid w:val="00DE0552"/>
    <w:rsid w:val="00DE2F09"/>
    <w:rsid w:val="00DF11BD"/>
    <w:rsid w:val="00DF5478"/>
    <w:rsid w:val="00DF5543"/>
    <w:rsid w:val="00E05790"/>
    <w:rsid w:val="00E06079"/>
    <w:rsid w:val="00E07198"/>
    <w:rsid w:val="00E12ACC"/>
    <w:rsid w:val="00E15655"/>
    <w:rsid w:val="00E179BE"/>
    <w:rsid w:val="00E200E2"/>
    <w:rsid w:val="00E23284"/>
    <w:rsid w:val="00E311DD"/>
    <w:rsid w:val="00E311FA"/>
    <w:rsid w:val="00E37882"/>
    <w:rsid w:val="00E44C78"/>
    <w:rsid w:val="00E44D21"/>
    <w:rsid w:val="00E4552D"/>
    <w:rsid w:val="00E51807"/>
    <w:rsid w:val="00E55C7E"/>
    <w:rsid w:val="00E617BF"/>
    <w:rsid w:val="00E779C9"/>
    <w:rsid w:val="00E8041D"/>
    <w:rsid w:val="00E90F3C"/>
    <w:rsid w:val="00E91DAF"/>
    <w:rsid w:val="00E91E70"/>
    <w:rsid w:val="00E968BB"/>
    <w:rsid w:val="00EA165C"/>
    <w:rsid w:val="00EA1EE9"/>
    <w:rsid w:val="00EA26C3"/>
    <w:rsid w:val="00EA28A6"/>
    <w:rsid w:val="00EA39CB"/>
    <w:rsid w:val="00EB2528"/>
    <w:rsid w:val="00EB4346"/>
    <w:rsid w:val="00EC36C2"/>
    <w:rsid w:val="00ED1431"/>
    <w:rsid w:val="00ED2AB4"/>
    <w:rsid w:val="00ED3443"/>
    <w:rsid w:val="00ED6F77"/>
    <w:rsid w:val="00EE2DD6"/>
    <w:rsid w:val="00EE3903"/>
    <w:rsid w:val="00EE5C1D"/>
    <w:rsid w:val="00EF02AA"/>
    <w:rsid w:val="00EF715A"/>
    <w:rsid w:val="00EF7EEF"/>
    <w:rsid w:val="00F016A4"/>
    <w:rsid w:val="00F11B2C"/>
    <w:rsid w:val="00F122A5"/>
    <w:rsid w:val="00F15CB1"/>
    <w:rsid w:val="00F15E79"/>
    <w:rsid w:val="00F1710D"/>
    <w:rsid w:val="00F1739A"/>
    <w:rsid w:val="00F22B73"/>
    <w:rsid w:val="00F36AD9"/>
    <w:rsid w:val="00F4203B"/>
    <w:rsid w:val="00F444BA"/>
    <w:rsid w:val="00F4526F"/>
    <w:rsid w:val="00F513AC"/>
    <w:rsid w:val="00F62430"/>
    <w:rsid w:val="00F65D27"/>
    <w:rsid w:val="00F80F6E"/>
    <w:rsid w:val="00F8278C"/>
    <w:rsid w:val="00F87956"/>
    <w:rsid w:val="00F92C4E"/>
    <w:rsid w:val="00F95855"/>
    <w:rsid w:val="00F96F44"/>
    <w:rsid w:val="00FB3A3F"/>
    <w:rsid w:val="00FB441A"/>
    <w:rsid w:val="00FC0FEA"/>
    <w:rsid w:val="00FC63CA"/>
    <w:rsid w:val="00FC66A6"/>
    <w:rsid w:val="00FC7880"/>
    <w:rsid w:val="00FC7B12"/>
    <w:rsid w:val="00FC7B4A"/>
    <w:rsid w:val="00FE384C"/>
    <w:rsid w:val="00FE7B37"/>
    <w:rsid w:val="00FF0D7D"/>
    <w:rsid w:val="00FF2390"/>
    <w:rsid w:val="00FF3BF9"/>
    <w:rsid w:val="00FF5022"/>
    <w:rsid w:val="00FF7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620CF"/>
  <w15:chartTrackingRefBased/>
  <w15:docId w15:val="{118953B7-F213-4E5B-AA60-9B59786F1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EE5C1D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EE5C1D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2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1856</TotalTime>
  <Pages>6</Pages>
  <Words>1825</Words>
  <Characters>9563</Characters>
  <Application>Microsoft Office Word</Application>
  <DocSecurity>0</DocSecurity>
  <Lines>199</Lines>
  <Paragraphs>60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8</vt:i4>
      </vt:variant>
    </vt:vector>
  </HeadingPairs>
  <TitlesOfParts>
    <vt:vector size="9" baseType="lpstr">
      <vt:lpstr/>
      <vt:lpstr>    </vt:lpstr>
      <vt:lpstr>    </vt:lpstr>
      <vt:lpstr>    </vt:lpstr>
      <vt:lpstr>    </vt:lpstr>
      <vt:lpstr>    </vt:lpstr>
      <vt:lpstr>    </vt:lpstr>
      <vt:lpstr>    </vt:lpstr>
      <vt:lpstr>    DOCUMENTOS QUE INSTRUEM ESTE CUMPRIMENTO DE SENTENÇA:</vt:lpstr>
    </vt:vector>
  </TitlesOfParts>
  <Company/>
  <LinksUpToDate>false</LinksUpToDate>
  <CharactersWithSpaces>11328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176</cp:revision>
  <cp:lastPrinted>2022-07-18T22:35:00Z</cp:lastPrinted>
  <dcterms:created xsi:type="dcterms:W3CDTF">2025-06-10T14:13:00Z</dcterms:created>
  <dcterms:modified xsi:type="dcterms:W3CDTF">2025-06-24T23:08:00Z</dcterms:modified>
</cp:coreProperties>
</file>