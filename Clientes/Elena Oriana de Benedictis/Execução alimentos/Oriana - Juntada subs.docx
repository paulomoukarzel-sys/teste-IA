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18955" w14:textId="46624008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FF6E0E">
        <w:rPr>
          <w:rFonts w:ascii="Arial" w:eastAsia="Calibri" w:hAnsi="Arial" w:cs="Times New Roman"/>
          <w:sz w:val="24"/>
          <w:szCs w:val="24"/>
        </w:rPr>
        <w:t>A SENHORA DOUTORA JUÍZA DE DIREITO DA VARA DA FAMÍLIA E ÓRFÃOS DA COMARCA DA CAPITAL</w:t>
      </w:r>
      <w:r w:rsidR="009A1CE2">
        <w:rPr>
          <w:rFonts w:ascii="Arial" w:eastAsia="Calibri" w:hAnsi="Arial" w:cs="Times New Roman"/>
          <w:sz w:val="24"/>
          <w:szCs w:val="24"/>
        </w:rPr>
        <w:t xml:space="preserve"> – NORTE DA ILHA</w:t>
      </w:r>
    </w:p>
    <w:p w14:paraId="0DAE65D6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685820E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ADB3F94" w14:textId="0CC54DAA" w:rsidR="000169F1" w:rsidRPr="00FF6E0E" w:rsidRDefault="00FF6E0E" w:rsidP="00FF6E0E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FF6E0E">
        <w:rPr>
          <w:rFonts w:ascii="Arial" w:eastAsia="Calibri" w:hAnsi="Arial" w:cs="Times New Roman"/>
        </w:rPr>
        <w:t>Autos n. 5024163-34.2023.8.24.0090</w:t>
      </w:r>
    </w:p>
    <w:p w14:paraId="48231191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465CACF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0222697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92F3BF5" w14:textId="13F9FC74" w:rsidR="000169F1" w:rsidRPr="00A814BD" w:rsidRDefault="00FF6E0E" w:rsidP="00FF6E0E">
      <w:pPr>
        <w:pStyle w:val="Qualificaodaspartes"/>
        <w:spacing w:line="360" w:lineRule="auto"/>
      </w:pPr>
      <w:r>
        <w:rPr>
          <w:b/>
        </w:rPr>
        <w:t>ELENA ORIANA BENEDICTIS e OUTROS</w:t>
      </w:r>
      <w:r w:rsidR="000169F1" w:rsidRPr="00A814BD">
        <w:t xml:space="preserve">, </w:t>
      </w:r>
      <w:r>
        <w:t xml:space="preserve">já qualificados nos autos do cumprimento de sentença de obrigação de prestar alimentos n. </w:t>
      </w:r>
      <w:r w:rsidRPr="00FF6E0E">
        <w:t>5024163-34.2023.8.24.0090</w:t>
      </w:r>
      <w:r w:rsidR="000169F1">
        <w:t>,</w:t>
      </w:r>
      <w:r>
        <w:t xml:space="preserve"> ajuizada contra </w:t>
      </w:r>
      <w:r w:rsidRPr="00FF6E0E">
        <w:rPr>
          <w:b/>
          <w:bCs w:val="0"/>
        </w:rPr>
        <w:t>WALTER SANTO ARNO</w:t>
      </w:r>
      <w:r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>
        <w:t xml:space="preserve">juntar aos autos o substabelecimento em anexo </w:t>
      </w:r>
      <w:r w:rsidRPr="00135AB9">
        <w:rPr>
          <w:sz w:val="20"/>
          <w:szCs w:val="18"/>
        </w:rPr>
        <w:t>(</w:t>
      </w:r>
      <w:r w:rsidRPr="00135AB9">
        <w:rPr>
          <w:b/>
          <w:bCs w:val="0"/>
          <w:sz w:val="20"/>
          <w:szCs w:val="18"/>
        </w:rPr>
        <w:t>doc. 1</w:t>
      </w:r>
      <w:r w:rsidRPr="00135AB9">
        <w:rPr>
          <w:sz w:val="20"/>
          <w:szCs w:val="18"/>
        </w:rPr>
        <w:t>)</w:t>
      </w:r>
      <w:r>
        <w:t xml:space="preserve"> e requerer, com urgência, a habilitação dos procuradores substabelecidos </w:t>
      </w:r>
      <w:r w:rsidR="009A1CE2">
        <w:t xml:space="preserve">e o respectivo acesso </w:t>
      </w:r>
      <w:r>
        <w:t xml:space="preserve">aos autos, para todos os fins de direito. </w:t>
      </w:r>
    </w:p>
    <w:p w14:paraId="5404AD63" w14:textId="77777777" w:rsidR="000169F1" w:rsidRPr="00C93597" w:rsidRDefault="000169F1" w:rsidP="00FF6E0E">
      <w:pPr>
        <w:pStyle w:val="SemEspaamento"/>
        <w:numPr>
          <w:ilvl w:val="0"/>
          <w:numId w:val="0"/>
        </w:numPr>
      </w:pPr>
    </w:p>
    <w:p w14:paraId="527C83A2" w14:textId="77777777" w:rsidR="0090226D" w:rsidRPr="00EC1F20" w:rsidRDefault="0090226D" w:rsidP="00FF6E0E">
      <w:pPr>
        <w:pStyle w:val="SemEspaamento"/>
        <w:numPr>
          <w:ilvl w:val="0"/>
          <w:numId w:val="0"/>
        </w:numPr>
        <w:ind w:firstLine="1985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0DD2C16F" w14:textId="77777777" w:rsidR="000169F1" w:rsidRPr="00136102" w:rsidRDefault="000169F1" w:rsidP="000169F1">
      <w:pPr>
        <w:pStyle w:val="SemEspaamento"/>
        <w:numPr>
          <w:ilvl w:val="0"/>
          <w:numId w:val="0"/>
        </w:numPr>
      </w:pPr>
    </w:p>
    <w:p w14:paraId="69538228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3B539A2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A70D46B" w14:textId="3E235E0F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9A1CE2">
        <w:rPr>
          <w:rFonts w:ascii="Arial" w:eastAsia="Calibri" w:hAnsi="Arial" w:cs="Times New Roman"/>
          <w:noProof/>
          <w:sz w:val="24"/>
          <w:szCs w:val="24"/>
        </w:rPr>
        <w:t>23 de janeiro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591DB2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791F9B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6255C9C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25EAE01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5463455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41525DCC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42BF3103" w14:textId="77777777" w:rsidR="00131BEB" w:rsidRPr="000169F1" w:rsidRDefault="00131BEB" w:rsidP="000169F1"/>
    <w:sectPr w:rsidR="00131BEB" w:rsidRPr="000169F1" w:rsidSect="00FF6E0E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8E422" w14:textId="77777777" w:rsidR="00FF6E0E" w:rsidRDefault="00FF6E0E" w:rsidP="00943258">
      <w:pPr>
        <w:spacing w:after="0" w:line="240" w:lineRule="auto"/>
      </w:pPr>
      <w:r>
        <w:separator/>
      </w:r>
    </w:p>
  </w:endnote>
  <w:endnote w:type="continuationSeparator" w:id="0">
    <w:p w14:paraId="157A1348" w14:textId="77777777" w:rsidR="00FF6E0E" w:rsidRDefault="00FF6E0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FBE828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5696CBD" wp14:editId="387D547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AA22C0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6877E" w14:textId="77777777" w:rsidR="00FF6E0E" w:rsidRDefault="00FF6E0E" w:rsidP="00943258">
      <w:pPr>
        <w:spacing w:after="0" w:line="240" w:lineRule="auto"/>
      </w:pPr>
      <w:r>
        <w:separator/>
      </w:r>
    </w:p>
  </w:footnote>
  <w:footnote w:type="continuationSeparator" w:id="0">
    <w:p w14:paraId="639CEE7B" w14:textId="77777777" w:rsidR="00FF6E0E" w:rsidRDefault="00FF6E0E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706F7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7A1A7BB" wp14:editId="2FAC70A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1F2F35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06F3B7B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649D1D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E0E"/>
    <w:rsid w:val="00003F31"/>
    <w:rsid w:val="000169F1"/>
    <w:rsid w:val="0004298B"/>
    <w:rsid w:val="00097661"/>
    <w:rsid w:val="000D228C"/>
    <w:rsid w:val="00131BEB"/>
    <w:rsid w:val="00135AB9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91F6C"/>
    <w:rsid w:val="00377A2E"/>
    <w:rsid w:val="003801CD"/>
    <w:rsid w:val="003E46B9"/>
    <w:rsid w:val="004949AD"/>
    <w:rsid w:val="004F2B78"/>
    <w:rsid w:val="004F384D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9A1CE2"/>
    <w:rsid w:val="00A049FC"/>
    <w:rsid w:val="00B14A81"/>
    <w:rsid w:val="00B6363E"/>
    <w:rsid w:val="00BA2544"/>
    <w:rsid w:val="00C03B4C"/>
    <w:rsid w:val="00C0456B"/>
    <w:rsid w:val="00CB5FC5"/>
    <w:rsid w:val="00D32740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  <w:rsid w:val="00FC63CA"/>
    <w:rsid w:val="00FF6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2C9FF7"/>
  <w15:chartTrackingRefBased/>
  <w15:docId w15:val="{B1C149CA-9D22-4D2A-9338-BEE3EF827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7</TotalTime>
  <Pages>1</Pages>
  <Words>155</Words>
  <Characters>878</Characters>
  <Application>Microsoft Office Word</Application>
  <DocSecurity>0</DocSecurity>
  <Lines>32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</cp:revision>
  <cp:lastPrinted>2022-07-18T22:35:00Z</cp:lastPrinted>
  <dcterms:created xsi:type="dcterms:W3CDTF">2024-01-23T17:24:00Z</dcterms:created>
  <dcterms:modified xsi:type="dcterms:W3CDTF">2024-01-23T17:32:00Z</dcterms:modified>
</cp:coreProperties>
</file>