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18955" w14:textId="46624008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NORTE DA ILHA</w:t>
      </w:r>
    </w:p>
    <w:p w14:paraId="0DAE65D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B3F94" w14:textId="0CC54DAA" w:rsidR="000169F1" w:rsidRPr="00FF6E0E" w:rsidRDefault="00FF6E0E" w:rsidP="00FF6E0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F6E0E">
        <w:rPr>
          <w:rFonts w:ascii="Arial" w:eastAsia="Calibri" w:hAnsi="Arial" w:cs="Times New Roman"/>
        </w:rPr>
        <w:t>Autos n. 5024163-34.2023.8.24.0090</w:t>
      </w:r>
    </w:p>
    <w:p w14:paraId="4823119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D2C16F" w14:textId="17A6DBE3" w:rsidR="000169F1" w:rsidRPr="00136102" w:rsidRDefault="00FF6E0E" w:rsidP="007729C2">
      <w:pPr>
        <w:pStyle w:val="Qualificaodaspartes"/>
        <w:spacing w:line="360" w:lineRule="auto"/>
      </w:pPr>
      <w:r>
        <w:rPr>
          <w:b/>
        </w:rPr>
        <w:t xml:space="preserve">ELENA ORIANA </w:t>
      </w:r>
      <w:r w:rsidR="00BA5CF3">
        <w:rPr>
          <w:b/>
        </w:rPr>
        <w:t xml:space="preserve">DE </w:t>
      </w:r>
      <w:r>
        <w:rPr>
          <w:b/>
        </w:rPr>
        <w:t>BENEDICTIS e OUTROS</w:t>
      </w:r>
      <w:r w:rsidR="000169F1" w:rsidRPr="00A814BD">
        <w:t xml:space="preserve">, </w:t>
      </w:r>
      <w:r>
        <w:t xml:space="preserve">já qualificados nos autos do cumprimento de sentença de obrigação de prestar alimentos n. </w:t>
      </w:r>
      <w:r w:rsidRPr="00FF6E0E">
        <w:t>5024163-34.2023.8.24.0090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6E3B31">
        <w:t xml:space="preserve">em atenção ao ato ordinatório do evento </w:t>
      </w:r>
      <w:r w:rsidR="00524C32">
        <w:t xml:space="preserve">45 e </w:t>
      </w:r>
      <w:r w:rsidR="00EB1EC1">
        <w:t>ao acordo do evento 49</w:t>
      </w:r>
      <w:r w:rsidR="006E3B31">
        <w:t xml:space="preserve">, </w:t>
      </w:r>
      <w:r w:rsidR="00EB1EC1">
        <w:t xml:space="preserve">informar que o executado cumpriu com a obrigação alimentar e </w:t>
      </w:r>
      <w:r w:rsidR="00BA5CF3">
        <w:t xml:space="preserve">os honorários sucumbenciais ajustados, conforme os comprovantes em anexo </w:t>
      </w:r>
      <w:r w:rsidRPr="00135AB9">
        <w:rPr>
          <w:sz w:val="20"/>
          <w:szCs w:val="18"/>
        </w:rPr>
        <w:t>(</w:t>
      </w:r>
      <w:r w:rsidRPr="00135AB9">
        <w:rPr>
          <w:b/>
          <w:bCs w:val="0"/>
          <w:sz w:val="20"/>
          <w:szCs w:val="18"/>
        </w:rPr>
        <w:t>doc. 1</w:t>
      </w:r>
      <w:r w:rsidRPr="00135AB9">
        <w:rPr>
          <w:sz w:val="20"/>
          <w:szCs w:val="18"/>
        </w:rPr>
        <w:t>)</w:t>
      </w:r>
      <w:r w:rsidR="00EB1EC1">
        <w:t>,</w:t>
      </w:r>
      <w:r w:rsidR="00E828DF">
        <w:t xml:space="preserve"> </w:t>
      </w:r>
      <w:r w:rsidR="00DC0E59">
        <w:t xml:space="preserve">o que impõe </w:t>
      </w:r>
      <w:r w:rsidR="00B34330">
        <w:t>a extinção da presente execução</w:t>
      </w:r>
      <w:r w:rsidR="00161C54">
        <w:t>, que desde já se requer</w:t>
      </w:r>
      <w:r w:rsidR="00DC0E59">
        <w:t xml:space="preserve">, </w:t>
      </w:r>
      <w:r w:rsidR="00D07F67">
        <w:t>sobretudo</w:t>
      </w:r>
      <w:r w:rsidR="00F6605A">
        <w:t xml:space="preserve"> </w:t>
      </w:r>
      <w:r w:rsidR="00DC0E59">
        <w:t xml:space="preserve">porque satisfeita a obrigação </w:t>
      </w:r>
      <w:r w:rsidR="00DC0E59" w:rsidRPr="00DC0E59">
        <w:rPr>
          <w:sz w:val="20"/>
          <w:szCs w:val="18"/>
        </w:rPr>
        <w:t>(art. 924, II, do CPC)</w:t>
      </w:r>
      <w:r>
        <w:t xml:space="preserve">. 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29290E9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6E8C">
        <w:rPr>
          <w:rFonts w:ascii="Arial" w:eastAsia="Calibri" w:hAnsi="Arial" w:cs="Times New Roman"/>
          <w:noProof/>
          <w:sz w:val="24"/>
          <w:szCs w:val="24"/>
        </w:rPr>
        <w:t>26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8A5C99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A1A2E" w14:textId="77777777" w:rsidR="008A5C99" w:rsidRDefault="008A5C99" w:rsidP="00943258">
      <w:pPr>
        <w:spacing w:after="0" w:line="240" w:lineRule="auto"/>
      </w:pPr>
      <w:r>
        <w:separator/>
      </w:r>
    </w:p>
  </w:endnote>
  <w:endnote w:type="continuationSeparator" w:id="0">
    <w:p w14:paraId="456D7067" w14:textId="77777777" w:rsidR="008A5C99" w:rsidRDefault="008A5C9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F4FD8F" w14:textId="77777777" w:rsidR="008A5C99" w:rsidRDefault="008A5C99" w:rsidP="00943258">
      <w:pPr>
        <w:spacing w:after="0" w:line="240" w:lineRule="auto"/>
      </w:pPr>
      <w:r>
        <w:separator/>
      </w:r>
    </w:p>
  </w:footnote>
  <w:footnote w:type="continuationSeparator" w:id="0">
    <w:p w14:paraId="1B925D81" w14:textId="77777777" w:rsidR="008A5C99" w:rsidRDefault="008A5C9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97661"/>
    <w:rsid w:val="000D228C"/>
    <w:rsid w:val="00131BEB"/>
    <w:rsid w:val="00135AB9"/>
    <w:rsid w:val="00161C54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3F7EA5"/>
    <w:rsid w:val="00403351"/>
    <w:rsid w:val="004949AD"/>
    <w:rsid w:val="004F2B78"/>
    <w:rsid w:val="004F384D"/>
    <w:rsid w:val="00501A18"/>
    <w:rsid w:val="00524C32"/>
    <w:rsid w:val="005321DA"/>
    <w:rsid w:val="005B67EA"/>
    <w:rsid w:val="005E58E2"/>
    <w:rsid w:val="00673228"/>
    <w:rsid w:val="00693F8B"/>
    <w:rsid w:val="00696295"/>
    <w:rsid w:val="006C0DFC"/>
    <w:rsid w:val="006E3B31"/>
    <w:rsid w:val="00706E8C"/>
    <w:rsid w:val="00722DF5"/>
    <w:rsid w:val="007729C2"/>
    <w:rsid w:val="00795616"/>
    <w:rsid w:val="00797900"/>
    <w:rsid w:val="007C36DB"/>
    <w:rsid w:val="007F6E8D"/>
    <w:rsid w:val="00810D34"/>
    <w:rsid w:val="008262AD"/>
    <w:rsid w:val="0086060B"/>
    <w:rsid w:val="00887051"/>
    <w:rsid w:val="008A0012"/>
    <w:rsid w:val="008A5C99"/>
    <w:rsid w:val="008E31FF"/>
    <w:rsid w:val="008E377D"/>
    <w:rsid w:val="008E55D1"/>
    <w:rsid w:val="008F2218"/>
    <w:rsid w:val="008F53CE"/>
    <w:rsid w:val="008F7B29"/>
    <w:rsid w:val="0090226D"/>
    <w:rsid w:val="00924163"/>
    <w:rsid w:val="00943258"/>
    <w:rsid w:val="009A1CE2"/>
    <w:rsid w:val="00A049FC"/>
    <w:rsid w:val="00B14A81"/>
    <w:rsid w:val="00B34330"/>
    <w:rsid w:val="00B6363E"/>
    <w:rsid w:val="00B8752A"/>
    <w:rsid w:val="00BA2544"/>
    <w:rsid w:val="00BA5CF3"/>
    <w:rsid w:val="00C03B4C"/>
    <w:rsid w:val="00C0456B"/>
    <w:rsid w:val="00C51757"/>
    <w:rsid w:val="00CB5FC5"/>
    <w:rsid w:val="00D07F67"/>
    <w:rsid w:val="00D32740"/>
    <w:rsid w:val="00DC0E59"/>
    <w:rsid w:val="00DD038F"/>
    <w:rsid w:val="00DE0162"/>
    <w:rsid w:val="00DE0552"/>
    <w:rsid w:val="00DF5478"/>
    <w:rsid w:val="00E05790"/>
    <w:rsid w:val="00E327E6"/>
    <w:rsid w:val="00E828DF"/>
    <w:rsid w:val="00E90F3C"/>
    <w:rsid w:val="00E968BB"/>
    <w:rsid w:val="00EB1EC1"/>
    <w:rsid w:val="00EB4346"/>
    <w:rsid w:val="00EE3903"/>
    <w:rsid w:val="00F11B2C"/>
    <w:rsid w:val="00F22B73"/>
    <w:rsid w:val="00F6605A"/>
    <w:rsid w:val="00F663C9"/>
    <w:rsid w:val="00FB255C"/>
    <w:rsid w:val="00FB3A3F"/>
    <w:rsid w:val="00FC63CA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21</TotalTime>
  <Pages>1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</cp:revision>
  <cp:lastPrinted>2022-07-18T22:35:00Z</cp:lastPrinted>
  <dcterms:created xsi:type="dcterms:W3CDTF">2024-02-19T18:09:00Z</dcterms:created>
  <dcterms:modified xsi:type="dcterms:W3CDTF">2024-07-26T18:55:00Z</dcterms:modified>
</cp:coreProperties>
</file>