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B3F94" w14:textId="0CC54DAA" w:rsidR="000169F1" w:rsidRPr="00FF6E0E" w:rsidRDefault="00FF6E0E" w:rsidP="00FF6E0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>Autos n. 5024163-34.2023.8.24.0090</w:t>
      </w:r>
    </w:p>
    <w:p w14:paraId="4823119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D2C16F" w14:textId="0C86B044" w:rsidR="000169F1" w:rsidRPr="00136102" w:rsidRDefault="00FF6E0E" w:rsidP="007729C2">
      <w:pPr>
        <w:pStyle w:val="Qualificaodaspartes"/>
        <w:spacing w:line="360" w:lineRule="auto"/>
      </w:pPr>
      <w:r>
        <w:rPr>
          <w:b/>
        </w:rPr>
        <w:t>ELENA ORIANA BENEDICTIS e OUTROS</w:t>
      </w:r>
      <w:r w:rsidR="000169F1" w:rsidRPr="00A814BD">
        <w:t xml:space="preserve">, </w:t>
      </w:r>
      <w:r>
        <w:t xml:space="preserve">já qualificados nos autos do cumprimento de sentença de obrigação de prestar alimentos n. </w:t>
      </w:r>
      <w:r w:rsidRPr="00FF6E0E">
        <w:t>5024163-34.2023.8.24.0090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6E3B31">
        <w:t>em atenção ao ato ordinatório do evento 3</w:t>
      </w:r>
      <w:r w:rsidR="008E55D1">
        <w:t>2</w:t>
      </w:r>
      <w:r w:rsidR="006E3B31">
        <w:t xml:space="preserve">, </w:t>
      </w:r>
      <w:r>
        <w:t xml:space="preserve">juntar aos autos o </w:t>
      </w:r>
      <w:r w:rsidR="006E3B31">
        <w:t xml:space="preserve">comprovante de pagamento das custas relativas às diligências do Oficial de Justiça </w:t>
      </w:r>
      <w:r w:rsidRPr="00135AB9">
        <w:rPr>
          <w:sz w:val="20"/>
          <w:szCs w:val="18"/>
        </w:rPr>
        <w:t>(</w:t>
      </w:r>
      <w:r w:rsidRPr="00135AB9">
        <w:rPr>
          <w:b/>
          <w:bCs w:val="0"/>
          <w:sz w:val="20"/>
          <w:szCs w:val="18"/>
        </w:rPr>
        <w:t>doc. 1</w:t>
      </w:r>
      <w:r w:rsidRPr="00135AB9">
        <w:rPr>
          <w:sz w:val="20"/>
          <w:szCs w:val="18"/>
        </w:rPr>
        <w:t>)</w:t>
      </w:r>
      <w:r>
        <w:t xml:space="preserve"> e requerer</w:t>
      </w:r>
      <w:r w:rsidR="006E3B31">
        <w:t xml:space="preserve"> o prosseguimento do feito</w:t>
      </w:r>
      <w:r>
        <w:t xml:space="preserve">, com </w:t>
      </w:r>
      <w:r w:rsidR="006E3B31">
        <w:t xml:space="preserve">a </w:t>
      </w:r>
      <w:r>
        <w:t>urgência</w:t>
      </w:r>
      <w:r w:rsidR="006E3B31">
        <w:t xml:space="preserve"> que o caso requer</w:t>
      </w:r>
      <w:r>
        <w:t xml:space="preserve">, </w:t>
      </w:r>
      <w:r w:rsidR="008262AD">
        <w:t>sobretudo porque</w:t>
      </w:r>
      <w:r w:rsidR="006E3B31">
        <w:t xml:space="preserve"> diz respeito à verba alimentar não </w:t>
      </w:r>
      <w:r w:rsidR="00C51757">
        <w:t>repassada</w:t>
      </w:r>
      <w:r w:rsidR="008E55D1">
        <w:t>, pelo executado,</w:t>
      </w:r>
      <w:r w:rsidR="00C51757">
        <w:t xml:space="preserve"> para a ex-</w:t>
      </w:r>
      <w:r w:rsidR="007729C2">
        <w:t xml:space="preserve">companheira </w:t>
      </w:r>
      <w:r w:rsidR="00C51757">
        <w:t xml:space="preserve">e os </w:t>
      </w:r>
      <w:r w:rsidR="008E55D1">
        <w:t xml:space="preserve">seus </w:t>
      </w:r>
      <w:r w:rsidR="00C51757">
        <w:t>filhos</w:t>
      </w:r>
      <w:r>
        <w:t xml:space="preserve">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45B167B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E55D1">
        <w:rPr>
          <w:rFonts w:ascii="Arial" w:eastAsia="Calibri" w:hAnsi="Arial" w:cs="Times New Roman"/>
          <w:noProof/>
          <w:sz w:val="24"/>
          <w:szCs w:val="24"/>
        </w:rPr>
        <w:t>31 de janeiro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31BEB"/>
    <w:rsid w:val="00135AB9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6E3B31"/>
    <w:rsid w:val="00722DF5"/>
    <w:rsid w:val="007729C2"/>
    <w:rsid w:val="00795616"/>
    <w:rsid w:val="00797900"/>
    <w:rsid w:val="007C36DB"/>
    <w:rsid w:val="00810D34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6363E"/>
    <w:rsid w:val="00BA2544"/>
    <w:rsid w:val="00C03B4C"/>
    <w:rsid w:val="00C0456B"/>
    <w:rsid w:val="00C51757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2024-01-31T19:01:00Z</dcterms:created>
  <dcterms:modified xsi:type="dcterms:W3CDTF">2024-01-31T22:29:00Z</dcterms:modified>
</cp:coreProperties>
</file>