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0A796651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D12D47">
        <w:rPr>
          <w:rFonts w:ascii="Arial" w:eastAsia="Calibri" w:hAnsi="Arial" w:cs="Times New Roman"/>
          <w:sz w:val="24"/>
          <w:szCs w:val="24"/>
        </w:rPr>
        <w:t>O(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D12D47">
        <w:rPr>
          <w:rFonts w:ascii="Arial" w:eastAsia="Calibri" w:hAnsi="Arial" w:cs="Times New Roman"/>
          <w:sz w:val="24"/>
          <w:szCs w:val="24"/>
        </w:rPr>
        <w:t>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DOUTOR</w:t>
      </w:r>
      <w:r w:rsidR="00D12D47">
        <w:rPr>
          <w:rFonts w:ascii="Arial" w:eastAsia="Calibri" w:hAnsi="Arial" w:cs="Times New Roman"/>
          <w:sz w:val="24"/>
          <w:szCs w:val="24"/>
        </w:rPr>
        <w:t>(</w:t>
      </w:r>
      <w:r>
        <w:rPr>
          <w:rFonts w:ascii="Arial" w:eastAsia="Calibri" w:hAnsi="Arial" w:cs="Times New Roman"/>
          <w:sz w:val="24"/>
          <w:szCs w:val="24"/>
        </w:rPr>
        <w:t>A</w:t>
      </w:r>
      <w:r w:rsidR="00D12D47">
        <w:rPr>
          <w:rFonts w:ascii="Arial" w:eastAsia="Calibri" w:hAnsi="Arial" w:cs="Times New Roman"/>
          <w:sz w:val="24"/>
          <w:szCs w:val="24"/>
        </w:rPr>
        <w:t>)</w:t>
      </w:r>
      <w:r>
        <w:rPr>
          <w:rFonts w:ascii="Arial" w:eastAsia="Calibri" w:hAnsi="Arial" w:cs="Times New Roman"/>
          <w:sz w:val="24"/>
          <w:szCs w:val="24"/>
        </w:rPr>
        <w:t xml:space="preserve"> JUÍZA DE DIREITO DA </w:t>
      </w:r>
      <w:r w:rsidR="007631BD">
        <w:rPr>
          <w:rFonts w:ascii="Arial" w:eastAsia="Calibri" w:hAnsi="Arial" w:cs="Times New Roman"/>
          <w:sz w:val="24"/>
          <w:szCs w:val="24"/>
        </w:rPr>
        <w:t xml:space="preserve">__ </w:t>
      </w:r>
      <w:r>
        <w:rPr>
          <w:rFonts w:ascii="Arial" w:eastAsia="Calibri" w:hAnsi="Arial" w:cs="Times New Roman"/>
          <w:sz w:val="24"/>
          <w:szCs w:val="24"/>
        </w:rPr>
        <w:t>VARA DA FAMÍLIA E ÓRFÃOS DA COMARCA DA CAPITAL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A19251" w14:textId="460FE2CF" w:rsidR="000169F1" w:rsidRPr="00A814BD" w:rsidRDefault="00694002" w:rsidP="000169F1">
      <w:pPr>
        <w:pStyle w:val="Qualificaodaspartes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Pr="002B57F8">
        <w:rPr>
          <w:color w:val="000000" w:themeColor="text1"/>
        </w:rPr>
        <w:t xml:space="preserve">argentina, </w:t>
      </w:r>
      <w:r w:rsidR="006247E7">
        <w:rPr>
          <w:color w:val="000000" w:themeColor="text1"/>
        </w:rPr>
        <w:t>solteira</w:t>
      </w:r>
      <w:r w:rsidRPr="002B57F8">
        <w:rPr>
          <w:color w:val="000000" w:themeColor="text1"/>
        </w:rPr>
        <w:t xml:space="preserve">, do lar, portadora da cédula de identidade para estrangeiros RNE n. 270510 </w:t>
      </w:r>
      <w:r w:rsidRPr="002B57F8">
        <w:rPr>
          <w:color w:val="000000" w:themeColor="text1"/>
          <w:sz w:val="20"/>
          <w:szCs w:val="20"/>
        </w:rPr>
        <w:t>(DPMAF/SP)</w:t>
      </w:r>
      <w:r w:rsidRPr="002B57F8">
        <w:rPr>
          <w:color w:val="000000" w:themeColor="text1"/>
        </w:rPr>
        <w:t>, inscrita no CPF/MF sob o n. 150.936.538-96</w:t>
      </w:r>
      <w:r w:rsidR="00211BE0">
        <w:rPr>
          <w:color w:val="000000" w:themeColor="text1"/>
        </w:rPr>
        <w:t>,</w:t>
      </w:r>
      <w:r w:rsidR="00701811" w:rsidRPr="002B57F8">
        <w:rPr>
          <w:bCs w:val="0"/>
          <w:szCs w:val="24"/>
        </w:rPr>
        <w:t xml:space="preserve"> </w:t>
      </w:r>
      <w:r w:rsidR="00BB3A84" w:rsidRPr="00865D5A">
        <w:rPr>
          <w:b/>
          <w:color w:val="000000" w:themeColor="text1"/>
        </w:rPr>
        <w:t>ENZO SANTO DE BENEDICTIS ARNO</w:t>
      </w:r>
      <w:r w:rsidR="00BB3A84" w:rsidRPr="00865D5A">
        <w:rPr>
          <w:color w:val="000000" w:themeColor="text1"/>
        </w:rPr>
        <w:t xml:space="preserve">, brasileiro, </w:t>
      </w:r>
      <w:r w:rsidR="00BB3A84">
        <w:rPr>
          <w:color w:val="000000" w:themeColor="text1"/>
        </w:rPr>
        <w:t>s</w:t>
      </w:r>
      <w:r w:rsidR="003F163C">
        <w:rPr>
          <w:color w:val="000000" w:themeColor="text1"/>
        </w:rPr>
        <w:t xml:space="preserve">olteiro, </w:t>
      </w:r>
      <w:r w:rsidR="00BB3A84" w:rsidRPr="00865D5A">
        <w:rPr>
          <w:color w:val="000000" w:themeColor="text1"/>
        </w:rPr>
        <w:t>estudante, inscrito no CPF/MF sob o n° 398.420.488-45</w:t>
      </w:r>
      <w:r w:rsidR="003F163C">
        <w:rPr>
          <w:color w:val="000000" w:themeColor="text1"/>
        </w:rPr>
        <w:t xml:space="preserve">; e </w:t>
      </w:r>
      <w:r w:rsidR="00BB3A84" w:rsidRPr="00865D5A">
        <w:rPr>
          <w:b/>
          <w:color w:val="000000" w:themeColor="text1"/>
        </w:rPr>
        <w:t>LUCCA SANTO DE BENEDICTIS ARNO</w:t>
      </w:r>
      <w:r w:rsidR="00BB3A84" w:rsidRPr="00865D5A">
        <w:rPr>
          <w:color w:val="000000" w:themeColor="text1"/>
        </w:rPr>
        <w:t>, brasileiro, estudante, menor, nascido em 22</w:t>
      </w:r>
      <w:r w:rsidR="00BB3A84">
        <w:rPr>
          <w:color w:val="000000" w:themeColor="text1"/>
        </w:rPr>
        <w:t>.</w:t>
      </w:r>
      <w:r w:rsidR="00BB3A84" w:rsidRPr="00865D5A">
        <w:rPr>
          <w:color w:val="000000" w:themeColor="text1"/>
        </w:rPr>
        <w:t>12</w:t>
      </w:r>
      <w:r w:rsidR="00BB3A84">
        <w:rPr>
          <w:color w:val="000000" w:themeColor="text1"/>
        </w:rPr>
        <w:t>.</w:t>
      </w:r>
      <w:r w:rsidR="00BB3A84" w:rsidRPr="00865D5A">
        <w:rPr>
          <w:color w:val="000000" w:themeColor="text1"/>
        </w:rPr>
        <w:t xml:space="preserve">2007, inscrito no CPF/MF sob o n° 408.588.448-42, </w:t>
      </w:r>
      <w:r w:rsidR="003F163C" w:rsidRPr="00865D5A">
        <w:rPr>
          <w:color w:val="000000" w:themeColor="text1"/>
        </w:rPr>
        <w:t>assistido pela sua genitora acima</w:t>
      </w:r>
      <w:r w:rsidR="003F163C">
        <w:rPr>
          <w:color w:val="000000" w:themeColor="text1"/>
        </w:rPr>
        <w:t xml:space="preserve"> qualificada,</w:t>
      </w:r>
      <w:r w:rsidR="003F163C" w:rsidRPr="00865D5A">
        <w:rPr>
          <w:color w:val="000000" w:themeColor="text1"/>
        </w:rPr>
        <w:t xml:space="preserve"> </w:t>
      </w:r>
      <w:r w:rsidR="003F163C">
        <w:rPr>
          <w:color w:val="000000" w:themeColor="text1"/>
        </w:rPr>
        <w:t xml:space="preserve">todos </w:t>
      </w:r>
      <w:r w:rsidRPr="002B57F8">
        <w:rPr>
          <w:color w:val="000000" w:themeColor="text1"/>
        </w:rPr>
        <w:t>residente</w:t>
      </w:r>
      <w:r w:rsidR="00701811" w:rsidRPr="002B57F8">
        <w:rPr>
          <w:color w:val="000000" w:themeColor="text1"/>
        </w:rPr>
        <w:t>s</w:t>
      </w:r>
      <w:r w:rsidRPr="002B57F8">
        <w:rPr>
          <w:color w:val="000000" w:themeColor="text1"/>
        </w:rPr>
        <w:t xml:space="preserve"> e domiciliad</w:t>
      </w:r>
      <w:r w:rsidR="003F163C">
        <w:rPr>
          <w:color w:val="000000" w:themeColor="text1"/>
        </w:rPr>
        <w:t>os</w:t>
      </w:r>
      <w:r w:rsidRPr="002B57F8">
        <w:rPr>
          <w:color w:val="000000" w:themeColor="text1"/>
        </w:rPr>
        <w:t xml:space="preserve"> na Rua Jornalista </w:t>
      </w:r>
      <w:proofErr w:type="spellStart"/>
      <w:r w:rsidRPr="002B57F8">
        <w:rPr>
          <w:color w:val="000000" w:themeColor="text1"/>
        </w:rPr>
        <w:t>Narbal</w:t>
      </w:r>
      <w:proofErr w:type="spellEnd"/>
      <w:r w:rsidRPr="002B57F8">
        <w:rPr>
          <w:color w:val="000000" w:themeColor="text1"/>
        </w:rPr>
        <w:t xml:space="preserve"> Villela, n. 56, João Paulo, Florianópolis/SC, CEP n. 88.030-500</w:t>
      </w:r>
      <w:r w:rsidR="000169F1" w:rsidRPr="002B57F8">
        <w:t>, v</w:t>
      </w:r>
      <w:r w:rsidR="00CA07C9">
        <w:t>ê</w:t>
      </w:r>
      <w:r w:rsidR="000169F1" w:rsidRPr="002B57F8">
        <w:t>m, respeitosamente, à elevada presença de Vossa Excelência, por seu advogado abaixo signatário</w:t>
      </w:r>
      <w:r w:rsidRPr="002B57F8">
        <w:t xml:space="preserve"> </w:t>
      </w:r>
      <w:r w:rsidRPr="002B57F8">
        <w:rPr>
          <w:sz w:val="20"/>
          <w:szCs w:val="18"/>
        </w:rPr>
        <w:t>(</w:t>
      </w:r>
      <w:r w:rsidRPr="002B57F8">
        <w:rPr>
          <w:b/>
          <w:bCs w:val="0"/>
          <w:sz w:val="20"/>
          <w:szCs w:val="18"/>
        </w:rPr>
        <w:t>doc. 1</w:t>
      </w:r>
      <w:r w:rsidRPr="002B57F8">
        <w:rPr>
          <w:sz w:val="20"/>
          <w:szCs w:val="18"/>
        </w:rPr>
        <w:t>)</w:t>
      </w:r>
      <w:r w:rsidR="000169F1" w:rsidRPr="002B57F8">
        <w:t xml:space="preserve">, </w:t>
      </w:r>
      <w:r w:rsidRPr="002B57F8">
        <w:t>em razão do descumprimento</w:t>
      </w:r>
      <w:r w:rsidR="004B3FB2" w:rsidRPr="002B57F8">
        <w:t xml:space="preserve"> reiterado</w:t>
      </w:r>
      <w:r w:rsidRPr="002B57F8">
        <w:t xml:space="preserve"> do acordo de dissolução de união estável firmado nos autos n. 5011939-64.2023.8.24.0090,</w:t>
      </w:r>
      <w:r w:rsidR="00AE66CF" w:rsidRPr="002B57F8">
        <w:t xml:space="preserve"> com fundamento nos arts. 536 e seguintes do CPC, </w:t>
      </w:r>
      <w:r w:rsidRPr="002B57F8">
        <w:t xml:space="preserve">ajuizar </w:t>
      </w:r>
      <w:r w:rsidR="00B258C0" w:rsidRPr="002B57F8">
        <w:t>novo</w:t>
      </w:r>
    </w:p>
    <w:p w14:paraId="1C76FDE7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BF73D8B" w14:textId="0FBE3607" w:rsidR="000169F1" w:rsidRDefault="00694002" w:rsidP="00694002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7700C0EE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2F65694" w14:textId="01983160" w:rsidR="000169F1" w:rsidRPr="0004124A" w:rsidRDefault="000169F1" w:rsidP="00694002">
      <w:pPr>
        <w:pStyle w:val="Qualificaodaspartes"/>
      </w:pPr>
      <w:r w:rsidRPr="0004124A">
        <w:t xml:space="preserve">em face de </w:t>
      </w:r>
      <w:r w:rsidR="00694002" w:rsidRPr="000409ED">
        <w:rPr>
          <w:b/>
          <w:bCs w:val="0"/>
        </w:rPr>
        <w:t>WALTER SANTO ARNO</w:t>
      </w:r>
      <w:r w:rsidR="00694002">
        <w:t>, argentino, solteiro, comerciante, portador da cédula de identidade para estrangeiros RNE nº V-595.773-R CGPI/DPF, inscrito no CPF/MF</w:t>
      </w:r>
      <w:r w:rsidR="00694002" w:rsidRPr="00694002">
        <w:t xml:space="preserve"> </w:t>
      </w:r>
      <w:r w:rsidR="00694002">
        <w:t>sob nº 228.465.918-73, residente e domiciliado na Rua dos Tambaquis, nº 461, em Jurerê Internacional, Florianópolis/SC, telefone celular n. (11) 9-9968-9722</w:t>
      </w:r>
      <w:r w:rsidRPr="0004124A">
        <w:t xml:space="preserve">, pelos fundamentos de fato e de direito a seguir </w:t>
      </w:r>
      <w:r>
        <w:t>expostos</w:t>
      </w:r>
      <w:r w:rsidRPr="0004124A">
        <w:t>.</w:t>
      </w:r>
    </w:p>
    <w:p w14:paraId="6F64702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B2FD398" w14:textId="235D2980" w:rsidR="000169F1" w:rsidRPr="005C4689" w:rsidRDefault="000169F1" w:rsidP="00EE5C1D">
      <w:pPr>
        <w:pStyle w:val="Ttulo"/>
      </w:pPr>
      <w:r w:rsidRPr="005C4689">
        <w:t>I –</w:t>
      </w:r>
      <w:r w:rsidR="00A84301">
        <w:t xml:space="preserve"> </w:t>
      </w:r>
      <w:r w:rsidR="00694002">
        <w:t>D</w:t>
      </w:r>
      <w:r w:rsidR="00EE5C1D">
        <w:t xml:space="preserve">OS FATOS QUE </w:t>
      </w:r>
      <w:r w:rsidR="005D33DF">
        <w:t>OBRIGAM</w:t>
      </w:r>
      <w:r w:rsidR="00EE5C1D">
        <w:t xml:space="preserve"> A PROPOSITURA DE NOVO</w:t>
      </w:r>
      <w:r w:rsidR="001F522A">
        <w:t>S</w:t>
      </w:r>
      <w:r w:rsidR="00EE5C1D">
        <w:t xml:space="preserve"> CUMPRIMENTO</w:t>
      </w:r>
      <w:r w:rsidR="001F522A">
        <w:t>S</w:t>
      </w:r>
      <w:r w:rsidR="00EE5C1D">
        <w:t xml:space="preserve"> DE SENTENÇA</w:t>
      </w:r>
      <w:r w:rsidR="001F522A">
        <w:t>S</w:t>
      </w:r>
    </w:p>
    <w:p w14:paraId="74D5746A" w14:textId="77777777" w:rsidR="000169F1" w:rsidRPr="004A3F4E" w:rsidRDefault="000169F1" w:rsidP="000169F1"/>
    <w:p w14:paraId="3BDFECA3" w14:textId="60497035" w:rsidR="000169F1" w:rsidRDefault="00943088" w:rsidP="000169F1">
      <w:pPr>
        <w:pStyle w:val="SemEspaamento"/>
      </w:pPr>
      <w:r>
        <w:t xml:space="preserve">A </w:t>
      </w:r>
      <w:r w:rsidR="00694002">
        <w:t>exequente</w:t>
      </w:r>
      <w:r w:rsidR="00701811">
        <w:t xml:space="preserve"> </w:t>
      </w:r>
      <w:r w:rsidR="00694002">
        <w:t xml:space="preserve">e o executado firmaram acordo de dissolução de união estável, que foi homologado em 12.6.2023 </w:t>
      </w:r>
      <w:r w:rsidR="00694002" w:rsidRPr="00694002">
        <w:rPr>
          <w:sz w:val="20"/>
          <w:szCs w:val="18"/>
        </w:rPr>
        <w:t xml:space="preserve">(evento 18 dos autos </w:t>
      </w:r>
      <w:r w:rsidR="00FC66A6">
        <w:rPr>
          <w:sz w:val="20"/>
          <w:szCs w:val="18"/>
        </w:rPr>
        <w:t xml:space="preserve">n. </w:t>
      </w:r>
      <w:r w:rsidR="003B2F29" w:rsidRPr="003B2F29">
        <w:rPr>
          <w:sz w:val="20"/>
          <w:szCs w:val="18"/>
        </w:rPr>
        <w:t>5011939-64.2023.8.24.0090</w:t>
      </w:r>
      <w:r w:rsidR="003C4B60">
        <w:rPr>
          <w:sz w:val="20"/>
          <w:szCs w:val="18"/>
        </w:rPr>
        <w:t xml:space="preserve"> – </w:t>
      </w:r>
      <w:r w:rsidR="003C4B60">
        <w:rPr>
          <w:b/>
          <w:bCs/>
          <w:sz w:val="20"/>
          <w:szCs w:val="18"/>
        </w:rPr>
        <w:t>doc. 2</w:t>
      </w:r>
      <w:r w:rsidR="00694002" w:rsidRPr="00694002">
        <w:rPr>
          <w:sz w:val="20"/>
          <w:szCs w:val="18"/>
        </w:rPr>
        <w:t>)</w:t>
      </w:r>
      <w:r w:rsidR="00694002">
        <w:t>.</w:t>
      </w:r>
    </w:p>
    <w:p w14:paraId="7D257B9A" w14:textId="77777777" w:rsidR="00BB2BD2" w:rsidRDefault="00BB2BD2" w:rsidP="00BB2BD2">
      <w:pPr>
        <w:pStyle w:val="SemEspaamento"/>
      </w:pPr>
      <w:r>
        <w:t xml:space="preserve">No entanto, diante da primeira recalcitrância em cumprir com os termos ajustados, no dia 8.9.2023 a peticionante já foi obrigada a propor o cumprimento de sentença n. </w:t>
      </w:r>
      <w:r w:rsidRPr="00694002">
        <w:t>5024163-34.2023.8.24.0090</w:t>
      </w:r>
      <w:r>
        <w:t xml:space="preserve">, que culminou com a realização de acordo para o pagamento de R$ 139.000,00 em atraso e foi efetivado </w:t>
      </w:r>
      <w:r>
        <w:lastRenderedPageBreak/>
        <w:t xml:space="preserve">em 19.2.2024, ou seja, não se passaram nem 3 meses para o descumprimento das obrigações assumidas pelo Sr. Walter </w:t>
      </w:r>
      <w:r w:rsidRPr="003C4B60">
        <w:rPr>
          <w:sz w:val="20"/>
          <w:szCs w:val="18"/>
        </w:rPr>
        <w:t>(</w:t>
      </w:r>
      <w:r w:rsidRPr="003C4B60">
        <w:rPr>
          <w:b/>
          <w:bCs/>
          <w:sz w:val="20"/>
          <w:szCs w:val="18"/>
        </w:rPr>
        <w:t>doc. 3</w:t>
      </w:r>
      <w:r w:rsidRPr="003C4B60">
        <w:rPr>
          <w:sz w:val="20"/>
          <w:szCs w:val="18"/>
        </w:rPr>
        <w:t>)</w:t>
      </w:r>
      <w:r>
        <w:t>.</w:t>
      </w:r>
    </w:p>
    <w:p w14:paraId="2203B30A" w14:textId="77777777" w:rsidR="00BB2BD2" w:rsidRDefault="00BB2BD2" w:rsidP="00BB2BD2">
      <w:pPr>
        <w:pStyle w:val="SemEspaamento"/>
      </w:pPr>
      <w:r>
        <w:t xml:space="preserve">E, passados menos de 3 meses do último acordo, o executado voltou a descumprir, repetidamente, as obrigações assumidas pela dissolução de união estável, o que motivou a propositura do cumprimento de sentença n. </w:t>
      </w:r>
      <w:r w:rsidRPr="00427247">
        <w:t xml:space="preserve">5020116-80.2024.8.24.0090 </w:t>
      </w:r>
      <w:r w:rsidRPr="009829B1">
        <w:rPr>
          <w:sz w:val="20"/>
          <w:szCs w:val="18"/>
        </w:rPr>
        <w:t>(</w:t>
      </w:r>
      <w:r w:rsidRPr="009829B1">
        <w:rPr>
          <w:b/>
          <w:bCs/>
          <w:sz w:val="20"/>
          <w:szCs w:val="18"/>
        </w:rPr>
        <w:t>doc. 4</w:t>
      </w:r>
      <w:r w:rsidRPr="009829B1">
        <w:rPr>
          <w:sz w:val="20"/>
          <w:szCs w:val="18"/>
        </w:rPr>
        <w:t>)</w:t>
      </w:r>
      <w:r>
        <w:t xml:space="preserve">. </w:t>
      </w:r>
    </w:p>
    <w:p w14:paraId="76130A80" w14:textId="6510CA41" w:rsidR="00C003B2" w:rsidRDefault="00BB2BD2" w:rsidP="00BB2BD2">
      <w:pPr>
        <w:pStyle w:val="SemEspaamento"/>
      </w:pPr>
      <w:r>
        <w:t xml:space="preserve">Considerando que a decisão do evento 86 no cumprimento de sentença n. </w:t>
      </w:r>
      <w:r w:rsidRPr="00427247">
        <w:t xml:space="preserve">5020116-80.2024.8.24.0090 </w:t>
      </w:r>
      <w:r>
        <w:t>tratou somente da verba alimentar em atraso</w:t>
      </w:r>
      <w:r w:rsidR="002D7EF1">
        <w:t xml:space="preserve"> e que o executado também descumpriu o acordo homologado em juízo</w:t>
      </w:r>
      <w:r w:rsidR="002D7EF1" w:rsidRPr="004F7F7F">
        <w:t xml:space="preserve"> </w:t>
      </w:r>
      <w:r w:rsidR="002D7EF1">
        <w:t>mais vezes</w:t>
      </w:r>
      <w:r>
        <w:t>,</w:t>
      </w:r>
      <w:r w:rsidR="00B40C72">
        <w:t xml:space="preserve"> foi proposto o cumprimento de sentença n. </w:t>
      </w:r>
      <w:r w:rsidR="00B40C72" w:rsidRPr="00B40C72">
        <w:t>5011332-77.2025.8.24.0091</w:t>
      </w:r>
      <w:r w:rsidR="002D7EF1">
        <w:t xml:space="preserve"> </w:t>
      </w:r>
      <w:r w:rsidR="002D7EF1" w:rsidRPr="009829B1">
        <w:rPr>
          <w:sz w:val="20"/>
          <w:szCs w:val="18"/>
        </w:rPr>
        <w:t>(</w:t>
      </w:r>
      <w:r w:rsidR="002D7EF1" w:rsidRPr="009829B1">
        <w:rPr>
          <w:b/>
          <w:bCs/>
          <w:sz w:val="20"/>
          <w:szCs w:val="18"/>
        </w:rPr>
        <w:t xml:space="preserve">doc. </w:t>
      </w:r>
      <w:r w:rsidR="00AE042C">
        <w:rPr>
          <w:b/>
          <w:bCs/>
          <w:sz w:val="20"/>
          <w:szCs w:val="18"/>
        </w:rPr>
        <w:t>5</w:t>
      </w:r>
      <w:r w:rsidR="002D7EF1" w:rsidRPr="009829B1">
        <w:rPr>
          <w:sz w:val="20"/>
          <w:szCs w:val="18"/>
        </w:rPr>
        <w:t>)</w:t>
      </w:r>
      <w:r w:rsidR="00B40C72">
        <w:t xml:space="preserve">, tendo em vista a necessidade de </w:t>
      </w:r>
      <w:r w:rsidR="002D7EF1">
        <w:t xml:space="preserve">buscar </w:t>
      </w:r>
      <w:r>
        <w:t>outros ressarcimentos pleiteados</w:t>
      </w:r>
      <w:r w:rsidRPr="00C41883">
        <w:t xml:space="preserve"> </w:t>
      </w:r>
      <w:r>
        <w:t xml:space="preserve">na ação executiva mencionada </w:t>
      </w:r>
      <w:r w:rsidRPr="00597253">
        <w:rPr>
          <w:sz w:val="20"/>
          <w:szCs w:val="18"/>
        </w:rPr>
        <w:t>(</w:t>
      </w:r>
      <w:r>
        <w:rPr>
          <w:sz w:val="20"/>
          <w:szCs w:val="18"/>
        </w:rPr>
        <w:t>de natureza indenizatória</w:t>
      </w:r>
      <w:r w:rsidRPr="00597253">
        <w:rPr>
          <w:sz w:val="20"/>
          <w:szCs w:val="18"/>
        </w:rPr>
        <w:t>)</w:t>
      </w:r>
      <w:r w:rsidR="00C003B2">
        <w:t>.</w:t>
      </w:r>
    </w:p>
    <w:p w14:paraId="02F85649" w14:textId="56002486" w:rsidR="00BB2BD2" w:rsidRPr="0042579F" w:rsidRDefault="00C003B2" w:rsidP="00BB2BD2">
      <w:pPr>
        <w:pStyle w:val="SemEspaamento"/>
      </w:pPr>
      <w:r>
        <w:t>Contudo, diante da recalcitrância do executado em cumprir os termos do acordo nos dias ajustados,</w:t>
      </w:r>
      <w:r w:rsidR="00BB2BD2">
        <w:t xml:space="preserve"> </w:t>
      </w:r>
      <w:r w:rsidR="00074046">
        <w:t xml:space="preserve">sobretudo porque o executado já atrasou inúmeras vezes os valores devidos à exequente e aos seus filhos, </w:t>
      </w:r>
      <w:r w:rsidR="00BB2BD2">
        <w:t xml:space="preserve">a </w:t>
      </w:r>
      <w:r w:rsidR="00074046">
        <w:t xml:space="preserve">ora requerente </w:t>
      </w:r>
      <w:r w:rsidR="00BB2BD2">
        <w:t>não vê outra alternativa senão se socorrer do Poder Judiciário, novamente, para coibir esse tipo de conduta reprovável e</w:t>
      </w:r>
      <w:r w:rsidR="00923CFC">
        <w:t xml:space="preserve"> utilizar os meios de coerção disponíveis para que o cumprimento ocorra exatamente nos termos do acordo firmado entre as partes e homologado em juízo</w:t>
      </w:r>
      <w:r w:rsidR="00A213B6">
        <w:t xml:space="preserve"> </w:t>
      </w:r>
      <w:r w:rsidR="00A213B6" w:rsidRPr="009829B1">
        <w:rPr>
          <w:sz w:val="20"/>
          <w:szCs w:val="18"/>
        </w:rPr>
        <w:t>(</w:t>
      </w:r>
      <w:r w:rsidR="00A213B6" w:rsidRPr="009829B1">
        <w:rPr>
          <w:b/>
          <w:bCs/>
          <w:sz w:val="20"/>
          <w:szCs w:val="18"/>
        </w:rPr>
        <w:t xml:space="preserve">doc. </w:t>
      </w:r>
      <w:r w:rsidR="00A213B6">
        <w:rPr>
          <w:b/>
          <w:bCs/>
          <w:sz w:val="20"/>
          <w:szCs w:val="18"/>
        </w:rPr>
        <w:t>2</w:t>
      </w:r>
      <w:r w:rsidR="00A213B6" w:rsidRPr="009829B1">
        <w:rPr>
          <w:sz w:val="20"/>
          <w:szCs w:val="18"/>
        </w:rPr>
        <w:t>)</w:t>
      </w:r>
      <w:r w:rsidR="00923CFC">
        <w:t>.</w:t>
      </w:r>
    </w:p>
    <w:p w14:paraId="65C31DB1" w14:textId="0A4984EC" w:rsidR="000169F1" w:rsidRPr="00136102" w:rsidRDefault="000169F1" w:rsidP="000B0329">
      <w:pPr>
        <w:pStyle w:val="SemEspaamento"/>
        <w:numPr>
          <w:ilvl w:val="0"/>
          <w:numId w:val="0"/>
        </w:numPr>
        <w:ind w:left="1701"/>
      </w:pPr>
    </w:p>
    <w:p w14:paraId="0956F07D" w14:textId="002C49EE" w:rsidR="000169F1" w:rsidRDefault="000169F1" w:rsidP="00EE5C1D">
      <w:pPr>
        <w:pStyle w:val="Ttulo"/>
      </w:pPr>
      <w:r w:rsidRPr="00136102">
        <w:t xml:space="preserve">II – </w:t>
      </w:r>
      <w:r w:rsidR="00A87F40">
        <w:t>D</w:t>
      </w:r>
      <w:r w:rsidR="00EB2528">
        <w:t>A</w:t>
      </w:r>
      <w:r w:rsidR="00A87F40">
        <w:t xml:space="preserve"> </w:t>
      </w:r>
      <w:r w:rsidR="00EB2528">
        <w:t xml:space="preserve">NECESSIDADE DE </w:t>
      </w:r>
      <w:r w:rsidR="0052622E">
        <w:t xml:space="preserve">PAGAMENTO DA PENSÃO ALIMENTÍCIA </w:t>
      </w:r>
      <w:r w:rsidR="004C5819">
        <w:t xml:space="preserve">DA EXEQUENTE E AUXÍLIO ALIMENTAÇÃO DOS SEUS FILHOS </w:t>
      </w:r>
      <w:r w:rsidR="0052622E">
        <w:t>NA DATA AJUSTADA</w:t>
      </w:r>
    </w:p>
    <w:p w14:paraId="67548F13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201B76D" w14:textId="6E1572E0" w:rsidR="000169F1" w:rsidRDefault="009E546F" w:rsidP="000169F1">
      <w:pPr>
        <w:pStyle w:val="SemEspaamento"/>
      </w:pPr>
      <w:r>
        <w:t xml:space="preserve">A </w:t>
      </w:r>
      <w:r w:rsidR="00A34FF2">
        <w:t>exequente registra</w:t>
      </w:r>
      <w:r>
        <w:t>, de início,</w:t>
      </w:r>
      <w:r w:rsidR="00A34FF2">
        <w:t xml:space="preserve"> que o executado </w:t>
      </w:r>
      <w:r w:rsidR="00A213B6">
        <w:t>atrasou</w:t>
      </w:r>
      <w:r w:rsidR="00A34FF2">
        <w:t xml:space="preserve"> reiteradamente o pagamento dos </w:t>
      </w:r>
      <w:r w:rsidR="005D33DF">
        <w:t xml:space="preserve">seus </w:t>
      </w:r>
      <w:r w:rsidR="00A34FF2">
        <w:t>alimentos</w:t>
      </w:r>
      <w:r w:rsidR="001243E0">
        <w:t xml:space="preserve"> </w:t>
      </w:r>
      <w:r w:rsidR="001243E0" w:rsidRPr="004D5E46">
        <w:rPr>
          <w:sz w:val="20"/>
          <w:szCs w:val="18"/>
        </w:rPr>
        <w:t>(</w:t>
      </w:r>
      <w:r w:rsidR="004D5E46" w:rsidRPr="004D5E46">
        <w:rPr>
          <w:sz w:val="20"/>
          <w:szCs w:val="18"/>
        </w:rPr>
        <w:t>3</w:t>
      </w:r>
      <w:r w:rsidR="005860DE">
        <w:rPr>
          <w:sz w:val="20"/>
          <w:szCs w:val="18"/>
        </w:rPr>
        <w:t>1</w:t>
      </w:r>
      <w:r w:rsidR="004D5E46" w:rsidRPr="004D5E46">
        <w:rPr>
          <w:sz w:val="20"/>
          <w:szCs w:val="18"/>
        </w:rPr>
        <w:t xml:space="preserve"> salários</w:t>
      </w:r>
      <w:r w:rsidR="004D5E46">
        <w:rPr>
          <w:sz w:val="20"/>
          <w:szCs w:val="18"/>
        </w:rPr>
        <w:t>-</w:t>
      </w:r>
      <w:r w:rsidR="004D5E46" w:rsidRPr="004D5E46">
        <w:rPr>
          <w:sz w:val="20"/>
          <w:szCs w:val="18"/>
        </w:rPr>
        <w:t>mínimos</w:t>
      </w:r>
      <w:r>
        <w:rPr>
          <w:sz w:val="20"/>
          <w:szCs w:val="18"/>
        </w:rPr>
        <w:t xml:space="preserve"> mensais</w:t>
      </w:r>
      <w:r w:rsidR="004D5E46" w:rsidRPr="004D5E46">
        <w:rPr>
          <w:sz w:val="20"/>
          <w:szCs w:val="18"/>
        </w:rPr>
        <w:t>)</w:t>
      </w:r>
      <w:r w:rsidR="00A34FF2">
        <w:t xml:space="preserve">, que devem ser </w:t>
      </w:r>
      <w:r w:rsidR="00A34FF2" w:rsidRPr="00A213B6">
        <w:rPr>
          <w:b/>
          <w:bCs/>
        </w:rPr>
        <w:t>re</w:t>
      </w:r>
      <w:r w:rsidRPr="00A213B6">
        <w:rPr>
          <w:b/>
          <w:bCs/>
        </w:rPr>
        <w:t>passa</w:t>
      </w:r>
      <w:r w:rsidR="00A34FF2" w:rsidRPr="00A213B6">
        <w:rPr>
          <w:b/>
          <w:bCs/>
        </w:rPr>
        <w:t xml:space="preserve">dos até o 5º </w:t>
      </w:r>
      <w:r w:rsidR="00A34FF2" w:rsidRPr="00A213B6">
        <w:rPr>
          <w:b/>
          <w:bCs/>
          <w:sz w:val="20"/>
          <w:szCs w:val="18"/>
        </w:rPr>
        <w:t>(quinto)</w:t>
      </w:r>
      <w:r w:rsidR="00A34FF2" w:rsidRPr="00A213B6">
        <w:rPr>
          <w:b/>
          <w:bCs/>
        </w:rPr>
        <w:t xml:space="preserve"> dia de cada mês</w:t>
      </w:r>
      <w:r w:rsidR="008C7E8E">
        <w:t xml:space="preserve">, conforme disposto na cláusula 2.3. do acordo firmando entre as partes </w:t>
      </w:r>
      <w:r w:rsidR="008C7E8E" w:rsidRPr="008C7E8E">
        <w:rPr>
          <w:sz w:val="20"/>
          <w:szCs w:val="18"/>
        </w:rPr>
        <w:t>(</w:t>
      </w:r>
      <w:r w:rsidR="008C7E8E" w:rsidRPr="008C7E8E">
        <w:rPr>
          <w:b/>
          <w:bCs/>
          <w:sz w:val="20"/>
          <w:szCs w:val="18"/>
        </w:rPr>
        <w:t>doc. 2</w:t>
      </w:r>
      <w:r w:rsidR="008C7E8E" w:rsidRPr="008C7E8E">
        <w:rPr>
          <w:sz w:val="20"/>
          <w:szCs w:val="18"/>
        </w:rPr>
        <w:t>)</w:t>
      </w:r>
      <w:r w:rsidR="00A34FF2">
        <w:t>.</w:t>
      </w:r>
    </w:p>
    <w:p w14:paraId="126604EF" w14:textId="66E64871" w:rsidR="00C85203" w:rsidRDefault="00A213B6" w:rsidP="000169F1">
      <w:pPr>
        <w:pStyle w:val="SemEspaamento"/>
      </w:pPr>
      <w:r>
        <w:t xml:space="preserve">Sempre que </w:t>
      </w:r>
      <w:r w:rsidR="002712AB">
        <w:t xml:space="preserve">o executado pratica </w:t>
      </w:r>
      <w:r>
        <w:t>essa</w:t>
      </w:r>
      <w:r w:rsidR="00C85203">
        <w:t xml:space="preserve"> conduta</w:t>
      </w:r>
      <w:r w:rsidR="00881A44">
        <w:t>, vale registrar,</w:t>
      </w:r>
      <w:r w:rsidR="004A325F">
        <w:t xml:space="preserve"> </w:t>
      </w:r>
      <w:r w:rsidR="002712AB">
        <w:t xml:space="preserve">isso ocasiona </w:t>
      </w:r>
      <w:r w:rsidR="004A325F">
        <w:t>prejuízo</w:t>
      </w:r>
      <w:r w:rsidR="008C7E8E">
        <w:t>s</w:t>
      </w:r>
      <w:r w:rsidR="004A325F">
        <w:t xml:space="preserve"> </w:t>
      </w:r>
      <w:r w:rsidR="008C7E8E">
        <w:t xml:space="preserve">em relação ao </w:t>
      </w:r>
      <w:r w:rsidR="004A325F">
        <w:t>pagamento das despesas mensais da exequente</w:t>
      </w:r>
      <w:r>
        <w:t xml:space="preserve"> e de seus filhos</w:t>
      </w:r>
      <w:r w:rsidR="004A325F">
        <w:t xml:space="preserve">, </w:t>
      </w:r>
      <w:r w:rsidR="00881A44">
        <w:t>sobretudo por</w:t>
      </w:r>
      <w:r w:rsidR="008C7E8E">
        <w:t>que, muitas vezes, acaba</w:t>
      </w:r>
      <w:r w:rsidR="00881A44">
        <w:t>m</w:t>
      </w:r>
      <w:r w:rsidR="008C7E8E">
        <w:t xml:space="preserve"> sendo </w:t>
      </w:r>
      <w:r w:rsidR="008E2812">
        <w:t>acrescid</w:t>
      </w:r>
      <w:r w:rsidR="00881A44">
        <w:t>as</w:t>
      </w:r>
      <w:r w:rsidR="008E2812">
        <w:t xml:space="preserve"> de multa por atraso, juros e correção monetária</w:t>
      </w:r>
      <w:r w:rsidR="0089682A">
        <w:t>, além de</w:t>
      </w:r>
      <w:r w:rsidR="00ED6F77">
        <w:t xml:space="preserve"> ocasionar o uso do limite especial </w:t>
      </w:r>
      <w:r w:rsidR="00A10FB4">
        <w:t>da conta corrente, quando negativada</w:t>
      </w:r>
      <w:r w:rsidR="00D5415E">
        <w:t xml:space="preserve"> </w:t>
      </w:r>
      <w:r w:rsidR="00D5415E" w:rsidRPr="00D1168A">
        <w:rPr>
          <w:sz w:val="20"/>
          <w:szCs w:val="18"/>
        </w:rPr>
        <w:t>(</w:t>
      </w:r>
      <w:r w:rsidR="00522110">
        <w:rPr>
          <w:sz w:val="20"/>
          <w:szCs w:val="18"/>
        </w:rPr>
        <w:t xml:space="preserve">extrato – </w:t>
      </w:r>
      <w:r w:rsidR="00D5415E" w:rsidRPr="00D1168A">
        <w:rPr>
          <w:b/>
          <w:bCs/>
          <w:sz w:val="20"/>
          <w:szCs w:val="18"/>
        </w:rPr>
        <w:t xml:space="preserve">doc. </w:t>
      </w:r>
      <w:r w:rsidR="00A377A4">
        <w:rPr>
          <w:b/>
          <w:bCs/>
          <w:sz w:val="20"/>
          <w:szCs w:val="18"/>
        </w:rPr>
        <w:t>6</w:t>
      </w:r>
      <w:r w:rsidR="00D5415E" w:rsidRPr="00D1168A">
        <w:rPr>
          <w:sz w:val="20"/>
          <w:szCs w:val="18"/>
        </w:rPr>
        <w:t>)</w:t>
      </w:r>
      <w:r w:rsidR="008E2812">
        <w:t>.</w:t>
      </w:r>
    </w:p>
    <w:p w14:paraId="4EF73F62" w14:textId="46781E36" w:rsidR="00E55C7E" w:rsidRDefault="008E2812" w:rsidP="000169F1">
      <w:pPr>
        <w:pStyle w:val="SemEspaamento"/>
      </w:pPr>
      <w:r>
        <w:t xml:space="preserve">Apenas a título de exemplo, </w:t>
      </w:r>
      <w:r w:rsidR="00A213B6">
        <w:t>em</w:t>
      </w:r>
      <w:r w:rsidR="00D424C7">
        <w:t xml:space="preserve"> maio de 2024</w:t>
      </w:r>
      <w:r w:rsidR="00E37882">
        <w:t>,</w:t>
      </w:r>
      <w:r>
        <w:t xml:space="preserve"> o executado só transferiu a pensão alimentícia para a exequente no dia 9.5</w:t>
      </w:r>
      <w:r w:rsidR="00F122A5">
        <w:t>.2024</w:t>
      </w:r>
      <w:r w:rsidR="0055271B">
        <w:t>, ao passo que</w:t>
      </w:r>
      <w:r w:rsidR="0064783D">
        <w:t xml:space="preserve">, no </w:t>
      </w:r>
      <w:r w:rsidR="00D424C7">
        <w:lastRenderedPageBreak/>
        <w:t>em abril do mesmo ano</w:t>
      </w:r>
      <w:r w:rsidR="0064783D">
        <w:t xml:space="preserve">, </w:t>
      </w:r>
      <w:r w:rsidR="00D424C7">
        <w:t xml:space="preserve">Walter </w:t>
      </w:r>
      <w:r w:rsidR="00BE183A">
        <w:t xml:space="preserve">só </w:t>
      </w:r>
      <w:r w:rsidR="0055271B">
        <w:t>pagou</w:t>
      </w:r>
      <w:r w:rsidR="0064783D">
        <w:t xml:space="preserve"> a pensão no dia 8.4.2024 </w:t>
      </w:r>
      <w:r w:rsidR="00F122A5" w:rsidRPr="00D1168A">
        <w:rPr>
          <w:sz w:val="20"/>
          <w:szCs w:val="18"/>
        </w:rPr>
        <w:t>(</w:t>
      </w:r>
      <w:r w:rsidR="00F122A5" w:rsidRPr="00D1168A">
        <w:rPr>
          <w:b/>
          <w:bCs/>
          <w:sz w:val="20"/>
          <w:szCs w:val="18"/>
        </w:rPr>
        <w:t xml:space="preserve">doc. </w:t>
      </w:r>
      <w:r w:rsidR="003E2EF3">
        <w:rPr>
          <w:b/>
          <w:bCs/>
          <w:sz w:val="20"/>
          <w:szCs w:val="18"/>
        </w:rPr>
        <w:t>6</w:t>
      </w:r>
      <w:r w:rsidR="00F122A5" w:rsidRPr="00D1168A">
        <w:rPr>
          <w:sz w:val="20"/>
          <w:szCs w:val="18"/>
        </w:rPr>
        <w:t>)</w:t>
      </w:r>
      <w:r w:rsidR="00CD4CA9">
        <w:t>, em evidente descumprimento da obrigação que se comprometeu a honrar.</w:t>
      </w:r>
    </w:p>
    <w:p w14:paraId="520EF19B" w14:textId="5A73E6F9" w:rsidR="00F122A5" w:rsidRDefault="00F122A5" w:rsidP="000169F1">
      <w:pPr>
        <w:pStyle w:val="SemEspaamento"/>
      </w:pPr>
      <w:r>
        <w:t xml:space="preserve">E quando foi confrontado </w:t>
      </w:r>
      <w:r w:rsidR="00066A89">
        <w:t xml:space="preserve">pela própria exequente </w:t>
      </w:r>
      <w:r>
        <w:t xml:space="preserve">para explicar sobre os atrasos reiterados, o executado </w:t>
      </w:r>
      <w:r w:rsidR="00066A89">
        <w:t xml:space="preserve">disse que o seu funcionário “se esquecia” porque não </w:t>
      </w:r>
      <w:r w:rsidR="00D424C7">
        <w:t>existe</w:t>
      </w:r>
      <w:r w:rsidR="00066A89">
        <w:t xml:space="preserve"> boleto para pagamento e </w:t>
      </w:r>
      <w:r w:rsidR="00CD4CA9">
        <w:t xml:space="preserve">ainda fez questão de alegar </w:t>
      </w:r>
      <w:r w:rsidR="00066A89">
        <w:t>que seria algo “normal”</w:t>
      </w:r>
      <w:r w:rsidR="00BE183A">
        <w:t xml:space="preserve"> e que</w:t>
      </w:r>
      <w:r w:rsidR="00C452FA" w:rsidRPr="00C452FA">
        <w:t xml:space="preserve"> </w:t>
      </w:r>
      <w:r w:rsidR="00C452FA">
        <w:t>também</w:t>
      </w:r>
      <w:r w:rsidR="00BE183A">
        <w:t xml:space="preserve"> estava atrasando</w:t>
      </w:r>
      <w:r w:rsidR="00D36D3F">
        <w:t xml:space="preserve"> </w:t>
      </w:r>
      <w:r w:rsidR="00E37882">
        <w:t xml:space="preserve">os </w:t>
      </w:r>
      <w:r w:rsidR="00BE183A">
        <w:t>repasse</w:t>
      </w:r>
      <w:r w:rsidR="00D46D13">
        <w:t>s</w:t>
      </w:r>
      <w:r w:rsidR="00BE183A">
        <w:t xml:space="preserve"> </w:t>
      </w:r>
      <w:r w:rsidR="00D46D13">
        <w:t>aos filhos</w:t>
      </w:r>
      <w:r w:rsidR="00D1168A">
        <w:t>, como se extrai dos áudios em anexo</w:t>
      </w:r>
      <w:r w:rsidR="00066A89">
        <w:t xml:space="preserve"> </w:t>
      </w:r>
      <w:r w:rsidR="00066A89" w:rsidRPr="00D1168A">
        <w:rPr>
          <w:sz w:val="20"/>
          <w:szCs w:val="18"/>
        </w:rPr>
        <w:t>(</w:t>
      </w:r>
      <w:r w:rsidR="00066A89" w:rsidRPr="00D1168A">
        <w:rPr>
          <w:b/>
          <w:bCs/>
          <w:sz w:val="20"/>
          <w:szCs w:val="18"/>
        </w:rPr>
        <w:t xml:space="preserve">doc. </w:t>
      </w:r>
      <w:r w:rsidR="003E2EF3">
        <w:rPr>
          <w:b/>
          <w:bCs/>
          <w:sz w:val="20"/>
          <w:szCs w:val="18"/>
        </w:rPr>
        <w:t>7</w:t>
      </w:r>
      <w:r w:rsidR="00D1168A" w:rsidRPr="00D1168A">
        <w:rPr>
          <w:sz w:val="20"/>
          <w:szCs w:val="18"/>
        </w:rPr>
        <w:t>)</w:t>
      </w:r>
      <w:r w:rsidR="00D1168A">
        <w:t>.</w:t>
      </w:r>
    </w:p>
    <w:p w14:paraId="6D0927A2" w14:textId="076EAA7C" w:rsidR="00950186" w:rsidRDefault="00BC4758" w:rsidP="000169F1">
      <w:pPr>
        <w:pStyle w:val="SemEspaamento"/>
      </w:pPr>
      <w:r>
        <w:t>Além da pensão alimentícia,</w:t>
      </w:r>
      <w:r w:rsidRPr="00BC4758">
        <w:t xml:space="preserve"> </w:t>
      </w:r>
      <w:r>
        <w:t xml:space="preserve">nos termos da cláusula 1.2. do acordo homologado em juízo </w:t>
      </w:r>
      <w:r w:rsidRPr="005C0129">
        <w:rPr>
          <w:sz w:val="20"/>
          <w:szCs w:val="18"/>
        </w:rPr>
        <w:t>(</w:t>
      </w:r>
      <w:r w:rsidRPr="005C0129">
        <w:rPr>
          <w:b/>
          <w:bCs/>
          <w:sz w:val="20"/>
          <w:szCs w:val="18"/>
        </w:rPr>
        <w:t>doc. 2</w:t>
      </w:r>
      <w:r w:rsidRPr="005C0129">
        <w:rPr>
          <w:sz w:val="20"/>
          <w:szCs w:val="18"/>
        </w:rPr>
        <w:t>)</w:t>
      </w:r>
      <w:r w:rsidR="006A702E">
        <w:t xml:space="preserve"> </w:t>
      </w:r>
      <w:r>
        <w:t xml:space="preserve">o executado também deve </w:t>
      </w:r>
      <w:r w:rsidR="002D5D54">
        <w:t>repassar à exequente,</w:t>
      </w:r>
      <w:r w:rsidR="003E7875">
        <w:t xml:space="preserve"> semanal</w:t>
      </w:r>
      <w:r w:rsidR="002D5D54">
        <w:t>mente,</w:t>
      </w:r>
      <w:r w:rsidR="00046CF0">
        <w:t xml:space="preserve"> o auxílio alimentação</w:t>
      </w:r>
      <w:r>
        <w:t xml:space="preserve"> dos filhos</w:t>
      </w:r>
      <w:r w:rsidR="00950186">
        <w:t xml:space="preserve"> </w:t>
      </w:r>
      <w:r w:rsidR="00950186" w:rsidRPr="00950186">
        <w:rPr>
          <w:sz w:val="20"/>
          <w:szCs w:val="18"/>
        </w:rPr>
        <w:t>(Enzo e Lucca – também exequentes)</w:t>
      </w:r>
      <w:r w:rsidR="00D424C7">
        <w:t xml:space="preserve">, no valor de R$ 4.000,00 </w:t>
      </w:r>
      <w:r w:rsidR="00D424C7" w:rsidRPr="00D424C7">
        <w:rPr>
          <w:sz w:val="20"/>
          <w:szCs w:val="18"/>
        </w:rPr>
        <w:t>(quatro mil reais)</w:t>
      </w:r>
      <w:r w:rsidR="003373B0">
        <w:t xml:space="preserve"> para cada filho,</w:t>
      </w:r>
      <w:r w:rsidR="00D424C7">
        <w:t xml:space="preserve"> </w:t>
      </w:r>
      <w:r>
        <w:t xml:space="preserve">que </w:t>
      </w:r>
      <w:r w:rsidR="003E7875" w:rsidRPr="00554310">
        <w:rPr>
          <w:b/>
          <w:bCs/>
        </w:rPr>
        <w:t xml:space="preserve">deve </w:t>
      </w:r>
      <w:r w:rsidR="00046CF0" w:rsidRPr="00554310">
        <w:rPr>
          <w:b/>
          <w:bCs/>
        </w:rPr>
        <w:t xml:space="preserve">ser </w:t>
      </w:r>
      <w:r w:rsidR="002D5D54" w:rsidRPr="00554310">
        <w:rPr>
          <w:b/>
          <w:bCs/>
        </w:rPr>
        <w:t>depositado</w:t>
      </w:r>
      <w:r w:rsidR="00046CF0" w:rsidRPr="00554310">
        <w:rPr>
          <w:b/>
          <w:bCs/>
        </w:rPr>
        <w:t xml:space="preserve"> toda </w:t>
      </w:r>
      <w:r w:rsidR="00046CF0" w:rsidRPr="00554310">
        <w:rPr>
          <w:b/>
          <w:bCs/>
          <w:u w:val="single"/>
        </w:rPr>
        <w:t>segunda</w:t>
      </w:r>
      <w:r w:rsidR="00046CF0" w:rsidRPr="00554310">
        <w:rPr>
          <w:b/>
          <w:bCs/>
        </w:rPr>
        <w:t>-</w:t>
      </w:r>
      <w:r w:rsidR="00046CF0" w:rsidRPr="00554310">
        <w:rPr>
          <w:b/>
          <w:bCs/>
          <w:u w:val="single"/>
        </w:rPr>
        <w:t>feira</w:t>
      </w:r>
      <w:r w:rsidR="005C0129">
        <w:t>.</w:t>
      </w:r>
      <w:r w:rsidR="00703B3D">
        <w:t xml:space="preserve"> </w:t>
      </w:r>
    </w:p>
    <w:p w14:paraId="7412D02E" w14:textId="245EDDBF" w:rsidR="004C5819" w:rsidRDefault="00703B3D" w:rsidP="000169F1">
      <w:pPr>
        <w:pStyle w:val="SemEspaamento"/>
      </w:pPr>
      <w:r>
        <w:t xml:space="preserve">Contudo, </w:t>
      </w:r>
      <w:r w:rsidR="00950186">
        <w:t xml:space="preserve">a título de exemplo, </w:t>
      </w:r>
      <w:r w:rsidR="003A7434">
        <w:t>em abril</w:t>
      </w:r>
      <w:r w:rsidR="00EB604A">
        <w:t xml:space="preserve"> de 2024</w:t>
      </w:r>
      <w:r w:rsidR="00E37882">
        <w:t>,</w:t>
      </w:r>
      <w:r w:rsidR="003A7434">
        <w:t xml:space="preserve"> o executado atrasou um dos pagamentos, realizando somente no dia 16.4</w:t>
      </w:r>
      <w:r w:rsidR="00EC7E7F">
        <w:t>.24</w:t>
      </w:r>
      <w:r w:rsidR="003A7434">
        <w:t xml:space="preserve"> </w:t>
      </w:r>
      <w:r w:rsidR="003A7434" w:rsidRPr="00221FDE">
        <w:rPr>
          <w:sz w:val="20"/>
          <w:szCs w:val="18"/>
        </w:rPr>
        <w:t>(</w:t>
      </w:r>
      <w:r w:rsidR="00A16DBF" w:rsidRPr="00221FDE">
        <w:rPr>
          <w:sz w:val="20"/>
          <w:szCs w:val="18"/>
        </w:rPr>
        <w:t>terça-feira</w:t>
      </w:r>
      <w:r w:rsidR="00534FCD">
        <w:rPr>
          <w:sz w:val="20"/>
          <w:szCs w:val="18"/>
        </w:rPr>
        <w:t xml:space="preserve"> – </w:t>
      </w:r>
      <w:r w:rsidR="00534FCD">
        <w:rPr>
          <w:b/>
          <w:bCs/>
          <w:sz w:val="20"/>
          <w:szCs w:val="18"/>
        </w:rPr>
        <w:t>doc. 6</w:t>
      </w:r>
      <w:r w:rsidR="00A16DBF" w:rsidRPr="00221FDE">
        <w:rPr>
          <w:sz w:val="20"/>
          <w:szCs w:val="18"/>
        </w:rPr>
        <w:t>)</w:t>
      </w:r>
      <w:r w:rsidR="00A16DBF">
        <w:t>,</w:t>
      </w:r>
      <w:r w:rsidR="00CD5D55">
        <w:t xml:space="preserve"> atrasando também o repasse d</w:t>
      </w:r>
      <w:r w:rsidR="00221FDE">
        <w:t>o mês de maio</w:t>
      </w:r>
      <w:r w:rsidR="00CD5D55">
        <w:t xml:space="preserve"> do ano passado</w:t>
      </w:r>
      <w:r w:rsidR="00221FDE">
        <w:t xml:space="preserve">, </w:t>
      </w:r>
      <w:r w:rsidR="00CD5D55">
        <w:t xml:space="preserve">quando </w:t>
      </w:r>
      <w:r w:rsidR="00221FDE">
        <w:t>só depositou a quantia no dia 15.5</w:t>
      </w:r>
      <w:r w:rsidR="00CD5D55">
        <w:t>.24</w:t>
      </w:r>
      <w:r w:rsidR="00A87EB7">
        <w:t xml:space="preserve"> </w:t>
      </w:r>
      <w:r w:rsidR="00A87EB7" w:rsidRPr="00A87EB7">
        <w:rPr>
          <w:sz w:val="20"/>
          <w:szCs w:val="18"/>
        </w:rPr>
        <w:t>(quarta-feira</w:t>
      </w:r>
      <w:r w:rsidR="004D2AD6">
        <w:rPr>
          <w:sz w:val="20"/>
          <w:szCs w:val="18"/>
        </w:rPr>
        <w:t xml:space="preserve"> – </w:t>
      </w:r>
      <w:r w:rsidR="004D2AD6">
        <w:rPr>
          <w:b/>
          <w:bCs/>
          <w:sz w:val="20"/>
          <w:szCs w:val="18"/>
        </w:rPr>
        <w:t xml:space="preserve">doc. </w:t>
      </w:r>
      <w:r w:rsidR="00554310">
        <w:rPr>
          <w:b/>
          <w:bCs/>
          <w:sz w:val="20"/>
          <w:szCs w:val="18"/>
        </w:rPr>
        <w:t>6</w:t>
      </w:r>
      <w:r w:rsidR="00A87EB7" w:rsidRPr="00A87EB7">
        <w:rPr>
          <w:sz w:val="20"/>
          <w:szCs w:val="18"/>
        </w:rPr>
        <w:t>)</w:t>
      </w:r>
      <w:r w:rsidR="00A87EB7">
        <w:t>.</w:t>
      </w:r>
    </w:p>
    <w:p w14:paraId="68810D9F" w14:textId="6B1306EB" w:rsidR="00D1168A" w:rsidRDefault="00D1168A" w:rsidP="000169F1">
      <w:pPr>
        <w:pStyle w:val="SemEspaamento"/>
      </w:pPr>
      <w:r>
        <w:t xml:space="preserve">Portanto, </w:t>
      </w:r>
      <w:r w:rsidR="00CD4CA9">
        <w:t xml:space="preserve">para evitar que </w:t>
      </w:r>
      <w:r w:rsidR="00DD0801">
        <w:t>ocorra</w:t>
      </w:r>
      <w:r w:rsidR="0003319F">
        <w:t>m</w:t>
      </w:r>
      <w:r w:rsidR="00CD4CA9">
        <w:t xml:space="preserve"> novo</w:t>
      </w:r>
      <w:r w:rsidR="008F394E">
        <w:t>s</w:t>
      </w:r>
      <w:r w:rsidR="00CD4CA9">
        <w:t xml:space="preserve"> </w:t>
      </w:r>
      <w:r w:rsidR="008E0686">
        <w:t>atraso</w:t>
      </w:r>
      <w:r w:rsidR="008F394E">
        <w:t>s</w:t>
      </w:r>
      <w:r w:rsidR="008E0686">
        <w:t xml:space="preserve"> no pagamento da pensão alimentícia, </w:t>
      </w:r>
      <w:r w:rsidR="00472DB8">
        <w:t xml:space="preserve">a exequente requer </w:t>
      </w:r>
      <w:r w:rsidR="008E0686">
        <w:t xml:space="preserve">que </w:t>
      </w:r>
      <w:r w:rsidR="00F8042D">
        <w:t xml:space="preserve">o valor total dessa </w:t>
      </w:r>
      <w:r w:rsidR="008E0686">
        <w:t>verba seja repassad</w:t>
      </w:r>
      <w:r w:rsidR="00F8042D">
        <w:t>o</w:t>
      </w:r>
      <w:r w:rsidR="0061513D">
        <w:t>, impreterivelmente,</w:t>
      </w:r>
      <w:r w:rsidR="008E0686">
        <w:t xml:space="preserve"> </w:t>
      </w:r>
      <w:r w:rsidR="008E0686" w:rsidRPr="00F8042D">
        <w:rPr>
          <w:b/>
          <w:bCs/>
        </w:rPr>
        <w:t xml:space="preserve">até o 5º </w:t>
      </w:r>
      <w:r w:rsidR="008E0686" w:rsidRPr="00F8042D">
        <w:rPr>
          <w:b/>
          <w:bCs/>
          <w:sz w:val="20"/>
          <w:szCs w:val="18"/>
        </w:rPr>
        <w:t>(quinto)</w:t>
      </w:r>
      <w:r w:rsidR="008E0686" w:rsidRPr="00F8042D">
        <w:rPr>
          <w:b/>
          <w:bCs/>
        </w:rPr>
        <w:t xml:space="preserve"> </w:t>
      </w:r>
      <w:r w:rsidR="008E0686" w:rsidRPr="00DC436C">
        <w:rPr>
          <w:b/>
          <w:bCs/>
        </w:rPr>
        <w:t>dia de todos os meses</w:t>
      </w:r>
      <w:r w:rsidR="008E0686">
        <w:t xml:space="preserve">, sob pena de multa de, pelo menos, </w:t>
      </w:r>
      <w:r w:rsidR="008E0686" w:rsidRPr="00717DBB">
        <w:rPr>
          <w:u w:val="single"/>
        </w:rPr>
        <w:t xml:space="preserve">R$ 10.000,00 </w:t>
      </w:r>
      <w:r w:rsidR="008E0686" w:rsidRPr="00717DBB">
        <w:rPr>
          <w:sz w:val="20"/>
          <w:szCs w:val="18"/>
          <w:u w:val="single"/>
        </w:rPr>
        <w:t>(dez mil reais)</w:t>
      </w:r>
      <w:r w:rsidR="008F57A5" w:rsidRPr="00717DBB">
        <w:t xml:space="preserve"> </w:t>
      </w:r>
      <w:r w:rsidR="008F57A5">
        <w:t>por dia de atraso</w:t>
      </w:r>
      <w:r w:rsidR="001415F1">
        <w:t xml:space="preserve"> </w:t>
      </w:r>
      <w:r w:rsidR="001415F1" w:rsidRPr="001415F1">
        <w:rPr>
          <w:sz w:val="20"/>
          <w:szCs w:val="18"/>
        </w:rPr>
        <w:t>(art. 536, §1º, do CPC)</w:t>
      </w:r>
      <w:r w:rsidR="008F57A5">
        <w:t>,</w:t>
      </w:r>
      <w:r w:rsidR="008E0686">
        <w:t xml:space="preserve"> </w:t>
      </w:r>
      <w:r w:rsidR="008F57A5">
        <w:t xml:space="preserve">em </w:t>
      </w:r>
      <w:r w:rsidR="0022666C">
        <w:t xml:space="preserve">observância </w:t>
      </w:r>
      <w:r w:rsidR="008F57A5">
        <w:t xml:space="preserve">ao vultoso poder econômico do executado </w:t>
      </w:r>
      <w:r w:rsidR="0022666C">
        <w:t>e a necessidade de impor o caráter coercitivo da medida pleiteada.</w:t>
      </w:r>
      <w:r w:rsidR="00BE183A">
        <w:t xml:space="preserve"> </w:t>
      </w:r>
    </w:p>
    <w:p w14:paraId="0033A295" w14:textId="6611DCE9" w:rsidR="002651B9" w:rsidRDefault="002651B9" w:rsidP="000169F1">
      <w:pPr>
        <w:pStyle w:val="SemEspaamento"/>
      </w:pPr>
      <w:r>
        <w:t xml:space="preserve">Isso porque, vale registrar, apenas uma das empresas do ex-casal, que </w:t>
      </w:r>
      <w:r w:rsidR="00CB560B">
        <w:t xml:space="preserve">está sob a administração do executado e </w:t>
      </w:r>
      <w:r>
        <w:t xml:space="preserve">ainda não </w:t>
      </w:r>
      <w:r w:rsidR="00CB560B">
        <w:t xml:space="preserve">foi </w:t>
      </w:r>
      <w:r>
        <w:t>objeto de partilha,</w:t>
      </w:r>
      <w:r w:rsidR="00CB560B">
        <w:t xml:space="preserve"> possui faturamento de mais de </w:t>
      </w:r>
      <w:r w:rsidR="00CB560B" w:rsidRPr="009617EC">
        <w:rPr>
          <w:b/>
          <w:bCs/>
        </w:rPr>
        <w:t xml:space="preserve">R$ 252.000.000,00 </w:t>
      </w:r>
      <w:r w:rsidR="00CB560B" w:rsidRPr="009617EC">
        <w:rPr>
          <w:b/>
          <w:bCs/>
          <w:sz w:val="20"/>
          <w:szCs w:val="18"/>
        </w:rPr>
        <w:t xml:space="preserve">(duzentos e cinquenta e dois milhões – doc. </w:t>
      </w:r>
      <w:r w:rsidR="0050546B">
        <w:rPr>
          <w:b/>
          <w:bCs/>
          <w:sz w:val="20"/>
          <w:szCs w:val="18"/>
        </w:rPr>
        <w:t>8</w:t>
      </w:r>
      <w:r w:rsidR="00CB560B" w:rsidRPr="009617EC">
        <w:rPr>
          <w:b/>
          <w:bCs/>
          <w:sz w:val="20"/>
          <w:szCs w:val="18"/>
        </w:rPr>
        <w:t>)</w:t>
      </w:r>
      <w:r w:rsidR="00CB560B">
        <w:t xml:space="preserve"> anuais, de modo que o valor sugerido </w:t>
      </w:r>
      <w:r w:rsidR="00CB560B" w:rsidRPr="008D12C9">
        <w:rPr>
          <w:sz w:val="20"/>
          <w:szCs w:val="18"/>
        </w:rPr>
        <w:t>(R$ 10.000,00)</w:t>
      </w:r>
      <w:r w:rsidR="00CB560B">
        <w:t xml:space="preserve"> não se mostra excessivo diante do vultoso patrimônio </w:t>
      </w:r>
      <w:r w:rsidR="008D12C9">
        <w:t>que o executado possui e administra</w:t>
      </w:r>
      <w:r w:rsidR="00CB560B">
        <w:t>.</w:t>
      </w:r>
    </w:p>
    <w:p w14:paraId="6B69B2DE" w14:textId="2D9315D4" w:rsidR="00755934" w:rsidRDefault="00BE183A" w:rsidP="00EE5C1D">
      <w:pPr>
        <w:pStyle w:val="SemEspaamento"/>
      </w:pPr>
      <w:r>
        <w:t>Da mesma forma, requer</w:t>
      </w:r>
      <w:r w:rsidR="00EA165C">
        <w:t xml:space="preserve"> seja determinado o pagamento do</w:t>
      </w:r>
      <w:r>
        <w:t xml:space="preserve"> </w:t>
      </w:r>
      <w:r w:rsidR="00EA165C">
        <w:t xml:space="preserve">auxílio alimentação destinado aos </w:t>
      </w:r>
      <w:r w:rsidR="00130A28">
        <w:t xml:space="preserve">filhos </w:t>
      </w:r>
      <w:r w:rsidR="00EA165C">
        <w:t xml:space="preserve">Enzo e Lucca </w:t>
      </w:r>
      <w:r w:rsidR="007A01E4">
        <w:t>na data ajustada</w:t>
      </w:r>
      <w:r w:rsidR="00116B02">
        <w:t xml:space="preserve"> </w:t>
      </w:r>
      <w:r w:rsidR="00116B02" w:rsidRPr="00116B02">
        <w:rPr>
          <w:sz w:val="20"/>
          <w:szCs w:val="18"/>
        </w:rPr>
        <w:t>(R$ 4.000,00 – para cada)</w:t>
      </w:r>
      <w:r w:rsidR="007A01E4">
        <w:t xml:space="preserve">, ou seja, </w:t>
      </w:r>
      <w:r w:rsidR="007A01E4" w:rsidRPr="00F8042D">
        <w:rPr>
          <w:b/>
          <w:bCs/>
        </w:rPr>
        <w:t>todas as segundas-feiras</w:t>
      </w:r>
      <w:r w:rsidR="007A01E4">
        <w:t>, também sob pena de multa diária de</w:t>
      </w:r>
      <w:r w:rsidR="00E37882">
        <w:t>,</w:t>
      </w:r>
      <w:r w:rsidR="007A01E4">
        <w:t xml:space="preserve"> pelo menos, </w:t>
      </w:r>
      <w:r w:rsidR="007A01E4" w:rsidRPr="00717DBB">
        <w:rPr>
          <w:u w:val="single"/>
        </w:rPr>
        <w:t xml:space="preserve">R$ 10.000,00 </w:t>
      </w:r>
      <w:r w:rsidR="007A01E4" w:rsidRPr="00717DBB">
        <w:rPr>
          <w:sz w:val="20"/>
          <w:szCs w:val="18"/>
          <w:u w:val="single"/>
        </w:rPr>
        <w:t>(dez mil reais)</w:t>
      </w:r>
      <w:r w:rsidR="007A01E4" w:rsidRPr="00717DBB">
        <w:t xml:space="preserve"> </w:t>
      </w:r>
      <w:r w:rsidR="007A01E4">
        <w:t>pelo descumprimento d</w:t>
      </w:r>
      <w:r w:rsidR="00357771">
        <w:t xml:space="preserve">a obrigação </w:t>
      </w:r>
      <w:r w:rsidR="006930DD">
        <w:t>devida</w:t>
      </w:r>
      <w:r w:rsidR="00357771">
        <w:t xml:space="preserve"> pelo executado</w:t>
      </w:r>
      <w:r w:rsidR="008F394E">
        <w:t xml:space="preserve">, sobretudo para </w:t>
      </w:r>
      <w:r w:rsidR="008D12C9">
        <w:t>assegurar o caráter pedagógico e coercitivo da medida</w:t>
      </w:r>
      <w:r w:rsidR="00357771">
        <w:t>.</w:t>
      </w:r>
    </w:p>
    <w:p w14:paraId="02087A93" w14:textId="77777777" w:rsidR="00755934" w:rsidRDefault="00755934" w:rsidP="00EE5C1D">
      <w:pPr>
        <w:pStyle w:val="Ttulo"/>
      </w:pPr>
    </w:p>
    <w:p w14:paraId="31AA7AE8" w14:textId="77777777" w:rsidR="00E450B4" w:rsidRDefault="00E450B4" w:rsidP="00EE5C1D">
      <w:pPr>
        <w:pStyle w:val="Ttulo"/>
      </w:pPr>
    </w:p>
    <w:p w14:paraId="6A39EF69" w14:textId="77777777" w:rsidR="00E450B4" w:rsidRDefault="00E450B4" w:rsidP="00EE5C1D">
      <w:pPr>
        <w:pStyle w:val="Ttulo"/>
      </w:pPr>
    </w:p>
    <w:p w14:paraId="58289340" w14:textId="4BA28083" w:rsidR="000169F1" w:rsidRPr="00136102" w:rsidRDefault="00755934" w:rsidP="00EE5C1D">
      <w:pPr>
        <w:pStyle w:val="Ttulo"/>
      </w:pPr>
      <w:r>
        <w:lastRenderedPageBreak/>
        <w:t>I</w:t>
      </w:r>
      <w:r w:rsidR="00024A0A">
        <w:t>II</w:t>
      </w:r>
      <w:r>
        <w:t xml:space="preserve"> – </w:t>
      </w:r>
      <w:r w:rsidR="000169F1">
        <w:t xml:space="preserve">REQUERIMENTOS </w:t>
      </w:r>
    </w:p>
    <w:p w14:paraId="27A5D82A" w14:textId="77777777" w:rsidR="000169F1" w:rsidRPr="00C345AD" w:rsidRDefault="000169F1" w:rsidP="00B230A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0629BE6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02039BD4" w14:textId="42465A8E" w:rsidR="000169F1" w:rsidRPr="00C345AD" w:rsidRDefault="000169F1" w:rsidP="00B230A5">
      <w:pPr>
        <w:pStyle w:val="SemEspaamento"/>
        <w:numPr>
          <w:ilvl w:val="0"/>
          <w:numId w:val="0"/>
        </w:numPr>
        <w:ind w:left="1701"/>
        <w:rPr>
          <w:sz w:val="20"/>
          <w:szCs w:val="20"/>
        </w:rPr>
      </w:pPr>
    </w:p>
    <w:p w14:paraId="0953740D" w14:textId="76F2394B" w:rsidR="00A40BD8" w:rsidRDefault="0072626A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seja determinado ao executado que </w:t>
      </w:r>
      <w:r w:rsidR="004811DE">
        <w:t>efetue o pagamento d</w:t>
      </w:r>
      <w:r w:rsidR="005F3100">
        <w:t>a pensão alimentícia até o dia 5 de cada mês</w:t>
      </w:r>
      <w:r w:rsidR="00D528CC">
        <w:t xml:space="preserve"> </w:t>
      </w:r>
      <w:r w:rsidR="00D528CC" w:rsidRPr="00D528CC">
        <w:rPr>
          <w:sz w:val="20"/>
          <w:szCs w:val="18"/>
        </w:rPr>
        <w:t>(R$ 4</w:t>
      </w:r>
      <w:r w:rsidR="00EF29B9">
        <w:rPr>
          <w:sz w:val="20"/>
          <w:szCs w:val="18"/>
        </w:rPr>
        <w:t>7</w:t>
      </w:r>
      <w:r w:rsidR="00D528CC" w:rsidRPr="00D528CC">
        <w:rPr>
          <w:sz w:val="20"/>
          <w:szCs w:val="18"/>
        </w:rPr>
        <w:t>.</w:t>
      </w:r>
      <w:r w:rsidR="00EF29B9">
        <w:rPr>
          <w:sz w:val="20"/>
          <w:szCs w:val="18"/>
        </w:rPr>
        <w:t>058</w:t>
      </w:r>
      <w:r w:rsidR="00D528CC" w:rsidRPr="00D528CC">
        <w:rPr>
          <w:sz w:val="20"/>
          <w:szCs w:val="18"/>
        </w:rPr>
        <w:t>,00 = 31 salários-mínimos)</w:t>
      </w:r>
      <w:r w:rsidR="005F3100">
        <w:t xml:space="preserve">, </w:t>
      </w:r>
      <w:r w:rsidR="003931D1">
        <w:t xml:space="preserve">sob pena de </w:t>
      </w:r>
      <w:r w:rsidR="003931D1" w:rsidRPr="000179CD">
        <w:rPr>
          <w:u w:val="single"/>
        </w:rPr>
        <w:t>multa</w:t>
      </w:r>
      <w:r w:rsidR="003931D1">
        <w:t xml:space="preserve"> de, pelo menos, </w:t>
      </w:r>
      <w:r w:rsidR="003931D1" w:rsidRPr="00717DBB">
        <w:rPr>
          <w:u w:val="single"/>
        </w:rPr>
        <w:t xml:space="preserve">R$ 10.000,00 </w:t>
      </w:r>
      <w:r w:rsidR="003931D1" w:rsidRPr="00717DBB">
        <w:rPr>
          <w:sz w:val="20"/>
          <w:szCs w:val="18"/>
          <w:u w:val="single"/>
        </w:rPr>
        <w:t>(dez mil reais)</w:t>
      </w:r>
      <w:r w:rsidR="003931D1" w:rsidRPr="00717DBB">
        <w:t xml:space="preserve"> </w:t>
      </w:r>
      <w:r w:rsidR="003931D1" w:rsidRPr="000179CD">
        <w:rPr>
          <w:u w:val="single"/>
        </w:rPr>
        <w:t>por</w:t>
      </w:r>
      <w:r w:rsidR="003931D1">
        <w:t xml:space="preserve"> </w:t>
      </w:r>
      <w:r w:rsidR="003931D1" w:rsidRPr="000179CD">
        <w:rPr>
          <w:u w:val="single"/>
        </w:rPr>
        <w:t>dia</w:t>
      </w:r>
      <w:r w:rsidR="003931D1">
        <w:t xml:space="preserve"> </w:t>
      </w:r>
      <w:r w:rsidR="003931D1" w:rsidRPr="000179CD">
        <w:rPr>
          <w:u w:val="single"/>
        </w:rPr>
        <w:t>de</w:t>
      </w:r>
      <w:r w:rsidR="003931D1">
        <w:t xml:space="preserve"> </w:t>
      </w:r>
      <w:r w:rsidR="003931D1" w:rsidRPr="000179CD">
        <w:rPr>
          <w:u w:val="single"/>
        </w:rPr>
        <w:t>atraso</w:t>
      </w:r>
      <w:r w:rsidR="003931D1">
        <w:t xml:space="preserve"> </w:t>
      </w:r>
      <w:r w:rsidR="003931D1" w:rsidRPr="001415F1">
        <w:rPr>
          <w:sz w:val="20"/>
          <w:szCs w:val="18"/>
        </w:rPr>
        <w:t>(art. 536, §1º, do CPC)</w:t>
      </w:r>
      <w:r w:rsidR="002B2600">
        <w:t xml:space="preserve">, como forma </w:t>
      </w:r>
      <w:r w:rsidR="00ED1431">
        <w:t>de impor caráter coercitivo da medida</w:t>
      </w:r>
      <w:r w:rsidR="002B2600">
        <w:t>;</w:t>
      </w:r>
    </w:p>
    <w:p w14:paraId="75ABD1D8" w14:textId="2546B9D1" w:rsidR="000169F1" w:rsidRDefault="00A40BD8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seja determinado ao executado que </w:t>
      </w:r>
      <w:r w:rsidR="004811DE">
        <w:t>realize o pagamento d</w:t>
      </w:r>
      <w:r w:rsidR="005F3100">
        <w:t xml:space="preserve">o auxílio alimentação dos </w:t>
      </w:r>
      <w:r w:rsidR="00130A28">
        <w:t xml:space="preserve">filhos Enzo e Lucca </w:t>
      </w:r>
      <w:r w:rsidR="003931D1">
        <w:t>toda segunda-feira</w:t>
      </w:r>
      <w:r w:rsidR="00D528CC">
        <w:t xml:space="preserve"> </w:t>
      </w:r>
      <w:r w:rsidR="00D528CC" w:rsidRPr="00D528CC">
        <w:rPr>
          <w:sz w:val="20"/>
          <w:szCs w:val="18"/>
        </w:rPr>
        <w:t>(R$ 4.000,00</w:t>
      </w:r>
      <w:r w:rsidR="00360E49">
        <w:rPr>
          <w:sz w:val="20"/>
          <w:szCs w:val="18"/>
        </w:rPr>
        <w:t xml:space="preserve"> para cada</w:t>
      </w:r>
      <w:r w:rsidR="000866A3">
        <w:rPr>
          <w:sz w:val="20"/>
          <w:szCs w:val="18"/>
        </w:rPr>
        <w:t xml:space="preserve"> filho</w:t>
      </w:r>
      <w:r w:rsidR="00D528CC" w:rsidRPr="00D528CC">
        <w:rPr>
          <w:sz w:val="20"/>
          <w:szCs w:val="18"/>
        </w:rPr>
        <w:t>)</w:t>
      </w:r>
      <w:r w:rsidR="003931D1">
        <w:t xml:space="preserve">, </w:t>
      </w:r>
      <w:r>
        <w:t xml:space="preserve">também sob pena de </w:t>
      </w:r>
      <w:r w:rsidRPr="000179CD">
        <w:rPr>
          <w:u w:val="single"/>
        </w:rPr>
        <w:t>multa</w:t>
      </w:r>
      <w:r>
        <w:t xml:space="preserve"> </w:t>
      </w:r>
      <w:r w:rsidRPr="004811DE">
        <w:rPr>
          <w:u w:val="single"/>
        </w:rPr>
        <w:t>diária</w:t>
      </w:r>
      <w:r>
        <w:t xml:space="preserve"> de pelo menos, </w:t>
      </w:r>
      <w:r w:rsidRPr="00717DBB">
        <w:rPr>
          <w:u w:val="single"/>
        </w:rPr>
        <w:t xml:space="preserve">R$ 10.000,00 </w:t>
      </w:r>
      <w:r w:rsidRPr="00717DBB">
        <w:rPr>
          <w:sz w:val="20"/>
          <w:szCs w:val="18"/>
          <w:u w:val="single"/>
        </w:rPr>
        <w:t>(dez mil reais)</w:t>
      </w:r>
      <w:r w:rsidRPr="00717DBB">
        <w:t xml:space="preserve"> </w:t>
      </w:r>
      <w:r>
        <w:t>pelo descumprimento da obrigação devida pelo executado</w:t>
      </w:r>
      <w:r w:rsidR="000169F1">
        <w:t>;</w:t>
      </w:r>
    </w:p>
    <w:p w14:paraId="5B9E4035" w14:textId="43E21FB8" w:rsidR="000169F1" w:rsidRDefault="00B6080E" w:rsidP="003463A3">
      <w:pPr>
        <w:pStyle w:val="SemEspaamento"/>
        <w:numPr>
          <w:ilvl w:val="0"/>
          <w:numId w:val="2"/>
        </w:numPr>
        <w:ind w:left="0" w:firstLine="1418"/>
      </w:pPr>
      <w:r>
        <w:t>a condenação do executado ao pagamento das despesas processuais e honorários de sucumbência, observado o disposto no art.</w:t>
      </w:r>
      <w:r w:rsidR="00D12CDA">
        <w:t xml:space="preserve"> 85, §§ 1º e 2º, do CPC.</w:t>
      </w:r>
    </w:p>
    <w:p w14:paraId="61120B17" w14:textId="23B587D0" w:rsidR="000169F1" w:rsidRDefault="00DC5BB9" w:rsidP="00F8278C">
      <w:pPr>
        <w:pStyle w:val="SemEspaamento"/>
        <w:numPr>
          <w:ilvl w:val="0"/>
          <w:numId w:val="0"/>
        </w:numPr>
        <w:ind w:firstLine="1418"/>
      </w:pPr>
      <w:r>
        <w:t xml:space="preserve">Dá-se à causa o valor de R$ </w:t>
      </w:r>
      <w:r w:rsidR="009555DA">
        <w:t>55</w:t>
      </w:r>
      <w:r w:rsidR="00AC2560">
        <w:t>.</w:t>
      </w:r>
      <w:r w:rsidR="009555DA">
        <w:t>058</w:t>
      </w:r>
      <w:r w:rsidR="00AC2560">
        <w:t>,</w:t>
      </w:r>
      <w:r w:rsidR="009555DA">
        <w:t xml:space="preserve">00 </w:t>
      </w:r>
      <w:r w:rsidR="00AC2560" w:rsidRPr="00AC2560">
        <w:rPr>
          <w:sz w:val="20"/>
          <w:szCs w:val="18"/>
        </w:rPr>
        <w:t>(cento e um mil, oitenta e dois reais e trinta e dois centavos)</w:t>
      </w:r>
      <w:r w:rsidR="00023E31">
        <w:t xml:space="preserve">, que corresponde </w:t>
      </w:r>
      <w:r w:rsidR="00DF11BD">
        <w:t xml:space="preserve">ao montante de 1 </w:t>
      </w:r>
      <w:r w:rsidR="00DF11BD" w:rsidRPr="00AC2560">
        <w:rPr>
          <w:sz w:val="20"/>
          <w:szCs w:val="18"/>
        </w:rPr>
        <w:t>(</w:t>
      </w:r>
      <w:r w:rsidR="00AC2560" w:rsidRPr="00AC2560">
        <w:rPr>
          <w:sz w:val="20"/>
          <w:szCs w:val="18"/>
        </w:rPr>
        <w:t>um)</w:t>
      </w:r>
      <w:r w:rsidR="00AC2560">
        <w:t xml:space="preserve"> </w:t>
      </w:r>
      <w:r w:rsidR="00DF11BD">
        <w:t xml:space="preserve">mês da pensão alimentícia </w:t>
      </w:r>
      <w:r w:rsidR="00EF29B9">
        <w:t xml:space="preserve">à exequente Oriana </w:t>
      </w:r>
      <w:r w:rsidR="00DF11BD">
        <w:t>e d</w:t>
      </w:r>
      <w:r w:rsidR="00F8278C">
        <w:t>o auxílio alimentação</w:t>
      </w:r>
      <w:r w:rsidR="00EF29B9">
        <w:t xml:space="preserve"> devido aos exequentes</w:t>
      </w:r>
      <w:r w:rsidR="00F8278C">
        <w:t xml:space="preserve"> </w:t>
      </w:r>
      <w:r w:rsidR="00EF29B9">
        <w:t xml:space="preserve">Enzo e Lucca </w:t>
      </w:r>
      <w:r w:rsidR="00F8278C" w:rsidRPr="00F8278C">
        <w:rPr>
          <w:sz w:val="20"/>
          <w:szCs w:val="18"/>
        </w:rPr>
        <w:t>(conteúdo econômico d</w:t>
      </w:r>
      <w:r w:rsidR="00F8278C">
        <w:rPr>
          <w:sz w:val="20"/>
          <w:szCs w:val="18"/>
        </w:rPr>
        <w:t>ireto d</w:t>
      </w:r>
      <w:r w:rsidR="00F8278C" w:rsidRPr="00F8278C">
        <w:rPr>
          <w:sz w:val="20"/>
          <w:szCs w:val="18"/>
        </w:rPr>
        <w:t>os pleitos relativos à obrigação de fazer</w:t>
      </w:r>
      <w:r w:rsidR="00BA48EC">
        <w:rPr>
          <w:sz w:val="20"/>
          <w:szCs w:val="18"/>
        </w:rPr>
        <w:t xml:space="preserve"> – CPC, art.</w:t>
      </w:r>
      <w:r w:rsidR="00F1710D">
        <w:rPr>
          <w:sz w:val="20"/>
          <w:szCs w:val="18"/>
        </w:rPr>
        <w:t xml:space="preserve"> 291</w:t>
      </w:r>
      <w:r w:rsidR="00F8278C" w:rsidRPr="00F8278C">
        <w:rPr>
          <w:sz w:val="20"/>
          <w:szCs w:val="18"/>
        </w:rPr>
        <w:t>)</w:t>
      </w:r>
      <w:r w:rsidR="00EE2DD6">
        <w:t>.</w:t>
      </w:r>
    </w:p>
    <w:p w14:paraId="0C406965" w14:textId="77777777" w:rsidR="000169F1" w:rsidRPr="003463A3" w:rsidRDefault="000169F1" w:rsidP="000169F1">
      <w:pPr>
        <w:pStyle w:val="SemEspaamento"/>
        <w:numPr>
          <w:ilvl w:val="0"/>
          <w:numId w:val="0"/>
        </w:numPr>
        <w:ind w:left="1418"/>
        <w:rPr>
          <w:sz w:val="8"/>
          <w:szCs w:val="6"/>
        </w:rPr>
      </w:pPr>
    </w:p>
    <w:p w14:paraId="1E17FAB8" w14:textId="47445DDB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263172F" w14:textId="77777777" w:rsidR="00943D65" w:rsidRPr="004737D5" w:rsidRDefault="00943D65" w:rsidP="005D3838">
      <w:pPr>
        <w:pStyle w:val="Ttulo2"/>
        <w:rPr>
          <w:rFonts w:eastAsia="Calibri"/>
        </w:rPr>
      </w:pPr>
    </w:p>
    <w:p w14:paraId="1D85DA3A" w14:textId="7F4342B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74432DE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87756">
        <w:rPr>
          <w:rFonts w:ascii="Arial" w:eastAsia="Calibri" w:hAnsi="Arial" w:cs="Times New Roman"/>
          <w:noProof/>
          <w:sz w:val="24"/>
          <w:szCs w:val="24"/>
        </w:rPr>
        <w:t>30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4834088" w14:textId="77777777" w:rsidR="008879EE" w:rsidRDefault="008879E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5B8E4FDC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2FF48FB2" w14:textId="77777777" w:rsidR="004737D5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3ED75A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F9CBB1A" w14:textId="77777777" w:rsidR="004A7635" w:rsidRDefault="004A7635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FB036A0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F51229B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B6F6AEF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9A0A6D7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E4DDE04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AF619D0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26F98269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A94A1C4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AF6C14A" w14:textId="77777777" w:rsidR="00024A0A" w:rsidRDefault="00024A0A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F078276" w14:textId="77777777" w:rsidR="00D018BB" w:rsidRPr="00D205D0" w:rsidRDefault="00D018BB" w:rsidP="00D018BB">
      <w:pPr>
        <w:spacing w:after="0" w:line="276" w:lineRule="auto"/>
        <w:jc w:val="both"/>
        <w:outlineLvl w:val="1"/>
        <w:rPr>
          <w:rFonts w:ascii="Arial" w:eastAsia="Times New Roman" w:hAnsi="Arial" w:cs="Arial"/>
          <w:u w:val="single"/>
        </w:rPr>
      </w:pPr>
      <w:r w:rsidRPr="00D205D0">
        <w:rPr>
          <w:rFonts w:ascii="Arial" w:eastAsia="Times New Roman" w:hAnsi="Arial" w:cs="Arial"/>
          <w:u w:val="single"/>
        </w:rPr>
        <w:lastRenderedPageBreak/>
        <w:t>DOCUMENTOS QUE INSTRUEM ESTE CUMPRIMENTO DE SENTENÇA:</w:t>
      </w:r>
    </w:p>
    <w:p w14:paraId="6E24D729" w14:textId="77777777" w:rsidR="00D018BB" w:rsidRPr="00D205D0" w:rsidRDefault="00D018BB" w:rsidP="00D018BB">
      <w:pPr>
        <w:spacing w:after="0"/>
        <w:jc w:val="both"/>
        <w:rPr>
          <w:rFonts w:ascii="Arial" w:eastAsia="Calibri" w:hAnsi="Arial" w:cs="Arial"/>
        </w:rPr>
      </w:pPr>
      <w:r w:rsidRPr="00D205D0">
        <w:rPr>
          <w:rFonts w:ascii="Arial" w:eastAsia="Calibri" w:hAnsi="Arial" w:cs="Arial"/>
          <w:b/>
        </w:rPr>
        <w:t>Doc. 1</w:t>
      </w:r>
      <w:r w:rsidRPr="00D205D0">
        <w:rPr>
          <w:rFonts w:ascii="Arial" w:eastAsia="Calibri" w:hAnsi="Arial" w:cs="Arial"/>
        </w:rPr>
        <w:t>: Procuraç</w:t>
      </w:r>
      <w:r>
        <w:rPr>
          <w:rFonts w:ascii="Arial" w:eastAsia="Calibri" w:hAnsi="Arial" w:cs="Arial"/>
        </w:rPr>
        <w:t>ões</w:t>
      </w:r>
      <w:r w:rsidRPr="00D205D0">
        <w:rPr>
          <w:rFonts w:ascii="Arial" w:eastAsia="Calibri" w:hAnsi="Arial" w:cs="Arial"/>
        </w:rPr>
        <w:t>;</w:t>
      </w:r>
    </w:p>
    <w:p w14:paraId="165F281F" w14:textId="77777777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>Doc. 2</w:t>
      </w:r>
      <w:r w:rsidRPr="00D205D0">
        <w:rPr>
          <w:rFonts w:ascii="Arial" w:eastAsia="Calibri" w:hAnsi="Arial" w:cs="Arial"/>
        </w:rPr>
        <w:t>:  Acordo de dissolução de união estável firmado entre as partes e a respectiva sentença homologatória;</w:t>
      </w:r>
    </w:p>
    <w:p w14:paraId="5B92FA36" w14:textId="77777777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>Doc. 3</w:t>
      </w:r>
      <w:r w:rsidRPr="00D205D0">
        <w:rPr>
          <w:rFonts w:ascii="Arial" w:eastAsia="Calibri" w:hAnsi="Arial" w:cs="Arial"/>
        </w:rPr>
        <w:t>:  Principais peças do primeiro cumprimento de sentença movido contra o executado;</w:t>
      </w:r>
    </w:p>
    <w:p w14:paraId="3095D85D" w14:textId="77777777" w:rsidR="00D018BB" w:rsidRDefault="00D018BB" w:rsidP="00D018BB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>Doc. 4</w:t>
      </w:r>
      <w:r w:rsidRPr="00454424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Principais peças do segundo cumprimento de sentença movido contra o executado (n.</w:t>
      </w:r>
      <w:r w:rsidRPr="00454424">
        <w:t xml:space="preserve"> </w:t>
      </w:r>
      <w:r w:rsidRPr="00454424">
        <w:rPr>
          <w:rFonts w:ascii="Arial" w:eastAsia="Calibri" w:hAnsi="Arial" w:cs="Arial"/>
        </w:rPr>
        <w:t>5020116-80.2024.8.24.0090</w:t>
      </w:r>
      <w:r>
        <w:rPr>
          <w:rFonts w:ascii="Arial" w:eastAsia="Calibri" w:hAnsi="Arial" w:cs="Arial"/>
        </w:rPr>
        <w:t>);</w:t>
      </w:r>
    </w:p>
    <w:p w14:paraId="7F9A2D17" w14:textId="77777777" w:rsidR="00D018BB" w:rsidRDefault="00D018BB" w:rsidP="00D018BB">
      <w:pPr>
        <w:spacing w:after="0"/>
        <w:jc w:val="both"/>
        <w:rPr>
          <w:rFonts w:ascii="Arial" w:eastAsia="Calibri" w:hAnsi="Arial" w:cs="Arial"/>
        </w:rPr>
      </w:pPr>
      <w:r w:rsidRPr="0045442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5</w:t>
      </w:r>
      <w:r w:rsidRPr="00454424">
        <w:rPr>
          <w:rFonts w:ascii="Arial" w:eastAsia="Calibri" w:hAnsi="Arial" w:cs="Arial"/>
        </w:rPr>
        <w:t xml:space="preserve">: </w:t>
      </w:r>
      <w:r>
        <w:rPr>
          <w:rFonts w:ascii="Arial" w:eastAsia="Calibri" w:hAnsi="Arial" w:cs="Arial"/>
        </w:rPr>
        <w:t>Petição inicial do último cumprimento de sentença movido contra o executado (n.</w:t>
      </w:r>
      <w:r w:rsidRPr="00454424">
        <w:t xml:space="preserve"> </w:t>
      </w:r>
      <w:r w:rsidRPr="00173ED4">
        <w:rPr>
          <w:rFonts w:ascii="Arial" w:eastAsia="Calibri" w:hAnsi="Arial" w:cs="Arial"/>
        </w:rPr>
        <w:t>5011332-77.2025.8.24.0091</w:t>
      </w:r>
      <w:r>
        <w:rPr>
          <w:rFonts w:ascii="Arial" w:eastAsia="Calibri" w:hAnsi="Arial" w:cs="Arial"/>
        </w:rPr>
        <w:t>);</w:t>
      </w:r>
    </w:p>
    <w:p w14:paraId="58C0CC3B" w14:textId="77777777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6</w:t>
      </w:r>
      <w:r w:rsidRPr="00D205D0">
        <w:rPr>
          <w:rFonts w:ascii="Arial" w:eastAsia="Calibri" w:hAnsi="Arial" w:cs="Arial"/>
        </w:rPr>
        <w:t>:  Extrato da conta corrente da exequente, em que é depositada a pensão alimentícia e o auxílio alimentação;</w:t>
      </w:r>
    </w:p>
    <w:p w14:paraId="7767DD74" w14:textId="77777777" w:rsidR="00D018BB" w:rsidRPr="00D205D0" w:rsidRDefault="00D018BB" w:rsidP="00D018BB">
      <w:pPr>
        <w:spacing w:after="0"/>
        <w:jc w:val="both"/>
        <w:rPr>
          <w:rFonts w:ascii="Calibri" w:eastAsia="Calibri" w:hAnsi="Calibri" w:cs="Times New Roman"/>
        </w:rPr>
      </w:pPr>
      <w:r w:rsidRPr="00D205D0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7</w:t>
      </w:r>
      <w:r w:rsidRPr="00D205D0">
        <w:rPr>
          <w:rFonts w:ascii="Arial" w:eastAsia="Calibri" w:hAnsi="Arial" w:cs="Arial"/>
        </w:rPr>
        <w:t>:  Áudio sobre os atrasos no pagamento da pensão e do auxílio alimentação semanal, enviado pelo executado à exequente;</w:t>
      </w:r>
    </w:p>
    <w:p w14:paraId="2CEF604C" w14:textId="7D4FCC6B" w:rsidR="00FF3BF9" w:rsidRPr="003F4B23" w:rsidRDefault="00D018BB" w:rsidP="003F4B23">
      <w:pPr>
        <w:spacing w:after="0"/>
        <w:jc w:val="both"/>
        <w:rPr>
          <w:rFonts w:ascii="Arial" w:eastAsia="Calibri" w:hAnsi="Arial" w:cs="Arial"/>
          <w:bCs/>
        </w:rPr>
      </w:pPr>
      <w:r w:rsidRPr="00173ED4">
        <w:rPr>
          <w:rFonts w:ascii="Arial" w:eastAsia="Calibri" w:hAnsi="Arial" w:cs="Arial"/>
          <w:b/>
        </w:rPr>
        <w:t xml:space="preserve">Doc. </w:t>
      </w:r>
      <w:r>
        <w:rPr>
          <w:rFonts w:ascii="Arial" w:eastAsia="Calibri" w:hAnsi="Arial" w:cs="Arial"/>
          <w:b/>
        </w:rPr>
        <w:t>8</w:t>
      </w:r>
      <w:r w:rsidRPr="00173ED4">
        <w:rPr>
          <w:rFonts w:ascii="Arial" w:eastAsia="Calibri" w:hAnsi="Arial" w:cs="Arial"/>
          <w:b/>
        </w:rPr>
        <w:t xml:space="preserve">: </w:t>
      </w:r>
      <w:r w:rsidRPr="00173ED4">
        <w:rPr>
          <w:rFonts w:ascii="Arial" w:eastAsia="Calibri" w:hAnsi="Arial" w:cs="Arial"/>
          <w:bCs/>
        </w:rPr>
        <w:t>Declarações de faturamento da empresa ENLU Comércio, Importação e Exportação Ltda. referente aos anos de 2021 e 2022, e última alteração social da empresa</w:t>
      </w:r>
      <w:r>
        <w:rPr>
          <w:rFonts w:ascii="Arial" w:eastAsia="Calibri" w:hAnsi="Arial" w:cs="Arial"/>
          <w:bCs/>
        </w:rPr>
        <w:t>.</w:t>
      </w:r>
    </w:p>
    <w:sectPr w:rsidR="00FF3BF9" w:rsidRPr="003F4B23" w:rsidSect="008D12C9">
      <w:headerReference w:type="default" r:id="rId8"/>
      <w:footerReference w:type="default" r:id="rId9"/>
      <w:pgSz w:w="11906" w:h="16838"/>
      <w:pgMar w:top="1843" w:right="1416" w:bottom="851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1518" w14:textId="77777777" w:rsidR="00533E30" w:rsidRDefault="00533E30" w:rsidP="00943258">
      <w:pPr>
        <w:spacing w:after="0" w:line="240" w:lineRule="auto"/>
      </w:pPr>
      <w:r>
        <w:separator/>
      </w:r>
    </w:p>
  </w:endnote>
  <w:endnote w:type="continuationSeparator" w:id="0">
    <w:p w14:paraId="3554B3AB" w14:textId="77777777" w:rsidR="00533E30" w:rsidRDefault="00533E3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11264417" name="Imagem 15112644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2EA5" w14:textId="77777777" w:rsidR="00533E30" w:rsidRDefault="00533E30" w:rsidP="00943258">
      <w:pPr>
        <w:spacing w:after="0" w:line="240" w:lineRule="auto"/>
      </w:pPr>
      <w:r>
        <w:separator/>
      </w:r>
    </w:p>
  </w:footnote>
  <w:footnote w:type="continuationSeparator" w:id="0">
    <w:p w14:paraId="4E746107" w14:textId="77777777" w:rsidR="00533E30" w:rsidRDefault="00533E3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84829423" name="Imagem 208482942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5EC1"/>
    <w:rsid w:val="000169F1"/>
    <w:rsid w:val="000179CD"/>
    <w:rsid w:val="00021022"/>
    <w:rsid w:val="00023E31"/>
    <w:rsid w:val="00024A0A"/>
    <w:rsid w:val="0003319F"/>
    <w:rsid w:val="00033853"/>
    <w:rsid w:val="000409ED"/>
    <w:rsid w:val="0004298B"/>
    <w:rsid w:val="00046CF0"/>
    <w:rsid w:val="000508B1"/>
    <w:rsid w:val="00055035"/>
    <w:rsid w:val="00057A1C"/>
    <w:rsid w:val="00060AB3"/>
    <w:rsid w:val="00066A89"/>
    <w:rsid w:val="00074046"/>
    <w:rsid w:val="000866A3"/>
    <w:rsid w:val="00097661"/>
    <w:rsid w:val="000A0997"/>
    <w:rsid w:val="000B0329"/>
    <w:rsid w:val="000B478E"/>
    <w:rsid w:val="000B7945"/>
    <w:rsid w:val="000D228C"/>
    <w:rsid w:val="000D3E14"/>
    <w:rsid w:val="000D46C1"/>
    <w:rsid w:val="000E6FC4"/>
    <w:rsid w:val="00114807"/>
    <w:rsid w:val="001163F0"/>
    <w:rsid w:val="00116B02"/>
    <w:rsid w:val="00122464"/>
    <w:rsid w:val="001243E0"/>
    <w:rsid w:val="00130A28"/>
    <w:rsid w:val="00131BEB"/>
    <w:rsid w:val="00133DB1"/>
    <w:rsid w:val="001415F1"/>
    <w:rsid w:val="00147570"/>
    <w:rsid w:val="0015654C"/>
    <w:rsid w:val="001667B0"/>
    <w:rsid w:val="00172931"/>
    <w:rsid w:val="001761C0"/>
    <w:rsid w:val="00183BE2"/>
    <w:rsid w:val="001A7904"/>
    <w:rsid w:val="001B1448"/>
    <w:rsid w:val="001B2B98"/>
    <w:rsid w:val="001B2E75"/>
    <w:rsid w:val="001B6B00"/>
    <w:rsid w:val="001C3217"/>
    <w:rsid w:val="001C577F"/>
    <w:rsid w:val="001E5E8D"/>
    <w:rsid w:val="001F522A"/>
    <w:rsid w:val="001F5508"/>
    <w:rsid w:val="00201F45"/>
    <w:rsid w:val="00207BE4"/>
    <w:rsid w:val="00211BE0"/>
    <w:rsid w:val="00214E09"/>
    <w:rsid w:val="00221FDE"/>
    <w:rsid w:val="002237A0"/>
    <w:rsid w:val="002257C7"/>
    <w:rsid w:val="0022666C"/>
    <w:rsid w:val="002366CE"/>
    <w:rsid w:val="0024007E"/>
    <w:rsid w:val="00240A52"/>
    <w:rsid w:val="002651B9"/>
    <w:rsid w:val="002712AB"/>
    <w:rsid w:val="00272BFB"/>
    <w:rsid w:val="00275BC1"/>
    <w:rsid w:val="00286B7E"/>
    <w:rsid w:val="002913CD"/>
    <w:rsid w:val="00291F6C"/>
    <w:rsid w:val="002969DC"/>
    <w:rsid w:val="00296B3B"/>
    <w:rsid w:val="002A46DA"/>
    <w:rsid w:val="002A7152"/>
    <w:rsid w:val="002B1B26"/>
    <w:rsid w:val="002B2600"/>
    <w:rsid w:val="002B57F8"/>
    <w:rsid w:val="002C27CE"/>
    <w:rsid w:val="002D45BE"/>
    <w:rsid w:val="002D5D54"/>
    <w:rsid w:val="002D7EF1"/>
    <w:rsid w:val="002E185C"/>
    <w:rsid w:val="00302784"/>
    <w:rsid w:val="00313481"/>
    <w:rsid w:val="00322352"/>
    <w:rsid w:val="003232C7"/>
    <w:rsid w:val="0033152D"/>
    <w:rsid w:val="003344F8"/>
    <w:rsid w:val="003373B0"/>
    <w:rsid w:val="003463A3"/>
    <w:rsid w:val="00352247"/>
    <w:rsid w:val="00357771"/>
    <w:rsid w:val="00360E49"/>
    <w:rsid w:val="00364DFB"/>
    <w:rsid w:val="00377A2E"/>
    <w:rsid w:val="003801CD"/>
    <w:rsid w:val="003931D1"/>
    <w:rsid w:val="003A7434"/>
    <w:rsid w:val="003B2F29"/>
    <w:rsid w:val="003B66DD"/>
    <w:rsid w:val="003C4B60"/>
    <w:rsid w:val="003E2EF3"/>
    <w:rsid w:val="003E46B9"/>
    <w:rsid w:val="003E7875"/>
    <w:rsid w:val="003F163C"/>
    <w:rsid w:val="003F4B23"/>
    <w:rsid w:val="003F6554"/>
    <w:rsid w:val="00406C94"/>
    <w:rsid w:val="004132F3"/>
    <w:rsid w:val="0043397B"/>
    <w:rsid w:val="004542CC"/>
    <w:rsid w:val="004709DF"/>
    <w:rsid w:val="00472798"/>
    <w:rsid w:val="00472AB7"/>
    <w:rsid w:val="00472DB8"/>
    <w:rsid w:val="004737D5"/>
    <w:rsid w:val="004811DE"/>
    <w:rsid w:val="0048324C"/>
    <w:rsid w:val="0048594D"/>
    <w:rsid w:val="004915FE"/>
    <w:rsid w:val="004949AD"/>
    <w:rsid w:val="004966B5"/>
    <w:rsid w:val="004A325F"/>
    <w:rsid w:val="004A7635"/>
    <w:rsid w:val="004B3FB2"/>
    <w:rsid w:val="004C5819"/>
    <w:rsid w:val="004D2AD6"/>
    <w:rsid w:val="004D5E46"/>
    <w:rsid w:val="004D5F3B"/>
    <w:rsid w:val="004E11FF"/>
    <w:rsid w:val="004E485C"/>
    <w:rsid w:val="004E60B6"/>
    <w:rsid w:val="004E78FC"/>
    <w:rsid w:val="004F2B78"/>
    <w:rsid w:val="004F384D"/>
    <w:rsid w:val="004F57CB"/>
    <w:rsid w:val="00501A18"/>
    <w:rsid w:val="0050546B"/>
    <w:rsid w:val="005116D0"/>
    <w:rsid w:val="005154BE"/>
    <w:rsid w:val="00522110"/>
    <w:rsid w:val="005245CF"/>
    <w:rsid w:val="0052622E"/>
    <w:rsid w:val="00531D8B"/>
    <w:rsid w:val="005321DA"/>
    <w:rsid w:val="005323C3"/>
    <w:rsid w:val="00533E30"/>
    <w:rsid w:val="00534FCD"/>
    <w:rsid w:val="00542158"/>
    <w:rsid w:val="0055271B"/>
    <w:rsid w:val="00554310"/>
    <w:rsid w:val="005641DC"/>
    <w:rsid w:val="00574096"/>
    <w:rsid w:val="00574304"/>
    <w:rsid w:val="005860DE"/>
    <w:rsid w:val="00592496"/>
    <w:rsid w:val="00594491"/>
    <w:rsid w:val="005A3149"/>
    <w:rsid w:val="005B67EA"/>
    <w:rsid w:val="005C0129"/>
    <w:rsid w:val="005C0B98"/>
    <w:rsid w:val="005D33DF"/>
    <w:rsid w:val="005D3838"/>
    <w:rsid w:val="005E58E2"/>
    <w:rsid w:val="005F3100"/>
    <w:rsid w:val="0061513D"/>
    <w:rsid w:val="00615358"/>
    <w:rsid w:val="006247E7"/>
    <w:rsid w:val="00632538"/>
    <w:rsid w:val="0064783D"/>
    <w:rsid w:val="006521E9"/>
    <w:rsid w:val="006523F1"/>
    <w:rsid w:val="00673228"/>
    <w:rsid w:val="00677F6B"/>
    <w:rsid w:val="00687528"/>
    <w:rsid w:val="00692801"/>
    <w:rsid w:val="006930DD"/>
    <w:rsid w:val="00693F8B"/>
    <w:rsid w:val="00694002"/>
    <w:rsid w:val="00696295"/>
    <w:rsid w:val="006A702E"/>
    <w:rsid w:val="006B57CD"/>
    <w:rsid w:val="006B7F8E"/>
    <w:rsid w:val="006C0DFC"/>
    <w:rsid w:val="006C2893"/>
    <w:rsid w:val="006D4DB4"/>
    <w:rsid w:val="006F0621"/>
    <w:rsid w:val="00701811"/>
    <w:rsid w:val="00701FEC"/>
    <w:rsid w:val="00703B3D"/>
    <w:rsid w:val="00706FD9"/>
    <w:rsid w:val="00715CE6"/>
    <w:rsid w:val="00717DBB"/>
    <w:rsid w:val="00720B4E"/>
    <w:rsid w:val="00722DF5"/>
    <w:rsid w:val="0072626A"/>
    <w:rsid w:val="00753842"/>
    <w:rsid w:val="00755934"/>
    <w:rsid w:val="007631BD"/>
    <w:rsid w:val="007725B1"/>
    <w:rsid w:val="00774986"/>
    <w:rsid w:val="007763FC"/>
    <w:rsid w:val="007834AA"/>
    <w:rsid w:val="0079350D"/>
    <w:rsid w:val="007949BF"/>
    <w:rsid w:val="00795616"/>
    <w:rsid w:val="00797900"/>
    <w:rsid w:val="007A01E4"/>
    <w:rsid w:val="007A60FA"/>
    <w:rsid w:val="007C36DB"/>
    <w:rsid w:val="007E0432"/>
    <w:rsid w:val="00802476"/>
    <w:rsid w:val="008032A7"/>
    <w:rsid w:val="008061CE"/>
    <w:rsid w:val="00810D34"/>
    <w:rsid w:val="0081400F"/>
    <w:rsid w:val="00817B8A"/>
    <w:rsid w:val="00824001"/>
    <w:rsid w:val="00826A3F"/>
    <w:rsid w:val="00832C13"/>
    <w:rsid w:val="00852FC5"/>
    <w:rsid w:val="00853CB9"/>
    <w:rsid w:val="00855EA4"/>
    <w:rsid w:val="00856578"/>
    <w:rsid w:val="0087255B"/>
    <w:rsid w:val="008769BA"/>
    <w:rsid w:val="008772C6"/>
    <w:rsid w:val="00881A44"/>
    <w:rsid w:val="008825BF"/>
    <w:rsid w:val="008879EE"/>
    <w:rsid w:val="008928E1"/>
    <w:rsid w:val="0089682A"/>
    <w:rsid w:val="008A0012"/>
    <w:rsid w:val="008B68E0"/>
    <w:rsid w:val="008C58C1"/>
    <w:rsid w:val="008C619D"/>
    <w:rsid w:val="008C7E8E"/>
    <w:rsid w:val="008D12C9"/>
    <w:rsid w:val="008E0686"/>
    <w:rsid w:val="008E2812"/>
    <w:rsid w:val="008E31FF"/>
    <w:rsid w:val="008E377D"/>
    <w:rsid w:val="008E6B33"/>
    <w:rsid w:val="008F1205"/>
    <w:rsid w:val="008F2218"/>
    <w:rsid w:val="008F29AF"/>
    <w:rsid w:val="008F394E"/>
    <w:rsid w:val="008F53CE"/>
    <w:rsid w:val="008F57A5"/>
    <w:rsid w:val="008F7B29"/>
    <w:rsid w:val="0090226D"/>
    <w:rsid w:val="00916EB9"/>
    <w:rsid w:val="00917176"/>
    <w:rsid w:val="009206F4"/>
    <w:rsid w:val="00923CFC"/>
    <w:rsid w:val="00924163"/>
    <w:rsid w:val="00943088"/>
    <w:rsid w:val="00943258"/>
    <w:rsid w:val="00943D65"/>
    <w:rsid w:val="00950186"/>
    <w:rsid w:val="00951ACB"/>
    <w:rsid w:val="0095252E"/>
    <w:rsid w:val="009555DA"/>
    <w:rsid w:val="00960BD9"/>
    <w:rsid w:val="009617EC"/>
    <w:rsid w:val="0096702D"/>
    <w:rsid w:val="00975543"/>
    <w:rsid w:val="009840D6"/>
    <w:rsid w:val="00987756"/>
    <w:rsid w:val="009A68C7"/>
    <w:rsid w:val="009C5911"/>
    <w:rsid w:val="009C64CB"/>
    <w:rsid w:val="009C7DF1"/>
    <w:rsid w:val="009E546F"/>
    <w:rsid w:val="00A049FC"/>
    <w:rsid w:val="00A10FB4"/>
    <w:rsid w:val="00A16DBF"/>
    <w:rsid w:val="00A213B6"/>
    <w:rsid w:val="00A2500E"/>
    <w:rsid w:val="00A34FF2"/>
    <w:rsid w:val="00A377A4"/>
    <w:rsid w:val="00A40ACE"/>
    <w:rsid w:val="00A40BD8"/>
    <w:rsid w:val="00A50F4C"/>
    <w:rsid w:val="00A72F32"/>
    <w:rsid w:val="00A84301"/>
    <w:rsid w:val="00A87EB7"/>
    <w:rsid w:val="00A87F40"/>
    <w:rsid w:val="00A964B5"/>
    <w:rsid w:val="00AA0520"/>
    <w:rsid w:val="00AA20E8"/>
    <w:rsid w:val="00AC2560"/>
    <w:rsid w:val="00AD4E08"/>
    <w:rsid w:val="00AE042C"/>
    <w:rsid w:val="00AE2170"/>
    <w:rsid w:val="00AE66CF"/>
    <w:rsid w:val="00AF0BA8"/>
    <w:rsid w:val="00AF6C10"/>
    <w:rsid w:val="00B12D5B"/>
    <w:rsid w:val="00B14A81"/>
    <w:rsid w:val="00B16E30"/>
    <w:rsid w:val="00B230A5"/>
    <w:rsid w:val="00B258C0"/>
    <w:rsid w:val="00B26BF7"/>
    <w:rsid w:val="00B37355"/>
    <w:rsid w:val="00B40C72"/>
    <w:rsid w:val="00B6080E"/>
    <w:rsid w:val="00B6363E"/>
    <w:rsid w:val="00B701F9"/>
    <w:rsid w:val="00B94DE1"/>
    <w:rsid w:val="00B96610"/>
    <w:rsid w:val="00B96D74"/>
    <w:rsid w:val="00B97E36"/>
    <w:rsid w:val="00BA1444"/>
    <w:rsid w:val="00BA2544"/>
    <w:rsid w:val="00BA384D"/>
    <w:rsid w:val="00BA3F63"/>
    <w:rsid w:val="00BA48EC"/>
    <w:rsid w:val="00BA64EC"/>
    <w:rsid w:val="00BA6F34"/>
    <w:rsid w:val="00BB139E"/>
    <w:rsid w:val="00BB2BD2"/>
    <w:rsid w:val="00BB3A84"/>
    <w:rsid w:val="00BB4D0F"/>
    <w:rsid w:val="00BC4758"/>
    <w:rsid w:val="00BE183A"/>
    <w:rsid w:val="00BE5B32"/>
    <w:rsid w:val="00BF32C7"/>
    <w:rsid w:val="00C003B2"/>
    <w:rsid w:val="00C01CD4"/>
    <w:rsid w:val="00C01E15"/>
    <w:rsid w:val="00C03B4C"/>
    <w:rsid w:val="00C0456B"/>
    <w:rsid w:val="00C345AD"/>
    <w:rsid w:val="00C35679"/>
    <w:rsid w:val="00C452FA"/>
    <w:rsid w:val="00C646B7"/>
    <w:rsid w:val="00C85203"/>
    <w:rsid w:val="00C862F1"/>
    <w:rsid w:val="00C944C0"/>
    <w:rsid w:val="00CA07C9"/>
    <w:rsid w:val="00CA73D7"/>
    <w:rsid w:val="00CB560B"/>
    <w:rsid w:val="00CB5C38"/>
    <w:rsid w:val="00CB5FC5"/>
    <w:rsid w:val="00CC0963"/>
    <w:rsid w:val="00CC5977"/>
    <w:rsid w:val="00CD4CA9"/>
    <w:rsid w:val="00CD5D55"/>
    <w:rsid w:val="00CF2634"/>
    <w:rsid w:val="00D018BB"/>
    <w:rsid w:val="00D1168A"/>
    <w:rsid w:val="00D12CDA"/>
    <w:rsid w:val="00D12D47"/>
    <w:rsid w:val="00D32740"/>
    <w:rsid w:val="00D36D3F"/>
    <w:rsid w:val="00D40576"/>
    <w:rsid w:val="00D424C7"/>
    <w:rsid w:val="00D42B0B"/>
    <w:rsid w:val="00D46D13"/>
    <w:rsid w:val="00D471AC"/>
    <w:rsid w:val="00D528CC"/>
    <w:rsid w:val="00D5415E"/>
    <w:rsid w:val="00D6136E"/>
    <w:rsid w:val="00D6733D"/>
    <w:rsid w:val="00D7697D"/>
    <w:rsid w:val="00D77533"/>
    <w:rsid w:val="00D877A8"/>
    <w:rsid w:val="00DA0C16"/>
    <w:rsid w:val="00DA6979"/>
    <w:rsid w:val="00DA7994"/>
    <w:rsid w:val="00DB72B6"/>
    <w:rsid w:val="00DC436C"/>
    <w:rsid w:val="00DC5BB9"/>
    <w:rsid w:val="00DC7BE6"/>
    <w:rsid w:val="00DD0801"/>
    <w:rsid w:val="00DE006B"/>
    <w:rsid w:val="00DE0162"/>
    <w:rsid w:val="00DE0552"/>
    <w:rsid w:val="00DF11BD"/>
    <w:rsid w:val="00DF5478"/>
    <w:rsid w:val="00DF5543"/>
    <w:rsid w:val="00E05790"/>
    <w:rsid w:val="00E07198"/>
    <w:rsid w:val="00E200E2"/>
    <w:rsid w:val="00E23284"/>
    <w:rsid w:val="00E311DD"/>
    <w:rsid w:val="00E37882"/>
    <w:rsid w:val="00E44C78"/>
    <w:rsid w:val="00E44D21"/>
    <w:rsid w:val="00E450B4"/>
    <w:rsid w:val="00E4552D"/>
    <w:rsid w:val="00E55C7E"/>
    <w:rsid w:val="00E8041D"/>
    <w:rsid w:val="00E90F3C"/>
    <w:rsid w:val="00E91DAF"/>
    <w:rsid w:val="00E91E70"/>
    <w:rsid w:val="00E968BB"/>
    <w:rsid w:val="00EA165C"/>
    <w:rsid w:val="00EA1EE9"/>
    <w:rsid w:val="00EA28A6"/>
    <w:rsid w:val="00EA7D72"/>
    <w:rsid w:val="00EB031A"/>
    <w:rsid w:val="00EB2528"/>
    <w:rsid w:val="00EB4346"/>
    <w:rsid w:val="00EB604A"/>
    <w:rsid w:val="00EC36C2"/>
    <w:rsid w:val="00EC7E7F"/>
    <w:rsid w:val="00ED1431"/>
    <w:rsid w:val="00ED2AB4"/>
    <w:rsid w:val="00ED3443"/>
    <w:rsid w:val="00ED6F77"/>
    <w:rsid w:val="00EE2DD6"/>
    <w:rsid w:val="00EE3903"/>
    <w:rsid w:val="00EE5C1D"/>
    <w:rsid w:val="00EF02AA"/>
    <w:rsid w:val="00EF29B9"/>
    <w:rsid w:val="00EF715A"/>
    <w:rsid w:val="00EF7EEF"/>
    <w:rsid w:val="00F016A4"/>
    <w:rsid w:val="00F11B2C"/>
    <w:rsid w:val="00F122A5"/>
    <w:rsid w:val="00F15CB1"/>
    <w:rsid w:val="00F1710D"/>
    <w:rsid w:val="00F1739A"/>
    <w:rsid w:val="00F22B73"/>
    <w:rsid w:val="00F36AD9"/>
    <w:rsid w:val="00F4203B"/>
    <w:rsid w:val="00F4526F"/>
    <w:rsid w:val="00F513AC"/>
    <w:rsid w:val="00F65D27"/>
    <w:rsid w:val="00F8042D"/>
    <w:rsid w:val="00F8278C"/>
    <w:rsid w:val="00F87956"/>
    <w:rsid w:val="00F96F44"/>
    <w:rsid w:val="00FB3A3F"/>
    <w:rsid w:val="00FB441A"/>
    <w:rsid w:val="00FC0FEA"/>
    <w:rsid w:val="00FC62CE"/>
    <w:rsid w:val="00FC63CA"/>
    <w:rsid w:val="00FC66A6"/>
    <w:rsid w:val="00FE384C"/>
    <w:rsid w:val="00FE7B37"/>
    <w:rsid w:val="00FF0D7D"/>
    <w:rsid w:val="00FF2390"/>
    <w:rsid w:val="00FF3BF9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E5C1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E5C1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3241</TotalTime>
  <Pages>5</Pages>
  <Words>1438</Words>
  <Characters>7378</Characters>
  <Application>Microsoft Office Word</Application>
  <DocSecurity>0</DocSecurity>
  <Lines>156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77</cp:revision>
  <cp:lastPrinted>2025-06-30T18:00:00Z</cp:lastPrinted>
  <dcterms:created xsi:type="dcterms:W3CDTF">2025-06-25T17:50:00Z</dcterms:created>
  <dcterms:modified xsi:type="dcterms:W3CDTF">2025-06-30T18:18:00Z</dcterms:modified>
</cp:coreProperties>
</file>