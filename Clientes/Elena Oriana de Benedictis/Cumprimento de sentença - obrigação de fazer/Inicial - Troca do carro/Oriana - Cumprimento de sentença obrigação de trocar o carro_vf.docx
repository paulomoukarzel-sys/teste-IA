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0A796651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D12D47">
        <w:rPr>
          <w:rFonts w:ascii="Arial" w:eastAsia="Calibri" w:hAnsi="Arial" w:cs="Times New Roman"/>
          <w:sz w:val="24"/>
          <w:szCs w:val="24"/>
        </w:rPr>
        <w:t>O(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D12D47">
        <w:rPr>
          <w:rFonts w:ascii="Arial" w:eastAsia="Calibri" w:hAnsi="Arial" w:cs="Times New Roman"/>
          <w:sz w:val="24"/>
          <w:szCs w:val="24"/>
        </w:rPr>
        <w:t>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DOUTOR</w:t>
      </w:r>
      <w:r w:rsidR="00D12D47">
        <w:rPr>
          <w:rFonts w:ascii="Arial" w:eastAsia="Calibri" w:hAnsi="Arial" w:cs="Times New Roman"/>
          <w:sz w:val="24"/>
          <w:szCs w:val="24"/>
        </w:rPr>
        <w:t>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JUÍZA DE DIREITO DA </w:t>
      </w:r>
      <w:r w:rsidR="007631BD">
        <w:rPr>
          <w:rFonts w:ascii="Arial" w:eastAsia="Calibri" w:hAnsi="Arial" w:cs="Times New Roman"/>
          <w:sz w:val="24"/>
          <w:szCs w:val="24"/>
        </w:rPr>
        <w:t xml:space="preserve">__ </w:t>
      </w:r>
      <w:r>
        <w:rPr>
          <w:rFonts w:ascii="Arial" w:eastAsia="Calibri" w:hAnsi="Arial" w:cs="Times New Roman"/>
          <w:sz w:val="24"/>
          <w:szCs w:val="24"/>
        </w:rPr>
        <w:t>VARA DA FAMÍLIA E ÓRFÃOS DA COMARCA DA CAPITAL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A19251" w14:textId="0F377076" w:rsidR="000169F1" w:rsidRPr="00A814BD" w:rsidRDefault="00694002" w:rsidP="000169F1">
      <w:pPr>
        <w:pStyle w:val="Qualificaodaspartes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Pr="002B57F8">
        <w:rPr>
          <w:color w:val="000000" w:themeColor="text1"/>
        </w:rPr>
        <w:t xml:space="preserve">argentina, do lar, portadora da cédula de identidade para estrangeiros RNE n. 270510 </w:t>
      </w:r>
      <w:r w:rsidRPr="002B57F8">
        <w:rPr>
          <w:color w:val="000000" w:themeColor="text1"/>
          <w:sz w:val="20"/>
          <w:szCs w:val="20"/>
        </w:rPr>
        <w:t>(DPMAF/SP)</w:t>
      </w:r>
      <w:r w:rsidRPr="002B57F8">
        <w:rPr>
          <w:color w:val="000000" w:themeColor="text1"/>
        </w:rPr>
        <w:t>, inscrita no CPF/MF sob o n. 150.936.538-96</w:t>
      </w:r>
      <w:r w:rsidR="00211BE0">
        <w:rPr>
          <w:color w:val="000000" w:themeColor="text1"/>
        </w:rPr>
        <w:t>,</w:t>
      </w:r>
      <w:r w:rsidR="00F831DA">
        <w:rPr>
          <w:bCs w:val="0"/>
          <w:szCs w:val="24"/>
        </w:rPr>
        <w:t xml:space="preserve"> </w:t>
      </w:r>
      <w:r w:rsidRPr="002B57F8">
        <w:rPr>
          <w:color w:val="000000" w:themeColor="text1"/>
        </w:rPr>
        <w:t>residente e domiciliad</w:t>
      </w:r>
      <w:r w:rsidR="00F831DA">
        <w:rPr>
          <w:color w:val="000000" w:themeColor="text1"/>
        </w:rPr>
        <w:t>a</w:t>
      </w:r>
      <w:r w:rsidRPr="002B57F8">
        <w:rPr>
          <w:color w:val="000000" w:themeColor="text1"/>
        </w:rPr>
        <w:t xml:space="preserve"> na Rua Jornalista </w:t>
      </w:r>
      <w:proofErr w:type="spellStart"/>
      <w:r w:rsidRPr="002B57F8">
        <w:rPr>
          <w:color w:val="000000" w:themeColor="text1"/>
        </w:rPr>
        <w:t>Narbal</w:t>
      </w:r>
      <w:proofErr w:type="spellEnd"/>
      <w:r w:rsidRPr="002B57F8">
        <w:rPr>
          <w:color w:val="000000" w:themeColor="text1"/>
        </w:rPr>
        <w:t xml:space="preserve"> Villela, n. 56, João Paulo, Florianópolis/SC, CEP n. 88.030-500</w:t>
      </w:r>
      <w:r w:rsidR="000169F1" w:rsidRPr="002B57F8">
        <w:t>, v</w:t>
      </w:r>
      <w:r w:rsidR="00F831DA">
        <w:t>e</w:t>
      </w:r>
      <w:r w:rsidR="000169F1" w:rsidRPr="002B57F8">
        <w:t>m, respeitosamente, à elevada presença de Vossa Excelência, por seu advogado abaixo signatário</w:t>
      </w:r>
      <w:r w:rsidRPr="002B57F8">
        <w:t xml:space="preserve"> </w:t>
      </w:r>
      <w:r w:rsidRPr="002B57F8">
        <w:rPr>
          <w:sz w:val="20"/>
          <w:szCs w:val="18"/>
        </w:rPr>
        <w:t>(</w:t>
      </w:r>
      <w:r w:rsidRPr="002B57F8">
        <w:rPr>
          <w:b/>
          <w:bCs w:val="0"/>
          <w:sz w:val="20"/>
          <w:szCs w:val="18"/>
        </w:rPr>
        <w:t>doc. 1</w:t>
      </w:r>
      <w:r w:rsidRPr="002B57F8">
        <w:rPr>
          <w:sz w:val="20"/>
          <w:szCs w:val="18"/>
        </w:rPr>
        <w:t>)</w:t>
      </w:r>
      <w:r w:rsidR="000169F1" w:rsidRPr="002B57F8">
        <w:t xml:space="preserve">, </w:t>
      </w:r>
      <w:r w:rsidRPr="002B57F8">
        <w:t>em razão d</w:t>
      </w:r>
      <w:r w:rsidR="00F831DA">
        <w:t>e mais um</w:t>
      </w:r>
      <w:r w:rsidRPr="002B57F8">
        <w:t xml:space="preserve"> descumprimento</w:t>
      </w:r>
      <w:r w:rsidR="004B3FB2" w:rsidRPr="002B57F8">
        <w:t xml:space="preserve"> </w:t>
      </w:r>
      <w:r w:rsidRPr="002B57F8">
        <w:t>do acordo de dissolução de união estável firmado nos autos n. 5011939-64.2023.8.24.0090</w:t>
      </w:r>
      <w:r w:rsidR="00F831DA">
        <w:t xml:space="preserve"> perpetrado pelo seu ex-companheiro</w:t>
      </w:r>
      <w:r w:rsidRPr="002B57F8">
        <w:t>,</w:t>
      </w:r>
      <w:r w:rsidR="00AE66CF" w:rsidRPr="002B57F8">
        <w:t xml:space="preserve"> com fundamento nos arts. 536 e seguintes do CPC, </w:t>
      </w:r>
      <w:r w:rsidRPr="002B57F8">
        <w:t xml:space="preserve">ajuizar </w:t>
      </w:r>
      <w:r w:rsidR="00B258C0" w:rsidRPr="002B57F8">
        <w:t>novo</w:t>
      </w:r>
    </w:p>
    <w:p w14:paraId="1C76FDE7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BF73D8B" w14:textId="0FBE3607" w:rsidR="000169F1" w:rsidRDefault="00694002" w:rsidP="00694002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7700C0EE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2F65694" w14:textId="01983160" w:rsidR="000169F1" w:rsidRPr="0004124A" w:rsidRDefault="000169F1" w:rsidP="00694002">
      <w:pPr>
        <w:pStyle w:val="Qualificaodaspartes"/>
      </w:pPr>
      <w:r w:rsidRPr="0004124A">
        <w:t xml:space="preserve">em face de </w:t>
      </w:r>
      <w:r w:rsidR="00694002" w:rsidRPr="000409ED">
        <w:rPr>
          <w:b/>
          <w:bCs w:val="0"/>
        </w:rPr>
        <w:t>WALTER SANTO ARNO</w:t>
      </w:r>
      <w:r w:rsidR="00694002">
        <w:t>, argentino, solteiro, comerciante, portador da cédula de identidade para estrangeiros RNE nº V-595.773-R CGPI/DPF, inscrito no CPF/MF</w:t>
      </w:r>
      <w:r w:rsidR="00694002" w:rsidRPr="00694002">
        <w:t xml:space="preserve"> </w:t>
      </w:r>
      <w:r w:rsidR="00694002">
        <w:t>sob nº 228.465.918-73, residente e domiciliado na Rua dos Tambaquis, nº 461, em Jurerê Internacional, Florianópolis/SC, telefone celular n. (11) 9-9968-9722</w:t>
      </w:r>
      <w:r w:rsidRPr="0004124A">
        <w:t xml:space="preserve">, pelos fundamentos de fato e de direito a seguir </w:t>
      </w:r>
      <w:r>
        <w:t>expostos</w:t>
      </w:r>
      <w:r w:rsidRPr="0004124A">
        <w:t>.</w:t>
      </w:r>
    </w:p>
    <w:p w14:paraId="6F64702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B2FD398" w14:textId="5F70A638" w:rsidR="000169F1" w:rsidRPr="005C4689" w:rsidRDefault="000169F1" w:rsidP="00EE5C1D">
      <w:pPr>
        <w:pStyle w:val="Ttulo"/>
      </w:pPr>
      <w:r w:rsidRPr="005C4689">
        <w:t>I –</w:t>
      </w:r>
      <w:r w:rsidR="00A84301">
        <w:t xml:space="preserve"> </w:t>
      </w:r>
      <w:r w:rsidR="00AD7C73">
        <w:t xml:space="preserve">DO NOVO DESCUMPRIMENTO </w:t>
      </w:r>
      <w:r w:rsidR="00EE5C1D">
        <w:t xml:space="preserve">QUE </w:t>
      </w:r>
      <w:r w:rsidR="005D33DF">
        <w:t>OBRIGA</w:t>
      </w:r>
      <w:r w:rsidR="00EE5C1D">
        <w:t xml:space="preserve"> A PROPOSITURA DE </w:t>
      </w:r>
      <w:r w:rsidR="00AD7C73">
        <w:t xml:space="preserve">MAIS UM </w:t>
      </w:r>
      <w:r w:rsidR="00EE5C1D">
        <w:t>CUMPRIMENTO DE SENTENÇA</w:t>
      </w:r>
    </w:p>
    <w:p w14:paraId="74D5746A" w14:textId="77777777" w:rsidR="000169F1" w:rsidRPr="004A3F4E" w:rsidRDefault="000169F1" w:rsidP="000169F1"/>
    <w:p w14:paraId="3BDFECA3" w14:textId="60497035" w:rsidR="000169F1" w:rsidRDefault="00943088" w:rsidP="000169F1">
      <w:pPr>
        <w:pStyle w:val="SemEspaamento"/>
      </w:pPr>
      <w:r>
        <w:t xml:space="preserve">A </w:t>
      </w:r>
      <w:r w:rsidR="00694002">
        <w:t>exequente</w:t>
      </w:r>
      <w:r w:rsidR="00701811">
        <w:t xml:space="preserve"> </w:t>
      </w:r>
      <w:r w:rsidR="00694002">
        <w:t xml:space="preserve">e o executado firmaram acordo de dissolução de união estável, que foi homologado em 12.6.2023 </w:t>
      </w:r>
      <w:r w:rsidR="00694002" w:rsidRPr="00694002">
        <w:rPr>
          <w:sz w:val="20"/>
          <w:szCs w:val="18"/>
        </w:rPr>
        <w:t xml:space="preserve">(evento 18 dos autos </w:t>
      </w:r>
      <w:r w:rsidR="00FC66A6">
        <w:rPr>
          <w:sz w:val="20"/>
          <w:szCs w:val="18"/>
        </w:rPr>
        <w:t xml:space="preserve">n. </w:t>
      </w:r>
      <w:r w:rsidR="003B2F29" w:rsidRPr="003B2F29">
        <w:rPr>
          <w:sz w:val="20"/>
          <w:szCs w:val="18"/>
        </w:rPr>
        <w:t>5011939-64.2023.8.24.0090</w:t>
      </w:r>
      <w:r w:rsidR="003C4B60">
        <w:rPr>
          <w:sz w:val="20"/>
          <w:szCs w:val="18"/>
        </w:rPr>
        <w:t xml:space="preserve"> – </w:t>
      </w:r>
      <w:r w:rsidR="003C4B60">
        <w:rPr>
          <w:b/>
          <w:bCs/>
          <w:sz w:val="20"/>
          <w:szCs w:val="18"/>
        </w:rPr>
        <w:t>doc. 2</w:t>
      </w:r>
      <w:r w:rsidR="00694002" w:rsidRPr="00694002">
        <w:rPr>
          <w:sz w:val="20"/>
          <w:szCs w:val="18"/>
        </w:rPr>
        <w:t>)</w:t>
      </w:r>
      <w:r w:rsidR="00694002">
        <w:t>.</w:t>
      </w:r>
    </w:p>
    <w:p w14:paraId="2539AAB8" w14:textId="2899322D" w:rsidR="0065677A" w:rsidRDefault="00290F24" w:rsidP="00BB2BD2">
      <w:pPr>
        <w:pStyle w:val="SemEspaamento"/>
      </w:pPr>
      <w:r>
        <w:t>Contudo</w:t>
      </w:r>
      <w:r w:rsidR="00BB2BD2">
        <w:t xml:space="preserve">, </w:t>
      </w:r>
      <w:r w:rsidR="008C7AE6">
        <w:t xml:space="preserve">o executado vem descumprindo, reiteradamente, os termos ajustados entre as partes </w:t>
      </w:r>
      <w:r w:rsidR="00DA5EBC">
        <w:t>desde o início da vigência d</w:t>
      </w:r>
      <w:r w:rsidR="008C7AE6">
        <w:t>o</w:t>
      </w:r>
      <w:r w:rsidR="00DA5EBC">
        <w:t xml:space="preserve"> acordo</w:t>
      </w:r>
      <w:r w:rsidR="008C7AE6">
        <w:t xml:space="preserve"> firmado</w:t>
      </w:r>
      <w:r w:rsidR="00030860">
        <w:t xml:space="preserve">, o que </w:t>
      </w:r>
      <w:r w:rsidR="008C7AE6">
        <w:t xml:space="preserve">obrigou a propositura de </w:t>
      </w:r>
      <w:r w:rsidR="00030860">
        <w:t>cumprimentos de sentença precedentes</w:t>
      </w:r>
      <w:r w:rsidR="008C7AE6">
        <w:t xml:space="preserve"> </w:t>
      </w:r>
      <w:r w:rsidR="008C7AE6" w:rsidRPr="0065677A">
        <w:rPr>
          <w:sz w:val="20"/>
          <w:szCs w:val="18"/>
        </w:rPr>
        <w:t xml:space="preserve">(n. 5024163-34.2023.8.24.0090, n. 5020116-80.2024.8.24.0090 e </w:t>
      </w:r>
      <w:r w:rsidR="0065677A" w:rsidRPr="0065677A">
        <w:rPr>
          <w:sz w:val="20"/>
          <w:szCs w:val="18"/>
        </w:rPr>
        <w:t>n. 5011332-77.2025.8.24.0091)</w:t>
      </w:r>
      <w:r w:rsidR="0065677A">
        <w:t>.</w:t>
      </w:r>
      <w:r w:rsidR="00030860">
        <w:t xml:space="preserve"> </w:t>
      </w:r>
    </w:p>
    <w:p w14:paraId="759FFE1E" w14:textId="208D4BAC" w:rsidR="00ED3F8C" w:rsidRDefault="0065677A" w:rsidP="00236751">
      <w:pPr>
        <w:pStyle w:val="SemEspaamento"/>
      </w:pPr>
      <w:r>
        <w:t xml:space="preserve">Diante desse contexto, mesmo após realizar diversas promessas de que cumpriria a cláusula </w:t>
      </w:r>
      <w:r w:rsidR="005F1248">
        <w:t>2.4 da avença</w:t>
      </w:r>
      <w:r w:rsidR="00030860">
        <w:t xml:space="preserve">, </w:t>
      </w:r>
      <w:r w:rsidR="00B023A5">
        <w:t xml:space="preserve">que assegura à exequente </w:t>
      </w:r>
      <w:r w:rsidR="00870397">
        <w:t xml:space="preserve">a manutenção do veículo da empresa </w:t>
      </w:r>
      <w:r w:rsidR="00DF246A" w:rsidRPr="00DF246A">
        <w:t>ENLU Comércio, Importação e Exportação Ltda</w:t>
      </w:r>
      <w:r w:rsidR="00DF246A">
        <w:t xml:space="preserve"> </w:t>
      </w:r>
      <w:r w:rsidR="00DF246A" w:rsidRPr="0095665F">
        <w:rPr>
          <w:sz w:val="20"/>
          <w:szCs w:val="18"/>
        </w:rPr>
        <w:t xml:space="preserve">(constituída </w:t>
      </w:r>
      <w:r w:rsidR="00DF246A" w:rsidRPr="0095665F">
        <w:rPr>
          <w:sz w:val="20"/>
          <w:szCs w:val="18"/>
        </w:rPr>
        <w:lastRenderedPageBreak/>
        <w:t>durante a união estável</w:t>
      </w:r>
      <w:r w:rsidR="0095665F">
        <w:rPr>
          <w:sz w:val="20"/>
          <w:szCs w:val="18"/>
        </w:rPr>
        <w:t xml:space="preserve"> havida entre as partes</w:t>
      </w:r>
      <w:r w:rsidR="0095665F" w:rsidRPr="0095665F">
        <w:rPr>
          <w:sz w:val="20"/>
          <w:szCs w:val="18"/>
        </w:rPr>
        <w:t>)</w:t>
      </w:r>
      <w:r w:rsidR="00DF246A" w:rsidRPr="00DF246A">
        <w:t xml:space="preserve"> </w:t>
      </w:r>
      <w:r w:rsidR="00870397">
        <w:t>que foi colocado à disposição de Elena</w:t>
      </w:r>
      <w:r w:rsidR="006C580E">
        <w:t xml:space="preserve"> </w:t>
      </w:r>
      <w:r w:rsidR="006C580E" w:rsidRPr="00890382">
        <w:rPr>
          <w:sz w:val="20"/>
          <w:szCs w:val="18"/>
        </w:rPr>
        <w:t xml:space="preserve">(Land Rover </w:t>
      </w:r>
      <w:r w:rsidR="0095665F" w:rsidRPr="00890382">
        <w:rPr>
          <w:sz w:val="20"/>
          <w:szCs w:val="18"/>
        </w:rPr>
        <w:t>Discovery</w:t>
      </w:r>
      <w:r w:rsidR="006C580E" w:rsidRPr="00890382">
        <w:rPr>
          <w:sz w:val="20"/>
          <w:szCs w:val="18"/>
        </w:rPr>
        <w:t xml:space="preserve"> 300 HSE, placa RYA3D29 – </w:t>
      </w:r>
      <w:r w:rsidR="006C580E" w:rsidRPr="00890382">
        <w:rPr>
          <w:b/>
          <w:bCs/>
          <w:sz w:val="20"/>
          <w:szCs w:val="18"/>
        </w:rPr>
        <w:t>doc. 3</w:t>
      </w:r>
      <w:r w:rsidR="006C580E" w:rsidRPr="00890382">
        <w:rPr>
          <w:sz w:val="20"/>
          <w:szCs w:val="18"/>
        </w:rPr>
        <w:t>)</w:t>
      </w:r>
      <w:r w:rsidR="00870397">
        <w:t xml:space="preserve">, assim como a sua substituição </w:t>
      </w:r>
      <w:r w:rsidR="00ED3F8C">
        <w:t>“</w:t>
      </w:r>
      <w:r w:rsidR="00ED3F8C" w:rsidRPr="00ED3F8C">
        <w:rPr>
          <w:i/>
          <w:iCs/>
        </w:rPr>
        <w:t>por um veículo novo, mantendo os mesmos padrões do veículo atual, a cada 30 (trinta) meses, contados do dia 07/03/2023</w:t>
      </w:r>
      <w:r w:rsidR="00ED3F8C">
        <w:t>”</w:t>
      </w:r>
      <w:r w:rsidR="00890382">
        <w:t xml:space="preserve">, o executado não cumpriu com a sua obrigação de trocar o automóvel no prazo final, que venceu em </w:t>
      </w:r>
      <w:r w:rsidR="001D2369">
        <w:t>7.9.2025</w:t>
      </w:r>
      <w:r w:rsidR="00ED3F8C">
        <w:t>.</w:t>
      </w:r>
    </w:p>
    <w:p w14:paraId="461703CB" w14:textId="2F18776B" w:rsidR="001D2369" w:rsidRDefault="001D2369" w:rsidP="00236751">
      <w:pPr>
        <w:pStyle w:val="SemEspaamento"/>
      </w:pPr>
      <w:r>
        <w:t xml:space="preserve">Por uma questão de boa-fé e transparência, Excelência, a exequente registra que </w:t>
      </w:r>
      <w:r w:rsidR="00A608DA">
        <w:t xml:space="preserve">tentou, a todo momento, solucionar essa questão de forma amigável, </w:t>
      </w:r>
      <w:r w:rsidR="009E10C3">
        <w:t xml:space="preserve">concedendo, inclusive, </w:t>
      </w:r>
      <w:r w:rsidR="00C8456E">
        <w:t xml:space="preserve">mais de 40 dias de prazo extra para o executado cumprir com a sua obrigação, </w:t>
      </w:r>
      <w:r w:rsidR="00A608DA">
        <w:t xml:space="preserve">sobretudo porque </w:t>
      </w:r>
      <w:r w:rsidR="00C8456E">
        <w:t xml:space="preserve">as partes estão </w:t>
      </w:r>
      <w:r w:rsidR="00A608DA">
        <w:t xml:space="preserve">em tratativas de acordo para </w:t>
      </w:r>
      <w:r w:rsidR="00290F24">
        <w:t xml:space="preserve">encerrar </w:t>
      </w:r>
      <w:r w:rsidR="00D000A7">
        <w:t>outra</w:t>
      </w:r>
      <w:r w:rsidR="00290F24">
        <w:t>s pendências decorrentes do encerramento da união estável.</w:t>
      </w:r>
    </w:p>
    <w:p w14:paraId="0B87DE81" w14:textId="36921733" w:rsidR="00503DCE" w:rsidRDefault="00D000A7" w:rsidP="00533D1E">
      <w:pPr>
        <w:pStyle w:val="SemEspaamento"/>
      </w:pPr>
      <w:r>
        <w:t>Além disso, a exequente</w:t>
      </w:r>
      <w:r w:rsidR="00503DCE">
        <w:t xml:space="preserve"> informou previamente ao causídico do executado sobre a data</w:t>
      </w:r>
      <w:r w:rsidR="009667D3">
        <w:t xml:space="preserve"> final que aguardaria o cumprimento dessa obrigação, sem ajuizar qualquer medida judicial,</w:t>
      </w:r>
      <w:r w:rsidR="009667D3" w:rsidRPr="009667D3">
        <w:t xml:space="preserve"> </w:t>
      </w:r>
      <w:r w:rsidR="009F44B9">
        <w:t xml:space="preserve">tendo repassado, inclusive, todas as informações do veículo de mesmo padrão escolhido na concessionária, ou seja, </w:t>
      </w:r>
      <w:r w:rsidR="00E8445E">
        <w:t xml:space="preserve">realizando todas as </w:t>
      </w:r>
      <w:r w:rsidR="009667D3">
        <w:t>tentativa</w:t>
      </w:r>
      <w:r w:rsidR="00E8445E">
        <w:t>s</w:t>
      </w:r>
      <w:r w:rsidR="009667D3">
        <w:t xml:space="preserve"> de resolver </w:t>
      </w:r>
      <w:r w:rsidR="00E8445E">
        <w:t xml:space="preserve">esse descumprimento </w:t>
      </w:r>
      <w:r w:rsidR="009667D3">
        <w:t>de forma consensual</w:t>
      </w:r>
      <w:r w:rsidR="00E8445E">
        <w:t>, o que, infelizmente, não se mostrou possível por conta da</w:t>
      </w:r>
      <w:r w:rsidR="00D218CC">
        <w:t xml:space="preserve"> conduta da parte executada</w:t>
      </w:r>
      <w:r w:rsidR="009667D3">
        <w:t>.</w:t>
      </w:r>
    </w:p>
    <w:p w14:paraId="5E6DCEB6" w14:textId="679CD4AE" w:rsidR="00D000A7" w:rsidRDefault="00D218CC" w:rsidP="00533D1E">
      <w:pPr>
        <w:pStyle w:val="SemEspaamento"/>
      </w:pPr>
      <w:r>
        <w:t xml:space="preserve">Cumpre expor, também, que a exequente </w:t>
      </w:r>
      <w:r w:rsidR="00D000A7">
        <w:t xml:space="preserve">identificou que </w:t>
      </w:r>
      <w:r w:rsidR="00DF246A">
        <w:t xml:space="preserve">o </w:t>
      </w:r>
      <w:r w:rsidR="00290F24">
        <w:t xml:space="preserve">veículo </w:t>
      </w:r>
      <w:r w:rsidR="0095665F">
        <w:t xml:space="preserve">da </w:t>
      </w:r>
      <w:r w:rsidR="0095665F" w:rsidRPr="0095665F">
        <w:t xml:space="preserve">ENLU Comércio, Importação e Exportação Ltda </w:t>
      </w:r>
      <w:r>
        <w:t xml:space="preserve">colocado </w:t>
      </w:r>
      <w:r w:rsidR="00DF246A">
        <w:t xml:space="preserve">à </w:t>
      </w:r>
      <w:r>
        <w:t xml:space="preserve">sua </w:t>
      </w:r>
      <w:r w:rsidR="00DF246A">
        <w:t xml:space="preserve">disposição se </w:t>
      </w:r>
      <w:r w:rsidR="00290F24">
        <w:t>encontra com restrição judicial de venda, via RENAJUD</w:t>
      </w:r>
      <w:r w:rsidR="00975B5D">
        <w:t xml:space="preserve"> </w:t>
      </w:r>
      <w:r w:rsidR="00975B5D" w:rsidRPr="00975B5D">
        <w:rPr>
          <w:sz w:val="20"/>
          <w:szCs w:val="18"/>
        </w:rPr>
        <w:t>(</w:t>
      </w:r>
      <w:r w:rsidR="00975B5D" w:rsidRPr="00975B5D">
        <w:rPr>
          <w:b/>
          <w:bCs/>
          <w:sz w:val="20"/>
          <w:szCs w:val="18"/>
        </w:rPr>
        <w:t>doc. 3</w:t>
      </w:r>
      <w:r w:rsidR="00975B5D" w:rsidRPr="00975B5D">
        <w:rPr>
          <w:sz w:val="20"/>
          <w:szCs w:val="18"/>
        </w:rPr>
        <w:t>)</w:t>
      </w:r>
      <w:r w:rsidR="00290F24">
        <w:t>,</w:t>
      </w:r>
      <w:r w:rsidR="00D000A7">
        <w:t xml:space="preserve"> fato que não foi ocasionado por ELENA, mas pela administração do bem por parte do executado e, portanto, não pode ser utilizado como subterfúgio para se eximir de cumprir a obrigação assumida</w:t>
      </w:r>
      <w:r w:rsidR="00553131">
        <w:t>, razão pela qual</w:t>
      </w:r>
      <w:r w:rsidR="009E10C3">
        <w:t xml:space="preserve"> é necessário o manejo do presente feito executivo</w:t>
      </w:r>
      <w:r w:rsidR="00D000A7">
        <w:t>.</w:t>
      </w:r>
    </w:p>
    <w:p w14:paraId="65C31DB1" w14:textId="0A4984EC" w:rsidR="000169F1" w:rsidRPr="00136102" w:rsidRDefault="000169F1" w:rsidP="000B0329">
      <w:pPr>
        <w:pStyle w:val="SemEspaamento"/>
        <w:numPr>
          <w:ilvl w:val="0"/>
          <w:numId w:val="0"/>
        </w:numPr>
        <w:ind w:left="1701"/>
      </w:pPr>
    </w:p>
    <w:p w14:paraId="0956F07D" w14:textId="26D6EF79" w:rsidR="000169F1" w:rsidRDefault="000169F1" w:rsidP="00EE5C1D">
      <w:pPr>
        <w:pStyle w:val="Ttulo"/>
      </w:pPr>
      <w:r w:rsidRPr="00136102">
        <w:t xml:space="preserve">II – </w:t>
      </w:r>
      <w:r w:rsidR="00A87F40">
        <w:t>D</w:t>
      </w:r>
      <w:r w:rsidR="00EB2528">
        <w:t>A</w:t>
      </w:r>
      <w:r w:rsidR="00A87F40">
        <w:t xml:space="preserve"> </w:t>
      </w:r>
      <w:r w:rsidR="00EB2528">
        <w:t xml:space="preserve">NECESSIDADE DE </w:t>
      </w:r>
      <w:r w:rsidR="00553131">
        <w:t xml:space="preserve">OBRIGAR O EXECUTADO A REALIZAR A TROCA DO VEÍCULO DA EXEQUENTE </w:t>
      </w:r>
    </w:p>
    <w:p w14:paraId="67548F13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521B1206" w14:textId="4365CC4A" w:rsidR="009E10C3" w:rsidRDefault="009E10C3" w:rsidP="00520BD4">
      <w:pPr>
        <w:pStyle w:val="SemEspaamento"/>
      </w:pPr>
      <w:r>
        <w:t>Conforme adiantado, a cláusula 2.4 do acordo firmado entre as partes estabelece</w:t>
      </w:r>
      <w:r w:rsidR="00C45F60">
        <w:t>, como direito de subsistência da exequente,</w:t>
      </w:r>
      <w:r>
        <w:t xml:space="preserve"> </w:t>
      </w:r>
      <w:r w:rsidR="00C45F60">
        <w:t xml:space="preserve">a obrigação do executado WALTER de </w:t>
      </w:r>
      <w:r>
        <w:t>“</w:t>
      </w:r>
      <w:r w:rsidR="00C45F60" w:rsidRPr="00C45F60">
        <w:rPr>
          <w:i/>
          <w:iCs/>
        </w:rPr>
        <w:t>manter com a requerente Elena o veículo que esta utiliza, pertencente a empresa EMLU – Comércio, Importação e Exportação Ltda., e compromete-se substituí-lo por um veículo novo, mantendo os mesmos padrões do veículo atual, a cada 30 (trinta) meses, contados do dia 07/03/2023 e, ainda, ao pagamento do IPVA e seguro, do referido veículo, anualmente</w:t>
      </w:r>
      <w:r w:rsidR="00C45F60">
        <w:t>”;</w:t>
      </w:r>
    </w:p>
    <w:p w14:paraId="47D2DD91" w14:textId="51DBE70E" w:rsidR="00C45F60" w:rsidRDefault="00AF5352" w:rsidP="000169F1">
      <w:pPr>
        <w:pStyle w:val="SemEspaamento"/>
      </w:pPr>
      <w:r>
        <w:t>Pois bem.</w:t>
      </w:r>
    </w:p>
    <w:p w14:paraId="1DFD32F2" w14:textId="7E45B3AC" w:rsidR="00AF5352" w:rsidRDefault="00AF5352" w:rsidP="000169F1">
      <w:pPr>
        <w:pStyle w:val="SemEspaamento"/>
      </w:pPr>
      <w:r>
        <w:t>No encerramento do vínculo conjugal, o executado colocou à disposição o veículo</w:t>
      </w:r>
      <w:r w:rsidR="000B0A5A">
        <w:t xml:space="preserve"> </w:t>
      </w:r>
      <w:r w:rsidR="000B0A5A" w:rsidRPr="000B0A5A">
        <w:t xml:space="preserve">Land Rover Discovery 300 HSE, </w:t>
      </w:r>
      <w:r w:rsidR="000B0A5A">
        <w:t xml:space="preserve">ano/modelo 2021/2022, de </w:t>
      </w:r>
      <w:r w:rsidR="000B0A5A" w:rsidRPr="000B0A5A">
        <w:t>placa RYA3D29</w:t>
      </w:r>
      <w:r w:rsidR="0038580A">
        <w:t>, da qual a ENLU é a proprietária do automóvel</w:t>
      </w:r>
      <w:r w:rsidR="009F44B9">
        <w:t>.</w:t>
      </w:r>
    </w:p>
    <w:p w14:paraId="5C68F87F" w14:textId="303BFF76" w:rsidR="009F44B9" w:rsidRDefault="009F44B9" w:rsidP="000169F1">
      <w:pPr>
        <w:pStyle w:val="SemEspaamento"/>
      </w:pPr>
      <w:r>
        <w:t>Desse modo</w:t>
      </w:r>
      <w:r w:rsidR="0038580A">
        <w:t xml:space="preserve">, </w:t>
      </w:r>
      <w:r w:rsidR="008221CA">
        <w:t xml:space="preserve">para dar cumprimento à cláusula 2.4, </w:t>
      </w:r>
      <w:r w:rsidR="006A0E93">
        <w:t xml:space="preserve">a exequente escolheu </w:t>
      </w:r>
      <w:r w:rsidR="00FC67D8">
        <w:t xml:space="preserve">veículo de mesmo padrão </w:t>
      </w:r>
      <w:r w:rsidR="00222ADB">
        <w:t>e encaminhou ao executado</w:t>
      </w:r>
      <w:r w:rsidR="008221CA">
        <w:t xml:space="preserve"> </w:t>
      </w:r>
      <w:r w:rsidR="008221CA" w:rsidRPr="008221CA">
        <w:rPr>
          <w:sz w:val="20"/>
          <w:szCs w:val="18"/>
        </w:rPr>
        <w:t>(</w:t>
      </w:r>
      <w:r w:rsidR="008221CA" w:rsidRPr="008221CA">
        <w:rPr>
          <w:b/>
          <w:bCs/>
          <w:sz w:val="20"/>
          <w:szCs w:val="18"/>
        </w:rPr>
        <w:t>doc. 4</w:t>
      </w:r>
      <w:r w:rsidR="008221CA" w:rsidRPr="008221CA">
        <w:rPr>
          <w:sz w:val="20"/>
          <w:szCs w:val="18"/>
        </w:rPr>
        <w:t>)</w:t>
      </w:r>
      <w:r w:rsidR="00222ADB">
        <w:t>, que</w:t>
      </w:r>
      <w:r w:rsidR="008221CA">
        <w:t>, no entanto,</w:t>
      </w:r>
      <w:r w:rsidR="00222ADB">
        <w:t xml:space="preserve"> quedou-se inerte e não providenciou a substituição dos automóveis até o momento, passados mais de 40 dias do vencimento d</w:t>
      </w:r>
      <w:r w:rsidR="008221CA">
        <w:t>a obrigação assumida de forma voluntária e espontânea.</w:t>
      </w:r>
    </w:p>
    <w:p w14:paraId="68810D9F" w14:textId="66E1BD58" w:rsidR="00D1168A" w:rsidRDefault="00D1168A" w:rsidP="000169F1">
      <w:pPr>
        <w:pStyle w:val="SemEspaamento"/>
      </w:pPr>
      <w:r>
        <w:t xml:space="preserve">Portanto, </w:t>
      </w:r>
      <w:r w:rsidR="007C2462">
        <w:t xml:space="preserve">para </w:t>
      </w:r>
      <w:r w:rsidR="0054042C">
        <w:t xml:space="preserve">efetivar a cláusula ajustada entre as partes e assegurar os direitos previstos como de subsistência da exequente no acordo firmado, requer-se </w:t>
      </w:r>
      <w:r w:rsidR="00B76EE1">
        <w:t xml:space="preserve">a intervenção do Poder Judiciário para determinar ao executado que providencie a substituição do automóvel que está à disposição da exequente, por um novo, de mesmo padrão, seguindo as características escolhidas por Oriana, </w:t>
      </w:r>
      <w:r w:rsidR="008E0686">
        <w:t xml:space="preserve">sob pena de multa de, pelo menos, </w:t>
      </w:r>
      <w:r w:rsidR="008E0686" w:rsidRPr="00717DBB">
        <w:rPr>
          <w:u w:val="single"/>
        </w:rPr>
        <w:t xml:space="preserve">R$ </w:t>
      </w:r>
      <w:r w:rsidR="0055213A">
        <w:rPr>
          <w:u w:val="single"/>
        </w:rPr>
        <w:t>2</w:t>
      </w:r>
      <w:r w:rsidR="008E0686" w:rsidRPr="00717DBB">
        <w:rPr>
          <w:u w:val="single"/>
        </w:rPr>
        <w:t xml:space="preserve">0.000,00 </w:t>
      </w:r>
      <w:r w:rsidR="008E0686" w:rsidRPr="00717DBB">
        <w:rPr>
          <w:sz w:val="20"/>
          <w:szCs w:val="18"/>
          <w:u w:val="single"/>
        </w:rPr>
        <w:t>(</w:t>
      </w:r>
      <w:r w:rsidR="0055213A">
        <w:rPr>
          <w:sz w:val="20"/>
          <w:szCs w:val="18"/>
          <w:u w:val="single"/>
        </w:rPr>
        <w:t xml:space="preserve">vinte </w:t>
      </w:r>
      <w:r w:rsidR="008E0686" w:rsidRPr="00717DBB">
        <w:rPr>
          <w:sz w:val="20"/>
          <w:szCs w:val="18"/>
          <w:u w:val="single"/>
        </w:rPr>
        <w:t>mil reais)</w:t>
      </w:r>
      <w:r w:rsidR="008F57A5" w:rsidRPr="00717DBB">
        <w:t xml:space="preserve"> </w:t>
      </w:r>
      <w:r w:rsidR="008F57A5">
        <w:t>por dia de atraso</w:t>
      </w:r>
      <w:r w:rsidR="001415F1">
        <w:t xml:space="preserve"> </w:t>
      </w:r>
      <w:r w:rsidR="001415F1" w:rsidRPr="001415F1">
        <w:rPr>
          <w:sz w:val="20"/>
          <w:szCs w:val="18"/>
        </w:rPr>
        <w:t>(art. 536, §1º, do CPC)</w:t>
      </w:r>
      <w:r w:rsidR="008F57A5">
        <w:t>,</w:t>
      </w:r>
      <w:r w:rsidR="008E0686">
        <w:t xml:space="preserve"> </w:t>
      </w:r>
      <w:r w:rsidR="008F57A5">
        <w:t xml:space="preserve">em </w:t>
      </w:r>
      <w:r w:rsidR="0022666C">
        <w:t xml:space="preserve">observância </w:t>
      </w:r>
      <w:r w:rsidR="008F57A5">
        <w:t xml:space="preserve">ao vultoso poder econômico do executado </w:t>
      </w:r>
      <w:r w:rsidR="0022666C">
        <w:t>e a necessidade de impor o caráter coercitivo da medida pleiteada.</w:t>
      </w:r>
      <w:r w:rsidR="00BE183A">
        <w:t xml:space="preserve"> </w:t>
      </w:r>
    </w:p>
    <w:p w14:paraId="31AA7AE8" w14:textId="587DEF2C" w:rsidR="00E450B4" w:rsidRDefault="002651B9" w:rsidP="00EE5C1D">
      <w:pPr>
        <w:pStyle w:val="SemEspaamento"/>
      </w:pPr>
      <w:r>
        <w:t>Isso porque, vale registrar, apenas</w:t>
      </w:r>
      <w:r w:rsidR="001B6938">
        <w:t xml:space="preserve"> a</w:t>
      </w:r>
      <w:r>
        <w:t xml:space="preserve"> </w:t>
      </w:r>
      <w:r w:rsidR="00B76EE1" w:rsidRPr="0095665F">
        <w:t>ENLU Comércio, Importação e Exportação Ltda</w:t>
      </w:r>
      <w:r w:rsidR="00B76EE1">
        <w:t xml:space="preserve">, </w:t>
      </w:r>
      <w:r>
        <w:t xml:space="preserve">uma das empresas do ex-casal, que </w:t>
      </w:r>
      <w:r w:rsidR="00B76EE1">
        <w:t xml:space="preserve">atualmente </w:t>
      </w:r>
      <w:r w:rsidR="00CB560B">
        <w:t xml:space="preserve">está sob a administração </w:t>
      </w:r>
      <w:r w:rsidR="00B76EE1">
        <w:t xml:space="preserve">exclusiva </w:t>
      </w:r>
      <w:r w:rsidR="00CB560B">
        <w:t xml:space="preserve">do executado e </w:t>
      </w:r>
      <w:r>
        <w:t xml:space="preserve">ainda não </w:t>
      </w:r>
      <w:r w:rsidR="00CB560B">
        <w:t xml:space="preserve">foi </w:t>
      </w:r>
      <w:r>
        <w:t>objeto de partilha,</w:t>
      </w:r>
      <w:r w:rsidR="00CB560B">
        <w:t xml:space="preserve"> possui faturamento </w:t>
      </w:r>
      <w:r w:rsidR="0055213A">
        <w:t xml:space="preserve">anual </w:t>
      </w:r>
      <w:r w:rsidR="00CB560B">
        <w:t xml:space="preserve">de </w:t>
      </w:r>
      <w:r w:rsidR="00CB560B" w:rsidRPr="0055213A">
        <w:rPr>
          <w:b/>
          <w:bCs/>
        </w:rPr>
        <w:t>mais de</w:t>
      </w:r>
      <w:r w:rsidR="00CB560B">
        <w:t xml:space="preserve"> </w:t>
      </w:r>
      <w:r w:rsidR="00CB560B" w:rsidRPr="009617EC">
        <w:rPr>
          <w:b/>
          <w:bCs/>
        </w:rPr>
        <w:t xml:space="preserve">R$ 252.000.000,00 </w:t>
      </w:r>
      <w:r w:rsidR="00CB560B" w:rsidRPr="009617EC">
        <w:rPr>
          <w:b/>
          <w:bCs/>
          <w:sz w:val="20"/>
          <w:szCs w:val="18"/>
        </w:rPr>
        <w:t xml:space="preserve">(duzentos e cinquenta e dois milhões – doc. </w:t>
      </w:r>
      <w:r w:rsidR="0055213A">
        <w:rPr>
          <w:b/>
          <w:bCs/>
          <w:sz w:val="20"/>
          <w:szCs w:val="18"/>
        </w:rPr>
        <w:t>5</w:t>
      </w:r>
      <w:r w:rsidR="00CB560B" w:rsidRPr="009617EC">
        <w:rPr>
          <w:b/>
          <w:bCs/>
          <w:sz w:val="20"/>
          <w:szCs w:val="18"/>
        </w:rPr>
        <w:t>)</w:t>
      </w:r>
      <w:r w:rsidR="00CB560B">
        <w:t xml:space="preserve">, de modo que o valor sugerido </w:t>
      </w:r>
      <w:r w:rsidR="00CB560B" w:rsidRPr="008D12C9">
        <w:rPr>
          <w:sz w:val="20"/>
          <w:szCs w:val="18"/>
        </w:rPr>
        <w:t xml:space="preserve">(R$ </w:t>
      </w:r>
      <w:r w:rsidR="0055213A">
        <w:rPr>
          <w:sz w:val="20"/>
          <w:szCs w:val="18"/>
        </w:rPr>
        <w:t>2</w:t>
      </w:r>
      <w:r w:rsidR="00CB560B" w:rsidRPr="008D12C9">
        <w:rPr>
          <w:sz w:val="20"/>
          <w:szCs w:val="18"/>
        </w:rPr>
        <w:t>0.000,00)</w:t>
      </w:r>
      <w:r w:rsidR="00CB560B">
        <w:t xml:space="preserve"> não se mostra excessivo diante do vultoso patrimônio </w:t>
      </w:r>
      <w:r w:rsidR="008D12C9">
        <w:t>que o executado possui e administra</w:t>
      </w:r>
      <w:r w:rsidR="00CB560B">
        <w:t>.</w:t>
      </w:r>
    </w:p>
    <w:p w14:paraId="6A39EF69" w14:textId="77777777" w:rsidR="00E450B4" w:rsidRDefault="00E450B4" w:rsidP="001A5F7E">
      <w:pPr>
        <w:pStyle w:val="SemEspaamento"/>
        <w:numPr>
          <w:ilvl w:val="0"/>
          <w:numId w:val="0"/>
        </w:numPr>
        <w:ind w:left="1701"/>
      </w:pPr>
    </w:p>
    <w:p w14:paraId="58289340" w14:textId="4BA28083" w:rsidR="000169F1" w:rsidRPr="00136102" w:rsidRDefault="00755934" w:rsidP="00EE5C1D">
      <w:pPr>
        <w:pStyle w:val="Ttulo"/>
      </w:pPr>
      <w:r>
        <w:t>I</w:t>
      </w:r>
      <w:r w:rsidR="00024A0A">
        <w:t>II</w:t>
      </w:r>
      <w:r>
        <w:t xml:space="preserve"> – </w:t>
      </w:r>
      <w:r w:rsidR="000169F1">
        <w:t xml:space="preserve">REQUERIMENTOS </w:t>
      </w:r>
    </w:p>
    <w:p w14:paraId="27A5D82A" w14:textId="77777777" w:rsidR="000169F1" w:rsidRPr="00C345AD" w:rsidRDefault="000169F1" w:rsidP="001A5F7E">
      <w:pPr>
        <w:pStyle w:val="SemEspaamento"/>
        <w:numPr>
          <w:ilvl w:val="0"/>
          <w:numId w:val="0"/>
        </w:numPr>
        <w:ind w:left="1701"/>
      </w:pPr>
    </w:p>
    <w:p w14:paraId="20629BE6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2039BD4" w14:textId="42465A8E" w:rsidR="000169F1" w:rsidRPr="00C345AD" w:rsidRDefault="000169F1" w:rsidP="001A5F7E">
      <w:pPr>
        <w:pStyle w:val="SemEspaamento"/>
        <w:numPr>
          <w:ilvl w:val="0"/>
          <w:numId w:val="0"/>
        </w:numPr>
        <w:ind w:left="1701"/>
      </w:pPr>
    </w:p>
    <w:p w14:paraId="0953740D" w14:textId="378030FC" w:rsidR="00A40BD8" w:rsidRDefault="0072626A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seja </w:t>
      </w:r>
      <w:r w:rsidR="005D79BE">
        <w:t>decretado</w:t>
      </w:r>
      <w:r>
        <w:t xml:space="preserve"> ao executado que </w:t>
      </w:r>
      <w:r w:rsidR="0055213A">
        <w:t>cumpra a cláusula 2.4 do acordo firmado entre as partes</w:t>
      </w:r>
      <w:r w:rsidR="00AE49F0">
        <w:t xml:space="preserve">, determinando-se a obrigação de </w:t>
      </w:r>
      <w:r w:rsidR="0055213A">
        <w:t>providenci</w:t>
      </w:r>
      <w:r w:rsidR="00AE49F0">
        <w:t>ar</w:t>
      </w:r>
      <w:r w:rsidR="0055213A">
        <w:t xml:space="preserve"> a troca do automóvel colocado à disposição da exequente por outro</w:t>
      </w:r>
      <w:r w:rsidR="00AE49F0">
        <w:t xml:space="preserve"> veículo</w:t>
      </w:r>
      <w:r w:rsidR="0055213A">
        <w:t xml:space="preserve">, do mesmo padrão, com as características escolhidas por Oriana, expostas no orçamento que acompanha esta exordial </w:t>
      </w:r>
      <w:r w:rsidR="0055213A" w:rsidRPr="00AE49F0">
        <w:rPr>
          <w:sz w:val="20"/>
          <w:szCs w:val="18"/>
        </w:rPr>
        <w:t>(</w:t>
      </w:r>
      <w:r w:rsidR="0055213A" w:rsidRPr="00AE49F0">
        <w:rPr>
          <w:b/>
          <w:bCs/>
          <w:sz w:val="20"/>
          <w:szCs w:val="18"/>
        </w:rPr>
        <w:t>doc. 4</w:t>
      </w:r>
      <w:r w:rsidR="0055213A" w:rsidRPr="00AE49F0">
        <w:rPr>
          <w:sz w:val="20"/>
          <w:szCs w:val="18"/>
        </w:rPr>
        <w:t>)</w:t>
      </w:r>
      <w:r w:rsidR="00AE49F0">
        <w:t>,</w:t>
      </w:r>
      <w:r w:rsidR="004811DE">
        <w:t xml:space="preserve"> </w:t>
      </w:r>
      <w:r w:rsidR="003931D1">
        <w:t xml:space="preserve">sob pena de </w:t>
      </w:r>
      <w:r w:rsidR="003931D1" w:rsidRPr="000179CD">
        <w:rPr>
          <w:u w:val="single"/>
        </w:rPr>
        <w:t>multa</w:t>
      </w:r>
      <w:r w:rsidR="003931D1">
        <w:t xml:space="preserve"> de, pelo menos, </w:t>
      </w:r>
      <w:r w:rsidR="003931D1" w:rsidRPr="00717DBB">
        <w:rPr>
          <w:u w:val="single"/>
        </w:rPr>
        <w:t xml:space="preserve">R$ </w:t>
      </w:r>
      <w:r w:rsidR="00AE49F0">
        <w:rPr>
          <w:u w:val="single"/>
        </w:rPr>
        <w:t>2</w:t>
      </w:r>
      <w:r w:rsidR="003931D1" w:rsidRPr="00717DBB">
        <w:rPr>
          <w:u w:val="single"/>
        </w:rPr>
        <w:t xml:space="preserve">0.000,00 </w:t>
      </w:r>
      <w:r w:rsidR="003931D1" w:rsidRPr="00717DBB">
        <w:rPr>
          <w:sz w:val="20"/>
          <w:szCs w:val="18"/>
          <w:u w:val="single"/>
        </w:rPr>
        <w:t>(</w:t>
      </w:r>
      <w:r w:rsidR="00AE49F0">
        <w:rPr>
          <w:sz w:val="20"/>
          <w:szCs w:val="18"/>
          <w:u w:val="single"/>
        </w:rPr>
        <w:t xml:space="preserve">vinte </w:t>
      </w:r>
      <w:r w:rsidR="003931D1" w:rsidRPr="00717DBB">
        <w:rPr>
          <w:sz w:val="20"/>
          <w:szCs w:val="18"/>
          <w:u w:val="single"/>
        </w:rPr>
        <w:t>mil reais)</w:t>
      </w:r>
      <w:r w:rsidR="003931D1" w:rsidRPr="00717DBB">
        <w:t xml:space="preserve"> </w:t>
      </w:r>
      <w:r w:rsidR="003931D1" w:rsidRPr="000179CD">
        <w:rPr>
          <w:u w:val="single"/>
        </w:rPr>
        <w:t>por</w:t>
      </w:r>
      <w:r w:rsidR="003931D1">
        <w:t xml:space="preserve"> </w:t>
      </w:r>
      <w:r w:rsidR="003931D1" w:rsidRPr="000179CD">
        <w:rPr>
          <w:u w:val="single"/>
        </w:rPr>
        <w:t>dia</w:t>
      </w:r>
      <w:r w:rsidR="003931D1">
        <w:t xml:space="preserve"> </w:t>
      </w:r>
      <w:r w:rsidR="003931D1" w:rsidRPr="000179CD">
        <w:rPr>
          <w:u w:val="single"/>
        </w:rPr>
        <w:t>de</w:t>
      </w:r>
      <w:r w:rsidR="003931D1">
        <w:t xml:space="preserve"> </w:t>
      </w:r>
      <w:r w:rsidR="003931D1" w:rsidRPr="000179CD">
        <w:rPr>
          <w:u w:val="single"/>
        </w:rPr>
        <w:t>atraso</w:t>
      </w:r>
      <w:r w:rsidR="003931D1">
        <w:t xml:space="preserve"> </w:t>
      </w:r>
      <w:r w:rsidR="003931D1" w:rsidRPr="001415F1">
        <w:rPr>
          <w:sz w:val="20"/>
          <w:szCs w:val="18"/>
        </w:rPr>
        <w:t>(art. 536, §1º, do CPC)</w:t>
      </w:r>
      <w:r w:rsidR="002B2600">
        <w:t xml:space="preserve">, como forma </w:t>
      </w:r>
      <w:r w:rsidR="00ED1431">
        <w:t xml:space="preserve">de impor caráter coercitivo </w:t>
      </w:r>
      <w:r w:rsidR="005A66C8">
        <w:t xml:space="preserve">e satisfativo </w:t>
      </w:r>
      <w:r w:rsidR="00ED1431">
        <w:t>da medida</w:t>
      </w:r>
      <w:r w:rsidR="002B2600">
        <w:t>;</w:t>
      </w:r>
    </w:p>
    <w:p w14:paraId="5B9E4035" w14:textId="43E21FB8" w:rsidR="000169F1" w:rsidRDefault="00B6080E" w:rsidP="003463A3">
      <w:pPr>
        <w:pStyle w:val="SemEspaamento"/>
        <w:numPr>
          <w:ilvl w:val="0"/>
          <w:numId w:val="2"/>
        </w:numPr>
        <w:ind w:left="0" w:firstLine="1418"/>
      </w:pPr>
      <w:r>
        <w:t>a condenação do executado ao pagamento das despesas processuais e honorários de sucumbência, observado o disposto no art.</w:t>
      </w:r>
      <w:r w:rsidR="00D12CDA">
        <w:t xml:space="preserve"> 85, §§ 1º e 2º, do CPC.</w:t>
      </w:r>
    </w:p>
    <w:p w14:paraId="0B992C0B" w14:textId="77777777" w:rsidR="00825F25" w:rsidRPr="00E42C24" w:rsidRDefault="00825F25" w:rsidP="00825F25">
      <w:pPr>
        <w:pStyle w:val="Ttulo2"/>
        <w:rPr>
          <w:sz w:val="10"/>
          <w:szCs w:val="10"/>
        </w:rPr>
      </w:pPr>
    </w:p>
    <w:p w14:paraId="61120B17" w14:textId="3AAD58FF" w:rsidR="000169F1" w:rsidRDefault="00DC5BB9" w:rsidP="00F8278C">
      <w:pPr>
        <w:pStyle w:val="SemEspaamento"/>
        <w:numPr>
          <w:ilvl w:val="0"/>
          <w:numId w:val="0"/>
        </w:numPr>
        <w:ind w:firstLine="1418"/>
      </w:pPr>
      <w:r>
        <w:t xml:space="preserve">Dá-se à causa o valor de R$ </w:t>
      </w:r>
      <w:r w:rsidR="005A66C8">
        <w:t>781.000</w:t>
      </w:r>
      <w:r w:rsidR="00AC2560">
        <w:t>,</w:t>
      </w:r>
      <w:r w:rsidR="009555DA">
        <w:t xml:space="preserve">00 </w:t>
      </w:r>
      <w:r w:rsidR="00AC2560" w:rsidRPr="00AC2560">
        <w:rPr>
          <w:sz w:val="20"/>
          <w:szCs w:val="18"/>
        </w:rPr>
        <w:t>(</w:t>
      </w:r>
      <w:r w:rsidR="00552654">
        <w:rPr>
          <w:sz w:val="20"/>
          <w:szCs w:val="18"/>
        </w:rPr>
        <w:t>setecentos e oitenta e um mil reais</w:t>
      </w:r>
      <w:r w:rsidR="00AC2560" w:rsidRPr="00AC2560">
        <w:rPr>
          <w:sz w:val="20"/>
          <w:szCs w:val="18"/>
        </w:rPr>
        <w:t>)</w:t>
      </w:r>
      <w:r w:rsidR="00023E31">
        <w:t xml:space="preserve">, que corresponde </w:t>
      </w:r>
      <w:r w:rsidR="00DF11BD">
        <w:t xml:space="preserve">ao </w:t>
      </w:r>
      <w:r w:rsidR="00552654">
        <w:t xml:space="preserve">valor de mercado do automóvel que deve ser providenciado </w:t>
      </w:r>
      <w:r w:rsidR="00BF539C">
        <w:t>à exequente</w:t>
      </w:r>
      <w:r w:rsidR="00552654">
        <w:t xml:space="preserve"> </w:t>
      </w:r>
      <w:r w:rsidR="00F8278C" w:rsidRPr="00F8278C">
        <w:rPr>
          <w:sz w:val="20"/>
          <w:szCs w:val="18"/>
        </w:rPr>
        <w:t>(conteúdo econômico d</w:t>
      </w:r>
      <w:r w:rsidR="00F8278C">
        <w:rPr>
          <w:sz w:val="20"/>
          <w:szCs w:val="18"/>
        </w:rPr>
        <w:t>ireto d</w:t>
      </w:r>
      <w:r w:rsidR="00F8278C" w:rsidRPr="00F8278C">
        <w:rPr>
          <w:sz w:val="20"/>
          <w:szCs w:val="18"/>
        </w:rPr>
        <w:t>o pleito relativo à obrigação de fazer</w:t>
      </w:r>
      <w:r w:rsidR="00BA48EC">
        <w:rPr>
          <w:sz w:val="20"/>
          <w:szCs w:val="18"/>
        </w:rPr>
        <w:t xml:space="preserve"> – CPC, art.</w:t>
      </w:r>
      <w:r w:rsidR="00F1710D">
        <w:rPr>
          <w:sz w:val="20"/>
          <w:szCs w:val="18"/>
        </w:rPr>
        <w:t xml:space="preserve"> 291</w:t>
      </w:r>
      <w:r w:rsidR="005247FC">
        <w:rPr>
          <w:sz w:val="20"/>
          <w:szCs w:val="18"/>
        </w:rPr>
        <w:t xml:space="preserve"> – </w:t>
      </w:r>
      <w:r w:rsidR="005247FC">
        <w:rPr>
          <w:i/>
          <w:iCs/>
          <w:sz w:val="20"/>
          <w:szCs w:val="18"/>
        </w:rPr>
        <w:t xml:space="preserve">vide </w:t>
      </w:r>
      <w:r w:rsidR="005247FC">
        <w:rPr>
          <w:sz w:val="20"/>
          <w:szCs w:val="18"/>
        </w:rPr>
        <w:t xml:space="preserve">orçamento – </w:t>
      </w:r>
      <w:r w:rsidR="005247FC">
        <w:rPr>
          <w:b/>
          <w:bCs/>
          <w:sz w:val="20"/>
          <w:szCs w:val="18"/>
        </w:rPr>
        <w:t>doc. 4</w:t>
      </w:r>
      <w:r w:rsidR="00F8278C" w:rsidRPr="00F8278C">
        <w:rPr>
          <w:sz w:val="20"/>
          <w:szCs w:val="18"/>
        </w:rPr>
        <w:t>)</w:t>
      </w:r>
      <w:r w:rsidR="00EE2DD6">
        <w:t>.</w:t>
      </w:r>
    </w:p>
    <w:p w14:paraId="0C406965" w14:textId="77777777" w:rsidR="000169F1" w:rsidRPr="003463A3" w:rsidRDefault="000169F1" w:rsidP="00F9512E">
      <w:pPr>
        <w:pStyle w:val="Ttulo2"/>
      </w:pPr>
    </w:p>
    <w:p w14:paraId="1E17FAB8" w14:textId="47445DDB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263172F" w14:textId="77777777" w:rsidR="00943D65" w:rsidRPr="00F9512E" w:rsidRDefault="00943D65" w:rsidP="005D3838">
      <w:pPr>
        <w:pStyle w:val="Ttulo2"/>
        <w:rPr>
          <w:rFonts w:eastAsia="Calibri"/>
          <w:sz w:val="12"/>
          <w:szCs w:val="12"/>
        </w:rPr>
      </w:pPr>
    </w:p>
    <w:p w14:paraId="1D85DA3A" w14:textId="7F4342B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3D6F868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5198F">
        <w:rPr>
          <w:rFonts w:ascii="Arial" w:eastAsia="Calibri" w:hAnsi="Arial" w:cs="Times New Roman"/>
          <w:noProof/>
          <w:sz w:val="24"/>
          <w:szCs w:val="24"/>
        </w:rPr>
        <w:t>19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4088" w14:textId="77777777" w:rsidR="008879EE" w:rsidRDefault="008879E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3ED75A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F9CBB1A" w14:textId="77777777" w:rsidR="004A7635" w:rsidRDefault="004A7635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FB036A0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F51229B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B6F6AEF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9A0A6D7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E4DDE04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AF619D0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26F98269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A94A1C4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AF6C14A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F078276" w14:textId="77777777" w:rsidR="00D018BB" w:rsidRPr="00D205D0" w:rsidRDefault="00D018BB" w:rsidP="00D018BB">
      <w:pPr>
        <w:spacing w:after="0" w:line="276" w:lineRule="auto"/>
        <w:jc w:val="both"/>
        <w:outlineLvl w:val="1"/>
        <w:rPr>
          <w:rFonts w:ascii="Arial" w:eastAsia="Times New Roman" w:hAnsi="Arial" w:cs="Arial"/>
          <w:u w:val="single"/>
        </w:rPr>
      </w:pPr>
      <w:r w:rsidRPr="00D205D0">
        <w:rPr>
          <w:rFonts w:ascii="Arial" w:eastAsia="Times New Roman" w:hAnsi="Arial" w:cs="Arial"/>
          <w:u w:val="single"/>
        </w:rPr>
        <w:t>DOCUMENTOS QUE INSTRUEM ESTE CUMPRIMENTO DE SENTENÇA:</w:t>
      </w:r>
    </w:p>
    <w:p w14:paraId="6E24D729" w14:textId="15598371" w:rsidR="00D018BB" w:rsidRPr="00D205D0" w:rsidRDefault="00D018BB" w:rsidP="00D018BB">
      <w:pPr>
        <w:spacing w:after="0"/>
        <w:jc w:val="both"/>
        <w:rPr>
          <w:rFonts w:ascii="Arial" w:eastAsia="Calibri" w:hAnsi="Arial" w:cs="Arial"/>
        </w:rPr>
      </w:pPr>
      <w:r w:rsidRPr="00D205D0">
        <w:rPr>
          <w:rFonts w:ascii="Arial" w:eastAsia="Calibri" w:hAnsi="Arial" w:cs="Arial"/>
          <w:b/>
        </w:rPr>
        <w:t>Doc. 1</w:t>
      </w:r>
      <w:r w:rsidRPr="00D205D0">
        <w:rPr>
          <w:rFonts w:ascii="Arial" w:eastAsia="Calibri" w:hAnsi="Arial" w:cs="Arial"/>
        </w:rPr>
        <w:t>: Procuraç</w:t>
      </w:r>
      <w:r w:rsidR="00457172">
        <w:rPr>
          <w:rFonts w:ascii="Arial" w:eastAsia="Calibri" w:hAnsi="Arial" w:cs="Arial"/>
        </w:rPr>
        <w:t>ão</w:t>
      </w:r>
      <w:r w:rsidRPr="00D205D0">
        <w:rPr>
          <w:rFonts w:ascii="Arial" w:eastAsia="Calibri" w:hAnsi="Arial" w:cs="Arial"/>
        </w:rPr>
        <w:t>;</w:t>
      </w:r>
    </w:p>
    <w:p w14:paraId="165F281F" w14:textId="77777777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>Doc. 2</w:t>
      </w:r>
      <w:r w:rsidRPr="00D205D0">
        <w:rPr>
          <w:rFonts w:ascii="Arial" w:eastAsia="Calibri" w:hAnsi="Arial" w:cs="Arial"/>
        </w:rPr>
        <w:t>:  Acordo de dissolução de união estável firmado entre as partes e a respectiva sentença homologatória;</w:t>
      </w:r>
    </w:p>
    <w:p w14:paraId="5B92FA36" w14:textId="00B680DB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>Doc. 3</w:t>
      </w:r>
      <w:r w:rsidRPr="00D205D0">
        <w:rPr>
          <w:rFonts w:ascii="Arial" w:eastAsia="Calibri" w:hAnsi="Arial" w:cs="Arial"/>
        </w:rPr>
        <w:t xml:space="preserve">:  </w:t>
      </w:r>
      <w:r w:rsidR="00156EF7">
        <w:rPr>
          <w:rFonts w:ascii="Arial" w:eastAsia="Calibri" w:hAnsi="Arial" w:cs="Arial"/>
        </w:rPr>
        <w:t>CRLV do veículo atual colocado à disposição da exequente</w:t>
      </w:r>
      <w:r w:rsidRPr="00D205D0">
        <w:rPr>
          <w:rFonts w:ascii="Arial" w:eastAsia="Calibri" w:hAnsi="Arial" w:cs="Arial"/>
        </w:rPr>
        <w:t>;</w:t>
      </w:r>
    </w:p>
    <w:p w14:paraId="7767DD74" w14:textId="17DA2842" w:rsidR="00D018BB" w:rsidRPr="00156EF7" w:rsidRDefault="00D018BB" w:rsidP="00156EF7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>Doc. 4</w:t>
      </w:r>
      <w:r w:rsidRPr="00454424">
        <w:rPr>
          <w:rFonts w:ascii="Arial" w:eastAsia="Calibri" w:hAnsi="Arial" w:cs="Arial"/>
        </w:rPr>
        <w:t xml:space="preserve">: </w:t>
      </w:r>
      <w:r w:rsidR="00156EF7">
        <w:rPr>
          <w:rFonts w:ascii="Arial" w:eastAsia="Calibri" w:hAnsi="Arial" w:cs="Arial"/>
        </w:rPr>
        <w:t>Orçamento do veículo, de mesmo padrão, escolhido pela exequente</w:t>
      </w:r>
      <w:r>
        <w:rPr>
          <w:rFonts w:ascii="Arial" w:eastAsia="Calibri" w:hAnsi="Arial" w:cs="Arial"/>
        </w:rPr>
        <w:t>;</w:t>
      </w:r>
      <w:r w:rsidRPr="00454424">
        <w:rPr>
          <w:rFonts w:ascii="Arial" w:eastAsia="Calibri" w:hAnsi="Arial" w:cs="Arial"/>
          <w:b/>
        </w:rPr>
        <w:t xml:space="preserve"> </w:t>
      </w:r>
    </w:p>
    <w:p w14:paraId="2CEF604C" w14:textId="719973C3" w:rsidR="00FF3BF9" w:rsidRPr="003F4B23" w:rsidRDefault="00D018BB" w:rsidP="003F4B23">
      <w:pPr>
        <w:spacing w:after="0"/>
        <w:jc w:val="both"/>
        <w:rPr>
          <w:rFonts w:ascii="Arial" w:eastAsia="Calibri" w:hAnsi="Arial" w:cs="Arial"/>
          <w:bCs/>
        </w:rPr>
      </w:pPr>
      <w:r w:rsidRPr="00173ED4">
        <w:rPr>
          <w:rFonts w:ascii="Arial" w:eastAsia="Calibri" w:hAnsi="Arial" w:cs="Arial"/>
          <w:b/>
        </w:rPr>
        <w:t xml:space="preserve">Doc. </w:t>
      </w:r>
      <w:r w:rsidR="00156EF7">
        <w:rPr>
          <w:rFonts w:ascii="Arial" w:eastAsia="Calibri" w:hAnsi="Arial" w:cs="Arial"/>
          <w:b/>
        </w:rPr>
        <w:t>5</w:t>
      </w:r>
      <w:r w:rsidRPr="00173ED4">
        <w:rPr>
          <w:rFonts w:ascii="Arial" w:eastAsia="Calibri" w:hAnsi="Arial" w:cs="Arial"/>
          <w:b/>
        </w:rPr>
        <w:t xml:space="preserve">: </w:t>
      </w:r>
      <w:r w:rsidRPr="00173ED4">
        <w:rPr>
          <w:rFonts w:ascii="Arial" w:eastAsia="Calibri" w:hAnsi="Arial" w:cs="Arial"/>
          <w:bCs/>
        </w:rPr>
        <w:t>Declarações de faturamento da empresa ENLU Comércio, Importação e Exportação Ltda. referente aos anos de 2021 e 2022, e última alteração social da empresa</w:t>
      </w:r>
      <w:r>
        <w:rPr>
          <w:rFonts w:ascii="Arial" w:eastAsia="Calibri" w:hAnsi="Arial" w:cs="Arial"/>
          <w:bCs/>
        </w:rPr>
        <w:t>.</w:t>
      </w:r>
    </w:p>
    <w:sectPr w:rsidR="00FF3BF9" w:rsidRPr="003F4B23" w:rsidSect="008D12C9">
      <w:headerReference w:type="default" r:id="rId8"/>
      <w:footerReference w:type="default" r:id="rId9"/>
      <w:pgSz w:w="11906" w:h="16838"/>
      <w:pgMar w:top="1843" w:right="1416" w:bottom="851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B162E" w14:textId="77777777" w:rsidR="00002181" w:rsidRDefault="00002181" w:rsidP="00943258">
      <w:pPr>
        <w:spacing w:after="0" w:line="240" w:lineRule="auto"/>
      </w:pPr>
      <w:r>
        <w:separator/>
      </w:r>
    </w:p>
  </w:endnote>
  <w:endnote w:type="continuationSeparator" w:id="0">
    <w:p w14:paraId="3B7C0B1C" w14:textId="77777777" w:rsidR="00002181" w:rsidRDefault="0000218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11264417" name="Imagem 15112644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4A23" w14:textId="77777777" w:rsidR="00002181" w:rsidRDefault="00002181" w:rsidP="00943258">
      <w:pPr>
        <w:spacing w:after="0" w:line="240" w:lineRule="auto"/>
      </w:pPr>
      <w:r>
        <w:separator/>
      </w:r>
    </w:p>
  </w:footnote>
  <w:footnote w:type="continuationSeparator" w:id="0">
    <w:p w14:paraId="3D5D001F" w14:textId="77777777" w:rsidR="00002181" w:rsidRDefault="0000218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84829423" name="Imagem 20848294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2181"/>
    <w:rsid w:val="00003F31"/>
    <w:rsid w:val="00005EC1"/>
    <w:rsid w:val="000169F1"/>
    <w:rsid w:val="000179CD"/>
    <w:rsid w:val="00021022"/>
    <w:rsid w:val="00023E31"/>
    <w:rsid w:val="00024A0A"/>
    <w:rsid w:val="00030860"/>
    <w:rsid w:val="0003319F"/>
    <w:rsid w:val="00033853"/>
    <w:rsid w:val="000409ED"/>
    <w:rsid w:val="0004298B"/>
    <w:rsid w:val="00046CF0"/>
    <w:rsid w:val="000508B1"/>
    <w:rsid w:val="00055035"/>
    <w:rsid w:val="00057A1C"/>
    <w:rsid w:val="00060AB3"/>
    <w:rsid w:val="00066A89"/>
    <w:rsid w:val="00074046"/>
    <w:rsid w:val="000866A3"/>
    <w:rsid w:val="00097661"/>
    <w:rsid w:val="000A0997"/>
    <w:rsid w:val="000B0329"/>
    <w:rsid w:val="000B0A5A"/>
    <w:rsid w:val="000B478E"/>
    <w:rsid w:val="000B7945"/>
    <w:rsid w:val="000D228C"/>
    <w:rsid w:val="000D3E14"/>
    <w:rsid w:val="000D46C1"/>
    <w:rsid w:val="000E6FC4"/>
    <w:rsid w:val="00114807"/>
    <w:rsid w:val="001163F0"/>
    <w:rsid w:val="00116B02"/>
    <w:rsid w:val="00122464"/>
    <w:rsid w:val="001243E0"/>
    <w:rsid w:val="00127E22"/>
    <w:rsid w:val="00130A28"/>
    <w:rsid w:val="00131BEB"/>
    <w:rsid w:val="00133DB1"/>
    <w:rsid w:val="001415F1"/>
    <w:rsid w:val="00147570"/>
    <w:rsid w:val="0015654C"/>
    <w:rsid w:val="00156EF7"/>
    <w:rsid w:val="001667B0"/>
    <w:rsid w:val="00172931"/>
    <w:rsid w:val="001761C0"/>
    <w:rsid w:val="00183BE2"/>
    <w:rsid w:val="001857EC"/>
    <w:rsid w:val="001A5F7E"/>
    <w:rsid w:val="001A7904"/>
    <w:rsid w:val="001B1448"/>
    <w:rsid w:val="001B2B98"/>
    <w:rsid w:val="001B2E75"/>
    <w:rsid w:val="001B6938"/>
    <w:rsid w:val="001B6B00"/>
    <w:rsid w:val="001C04FF"/>
    <w:rsid w:val="001C3217"/>
    <w:rsid w:val="001C577F"/>
    <w:rsid w:val="001D2369"/>
    <w:rsid w:val="001E5E8D"/>
    <w:rsid w:val="001F522A"/>
    <w:rsid w:val="001F5508"/>
    <w:rsid w:val="00201F45"/>
    <w:rsid w:val="00207BE4"/>
    <w:rsid w:val="00211BE0"/>
    <w:rsid w:val="00214E09"/>
    <w:rsid w:val="00221FDE"/>
    <w:rsid w:val="00222ADB"/>
    <w:rsid w:val="002237A0"/>
    <w:rsid w:val="002257C7"/>
    <w:rsid w:val="0022666C"/>
    <w:rsid w:val="002366CE"/>
    <w:rsid w:val="0024007E"/>
    <w:rsid w:val="00240A52"/>
    <w:rsid w:val="002651B9"/>
    <w:rsid w:val="002712AB"/>
    <w:rsid w:val="00272BFB"/>
    <w:rsid w:val="00275BC1"/>
    <w:rsid w:val="00286B7E"/>
    <w:rsid w:val="00290F24"/>
    <w:rsid w:val="002913CD"/>
    <w:rsid w:val="00291F6C"/>
    <w:rsid w:val="002969DC"/>
    <w:rsid w:val="00296B3B"/>
    <w:rsid w:val="002A46DA"/>
    <w:rsid w:val="002A7152"/>
    <w:rsid w:val="002B1B26"/>
    <w:rsid w:val="002B2600"/>
    <w:rsid w:val="002B57F8"/>
    <w:rsid w:val="002C27CE"/>
    <w:rsid w:val="002D45BE"/>
    <w:rsid w:val="002D5D54"/>
    <w:rsid w:val="002D7EF1"/>
    <w:rsid w:val="002E185C"/>
    <w:rsid w:val="00302784"/>
    <w:rsid w:val="00313481"/>
    <w:rsid w:val="00322352"/>
    <w:rsid w:val="003229F4"/>
    <w:rsid w:val="003232C7"/>
    <w:rsid w:val="0033152D"/>
    <w:rsid w:val="003344F8"/>
    <w:rsid w:val="003373B0"/>
    <w:rsid w:val="003463A3"/>
    <w:rsid w:val="00352247"/>
    <w:rsid w:val="00357771"/>
    <w:rsid w:val="00360E49"/>
    <w:rsid w:val="00364DFB"/>
    <w:rsid w:val="00377A2E"/>
    <w:rsid w:val="00377F23"/>
    <w:rsid w:val="003801CD"/>
    <w:rsid w:val="0038580A"/>
    <w:rsid w:val="003931D1"/>
    <w:rsid w:val="003A7434"/>
    <w:rsid w:val="003B2F29"/>
    <w:rsid w:val="003B66DD"/>
    <w:rsid w:val="003C4B60"/>
    <w:rsid w:val="003E2EF3"/>
    <w:rsid w:val="003E46B9"/>
    <w:rsid w:val="003E7875"/>
    <w:rsid w:val="003F163C"/>
    <w:rsid w:val="003F4B23"/>
    <w:rsid w:val="003F6554"/>
    <w:rsid w:val="00406C94"/>
    <w:rsid w:val="004132F3"/>
    <w:rsid w:val="0043397B"/>
    <w:rsid w:val="004542CC"/>
    <w:rsid w:val="00457172"/>
    <w:rsid w:val="004709DF"/>
    <w:rsid w:val="00472798"/>
    <w:rsid w:val="00472AB7"/>
    <w:rsid w:val="00472DB8"/>
    <w:rsid w:val="004737D5"/>
    <w:rsid w:val="00480903"/>
    <w:rsid w:val="004811DE"/>
    <w:rsid w:val="0048324C"/>
    <w:rsid w:val="0048594D"/>
    <w:rsid w:val="004915FE"/>
    <w:rsid w:val="004949AD"/>
    <w:rsid w:val="004966B5"/>
    <w:rsid w:val="004A325F"/>
    <w:rsid w:val="004A7635"/>
    <w:rsid w:val="004B3FB2"/>
    <w:rsid w:val="004C5819"/>
    <w:rsid w:val="004D2AD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03DCE"/>
    <w:rsid w:val="0050546B"/>
    <w:rsid w:val="005116D0"/>
    <w:rsid w:val="005154BE"/>
    <w:rsid w:val="00522110"/>
    <w:rsid w:val="005245CF"/>
    <w:rsid w:val="005247FC"/>
    <w:rsid w:val="0052622E"/>
    <w:rsid w:val="00531D8B"/>
    <w:rsid w:val="005321DA"/>
    <w:rsid w:val="005323C3"/>
    <w:rsid w:val="00533E30"/>
    <w:rsid w:val="00534FCD"/>
    <w:rsid w:val="0054042C"/>
    <w:rsid w:val="00542158"/>
    <w:rsid w:val="0055213A"/>
    <w:rsid w:val="00552654"/>
    <w:rsid w:val="0055271B"/>
    <w:rsid w:val="00553131"/>
    <w:rsid w:val="00554310"/>
    <w:rsid w:val="005641DC"/>
    <w:rsid w:val="00574096"/>
    <w:rsid w:val="00574304"/>
    <w:rsid w:val="005860DE"/>
    <w:rsid w:val="00592496"/>
    <w:rsid w:val="00594491"/>
    <w:rsid w:val="005A3149"/>
    <w:rsid w:val="005A66C8"/>
    <w:rsid w:val="005B67EA"/>
    <w:rsid w:val="005C0129"/>
    <w:rsid w:val="005C0B98"/>
    <w:rsid w:val="005D33DF"/>
    <w:rsid w:val="005D3838"/>
    <w:rsid w:val="005D79BE"/>
    <w:rsid w:val="005E58E2"/>
    <w:rsid w:val="005F1248"/>
    <w:rsid w:val="005F3100"/>
    <w:rsid w:val="0061513D"/>
    <w:rsid w:val="00615358"/>
    <w:rsid w:val="006247E7"/>
    <w:rsid w:val="00632538"/>
    <w:rsid w:val="0064783D"/>
    <w:rsid w:val="006521E9"/>
    <w:rsid w:val="006523F1"/>
    <w:rsid w:val="0065677A"/>
    <w:rsid w:val="00673228"/>
    <w:rsid w:val="00677F6B"/>
    <w:rsid w:val="00687528"/>
    <w:rsid w:val="00692801"/>
    <w:rsid w:val="006930DD"/>
    <w:rsid w:val="00693F8B"/>
    <w:rsid w:val="00694002"/>
    <w:rsid w:val="00696295"/>
    <w:rsid w:val="006A0E93"/>
    <w:rsid w:val="006A702E"/>
    <w:rsid w:val="006B57CD"/>
    <w:rsid w:val="006B7F8E"/>
    <w:rsid w:val="006C0DFC"/>
    <w:rsid w:val="006C2893"/>
    <w:rsid w:val="006C580E"/>
    <w:rsid w:val="006D4DB4"/>
    <w:rsid w:val="006F0621"/>
    <w:rsid w:val="00701811"/>
    <w:rsid w:val="00701FEC"/>
    <w:rsid w:val="00703B3D"/>
    <w:rsid w:val="00706FD9"/>
    <w:rsid w:val="00715CE6"/>
    <w:rsid w:val="00717DBB"/>
    <w:rsid w:val="00720B4E"/>
    <w:rsid w:val="00722DF5"/>
    <w:rsid w:val="0072626A"/>
    <w:rsid w:val="00753842"/>
    <w:rsid w:val="00755934"/>
    <w:rsid w:val="007631BD"/>
    <w:rsid w:val="007725B1"/>
    <w:rsid w:val="00774986"/>
    <w:rsid w:val="007763FC"/>
    <w:rsid w:val="007834AA"/>
    <w:rsid w:val="0079350D"/>
    <w:rsid w:val="007949BF"/>
    <w:rsid w:val="00795616"/>
    <w:rsid w:val="00797900"/>
    <w:rsid w:val="007A01E4"/>
    <w:rsid w:val="007A60FA"/>
    <w:rsid w:val="007C2462"/>
    <w:rsid w:val="007C36DB"/>
    <w:rsid w:val="007E0432"/>
    <w:rsid w:val="00802476"/>
    <w:rsid w:val="008032A7"/>
    <w:rsid w:val="008061CE"/>
    <w:rsid w:val="00810D34"/>
    <w:rsid w:val="0081400F"/>
    <w:rsid w:val="00817B8A"/>
    <w:rsid w:val="008221CA"/>
    <w:rsid w:val="00824001"/>
    <w:rsid w:val="00825F25"/>
    <w:rsid w:val="00826A3F"/>
    <w:rsid w:val="00832C13"/>
    <w:rsid w:val="00836B9C"/>
    <w:rsid w:val="00852FC5"/>
    <w:rsid w:val="00853CB9"/>
    <w:rsid w:val="00855EA4"/>
    <w:rsid w:val="00856578"/>
    <w:rsid w:val="00870397"/>
    <w:rsid w:val="0087255B"/>
    <w:rsid w:val="008769BA"/>
    <w:rsid w:val="008772C6"/>
    <w:rsid w:val="00881A44"/>
    <w:rsid w:val="008825BF"/>
    <w:rsid w:val="008879EE"/>
    <w:rsid w:val="00890382"/>
    <w:rsid w:val="008928E1"/>
    <w:rsid w:val="0089682A"/>
    <w:rsid w:val="008A0012"/>
    <w:rsid w:val="008B68E0"/>
    <w:rsid w:val="008C58C1"/>
    <w:rsid w:val="008C619D"/>
    <w:rsid w:val="008C7AE6"/>
    <w:rsid w:val="008C7E8E"/>
    <w:rsid w:val="008D12C9"/>
    <w:rsid w:val="008E0686"/>
    <w:rsid w:val="008E2812"/>
    <w:rsid w:val="008E31FF"/>
    <w:rsid w:val="008E377D"/>
    <w:rsid w:val="008E6B33"/>
    <w:rsid w:val="008F1205"/>
    <w:rsid w:val="008F2218"/>
    <w:rsid w:val="008F29AF"/>
    <w:rsid w:val="008F394E"/>
    <w:rsid w:val="008F53CE"/>
    <w:rsid w:val="008F57A5"/>
    <w:rsid w:val="008F7B29"/>
    <w:rsid w:val="0090226D"/>
    <w:rsid w:val="00916EB9"/>
    <w:rsid w:val="00917176"/>
    <w:rsid w:val="009206F4"/>
    <w:rsid w:val="00923CFC"/>
    <w:rsid w:val="00924163"/>
    <w:rsid w:val="009267B0"/>
    <w:rsid w:val="00943088"/>
    <w:rsid w:val="00943258"/>
    <w:rsid w:val="00943D65"/>
    <w:rsid w:val="00950186"/>
    <w:rsid w:val="00951ACB"/>
    <w:rsid w:val="0095252E"/>
    <w:rsid w:val="009555DA"/>
    <w:rsid w:val="0095665F"/>
    <w:rsid w:val="00960BD9"/>
    <w:rsid w:val="009617EC"/>
    <w:rsid w:val="009667D3"/>
    <w:rsid w:val="00966EF2"/>
    <w:rsid w:val="0096702D"/>
    <w:rsid w:val="00975543"/>
    <w:rsid w:val="00975B5D"/>
    <w:rsid w:val="009840D6"/>
    <w:rsid w:val="00987756"/>
    <w:rsid w:val="009A68C7"/>
    <w:rsid w:val="009B679F"/>
    <w:rsid w:val="009C5911"/>
    <w:rsid w:val="009C64CB"/>
    <w:rsid w:val="009C7DF1"/>
    <w:rsid w:val="009E10C3"/>
    <w:rsid w:val="009E546F"/>
    <w:rsid w:val="009F44B9"/>
    <w:rsid w:val="00A049FC"/>
    <w:rsid w:val="00A10FB4"/>
    <w:rsid w:val="00A16DBF"/>
    <w:rsid w:val="00A213B6"/>
    <w:rsid w:val="00A2500E"/>
    <w:rsid w:val="00A34FF2"/>
    <w:rsid w:val="00A377A4"/>
    <w:rsid w:val="00A40ACE"/>
    <w:rsid w:val="00A40BD8"/>
    <w:rsid w:val="00A50F4C"/>
    <w:rsid w:val="00A60349"/>
    <w:rsid w:val="00A608DA"/>
    <w:rsid w:val="00A72F32"/>
    <w:rsid w:val="00A84301"/>
    <w:rsid w:val="00A87EB7"/>
    <w:rsid w:val="00A87F40"/>
    <w:rsid w:val="00A964B5"/>
    <w:rsid w:val="00AA0520"/>
    <w:rsid w:val="00AA20E8"/>
    <w:rsid w:val="00AC2560"/>
    <w:rsid w:val="00AD4E08"/>
    <w:rsid w:val="00AD7C73"/>
    <w:rsid w:val="00AE042C"/>
    <w:rsid w:val="00AE2170"/>
    <w:rsid w:val="00AE49F0"/>
    <w:rsid w:val="00AE66CF"/>
    <w:rsid w:val="00AF0BA8"/>
    <w:rsid w:val="00AF5352"/>
    <w:rsid w:val="00AF6C10"/>
    <w:rsid w:val="00B023A5"/>
    <w:rsid w:val="00B12D5B"/>
    <w:rsid w:val="00B14A81"/>
    <w:rsid w:val="00B16E30"/>
    <w:rsid w:val="00B230A5"/>
    <w:rsid w:val="00B258C0"/>
    <w:rsid w:val="00B26BF7"/>
    <w:rsid w:val="00B37355"/>
    <w:rsid w:val="00B40C72"/>
    <w:rsid w:val="00B5198F"/>
    <w:rsid w:val="00B6080E"/>
    <w:rsid w:val="00B6363E"/>
    <w:rsid w:val="00B701F9"/>
    <w:rsid w:val="00B76EE1"/>
    <w:rsid w:val="00B94DE1"/>
    <w:rsid w:val="00B96610"/>
    <w:rsid w:val="00B96D74"/>
    <w:rsid w:val="00B97E36"/>
    <w:rsid w:val="00BA1444"/>
    <w:rsid w:val="00BA2544"/>
    <w:rsid w:val="00BA384D"/>
    <w:rsid w:val="00BA3F63"/>
    <w:rsid w:val="00BA48EC"/>
    <w:rsid w:val="00BA64EC"/>
    <w:rsid w:val="00BA6F34"/>
    <w:rsid w:val="00BB139E"/>
    <w:rsid w:val="00BB2BD2"/>
    <w:rsid w:val="00BB3A84"/>
    <w:rsid w:val="00BB4D0F"/>
    <w:rsid w:val="00BC4758"/>
    <w:rsid w:val="00BE183A"/>
    <w:rsid w:val="00BE5B32"/>
    <w:rsid w:val="00BF32C7"/>
    <w:rsid w:val="00BF3824"/>
    <w:rsid w:val="00BF539C"/>
    <w:rsid w:val="00C003B2"/>
    <w:rsid w:val="00C01CD4"/>
    <w:rsid w:val="00C01E15"/>
    <w:rsid w:val="00C03B4C"/>
    <w:rsid w:val="00C0456B"/>
    <w:rsid w:val="00C345AD"/>
    <w:rsid w:val="00C35679"/>
    <w:rsid w:val="00C452FA"/>
    <w:rsid w:val="00C45F60"/>
    <w:rsid w:val="00C646B7"/>
    <w:rsid w:val="00C8456E"/>
    <w:rsid w:val="00C85203"/>
    <w:rsid w:val="00C862F1"/>
    <w:rsid w:val="00C944C0"/>
    <w:rsid w:val="00CA07C9"/>
    <w:rsid w:val="00CA73D7"/>
    <w:rsid w:val="00CB560B"/>
    <w:rsid w:val="00CB5C38"/>
    <w:rsid w:val="00CB5FC5"/>
    <w:rsid w:val="00CC0963"/>
    <w:rsid w:val="00CC5977"/>
    <w:rsid w:val="00CD4CA9"/>
    <w:rsid w:val="00CD5D55"/>
    <w:rsid w:val="00CF2634"/>
    <w:rsid w:val="00D000A7"/>
    <w:rsid w:val="00D018BB"/>
    <w:rsid w:val="00D1168A"/>
    <w:rsid w:val="00D12CDA"/>
    <w:rsid w:val="00D12D47"/>
    <w:rsid w:val="00D218CC"/>
    <w:rsid w:val="00D32740"/>
    <w:rsid w:val="00D36D3F"/>
    <w:rsid w:val="00D40576"/>
    <w:rsid w:val="00D424C7"/>
    <w:rsid w:val="00D42B0B"/>
    <w:rsid w:val="00D46D13"/>
    <w:rsid w:val="00D471AC"/>
    <w:rsid w:val="00D528CC"/>
    <w:rsid w:val="00D5415E"/>
    <w:rsid w:val="00D6136E"/>
    <w:rsid w:val="00D6733D"/>
    <w:rsid w:val="00D7697D"/>
    <w:rsid w:val="00D77533"/>
    <w:rsid w:val="00D877A8"/>
    <w:rsid w:val="00DA0C16"/>
    <w:rsid w:val="00DA5EBC"/>
    <w:rsid w:val="00DA6979"/>
    <w:rsid w:val="00DA7994"/>
    <w:rsid w:val="00DB72B6"/>
    <w:rsid w:val="00DC436C"/>
    <w:rsid w:val="00DC5BB9"/>
    <w:rsid w:val="00DC7BE6"/>
    <w:rsid w:val="00DD04C9"/>
    <w:rsid w:val="00DD0801"/>
    <w:rsid w:val="00DE006B"/>
    <w:rsid w:val="00DE0162"/>
    <w:rsid w:val="00DE0552"/>
    <w:rsid w:val="00DF11BD"/>
    <w:rsid w:val="00DF246A"/>
    <w:rsid w:val="00DF5478"/>
    <w:rsid w:val="00DF5543"/>
    <w:rsid w:val="00E05790"/>
    <w:rsid w:val="00E07198"/>
    <w:rsid w:val="00E200E2"/>
    <w:rsid w:val="00E23284"/>
    <w:rsid w:val="00E309CD"/>
    <w:rsid w:val="00E311DD"/>
    <w:rsid w:val="00E37882"/>
    <w:rsid w:val="00E42C24"/>
    <w:rsid w:val="00E44C78"/>
    <w:rsid w:val="00E44D21"/>
    <w:rsid w:val="00E450B4"/>
    <w:rsid w:val="00E4552D"/>
    <w:rsid w:val="00E55C7E"/>
    <w:rsid w:val="00E8041D"/>
    <w:rsid w:val="00E8445E"/>
    <w:rsid w:val="00E90F3C"/>
    <w:rsid w:val="00E91DAF"/>
    <w:rsid w:val="00E91E70"/>
    <w:rsid w:val="00E968BB"/>
    <w:rsid w:val="00EA165C"/>
    <w:rsid w:val="00EA1EE9"/>
    <w:rsid w:val="00EA28A6"/>
    <w:rsid w:val="00EA7D72"/>
    <w:rsid w:val="00EB031A"/>
    <w:rsid w:val="00EB2528"/>
    <w:rsid w:val="00EB4346"/>
    <w:rsid w:val="00EB604A"/>
    <w:rsid w:val="00EC36C2"/>
    <w:rsid w:val="00EC7E7F"/>
    <w:rsid w:val="00ED1431"/>
    <w:rsid w:val="00ED2AB4"/>
    <w:rsid w:val="00ED3443"/>
    <w:rsid w:val="00ED3F8C"/>
    <w:rsid w:val="00ED6F77"/>
    <w:rsid w:val="00EE2DD6"/>
    <w:rsid w:val="00EE3903"/>
    <w:rsid w:val="00EE5C1D"/>
    <w:rsid w:val="00EF02AA"/>
    <w:rsid w:val="00EF29B9"/>
    <w:rsid w:val="00EF715A"/>
    <w:rsid w:val="00EF7EEF"/>
    <w:rsid w:val="00F016A4"/>
    <w:rsid w:val="00F11B2C"/>
    <w:rsid w:val="00F122A5"/>
    <w:rsid w:val="00F15CB1"/>
    <w:rsid w:val="00F1710D"/>
    <w:rsid w:val="00F1739A"/>
    <w:rsid w:val="00F22B73"/>
    <w:rsid w:val="00F36AD9"/>
    <w:rsid w:val="00F37E55"/>
    <w:rsid w:val="00F4203B"/>
    <w:rsid w:val="00F4526F"/>
    <w:rsid w:val="00F513AC"/>
    <w:rsid w:val="00F65D27"/>
    <w:rsid w:val="00F8042D"/>
    <w:rsid w:val="00F80931"/>
    <w:rsid w:val="00F8278C"/>
    <w:rsid w:val="00F831DA"/>
    <w:rsid w:val="00F87956"/>
    <w:rsid w:val="00F9512E"/>
    <w:rsid w:val="00F96F44"/>
    <w:rsid w:val="00FB3A3F"/>
    <w:rsid w:val="00FB441A"/>
    <w:rsid w:val="00FC0FEA"/>
    <w:rsid w:val="00FC62CE"/>
    <w:rsid w:val="00FC63CA"/>
    <w:rsid w:val="00FC66A6"/>
    <w:rsid w:val="00FC67D8"/>
    <w:rsid w:val="00FE384C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91</TotalTime>
  <Pages>4</Pages>
  <Words>1182</Words>
  <Characters>6416</Characters>
  <Application>Microsoft Office Word</Application>
  <DocSecurity>0</DocSecurity>
  <Lines>145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64</cp:revision>
  <cp:lastPrinted>2025-06-30T18:00:00Z</cp:lastPrinted>
  <dcterms:created xsi:type="dcterms:W3CDTF">2025-10-21T12:58:00Z</dcterms:created>
  <dcterms:modified xsi:type="dcterms:W3CDTF">2025-12-19T21:58:00Z</dcterms:modified>
</cp:coreProperties>
</file>