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69737" w14:textId="77777777" w:rsidR="005E0327" w:rsidRPr="00BB3F13" w:rsidRDefault="005E0327" w:rsidP="00C149EB"/>
    <w:p w14:paraId="41F4CF67" w14:textId="398662BC" w:rsidR="005E0327" w:rsidRPr="00BB3F13" w:rsidRDefault="005E0327" w:rsidP="005E0327">
      <w:pPr>
        <w:pStyle w:val="Ttulo"/>
        <w:spacing w:line="276" w:lineRule="auto"/>
        <w:jc w:val="center"/>
      </w:pPr>
      <w:r w:rsidRPr="00BB3F13">
        <w:t>TERMO DE CUMPRIMENTO DE CLÁUSULA E DECISÃO JUDICIAL SOBRE OBRIGAÇÃO PREVISTA EM ACORDO DE DISSOLUÇÃO DE UNIÃO ESTÁVEL</w:t>
      </w:r>
    </w:p>
    <w:p w14:paraId="67C580AD" w14:textId="77777777" w:rsidR="005E0327" w:rsidRPr="00BB3F13" w:rsidRDefault="005E0327" w:rsidP="005E0327"/>
    <w:p w14:paraId="49FEF3FC" w14:textId="77777777" w:rsidR="005E0327" w:rsidRPr="00BB3F13" w:rsidRDefault="005E0327" w:rsidP="005E0327"/>
    <w:p w14:paraId="1EE65A05" w14:textId="6AF699FD" w:rsidR="005E0327" w:rsidRPr="00BB3F13" w:rsidRDefault="005E0327" w:rsidP="0059055F">
      <w:pPr>
        <w:pStyle w:val="Qualificaodaspartes"/>
        <w:spacing w:line="360" w:lineRule="auto"/>
      </w:pPr>
      <w:r w:rsidRPr="00BB3F13">
        <w:rPr>
          <w:b/>
          <w:bCs w:val="0"/>
        </w:rPr>
        <w:t>ELENA ORIANA DE BENEDICTIS</w:t>
      </w:r>
      <w:r w:rsidRPr="00BB3F13">
        <w:t xml:space="preserve">, </w:t>
      </w:r>
      <w:r w:rsidRPr="00BB3F13">
        <w:rPr>
          <w:color w:val="000000" w:themeColor="text1"/>
        </w:rPr>
        <w:t xml:space="preserve">argentina, do lar, portadora da cédula de identidade para estrangeiros RNE n. 270510 </w:t>
      </w:r>
      <w:r w:rsidRPr="00BB3F13">
        <w:rPr>
          <w:color w:val="000000" w:themeColor="text1"/>
          <w:sz w:val="20"/>
          <w:szCs w:val="20"/>
        </w:rPr>
        <w:t>(DPMAF/SP)</w:t>
      </w:r>
      <w:r w:rsidRPr="00BB3F13">
        <w:rPr>
          <w:color w:val="000000" w:themeColor="text1"/>
        </w:rPr>
        <w:t>, inscrita no CPF/MF sob o n. 150.936.538-96,</w:t>
      </w:r>
      <w:r w:rsidRPr="00BB3F13">
        <w:rPr>
          <w:bCs w:val="0"/>
          <w:szCs w:val="24"/>
        </w:rPr>
        <w:t xml:space="preserve"> </w:t>
      </w:r>
      <w:r w:rsidRPr="00BB3F13">
        <w:rPr>
          <w:color w:val="000000" w:themeColor="text1"/>
        </w:rPr>
        <w:t xml:space="preserve">residente e domiciliada na Rua Jornalista </w:t>
      </w:r>
      <w:proofErr w:type="spellStart"/>
      <w:r w:rsidRPr="00BB3F13">
        <w:rPr>
          <w:color w:val="000000" w:themeColor="text1"/>
        </w:rPr>
        <w:t>Narbal</w:t>
      </w:r>
      <w:proofErr w:type="spellEnd"/>
      <w:r w:rsidRPr="00BB3F13">
        <w:rPr>
          <w:color w:val="000000" w:themeColor="text1"/>
        </w:rPr>
        <w:t xml:space="preserve"> Villela, n. 56, João Paulo, Florianópolis/SC, CEP n. 88.030-500</w:t>
      </w:r>
      <w:r w:rsidRPr="00BB3F13">
        <w:t xml:space="preserve">; e </w:t>
      </w:r>
      <w:r w:rsidRPr="00BB3F13">
        <w:rPr>
          <w:b/>
          <w:bCs w:val="0"/>
        </w:rPr>
        <w:t>WALTER SANTO ARNO</w:t>
      </w:r>
      <w:r w:rsidRPr="00BB3F13">
        <w:t>, argentino, solteiro, comerciante, portador da cédula de identidade para estrangeiros RNE n</w:t>
      </w:r>
      <w:r w:rsidR="00AD417E" w:rsidRPr="00BB3F13">
        <w:t>.</w:t>
      </w:r>
      <w:r w:rsidRPr="00BB3F13">
        <w:t xml:space="preserve"> V-595.773-R CGPI/DPF, inscrito no CPF/MF sob n</w:t>
      </w:r>
      <w:r w:rsidR="00AD417E" w:rsidRPr="00BB3F13">
        <w:t>.</w:t>
      </w:r>
      <w:r w:rsidRPr="00BB3F13">
        <w:t xml:space="preserve"> 228.465.918-73, residente e domiciliado na Rua dos Tambaquis, n</w:t>
      </w:r>
      <w:r w:rsidR="00AD417E" w:rsidRPr="00BB3F13">
        <w:t>.</w:t>
      </w:r>
      <w:r w:rsidRPr="00BB3F13">
        <w:t xml:space="preserve"> 461, em Jurerê Internacional, Florianópolis/SC, formalizam, para todos os fins de direito, que WALTER </w:t>
      </w:r>
      <w:r w:rsidR="00F840BC">
        <w:t>transfer</w:t>
      </w:r>
      <w:r w:rsidR="004A3349">
        <w:t>iu</w:t>
      </w:r>
      <w:r w:rsidR="00F840BC">
        <w:t>,</w:t>
      </w:r>
      <w:r w:rsidR="004A3349">
        <w:t xml:space="preserve"> em </w:t>
      </w:r>
      <w:r w:rsidR="00DA3ADE">
        <w:t>6.2.2026</w:t>
      </w:r>
      <w:r w:rsidR="00F840BC">
        <w:t>,</w:t>
      </w:r>
      <w:r w:rsidRPr="00BB3F13">
        <w:t xml:space="preserve"> a posse e propriedade do veículo Land Rover Discovery Metropolitan 3.0, ano/modelo 2025/2026, zero km, adquirido da </w:t>
      </w:r>
      <w:r w:rsidR="0059055F">
        <w:t>EUROPAMOTORS BRIT COMERCIO DE VEICULOS LTDA</w:t>
      </w:r>
      <w:r w:rsidR="0059055F" w:rsidRPr="00BB3F13">
        <w:rPr>
          <w:sz w:val="20"/>
          <w:szCs w:val="18"/>
        </w:rPr>
        <w:t xml:space="preserve"> </w:t>
      </w:r>
      <w:r w:rsidRPr="00BB3F13">
        <w:rPr>
          <w:sz w:val="20"/>
          <w:szCs w:val="18"/>
        </w:rPr>
        <w:t>(</w:t>
      </w:r>
      <w:proofErr w:type="spellStart"/>
      <w:r w:rsidR="0059055F">
        <w:rPr>
          <w:sz w:val="20"/>
          <w:szCs w:val="18"/>
        </w:rPr>
        <w:t>Europamotors</w:t>
      </w:r>
      <w:proofErr w:type="spellEnd"/>
      <w:r w:rsidR="0059055F">
        <w:rPr>
          <w:sz w:val="20"/>
          <w:szCs w:val="18"/>
        </w:rPr>
        <w:t xml:space="preserve"> </w:t>
      </w:r>
      <w:r w:rsidR="001208AC">
        <w:rPr>
          <w:sz w:val="20"/>
          <w:szCs w:val="18"/>
        </w:rPr>
        <w:t>Denigris</w:t>
      </w:r>
      <w:r w:rsidRPr="00BB3F13">
        <w:rPr>
          <w:sz w:val="20"/>
          <w:szCs w:val="18"/>
        </w:rPr>
        <w:t>)</w:t>
      </w:r>
      <w:r w:rsidRPr="00BB3F13">
        <w:t xml:space="preserve">, para ELENA ORIANA, que, por sua vez, </w:t>
      </w:r>
      <w:r w:rsidR="00F840BC">
        <w:t>devolve</w:t>
      </w:r>
      <w:r w:rsidRPr="00BB3F13">
        <w:t xml:space="preserve"> a posse do veículo da empresa ENLU – Comércio, Importação e Exportação Ltda. colocado à sua disposição, modelo Land Rover Discovery 300 HSE, placa RYA3D29, para WALTER, como forma de conferir cumprimento à cláusula 2.4 do acordo de dissolução de união estável firmado nos autos n. 5011939-64.2023.8.24.0090</w:t>
      </w:r>
      <w:r w:rsidR="00C149EB" w:rsidRPr="00BB3F13">
        <w:t xml:space="preserve">, </w:t>
      </w:r>
      <w:r w:rsidR="00960F3F" w:rsidRPr="00BB3F13">
        <w:t>homologado em 12.6.2023,</w:t>
      </w:r>
      <w:r w:rsidR="00C149EB" w:rsidRPr="00BB3F13">
        <w:t xml:space="preserve"> </w:t>
      </w:r>
      <w:r w:rsidRPr="00BB3F13">
        <w:t>e ao acórdão proferido na apelação cível n. 5006917-85.2024.8.24.0091.</w:t>
      </w:r>
    </w:p>
    <w:p w14:paraId="06183E3F" w14:textId="77777777" w:rsidR="005E0327" w:rsidRPr="00BB3F13" w:rsidRDefault="005E0327" w:rsidP="00C149EB"/>
    <w:p w14:paraId="2AB52CE3" w14:textId="3BC9EA5C" w:rsidR="000B70D4" w:rsidRPr="00BB3F13" w:rsidRDefault="005E0327" w:rsidP="000450D4">
      <w:pPr>
        <w:pStyle w:val="Qualificaodaspartes"/>
        <w:spacing w:line="360" w:lineRule="auto"/>
        <w:ind w:firstLine="0"/>
        <w:rPr>
          <w:rFonts w:eastAsia="Times New Roman"/>
          <w:color w:val="000000"/>
          <w:szCs w:val="24"/>
          <w:lang w:eastAsia="pt-BR"/>
        </w:rPr>
      </w:pPr>
      <w:r w:rsidRPr="00BB3F13">
        <w:t>Este “</w:t>
      </w:r>
      <w:r w:rsidRPr="00BB3F13">
        <w:rPr>
          <w:i/>
          <w:iCs/>
        </w:rPr>
        <w:t>termo de cumprimento de cláusula e decisão judicial sobre obrigação prevista em acordo de dissolução de união estável</w:t>
      </w:r>
      <w:r w:rsidRPr="00BB3F13">
        <w:t>”, firmado entre as partes</w:t>
      </w:r>
      <w:r w:rsidR="000B70D4" w:rsidRPr="00BB3F13">
        <w:t xml:space="preserve">, </w:t>
      </w:r>
      <w:r w:rsidR="0060235D" w:rsidRPr="00BB3F13">
        <w:t>tem por finalidade exclusiva</w:t>
      </w:r>
      <w:r w:rsidRPr="00BB3F13">
        <w:t xml:space="preserve"> formalizar a entrega do novo veículo e devolução do automóvel antigo</w:t>
      </w:r>
      <w:r w:rsidR="00336655" w:rsidRPr="00BB3F13">
        <w:t xml:space="preserve">, em cumprimento ao acordo </w:t>
      </w:r>
      <w:r w:rsidR="000450D4" w:rsidRPr="00BB3F13">
        <w:t xml:space="preserve">realizado e ajustado pelo acórdão mencionado. Porém, o presente termo não implica renúncia de direitos, nem afasta o necessário pronunciamento judicial sobre eventual resistência ao cumprimento de sentença pelo executado, bem como sobre a aplicação de verba honorária, seja pela sucumbência, seja pela causalidade, matérias que permanecem sujeitas à apreciação judicial, </w:t>
      </w:r>
      <w:r w:rsidR="000450D4" w:rsidRPr="00BB3F13">
        <w:lastRenderedPageBreak/>
        <w:t>especialmente à luz da impugnação apresentada e de seu respectivo exame de mérito.</w:t>
      </w:r>
    </w:p>
    <w:p w14:paraId="2DDEF15A" w14:textId="1DC85D6F" w:rsidR="005E0327" w:rsidRPr="00BB3F13" w:rsidRDefault="005E0327" w:rsidP="005E032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BB3F13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</w:t>
      </w:r>
      <w:r w:rsidR="00AF32D7" w:rsidRPr="00BB3F13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,</w:t>
      </w:r>
      <w:r w:rsidRPr="00BB3F13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por assim estarem justos e acordados, as partes e seus procuradores assinam este instrumento, na presença de duas testemunhas, para que surtam todos os seus efeitos legais.</w:t>
      </w:r>
    </w:p>
    <w:p w14:paraId="5CDDE1BC" w14:textId="11E9EBF6" w:rsidR="005E0327" w:rsidRPr="00BB3F13" w:rsidRDefault="00A2365B" w:rsidP="00A2365B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BB3F13">
        <w:rPr>
          <w:rFonts w:ascii="Arial" w:eastAsia="Calibri" w:hAnsi="Arial" w:cs="Times New Roman"/>
          <w:sz w:val="24"/>
          <w:szCs w:val="24"/>
        </w:rPr>
        <w:t xml:space="preserve">Florianópolis, </w:t>
      </w:r>
      <w:r w:rsidRPr="00BB3F13">
        <w:rPr>
          <w:rFonts w:ascii="Arial" w:eastAsia="Calibri" w:hAnsi="Arial" w:cs="Times New Roman"/>
          <w:sz w:val="24"/>
          <w:szCs w:val="24"/>
        </w:rPr>
        <w:fldChar w:fldCharType="begin"/>
      </w:r>
      <w:r w:rsidRPr="00BB3F13"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 w:rsidRPr="00BB3F13">
        <w:rPr>
          <w:rFonts w:ascii="Arial" w:eastAsia="Calibri" w:hAnsi="Arial" w:cs="Times New Roman"/>
          <w:sz w:val="24"/>
          <w:szCs w:val="24"/>
        </w:rPr>
        <w:fldChar w:fldCharType="separate"/>
      </w:r>
      <w:r w:rsidR="005F0F9C">
        <w:rPr>
          <w:rFonts w:ascii="Arial" w:eastAsia="Calibri" w:hAnsi="Arial" w:cs="Times New Roman"/>
          <w:noProof/>
          <w:sz w:val="24"/>
          <w:szCs w:val="24"/>
        </w:rPr>
        <w:t>9 de fevereiro de 2026</w:t>
      </w:r>
      <w:r w:rsidRPr="00BB3F13">
        <w:rPr>
          <w:rFonts w:ascii="Arial" w:eastAsia="Calibri" w:hAnsi="Arial" w:cs="Times New Roman"/>
          <w:sz w:val="24"/>
          <w:szCs w:val="24"/>
        </w:rPr>
        <w:fldChar w:fldCharType="end"/>
      </w:r>
      <w:r w:rsidRPr="00BB3F13">
        <w:rPr>
          <w:rFonts w:ascii="Arial" w:eastAsia="Calibri" w:hAnsi="Arial" w:cs="Times New Roman"/>
          <w:sz w:val="24"/>
          <w:szCs w:val="24"/>
        </w:rPr>
        <w:t>.</w:t>
      </w:r>
    </w:p>
    <w:p w14:paraId="373D3F14" w14:textId="77777777" w:rsidR="00A2365B" w:rsidRPr="00BB3F13" w:rsidRDefault="00A2365B" w:rsidP="005E0327">
      <w:pPr>
        <w:pStyle w:val="Qualificaodaspartes"/>
        <w:spacing w:line="360" w:lineRule="auto"/>
        <w:ind w:firstLine="0"/>
      </w:pPr>
    </w:p>
    <w:p w14:paraId="5E40F068" w14:textId="77777777" w:rsidR="00A2365B" w:rsidRPr="00BB3F13" w:rsidRDefault="00A2365B" w:rsidP="005E0327">
      <w:pPr>
        <w:pStyle w:val="Qualificaodaspartes"/>
        <w:spacing w:line="360" w:lineRule="auto"/>
        <w:ind w:firstLine="0"/>
      </w:pPr>
    </w:p>
    <w:p w14:paraId="4729D38C" w14:textId="6D188848" w:rsidR="005E0327" w:rsidRPr="00BB3F13" w:rsidRDefault="005E0327" w:rsidP="005E0327">
      <w:pPr>
        <w:pStyle w:val="Qualificaodaspartes"/>
        <w:spacing w:line="276" w:lineRule="auto"/>
        <w:ind w:firstLine="0"/>
      </w:pPr>
      <w:r w:rsidRPr="00BB3F13">
        <w:rPr>
          <w:b/>
          <w:bCs w:val="0"/>
        </w:rPr>
        <w:t>ELENA ORIANA DE BENEDICTIS</w:t>
      </w:r>
      <w:r w:rsidRPr="00BB3F13">
        <w:rPr>
          <w:b/>
          <w:bCs w:val="0"/>
        </w:rPr>
        <w:tab/>
      </w:r>
      <w:r w:rsidRPr="00BB3F13">
        <w:rPr>
          <w:b/>
          <w:bCs w:val="0"/>
        </w:rPr>
        <w:tab/>
        <w:t xml:space="preserve">  </w:t>
      </w:r>
      <w:r w:rsidR="00E16B2A" w:rsidRPr="00BB3F13">
        <w:rPr>
          <w:b/>
          <w:bCs w:val="0"/>
        </w:rPr>
        <w:t xml:space="preserve">    </w:t>
      </w:r>
      <w:r w:rsidRPr="00BB3F13">
        <w:rPr>
          <w:b/>
          <w:bCs w:val="0"/>
        </w:rPr>
        <w:t>WALTER SANTO ARNO</w:t>
      </w:r>
    </w:p>
    <w:p w14:paraId="2AA56B11" w14:textId="32F65CA6" w:rsidR="005E0327" w:rsidRPr="00BB3F13" w:rsidRDefault="00E16B2A" w:rsidP="005E0327">
      <w:pPr>
        <w:pStyle w:val="Qualificaodaspartes"/>
        <w:spacing w:line="276" w:lineRule="auto"/>
        <w:ind w:firstLine="0"/>
      </w:pPr>
      <w:r w:rsidRPr="00BB3F13">
        <w:rPr>
          <w:color w:val="000000" w:themeColor="text1"/>
        </w:rPr>
        <w:t xml:space="preserve">    </w:t>
      </w:r>
      <w:r w:rsidR="005E0327" w:rsidRPr="00BB3F13">
        <w:rPr>
          <w:color w:val="000000" w:themeColor="text1"/>
        </w:rPr>
        <w:t>CPF/MF n. 150.936.538-96</w:t>
      </w:r>
      <w:r w:rsidR="005E0327" w:rsidRPr="00BB3F13">
        <w:rPr>
          <w:color w:val="000000" w:themeColor="text1"/>
        </w:rPr>
        <w:tab/>
      </w:r>
      <w:r w:rsidR="005E0327" w:rsidRPr="00BB3F13">
        <w:rPr>
          <w:color w:val="000000" w:themeColor="text1"/>
        </w:rPr>
        <w:tab/>
      </w:r>
      <w:r w:rsidR="005E0327" w:rsidRPr="00BB3F13">
        <w:rPr>
          <w:color w:val="000000" w:themeColor="text1"/>
        </w:rPr>
        <w:tab/>
      </w:r>
      <w:r w:rsidRPr="00BB3F13">
        <w:rPr>
          <w:color w:val="000000" w:themeColor="text1"/>
        </w:rPr>
        <w:t xml:space="preserve">     </w:t>
      </w:r>
      <w:r w:rsidR="005E0327" w:rsidRPr="00BB3F13">
        <w:t>CPF/MF n. 228.465.918-73</w:t>
      </w:r>
    </w:p>
    <w:p w14:paraId="27093069" w14:textId="77777777" w:rsidR="005E0327" w:rsidRPr="00BB3F13" w:rsidRDefault="005E0327" w:rsidP="005E0327">
      <w:pPr>
        <w:pStyle w:val="Qualificaodaspartes"/>
        <w:spacing w:line="276" w:lineRule="auto"/>
        <w:ind w:firstLine="0"/>
      </w:pPr>
    </w:p>
    <w:p w14:paraId="2692FFB1" w14:textId="77777777" w:rsidR="005E0327" w:rsidRPr="00BB3F13" w:rsidRDefault="005E0327" w:rsidP="005E0327">
      <w:pPr>
        <w:pStyle w:val="Qualificaodaspartes"/>
        <w:spacing w:line="276" w:lineRule="auto"/>
        <w:ind w:firstLine="0"/>
      </w:pPr>
    </w:p>
    <w:p w14:paraId="7067F114" w14:textId="77777777" w:rsidR="005E0327" w:rsidRPr="00BB3F13" w:rsidRDefault="005E0327" w:rsidP="005E0327">
      <w:pPr>
        <w:pStyle w:val="Qualificaodaspartes"/>
        <w:spacing w:line="276" w:lineRule="auto"/>
        <w:ind w:firstLine="0"/>
      </w:pPr>
    </w:p>
    <w:p w14:paraId="5E988CEA" w14:textId="77777777" w:rsidR="005E0327" w:rsidRPr="00BB3F13" w:rsidRDefault="005E0327" w:rsidP="005E0327">
      <w:pPr>
        <w:pStyle w:val="Qualificaodaspartes"/>
        <w:spacing w:line="276" w:lineRule="auto"/>
        <w:ind w:firstLine="0"/>
      </w:pPr>
    </w:p>
    <w:p w14:paraId="1D62E891" w14:textId="77777777" w:rsidR="005E0327" w:rsidRPr="00BB3F13" w:rsidRDefault="005E0327" w:rsidP="005E0327">
      <w:pPr>
        <w:pStyle w:val="Qualificaodaspartes"/>
        <w:spacing w:line="276" w:lineRule="auto"/>
        <w:ind w:firstLine="0"/>
        <w:rPr>
          <w:b/>
          <w:bCs w:val="0"/>
        </w:rPr>
      </w:pPr>
      <w:r w:rsidRPr="00BB3F13">
        <w:rPr>
          <w:b/>
          <w:bCs w:val="0"/>
        </w:rPr>
        <w:t>Paulo Ekke Moukarzel Junior</w:t>
      </w:r>
      <w:r w:rsidRPr="00BB3F13">
        <w:rPr>
          <w:b/>
          <w:bCs w:val="0"/>
        </w:rPr>
        <w:tab/>
      </w:r>
      <w:r w:rsidRPr="00BB3F13">
        <w:rPr>
          <w:b/>
          <w:bCs w:val="0"/>
        </w:rPr>
        <w:tab/>
      </w:r>
      <w:r w:rsidRPr="00BB3F13">
        <w:rPr>
          <w:b/>
          <w:bCs w:val="0"/>
        </w:rPr>
        <w:tab/>
      </w:r>
      <w:proofErr w:type="spellStart"/>
      <w:r w:rsidRPr="00BB3F13">
        <w:rPr>
          <w:b/>
          <w:bCs w:val="0"/>
        </w:rPr>
        <w:t>Zulmar</w:t>
      </w:r>
      <w:proofErr w:type="spellEnd"/>
      <w:r w:rsidRPr="00BB3F13">
        <w:rPr>
          <w:b/>
          <w:bCs w:val="0"/>
        </w:rPr>
        <w:t xml:space="preserve"> Duarte de </w:t>
      </w:r>
      <w:proofErr w:type="spellStart"/>
      <w:r w:rsidRPr="00BB3F13">
        <w:rPr>
          <w:b/>
          <w:bCs w:val="0"/>
        </w:rPr>
        <w:t>Olveira</w:t>
      </w:r>
      <w:proofErr w:type="spellEnd"/>
      <w:r w:rsidRPr="00BB3F13">
        <w:rPr>
          <w:b/>
          <w:bCs w:val="0"/>
        </w:rPr>
        <w:t xml:space="preserve"> Junior</w:t>
      </w:r>
    </w:p>
    <w:p w14:paraId="7680CA4E" w14:textId="77777777" w:rsidR="005E0327" w:rsidRPr="00BB3F13" w:rsidRDefault="005E0327" w:rsidP="005E0327">
      <w:pPr>
        <w:pStyle w:val="Qualificaodaspartes"/>
        <w:spacing w:line="360" w:lineRule="auto"/>
        <w:ind w:firstLine="708"/>
      </w:pPr>
      <w:r w:rsidRPr="00BB3F13">
        <w:t>OAB/SC 36.591</w:t>
      </w:r>
      <w:r w:rsidRPr="00BB3F13">
        <w:tab/>
      </w:r>
      <w:r w:rsidRPr="00BB3F13">
        <w:tab/>
      </w:r>
      <w:r w:rsidRPr="00BB3F13">
        <w:tab/>
      </w:r>
      <w:r w:rsidRPr="00BB3F13">
        <w:tab/>
      </w:r>
      <w:r w:rsidRPr="00BB3F13">
        <w:tab/>
        <w:t>OAB/SC 18.545</w:t>
      </w:r>
    </w:p>
    <w:p w14:paraId="59DC5CC6" w14:textId="77777777" w:rsidR="00BB3F13" w:rsidRDefault="00BB3F13" w:rsidP="005E0327">
      <w:pPr>
        <w:pStyle w:val="Qualificaodaspartes"/>
        <w:spacing w:line="360" w:lineRule="auto"/>
        <w:ind w:firstLine="708"/>
      </w:pPr>
    </w:p>
    <w:p w14:paraId="30FD8841" w14:textId="77777777" w:rsidR="002E7176" w:rsidRDefault="002E7176" w:rsidP="005E0327">
      <w:pPr>
        <w:pStyle w:val="Qualificaodaspartes"/>
        <w:spacing w:line="360" w:lineRule="auto"/>
        <w:ind w:firstLine="708"/>
      </w:pPr>
    </w:p>
    <w:p w14:paraId="6560A2E9" w14:textId="77777777" w:rsidR="002E7176" w:rsidRPr="00BB3F13" w:rsidRDefault="002E7176" w:rsidP="005E0327">
      <w:pPr>
        <w:pStyle w:val="Qualificaodaspartes"/>
        <w:spacing w:line="360" w:lineRule="auto"/>
        <w:ind w:firstLine="708"/>
      </w:pPr>
    </w:p>
    <w:p w14:paraId="1BE12254" w14:textId="1E67258E" w:rsidR="00BB3F13" w:rsidRDefault="00BB3F13" w:rsidP="00BB3F13">
      <w:pPr>
        <w:pStyle w:val="Qualificaodaspartes"/>
        <w:spacing w:line="360" w:lineRule="auto"/>
        <w:ind w:firstLine="0"/>
      </w:pPr>
      <w:r w:rsidRPr="00BB3F13">
        <w:t>Testemunhas:</w:t>
      </w:r>
    </w:p>
    <w:p w14:paraId="7555A8DB" w14:textId="77777777" w:rsidR="00BB3F13" w:rsidRDefault="00BB3F13" w:rsidP="00BB3F13">
      <w:pPr>
        <w:pStyle w:val="Qualificaodaspartes"/>
        <w:spacing w:line="360" w:lineRule="auto"/>
        <w:ind w:firstLine="0"/>
      </w:pPr>
    </w:p>
    <w:p w14:paraId="79D96524" w14:textId="77777777" w:rsidR="00BB3F13" w:rsidRDefault="00BB3F13" w:rsidP="00BB3F13">
      <w:pPr>
        <w:pStyle w:val="Qualificaodaspartes"/>
        <w:spacing w:line="360" w:lineRule="auto"/>
        <w:ind w:firstLine="0"/>
      </w:pPr>
    </w:p>
    <w:p w14:paraId="3375895A" w14:textId="74A8CEA3" w:rsidR="00BB3F13" w:rsidRDefault="00BB3F13" w:rsidP="00BB3F13">
      <w:pPr>
        <w:pStyle w:val="Qualificaodaspartes"/>
        <w:spacing w:line="360" w:lineRule="auto"/>
        <w:ind w:firstLine="0"/>
      </w:pPr>
      <w:r>
        <w:t>__________________________</w:t>
      </w:r>
      <w:r>
        <w:tab/>
      </w:r>
      <w:r>
        <w:tab/>
      </w:r>
      <w:r>
        <w:tab/>
        <w:t>__________________________</w:t>
      </w:r>
    </w:p>
    <w:p w14:paraId="1878A378" w14:textId="60CAF34E" w:rsidR="00BB3F13" w:rsidRDefault="00BB3F13" w:rsidP="00BB3F13">
      <w:pPr>
        <w:pStyle w:val="Qualificaodaspartes"/>
        <w:spacing w:line="360" w:lineRule="auto"/>
        <w:ind w:firstLine="0"/>
      </w:pPr>
      <w:r>
        <w:t>Nome: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Nome:</w:t>
      </w:r>
    </w:p>
    <w:p w14:paraId="5ADACF5D" w14:textId="332BBAE1" w:rsidR="00BB3F13" w:rsidRPr="00BB3F13" w:rsidRDefault="00BB3F13" w:rsidP="00BB3F13">
      <w:pPr>
        <w:pStyle w:val="Qualificaodaspartes"/>
        <w:spacing w:line="360" w:lineRule="auto"/>
        <w:ind w:firstLine="0"/>
      </w:pPr>
      <w:r>
        <w:t>CPF: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CPF:</w:t>
      </w:r>
    </w:p>
    <w:p w14:paraId="7E5306EA" w14:textId="77777777" w:rsidR="00BB3F13" w:rsidRPr="0017066A" w:rsidRDefault="00BB3F13" w:rsidP="00BB3F13">
      <w:pPr>
        <w:pStyle w:val="Qualificaodaspartes"/>
        <w:spacing w:line="360" w:lineRule="auto"/>
        <w:ind w:firstLine="0"/>
        <w:rPr>
          <w:lang w:val="en-US"/>
        </w:rPr>
      </w:pPr>
    </w:p>
    <w:sectPr w:rsidR="00BB3F13" w:rsidRPr="0017066A" w:rsidSect="000450D4">
      <w:headerReference w:type="default" r:id="rId8"/>
      <w:footerReference w:type="default" r:id="rId9"/>
      <w:pgSz w:w="11906" w:h="16838"/>
      <w:pgMar w:top="1985" w:right="1416" w:bottom="1985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37443" w14:textId="77777777" w:rsidR="007452C6" w:rsidRPr="00BB3F13" w:rsidRDefault="007452C6" w:rsidP="00943258">
      <w:pPr>
        <w:spacing w:after="0" w:line="240" w:lineRule="auto"/>
      </w:pPr>
      <w:r w:rsidRPr="00BB3F13">
        <w:separator/>
      </w:r>
    </w:p>
  </w:endnote>
  <w:endnote w:type="continuationSeparator" w:id="0">
    <w:p w14:paraId="5B8E91DB" w14:textId="77777777" w:rsidR="007452C6" w:rsidRPr="00BB3F13" w:rsidRDefault="007452C6" w:rsidP="00943258">
      <w:pPr>
        <w:spacing w:after="0" w:line="240" w:lineRule="auto"/>
      </w:pPr>
      <w:r w:rsidRPr="00BB3F1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612F0894" w14:textId="77777777" w:rsidR="00501A18" w:rsidRPr="00BB3F13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 w:rsidRPr="00BB3F13">
          <w:rPr>
            <w:noProof/>
          </w:rPr>
          <w:drawing>
            <wp:anchor distT="0" distB="0" distL="114300" distR="114300" simplePos="0" relativeHeight="251659264" behindDoc="1" locked="0" layoutInCell="1" allowOverlap="1" wp14:anchorId="783F14A7" wp14:editId="27083CA3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524041264" name="Imagem 152404126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BB3F13">
          <w:rPr>
            <w:rFonts w:ascii="Arial" w:hAnsi="Arial" w:cs="Arial"/>
            <w:sz w:val="16"/>
            <w:szCs w:val="16"/>
          </w:rPr>
          <w:fldChar w:fldCharType="begin"/>
        </w:r>
        <w:r w:rsidR="00501A18" w:rsidRPr="00BB3F13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BB3F13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BB3F13">
          <w:rPr>
            <w:rFonts w:ascii="Arial" w:hAnsi="Arial" w:cs="Arial"/>
            <w:sz w:val="16"/>
            <w:szCs w:val="16"/>
          </w:rPr>
          <w:t>2</w:t>
        </w:r>
        <w:r w:rsidR="00501A18" w:rsidRPr="00BB3F13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4690901" w14:textId="77777777" w:rsidR="00501A18" w:rsidRPr="00BB3F13" w:rsidRDefault="00924163" w:rsidP="00924163">
    <w:pPr>
      <w:pStyle w:val="Rodap"/>
      <w:tabs>
        <w:tab w:val="clear" w:pos="4252"/>
        <w:tab w:val="clear" w:pos="8504"/>
        <w:tab w:val="left" w:pos="6645"/>
      </w:tabs>
    </w:pPr>
    <w:r w:rsidRPr="00BB3F13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EDFDD" w14:textId="77777777" w:rsidR="007452C6" w:rsidRPr="00BB3F13" w:rsidRDefault="007452C6" w:rsidP="00943258">
      <w:pPr>
        <w:spacing w:after="0" w:line="240" w:lineRule="auto"/>
      </w:pPr>
      <w:r w:rsidRPr="00BB3F13">
        <w:separator/>
      </w:r>
    </w:p>
  </w:footnote>
  <w:footnote w:type="continuationSeparator" w:id="0">
    <w:p w14:paraId="01964170" w14:textId="77777777" w:rsidR="007452C6" w:rsidRPr="00BB3F13" w:rsidRDefault="007452C6" w:rsidP="00943258">
      <w:pPr>
        <w:spacing w:after="0" w:line="240" w:lineRule="auto"/>
      </w:pPr>
      <w:r w:rsidRPr="00BB3F1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A2F6C" w14:textId="77777777" w:rsidR="00131BEB" w:rsidRPr="00BB3F13" w:rsidRDefault="00DF5478" w:rsidP="00FB3A3F">
    <w:pPr>
      <w:pStyle w:val="Cabealho"/>
      <w:tabs>
        <w:tab w:val="clear" w:pos="4252"/>
        <w:tab w:val="clear" w:pos="8504"/>
        <w:tab w:val="left" w:pos="6932"/>
      </w:tabs>
    </w:pPr>
    <w:r w:rsidRPr="00BB3F13">
      <w:rPr>
        <w:noProof/>
      </w:rPr>
      <w:drawing>
        <wp:anchor distT="114300" distB="114300" distL="114300" distR="114300" simplePos="0" relativeHeight="251661312" behindDoc="1" locked="0" layoutInCell="1" hidden="0" allowOverlap="1" wp14:anchorId="663A365D" wp14:editId="62447B67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303101136" name="Imagem 303101136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 w:rsidRPr="00BB3F13">
      <w:tab/>
    </w:r>
  </w:p>
  <w:p w14:paraId="445A2A29" w14:textId="77777777" w:rsidR="007C36DB" w:rsidRPr="00BB3F13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2103E43" w14:textId="77777777" w:rsidR="007C36DB" w:rsidRPr="00BB3F13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431623C" w14:textId="77777777" w:rsidR="00943258" w:rsidRPr="00BB3F13" w:rsidRDefault="007C36DB" w:rsidP="007C36DB">
    <w:pPr>
      <w:pStyle w:val="Cabealho"/>
      <w:tabs>
        <w:tab w:val="clear" w:pos="4252"/>
        <w:tab w:val="clear" w:pos="8504"/>
        <w:tab w:val="left" w:pos="6555"/>
      </w:tabs>
    </w:pPr>
    <w:r w:rsidRPr="00BB3F13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327"/>
    <w:rsid w:val="00003F31"/>
    <w:rsid w:val="000169F1"/>
    <w:rsid w:val="0004298B"/>
    <w:rsid w:val="000450D4"/>
    <w:rsid w:val="00097661"/>
    <w:rsid w:val="000B70D4"/>
    <w:rsid w:val="000D228C"/>
    <w:rsid w:val="001208AC"/>
    <w:rsid w:val="00131BEB"/>
    <w:rsid w:val="001667B0"/>
    <w:rsid w:val="001761C0"/>
    <w:rsid w:val="00183BE2"/>
    <w:rsid w:val="001B2B98"/>
    <w:rsid w:val="001B2E75"/>
    <w:rsid w:val="001C6A67"/>
    <w:rsid w:val="00201F45"/>
    <w:rsid w:val="00207BE4"/>
    <w:rsid w:val="00214E09"/>
    <w:rsid w:val="00225E10"/>
    <w:rsid w:val="00234E8A"/>
    <w:rsid w:val="00272BFB"/>
    <w:rsid w:val="00291F6C"/>
    <w:rsid w:val="002E7176"/>
    <w:rsid w:val="00331AA0"/>
    <w:rsid w:val="00336655"/>
    <w:rsid w:val="00377A2E"/>
    <w:rsid w:val="003801CD"/>
    <w:rsid w:val="003E46B9"/>
    <w:rsid w:val="00423DB8"/>
    <w:rsid w:val="004949AD"/>
    <w:rsid w:val="004A3349"/>
    <w:rsid w:val="004A61F5"/>
    <w:rsid w:val="004E031D"/>
    <w:rsid w:val="004F2B78"/>
    <w:rsid w:val="004F384D"/>
    <w:rsid w:val="00501A18"/>
    <w:rsid w:val="00511698"/>
    <w:rsid w:val="005321DA"/>
    <w:rsid w:val="0059055F"/>
    <w:rsid w:val="005B67EA"/>
    <w:rsid w:val="005E0327"/>
    <w:rsid w:val="005E58E2"/>
    <w:rsid w:val="005F0F9C"/>
    <w:rsid w:val="0060235D"/>
    <w:rsid w:val="00673228"/>
    <w:rsid w:val="00693F8B"/>
    <w:rsid w:val="00696295"/>
    <w:rsid w:val="006C0DFC"/>
    <w:rsid w:val="006C489C"/>
    <w:rsid w:val="00722DF5"/>
    <w:rsid w:val="00736F43"/>
    <w:rsid w:val="007452C6"/>
    <w:rsid w:val="00772BF5"/>
    <w:rsid w:val="00795616"/>
    <w:rsid w:val="00797900"/>
    <w:rsid w:val="007C36DB"/>
    <w:rsid w:val="007D52DC"/>
    <w:rsid w:val="007E3D87"/>
    <w:rsid w:val="00810D34"/>
    <w:rsid w:val="0083451B"/>
    <w:rsid w:val="008A0012"/>
    <w:rsid w:val="008E31FF"/>
    <w:rsid w:val="008E377D"/>
    <w:rsid w:val="008F2218"/>
    <w:rsid w:val="008F53CE"/>
    <w:rsid w:val="008F7B29"/>
    <w:rsid w:val="0090226D"/>
    <w:rsid w:val="00924163"/>
    <w:rsid w:val="0093013A"/>
    <w:rsid w:val="00943258"/>
    <w:rsid w:val="00960F3F"/>
    <w:rsid w:val="00974238"/>
    <w:rsid w:val="00A049FC"/>
    <w:rsid w:val="00A1076C"/>
    <w:rsid w:val="00A2365B"/>
    <w:rsid w:val="00AD417E"/>
    <w:rsid w:val="00AF32D7"/>
    <w:rsid w:val="00B14A81"/>
    <w:rsid w:val="00B42254"/>
    <w:rsid w:val="00B6363E"/>
    <w:rsid w:val="00BA2544"/>
    <w:rsid w:val="00BB3F13"/>
    <w:rsid w:val="00C03B4C"/>
    <w:rsid w:val="00C0456B"/>
    <w:rsid w:val="00C13AC2"/>
    <w:rsid w:val="00C149EB"/>
    <w:rsid w:val="00CB5FC5"/>
    <w:rsid w:val="00D32740"/>
    <w:rsid w:val="00D95192"/>
    <w:rsid w:val="00DA3ADE"/>
    <w:rsid w:val="00DE0162"/>
    <w:rsid w:val="00DE0552"/>
    <w:rsid w:val="00DF5478"/>
    <w:rsid w:val="00E05790"/>
    <w:rsid w:val="00E10236"/>
    <w:rsid w:val="00E16B2A"/>
    <w:rsid w:val="00E3246B"/>
    <w:rsid w:val="00E90F3C"/>
    <w:rsid w:val="00E968BB"/>
    <w:rsid w:val="00EB4346"/>
    <w:rsid w:val="00EE3903"/>
    <w:rsid w:val="00F11B2C"/>
    <w:rsid w:val="00F22B73"/>
    <w:rsid w:val="00F840BC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85B6DB"/>
  <w15:chartTrackingRefBased/>
  <w15:docId w15:val="{775791F0-DA9D-4256-A74B-076E43D80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327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143</TotalTime>
  <Pages>2</Pages>
  <Words>408</Words>
  <Characters>2286</Characters>
  <Application>Microsoft Office Word</Application>
  <DocSecurity>0</DocSecurity>
  <Lines>49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24</cp:revision>
  <cp:lastPrinted>2022-07-18T22:35:00Z</cp:lastPrinted>
  <dcterms:created xsi:type="dcterms:W3CDTF">2026-01-16T17:04:00Z</dcterms:created>
  <dcterms:modified xsi:type="dcterms:W3CDTF">2026-02-09T18:15:00Z</dcterms:modified>
</cp:coreProperties>
</file>