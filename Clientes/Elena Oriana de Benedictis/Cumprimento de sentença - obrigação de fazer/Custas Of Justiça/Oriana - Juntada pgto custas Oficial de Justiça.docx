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65D6" w14:textId="6FFB1D87" w:rsidR="000169F1" w:rsidRDefault="000169F1" w:rsidP="0042788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DA3C72">
        <w:rPr>
          <w:rFonts w:ascii="Arial" w:eastAsia="Calibri" w:hAnsi="Arial" w:cs="Times New Roman"/>
          <w:sz w:val="24"/>
          <w:szCs w:val="24"/>
        </w:rPr>
        <w:t>O</w:t>
      </w:r>
      <w:r w:rsidR="00FF6E0E">
        <w:rPr>
          <w:rFonts w:ascii="Arial" w:eastAsia="Calibri" w:hAnsi="Arial" w:cs="Times New Roman"/>
          <w:sz w:val="24"/>
          <w:szCs w:val="24"/>
        </w:rPr>
        <w:t xml:space="preserve"> SENHOR DOUTOR JU</w:t>
      </w:r>
      <w:r w:rsidR="00427886">
        <w:rPr>
          <w:rFonts w:ascii="Arial" w:eastAsia="Calibri" w:hAnsi="Arial" w:cs="Times New Roman"/>
          <w:sz w:val="24"/>
          <w:szCs w:val="24"/>
        </w:rPr>
        <w:t>IZ</w:t>
      </w:r>
      <w:r w:rsidR="00FF6E0E">
        <w:rPr>
          <w:rFonts w:ascii="Arial" w:eastAsia="Calibri" w:hAnsi="Arial" w:cs="Times New Roman"/>
          <w:sz w:val="24"/>
          <w:szCs w:val="24"/>
        </w:rPr>
        <w:t xml:space="preserve"> DE DIREITO D</w:t>
      </w:r>
      <w:r w:rsidR="00427886">
        <w:rPr>
          <w:rFonts w:ascii="Arial" w:eastAsia="Calibri" w:hAnsi="Arial" w:cs="Times New Roman"/>
          <w:sz w:val="24"/>
          <w:szCs w:val="24"/>
        </w:rPr>
        <w:t xml:space="preserve">A </w:t>
      </w:r>
      <w:r w:rsidR="00427886" w:rsidRPr="00427886">
        <w:rPr>
          <w:rFonts w:ascii="Arial" w:eastAsia="Calibri" w:hAnsi="Arial" w:cs="Times New Roman"/>
          <w:sz w:val="24"/>
          <w:szCs w:val="24"/>
        </w:rPr>
        <w:t>1ª VARA DA FAMÍLIA E ÓRFÃOS DA COMARCA DA CAPITAL - EDUARDO LUZ</w:t>
      </w:r>
    </w:p>
    <w:p w14:paraId="16DF6538" w14:textId="77777777" w:rsidR="00FF6AE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5C24C5" w14:textId="77777777" w:rsidR="00FF6AE2" w:rsidRPr="0013610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65CACF" w14:textId="6BF4308A" w:rsidR="000169F1" w:rsidRDefault="00FF6E0E" w:rsidP="00664C0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664C0C" w:rsidRPr="00664C0C">
        <w:rPr>
          <w:rFonts w:ascii="Arial" w:eastAsia="Calibri" w:hAnsi="Arial" w:cs="Times New Roman"/>
        </w:rPr>
        <w:t>5011713-85.2025.8.24.0091</w:t>
      </w:r>
    </w:p>
    <w:p w14:paraId="4F28A870" w14:textId="77777777" w:rsidR="00664C0C" w:rsidRPr="00136102" w:rsidRDefault="00664C0C" w:rsidP="00664C0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48CE17" w14:textId="77777777" w:rsidR="00D0586E" w:rsidRPr="00136102" w:rsidRDefault="00D0586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E7597E" w14:textId="5F85075A" w:rsidR="0055146D" w:rsidRDefault="00FF6E0E" w:rsidP="007729C2">
      <w:pPr>
        <w:pStyle w:val="Qualificaodaspartes"/>
        <w:spacing w:line="360" w:lineRule="auto"/>
      </w:pPr>
      <w:r>
        <w:rPr>
          <w:b/>
        </w:rPr>
        <w:t xml:space="preserve">ELENA ORIANA </w:t>
      </w:r>
      <w:r w:rsidR="00A94422">
        <w:rPr>
          <w:b/>
        </w:rPr>
        <w:t xml:space="preserve">DE </w:t>
      </w:r>
      <w:r>
        <w:rPr>
          <w:b/>
        </w:rPr>
        <w:t>BENEDICTIS</w:t>
      </w:r>
      <w:r w:rsidR="009F3375">
        <w:rPr>
          <w:b/>
        </w:rPr>
        <w:t xml:space="preserve"> e OUTROS</w:t>
      </w:r>
      <w:r w:rsidR="000169F1" w:rsidRPr="00A814BD">
        <w:t xml:space="preserve">, </w:t>
      </w:r>
      <w:r>
        <w:t xml:space="preserve">já </w:t>
      </w:r>
      <w:r w:rsidR="00D0586E">
        <w:t>qualificad</w:t>
      </w:r>
      <w:r w:rsidR="009F3375">
        <w:t>os</w:t>
      </w:r>
      <w:r w:rsidR="00D0586E">
        <w:t xml:space="preserve"> </w:t>
      </w:r>
      <w:r>
        <w:t xml:space="preserve">nos autos do cumprimento de sentença n. </w:t>
      </w:r>
      <w:r w:rsidR="00664C0C" w:rsidRPr="00664C0C">
        <w:rPr>
          <w:rFonts w:eastAsia="Calibri" w:cs="Times New Roman"/>
        </w:rPr>
        <w:t>5011713-85.2025.8.24.0091</w:t>
      </w:r>
      <w:r w:rsidR="000169F1">
        <w:t>,</w:t>
      </w:r>
      <w:r>
        <w:t xml:space="preserve"> ajuizad</w:t>
      </w:r>
      <w:r w:rsidR="009F3375">
        <w:t>o</w:t>
      </w:r>
      <w:r>
        <w:t xml:space="preserve">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D0586E" w:rsidRPr="00DB5C0B">
        <w:rPr>
          <w:b/>
          <w:bCs w:val="0"/>
        </w:rPr>
        <w:t>requerer</w:t>
      </w:r>
      <w:r w:rsidR="006E3B31">
        <w:t xml:space="preserve"> </w:t>
      </w:r>
      <w:r w:rsidR="00D0586E">
        <w:t xml:space="preserve">que a </w:t>
      </w:r>
      <w:r w:rsidR="00D0586E" w:rsidRPr="00DB5C0B">
        <w:rPr>
          <w:b/>
          <w:bCs w:val="0"/>
        </w:rPr>
        <w:t>citação</w:t>
      </w:r>
      <w:r w:rsidR="00D0586E">
        <w:t xml:space="preserve"> do demandado </w:t>
      </w:r>
      <w:r w:rsidR="00DB5C0B">
        <w:rPr>
          <w:b/>
          <w:bCs w:val="0"/>
        </w:rPr>
        <w:t xml:space="preserve">seja feita por </w:t>
      </w:r>
      <w:r w:rsidR="00DB5C0B" w:rsidRPr="0055146D">
        <w:rPr>
          <w:b/>
          <w:bCs w:val="0"/>
          <w:u w:val="single"/>
        </w:rPr>
        <w:t>Oficial</w:t>
      </w:r>
      <w:r w:rsidR="00DB5C0B">
        <w:rPr>
          <w:b/>
          <w:bCs w:val="0"/>
        </w:rPr>
        <w:t xml:space="preserve"> </w:t>
      </w:r>
      <w:r w:rsidR="00DB5C0B" w:rsidRPr="0055146D">
        <w:rPr>
          <w:b/>
          <w:bCs w:val="0"/>
          <w:u w:val="single"/>
        </w:rPr>
        <w:t>de</w:t>
      </w:r>
      <w:r w:rsidR="00DB5C0B">
        <w:rPr>
          <w:b/>
          <w:bCs w:val="0"/>
        </w:rPr>
        <w:t xml:space="preserve"> </w:t>
      </w:r>
      <w:r w:rsidR="00DB5C0B" w:rsidRPr="0055146D">
        <w:rPr>
          <w:b/>
          <w:bCs w:val="0"/>
          <w:u w:val="single"/>
        </w:rPr>
        <w:t>Justiça</w:t>
      </w:r>
      <w:r w:rsidR="00DB5C0B">
        <w:t xml:space="preserve">, </w:t>
      </w:r>
      <w:r w:rsidR="00DB5C0B" w:rsidRPr="00C91057">
        <w:rPr>
          <w:b/>
          <w:bCs w:val="0"/>
        </w:rPr>
        <w:t xml:space="preserve">inclusive </w:t>
      </w:r>
      <w:r w:rsidR="001904FA" w:rsidRPr="00C91057">
        <w:rPr>
          <w:b/>
          <w:bCs w:val="0"/>
        </w:rPr>
        <w:t>pelo</w:t>
      </w:r>
      <w:r w:rsidR="00DB5C0B" w:rsidRPr="00C91057">
        <w:rPr>
          <w:b/>
          <w:bCs w:val="0"/>
        </w:rPr>
        <w:t xml:space="preserve"> </w:t>
      </w:r>
      <w:r w:rsidR="00DB5C0B" w:rsidRPr="00C91057">
        <w:rPr>
          <w:b/>
          <w:bCs w:val="0"/>
          <w:i/>
          <w:iCs/>
        </w:rPr>
        <w:t>whatsapp</w:t>
      </w:r>
      <w:r w:rsidR="00DB5C0B">
        <w:t>,</w:t>
      </w:r>
      <w:r w:rsidR="001904FA">
        <w:t xml:space="preserve"> se necessário,</w:t>
      </w:r>
      <w:r w:rsidR="0055146D">
        <w:t xml:space="preserve"> no número indicado na exordial </w:t>
      </w:r>
      <w:r w:rsidR="0055146D" w:rsidRPr="009066FA">
        <w:rPr>
          <w:sz w:val="20"/>
          <w:szCs w:val="18"/>
        </w:rPr>
        <w:t>(</w:t>
      </w:r>
      <w:r w:rsidR="004547D5" w:rsidRPr="009066FA">
        <w:rPr>
          <w:sz w:val="20"/>
          <w:szCs w:val="18"/>
        </w:rPr>
        <w:t>11</w:t>
      </w:r>
      <w:r w:rsidR="009066FA" w:rsidRPr="009066FA">
        <w:rPr>
          <w:sz w:val="20"/>
          <w:szCs w:val="18"/>
        </w:rPr>
        <w:t>-</w:t>
      </w:r>
      <w:r w:rsidR="004547D5" w:rsidRPr="009066FA">
        <w:rPr>
          <w:sz w:val="20"/>
          <w:szCs w:val="18"/>
        </w:rPr>
        <w:t>99968-9722)</w:t>
      </w:r>
      <w:r w:rsidR="0055146D">
        <w:t>,</w:t>
      </w:r>
      <w:r w:rsidR="00DB5C0B">
        <w:t xml:space="preserve"> tendo em vista que Walter </w:t>
      </w:r>
      <w:r w:rsidR="00C75728">
        <w:t>possui muitos compromissos profissionais ao longo de todo o continente,</w:t>
      </w:r>
      <w:r w:rsidR="001904FA">
        <w:t xml:space="preserve"> </w:t>
      </w:r>
      <w:r w:rsidR="0055146D">
        <w:t>como forma de conferir celeridade ao</w:t>
      </w:r>
      <w:r w:rsidR="009066FA">
        <w:t xml:space="preserve"> andamento deste feito executivo.</w:t>
      </w:r>
    </w:p>
    <w:p w14:paraId="0DD2C16F" w14:textId="68A4B972" w:rsidR="000169F1" w:rsidRPr="00136102" w:rsidRDefault="009066FA" w:rsidP="007729C2">
      <w:pPr>
        <w:pStyle w:val="Qualificaodaspartes"/>
        <w:spacing w:line="360" w:lineRule="auto"/>
      </w:pPr>
      <w:r>
        <w:t xml:space="preserve">Para tanto, </w:t>
      </w:r>
      <w:r w:rsidR="00A21560">
        <w:t>os</w:t>
      </w:r>
      <w:r w:rsidR="00305D4B">
        <w:t xml:space="preserve"> peticionante</w:t>
      </w:r>
      <w:r w:rsidR="00A21560">
        <w:t>s</w:t>
      </w:r>
      <w:r w:rsidR="00305D4B">
        <w:t xml:space="preserve"> </w:t>
      </w:r>
      <w:r w:rsidR="00FF6E0E">
        <w:t>junta</w:t>
      </w:r>
      <w:r w:rsidR="00A21560">
        <w:t>m</w:t>
      </w:r>
      <w:r w:rsidR="00FF6E0E">
        <w:t xml:space="preserve"> aos autos o </w:t>
      </w:r>
      <w:r w:rsidR="006E3B31">
        <w:t xml:space="preserve">comprovante de pagamento das custas relativas às diligências do Oficial de Justiça </w:t>
      </w:r>
      <w:r w:rsidR="00FF6E0E" w:rsidRPr="00135AB9">
        <w:rPr>
          <w:sz w:val="20"/>
          <w:szCs w:val="18"/>
        </w:rPr>
        <w:t>(</w:t>
      </w:r>
      <w:r w:rsidR="00FF6E0E" w:rsidRPr="00135AB9">
        <w:rPr>
          <w:b/>
          <w:bCs w:val="0"/>
          <w:sz w:val="20"/>
          <w:szCs w:val="18"/>
        </w:rPr>
        <w:t>doc. 1</w:t>
      </w:r>
      <w:r w:rsidR="00FF6E0E" w:rsidRPr="00135AB9">
        <w:rPr>
          <w:sz w:val="20"/>
          <w:szCs w:val="18"/>
        </w:rPr>
        <w:t>)</w:t>
      </w:r>
      <w:r w:rsidR="00FF6E0E">
        <w:t xml:space="preserve"> e </w:t>
      </w:r>
      <w:r w:rsidR="00305D4B">
        <w:t>requer</w:t>
      </w:r>
      <w:r w:rsidR="00E74F6E">
        <w:t>em</w:t>
      </w:r>
      <w:r w:rsidR="00305D4B">
        <w:t xml:space="preserve"> </w:t>
      </w:r>
      <w:r w:rsidR="006E3B31">
        <w:t>o prosseguimento do feito</w:t>
      </w:r>
      <w:r w:rsidR="00FF6E0E">
        <w:t xml:space="preserve">, com </w:t>
      </w:r>
      <w:r w:rsidR="006E3B31">
        <w:t xml:space="preserve">a </w:t>
      </w:r>
      <w:r w:rsidR="00FF6E0E">
        <w:t>urgência</w:t>
      </w:r>
      <w:r w:rsidR="006E3B31">
        <w:t xml:space="preserve"> que o caso requer</w:t>
      </w:r>
      <w:r w:rsidR="00EF1393">
        <w:t>, para que seja efetivada a citação do demandado</w:t>
      </w:r>
      <w:r w:rsidR="00FF6E0E">
        <w:t xml:space="preserve">. 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4E02839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12C6">
        <w:rPr>
          <w:rFonts w:ascii="Arial" w:eastAsia="Calibri" w:hAnsi="Arial" w:cs="Times New Roman"/>
          <w:noProof/>
          <w:sz w:val="24"/>
          <w:szCs w:val="24"/>
        </w:rPr>
        <w:t>21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B348" w14:textId="77777777" w:rsidR="002B4AC5" w:rsidRDefault="002B4AC5" w:rsidP="00943258">
      <w:pPr>
        <w:spacing w:after="0" w:line="240" w:lineRule="auto"/>
      </w:pPr>
      <w:r>
        <w:separator/>
      </w:r>
    </w:p>
  </w:endnote>
  <w:endnote w:type="continuationSeparator" w:id="0">
    <w:p w14:paraId="123A1E3A" w14:textId="77777777" w:rsidR="002B4AC5" w:rsidRDefault="002B4AC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718F0" w14:textId="77777777" w:rsidR="002B4AC5" w:rsidRDefault="002B4AC5" w:rsidP="00943258">
      <w:pPr>
        <w:spacing w:after="0" w:line="240" w:lineRule="auto"/>
      </w:pPr>
      <w:r>
        <w:separator/>
      </w:r>
    </w:p>
  </w:footnote>
  <w:footnote w:type="continuationSeparator" w:id="0">
    <w:p w14:paraId="299F949E" w14:textId="77777777" w:rsidR="002B4AC5" w:rsidRDefault="002B4AC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163F0"/>
    <w:rsid w:val="00131BEB"/>
    <w:rsid w:val="00135AB9"/>
    <w:rsid w:val="001667B0"/>
    <w:rsid w:val="001761C0"/>
    <w:rsid w:val="00183BE2"/>
    <w:rsid w:val="001904FA"/>
    <w:rsid w:val="001B2B98"/>
    <w:rsid w:val="001B2E75"/>
    <w:rsid w:val="00201F45"/>
    <w:rsid w:val="00207BE4"/>
    <w:rsid w:val="00214E09"/>
    <w:rsid w:val="00272BFB"/>
    <w:rsid w:val="00291F6C"/>
    <w:rsid w:val="002B4AC5"/>
    <w:rsid w:val="00305D4B"/>
    <w:rsid w:val="00377A2E"/>
    <w:rsid w:val="003801CD"/>
    <w:rsid w:val="003D7339"/>
    <w:rsid w:val="003E46B9"/>
    <w:rsid w:val="00427886"/>
    <w:rsid w:val="00444667"/>
    <w:rsid w:val="00453F50"/>
    <w:rsid w:val="004547D5"/>
    <w:rsid w:val="004949AD"/>
    <w:rsid w:val="004F2B78"/>
    <w:rsid w:val="004F384D"/>
    <w:rsid w:val="00501A18"/>
    <w:rsid w:val="005321DA"/>
    <w:rsid w:val="0055146D"/>
    <w:rsid w:val="005B67EA"/>
    <w:rsid w:val="005E58E2"/>
    <w:rsid w:val="00601D92"/>
    <w:rsid w:val="00664C0C"/>
    <w:rsid w:val="00673228"/>
    <w:rsid w:val="00693F8B"/>
    <w:rsid w:val="00696295"/>
    <w:rsid w:val="006C0DFC"/>
    <w:rsid w:val="006E3B31"/>
    <w:rsid w:val="007012C6"/>
    <w:rsid w:val="00722DF5"/>
    <w:rsid w:val="00751BD4"/>
    <w:rsid w:val="007729C2"/>
    <w:rsid w:val="00795616"/>
    <w:rsid w:val="00797900"/>
    <w:rsid w:val="007C36DB"/>
    <w:rsid w:val="007F02D5"/>
    <w:rsid w:val="00810D34"/>
    <w:rsid w:val="00824902"/>
    <w:rsid w:val="008262AD"/>
    <w:rsid w:val="0086060B"/>
    <w:rsid w:val="008A0012"/>
    <w:rsid w:val="008E31FF"/>
    <w:rsid w:val="008E377D"/>
    <w:rsid w:val="008E55D1"/>
    <w:rsid w:val="008F2218"/>
    <w:rsid w:val="008F53CE"/>
    <w:rsid w:val="008F7B29"/>
    <w:rsid w:val="0090226D"/>
    <w:rsid w:val="009066FA"/>
    <w:rsid w:val="00924163"/>
    <w:rsid w:val="00943258"/>
    <w:rsid w:val="009A1CE2"/>
    <w:rsid w:val="009F3375"/>
    <w:rsid w:val="00A049FC"/>
    <w:rsid w:val="00A21560"/>
    <w:rsid w:val="00A32B00"/>
    <w:rsid w:val="00A525CA"/>
    <w:rsid w:val="00A94422"/>
    <w:rsid w:val="00AB0859"/>
    <w:rsid w:val="00AD671C"/>
    <w:rsid w:val="00B14A81"/>
    <w:rsid w:val="00B6363E"/>
    <w:rsid w:val="00BA2544"/>
    <w:rsid w:val="00C03B4C"/>
    <w:rsid w:val="00C0456B"/>
    <w:rsid w:val="00C51757"/>
    <w:rsid w:val="00C75728"/>
    <w:rsid w:val="00C91057"/>
    <w:rsid w:val="00CB5FC5"/>
    <w:rsid w:val="00D0586E"/>
    <w:rsid w:val="00D20014"/>
    <w:rsid w:val="00D32740"/>
    <w:rsid w:val="00DA3C72"/>
    <w:rsid w:val="00DA673D"/>
    <w:rsid w:val="00DB5C0B"/>
    <w:rsid w:val="00DE0162"/>
    <w:rsid w:val="00DE0552"/>
    <w:rsid w:val="00DF5478"/>
    <w:rsid w:val="00E05790"/>
    <w:rsid w:val="00E616CE"/>
    <w:rsid w:val="00E74F6E"/>
    <w:rsid w:val="00E90F3C"/>
    <w:rsid w:val="00E968BB"/>
    <w:rsid w:val="00EB316F"/>
    <w:rsid w:val="00EB4346"/>
    <w:rsid w:val="00EE3903"/>
    <w:rsid w:val="00EF1393"/>
    <w:rsid w:val="00F11B2C"/>
    <w:rsid w:val="00F22B73"/>
    <w:rsid w:val="00FB3A3F"/>
    <w:rsid w:val="00FC63CA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</TotalTime>
  <Pages>1</Pages>
  <Words>162</Words>
  <Characters>923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2025-06-25T17:45:00Z</cp:lastPrinted>
  <dcterms:created xsi:type="dcterms:W3CDTF">2025-06-25T17:40:00Z</dcterms:created>
  <dcterms:modified xsi:type="dcterms:W3CDTF">2026-01-21T17:46:00Z</dcterms:modified>
</cp:coreProperties>
</file>