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77AB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367395F1" w14:textId="77777777" w:rsidR="000C60AC" w:rsidRDefault="000C60AC" w:rsidP="000C60AC">
      <w:pPr>
        <w:pStyle w:val="Qualificao"/>
        <w:ind w:left="-142"/>
      </w:pPr>
    </w:p>
    <w:p w14:paraId="0B4C0895" w14:textId="77777777" w:rsidR="000C60AC" w:rsidRPr="00634A95" w:rsidRDefault="000C60AC" w:rsidP="000C60AC">
      <w:pPr>
        <w:pStyle w:val="Qualificao"/>
        <w:ind w:left="-142"/>
      </w:pPr>
    </w:p>
    <w:p w14:paraId="7EF20149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5284076" w14:textId="77777777" w:rsidR="000C60AC" w:rsidRPr="001F2F4B" w:rsidRDefault="000C60AC" w:rsidP="000C60AC">
      <w:pPr>
        <w:pStyle w:val="Qualificao"/>
        <w:ind w:left="-142"/>
      </w:pPr>
    </w:p>
    <w:p w14:paraId="143DBAEC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1F38B139" w14:textId="2A5D82F0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EE715C" w:rsidRPr="00EE715C">
        <w:rPr>
          <w:b/>
          <w:sz w:val="24"/>
          <w:szCs w:val="24"/>
        </w:rPr>
        <w:t>LUCCA SANTO DE BENEDICTIS ARNO</w:t>
      </w:r>
      <w:r w:rsidR="00EE715C" w:rsidRPr="00EE715C">
        <w:rPr>
          <w:bCs w:val="0"/>
          <w:sz w:val="24"/>
          <w:szCs w:val="24"/>
        </w:rPr>
        <w:t>, brasileiro, estudante, menor, nascido em 22.12.2007, inscrito no CPF/MF sob o n° 408.588.448-42</w:t>
      </w:r>
      <w:r w:rsidRPr="00EE715C">
        <w:rPr>
          <w:bCs w:val="0"/>
          <w:sz w:val="24"/>
          <w:szCs w:val="24"/>
        </w:rPr>
        <w:t xml:space="preserve">, </w:t>
      </w:r>
      <w:r w:rsidRPr="00414206">
        <w:rPr>
          <w:sz w:val="24"/>
          <w:szCs w:val="24"/>
        </w:rPr>
        <w:t xml:space="preserve">residente e domiciliado na </w:t>
      </w:r>
      <w:bookmarkStart w:id="0" w:name="_Hlk511828241"/>
      <w:r w:rsidR="00EC47B5" w:rsidRPr="00EC47B5">
        <w:rPr>
          <w:sz w:val="24"/>
          <w:szCs w:val="24"/>
        </w:rPr>
        <w:t>Rua Jornalista Narbal Villela, n. 56, João Paulo, Florianópolis/SC, CEP n. 88.030-500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>sobretudo</w:t>
      </w:r>
      <w:r w:rsidR="00A1453B">
        <w:rPr>
          <w:sz w:val="24"/>
          <w:szCs w:val="24"/>
          <w:u w:val="single"/>
        </w:rPr>
        <w:t xml:space="preserve"> para ajuizar novo cumprimento de sentença em face de Walter Santo Arno</w:t>
      </w:r>
      <w:r>
        <w:rPr>
          <w:sz w:val="24"/>
          <w:szCs w:val="24"/>
          <w:u w:val="single"/>
        </w:rPr>
        <w:t xml:space="preserve">, </w:t>
      </w:r>
      <w:r w:rsidR="00A1453B">
        <w:rPr>
          <w:sz w:val="24"/>
          <w:szCs w:val="24"/>
          <w:u w:val="single"/>
        </w:rPr>
        <w:t xml:space="preserve">por conta do descumprimento do acordo de homologado em juízo nos autos n. </w:t>
      </w:r>
      <w:r w:rsidR="00287335" w:rsidRPr="00287335">
        <w:rPr>
          <w:sz w:val="24"/>
          <w:szCs w:val="24"/>
          <w:u w:val="single"/>
        </w:rPr>
        <w:t>5011939-64.2023.8.24.0090</w:t>
      </w:r>
      <w:r w:rsidR="00287335">
        <w:rPr>
          <w:sz w:val="24"/>
          <w:szCs w:val="24"/>
          <w:u w:val="single"/>
        </w:rPr>
        <w:t xml:space="preserve">, que tramitou perante </w:t>
      </w:r>
      <w:r>
        <w:rPr>
          <w:sz w:val="24"/>
          <w:szCs w:val="24"/>
          <w:u w:val="single"/>
        </w:rPr>
        <w:t>tramitação perante</w:t>
      </w:r>
      <w:r w:rsidR="006D0FDE" w:rsidRPr="006D0FDE">
        <w:rPr>
          <w:sz w:val="24"/>
          <w:szCs w:val="24"/>
          <w:u w:val="single"/>
        </w:rPr>
        <w:t xml:space="preserve"> </w:t>
      </w:r>
      <w:r w:rsidR="006D0FDE">
        <w:rPr>
          <w:sz w:val="24"/>
          <w:szCs w:val="24"/>
          <w:u w:val="single"/>
        </w:rPr>
        <w:t xml:space="preserve">a </w:t>
      </w:r>
      <w:r w:rsidR="006D0FDE" w:rsidRPr="006D0FDE">
        <w:rPr>
          <w:sz w:val="24"/>
          <w:szCs w:val="24"/>
          <w:u w:val="single"/>
        </w:rPr>
        <w:t>Vara da Família e Órfãos da Comarca da Capital - Norte da Ilha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CF3A81B" w14:textId="38622031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B39FE">
        <w:rPr>
          <w:noProof/>
          <w:sz w:val="24"/>
          <w:szCs w:val="24"/>
        </w:rPr>
        <w:t>27 de junho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A84E9D4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280B3193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1030157F" w14:textId="77777777" w:rsidR="00EE715C" w:rsidRDefault="00EE715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EE715C">
        <w:rPr>
          <w:b/>
          <w:sz w:val="24"/>
          <w:szCs w:val="24"/>
        </w:rPr>
        <w:t>LUCCA SANTO DE BENEDICTIS ARNO</w:t>
      </w:r>
      <w:r w:rsidRPr="00F51C48">
        <w:rPr>
          <w:sz w:val="24"/>
          <w:szCs w:val="24"/>
        </w:rPr>
        <w:t xml:space="preserve"> </w:t>
      </w:r>
    </w:p>
    <w:p w14:paraId="782D3566" w14:textId="22E2E2A0" w:rsidR="000C60AC" w:rsidRPr="008F53CE" w:rsidRDefault="000C60AC" w:rsidP="00EE715C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EE715C" w:rsidRPr="00EE715C">
        <w:rPr>
          <w:bCs w:val="0"/>
          <w:sz w:val="24"/>
          <w:szCs w:val="24"/>
        </w:rPr>
        <w:t>408.588.448-42</w:t>
      </w:r>
    </w:p>
    <w:p w14:paraId="79668B74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817FA" w14:textId="77777777" w:rsidR="00EC47B5" w:rsidRDefault="00EC47B5" w:rsidP="00943258">
      <w:pPr>
        <w:spacing w:after="0" w:line="240" w:lineRule="auto"/>
      </w:pPr>
      <w:r>
        <w:separator/>
      </w:r>
    </w:p>
  </w:endnote>
  <w:endnote w:type="continuationSeparator" w:id="0">
    <w:p w14:paraId="470FB0D0" w14:textId="77777777" w:rsidR="00EC47B5" w:rsidRDefault="00EC47B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BBBA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5CBF9" w14:textId="77777777" w:rsidR="00EC47B5" w:rsidRDefault="00EC47B5" w:rsidP="00943258">
      <w:pPr>
        <w:spacing w:after="0" w:line="240" w:lineRule="auto"/>
      </w:pPr>
      <w:r>
        <w:separator/>
      </w:r>
    </w:p>
  </w:footnote>
  <w:footnote w:type="continuationSeparator" w:id="0">
    <w:p w14:paraId="48462C13" w14:textId="77777777" w:rsidR="00EC47B5" w:rsidRDefault="00EC47B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37B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9F49FE4" wp14:editId="38A6D7C7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10A5CF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59E8ED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EDA665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B5"/>
    <w:rsid w:val="00003F31"/>
    <w:rsid w:val="000169F1"/>
    <w:rsid w:val="0004298B"/>
    <w:rsid w:val="00097661"/>
    <w:rsid w:val="000C60AC"/>
    <w:rsid w:val="000D228C"/>
    <w:rsid w:val="001163F0"/>
    <w:rsid w:val="00131BEB"/>
    <w:rsid w:val="0015625E"/>
    <w:rsid w:val="001667B0"/>
    <w:rsid w:val="001761C0"/>
    <w:rsid w:val="00183BE2"/>
    <w:rsid w:val="001B2B98"/>
    <w:rsid w:val="001B2E75"/>
    <w:rsid w:val="00201F45"/>
    <w:rsid w:val="002075E2"/>
    <w:rsid w:val="00207BE4"/>
    <w:rsid w:val="00214A46"/>
    <w:rsid w:val="00214E09"/>
    <w:rsid w:val="00272BFB"/>
    <w:rsid w:val="00287335"/>
    <w:rsid w:val="00291F6C"/>
    <w:rsid w:val="00330AE5"/>
    <w:rsid w:val="003474B9"/>
    <w:rsid w:val="00377A2E"/>
    <w:rsid w:val="003801CD"/>
    <w:rsid w:val="003B767D"/>
    <w:rsid w:val="003E46B9"/>
    <w:rsid w:val="0049084D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6D0FDE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1453B"/>
    <w:rsid w:val="00B14A81"/>
    <w:rsid w:val="00B4273B"/>
    <w:rsid w:val="00B6363E"/>
    <w:rsid w:val="00BA2544"/>
    <w:rsid w:val="00C03B4C"/>
    <w:rsid w:val="00C0456B"/>
    <w:rsid w:val="00CA3A7A"/>
    <w:rsid w:val="00CB0756"/>
    <w:rsid w:val="00CB39FE"/>
    <w:rsid w:val="00CB5FC5"/>
    <w:rsid w:val="00D00D3E"/>
    <w:rsid w:val="00D15D3D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C47B5"/>
    <w:rsid w:val="00EE3903"/>
    <w:rsid w:val="00EE715C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01E977"/>
  <w15:chartTrackingRefBased/>
  <w15:docId w15:val="{186769D6-84F5-41D3-B8DF-3921EC9F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0</TotalTime>
  <Pages>1</Pages>
  <Words>247</Words>
  <Characters>1414</Characters>
  <Application>Microsoft Office Word</Application>
  <DocSecurity>0</DocSecurity>
  <Lines>32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2025-06-27T17:56:00Z</dcterms:created>
  <dcterms:modified xsi:type="dcterms:W3CDTF">2025-06-27T17:56:00Z</dcterms:modified>
</cp:coreProperties>
</file>