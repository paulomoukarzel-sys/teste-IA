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26B6" w14:textId="63ACABA1" w:rsidR="000169F1" w:rsidRDefault="00751E0A" w:rsidP="00CB60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51E0A">
        <w:rPr>
          <w:rFonts w:ascii="Arial" w:eastAsia="Calibri" w:hAnsi="Arial" w:cs="Times New Roman"/>
          <w:sz w:val="24"/>
          <w:szCs w:val="24"/>
        </w:rPr>
        <w:t xml:space="preserve">EXCELENTÍSSIMA SENHORA DOUTORA JUÍZA DE DIREITO DA </w:t>
      </w:r>
      <w:r w:rsidR="00CB60D6" w:rsidRPr="00CB60D6">
        <w:rPr>
          <w:rFonts w:ascii="Arial" w:eastAsia="Calibri" w:hAnsi="Arial" w:cs="Times New Roman"/>
          <w:sz w:val="24"/>
          <w:szCs w:val="24"/>
        </w:rPr>
        <w:t>2ª VARA DA FAMÍLIA E ÓRFÃOS DA COMARCA DA CAPITAL - EDUARDO LUZ</w:t>
      </w:r>
    </w:p>
    <w:p w14:paraId="19F42077" w14:textId="77777777" w:rsidR="00751E0A" w:rsidRDefault="00751E0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470AF676" w14:textId="77777777" w:rsidR="00CB60D6" w:rsidRPr="00B24459" w:rsidRDefault="00CB60D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8B8982A" w14:textId="352C9DBD" w:rsidR="000169F1" w:rsidRPr="00136102" w:rsidRDefault="00751E0A" w:rsidP="00751E0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751E0A">
        <w:rPr>
          <w:rFonts w:ascii="Arial" w:eastAsia="Calibri" w:hAnsi="Arial" w:cs="Times New Roman"/>
          <w:sz w:val="24"/>
          <w:szCs w:val="24"/>
        </w:rPr>
        <w:t>5020116-80.2024.8.</w:t>
      </w:r>
      <w:r>
        <w:rPr>
          <w:rFonts w:ascii="Arial" w:eastAsia="Calibri" w:hAnsi="Arial" w:cs="Times New Roman"/>
          <w:sz w:val="24"/>
          <w:szCs w:val="24"/>
        </w:rPr>
        <w:t>24</w:t>
      </w:r>
      <w:r w:rsidRPr="00751E0A">
        <w:rPr>
          <w:rFonts w:ascii="Arial" w:eastAsia="Calibri" w:hAnsi="Arial" w:cs="Times New Roman"/>
          <w:sz w:val="24"/>
          <w:szCs w:val="24"/>
        </w:rPr>
        <w:t>.0090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1CB24A38" w14:textId="77777777" w:rsidR="000169F1" w:rsidRPr="00B24459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7ED5FA5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F1DE0E" w14:textId="13E19123" w:rsidR="000169F1" w:rsidRPr="00A814BD" w:rsidRDefault="00751E0A" w:rsidP="000169F1">
      <w:pPr>
        <w:pStyle w:val="Qualificaodaspartes"/>
      </w:pPr>
      <w:r>
        <w:rPr>
          <w:b/>
        </w:rPr>
        <w:t>ELENA ORIANA DE BENEDICTIS</w:t>
      </w:r>
      <w:r w:rsidR="000169F1" w:rsidRPr="00A814BD">
        <w:t xml:space="preserve">, </w:t>
      </w:r>
      <w:r>
        <w:t xml:space="preserve">já qualificada nos autos do cumprimento de sentença n. </w:t>
      </w:r>
      <w:r w:rsidRPr="00751E0A">
        <w:t>5020116-80.2024.8.</w:t>
      </w:r>
      <w:r>
        <w:t>24</w:t>
      </w:r>
      <w:r w:rsidRPr="00751E0A">
        <w:t>.0090</w:t>
      </w:r>
      <w:r w:rsidR="000169F1">
        <w:t>,</w:t>
      </w:r>
      <w:r w:rsidR="000169F1" w:rsidRPr="00A814BD">
        <w:t xml:space="preserve"> </w:t>
      </w:r>
      <w:r>
        <w:t xml:space="preserve">proposto contra WALTER SANTO ARNO,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</w:t>
      </w:r>
      <w:r w:rsidR="00D629DE">
        <w:t xml:space="preserve">decisão do evento </w:t>
      </w:r>
      <w:r w:rsidR="00A518CF">
        <w:t>74</w:t>
      </w:r>
      <w:r w:rsidR="00D629DE">
        <w:t>, juntar aos autos as procurações de Enzo e Lucca</w:t>
      </w:r>
      <w:r w:rsidR="000D1263">
        <w:t xml:space="preserve"> </w:t>
      </w:r>
      <w:r w:rsidR="000D1263" w:rsidRPr="000D1263">
        <w:rPr>
          <w:sz w:val="20"/>
          <w:szCs w:val="18"/>
        </w:rPr>
        <w:t>(</w:t>
      </w:r>
      <w:r w:rsidR="000D1263" w:rsidRPr="000D1263">
        <w:rPr>
          <w:b/>
          <w:bCs w:val="0"/>
          <w:sz w:val="20"/>
          <w:szCs w:val="18"/>
        </w:rPr>
        <w:t>doc. 1</w:t>
      </w:r>
      <w:r w:rsidR="000D1263" w:rsidRPr="000D1263">
        <w:rPr>
          <w:sz w:val="20"/>
          <w:szCs w:val="18"/>
        </w:rPr>
        <w:t>)</w:t>
      </w:r>
      <w:r w:rsidR="00D629DE">
        <w:t xml:space="preserve"> e </w:t>
      </w:r>
      <w:r w:rsidR="00D629DE" w:rsidRPr="007D39EC">
        <w:rPr>
          <w:b/>
          <w:bCs w:val="0"/>
        </w:rPr>
        <w:t>requerer</w:t>
      </w:r>
      <w:r w:rsidR="00D629DE">
        <w:t xml:space="preserve">, </w:t>
      </w:r>
      <w:r w:rsidR="00D629DE">
        <w:rPr>
          <w:b/>
          <w:bCs w:val="0"/>
        </w:rPr>
        <w:t>com a urgência que o caso requer</w:t>
      </w:r>
      <w:r w:rsidR="00D629DE">
        <w:t xml:space="preserve">, a </w:t>
      </w:r>
      <w:r w:rsidR="00D629DE" w:rsidRPr="007D39EC">
        <w:rPr>
          <w:b/>
          <w:bCs w:val="0"/>
        </w:rPr>
        <w:t>liberação</w:t>
      </w:r>
      <w:r w:rsidR="00D629DE">
        <w:t xml:space="preserve"> da </w:t>
      </w:r>
      <w:r w:rsidR="00D629DE" w:rsidRPr="007D39EC">
        <w:rPr>
          <w:b/>
          <w:bCs w:val="0"/>
          <w:u w:val="single"/>
        </w:rPr>
        <w:t>quantia</w:t>
      </w:r>
      <w:r w:rsidR="00D629DE">
        <w:t xml:space="preserve"> </w:t>
      </w:r>
      <w:r w:rsidR="00D629DE" w:rsidRPr="007D39EC">
        <w:rPr>
          <w:b/>
          <w:bCs w:val="0"/>
          <w:u w:val="single"/>
        </w:rPr>
        <w:t>incontroversa</w:t>
      </w:r>
      <w:r w:rsidR="00D629DE">
        <w:t xml:space="preserve"> </w:t>
      </w:r>
      <w:r w:rsidR="00D629DE" w:rsidRPr="00475533">
        <w:rPr>
          <w:b/>
          <w:bCs w:val="0"/>
        </w:rPr>
        <w:t>depositada em juízo</w:t>
      </w:r>
      <w:r w:rsidR="00D629DE">
        <w:t xml:space="preserve"> pelo executado, </w:t>
      </w:r>
      <w:r w:rsidR="00B16502">
        <w:t xml:space="preserve">por meio de expedição de alvará </w:t>
      </w:r>
      <w:r w:rsidR="0002388D">
        <w:t xml:space="preserve">para depósito em sua conta corrente, indicada abaixo, </w:t>
      </w:r>
      <w:r w:rsidR="00D629DE">
        <w:t xml:space="preserve">sobretudo por se tratar de </w:t>
      </w:r>
      <w:r w:rsidR="004C70F6">
        <w:t xml:space="preserve">verba </w:t>
      </w:r>
      <w:r w:rsidR="009A3732">
        <w:t xml:space="preserve">de natureza alimentar, </w:t>
      </w:r>
      <w:r w:rsidR="004C70F6">
        <w:t>destinada à manutenção do núcleo familiar de Elena Oriana</w:t>
      </w:r>
      <w:r w:rsidR="00C846C0">
        <w:t xml:space="preserve">, </w:t>
      </w:r>
      <w:r w:rsidR="0002388D">
        <w:t>além d</w:t>
      </w:r>
      <w:r w:rsidR="00C846C0">
        <w:t>o prosseguimento do feito</w:t>
      </w:r>
      <w:r>
        <w:t>.</w:t>
      </w:r>
    </w:p>
    <w:p w14:paraId="73731CF4" w14:textId="77777777" w:rsidR="000169F1" w:rsidRDefault="000169F1" w:rsidP="000D1263">
      <w:pPr>
        <w:pStyle w:val="Ttulo2"/>
      </w:pPr>
    </w:p>
    <w:p w14:paraId="2EFC45F5" w14:textId="77777777" w:rsidR="000D1263" w:rsidRDefault="000D1263" w:rsidP="000D1263">
      <w:pPr>
        <w:pStyle w:val="Ttulo2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6A098" wp14:editId="254BE6AC">
                <wp:simplePos x="0" y="0"/>
                <wp:positionH relativeFrom="column">
                  <wp:posOffset>1261745</wp:posOffset>
                </wp:positionH>
                <wp:positionV relativeFrom="paragraph">
                  <wp:posOffset>99060</wp:posOffset>
                </wp:positionV>
                <wp:extent cx="2419350" cy="1028700"/>
                <wp:effectExtent l="0" t="0" r="19050" b="1905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287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E73A" id="Retângulo: Cantos Diagonais Arredondados 1" o:spid="_x0000_s1026" style="position:absolute;margin-left:99.35pt;margin-top:7.8pt;width:190.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3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" path="m171453,l2419350,r,l2419350,857247v,94691,-76762,171453,-171453,171453l,1028700r,l,171453c,76762,76762,,171453,xe" filled="f" strokecolor="#5b9bd5 [3208]" strokeweight="1pt">
                <v:stroke joinstyle="miter"/>
                <v:path arrowok="t" o:connecttype="custom" o:connectlocs="171453,0;2419350,0;2419350,0;2419350,857247;2247897,1028700;0,1028700;0,1028700;0,171453;171453,0" o:connectangles="0,0,0,0,0,0,0,0,0"/>
              </v:shape>
            </w:pict>
          </mc:Fallback>
        </mc:AlternateContent>
      </w:r>
    </w:p>
    <w:p w14:paraId="1F1482D3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>: Bradesco</w:t>
      </w:r>
    </w:p>
    <w:p w14:paraId="70EBA2AE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>: 2516</w:t>
      </w:r>
    </w:p>
    <w:p w14:paraId="1ACCD8BC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>: 1661-6</w:t>
      </w:r>
    </w:p>
    <w:p w14:paraId="3FA370F3" w14:textId="77777777" w:rsidR="000D1263" w:rsidRPr="00780B65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Elena Oriana de Benedictis </w:t>
      </w:r>
    </w:p>
    <w:p w14:paraId="7C30ED25" w14:textId="77777777" w:rsidR="000D1263" w:rsidRPr="00773F00" w:rsidRDefault="000D1263" w:rsidP="000D1263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CPF/PIX</w:t>
      </w:r>
      <w:r w:rsidRPr="00780B65">
        <w:rPr>
          <w:rFonts w:ascii="Arial" w:eastAsia="Calibri" w:hAnsi="Arial" w:cs="Times New Roman"/>
        </w:rPr>
        <w:t>: 150.936.538-96</w:t>
      </w:r>
    </w:p>
    <w:p w14:paraId="12525B6B" w14:textId="77777777" w:rsidR="000D1263" w:rsidRDefault="000D1263" w:rsidP="00751E0A"/>
    <w:p w14:paraId="0FB77028" w14:textId="77777777" w:rsidR="000169F1" w:rsidRDefault="000169F1" w:rsidP="00650971">
      <w:pPr>
        <w:pStyle w:val="Ttulo2"/>
        <w:rPr>
          <w:rFonts w:eastAsia="Calibri"/>
        </w:rPr>
      </w:pPr>
    </w:p>
    <w:p w14:paraId="0B56711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3C7E68" w14:textId="631C80A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518CF">
        <w:rPr>
          <w:rFonts w:ascii="Arial" w:eastAsia="Calibri" w:hAnsi="Arial" w:cs="Times New Roman"/>
          <w:noProof/>
          <w:sz w:val="24"/>
          <w:szCs w:val="24"/>
        </w:rPr>
        <w:t>2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CA1E7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FFAE6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8D2398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4B10E" w14:textId="77777777" w:rsidR="000169F1" w:rsidRPr="009A592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A5924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1D39307E" w14:textId="77777777" w:rsidR="000169F1" w:rsidRPr="009A592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A5924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36061369" w14:textId="77777777" w:rsidR="000169F1" w:rsidRPr="009A5924" w:rsidRDefault="000169F1" w:rsidP="000169F1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0535BABA" w14:textId="77777777" w:rsidR="00131BEB" w:rsidRPr="009A5924" w:rsidRDefault="00131BEB" w:rsidP="000169F1">
      <w:pPr>
        <w:rPr>
          <w:lang w:val="en-US"/>
        </w:rPr>
      </w:pPr>
    </w:p>
    <w:sectPr w:rsidR="00131BEB" w:rsidRPr="009A5924" w:rsidSect="00260B09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B2BC8" w14:textId="77777777" w:rsidR="00134DDB" w:rsidRDefault="00134DDB" w:rsidP="00943258">
      <w:pPr>
        <w:spacing w:after="0" w:line="240" w:lineRule="auto"/>
      </w:pPr>
      <w:r>
        <w:separator/>
      </w:r>
    </w:p>
  </w:endnote>
  <w:endnote w:type="continuationSeparator" w:id="0">
    <w:p w14:paraId="5F2C7C13" w14:textId="77777777" w:rsidR="00134DDB" w:rsidRDefault="00134DD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1FA806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1F7295" wp14:editId="1F7B977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54199393" name="Imagem 19541993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1D034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C195" w14:textId="77777777" w:rsidR="00134DDB" w:rsidRDefault="00134DDB" w:rsidP="00943258">
      <w:pPr>
        <w:spacing w:after="0" w:line="240" w:lineRule="auto"/>
      </w:pPr>
      <w:r>
        <w:separator/>
      </w:r>
    </w:p>
  </w:footnote>
  <w:footnote w:type="continuationSeparator" w:id="0">
    <w:p w14:paraId="6D4C7F93" w14:textId="77777777" w:rsidR="00134DDB" w:rsidRDefault="00134DD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6CE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01936E8" wp14:editId="025C330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44282786" name="Imagem 84428278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88AAC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037E0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0075B6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0A"/>
    <w:rsid w:val="00003F31"/>
    <w:rsid w:val="000169F1"/>
    <w:rsid w:val="0002388D"/>
    <w:rsid w:val="0004298B"/>
    <w:rsid w:val="00097661"/>
    <w:rsid w:val="000B1A53"/>
    <w:rsid w:val="000D1263"/>
    <w:rsid w:val="000D228C"/>
    <w:rsid w:val="00131BEB"/>
    <w:rsid w:val="00134DDB"/>
    <w:rsid w:val="00154D4C"/>
    <w:rsid w:val="001667B0"/>
    <w:rsid w:val="001761C0"/>
    <w:rsid w:val="00183BE2"/>
    <w:rsid w:val="001A06D6"/>
    <w:rsid w:val="001A6ECA"/>
    <w:rsid w:val="001B2B98"/>
    <w:rsid w:val="001B2E75"/>
    <w:rsid w:val="00201F45"/>
    <w:rsid w:val="00207BE4"/>
    <w:rsid w:val="00214E09"/>
    <w:rsid w:val="00256A4E"/>
    <w:rsid w:val="00260B09"/>
    <w:rsid w:val="00262A49"/>
    <w:rsid w:val="00272BFB"/>
    <w:rsid w:val="00291F6C"/>
    <w:rsid w:val="002A6A55"/>
    <w:rsid w:val="003762F6"/>
    <w:rsid w:val="00377A2E"/>
    <w:rsid w:val="003801CD"/>
    <w:rsid w:val="003E46B9"/>
    <w:rsid w:val="00475533"/>
    <w:rsid w:val="004949AD"/>
    <w:rsid w:val="004B2C74"/>
    <w:rsid w:val="004C70F6"/>
    <w:rsid w:val="004D43D4"/>
    <w:rsid w:val="004F2B78"/>
    <w:rsid w:val="004F384D"/>
    <w:rsid w:val="00501A18"/>
    <w:rsid w:val="005321DA"/>
    <w:rsid w:val="005B67EA"/>
    <w:rsid w:val="005E546B"/>
    <w:rsid w:val="005E58E2"/>
    <w:rsid w:val="00643FFC"/>
    <w:rsid w:val="00650971"/>
    <w:rsid w:val="00665BAD"/>
    <w:rsid w:val="00673228"/>
    <w:rsid w:val="00693F8B"/>
    <w:rsid w:val="00696295"/>
    <w:rsid w:val="006C0DFC"/>
    <w:rsid w:val="00722DF5"/>
    <w:rsid w:val="00751E0A"/>
    <w:rsid w:val="00770921"/>
    <w:rsid w:val="00795616"/>
    <w:rsid w:val="00797900"/>
    <w:rsid w:val="00797C1F"/>
    <w:rsid w:val="007B3AB5"/>
    <w:rsid w:val="007C0E37"/>
    <w:rsid w:val="007C36DB"/>
    <w:rsid w:val="007D39EC"/>
    <w:rsid w:val="007D4714"/>
    <w:rsid w:val="00810D34"/>
    <w:rsid w:val="008A0012"/>
    <w:rsid w:val="008C5E2B"/>
    <w:rsid w:val="008D41EF"/>
    <w:rsid w:val="008E31FF"/>
    <w:rsid w:val="008E377D"/>
    <w:rsid w:val="008F2218"/>
    <w:rsid w:val="008F53CE"/>
    <w:rsid w:val="008F7B29"/>
    <w:rsid w:val="0090226D"/>
    <w:rsid w:val="00902D00"/>
    <w:rsid w:val="00924163"/>
    <w:rsid w:val="00943258"/>
    <w:rsid w:val="00963C1E"/>
    <w:rsid w:val="00971904"/>
    <w:rsid w:val="009A3732"/>
    <w:rsid w:val="009A5924"/>
    <w:rsid w:val="009C1A11"/>
    <w:rsid w:val="00A049FC"/>
    <w:rsid w:val="00A47718"/>
    <w:rsid w:val="00A518CF"/>
    <w:rsid w:val="00A60D66"/>
    <w:rsid w:val="00AD100C"/>
    <w:rsid w:val="00B0752D"/>
    <w:rsid w:val="00B14A81"/>
    <w:rsid w:val="00B16502"/>
    <w:rsid w:val="00B24459"/>
    <w:rsid w:val="00B4537E"/>
    <w:rsid w:val="00B6363E"/>
    <w:rsid w:val="00B73FE9"/>
    <w:rsid w:val="00B852A1"/>
    <w:rsid w:val="00BA2544"/>
    <w:rsid w:val="00C03B4C"/>
    <w:rsid w:val="00C0456B"/>
    <w:rsid w:val="00C43733"/>
    <w:rsid w:val="00C7188A"/>
    <w:rsid w:val="00C846C0"/>
    <w:rsid w:val="00CA6BA5"/>
    <w:rsid w:val="00CB5FC5"/>
    <w:rsid w:val="00CB60D6"/>
    <w:rsid w:val="00CD669C"/>
    <w:rsid w:val="00D32740"/>
    <w:rsid w:val="00D33C24"/>
    <w:rsid w:val="00D6262A"/>
    <w:rsid w:val="00D629DE"/>
    <w:rsid w:val="00D8032E"/>
    <w:rsid w:val="00D93055"/>
    <w:rsid w:val="00DE0162"/>
    <w:rsid w:val="00DE0552"/>
    <w:rsid w:val="00DF5478"/>
    <w:rsid w:val="00E05790"/>
    <w:rsid w:val="00E50A18"/>
    <w:rsid w:val="00E90F3C"/>
    <w:rsid w:val="00E968BB"/>
    <w:rsid w:val="00EB4346"/>
    <w:rsid w:val="00EE3903"/>
    <w:rsid w:val="00EE4A3A"/>
    <w:rsid w:val="00F11B2C"/>
    <w:rsid w:val="00F22B73"/>
    <w:rsid w:val="00FB3A3F"/>
    <w:rsid w:val="00FC63CA"/>
    <w:rsid w:val="00FC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3BE76"/>
  <w15:chartTrackingRefBased/>
  <w15:docId w15:val="{646594EF-6C53-4F93-B1C7-0B989162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23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2025-04-02T14:48:00Z</dcterms:created>
  <dcterms:modified xsi:type="dcterms:W3CDTF">2025-04-02T21:18:00Z</dcterms:modified>
</cp:coreProperties>
</file>