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8955" w14:textId="46624008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NORTE DA ILHA</w:t>
      </w:r>
    </w:p>
    <w:p w14:paraId="0DAE65D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6DF6538" w14:textId="77777777" w:rsidR="00FF6AE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5C24C5" w14:textId="77777777" w:rsidR="00FF6AE2" w:rsidRPr="0013610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31191" w14:textId="56A5D107" w:rsidR="000169F1" w:rsidRPr="00136102" w:rsidRDefault="00FF6E0E" w:rsidP="00D0586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D0586E" w:rsidRPr="00D0586E">
        <w:rPr>
          <w:rFonts w:ascii="Arial" w:eastAsia="Calibri" w:hAnsi="Arial" w:cs="Times New Roman"/>
        </w:rPr>
        <w:t>5020116-80.2024.8.24.0090</w:t>
      </w: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E7597E" w14:textId="6B2B11C8" w:rsidR="0055146D" w:rsidRDefault="00FF6E0E" w:rsidP="007729C2">
      <w:pPr>
        <w:pStyle w:val="Qualificaodaspartes"/>
        <w:spacing w:line="360" w:lineRule="auto"/>
      </w:pPr>
      <w:r>
        <w:rPr>
          <w:b/>
        </w:rPr>
        <w:t>ELENA ORIANA BENEDICTIS</w:t>
      </w:r>
      <w:r w:rsidR="000169F1" w:rsidRPr="00A814BD">
        <w:t xml:space="preserve">, </w:t>
      </w:r>
      <w:r>
        <w:t xml:space="preserve">já </w:t>
      </w:r>
      <w:r w:rsidR="00D0586E">
        <w:t xml:space="preserve">qualificada </w:t>
      </w:r>
      <w:r>
        <w:t xml:space="preserve">nos autos do cumprimento de sentença n. </w:t>
      </w:r>
      <w:r w:rsidR="00D0586E" w:rsidRPr="00D0586E">
        <w:t>5020116-80.2024.8.24.0090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D0586E" w:rsidRPr="00DB5C0B">
        <w:rPr>
          <w:b/>
          <w:bCs w:val="0"/>
        </w:rPr>
        <w:t>requerer</w:t>
      </w:r>
      <w:r w:rsidR="006E3B31">
        <w:t xml:space="preserve"> </w:t>
      </w:r>
      <w:r w:rsidR="00D0586E">
        <w:t xml:space="preserve">que a </w:t>
      </w:r>
      <w:r w:rsidR="00D0586E" w:rsidRPr="00DB5C0B">
        <w:rPr>
          <w:b/>
          <w:bCs w:val="0"/>
        </w:rPr>
        <w:t>citação</w:t>
      </w:r>
      <w:r w:rsidR="00D0586E">
        <w:t xml:space="preserve"> do demandado </w:t>
      </w:r>
      <w:r w:rsidR="00DB5C0B">
        <w:rPr>
          <w:b/>
          <w:bCs w:val="0"/>
        </w:rPr>
        <w:t xml:space="preserve">seja feita por </w:t>
      </w:r>
      <w:r w:rsidR="00DB5C0B" w:rsidRPr="0055146D">
        <w:rPr>
          <w:b/>
          <w:bCs w:val="0"/>
          <w:u w:val="single"/>
        </w:rPr>
        <w:t>Oficial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de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Justiça</w:t>
      </w:r>
      <w:r w:rsidR="00DB5C0B">
        <w:t xml:space="preserve">, </w:t>
      </w:r>
      <w:r w:rsidR="00DB5C0B" w:rsidRPr="00C91057">
        <w:rPr>
          <w:b/>
          <w:bCs w:val="0"/>
        </w:rPr>
        <w:t xml:space="preserve">inclusive </w:t>
      </w:r>
      <w:r w:rsidR="001904FA" w:rsidRPr="00C91057">
        <w:rPr>
          <w:b/>
          <w:bCs w:val="0"/>
        </w:rPr>
        <w:t>pelo</w:t>
      </w:r>
      <w:r w:rsidR="00DB5C0B" w:rsidRPr="00C91057">
        <w:rPr>
          <w:b/>
          <w:bCs w:val="0"/>
        </w:rPr>
        <w:t xml:space="preserve"> </w:t>
      </w:r>
      <w:r w:rsidR="00DB5C0B" w:rsidRPr="00C91057">
        <w:rPr>
          <w:b/>
          <w:bCs w:val="0"/>
          <w:i/>
          <w:iCs/>
        </w:rPr>
        <w:t>whatsapp</w:t>
      </w:r>
      <w:r w:rsidR="00DB5C0B">
        <w:t>,</w:t>
      </w:r>
      <w:r w:rsidR="001904FA">
        <w:t xml:space="preserve"> se necessário,</w:t>
      </w:r>
      <w:r w:rsidR="0055146D">
        <w:t xml:space="preserve"> no número indicado na exordial </w:t>
      </w:r>
      <w:r w:rsidR="0055146D" w:rsidRPr="009066FA">
        <w:rPr>
          <w:sz w:val="20"/>
          <w:szCs w:val="18"/>
        </w:rPr>
        <w:t>(</w:t>
      </w:r>
      <w:r w:rsidR="004547D5" w:rsidRPr="009066FA">
        <w:rPr>
          <w:sz w:val="20"/>
          <w:szCs w:val="18"/>
        </w:rPr>
        <w:t>11</w:t>
      </w:r>
      <w:r w:rsidR="009066FA" w:rsidRPr="009066FA">
        <w:rPr>
          <w:sz w:val="20"/>
          <w:szCs w:val="18"/>
        </w:rPr>
        <w:t>-</w:t>
      </w:r>
      <w:r w:rsidR="004547D5" w:rsidRPr="009066FA">
        <w:rPr>
          <w:sz w:val="20"/>
          <w:szCs w:val="18"/>
        </w:rPr>
        <w:t>99968-9722)</w:t>
      </w:r>
      <w:r w:rsidR="0055146D">
        <w:t>,</w:t>
      </w:r>
      <w:r w:rsidR="00DB5C0B">
        <w:t xml:space="preserve"> tendo em vista que Walter </w:t>
      </w:r>
      <w:r w:rsidR="00C75728">
        <w:t>possui muitos compromissos profissionais ao longo de todo o continente,</w:t>
      </w:r>
      <w:r w:rsidR="001904FA">
        <w:t xml:space="preserve"> </w:t>
      </w:r>
      <w:r w:rsidR="0055146D">
        <w:t>como forma de conferir celeridade ao</w:t>
      </w:r>
      <w:r w:rsidR="009066FA">
        <w:t xml:space="preserve"> andamento deste feito executivo.</w:t>
      </w:r>
    </w:p>
    <w:p w14:paraId="0DD2C16F" w14:textId="27CA47A4" w:rsidR="000169F1" w:rsidRPr="00136102" w:rsidRDefault="009066FA" w:rsidP="007729C2">
      <w:pPr>
        <w:pStyle w:val="Qualificaodaspartes"/>
        <w:spacing w:line="360" w:lineRule="auto"/>
      </w:pPr>
      <w:r>
        <w:t xml:space="preserve">Para tanto, </w:t>
      </w:r>
      <w:r w:rsidR="00305D4B">
        <w:t xml:space="preserve">a peticionante </w:t>
      </w:r>
      <w:r w:rsidR="00FF6E0E">
        <w:t xml:space="preserve">junta aos autos o </w:t>
      </w:r>
      <w:r w:rsidR="006E3B31">
        <w:t xml:space="preserve">comprovante de pagamento das custas relativas às diligências do Oficial de Justiça </w:t>
      </w:r>
      <w:r w:rsidR="00FF6E0E" w:rsidRPr="00135AB9">
        <w:rPr>
          <w:sz w:val="20"/>
          <w:szCs w:val="18"/>
        </w:rPr>
        <w:t>(</w:t>
      </w:r>
      <w:r w:rsidR="00FF6E0E" w:rsidRPr="00135AB9">
        <w:rPr>
          <w:b/>
          <w:bCs w:val="0"/>
          <w:sz w:val="20"/>
          <w:szCs w:val="18"/>
        </w:rPr>
        <w:t>doc. 1</w:t>
      </w:r>
      <w:r w:rsidR="00FF6E0E" w:rsidRPr="00135AB9">
        <w:rPr>
          <w:sz w:val="20"/>
          <w:szCs w:val="18"/>
        </w:rPr>
        <w:t>)</w:t>
      </w:r>
      <w:r w:rsidR="00FF6E0E">
        <w:t xml:space="preserve"> e </w:t>
      </w:r>
      <w:r w:rsidR="00305D4B">
        <w:t xml:space="preserve">requer </w:t>
      </w:r>
      <w:r w:rsidR="006E3B31">
        <w:t>o prosseguimento do feito</w:t>
      </w:r>
      <w:r w:rsidR="00FF6E0E">
        <w:t xml:space="preserve">, com </w:t>
      </w:r>
      <w:r w:rsidR="006E3B31">
        <w:t xml:space="preserve">a </w:t>
      </w:r>
      <w:r w:rsidR="00FF6E0E">
        <w:t>urgência</w:t>
      </w:r>
      <w:r w:rsidR="006E3B31">
        <w:t xml:space="preserve"> que o caso requer</w:t>
      </w:r>
      <w:r w:rsidR="00EF1393">
        <w:t>, para que seja efetivada a citação do demandado</w:t>
      </w:r>
      <w:r w:rsidR="00FF6E0E">
        <w:t xml:space="preserve">. 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108C323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91057">
        <w:rPr>
          <w:rFonts w:ascii="Arial" w:eastAsia="Calibri" w:hAnsi="Arial" w:cs="Times New Roman"/>
          <w:noProof/>
          <w:sz w:val="24"/>
          <w:szCs w:val="24"/>
        </w:rPr>
        <w:t>25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B73E" w14:textId="77777777" w:rsidR="00930BA4" w:rsidRDefault="00930BA4" w:rsidP="00943258">
      <w:pPr>
        <w:spacing w:after="0" w:line="240" w:lineRule="auto"/>
      </w:pPr>
      <w:r>
        <w:separator/>
      </w:r>
    </w:p>
  </w:endnote>
  <w:endnote w:type="continuationSeparator" w:id="0">
    <w:p w14:paraId="0FBF56F0" w14:textId="77777777" w:rsidR="00930BA4" w:rsidRDefault="00930BA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EF4F2" w14:textId="77777777" w:rsidR="00930BA4" w:rsidRDefault="00930BA4" w:rsidP="00943258">
      <w:pPr>
        <w:spacing w:after="0" w:line="240" w:lineRule="auto"/>
      </w:pPr>
      <w:r>
        <w:separator/>
      </w:r>
    </w:p>
  </w:footnote>
  <w:footnote w:type="continuationSeparator" w:id="0">
    <w:p w14:paraId="630FBCAB" w14:textId="77777777" w:rsidR="00930BA4" w:rsidRDefault="00930BA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163F0"/>
    <w:rsid w:val="00131BEB"/>
    <w:rsid w:val="00135AB9"/>
    <w:rsid w:val="001667B0"/>
    <w:rsid w:val="001761C0"/>
    <w:rsid w:val="00183BE2"/>
    <w:rsid w:val="001904FA"/>
    <w:rsid w:val="001B2B98"/>
    <w:rsid w:val="001B2E75"/>
    <w:rsid w:val="00201F45"/>
    <w:rsid w:val="00207BE4"/>
    <w:rsid w:val="00214E09"/>
    <w:rsid w:val="00272BFB"/>
    <w:rsid w:val="00291F6C"/>
    <w:rsid w:val="002B4AC5"/>
    <w:rsid w:val="00305D4B"/>
    <w:rsid w:val="00377A2E"/>
    <w:rsid w:val="003801CD"/>
    <w:rsid w:val="003E46B9"/>
    <w:rsid w:val="00444667"/>
    <w:rsid w:val="00453F50"/>
    <w:rsid w:val="004547D5"/>
    <w:rsid w:val="004949AD"/>
    <w:rsid w:val="004F2B78"/>
    <w:rsid w:val="004F384D"/>
    <w:rsid w:val="00501A18"/>
    <w:rsid w:val="005321DA"/>
    <w:rsid w:val="0055146D"/>
    <w:rsid w:val="005B67EA"/>
    <w:rsid w:val="005E58E2"/>
    <w:rsid w:val="00673228"/>
    <w:rsid w:val="00693F8B"/>
    <w:rsid w:val="00696295"/>
    <w:rsid w:val="006C0DFC"/>
    <w:rsid w:val="006E3B31"/>
    <w:rsid w:val="00722DF5"/>
    <w:rsid w:val="00751BD4"/>
    <w:rsid w:val="007729C2"/>
    <w:rsid w:val="00795616"/>
    <w:rsid w:val="00797900"/>
    <w:rsid w:val="007C36DB"/>
    <w:rsid w:val="007F02D5"/>
    <w:rsid w:val="00810D34"/>
    <w:rsid w:val="00824902"/>
    <w:rsid w:val="008262AD"/>
    <w:rsid w:val="0086060B"/>
    <w:rsid w:val="008A0012"/>
    <w:rsid w:val="008E31FF"/>
    <w:rsid w:val="008E377D"/>
    <w:rsid w:val="008E55D1"/>
    <w:rsid w:val="008F2218"/>
    <w:rsid w:val="008F53CE"/>
    <w:rsid w:val="008F7B29"/>
    <w:rsid w:val="0090226D"/>
    <w:rsid w:val="009066FA"/>
    <w:rsid w:val="00924163"/>
    <w:rsid w:val="00930BA4"/>
    <w:rsid w:val="00943258"/>
    <w:rsid w:val="009A1CE2"/>
    <w:rsid w:val="00A049FC"/>
    <w:rsid w:val="00A32B00"/>
    <w:rsid w:val="00A525CA"/>
    <w:rsid w:val="00AB0859"/>
    <w:rsid w:val="00AD671C"/>
    <w:rsid w:val="00B14A81"/>
    <w:rsid w:val="00B6363E"/>
    <w:rsid w:val="00BA2544"/>
    <w:rsid w:val="00C03B4C"/>
    <w:rsid w:val="00C0456B"/>
    <w:rsid w:val="00C51757"/>
    <w:rsid w:val="00C75728"/>
    <w:rsid w:val="00C91057"/>
    <w:rsid w:val="00CB5FC5"/>
    <w:rsid w:val="00D0586E"/>
    <w:rsid w:val="00D32740"/>
    <w:rsid w:val="00DA673D"/>
    <w:rsid w:val="00DB5C0B"/>
    <w:rsid w:val="00DE0162"/>
    <w:rsid w:val="00DE0552"/>
    <w:rsid w:val="00DF5478"/>
    <w:rsid w:val="00E05790"/>
    <w:rsid w:val="00E90F3C"/>
    <w:rsid w:val="00E968BB"/>
    <w:rsid w:val="00EB316F"/>
    <w:rsid w:val="00EB4346"/>
    <w:rsid w:val="00EE3903"/>
    <w:rsid w:val="00EF1393"/>
    <w:rsid w:val="00F11B2C"/>
    <w:rsid w:val="00F22B73"/>
    <w:rsid w:val="00FB3A3F"/>
    <w:rsid w:val="00FC63CA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</TotalTime>
  <Pages>1</Pages>
  <Words>179</Words>
  <Characters>939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2022-07-18T22:35:00Z</cp:lastPrinted>
  <dcterms:created xsi:type="dcterms:W3CDTF">2024-06-04T13:38:00Z</dcterms:created>
  <dcterms:modified xsi:type="dcterms:W3CDTF">2025-06-25T17:40:00Z</dcterms:modified>
</cp:coreProperties>
</file>