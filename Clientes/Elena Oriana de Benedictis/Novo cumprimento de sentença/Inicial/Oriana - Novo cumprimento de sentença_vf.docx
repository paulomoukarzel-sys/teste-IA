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77777777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 – NORTE DA ILHA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7121C" w14:textId="77777777" w:rsidR="00AE66CF" w:rsidRDefault="00AE66CF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A19251" w14:textId="1B0CC014" w:rsidR="000169F1" w:rsidRPr="00A814BD" w:rsidRDefault="00694002" w:rsidP="000169F1">
      <w:pPr>
        <w:pStyle w:val="Qualificaodaspartes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Pr="002B57F8">
        <w:rPr>
          <w:color w:val="000000" w:themeColor="text1"/>
        </w:rPr>
        <w:t xml:space="preserve">argentina, do lar, portadora da cédula de identidade para estrangeiros RNE n. 270510 </w:t>
      </w:r>
      <w:r w:rsidRPr="002B57F8">
        <w:rPr>
          <w:color w:val="000000" w:themeColor="text1"/>
          <w:sz w:val="20"/>
          <w:szCs w:val="20"/>
        </w:rPr>
        <w:t>(DPMAF/SP)</w:t>
      </w:r>
      <w:r w:rsidRPr="002B57F8">
        <w:rPr>
          <w:color w:val="000000" w:themeColor="text1"/>
        </w:rPr>
        <w:t>, inscrita no CPF/MF sob o n. 150.936.538-96</w:t>
      </w:r>
      <w:r w:rsidR="00211BE0">
        <w:rPr>
          <w:color w:val="000000" w:themeColor="text1"/>
        </w:rPr>
        <w:t>,</w:t>
      </w:r>
      <w:r w:rsidR="00701811" w:rsidRPr="002B57F8">
        <w:rPr>
          <w:bCs w:val="0"/>
          <w:szCs w:val="24"/>
        </w:rPr>
        <w:t xml:space="preserve"> </w:t>
      </w:r>
      <w:r w:rsidRPr="002B57F8">
        <w:rPr>
          <w:color w:val="000000" w:themeColor="text1"/>
        </w:rPr>
        <w:t>residente</w:t>
      </w:r>
      <w:r w:rsidR="00701811" w:rsidRPr="002B57F8">
        <w:rPr>
          <w:color w:val="000000" w:themeColor="text1"/>
        </w:rPr>
        <w:t>s</w:t>
      </w:r>
      <w:r w:rsidRPr="002B57F8">
        <w:rPr>
          <w:color w:val="000000" w:themeColor="text1"/>
        </w:rPr>
        <w:t xml:space="preserve"> e domiciliad</w:t>
      </w:r>
      <w:r w:rsidR="00211BE0">
        <w:rPr>
          <w:color w:val="000000" w:themeColor="text1"/>
        </w:rPr>
        <w:t>a</w:t>
      </w:r>
      <w:r w:rsidRPr="002B57F8">
        <w:rPr>
          <w:color w:val="000000" w:themeColor="text1"/>
        </w:rPr>
        <w:t xml:space="preserve"> na Rua Jornalista Narbal Villela, n. 56, João Paulo, Florianópolis/SC, CEP n. 88.030-500</w:t>
      </w:r>
      <w:r w:rsidR="000169F1" w:rsidRPr="002B57F8">
        <w:t>, vem, respeitosamente, à elevada presença de Vossa Excelência, por seu advogado abaixo signatário</w:t>
      </w:r>
      <w:r w:rsidRPr="002B57F8">
        <w:t xml:space="preserve"> </w:t>
      </w:r>
      <w:r w:rsidRPr="002B57F8">
        <w:rPr>
          <w:sz w:val="20"/>
          <w:szCs w:val="18"/>
        </w:rPr>
        <w:t>(</w:t>
      </w:r>
      <w:r w:rsidRPr="002B57F8">
        <w:rPr>
          <w:b/>
          <w:bCs w:val="0"/>
          <w:sz w:val="20"/>
          <w:szCs w:val="18"/>
        </w:rPr>
        <w:t>doc. 1</w:t>
      </w:r>
      <w:r w:rsidRPr="002B57F8">
        <w:rPr>
          <w:sz w:val="20"/>
          <w:szCs w:val="18"/>
        </w:rPr>
        <w:t>)</w:t>
      </w:r>
      <w:r w:rsidR="000169F1" w:rsidRPr="002B57F8">
        <w:t xml:space="preserve">, </w:t>
      </w:r>
      <w:r w:rsidRPr="002B57F8">
        <w:t>em razão do descumprimento</w:t>
      </w:r>
      <w:r w:rsidR="004B3FB2" w:rsidRPr="002B57F8">
        <w:t xml:space="preserve"> reiterado</w:t>
      </w:r>
      <w:r w:rsidRPr="002B57F8">
        <w:t xml:space="preserve"> do acordo de dissolução de união estável firmado nos autos n. 5011939-64.2023.8.24.0090,</w:t>
      </w:r>
      <w:r w:rsidR="00AE66CF" w:rsidRPr="002B57F8">
        <w:t xml:space="preserve"> com fundamento nos arts. </w:t>
      </w:r>
      <w:r w:rsidR="002B57F8" w:rsidRPr="002B57F8">
        <w:t>523</w:t>
      </w:r>
      <w:r w:rsidR="00AE66CF" w:rsidRPr="002B57F8">
        <w:t xml:space="preserve"> e seguintes e 536 e seguintes do CPC, </w:t>
      </w:r>
      <w:r w:rsidRPr="002B57F8">
        <w:t xml:space="preserve">ajuizar </w:t>
      </w:r>
      <w:r w:rsidR="00B258C0" w:rsidRPr="002B57F8">
        <w:t>novo</w:t>
      </w:r>
    </w:p>
    <w:p w14:paraId="1C76FDE7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BF73D8B" w14:textId="0FBE3607" w:rsidR="000169F1" w:rsidRDefault="00694002" w:rsidP="00694002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CUMPRIMENTO DE SENTENÇA</w:t>
      </w:r>
    </w:p>
    <w:p w14:paraId="7700C0EE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2F65694" w14:textId="01983160" w:rsidR="000169F1" w:rsidRPr="0004124A" w:rsidRDefault="000169F1" w:rsidP="00694002">
      <w:pPr>
        <w:pStyle w:val="Qualificaodaspartes"/>
      </w:pPr>
      <w:r w:rsidRPr="0004124A">
        <w:t xml:space="preserve">em face de </w:t>
      </w:r>
      <w:r w:rsidR="00694002" w:rsidRPr="000409ED">
        <w:rPr>
          <w:b/>
          <w:bCs w:val="0"/>
        </w:rPr>
        <w:t>WALTER SANTO ARNO</w:t>
      </w:r>
      <w:r w:rsidR="00694002">
        <w:t>, argentino, solteiro, comerciante, portador da cédula de identidade para estrangeiros RNE nº V-595.773-R CGPI/DPF, inscrito no CPF/MF</w:t>
      </w:r>
      <w:r w:rsidR="00694002" w:rsidRPr="00694002">
        <w:t xml:space="preserve"> </w:t>
      </w:r>
      <w:r w:rsidR="00694002">
        <w:t>sob nº 228.465.918-73, residente e domiciliado na Rua dos Tambaquis, nº 461, em Jurerê Internacional, Florianópolis/SC, telefone celular n. (11) 9-9968-9722</w:t>
      </w:r>
      <w:r w:rsidRPr="0004124A">
        <w:t xml:space="preserve">, pelos fundamentos de fato e de direito a seguir </w:t>
      </w:r>
      <w:r>
        <w:t>expostos</w:t>
      </w:r>
      <w:r w:rsidRPr="0004124A">
        <w:t>.</w:t>
      </w:r>
    </w:p>
    <w:p w14:paraId="6F647029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B2FD398" w14:textId="61D8CA72" w:rsidR="000169F1" w:rsidRPr="005C4689" w:rsidRDefault="000169F1" w:rsidP="00EE5C1D">
      <w:pPr>
        <w:pStyle w:val="Ttulo"/>
      </w:pPr>
      <w:r w:rsidRPr="005C4689">
        <w:t>I –</w:t>
      </w:r>
      <w:r w:rsidR="00A84301">
        <w:t xml:space="preserve"> </w:t>
      </w:r>
      <w:r w:rsidR="00694002">
        <w:t>D</w:t>
      </w:r>
      <w:r w:rsidR="00EE5C1D">
        <w:t xml:space="preserve">OS FATOS QUE </w:t>
      </w:r>
      <w:r w:rsidR="005D33DF">
        <w:t>OBRIGAM</w:t>
      </w:r>
      <w:r w:rsidR="00EE5C1D">
        <w:t xml:space="preserve"> A PROPOSITURA DE NOVO CUMPRIMENTO DE SENTENÇA</w:t>
      </w:r>
    </w:p>
    <w:p w14:paraId="74D5746A" w14:textId="77777777" w:rsidR="000169F1" w:rsidRPr="004A3F4E" w:rsidRDefault="000169F1" w:rsidP="000169F1"/>
    <w:p w14:paraId="3BDFECA3" w14:textId="49AA28B6" w:rsidR="000169F1" w:rsidRDefault="00694002" w:rsidP="000169F1">
      <w:pPr>
        <w:pStyle w:val="SemEspaamento"/>
      </w:pPr>
      <w:r>
        <w:t>Como já é de conhecimento desse nobre Juízo, a exequente</w:t>
      </w:r>
      <w:r w:rsidR="00701811">
        <w:t xml:space="preserve"> </w:t>
      </w:r>
      <w:r>
        <w:t xml:space="preserve">e o executado firmaram acordo de dissolução de união estável, que foi homologado em 12.6.2023 </w:t>
      </w:r>
      <w:r w:rsidRPr="00694002">
        <w:rPr>
          <w:sz w:val="20"/>
          <w:szCs w:val="18"/>
        </w:rPr>
        <w:t xml:space="preserve">(evento 18 dos autos </w:t>
      </w:r>
      <w:r w:rsidR="00FC66A6">
        <w:rPr>
          <w:sz w:val="20"/>
          <w:szCs w:val="18"/>
        </w:rPr>
        <w:t xml:space="preserve">n. </w:t>
      </w:r>
      <w:r w:rsidR="003B2F29" w:rsidRPr="003B2F29">
        <w:rPr>
          <w:sz w:val="20"/>
          <w:szCs w:val="18"/>
        </w:rPr>
        <w:t>5011939-64.2023.8.24.0090</w:t>
      </w:r>
      <w:r w:rsidR="003C4B60">
        <w:rPr>
          <w:sz w:val="20"/>
          <w:szCs w:val="18"/>
        </w:rPr>
        <w:t xml:space="preserve"> – </w:t>
      </w:r>
      <w:r w:rsidR="003C4B60">
        <w:rPr>
          <w:b/>
          <w:bCs/>
          <w:sz w:val="20"/>
          <w:szCs w:val="18"/>
        </w:rPr>
        <w:t>doc. 2</w:t>
      </w:r>
      <w:r w:rsidRPr="00694002">
        <w:rPr>
          <w:sz w:val="20"/>
          <w:szCs w:val="18"/>
        </w:rPr>
        <w:t>)</w:t>
      </w:r>
      <w:r>
        <w:t>.</w:t>
      </w:r>
    </w:p>
    <w:p w14:paraId="07804543" w14:textId="43FB5B64" w:rsidR="00694002" w:rsidRDefault="00694002" w:rsidP="000169F1">
      <w:pPr>
        <w:pStyle w:val="SemEspaamento"/>
      </w:pPr>
      <w:r>
        <w:t xml:space="preserve">No entanto, diante da recalcitrância em cumprir com os termos ajustados, no dia 8.9.2023 </w:t>
      </w:r>
      <w:r w:rsidR="00E44D21">
        <w:t xml:space="preserve">a </w:t>
      </w:r>
      <w:r w:rsidR="00852FC5">
        <w:t>peticionante</w:t>
      </w:r>
      <w:r w:rsidR="00E44D21">
        <w:t xml:space="preserve"> </w:t>
      </w:r>
      <w:r w:rsidR="00AA20E8">
        <w:t xml:space="preserve">já </w:t>
      </w:r>
      <w:r w:rsidR="00E44D21">
        <w:t xml:space="preserve">foi </w:t>
      </w:r>
      <w:r w:rsidR="00701811">
        <w:t>obrigad</w:t>
      </w:r>
      <w:r w:rsidR="00E44D21">
        <w:t>a</w:t>
      </w:r>
      <w:r w:rsidR="00701811">
        <w:t xml:space="preserve"> </w:t>
      </w:r>
      <w:r>
        <w:t xml:space="preserve">a propor o cumprimento de sentença n. </w:t>
      </w:r>
      <w:r w:rsidRPr="00694002">
        <w:t>5024163-34.2023.8.24.0090</w:t>
      </w:r>
      <w:r>
        <w:t>, que culminou com a realização de acordo para o pagamento de R$ 139.000,00 em atraso</w:t>
      </w:r>
      <w:r w:rsidR="00701811">
        <w:t xml:space="preserve"> e</w:t>
      </w:r>
      <w:r>
        <w:t xml:space="preserve"> foi efetivado em 19.2.2024</w:t>
      </w:r>
      <w:r w:rsidR="005116D0">
        <w:t xml:space="preserve">, ou seja, </w:t>
      </w:r>
      <w:r w:rsidR="006247E7">
        <w:t xml:space="preserve">não se passaram </w:t>
      </w:r>
      <w:r w:rsidR="009E546F">
        <w:t>3</w:t>
      </w:r>
      <w:r w:rsidR="005116D0">
        <w:t xml:space="preserve"> meses </w:t>
      </w:r>
      <w:r w:rsidR="009E546F">
        <w:t xml:space="preserve">para o </w:t>
      </w:r>
      <w:r w:rsidR="005116D0">
        <w:t>descumprimento</w:t>
      </w:r>
      <w:r w:rsidR="003C4B60">
        <w:t xml:space="preserve"> </w:t>
      </w:r>
      <w:r w:rsidR="005116D0">
        <w:t>das obrigações</w:t>
      </w:r>
      <w:r w:rsidR="009E546F">
        <w:t xml:space="preserve"> assumidas pelo Sr. Walter</w:t>
      </w:r>
      <w:r w:rsidR="005116D0">
        <w:t xml:space="preserve"> </w:t>
      </w:r>
      <w:r w:rsidR="003C4B60" w:rsidRPr="003C4B60">
        <w:rPr>
          <w:sz w:val="20"/>
          <w:szCs w:val="18"/>
        </w:rPr>
        <w:t>(</w:t>
      </w:r>
      <w:r w:rsidR="003C4B60" w:rsidRPr="003C4B60">
        <w:rPr>
          <w:b/>
          <w:bCs/>
          <w:sz w:val="20"/>
          <w:szCs w:val="18"/>
        </w:rPr>
        <w:t>doc. 3</w:t>
      </w:r>
      <w:r w:rsidR="003C4B60" w:rsidRPr="003C4B60">
        <w:rPr>
          <w:sz w:val="20"/>
          <w:szCs w:val="18"/>
        </w:rPr>
        <w:t>)</w:t>
      </w:r>
      <w:r>
        <w:t>.</w:t>
      </w:r>
    </w:p>
    <w:p w14:paraId="607FF06F" w14:textId="3AE67B34" w:rsidR="009E546F" w:rsidRDefault="009E546F" w:rsidP="000169F1">
      <w:pPr>
        <w:pStyle w:val="SemEspaamento"/>
      </w:pPr>
      <w:r>
        <w:lastRenderedPageBreak/>
        <w:t xml:space="preserve">Agora, passados menos de 3 meses do último acordo, </w:t>
      </w:r>
      <w:r w:rsidR="008772C6">
        <w:t xml:space="preserve">o executado </w:t>
      </w:r>
      <w:r w:rsidR="00694002">
        <w:t>insiste e</w:t>
      </w:r>
      <w:r w:rsidR="003C4B60">
        <w:t xml:space="preserve">m descumprir, repetidamente, as obrigações assumidas </w:t>
      </w:r>
      <w:r>
        <w:t>pela</w:t>
      </w:r>
      <w:r w:rsidR="003C4B60">
        <w:t xml:space="preserve"> </w:t>
      </w:r>
      <w:r w:rsidR="00E55C7E">
        <w:t xml:space="preserve">dissolução de </w:t>
      </w:r>
      <w:r w:rsidR="003C4B60">
        <w:t xml:space="preserve">união estável, o que vem gerando grandes infortúnios e prejuízos </w:t>
      </w:r>
      <w:r w:rsidR="00E44D21">
        <w:t>à exequente</w:t>
      </w:r>
      <w:r>
        <w:t>.</w:t>
      </w:r>
    </w:p>
    <w:p w14:paraId="7C15A998" w14:textId="18BB1CE8" w:rsidR="00694002" w:rsidRPr="0042579F" w:rsidRDefault="009E546F" w:rsidP="000169F1">
      <w:pPr>
        <w:pStyle w:val="SemEspaamento"/>
      </w:pPr>
      <w:r>
        <w:t xml:space="preserve">A situação que gerou este novo cumprimento de sentença foi previamente explicada à advogada do requerido, no intuito de solucionar de forma amigável </w:t>
      </w:r>
      <w:r w:rsidRPr="008C58C1">
        <w:rPr>
          <w:sz w:val="20"/>
          <w:szCs w:val="18"/>
        </w:rPr>
        <w:t>(</w:t>
      </w:r>
      <w:r w:rsidRPr="008C58C1">
        <w:rPr>
          <w:b/>
          <w:bCs/>
          <w:sz w:val="20"/>
          <w:szCs w:val="18"/>
        </w:rPr>
        <w:t>doc. 4</w:t>
      </w:r>
      <w:r w:rsidRPr="008C58C1">
        <w:rPr>
          <w:sz w:val="20"/>
          <w:szCs w:val="18"/>
        </w:rPr>
        <w:t>)</w:t>
      </w:r>
      <w:r>
        <w:t>,</w:t>
      </w:r>
      <w:r w:rsidR="00701811">
        <w:t xml:space="preserve"> </w:t>
      </w:r>
      <w:r>
        <w:t>mas a tentativa foi em vão, o qu</w:t>
      </w:r>
      <w:r w:rsidR="003C4B60">
        <w:t>e torna necessário o acionamento do Poder Judiciário</w:t>
      </w:r>
      <w:r>
        <w:t>,</w:t>
      </w:r>
      <w:r w:rsidR="003C4B60">
        <w:t xml:space="preserve"> novamente, para coibir esse tipo de conduta </w:t>
      </w:r>
      <w:r w:rsidR="00147570">
        <w:t xml:space="preserve">reprovável </w:t>
      </w:r>
      <w:r w:rsidR="003C4B60">
        <w:t>e assegurar o</w:t>
      </w:r>
      <w:r w:rsidR="00F016A4">
        <w:t xml:space="preserve"> direito</w:t>
      </w:r>
      <w:r>
        <w:t xml:space="preserve"> </w:t>
      </w:r>
      <w:r w:rsidR="00E44D21">
        <w:t>da autora</w:t>
      </w:r>
      <w:r w:rsidR="003C4B60">
        <w:t>.</w:t>
      </w:r>
    </w:p>
    <w:p w14:paraId="65C31DB1" w14:textId="0A4984EC" w:rsidR="000169F1" w:rsidRPr="00136102" w:rsidRDefault="000169F1" w:rsidP="000B0329">
      <w:pPr>
        <w:pStyle w:val="SemEspaamento"/>
        <w:numPr>
          <w:ilvl w:val="0"/>
          <w:numId w:val="0"/>
        </w:numPr>
        <w:ind w:left="1701"/>
      </w:pPr>
    </w:p>
    <w:p w14:paraId="0956F07D" w14:textId="002C49EE" w:rsidR="000169F1" w:rsidRDefault="000169F1" w:rsidP="00EE5C1D">
      <w:pPr>
        <w:pStyle w:val="Ttulo"/>
      </w:pPr>
      <w:r w:rsidRPr="00136102">
        <w:t xml:space="preserve">II – </w:t>
      </w:r>
      <w:r w:rsidR="00A87F40">
        <w:t>D</w:t>
      </w:r>
      <w:r w:rsidR="00EB2528">
        <w:t>A</w:t>
      </w:r>
      <w:r w:rsidR="00A87F40">
        <w:t xml:space="preserve"> </w:t>
      </w:r>
      <w:r w:rsidR="00EB2528">
        <w:t xml:space="preserve">NECESSIDADE DE </w:t>
      </w:r>
      <w:r w:rsidR="0052622E">
        <w:t xml:space="preserve">PAGAMENTO DA PENSÃO ALIMENTÍCIA </w:t>
      </w:r>
      <w:r w:rsidR="004C5819">
        <w:t xml:space="preserve">DA EXEQUENTE E AUXÍLIO ALIMENTAÇÃO DOS SEUS FILHOS </w:t>
      </w:r>
      <w:r w:rsidR="0052622E">
        <w:t>NA DATA AJUSTADA</w:t>
      </w:r>
    </w:p>
    <w:p w14:paraId="67548F13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201B76D" w14:textId="33DA8887" w:rsidR="000169F1" w:rsidRDefault="009E546F" w:rsidP="000169F1">
      <w:pPr>
        <w:pStyle w:val="SemEspaamento"/>
      </w:pPr>
      <w:r>
        <w:t xml:space="preserve">A </w:t>
      </w:r>
      <w:r w:rsidR="00A34FF2">
        <w:t>exequente registra</w:t>
      </w:r>
      <w:r>
        <w:t>, de início,</w:t>
      </w:r>
      <w:r w:rsidR="00A34FF2">
        <w:t xml:space="preserve"> que o executado vem atrasando reiteradamente o pagamento dos </w:t>
      </w:r>
      <w:r w:rsidR="005D33DF">
        <w:t xml:space="preserve">seus </w:t>
      </w:r>
      <w:r w:rsidR="00A34FF2">
        <w:t>alimentos</w:t>
      </w:r>
      <w:r w:rsidR="001243E0">
        <w:t xml:space="preserve"> </w:t>
      </w:r>
      <w:r w:rsidR="001243E0" w:rsidRPr="004D5E46">
        <w:rPr>
          <w:sz w:val="20"/>
          <w:szCs w:val="18"/>
        </w:rPr>
        <w:t>(</w:t>
      </w:r>
      <w:r w:rsidR="004D5E46" w:rsidRPr="004D5E46">
        <w:rPr>
          <w:sz w:val="20"/>
          <w:szCs w:val="18"/>
        </w:rPr>
        <w:t>3</w:t>
      </w:r>
      <w:r w:rsidR="005860DE">
        <w:rPr>
          <w:sz w:val="20"/>
          <w:szCs w:val="18"/>
        </w:rPr>
        <w:t>1</w:t>
      </w:r>
      <w:r w:rsidR="004D5E46" w:rsidRPr="004D5E46">
        <w:rPr>
          <w:sz w:val="20"/>
          <w:szCs w:val="18"/>
        </w:rPr>
        <w:t xml:space="preserve"> salários</w:t>
      </w:r>
      <w:r w:rsidR="004D5E46">
        <w:rPr>
          <w:sz w:val="20"/>
          <w:szCs w:val="18"/>
        </w:rPr>
        <w:t>-</w:t>
      </w:r>
      <w:r w:rsidR="004D5E46" w:rsidRPr="004D5E46">
        <w:rPr>
          <w:sz w:val="20"/>
          <w:szCs w:val="18"/>
        </w:rPr>
        <w:t>mínimos</w:t>
      </w:r>
      <w:r>
        <w:rPr>
          <w:sz w:val="20"/>
          <w:szCs w:val="18"/>
        </w:rPr>
        <w:t xml:space="preserve"> mensais</w:t>
      </w:r>
      <w:r w:rsidR="004D5E46" w:rsidRPr="004D5E46">
        <w:rPr>
          <w:sz w:val="20"/>
          <w:szCs w:val="18"/>
        </w:rPr>
        <w:t>)</w:t>
      </w:r>
      <w:r w:rsidR="00A34FF2">
        <w:t>, que devem ser re</w:t>
      </w:r>
      <w:r>
        <w:t>passa</w:t>
      </w:r>
      <w:r w:rsidR="00A34FF2">
        <w:t xml:space="preserve">dos até o 5º </w:t>
      </w:r>
      <w:r w:rsidR="00A34FF2" w:rsidRPr="00A34FF2">
        <w:rPr>
          <w:sz w:val="20"/>
          <w:szCs w:val="18"/>
        </w:rPr>
        <w:t>(quinto)</w:t>
      </w:r>
      <w:r w:rsidR="00A34FF2">
        <w:t xml:space="preserve"> dia de cada mês</w:t>
      </w:r>
      <w:r w:rsidR="008C7E8E">
        <w:t xml:space="preserve">, conforme disposto na cláusula 2.3. do acordo firmando entre as partes </w:t>
      </w:r>
      <w:r w:rsidR="008C7E8E" w:rsidRPr="008C7E8E">
        <w:rPr>
          <w:sz w:val="20"/>
          <w:szCs w:val="18"/>
        </w:rPr>
        <w:t>(</w:t>
      </w:r>
      <w:r w:rsidR="008C7E8E" w:rsidRPr="008C7E8E">
        <w:rPr>
          <w:b/>
          <w:bCs/>
          <w:sz w:val="20"/>
          <w:szCs w:val="18"/>
        </w:rPr>
        <w:t>doc. 2</w:t>
      </w:r>
      <w:r w:rsidR="008C7E8E" w:rsidRPr="008C7E8E">
        <w:rPr>
          <w:sz w:val="20"/>
          <w:szCs w:val="18"/>
        </w:rPr>
        <w:t>)</w:t>
      </w:r>
      <w:r w:rsidR="00A34FF2">
        <w:t>.</w:t>
      </w:r>
    </w:p>
    <w:p w14:paraId="126604EF" w14:textId="7B8D0EC6" w:rsidR="00C85203" w:rsidRDefault="00C85203" w:rsidP="000169F1">
      <w:pPr>
        <w:pStyle w:val="SemEspaamento"/>
      </w:pPr>
      <w:r>
        <w:t>Essa conduta</w:t>
      </w:r>
      <w:r w:rsidR="00881A44">
        <w:t>, vale registrar,</w:t>
      </w:r>
      <w:r w:rsidR="004A325F">
        <w:t xml:space="preserve"> </w:t>
      </w:r>
      <w:r w:rsidR="008C7E8E">
        <w:t>está</w:t>
      </w:r>
      <w:r w:rsidR="004A325F">
        <w:t xml:space="preserve"> gerando prejuízo</w:t>
      </w:r>
      <w:r w:rsidR="008C7E8E">
        <w:t>s</w:t>
      </w:r>
      <w:r w:rsidR="004A325F">
        <w:t xml:space="preserve"> </w:t>
      </w:r>
      <w:r w:rsidR="008C7E8E">
        <w:t xml:space="preserve">em relação ao </w:t>
      </w:r>
      <w:r w:rsidR="004A325F">
        <w:t xml:space="preserve">pagamento das despesas mensais da exequente, </w:t>
      </w:r>
      <w:r w:rsidR="00881A44">
        <w:t>sobretudo por</w:t>
      </w:r>
      <w:r w:rsidR="008C7E8E">
        <w:t>que, muitas vezes, acaba</w:t>
      </w:r>
      <w:r w:rsidR="00881A44">
        <w:t>m</w:t>
      </w:r>
      <w:r w:rsidR="008C7E8E">
        <w:t xml:space="preserve"> sendo </w:t>
      </w:r>
      <w:r w:rsidR="008E2812">
        <w:t>acrescid</w:t>
      </w:r>
      <w:r w:rsidR="00881A44">
        <w:t>as</w:t>
      </w:r>
      <w:r w:rsidR="008E2812">
        <w:t xml:space="preserve"> de multa por atraso, juros e correção monetária</w:t>
      </w:r>
      <w:r w:rsidR="0089682A">
        <w:t>, além de</w:t>
      </w:r>
      <w:r w:rsidR="00ED6F77">
        <w:t xml:space="preserve"> ocasionar o uso do limite especial </w:t>
      </w:r>
      <w:r w:rsidR="00A10FB4">
        <w:t>da conta corrente, quando negativada</w:t>
      </w:r>
      <w:r w:rsidR="00D5415E">
        <w:t xml:space="preserve"> </w:t>
      </w:r>
      <w:r w:rsidR="00D5415E" w:rsidRPr="00D1168A">
        <w:rPr>
          <w:sz w:val="20"/>
          <w:szCs w:val="18"/>
        </w:rPr>
        <w:t>(</w:t>
      </w:r>
      <w:r w:rsidR="00D5415E" w:rsidRPr="00D1168A">
        <w:rPr>
          <w:b/>
          <w:bCs/>
          <w:sz w:val="20"/>
          <w:szCs w:val="18"/>
        </w:rPr>
        <w:t>doc. 5</w:t>
      </w:r>
      <w:r w:rsidR="00D5415E" w:rsidRPr="00D1168A">
        <w:rPr>
          <w:sz w:val="20"/>
          <w:szCs w:val="18"/>
        </w:rPr>
        <w:t>)</w:t>
      </w:r>
      <w:r w:rsidR="008E2812">
        <w:t>.</w:t>
      </w:r>
    </w:p>
    <w:p w14:paraId="4EF73F62" w14:textId="64F2606B" w:rsidR="00E55C7E" w:rsidRDefault="008E2812" w:rsidP="000169F1">
      <w:pPr>
        <w:pStyle w:val="SemEspaamento"/>
      </w:pPr>
      <w:r>
        <w:t>Apenas a título de exemplo, neste mês</w:t>
      </w:r>
      <w:r w:rsidR="00E37882">
        <w:t>,</w:t>
      </w:r>
      <w:r>
        <w:t xml:space="preserve"> o executado só transferiu a pensão alimentícia para a exequente no dia 9.5</w:t>
      </w:r>
      <w:r w:rsidR="00F122A5">
        <w:t>.2024</w:t>
      </w:r>
      <w:r w:rsidR="0055271B">
        <w:t>, ao passo que</w:t>
      </w:r>
      <w:r w:rsidR="0064783D">
        <w:t xml:space="preserve">, no mês passado, </w:t>
      </w:r>
      <w:r w:rsidR="00BE183A">
        <w:t xml:space="preserve">só </w:t>
      </w:r>
      <w:r w:rsidR="0055271B">
        <w:t>pagou</w:t>
      </w:r>
      <w:r w:rsidR="0064783D">
        <w:t xml:space="preserve"> a pensão no dia 8.4.2024 </w:t>
      </w:r>
      <w:r w:rsidR="00F122A5" w:rsidRPr="00D1168A">
        <w:rPr>
          <w:sz w:val="20"/>
          <w:szCs w:val="18"/>
        </w:rPr>
        <w:t>(</w:t>
      </w:r>
      <w:r w:rsidR="00F122A5" w:rsidRPr="00D1168A">
        <w:rPr>
          <w:b/>
          <w:bCs/>
          <w:sz w:val="20"/>
          <w:szCs w:val="18"/>
        </w:rPr>
        <w:t xml:space="preserve">doc. </w:t>
      </w:r>
      <w:r w:rsidR="00D1168A" w:rsidRPr="00D1168A">
        <w:rPr>
          <w:b/>
          <w:bCs/>
          <w:sz w:val="20"/>
          <w:szCs w:val="18"/>
        </w:rPr>
        <w:t>5</w:t>
      </w:r>
      <w:r w:rsidR="00F122A5" w:rsidRPr="00D1168A">
        <w:rPr>
          <w:sz w:val="20"/>
          <w:szCs w:val="18"/>
        </w:rPr>
        <w:t>)</w:t>
      </w:r>
      <w:r w:rsidR="00CD4CA9">
        <w:t>, em evidente descumprimento da obrigação que se comprometeu a honrar.</w:t>
      </w:r>
    </w:p>
    <w:p w14:paraId="520EF19B" w14:textId="4634BFC1" w:rsidR="00F122A5" w:rsidRDefault="00F122A5" w:rsidP="000169F1">
      <w:pPr>
        <w:pStyle w:val="SemEspaamento"/>
      </w:pPr>
      <w:r>
        <w:t xml:space="preserve">E quando foi confrontado </w:t>
      </w:r>
      <w:r w:rsidR="00066A89">
        <w:t xml:space="preserve">pela própria exequente </w:t>
      </w:r>
      <w:r>
        <w:t xml:space="preserve">para explicar sobre os atrasos reiterados, o executado </w:t>
      </w:r>
      <w:r w:rsidR="00066A89">
        <w:t xml:space="preserve">disse que o seu funcionário “se esquecia” porque não tem boleto para pagamento e </w:t>
      </w:r>
      <w:r w:rsidR="00CD4CA9">
        <w:t xml:space="preserve">ainda fez questão de alegar </w:t>
      </w:r>
      <w:r w:rsidR="00066A89">
        <w:t>que seria algo “normal”</w:t>
      </w:r>
      <w:r w:rsidR="00BE183A">
        <w:t xml:space="preserve"> e que estava atrasando</w:t>
      </w:r>
      <w:r w:rsidR="00D36D3F">
        <w:t xml:space="preserve"> também</w:t>
      </w:r>
      <w:r w:rsidR="00BE183A">
        <w:t xml:space="preserve"> </w:t>
      </w:r>
      <w:r w:rsidR="00E37882">
        <w:t xml:space="preserve">os </w:t>
      </w:r>
      <w:r w:rsidR="00BE183A">
        <w:t>repasse</w:t>
      </w:r>
      <w:r w:rsidR="00D46D13">
        <w:t>s</w:t>
      </w:r>
      <w:r w:rsidR="00BE183A">
        <w:t xml:space="preserve"> </w:t>
      </w:r>
      <w:r w:rsidR="00D46D13">
        <w:t>aos filhos</w:t>
      </w:r>
      <w:r w:rsidR="00D1168A">
        <w:t>, como se extrai dos áudios em anexo</w:t>
      </w:r>
      <w:r w:rsidR="00066A89">
        <w:t xml:space="preserve"> </w:t>
      </w:r>
      <w:r w:rsidR="00066A89" w:rsidRPr="00D1168A">
        <w:rPr>
          <w:sz w:val="20"/>
          <w:szCs w:val="18"/>
        </w:rPr>
        <w:t>(</w:t>
      </w:r>
      <w:r w:rsidR="00066A89" w:rsidRPr="00D1168A">
        <w:rPr>
          <w:b/>
          <w:bCs/>
          <w:sz w:val="20"/>
          <w:szCs w:val="18"/>
        </w:rPr>
        <w:t xml:space="preserve">doc. </w:t>
      </w:r>
      <w:r w:rsidR="00D1168A" w:rsidRPr="00D1168A">
        <w:rPr>
          <w:b/>
          <w:bCs/>
          <w:sz w:val="20"/>
          <w:szCs w:val="18"/>
        </w:rPr>
        <w:t>6</w:t>
      </w:r>
      <w:r w:rsidR="00D1168A" w:rsidRPr="00D1168A">
        <w:rPr>
          <w:sz w:val="20"/>
          <w:szCs w:val="18"/>
        </w:rPr>
        <w:t>)</w:t>
      </w:r>
      <w:r w:rsidR="00D1168A">
        <w:t>.</w:t>
      </w:r>
    </w:p>
    <w:p w14:paraId="7412D02E" w14:textId="18934AB2" w:rsidR="004C5819" w:rsidRDefault="00BC4758" w:rsidP="000169F1">
      <w:pPr>
        <w:pStyle w:val="SemEspaamento"/>
      </w:pPr>
      <w:r>
        <w:t>Além da pensão alimentícia,</w:t>
      </w:r>
      <w:r w:rsidRPr="00BC4758">
        <w:t xml:space="preserve"> </w:t>
      </w:r>
      <w:r>
        <w:t xml:space="preserve">nos termos da cláusula 1.2. do acordo homologado em juízo </w:t>
      </w:r>
      <w:r w:rsidRPr="005C0129">
        <w:rPr>
          <w:sz w:val="20"/>
          <w:szCs w:val="18"/>
        </w:rPr>
        <w:t>(</w:t>
      </w:r>
      <w:r w:rsidRPr="005C0129">
        <w:rPr>
          <w:b/>
          <w:bCs/>
          <w:sz w:val="20"/>
          <w:szCs w:val="18"/>
        </w:rPr>
        <w:t>doc. 2</w:t>
      </w:r>
      <w:r w:rsidRPr="005C0129">
        <w:rPr>
          <w:sz w:val="20"/>
          <w:szCs w:val="18"/>
        </w:rPr>
        <w:t>)</w:t>
      </w:r>
      <w:r w:rsidR="006A702E">
        <w:t xml:space="preserve"> </w:t>
      </w:r>
      <w:r>
        <w:t xml:space="preserve">o executado também deve </w:t>
      </w:r>
      <w:r w:rsidR="002D5D54">
        <w:t>repassar à exequente,</w:t>
      </w:r>
      <w:r w:rsidR="003E7875">
        <w:t xml:space="preserve"> semanal</w:t>
      </w:r>
      <w:r w:rsidR="002D5D54">
        <w:t>mente,</w:t>
      </w:r>
      <w:r w:rsidR="00046CF0">
        <w:t xml:space="preserve"> o auxílio alimentação</w:t>
      </w:r>
      <w:r>
        <w:t xml:space="preserve"> dos filhos</w:t>
      </w:r>
      <w:r w:rsidR="004D5E46">
        <w:t xml:space="preserve"> </w:t>
      </w:r>
      <w:r w:rsidR="004D5E46" w:rsidRPr="004D5E46">
        <w:rPr>
          <w:sz w:val="20"/>
          <w:szCs w:val="18"/>
        </w:rPr>
        <w:t>(R$ 4.000,00)</w:t>
      </w:r>
      <w:r w:rsidR="00046CF0">
        <w:t xml:space="preserve">, </w:t>
      </w:r>
      <w:r>
        <w:t xml:space="preserve">que </w:t>
      </w:r>
      <w:r w:rsidR="003E7875">
        <w:t xml:space="preserve">deve </w:t>
      </w:r>
      <w:r w:rsidR="00046CF0">
        <w:t xml:space="preserve">ser </w:t>
      </w:r>
      <w:r w:rsidR="002D5D54">
        <w:t>depositado</w:t>
      </w:r>
      <w:r w:rsidR="00046CF0">
        <w:t xml:space="preserve"> toda segunda-feira</w:t>
      </w:r>
      <w:r w:rsidR="005C0129">
        <w:t>.</w:t>
      </w:r>
      <w:r w:rsidR="00703B3D">
        <w:t xml:space="preserve"> Contudo, </w:t>
      </w:r>
      <w:r w:rsidR="003A7434">
        <w:t>em abril</w:t>
      </w:r>
      <w:r w:rsidR="00E37882">
        <w:t>,</w:t>
      </w:r>
      <w:r w:rsidR="003A7434">
        <w:t xml:space="preserve"> o executado atrasou um dos pagamentos, </w:t>
      </w:r>
      <w:r w:rsidR="003A7434">
        <w:lastRenderedPageBreak/>
        <w:t xml:space="preserve">realizando somente no dia 16.4 </w:t>
      </w:r>
      <w:r w:rsidR="003A7434" w:rsidRPr="00221FDE">
        <w:rPr>
          <w:sz w:val="20"/>
          <w:szCs w:val="18"/>
        </w:rPr>
        <w:t>(</w:t>
      </w:r>
      <w:r w:rsidR="00A16DBF" w:rsidRPr="00221FDE">
        <w:rPr>
          <w:sz w:val="20"/>
          <w:szCs w:val="18"/>
        </w:rPr>
        <w:t>terça-feira)</w:t>
      </w:r>
      <w:r w:rsidR="00A16DBF">
        <w:t xml:space="preserve"> e,</w:t>
      </w:r>
      <w:r w:rsidR="00221FDE">
        <w:t xml:space="preserve"> no mês de maio, só depositou a quantia no dia 15.5</w:t>
      </w:r>
      <w:r w:rsidR="00A87EB7">
        <w:t xml:space="preserve"> </w:t>
      </w:r>
      <w:r w:rsidR="00A87EB7" w:rsidRPr="00A87EB7">
        <w:rPr>
          <w:sz w:val="20"/>
          <w:szCs w:val="18"/>
        </w:rPr>
        <w:t>(quarta-feira</w:t>
      </w:r>
      <w:r w:rsidR="004D2AD6">
        <w:rPr>
          <w:sz w:val="20"/>
          <w:szCs w:val="18"/>
        </w:rPr>
        <w:t xml:space="preserve"> – </w:t>
      </w:r>
      <w:r w:rsidR="004D2AD6">
        <w:rPr>
          <w:b/>
          <w:bCs/>
          <w:sz w:val="20"/>
          <w:szCs w:val="18"/>
        </w:rPr>
        <w:t>doc. 5</w:t>
      </w:r>
      <w:r w:rsidR="00A87EB7" w:rsidRPr="00A87EB7">
        <w:rPr>
          <w:sz w:val="20"/>
          <w:szCs w:val="18"/>
        </w:rPr>
        <w:t>)</w:t>
      </w:r>
      <w:r w:rsidR="00A87EB7">
        <w:t>.</w:t>
      </w:r>
    </w:p>
    <w:p w14:paraId="68810D9F" w14:textId="69C491A8" w:rsidR="00D1168A" w:rsidRDefault="00D1168A" w:rsidP="000169F1">
      <w:pPr>
        <w:pStyle w:val="SemEspaamento"/>
      </w:pPr>
      <w:r>
        <w:t xml:space="preserve">Portanto, </w:t>
      </w:r>
      <w:r w:rsidR="00CD4CA9">
        <w:t xml:space="preserve">para evitar que </w:t>
      </w:r>
      <w:r w:rsidR="00DD0801">
        <w:t>ocorra</w:t>
      </w:r>
      <w:r w:rsidR="00CD4CA9">
        <w:t xml:space="preserve"> novo </w:t>
      </w:r>
      <w:r w:rsidR="008E0686">
        <w:t xml:space="preserve">atraso no pagamento da pensão alimentícia, </w:t>
      </w:r>
      <w:r w:rsidR="00472DB8">
        <w:t xml:space="preserve">a exequente requer </w:t>
      </w:r>
      <w:r w:rsidR="008E0686">
        <w:t>que essa verba seja repassada</w:t>
      </w:r>
      <w:r w:rsidR="0061513D">
        <w:t>, impreterivelmente,</w:t>
      </w:r>
      <w:r w:rsidR="008E0686">
        <w:t xml:space="preserve"> até o 5º </w:t>
      </w:r>
      <w:r w:rsidR="008E0686" w:rsidRPr="008E0686">
        <w:rPr>
          <w:sz w:val="20"/>
          <w:szCs w:val="18"/>
        </w:rPr>
        <w:t>(quinto)</w:t>
      </w:r>
      <w:r w:rsidR="008E0686">
        <w:t xml:space="preserve"> dia de todos os meses, sob pena de multa de, pelo menos, </w:t>
      </w:r>
      <w:r w:rsidR="008E0686" w:rsidRPr="00717DBB">
        <w:rPr>
          <w:u w:val="single"/>
        </w:rPr>
        <w:t xml:space="preserve">R$ 10.000,00 </w:t>
      </w:r>
      <w:r w:rsidR="008E0686" w:rsidRPr="00717DBB">
        <w:rPr>
          <w:sz w:val="20"/>
          <w:szCs w:val="18"/>
          <w:u w:val="single"/>
        </w:rPr>
        <w:t>(dez mil reais)</w:t>
      </w:r>
      <w:r w:rsidR="008F57A5" w:rsidRPr="00717DBB">
        <w:t xml:space="preserve"> </w:t>
      </w:r>
      <w:r w:rsidR="008F57A5">
        <w:t>por dia de atraso</w:t>
      </w:r>
      <w:r w:rsidR="001415F1">
        <w:t xml:space="preserve"> </w:t>
      </w:r>
      <w:r w:rsidR="001415F1" w:rsidRPr="001415F1">
        <w:rPr>
          <w:sz w:val="20"/>
          <w:szCs w:val="18"/>
        </w:rPr>
        <w:t>(art. 536, §1º, do CPC)</w:t>
      </w:r>
      <w:r w:rsidR="008F57A5">
        <w:t>,</w:t>
      </w:r>
      <w:r w:rsidR="008E0686">
        <w:t xml:space="preserve"> </w:t>
      </w:r>
      <w:r w:rsidR="008F57A5">
        <w:t xml:space="preserve">em </w:t>
      </w:r>
      <w:r w:rsidR="0022666C">
        <w:t xml:space="preserve">observância </w:t>
      </w:r>
      <w:r w:rsidR="008F57A5">
        <w:t xml:space="preserve">ao vultoso poder econômico do executado </w:t>
      </w:r>
      <w:r w:rsidR="0022666C">
        <w:t>e a necessidade de impor o caráter coercitivo da medida pleiteada.</w:t>
      </w:r>
      <w:r w:rsidR="00BE183A">
        <w:t xml:space="preserve"> </w:t>
      </w:r>
    </w:p>
    <w:p w14:paraId="018111BA" w14:textId="51F4993B" w:rsidR="00BE183A" w:rsidRDefault="00BE183A" w:rsidP="000169F1">
      <w:pPr>
        <w:pStyle w:val="SemEspaamento"/>
      </w:pPr>
      <w:r>
        <w:t>Da mesma forma, requer</w:t>
      </w:r>
      <w:r w:rsidR="00EA165C">
        <w:t xml:space="preserve"> seja determinado o pagamento do</w:t>
      </w:r>
      <w:r>
        <w:t xml:space="preserve"> </w:t>
      </w:r>
      <w:r w:rsidR="00EA165C">
        <w:t xml:space="preserve">auxílio alimentação destinado aos </w:t>
      </w:r>
      <w:r w:rsidR="00130A28">
        <w:t xml:space="preserve">filhos </w:t>
      </w:r>
      <w:r w:rsidR="00EA165C">
        <w:t xml:space="preserve">Enzo e Lucca </w:t>
      </w:r>
      <w:r w:rsidR="007A01E4">
        <w:t>na data ajustada, ou seja, todas as segundas-feiras, também sob pena de multa diária de</w:t>
      </w:r>
      <w:r w:rsidR="00E37882">
        <w:t>,</w:t>
      </w:r>
      <w:r w:rsidR="007A01E4">
        <w:t xml:space="preserve"> pelo menos, </w:t>
      </w:r>
      <w:r w:rsidR="007A01E4" w:rsidRPr="00717DBB">
        <w:rPr>
          <w:u w:val="single"/>
        </w:rPr>
        <w:t xml:space="preserve">R$ 10.000,00 </w:t>
      </w:r>
      <w:r w:rsidR="007A01E4" w:rsidRPr="00717DBB">
        <w:rPr>
          <w:sz w:val="20"/>
          <w:szCs w:val="18"/>
          <w:u w:val="single"/>
        </w:rPr>
        <w:t>(dez mil reais)</w:t>
      </w:r>
      <w:r w:rsidR="007A01E4" w:rsidRPr="00717DBB">
        <w:t xml:space="preserve"> </w:t>
      </w:r>
      <w:r w:rsidR="007A01E4">
        <w:t>pelo descumprimento d</w:t>
      </w:r>
      <w:r w:rsidR="00357771">
        <w:t xml:space="preserve">a obrigação </w:t>
      </w:r>
      <w:r w:rsidR="006930DD">
        <w:t>devida</w:t>
      </w:r>
      <w:r w:rsidR="00357771">
        <w:t xml:space="preserve"> pelo executado. </w:t>
      </w:r>
    </w:p>
    <w:p w14:paraId="06E69D2E" w14:textId="77777777" w:rsidR="000169F1" w:rsidRPr="00574096" w:rsidRDefault="000169F1" w:rsidP="005245CF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C9B154C" w14:textId="69465318" w:rsidR="0022666C" w:rsidRDefault="000169F1" w:rsidP="00EE5C1D">
      <w:pPr>
        <w:pStyle w:val="Ttulo"/>
      </w:pPr>
      <w:r>
        <w:t xml:space="preserve">III – </w:t>
      </w:r>
      <w:r w:rsidR="00574304">
        <w:t>D</w:t>
      </w:r>
      <w:r w:rsidR="00357771">
        <w:t>O</w:t>
      </w:r>
      <w:r w:rsidR="00574304">
        <w:t xml:space="preserve"> </w:t>
      </w:r>
      <w:r w:rsidR="00C01CD4">
        <w:t>RESSARCIMENTO</w:t>
      </w:r>
      <w:r w:rsidR="00574304">
        <w:t xml:space="preserve"> DA VIAGEM REALIZADA PELA EXEQUENTE</w:t>
      </w:r>
    </w:p>
    <w:p w14:paraId="4A8C4AA4" w14:textId="77777777" w:rsidR="00574304" w:rsidRPr="00574096" w:rsidRDefault="00574304" w:rsidP="005245CF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93AF00E" w14:textId="3BF82ECF" w:rsidR="00574304" w:rsidRDefault="00E37882" w:rsidP="00574304">
      <w:pPr>
        <w:pStyle w:val="SemEspaamento"/>
      </w:pPr>
      <w:r>
        <w:t>T</w:t>
      </w:r>
      <w:r w:rsidR="00FB441A">
        <w:t xml:space="preserve">ambém </w:t>
      </w:r>
      <w:r w:rsidR="00BE5B32">
        <w:t xml:space="preserve">no </w:t>
      </w:r>
      <w:r w:rsidR="00057A1C">
        <w:t xml:space="preserve">tópico 2 do </w:t>
      </w:r>
      <w:r w:rsidR="00BE5B32">
        <w:t>acordo entabulado entre as partes</w:t>
      </w:r>
      <w:r w:rsidR="00057A1C">
        <w:t>, que diz respeito especificamente à “</w:t>
      </w:r>
      <w:r w:rsidR="00057A1C" w:rsidRPr="00057A1C">
        <w:rPr>
          <w:b/>
          <w:bCs/>
          <w:i/>
          <w:iCs/>
          <w:u w:val="single"/>
        </w:rPr>
        <w:t>subsistência</w:t>
      </w:r>
      <w:r w:rsidR="00057A1C" w:rsidRPr="00057A1C">
        <w:rPr>
          <w:b/>
          <w:bCs/>
          <w:i/>
          <w:iCs/>
        </w:rPr>
        <w:t xml:space="preserve"> da requerente Elena</w:t>
      </w:r>
      <w:r w:rsidR="00057A1C">
        <w:rPr>
          <w:b/>
          <w:bCs/>
        </w:rPr>
        <w:t>”</w:t>
      </w:r>
      <w:r w:rsidR="00057A1C">
        <w:t xml:space="preserve"> </w:t>
      </w:r>
      <w:r w:rsidR="00057A1C" w:rsidRPr="00057A1C">
        <w:rPr>
          <w:sz w:val="20"/>
          <w:szCs w:val="18"/>
        </w:rPr>
        <w:t>(exequente)</w:t>
      </w:r>
      <w:r w:rsidR="00057A1C">
        <w:t xml:space="preserve">, o executado </w:t>
      </w:r>
      <w:r w:rsidR="004E78FC">
        <w:t xml:space="preserve">se </w:t>
      </w:r>
      <w:r w:rsidR="00057A1C">
        <w:t xml:space="preserve">comprometeu a </w:t>
      </w:r>
      <w:r w:rsidR="004E78FC">
        <w:t>custear “</w:t>
      </w:r>
      <w:r w:rsidR="004E78FC" w:rsidRPr="004E78FC">
        <w:rPr>
          <w:i/>
          <w:iCs/>
        </w:rPr>
        <w:t>passagens aéreas e a hospedagem em 4 (quatro) viagens de férias à Sra. Elena e aos filhos do casal</w:t>
      </w:r>
      <w:r w:rsidR="004E78FC">
        <w:t>”, conforme se extrai da</w:t>
      </w:r>
      <w:r w:rsidR="008B68E0">
        <w:t xml:space="preserve"> cláusula 2.6 do título judicial executado </w:t>
      </w:r>
      <w:r w:rsidR="008B68E0" w:rsidRPr="008B68E0">
        <w:rPr>
          <w:sz w:val="20"/>
          <w:szCs w:val="18"/>
        </w:rPr>
        <w:t>(</w:t>
      </w:r>
      <w:r w:rsidR="008B68E0" w:rsidRPr="008B68E0">
        <w:rPr>
          <w:b/>
          <w:bCs/>
          <w:sz w:val="20"/>
          <w:szCs w:val="18"/>
        </w:rPr>
        <w:t>doc. 2</w:t>
      </w:r>
      <w:r w:rsidR="008B68E0" w:rsidRPr="008B68E0">
        <w:rPr>
          <w:sz w:val="20"/>
          <w:szCs w:val="18"/>
        </w:rPr>
        <w:t>)</w:t>
      </w:r>
      <w:r w:rsidR="004E78FC">
        <w:t>.</w:t>
      </w:r>
    </w:p>
    <w:p w14:paraId="1B36087E" w14:textId="0D5BCE14" w:rsidR="00FB441A" w:rsidRDefault="00FB441A" w:rsidP="00574304">
      <w:pPr>
        <w:pStyle w:val="SemEspaamento"/>
      </w:pPr>
      <w:r>
        <w:t xml:space="preserve">Não há dúvida, portanto, que o executado </w:t>
      </w:r>
      <w:r w:rsidR="00357771">
        <w:t>tem</w:t>
      </w:r>
      <w:r>
        <w:t xml:space="preserve"> a obrigação de </w:t>
      </w:r>
      <w:r w:rsidR="00352247">
        <w:t xml:space="preserve">pagar à exequente 4 </w:t>
      </w:r>
      <w:r w:rsidR="00352247" w:rsidRPr="00352247">
        <w:rPr>
          <w:sz w:val="20"/>
          <w:szCs w:val="18"/>
        </w:rPr>
        <w:t>(quatro)</w:t>
      </w:r>
      <w:r w:rsidR="00352247">
        <w:t xml:space="preserve"> viagens </w:t>
      </w:r>
      <w:r w:rsidR="005C0B98">
        <w:t xml:space="preserve">de férias </w:t>
      </w:r>
      <w:r w:rsidR="00352247">
        <w:t xml:space="preserve">por ano, podendo ser acompanhada, </w:t>
      </w:r>
      <w:r w:rsidR="002C27CE">
        <w:t>inclusive</w:t>
      </w:r>
      <w:r w:rsidR="00352247">
        <w:t>, de seus filhos.</w:t>
      </w:r>
    </w:p>
    <w:p w14:paraId="09525752" w14:textId="311F5049" w:rsidR="008B68E0" w:rsidRDefault="00357771" w:rsidP="00574304">
      <w:pPr>
        <w:pStyle w:val="SemEspaamento"/>
      </w:pPr>
      <w:r>
        <w:t xml:space="preserve">Isso, contudo, não vem sendo honrado pelo executado </w:t>
      </w:r>
      <w:r w:rsidR="0024007E">
        <w:t>e está causando grandes infortúnios à exequente</w:t>
      </w:r>
      <w:r>
        <w:t xml:space="preserve">. </w:t>
      </w:r>
      <w:r w:rsidR="00855EA4">
        <w:t xml:space="preserve">No ano passado, já foi </w:t>
      </w:r>
      <w:r w:rsidR="0024007E">
        <w:t xml:space="preserve">necessário </w:t>
      </w:r>
      <w:r w:rsidR="00F15CB1">
        <w:t xml:space="preserve">ajuizar </w:t>
      </w:r>
      <w:r w:rsidR="00855EA4">
        <w:t xml:space="preserve">cumprimento de sentença para </w:t>
      </w:r>
      <w:r w:rsidR="00F15CB1">
        <w:t xml:space="preserve">ressarcir o gasto com a </w:t>
      </w:r>
      <w:r w:rsidR="00855EA4">
        <w:t>viagem que</w:t>
      </w:r>
      <w:r w:rsidR="0024007E">
        <w:t xml:space="preserve"> </w:t>
      </w:r>
      <w:r w:rsidR="00E37882">
        <w:t>el</w:t>
      </w:r>
      <w:r w:rsidR="0024007E">
        <w:t xml:space="preserve">a </w:t>
      </w:r>
      <w:r w:rsidR="00F15CB1">
        <w:t xml:space="preserve">fez para a Europa em 10 de julho </w:t>
      </w:r>
      <w:r w:rsidR="00F15CB1" w:rsidRPr="00FE7B37">
        <w:rPr>
          <w:sz w:val="20"/>
          <w:szCs w:val="18"/>
        </w:rPr>
        <w:t>(</w:t>
      </w:r>
      <w:r w:rsidR="00122464">
        <w:rPr>
          <w:i/>
          <w:iCs/>
          <w:sz w:val="20"/>
          <w:szCs w:val="18"/>
        </w:rPr>
        <w:t xml:space="preserve">vide </w:t>
      </w:r>
      <w:r w:rsidR="00122464">
        <w:rPr>
          <w:sz w:val="20"/>
          <w:szCs w:val="18"/>
        </w:rPr>
        <w:t>evento 1, ANEXO17</w:t>
      </w:r>
      <w:r w:rsidR="009A68C7">
        <w:rPr>
          <w:sz w:val="20"/>
          <w:szCs w:val="18"/>
        </w:rPr>
        <w:t>, p. 1</w:t>
      </w:r>
      <w:r w:rsidR="00D6733D">
        <w:rPr>
          <w:sz w:val="20"/>
          <w:szCs w:val="18"/>
        </w:rPr>
        <w:t>,</w:t>
      </w:r>
      <w:r w:rsidR="009A68C7">
        <w:rPr>
          <w:sz w:val="20"/>
          <w:szCs w:val="18"/>
        </w:rPr>
        <w:t xml:space="preserve"> dos autos n. </w:t>
      </w:r>
      <w:r w:rsidR="009A68C7" w:rsidRPr="009A68C7">
        <w:rPr>
          <w:sz w:val="20"/>
          <w:szCs w:val="18"/>
        </w:rPr>
        <w:t>5024163-34.2023.8.24.0090</w:t>
      </w:r>
      <w:r w:rsidR="009A68C7">
        <w:rPr>
          <w:sz w:val="20"/>
          <w:szCs w:val="18"/>
        </w:rPr>
        <w:t xml:space="preserve">– </w:t>
      </w:r>
      <w:r w:rsidR="00F15CB1" w:rsidRPr="00FE7B37">
        <w:rPr>
          <w:b/>
          <w:bCs/>
          <w:sz w:val="20"/>
          <w:szCs w:val="18"/>
        </w:rPr>
        <w:t xml:space="preserve">doc. </w:t>
      </w:r>
      <w:r w:rsidR="00FE7B37" w:rsidRPr="00FE7B37">
        <w:rPr>
          <w:b/>
          <w:bCs/>
          <w:sz w:val="20"/>
          <w:szCs w:val="18"/>
        </w:rPr>
        <w:t>3</w:t>
      </w:r>
      <w:r w:rsidR="00FE7B37" w:rsidRPr="00FE7B37">
        <w:rPr>
          <w:sz w:val="20"/>
          <w:szCs w:val="18"/>
        </w:rPr>
        <w:t>)</w:t>
      </w:r>
      <w:r w:rsidR="004709DF">
        <w:t>.</w:t>
      </w:r>
    </w:p>
    <w:p w14:paraId="0BBE8188" w14:textId="4C7F9CCB" w:rsidR="00774986" w:rsidRDefault="00122464" w:rsidP="00574304">
      <w:pPr>
        <w:pStyle w:val="SemEspaamento"/>
      </w:pPr>
      <w:r>
        <w:t>Pois bem.</w:t>
      </w:r>
    </w:p>
    <w:p w14:paraId="13B593CB" w14:textId="6CFE7B3B" w:rsidR="00122464" w:rsidRDefault="0089682A" w:rsidP="00574304">
      <w:pPr>
        <w:pStyle w:val="SemEspaamento"/>
      </w:pPr>
      <w:r>
        <w:t xml:space="preserve">No dia 17.2.2024 a </w:t>
      </w:r>
      <w:r w:rsidR="00122464">
        <w:t>exequente viajou para os Estados Unidos da América</w:t>
      </w:r>
      <w:r>
        <w:t xml:space="preserve">, ocasião em que arcou com as despesas no valor histórico de R$ 16.176,76 </w:t>
      </w:r>
      <w:r w:rsidRPr="0089682A">
        <w:rPr>
          <w:sz w:val="20"/>
          <w:szCs w:val="18"/>
        </w:rPr>
        <w:t>(</w:t>
      </w:r>
      <w:r w:rsidRPr="0089682A">
        <w:rPr>
          <w:b/>
          <w:bCs/>
          <w:sz w:val="20"/>
          <w:szCs w:val="18"/>
        </w:rPr>
        <w:t>doc. 7</w:t>
      </w:r>
      <w:r w:rsidRPr="0089682A">
        <w:rPr>
          <w:sz w:val="20"/>
          <w:szCs w:val="18"/>
        </w:rPr>
        <w:t>)</w:t>
      </w:r>
      <w:r w:rsidR="00DA6979">
        <w:t>.</w:t>
      </w:r>
    </w:p>
    <w:p w14:paraId="43EEB5B8" w14:textId="01772ED5" w:rsidR="004709DF" w:rsidRDefault="0024007E" w:rsidP="00574304">
      <w:pPr>
        <w:pStyle w:val="SemEspaamento"/>
      </w:pPr>
      <w:r>
        <w:t>E</w:t>
      </w:r>
      <w:r w:rsidR="004709DF">
        <w:t>,</w:t>
      </w:r>
      <w:r w:rsidR="00E44C78">
        <w:t xml:space="preserve"> após ser solicitado o ressarcimento d</w:t>
      </w:r>
      <w:r w:rsidR="00DA6979">
        <w:t>essa</w:t>
      </w:r>
      <w:r w:rsidR="00E44C78">
        <w:t xml:space="preserve"> despesa, </w:t>
      </w:r>
      <w:r w:rsidR="00D6733D">
        <w:t>por meio d</w:t>
      </w:r>
      <w:r w:rsidR="00E44C78">
        <w:t>a advogada indicada pelo executado</w:t>
      </w:r>
      <w:r w:rsidR="004E485C">
        <w:t>,</w:t>
      </w:r>
      <w:r w:rsidR="00E44C78">
        <w:t xml:space="preserve"> </w:t>
      </w:r>
      <w:r w:rsidR="004E485C">
        <w:t xml:space="preserve">a procuradora </w:t>
      </w:r>
      <w:r w:rsidR="00E44C78">
        <w:t xml:space="preserve">simplesmente não se </w:t>
      </w:r>
      <w:r w:rsidR="00E44C78">
        <w:lastRenderedPageBreak/>
        <w:t>manifestou sobre o assunto</w:t>
      </w:r>
      <w:r w:rsidR="002257C7">
        <w:t xml:space="preserve"> </w:t>
      </w:r>
      <w:r w:rsidR="002257C7" w:rsidRPr="004709DF">
        <w:rPr>
          <w:sz w:val="20"/>
          <w:szCs w:val="18"/>
        </w:rPr>
        <w:t>(</w:t>
      </w:r>
      <w:r w:rsidR="002257C7" w:rsidRPr="004709DF">
        <w:rPr>
          <w:b/>
          <w:bCs/>
          <w:sz w:val="20"/>
          <w:szCs w:val="18"/>
        </w:rPr>
        <w:t>doc. 4</w:t>
      </w:r>
      <w:r w:rsidR="002257C7" w:rsidRPr="004709DF">
        <w:rPr>
          <w:sz w:val="20"/>
          <w:szCs w:val="18"/>
        </w:rPr>
        <w:t>)</w:t>
      </w:r>
      <w:r w:rsidR="00E44C78">
        <w:t>, mesmo advertida que isso ocasionaria o</w:t>
      </w:r>
      <w:r w:rsidR="002257C7">
        <w:t xml:space="preserve"> acionamento do Poder Judiciário para solucionar a questão.</w:t>
      </w:r>
    </w:p>
    <w:p w14:paraId="5901606B" w14:textId="7E59A7D7" w:rsidR="002257C7" w:rsidRPr="00574304" w:rsidRDefault="004542CC" w:rsidP="00574304">
      <w:pPr>
        <w:pStyle w:val="SemEspaamento"/>
      </w:pPr>
      <w:r>
        <w:t xml:space="preserve">Assim, </w:t>
      </w:r>
      <w:r w:rsidR="0033152D">
        <w:t xml:space="preserve">para dar cumprimento ao acordo </w:t>
      </w:r>
      <w:r w:rsidR="000508B1">
        <w:t xml:space="preserve">homologado em juízo </w:t>
      </w:r>
      <w:r w:rsidR="000508B1" w:rsidRPr="000508B1">
        <w:rPr>
          <w:sz w:val="20"/>
          <w:szCs w:val="18"/>
        </w:rPr>
        <w:t>(</w:t>
      </w:r>
      <w:r w:rsidR="000508B1" w:rsidRPr="000508B1">
        <w:rPr>
          <w:b/>
          <w:bCs/>
          <w:sz w:val="20"/>
          <w:szCs w:val="18"/>
        </w:rPr>
        <w:t>doc. 2</w:t>
      </w:r>
      <w:r w:rsidR="000508B1" w:rsidRPr="000508B1">
        <w:rPr>
          <w:sz w:val="20"/>
          <w:szCs w:val="18"/>
        </w:rPr>
        <w:t>)</w:t>
      </w:r>
      <w:r w:rsidR="000508B1">
        <w:t xml:space="preserve">, </w:t>
      </w:r>
      <w:r w:rsidR="00E07198">
        <w:t xml:space="preserve">o executado deve </w:t>
      </w:r>
      <w:r w:rsidR="0033152D">
        <w:t>ressarcir a qua</w:t>
      </w:r>
      <w:r w:rsidR="000508B1">
        <w:t xml:space="preserve">ntia atualizada de R$ 16.321,86 </w:t>
      </w:r>
      <w:r w:rsidR="000508B1" w:rsidRPr="000508B1">
        <w:rPr>
          <w:sz w:val="20"/>
          <w:szCs w:val="18"/>
        </w:rPr>
        <w:t>(dezesseis mil, trezentos e vinte um reais e oitenta e seis centavos)</w:t>
      </w:r>
      <w:r w:rsidR="000508B1">
        <w:t>, com a incidência dos consectários legais até a data do efetivo pagamento.</w:t>
      </w:r>
    </w:p>
    <w:p w14:paraId="793AC089" w14:textId="77777777" w:rsidR="00A40ACE" w:rsidRPr="00574096" w:rsidRDefault="00A40ACE" w:rsidP="00F96F4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CC2E0DB" w14:textId="3E0C4EE0" w:rsidR="00DC5BB9" w:rsidRDefault="0022666C" w:rsidP="00EE5C1D">
      <w:pPr>
        <w:pStyle w:val="Ttulo"/>
      </w:pPr>
      <w:r>
        <w:t xml:space="preserve">IV – </w:t>
      </w:r>
      <w:r w:rsidR="001243E0">
        <w:t xml:space="preserve">DO </w:t>
      </w:r>
      <w:r w:rsidR="005245CF">
        <w:t>REEMBOLSO</w:t>
      </w:r>
      <w:r w:rsidR="001243E0">
        <w:t xml:space="preserve"> DAS DESPESAS RELACIONADAS AO VEÍCULO DA EXEQUENTE</w:t>
      </w:r>
    </w:p>
    <w:p w14:paraId="7951F2E0" w14:textId="66181DBA" w:rsidR="001243E0" w:rsidRPr="00574096" w:rsidRDefault="001243E0" w:rsidP="00F96F4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7D26C33" w14:textId="7DDC5A37" w:rsidR="00021022" w:rsidRDefault="001243E0" w:rsidP="001243E0">
      <w:pPr>
        <w:pStyle w:val="SemEspaamento"/>
      </w:pPr>
      <w:r>
        <w:t xml:space="preserve">Por fim, Excelência, </w:t>
      </w:r>
      <w:r w:rsidR="00824001">
        <w:t xml:space="preserve">cumpre registrar que </w:t>
      </w:r>
      <w:r w:rsidR="00114807">
        <w:t>o executado sempre</w:t>
      </w:r>
      <w:r w:rsidR="00824001">
        <w:t xml:space="preserve"> arcou com todas as despesas </w:t>
      </w:r>
      <w:r w:rsidR="008C619D">
        <w:t xml:space="preserve">relacionadas à manutenção </w:t>
      </w:r>
      <w:r w:rsidR="00824001">
        <w:t xml:space="preserve">do veículo que a exequente Oriana utiliza, </w:t>
      </w:r>
      <w:r w:rsidR="008C619D">
        <w:t>até por</w:t>
      </w:r>
      <w:r w:rsidR="00824001">
        <w:t xml:space="preserve">que </w:t>
      </w:r>
      <w:r w:rsidR="008C619D">
        <w:t xml:space="preserve">o automóvel </w:t>
      </w:r>
      <w:r w:rsidR="00824001">
        <w:t xml:space="preserve">pertence </w:t>
      </w:r>
      <w:r w:rsidR="008C619D">
        <w:t xml:space="preserve">à </w:t>
      </w:r>
      <w:r w:rsidR="00824001">
        <w:t xml:space="preserve">empresa ENLU Comércio Importação e Exportação Ltda., </w:t>
      </w:r>
      <w:r w:rsidR="001C577F">
        <w:t xml:space="preserve">uma </w:t>
      </w:r>
      <w:r w:rsidR="006521E9">
        <w:t xml:space="preserve">das 5 </w:t>
      </w:r>
      <w:r w:rsidR="001C577F">
        <w:t>empresas</w:t>
      </w:r>
      <w:r w:rsidR="006521E9">
        <w:t xml:space="preserve"> </w:t>
      </w:r>
      <w:r w:rsidR="006521E9" w:rsidRPr="006521E9">
        <w:rPr>
          <w:sz w:val="20"/>
          <w:szCs w:val="18"/>
        </w:rPr>
        <w:t>(pelo menos)</w:t>
      </w:r>
      <w:r w:rsidR="001C577F">
        <w:t xml:space="preserve"> </w:t>
      </w:r>
      <w:r w:rsidR="008C619D">
        <w:t xml:space="preserve">da qual o executado é </w:t>
      </w:r>
      <w:r w:rsidR="001C577F">
        <w:t xml:space="preserve">sócio e/ou </w:t>
      </w:r>
      <w:r w:rsidR="00D877A8">
        <w:t xml:space="preserve">administrador, </w:t>
      </w:r>
      <w:r w:rsidR="00021022">
        <w:t xml:space="preserve">embora não haja </w:t>
      </w:r>
      <w:r w:rsidR="00BA1444">
        <w:t>menção</w:t>
      </w:r>
      <w:r w:rsidR="00A50F4C">
        <w:t xml:space="preserve"> </w:t>
      </w:r>
      <w:r w:rsidR="00021022">
        <w:t>expressa</w:t>
      </w:r>
      <w:r w:rsidR="00EA1EE9">
        <w:t>,</w:t>
      </w:r>
      <w:r w:rsidR="00021022">
        <w:t xml:space="preserve"> </w:t>
      </w:r>
      <w:r w:rsidR="00EA1EE9">
        <w:t xml:space="preserve">nesse sentido, </w:t>
      </w:r>
      <w:r w:rsidR="00021022">
        <w:t xml:space="preserve">na cláusula 2.4. do acordo </w:t>
      </w:r>
      <w:r w:rsidR="00EA1EE9">
        <w:t xml:space="preserve">firmado </w:t>
      </w:r>
      <w:r w:rsidR="00EA1EE9" w:rsidRPr="00EA1EE9">
        <w:rPr>
          <w:sz w:val="20"/>
          <w:szCs w:val="18"/>
        </w:rPr>
        <w:t>(</w:t>
      </w:r>
      <w:r w:rsidR="00EA1EE9" w:rsidRPr="00EA1EE9">
        <w:rPr>
          <w:b/>
          <w:bCs/>
          <w:sz w:val="20"/>
          <w:szCs w:val="18"/>
        </w:rPr>
        <w:t>doc. 2</w:t>
      </w:r>
      <w:r w:rsidR="00EA1EE9" w:rsidRPr="00EA1EE9">
        <w:rPr>
          <w:sz w:val="20"/>
          <w:szCs w:val="18"/>
        </w:rPr>
        <w:t>)</w:t>
      </w:r>
      <w:r w:rsidR="00EA1EE9">
        <w:t>.</w:t>
      </w:r>
    </w:p>
    <w:p w14:paraId="74511824" w14:textId="37F3008C" w:rsidR="001243E0" w:rsidRDefault="00BA1444" w:rsidP="001243E0">
      <w:pPr>
        <w:pStyle w:val="SemEspaamento"/>
      </w:pPr>
      <w:r>
        <w:t xml:space="preserve">Em verdade, </w:t>
      </w:r>
      <w:r w:rsidR="002237A0">
        <w:t>o veículo</w:t>
      </w:r>
      <w:r w:rsidR="00D877A8">
        <w:t xml:space="preserve"> </w:t>
      </w:r>
      <w:r w:rsidR="002237A0">
        <w:t xml:space="preserve">deve ser substituído </w:t>
      </w:r>
      <w:r w:rsidR="00D877A8">
        <w:t>a cada 30 meses</w:t>
      </w:r>
      <w:r w:rsidR="002237A0">
        <w:t xml:space="preserve"> e entregue um novo à exequente</w:t>
      </w:r>
      <w:r w:rsidR="00D877A8">
        <w:t xml:space="preserve">, </w:t>
      </w:r>
      <w:r w:rsidR="008C619D">
        <w:t>conforme disposto na cláusula 2.4.</w:t>
      </w:r>
      <w:r>
        <w:t xml:space="preserve">, </w:t>
      </w:r>
      <w:r w:rsidR="002237A0">
        <w:t xml:space="preserve">de modo que </w:t>
      </w:r>
      <w:r>
        <w:t xml:space="preserve">o pagamento dessas despesas </w:t>
      </w:r>
      <w:r w:rsidR="00C35679">
        <w:t xml:space="preserve">com manutenção são </w:t>
      </w:r>
      <w:r w:rsidR="002237A0">
        <w:t xml:space="preserve">evidentemente vantajosas </w:t>
      </w:r>
      <w:r w:rsidR="00C35679">
        <w:t>para o exequente, que mantém o automóvel de sua empresa bem avaliado para a troca futura.</w:t>
      </w:r>
      <w:r w:rsidR="00EF715A">
        <w:t xml:space="preserve"> </w:t>
      </w:r>
    </w:p>
    <w:p w14:paraId="13A3F3A0" w14:textId="219998CB" w:rsidR="00240A52" w:rsidRDefault="00594491" w:rsidP="001243E0">
      <w:pPr>
        <w:pStyle w:val="SemEspaamento"/>
      </w:pPr>
      <w:r>
        <w:t xml:space="preserve">E, </w:t>
      </w:r>
      <w:r w:rsidR="007834AA">
        <w:t>conforme se extrai da ata notarial em anexo</w:t>
      </w:r>
      <w:r w:rsidR="000B7945">
        <w:t xml:space="preserve"> </w:t>
      </w:r>
      <w:r w:rsidR="000B7945" w:rsidRPr="000B7945">
        <w:rPr>
          <w:sz w:val="20"/>
          <w:szCs w:val="18"/>
        </w:rPr>
        <w:t>(</w:t>
      </w:r>
      <w:r w:rsidR="000B7945" w:rsidRPr="000B7945">
        <w:rPr>
          <w:b/>
          <w:bCs/>
          <w:sz w:val="20"/>
          <w:szCs w:val="18"/>
        </w:rPr>
        <w:t>doc. 7</w:t>
      </w:r>
      <w:r w:rsidR="000B7945" w:rsidRPr="000B7945">
        <w:rPr>
          <w:sz w:val="20"/>
          <w:szCs w:val="18"/>
        </w:rPr>
        <w:t>)</w:t>
      </w:r>
      <w:r w:rsidR="00C35679">
        <w:t xml:space="preserve">, </w:t>
      </w:r>
      <w:r w:rsidR="000B7945">
        <w:t>em março</w:t>
      </w:r>
      <w:r w:rsidR="00720B4E">
        <w:t xml:space="preserve"> deste ano</w:t>
      </w:r>
      <w:r w:rsidR="000B7945">
        <w:t xml:space="preserve"> </w:t>
      </w:r>
      <w:r>
        <w:t xml:space="preserve">o executado </w:t>
      </w:r>
      <w:r w:rsidRPr="000B7945">
        <w:rPr>
          <w:u w:val="single"/>
        </w:rPr>
        <w:t>concordou</w:t>
      </w:r>
      <w:r>
        <w:t xml:space="preserve"> </w:t>
      </w:r>
      <w:r w:rsidR="000B7945" w:rsidRPr="000B7945">
        <w:rPr>
          <w:u w:val="single"/>
        </w:rPr>
        <w:t>expressamente</w:t>
      </w:r>
      <w:r w:rsidR="000B7945">
        <w:t xml:space="preserve"> </w:t>
      </w:r>
      <w:r w:rsidR="007834AA">
        <w:t xml:space="preserve">em </w:t>
      </w:r>
      <w:r w:rsidR="000B7945" w:rsidRPr="00720B4E">
        <w:rPr>
          <w:u w:val="single"/>
        </w:rPr>
        <w:t>custear</w:t>
      </w:r>
      <w:r w:rsidR="000B7945">
        <w:t xml:space="preserve"> </w:t>
      </w:r>
      <w:r w:rsidR="007834AA" w:rsidRPr="00720B4E">
        <w:rPr>
          <w:u w:val="single"/>
        </w:rPr>
        <w:t>as</w:t>
      </w:r>
      <w:r w:rsidR="007834AA">
        <w:t xml:space="preserve"> </w:t>
      </w:r>
      <w:r w:rsidR="007834AA" w:rsidRPr="00720B4E">
        <w:rPr>
          <w:u w:val="single"/>
        </w:rPr>
        <w:t>despesas</w:t>
      </w:r>
      <w:r w:rsidR="007834AA">
        <w:t xml:space="preserve"> de manutenção e troca de pneus do veículo à disposição da exequente</w:t>
      </w:r>
      <w:r w:rsidR="000B7945">
        <w:t xml:space="preserve">, </w:t>
      </w:r>
      <w:r w:rsidR="006523F1">
        <w:t xml:space="preserve">no montante de R$ </w:t>
      </w:r>
      <w:r w:rsidR="00406C94">
        <w:t xml:space="preserve">20.146,73 </w:t>
      </w:r>
      <w:r w:rsidR="00406C94" w:rsidRPr="00406C94">
        <w:rPr>
          <w:sz w:val="20"/>
          <w:szCs w:val="18"/>
        </w:rPr>
        <w:t>(vinte mil, cento e quarenta e seis reais e setenta e três centavos</w:t>
      </w:r>
      <w:r w:rsidR="00060AB3">
        <w:rPr>
          <w:sz w:val="20"/>
          <w:szCs w:val="18"/>
        </w:rPr>
        <w:t xml:space="preserve"> – </w:t>
      </w:r>
      <w:r w:rsidR="00060AB3">
        <w:rPr>
          <w:b/>
          <w:bCs/>
          <w:sz w:val="20"/>
          <w:szCs w:val="18"/>
        </w:rPr>
        <w:t>doc. 8</w:t>
      </w:r>
      <w:r w:rsidR="00406C94" w:rsidRPr="00406C94">
        <w:rPr>
          <w:sz w:val="20"/>
          <w:szCs w:val="18"/>
        </w:rPr>
        <w:t>)</w:t>
      </w:r>
      <w:r w:rsidR="00917176">
        <w:t>,</w:t>
      </w:r>
      <w:r w:rsidR="0043397B">
        <w:t xml:space="preserve"> </w:t>
      </w:r>
      <w:r w:rsidR="000B7945">
        <w:t xml:space="preserve">o que a motivou a levar </w:t>
      </w:r>
      <w:r w:rsidR="002969DC">
        <w:t xml:space="preserve">o automóvel </w:t>
      </w:r>
      <w:r w:rsidR="000B7945">
        <w:t>na loja autorizada para a realização dos serviços.</w:t>
      </w:r>
    </w:p>
    <w:p w14:paraId="12036E39" w14:textId="1E441E5E" w:rsidR="00C646B7" w:rsidRDefault="00C646B7" w:rsidP="001243E0">
      <w:pPr>
        <w:pStyle w:val="SemEspaamento"/>
      </w:pPr>
      <w:r>
        <w:t xml:space="preserve">No entanto, logo após </w:t>
      </w:r>
      <w:r w:rsidR="002D45BE">
        <w:t>concluídos</w:t>
      </w:r>
      <w:r>
        <w:t xml:space="preserve"> os serviços, o executado </w:t>
      </w:r>
      <w:r w:rsidR="002969DC">
        <w:t>se negou a quitar ess</w:t>
      </w:r>
      <w:r w:rsidR="007949BF">
        <w:t xml:space="preserve">es gastos </w:t>
      </w:r>
      <w:r w:rsidR="00E37882">
        <w:t xml:space="preserve">e </w:t>
      </w:r>
      <w:r>
        <w:t xml:space="preserve">passou a alegar que estaria </w:t>
      </w:r>
      <w:r w:rsidR="00853CB9">
        <w:t>com dívidas e não teria dinheiro para pag</w:t>
      </w:r>
      <w:r w:rsidR="00826A3F">
        <w:t>á-</w:t>
      </w:r>
      <w:r w:rsidR="007949BF">
        <w:t>los</w:t>
      </w:r>
      <w:r w:rsidR="00060AB3">
        <w:t xml:space="preserve"> </w:t>
      </w:r>
      <w:r w:rsidR="00060AB3" w:rsidRPr="00060AB3">
        <w:rPr>
          <w:sz w:val="20"/>
          <w:szCs w:val="18"/>
        </w:rPr>
        <w:t>(</w:t>
      </w:r>
      <w:r w:rsidR="00060AB3" w:rsidRPr="00060AB3">
        <w:rPr>
          <w:b/>
          <w:bCs/>
          <w:sz w:val="20"/>
          <w:szCs w:val="18"/>
        </w:rPr>
        <w:t>doc. 7</w:t>
      </w:r>
      <w:r w:rsidR="00060AB3" w:rsidRPr="00060AB3">
        <w:rPr>
          <w:sz w:val="20"/>
          <w:szCs w:val="18"/>
        </w:rPr>
        <w:t>)</w:t>
      </w:r>
      <w:r w:rsidR="008E6B33">
        <w:t>.</w:t>
      </w:r>
      <w:r w:rsidR="00826A3F">
        <w:t xml:space="preserve"> </w:t>
      </w:r>
    </w:p>
    <w:p w14:paraId="2D156DEF" w14:textId="190AA2AB" w:rsidR="008E6B33" w:rsidRDefault="008E6B33" w:rsidP="001243E0">
      <w:pPr>
        <w:pStyle w:val="SemEspaamento"/>
      </w:pPr>
      <w:r>
        <w:t xml:space="preserve">Ora, Excelência, não há dúvida de que o executado atuou em evidente má-fé para </w:t>
      </w:r>
      <w:r w:rsidR="00ED3443">
        <w:t>provocar</w:t>
      </w:r>
      <w:r>
        <w:t xml:space="preserve"> um</w:t>
      </w:r>
      <w:r w:rsidR="00ED3443">
        <w:t>a despesa imprevista</w:t>
      </w:r>
      <w:r w:rsidR="00E37882">
        <w:t xml:space="preserve"> para a exequente</w:t>
      </w:r>
      <w:r w:rsidR="00D77533">
        <w:t>, que ele sempre arcou, o que não pode ser admitido.</w:t>
      </w:r>
    </w:p>
    <w:p w14:paraId="10D75063" w14:textId="0A50888D" w:rsidR="006F0621" w:rsidRPr="006F0621" w:rsidRDefault="00D77533" w:rsidP="006F0621">
      <w:pPr>
        <w:pStyle w:val="SemEspaamento"/>
      </w:pPr>
      <w:r>
        <w:t xml:space="preserve">Desse modo, como sempre assumiu a obrigação </w:t>
      </w:r>
      <w:r w:rsidR="00D7697D">
        <w:t>relativa à manutenção do carro que colocou à disposição da exequente</w:t>
      </w:r>
      <w:r w:rsidR="006B7F8E">
        <w:t xml:space="preserve"> </w:t>
      </w:r>
      <w:r w:rsidR="006B7F8E" w:rsidRPr="00FF3BF9">
        <w:rPr>
          <w:sz w:val="20"/>
          <w:szCs w:val="18"/>
        </w:rPr>
        <w:t xml:space="preserve">(notas fiscais </w:t>
      </w:r>
      <w:r w:rsidR="00FF3BF9" w:rsidRPr="00FF3BF9">
        <w:rPr>
          <w:sz w:val="20"/>
          <w:szCs w:val="18"/>
        </w:rPr>
        <w:t xml:space="preserve">das manutenções </w:t>
      </w:r>
      <w:r w:rsidR="006B7F8E" w:rsidRPr="00FF3BF9">
        <w:rPr>
          <w:sz w:val="20"/>
          <w:szCs w:val="18"/>
        </w:rPr>
        <w:t>pagas pelo</w:t>
      </w:r>
      <w:r w:rsidR="00D7697D" w:rsidRPr="00FF3BF9">
        <w:rPr>
          <w:sz w:val="20"/>
          <w:szCs w:val="18"/>
        </w:rPr>
        <w:t xml:space="preserve"> </w:t>
      </w:r>
      <w:r w:rsidR="00FF3BF9" w:rsidRPr="00FF3BF9">
        <w:rPr>
          <w:sz w:val="20"/>
          <w:szCs w:val="18"/>
        </w:rPr>
        <w:t xml:space="preserve">executado – </w:t>
      </w:r>
      <w:r w:rsidR="00FF3BF9" w:rsidRPr="00FF3BF9">
        <w:rPr>
          <w:b/>
          <w:bCs/>
          <w:sz w:val="20"/>
          <w:szCs w:val="18"/>
        </w:rPr>
        <w:t>doc. 9</w:t>
      </w:r>
      <w:r w:rsidR="00FF3BF9" w:rsidRPr="00FF3BF9">
        <w:rPr>
          <w:sz w:val="20"/>
          <w:szCs w:val="18"/>
        </w:rPr>
        <w:t>)</w:t>
      </w:r>
      <w:r w:rsidR="00FF3BF9">
        <w:t xml:space="preserve"> </w:t>
      </w:r>
      <w:r w:rsidR="00D7697D">
        <w:t>e, além disso, ainda a informou expressamente que iria</w:t>
      </w:r>
      <w:r w:rsidR="001B1448">
        <w:t xml:space="preserve"> pagar esses custos, o executado</w:t>
      </w:r>
      <w:r w:rsidR="008061CE">
        <w:t xml:space="preserve"> deve reembolsar o valor de </w:t>
      </w:r>
      <w:r w:rsidR="00B94DE1">
        <w:t xml:space="preserve">R$ 20.146,73 </w:t>
      </w:r>
      <w:r w:rsidR="00B94DE1" w:rsidRPr="00406C94">
        <w:rPr>
          <w:sz w:val="20"/>
          <w:szCs w:val="18"/>
        </w:rPr>
        <w:lastRenderedPageBreak/>
        <w:t>(vinte mil, cento e quarenta e seis reais e setenta e três centavos</w:t>
      </w:r>
      <w:r w:rsidR="00B94DE1">
        <w:rPr>
          <w:sz w:val="20"/>
          <w:szCs w:val="18"/>
        </w:rPr>
        <w:t>)</w:t>
      </w:r>
      <w:r w:rsidR="008061CE">
        <w:t xml:space="preserve"> à Oriana</w:t>
      </w:r>
      <w:r w:rsidR="00406C94">
        <w:t xml:space="preserve">, com os </w:t>
      </w:r>
      <w:r w:rsidR="00DA7994">
        <w:t>respectivos consectários legais até a data do efetivo pagamento</w:t>
      </w:r>
      <w:r w:rsidR="008061CE">
        <w:t xml:space="preserve">. </w:t>
      </w:r>
    </w:p>
    <w:p w14:paraId="46BDBBEA" w14:textId="77777777" w:rsidR="00574096" w:rsidRPr="00574096" w:rsidRDefault="00574096" w:rsidP="0057409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8289340" w14:textId="0EB166B4" w:rsidR="000169F1" w:rsidRPr="00136102" w:rsidRDefault="00DC5BB9" w:rsidP="00EE5C1D">
      <w:pPr>
        <w:pStyle w:val="Ttulo"/>
      </w:pPr>
      <w:r>
        <w:t xml:space="preserve">V – </w:t>
      </w:r>
      <w:r w:rsidR="000169F1">
        <w:t xml:space="preserve">REQUERIMENTOS </w:t>
      </w:r>
    </w:p>
    <w:p w14:paraId="27A5D82A" w14:textId="77777777" w:rsidR="000169F1" w:rsidRPr="00C345AD" w:rsidRDefault="000169F1" w:rsidP="00B230A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0629BE6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02039BD4" w14:textId="42465A8E" w:rsidR="000169F1" w:rsidRPr="00C345AD" w:rsidRDefault="000169F1" w:rsidP="00B230A5">
      <w:pPr>
        <w:pStyle w:val="SemEspaamento"/>
        <w:numPr>
          <w:ilvl w:val="0"/>
          <w:numId w:val="0"/>
        </w:numPr>
        <w:ind w:left="1701"/>
        <w:rPr>
          <w:sz w:val="20"/>
          <w:szCs w:val="20"/>
        </w:rPr>
      </w:pPr>
    </w:p>
    <w:p w14:paraId="5F7DBC40" w14:textId="56169770" w:rsidR="000169F1" w:rsidRPr="00DF5543" w:rsidRDefault="000169F1" w:rsidP="000169F1">
      <w:pPr>
        <w:pStyle w:val="SemEspaamento"/>
        <w:numPr>
          <w:ilvl w:val="0"/>
          <w:numId w:val="2"/>
        </w:numPr>
        <w:ind w:left="0" w:firstLine="1418"/>
      </w:pPr>
      <w:r w:rsidRPr="00DF5543">
        <w:t xml:space="preserve">a </w:t>
      </w:r>
      <w:r w:rsidR="0081400F" w:rsidRPr="00DF5543">
        <w:t xml:space="preserve">intimação </w:t>
      </w:r>
      <w:r w:rsidRPr="00DF5543">
        <w:t xml:space="preserve">do </w:t>
      </w:r>
      <w:r w:rsidR="00D12CDA" w:rsidRPr="00DF5543">
        <w:t>executado</w:t>
      </w:r>
      <w:r w:rsidR="005154BE">
        <w:t xml:space="preserve">, inclusive por meio de </w:t>
      </w:r>
      <w:r w:rsidR="005154BE">
        <w:rPr>
          <w:i/>
          <w:iCs/>
        </w:rPr>
        <w:t xml:space="preserve">whatsapp </w:t>
      </w:r>
      <w:r w:rsidR="005154BE" w:rsidRPr="005154BE">
        <w:rPr>
          <w:sz w:val="20"/>
          <w:szCs w:val="18"/>
        </w:rPr>
        <w:t>(11 9-9968-9722)</w:t>
      </w:r>
      <w:r w:rsidR="005154BE">
        <w:t xml:space="preserve">, se necessário, </w:t>
      </w:r>
      <w:r w:rsidRPr="00DF5543">
        <w:t>para</w:t>
      </w:r>
      <w:r w:rsidR="003B66DD" w:rsidRPr="00DF5543">
        <w:t xml:space="preserve"> que</w:t>
      </w:r>
      <w:r w:rsidR="002A7152" w:rsidRPr="00DF5543">
        <w:t xml:space="preserve">, no prazo de </w:t>
      </w:r>
      <w:r w:rsidR="00AF6C10" w:rsidRPr="00DF5543">
        <w:t>15</w:t>
      </w:r>
      <w:r w:rsidR="002A7152" w:rsidRPr="00DF5543">
        <w:t xml:space="preserve"> dias,</w:t>
      </w:r>
      <w:r w:rsidR="00D12CDA" w:rsidRPr="00DF5543">
        <w:t xml:space="preserve"> realiz</w:t>
      </w:r>
      <w:r w:rsidR="003B66DD" w:rsidRPr="00DF5543">
        <w:t>e</w:t>
      </w:r>
      <w:r w:rsidR="00D12CDA" w:rsidRPr="00DF5543">
        <w:t xml:space="preserve"> o pagamento</w:t>
      </w:r>
      <w:r w:rsidR="002A7152" w:rsidRPr="00DF5543">
        <w:t xml:space="preserve"> dos débitos</w:t>
      </w:r>
      <w:r w:rsidR="0048594D" w:rsidRPr="00DF5543">
        <w:t xml:space="preserve"> descritos nos itens III e IV, no valor de R$ 41.310,32 </w:t>
      </w:r>
      <w:r w:rsidR="0048594D" w:rsidRPr="00DF5543">
        <w:rPr>
          <w:sz w:val="20"/>
          <w:szCs w:val="18"/>
        </w:rPr>
        <w:t>(quarenta e um mil, trezentos e dez reais e trinta e dois centavos)</w:t>
      </w:r>
      <w:r w:rsidRPr="00DF5543">
        <w:t xml:space="preserve">, </w:t>
      </w:r>
      <w:r w:rsidR="00F96F44" w:rsidRPr="00DF5543">
        <w:t>acrescidos dos consectários legais</w:t>
      </w:r>
      <w:r w:rsidR="008032A7" w:rsidRPr="00DF5543">
        <w:t xml:space="preserve"> </w:t>
      </w:r>
      <w:r w:rsidR="00F96F44" w:rsidRPr="00DF5543">
        <w:t xml:space="preserve">até a data do efetivo pagamento, </w:t>
      </w:r>
      <w:r w:rsidR="008032A7" w:rsidRPr="00DF5543">
        <w:t xml:space="preserve">inclusive as </w:t>
      </w:r>
      <w:r w:rsidR="008032A7" w:rsidRPr="00DF5543">
        <w:rPr>
          <w:u w:val="single"/>
        </w:rPr>
        <w:t>custas</w:t>
      </w:r>
      <w:r w:rsidR="008032A7" w:rsidRPr="00DF5543">
        <w:t xml:space="preserve"> </w:t>
      </w:r>
      <w:r w:rsidR="008032A7" w:rsidRPr="00DF5543">
        <w:rPr>
          <w:u w:val="single"/>
        </w:rPr>
        <w:t>judiciais</w:t>
      </w:r>
      <w:r w:rsidR="00B97E36" w:rsidRPr="00DF5543">
        <w:t xml:space="preserve"> </w:t>
      </w:r>
      <w:r w:rsidR="00B97E36" w:rsidRPr="00DF5543">
        <w:rPr>
          <w:sz w:val="20"/>
          <w:szCs w:val="18"/>
        </w:rPr>
        <w:t>(art. 52</w:t>
      </w:r>
      <w:r w:rsidR="008032A7" w:rsidRPr="00DF5543">
        <w:rPr>
          <w:sz w:val="20"/>
          <w:szCs w:val="18"/>
        </w:rPr>
        <w:t>3</w:t>
      </w:r>
      <w:r w:rsidR="00DF5543" w:rsidRPr="00DF5543">
        <w:rPr>
          <w:sz w:val="20"/>
          <w:szCs w:val="18"/>
        </w:rPr>
        <w:t xml:space="preserve"> </w:t>
      </w:r>
      <w:r w:rsidR="00701FEC" w:rsidRPr="00DF5543">
        <w:rPr>
          <w:sz w:val="20"/>
          <w:szCs w:val="18"/>
        </w:rPr>
        <w:t>do CPC)</w:t>
      </w:r>
      <w:r w:rsidR="00701FEC" w:rsidRPr="00DF5543">
        <w:t>;</w:t>
      </w:r>
    </w:p>
    <w:p w14:paraId="0953740D" w14:textId="4F6CE6E1" w:rsidR="00A40BD8" w:rsidRDefault="0072626A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seja determinado ao executado que </w:t>
      </w:r>
      <w:r w:rsidR="004811DE">
        <w:t>efetue o pagamento d</w:t>
      </w:r>
      <w:r w:rsidR="005F3100">
        <w:t>a pensão alimentícia até o dia 5 de cada mês</w:t>
      </w:r>
      <w:r w:rsidR="00D528CC">
        <w:t xml:space="preserve"> </w:t>
      </w:r>
      <w:r w:rsidR="00D528CC" w:rsidRPr="00D528CC">
        <w:rPr>
          <w:sz w:val="20"/>
          <w:szCs w:val="18"/>
        </w:rPr>
        <w:t>(R$ 43.772,00 = 31 salários-mínimos)</w:t>
      </w:r>
      <w:r w:rsidR="005F3100">
        <w:t xml:space="preserve">, </w:t>
      </w:r>
      <w:r w:rsidR="003931D1">
        <w:t xml:space="preserve">sob pena de multa de, pelo menos, </w:t>
      </w:r>
      <w:r w:rsidR="003931D1" w:rsidRPr="00717DBB">
        <w:rPr>
          <w:u w:val="single"/>
        </w:rPr>
        <w:t xml:space="preserve">R$ 10.000,00 </w:t>
      </w:r>
      <w:r w:rsidR="003931D1" w:rsidRPr="00717DBB">
        <w:rPr>
          <w:sz w:val="20"/>
          <w:szCs w:val="18"/>
          <w:u w:val="single"/>
        </w:rPr>
        <w:t>(dez mil reais)</w:t>
      </w:r>
      <w:r w:rsidR="003931D1" w:rsidRPr="00717DBB">
        <w:t xml:space="preserve"> </w:t>
      </w:r>
      <w:r w:rsidR="003931D1">
        <w:t xml:space="preserve">por dia de atraso </w:t>
      </w:r>
      <w:r w:rsidR="003931D1" w:rsidRPr="001415F1">
        <w:rPr>
          <w:sz w:val="20"/>
          <w:szCs w:val="18"/>
        </w:rPr>
        <w:t>(art. 536, §1º, do CPC)</w:t>
      </w:r>
      <w:r w:rsidR="002B2600">
        <w:t xml:space="preserve">, como forma </w:t>
      </w:r>
      <w:r w:rsidR="00ED1431">
        <w:t>de impor caráter coercitivo da medida</w:t>
      </w:r>
      <w:r w:rsidR="002B2600">
        <w:t>;</w:t>
      </w:r>
    </w:p>
    <w:p w14:paraId="75ABD1D8" w14:textId="14BB52CE" w:rsidR="000169F1" w:rsidRDefault="00A40BD8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seja determinado ao executado que </w:t>
      </w:r>
      <w:r w:rsidR="004811DE">
        <w:t>realize o pagamento d</w:t>
      </w:r>
      <w:r w:rsidR="005F3100">
        <w:t xml:space="preserve">o auxílio alimentação dos </w:t>
      </w:r>
      <w:r w:rsidR="00130A28">
        <w:t xml:space="preserve">filhos Enzo e Lucca </w:t>
      </w:r>
      <w:r w:rsidR="003931D1">
        <w:t>toda segunda-feira</w:t>
      </w:r>
      <w:r w:rsidR="00D528CC">
        <w:t xml:space="preserve"> </w:t>
      </w:r>
      <w:r w:rsidR="00D528CC" w:rsidRPr="00D528CC">
        <w:rPr>
          <w:sz w:val="20"/>
          <w:szCs w:val="18"/>
        </w:rPr>
        <w:t>(R$ 4.000,00)</w:t>
      </w:r>
      <w:r w:rsidR="003931D1">
        <w:t xml:space="preserve">, </w:t>
      </w:r>
      <w:r>
        <w:t xml:space="preserve">também sob pena de multa </w:t>
      </w:r>
      <w:r w:rsidRPr="004811DE">
        <w:rPr>
          <w:u w:val="single"/>
        </w:rPr>
        <w:t>diária</w:t>
      </w:r>
      <w:r>
        <w:t xml:space="preserve"> de pelo menos, </w:t>
      </w:r>
      <w:r w:rsidRPr="00717DBB">
        <w:rPr>
          <w:u w:val="single"/>
        </w:rPr>
        <w:t xml:space="preserve">R$ 10.000,00 </w:t>
      </w:r>
      <w:r w:rsidRPr="00717DBB">
        <w:rPr>
          <w:sz w:val="20"/>
          <w:szCs w:val="18"/>
          <w:u w:val="single"/>
        </w:rPr>
        <w:t>(dez mil reais)</w:t>
      </w:r>
      <w:r w:rsidRPr="00717DBB">
        <w:t xml:space="preserve"> </w:t>
      </w:r>
      <w:r>
        <w:t>pelo descumprimento da obrigação devida pelo executado</w:t>
      </w:r>
      <w:r w:rsidR="000169F1">
        <w:t>;</w:t>
      </w:r>
    </w:p>
    <w:p w14:paraId="5B9E4035" w14:textId="43E21FB8" w:rsidR="000169F1" w:rsidRDefault="00B6080E" w:rsidP="003463A3">
      <w:pPr>
        <w:pStyle w:val="SemEspaamento"/>
        <w:numPr>
          <w:ilvl w:val="0"/>
          <w:numId w:val="2"/>
        </w:numPr>
        <w:ind w:left="0" w:firstLine="1418"/>
      </w:pPr>
      <w:r>
        <w:t>a condenação do executado ao pagamento das despesas processuais e honorários de sucumbência, observado o disposto no art.</w:t>
      </w:r>
      <w:r w:rsidR="00D12CDA">
        <w:t xml:space="preserve"> 85, §§ 1º e 2º, do CPC.</w:t>
      </w:r>
    </w:p>
    <w:p w14:paraId="61120B17" w14:textId="0D4EAA7A" w:rsidR="000169F1" w:rsidRDefault="00DC5BB9" w:rsidP="00F8278C">
      <w:pPr>
        <w:pStyle w:val="SemEspaamento"/>
        <w:numPr>
          <w:ilvl w:val="0"/>
          <w:numId w:val="0"/>
        </w:numPr>
        <w:ind w:firstLine="1418"/>
      </w:pPr>
      <w:r>
        <w:t xml:space="preserve">Dá-se à causa o valor de R$ </w:t>
      </w:r>
      <w:r w:rsidR="00AC2560">
        <w:t xml:space="preserve">101.082,32 </w:t>
      </w:r>
      <w:r w:rsidR="00AC2560" w:rsidRPr="00AC2560">
        <w:rPr>
          <w:sz w:val="20"/>
          <w:szCs w:val="18"/>
        </w:rPr>
        <w:t>(cento e um mil, oitenta e dois reais e trinta e dois centavos)</w:t>
      </w:r>
      <w:r w:rsidR="00023E31">
        <w:t xml:space="preserve">, que corresponde à quantia </w:t>
      </w:r>
      <w:r w:rsidR="00DF11BD">
        <w:t xml:space="preserve">devida </w:t>
      </w:r>
      <w:r w:rsidR="00023E31">
        <w:t>em atraso</w:t>
      </w:r>
      <w:r w:rsidR="00DF11BD">
        <w:t xml:space="preserve"> e ao montante de 1 </w:t>
      </w:r>
      <w:r w:rsidR="00DF11BD" w:rsidRPr="00AC2560">
        <w:rPr>
          <w:sz w:val="20"/>
          <w:szCs w:val="18"/>
        </w:rPr>
        <w:t>(</w:t>
      </w:r>
      <w:r w:rsidR="00AC2560" w:rsidRPr="00AC2560">
        <w:rPr>
          <w:sz w:val="20"/>
          <w:szCs w:val="18"/>
        </w:rPr>
        <w:t>um)</w:t>
      </w:r>
      <w:r w:rsidR="00AC2560">
        <w:t xml:space="preserve"> </w:t>
      </w:r>
      <w:r w:rsidR="00DF11BD">
        <w:t>mês da pensão alimentícia e d</w:t>
      </w:r>
      <w:r w:rsidR="00F8278C">
        <w:t xml:space="preserve">o auxílio alimentação </w:t>
      </w:r>
      <w:r w:rsidR="00F8278C" w:rsidRPr="00F8278C">
        <w:rPr>
          <w:sz w:val="20"/>
          <w:szCs w:val="18"/>
        </w:rPr>
        <w:t>(conteúdo econômico d</w:t>
      </w:r>
      <w:r w:rsidR="00F8278C">
        <w:rPr>
          <w:sz w:val="20"/>
          <w:szCs w:val="18"/>
        </w:rPr>
        <w:t>ireto d</w:t>
      </w:r>
      <w:r w:rsidR="00F8278C" w:rsidRPr="00F8278C">
        <w:rPr>
          <w:sz w:val="20"/>
          <w:szCs w:val="18"/>
        </w:rPr>
        <w:t>os pleitos relativos à obrigação de fazer</w:t>
      </w:r>
      <w:r w:rsidR="00BA48EC">
        <w:rPr>
          <w:sz w:val="20"/>
          <w:szCs w:val="18"/>
        </w:rPr>
        <w:t xml:space="preserve"> – CPC, art.</w:t>
      </w:r>
      <w:r w:rsidR="00F1710D">
        <w:rPr>
          <w:sz w:val="20"/>
          <w:szCs w:val="18"/>
        </w:rPr>
        <w:t xml:space="preserve"> 291</w:t>
      </w:r>
      <w:r w:rsidR="00F8278C" w:rsidRPr="00F8278C">
        <w:rPr>
          <w:sz w:val="20"/>
          <w:szCs w:val="18"/>
        </w:rPr>
        <w:t>)</w:t>
      </w:r>
      <w:r w:rsidR="00EE2DD6">
        <w:t>.</w:t>
      </w:r>
    </w:p>
    <w:p w14:paraId="0C406965" w14:textId="77777777" w:rsidR="000169F1" w:rsidRPr="003463A3" w:rsidRDefault="000169F1" w:rsidP="000169F1">
      <w:pPr>
        <w:pStyle w:val="SemEspaamento"/>
        <w:numPr>
          <w:ilvl w:val="0"/>
          <w:numId w:val="0"/>
        </w:numPr>
        <w:ind w:left="1418"/>
        <w:rPr>
          <w:sz w:val="8"/>
          <w:szCs w:val="6"/>
        </w:rPr>
      </w:pPr>
    </w:p>
    <w:p w14:paraId="1E17FAB8" w14:textId="47445DDB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263172F" w14:textId="77777777" w:rsidR="00943D65" w:rsidRPr="004737D5" w:rsidRDefault="00943D65" w:rsidP="004737D5">
      <w:pPr>
        <w:spacing w:after="0" w:line="360" w:lineRule="auto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1D85DA3A" w14:textId="7F4342B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5996BC2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11E6C">
        <w:rPr>
          <w:rFonts w:ascii="Arial" w:eastAsia="Calibri" w:hAnsi="Arial" w:cs="Times New Roman"/>
          <w:noProof/>
          <w:sz w:val="24"/>
          <w:szCs w:val="24"/>
        </w:rPr>
        <w:t>30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834088" w14:textId="77777777" w:rsidR="008879EE" w:rsidRDefault="008879EE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5B8E4FDC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2FF48FB2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3ED75A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E3E68E7" w14:textId="262BD271" w:rsidR="000169F1" w:rsidRPr="00B2672B" w:rsidRDefault="000169F1" w:rsidP="004E60B6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lastRenderedPageBreak/>
        <w:t xml:space="preserve">DOCUMENTOS QUE INSTRUEM </w:t>
      </w:r>
      <w:r w:rsidR="00CC5977">
        <w:rPr>
          <w:rFonts w:cs="Arial"/>
          <w:u w:val="single"/>
        </w:rPr>
        <w:t>ESTE CUMPRIMENTO DE SENTENÇA:</w:t>
      </w:r>
    </w:p>
    <w:p w14:paraId="1B4B600E" w14:textId="77777777" w:rsidR="000169F1" w:rsidRPr="00167F26" w:rsidRDefault="000169F1" w:rsidP="004E60B6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35B0AF69" w14:textId="4F1545B0" w:rsidR="000169F1" w:rsidRDefault="000169F1" w:rsidP="004E60B6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CC5977">
        <w:rPr>
          <w:rFonts w:ascii="Arial" w:hAnsi="Arial" w:cs="Arial"/>
        </w:rPr>
        <w:t>Acordo de dissolução de união estável firmado entre as partes</w:t>
      </w:r>
      <w:r w:rsidR="004E60B6">
        <w:rPr>
          <w:rFonts w:ascii="Arial" w:hAnsi="Arial" w:cs="Arial"/>
        </w:rPr>
        <w:t xml:space="preserve"> e a respectiva sentença homologatória</w:t>
      </w:r>
      <w:r w:rsidR="00CC5977">
        <w:rPr>
          <w:rFonts w:ascii="Arial" w:hAnsi="Arial" w:cs="Arial"/>
        </w:rPr>
        <w:t>;</w:t>
      </w:r>
    </w:p>
    <w:p w14:paraId="43A875E2" w14:textId="2C25E3AC" w:rsidR="00CC5977" w:rsidRDefault="00CC5977" w:rsidP="004E60B6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Principais peças do</w:t>
      </w:r>
      <w:r w:rsidR="00FC0FEA">
        <w:rPr>
          <w:rFonts w:ascii="Arial" w:hAnsi="Arial" w:cs="Arial"/>
        </w:rPr>
        <w:t xml:space="preserve"> primeiro cumprimento de sentença movido contra o executado</w:t>
      </w:r>
      <w:r>
        <w:rPr>
          <w:rFonts w:ascii="Arial" w:hAnsi="Arial" w:cs="Arial"/>
        </w:rPr>
        <w:t>;</w:t>
      </w:r>
    </w:p>
    <w:p w14:paraId="331505EE" w14:textId="209169C2" w:rsidR="00CC5977" w:rsidRDefault="00CC5977" w:rsidP="004E60B6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FC0FEA"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FC0FEA">
        <w:rPr>
          <w:rFonts w:ascii="Arial" w:hAnsi="Arial" w:cs="Arial"/>
        </w:rPr>
        <w:t xml:space="preserve">Conversa por </w:t>
      </w:r>
      <w:r w:rsidR="00FC0FEA">
        <w:rPr>
          <w:rFonts w:ascii="Arial" w:hAnsi="Arial" w:cs="Arial"/>
          <w:i/>
          <w:iCs/>
        </w:rPr>
        <w:t>whatsapp</w:t>
      </w:r>
      <w:r w:rsidR="00FC0FEA">
        <w:rPr>
          <w:rFonts w:ascii="Arial" w:hAnsi="Arial" w:cs="Arial"/>
        </w:rPr>
        <w:t xml:space="preserve"> </w:t>
      </w:r>
      <w:r w:rsidR="007725B1">
        <w:rPr>
          <w:rFonts w:ascii="Arial" w:hAnsi="Arial" w:cs="Arial"/>
        </w:rPr>
        <w:t>entre este procurador e</w:t>
      </w:r>
      <w:r w:rsidR="00FC0FEA">
        <w:rPr>
          <w:rFonts w:ascii="Arial" w:hAnsi="Arial" w:cs="Arial"/>
        </w:rPr>
        <w:t xml:space="preserve"> a advogada do senhor Walter Santo Arno</w:t>
      </w:r>
      <w:r>
        <w:rPr>
          <w:rFonts w:ascii="Arial" w:hAnsi="Arial" w:cs="Arial"/>
        </w:rPr>
        <w:t>;</w:t>
      </w:r>
    </w:p>
    <w:p w14:paraId="0A03C257" w14:textId="3ECF705A" w:rsidR="00CC5977" w:rsidRDefault="00CC5977" w:rsidP="004E60B6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7E0432"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7E0432">
        <w:rPr>
          <w:rFonts w:ascii="Arial" w:hAnsi="Arial" w:cs="Arial"/>
        </w:rPr>
        <w:t>Extrato da conta corrente da exequente</w:t>
      </w:r>
      <w:r w:rsidR="00EA28A6">
        <w:rPr>
          <w:rFonts w:ascii="Arial" w:hAnsi="Arial" w:cs="Arial"/>
        </w:rPr>
        <w:t>, em que é depositada a pensão alimentícia</w:t>
      </w:r>
      <w:r w:rsidR="00615358">
        <w:rPr>
          <w:rFonts w:ascii="Arial" w:hAnsi="Arial" w:cs="Arial"/>
        </w:rPr>
        <w:t xml:space="preserve"> e o</w:t>
      </w:r>
      <w:r w:rsidR="00E8041D">
        <w:rPr>
          <w:rFonts w:ascii="Arial" w:hAnsi="Arial" w:cs="Arial"/>
        </w:rPr>
        <w:t xml:space="preserve"> auxílio alimentação</w:t>
      </w:r>
      <w:r>
        <w:rPr>
          <w:rFonts w:ascii="Arial" w:hAnsi="Arial" w:cs="Arial"/>
        </w:rPr>
        <w:t>;</w:t>
      </w:r>
    </w:p>
    <w:p w14:paraId="56461D12" w14:textId="74E9CDFC" w:rsidR="000169F1" w:rsidRDefault="00CC5977" w:rsidP="004E60B6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EA28A6"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r w:rsidR="00EA28A6">
        <w:rPr>
          <w:rFonts w:ascii="Arial" w:hAnsi="Arial" w:cs="Arial"/>
        </w:rPr>
        <w:t>Áudio sobre os atrasos no pagamento da pensão</w:t>
      </w:r>
      <w:r w:rsidR="009C64CB">
        <w:rPr>
          <w:rFonts w:ascii="Arial" w:hAnsi="Arial" w:cs="Arial"/>
        </w:rPr>
        <w:t xml:space="preserve"> e do auxílio alimentação semanal</w:t>
      </w:r>
      <w:r w:rsidR="00EA28A6">
        <w:rPr>
          <w:rFonts w:ascii="Arial" w:hAnsi="Arial" w:cs="Arial"/>
        </w:rPr>
        <w:t>, enviado pelo executado à exequente</w:t>
      </w:r>
      <w:r w:rsidR="004F57CB">
        <w:rPr>
          <w:rFonts w:ascii="Arial" w:hAnsi="Arial" w:cs="Arial"/>
        </w:rPr>
        <w:t>;</w:t>
      </w:r>
    </w:p>
    <w:p w14:paraId="7169C9E6" w14:textId="203A0DF7" w:rsidR="004F57CB" w:rsidRDefault="004F57CB" w:rsidP="004E60B6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7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Ata notarial sobre a conversa da exequente com o executado, em que ele assume a obrigação de pagar </w:t>
      </w:r>
      <w:r w:rsidR="00D6136E">
        <w:rPr>
          <w:rFonts w:ascii="Arial" w:hAnsi="Arial" w:cs="Arial"/>
        </w:rPr>
        <w:t>a revisão e a troca de pneus do veículo da exequente</w:t>
      </w:r>
      <w:r w:rsidR="0087255B">
        <w:rPr>
          <w:rFonts w:ascii="Arial" w:hAnsi="Arial" w:cs="Arial"/>
        </w:rPr>
        <w:t>;</w:t>
      </w:r>
    </w:p>
    <w:p w14:paraId="557FCC72" w14:textId="7698689D" w:rsidR="004E60B6" w:rsidRDefault="0087255B" w:rsidP="00005EC1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8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Notas fiscais </w:t>
      </w:r>
      <w:r w:rsidR="008F29AF">
        <w:rPr>
          <w:rFonts w:ascii="Arial" w:hAnsi="Arial" w:cs="Arial"/>
        </w:rPr>
        <w:t xml:space="preserve">relativas às despesas </w:t>
      </w:r>
      <w:r w:rsidR="00FF3BF9">
        <w:rPr>
          <w:rFonts w:ascii="Arial" w:hAnsi="Arial" w:cs="Arial"/>
        </w:rPr>
        <w:t xml:space="preserve">arcadas pela exequente </w:t>
      </w:r>
      <w:r w:rsidR="008F29AF">
        <w:rPr>
          <w:rFonts w:ascii="Arial" w:hAnsi="Arial" w:cs="Arial"/>
        </w:rPr>
        <w:t xml:space="preserve">com </w:t>
      </w:r>
      <w:r w:rsidR="00FF3BF9">
        <w:rPr>
          <w:rFonts w:ascii="Arial" w:hAnsi="Arial" w:cs="Arial"/>
        </w:rPr>
        <w:t xml:space="preserve">a </w:t>
      </w:r>
      <w:r w:rsidR="008F29AF">
        <w:rPr>
          <w:rFonts w:ascii="Arial" w:hAnsi="Arial" w:cs="Arial"/>
        </w:rPr>
        <w:t>manutenção do veículo</w:t>
      </w:r>
      <w:r w:rsidR="00FF3BF9">
        <w:rPr>
          <w:rFonts w:ascii="Arial" w:hAnsi="Arial" w:cs="Arial"/>
        </w:rPr>
        <w:t>;</w:t>
      </w:r>
    </w:p>
    <w:p w14:paraId="12D90731" w14:textId="259CD87D" w:rsidR="00FF3BF9" w:rsidRDefault="00FF3BF9" w:rsidP="00FF3BF9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9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Notas fiscais relativas aos serviços </w:t>
      </w:r>
      <w:r w:rsidR="00692801">
        <w:rPr>
          <w:rFonts w:ascii="Arial" w:hAnsi="Arial" w:cs="Arial"/>
        </w:rPr>
        <w:t xml:space="preserve">anteriores </w:t>
      </w:r>
      <w:r>
        <w:rPr>
          <w:rFonts w:ascii="Arial" w:hAnsi="Arial" w:cs="Arial"/>
        </w:rPr>
        <w:t>de manutenção do veículo pagos pelo executado.</w:t>
      </w:r>
    </w:p>
    <w:p w14:paraId="2CEF604C" w14:textId="77777777" w:rsidR="00FF3BF9" w:rsidRPr="00005EC1" w:rsidRDefault="00FF3BF9" w:rsidP="00005EC1">
      <w:pPr>
        <w:spacing w:after="0"/>
        <w:jc w:val="both"/>
        <w:rPr>
          <w:rFonts w:ascii="Arial" w:hAnsi="Arial" w:cs="Arial"/>
        </w:rPr>
      </w:pPr>
    </w:p>
    <w:sectPr w:rsidR="00FF3BF9" w:rsidRPr="00005EC1" w:rsidSect="00852FC5">
      <w:headerReference w:type="default" r:id="rId8"/>
      <w:footerReference w:type="default" r:id="rId9"/>
      <w:pgSz w:w="11906" w:h="16838"/>
      <w:pgMar w:top="1843" w:right="1416" w:bottom="567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71518" w14:textId="77777777" w:rsidR="00533E30" w:rsidRDefault="00533E30" w:rsidP="00943258">
      <w:pPr>
        <w:spacing w:after="0" w:line="240" w:lineRule="auto"/>
      </w:pPr>
      <w:r>
        <w:separator/>
      </w:r>
    </w:p>
  </w:endnote>
  <w:endnote w:type="continuationSeparator" w:id="0">
    <w:p w14:paraId="3554B3AB" w14:textId="77777777" w:rsidR="00533E30" w:rsidRDefault="00533E3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00239527" name="Imagem 15002395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2EA5" w14:textId="77777777" w:rsidR="00533E30" w:rsidRDefault="00533E30" w:rsidP="00943258">
      <w:pPr>
        <w:spacing w:after="0" w:line="240" w:lineRule="auto"/>
      </w:pPr>
      <w:r>
        <w:separator/>
      </w:r>
    </w:p>
  </w:footnote>
  <w:footnote w:type="continuationSeparator" w:id="0">
    <w:p w14:paraId="4E746107" w14:textId="77777777" w:rsidR="00533E30" w:rsidRDefault="00533E3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82975949" name="Imagem 48297594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5EC1"/>
    <w:rsid w:val="000169F1"/>
    <w:rsid w:val="00021022"/>
    <w:rsid w:val="00023E31"/>
    <w:rsid w:val="00033853"/>
    <w:rsid w:val="000409ED"/>
    <w:rsid w:val="0004298B"/>
    <w:rsid w:val="00046CF0"/>
    <w:rsid w:val="000508B1"/>
    <w:rsid w:val="00057A1C"/>
    <w:rsid w:val="00060AB3"/>
    <w:rsid w:val="00066A89"/>
    <w:rsid w:val="00097661"/>
    <w:rsid w:val="000A0997"/>
    <w:rsid w:val="000B0329"/>
    <w:rsid w:val="000B478E"/>
    <w:rsid w:val="000B7945"/>
    <w:rsid w:val="000D228C"/>
    <w:rsid w:val="000D3E14"/>
    <w:rsid w:val="000D46C1"/>
    <w:rsid w:val="000E6FC4"/>
    <w:rsid w:val="00114807"/>
    <w:rsid w:val="00122464"/>
    <w:rsid w:val="001243E0"/>
    <w:rsid w:val="00130A28"/>
    <w:rsid w:val="00131BEB"/>
    <w:rsid w:val="00133DB1"/>
    <w:rsid w:val="001415F1"/>
    <w:rsid w:val="00147570"/>
    <w:rsid w:val="0015654C"/>
    <w:rsid w:val="001667B0"/>
    <w:rsid w:val="00172931"/>
    <w:rsid w:val="001761C0"/>
    <w:rsid w:val="00183BE2"/>
    <w:rsid w:val="001A7904"/>
    <w:rsid w:val="001B1448"/>
    <w:rsid w:val="001B2B98"/>
    <w:rsid w:val="001B2E75"/>
    <w:rsid w:val="001B6B00"/>
    <w:rsid w:val="001C3217"/>
    <w:rsid w:val="001C577F"/>
    <w:rsid w:val="001E5E8D"/>
    <w:rsid w:val="001F5508"/>
    <w:rsid w:val="00201F45"/>
    <w:rsid w:val="00207BE4"/>
    <w:rsid w:val="00211BE0"/>
    <w:rsid w:val="00214E09"/>
    <w:rsid w:val="00221FDE"/>
    <w:rsid w:val="002237A0"/>
    <w:rsid w:val="002257C7"/>
    <w:rsid w:val="0022666C"/>
    <w:rsid w:val="002366CE"/>
    <w:rsid w:val="0024007E"/>
    <w:rsid w:val="00240A52"/>
    <w:rsid w:val="00272BFB"/>
    <w:rsid w:val="00275BC1"/>
    <w:rsid w:val="00286B7E"/>
    <w:rsid w:val="002913CD"/>
    <w:rsid w:val="00291F6C"/>
    <w:rsid w:val="002969DC"/>
    <w:rsid w:val="00296B3B"/>
    <w:rsid w:val="002A46DA"/>
    <w:rsid w:val="002A7152"/>
    <w:rsid w:val="002B1B26"/>
    <w:rsid w:val="002B2600"/>
    <w:rsid w:val="002B57F8"/>
    <w:rsid w:val="002C27CE"/>
    <w:rsid w:val="002D45BE"/>
    <w:rsid w:val="002D5D54"/>
    <w:rsid w:val="002E185C"/>
    <w:rsid w:val="00322352"/>
    <w:rsid w:val="0033152D"/>
    <w:rsid w:val="003463A3"/>
    <w:rsid w:val="00352247"/>
    <w:rsid w:val="00357771"/>
    <w:rsid w:val="00364DFB"/>
    <w:rsid w:val="00377A2E"/>
    <w:rsid w:val="003801CD"/>
    <w:rsid w:val="003931D1"/>
    <w:rsid w:val="003A7434"/>
    <w:rsid w:val="003B2F29"/>
    <w:rsid w:val="003B66DD"/>
    <w:rsid w:val="003C4B60"/>
    <w:rsid w:val="003E46B9"/>
    <w:rsid w:val="003E7875"/>
    <w:rsid w:val="00406C94"/>
    <w:rsid w:val="004132F3"/>
    <w:rsid w:val="0043397B"/>
    <w:rsid w:val="004542CC"/>
    <w:rsid w:val="004709DF"/>
    <w:rsid w:val="00472798"/>
    <w:rsid w:val="00472AB7"/>
    <w:rsid w:val="00472DB8"/>
    <w:rsid w:val="004737D5"/>
    <w:rsid w:val="004811DE"/>
    <w:rsid w:val="0048324C"/>
    <w:rsid w:val="0048594D"/>
    <w:rsid w:val="004949AD"/>
    <w:rsid w:val="004966B5"/>
    <w:rsid w:val="004A325F"/>
    <w:rsid w:val="004B3FB2"/>
    <w:rsid w:val="004C5819"/>
    <w:rsid w:val="004D2AD6"/>
    <w:rsid w:val="004D5E46"/>
    <w:rsid w:val="004D5F3B"/>
    <w:rsid w:val="004E11FF"/>
    <w:rsid w:val="004E485C"/>
    <w:rsid w:val="004E60B6"/>
    <w:rsid w:val="004E78FC"/>
    <w:rsid w:val="004F2B78"/>
    <w:rsid w:val="004F384D"/>
    <w:rsid w:val="004F57CB"/>
    <w:rsid w:val="00501A18"/>
    <w:rsid w:val="005116D0"/>
    <w:rsid w:val="005154BE"/>
    <w:rsid w:val="005245CF"/>
    <w:rsid w:val="0052622E"/>
    <w:rsid w:val="00531D8B"/>
    <w:rsid w:val="005321DA"/>
    <w:rsid w:val="005323C3"/>
    <w:rsid w:val="00533E30"/>
    <w:rsid w:val="00542158"/>
    <w:rsid w:val="0055271B"/>
    <w:rsid w:val="005641DC"/>
    <w:rsid w:val="00574096"/>
    <w:rsid w:val="00574304"/>
    <w:rsid w:val="005860DE"/>
    <w:rsid w:val="00592496"/>
    <w:rsid w:val="00594491"/>
    <w:rsid w:val="005A3149"/>
    <w:rsid w:val="005B67EA"/>
    <w:rsid w:val="005C0129"/>
    <w:rsid w:val="005C0B98"/>
    <w:rsid w:val="005D33DF"/>
    <w:rsid w:val="005E58E2"/>
    <w:rsid w:val="005F3100"/>
    <w:rsid w:val="0061513D"/>
    <w:rsid w:val="00615358"/>
    <w:rsid w:val="006247E7"/>
    <w:rsid w:val="00632538"/>
    <w:rsid w:val="0064783D"/>
    <w:rsid w:val="006521E9"/>
    <w:rsid w:val="006523F1"/>
    <w:rsid w:val="00673228"/>
    <w:rsid w:val="00677F6B"/>
    <w:rsid w:val="00687528"/>
    <w:rsid w:val="00692801"/>
    <w:rsid w:val="006930DD"/>
    <w:rsid w:val="00693F8B"/>
    <w:rsid w:val="00694002"/>
    <w:rsid w:val="00696295"/>
    <w:rsid w:val="006A702E"/>
    <w:rsid w:val="006B57CD"/>
    <w:rsid w:val="006B7F8E"/>
    <w:rsid w:val="006C0DFC"/>
    <w:rsid w:val="006C2893"/>
    <w:rsid w:val="006F0621"/>
    <w:rsid w:val="00701811"/>
    <w:rsid w:val="00701FEC"/>
    <w:rsid w:val="00703B3D"/>
    <w:rsid w:val="00706FD9"/>
    <w:rsid w:val="00715CE6"/>
    <w:rsid w:val="00717DBB"/>
    <w:rsid w:val="00720B4E"/>
    <w:rsid w:val="00722DF5"/>
    <w:rsid w:val="0072626A"/>
    <w:rsid w:val="00753842"/>
    <w:rsid w:val="007725B1"/>
    <w:rsid w:val="00774986"/>
    <w:rsid w:val="007763FC"/>
    <w:rsid w:val="007834AA"/>
    <w:rsid w:val="0079350D"/>
    <w:rsid w:val="007949BF"/>
    <w:rsid w:val="00795616"/>
    <w:rsid w:val="00797900"/>
    <w:rsid w:val="007A01E4"/>
    <w:rsid w:val="007A60FA"/>
    <w:rsid w:val="007C36DB"/>
    <w:rsid w:val="007E0432"/>
    <w:rsid w:val="00802476"/>
    <w:rsid w:val="008032A7"/>
    <w:rsid w:val="008061CE"/>
    <w:rsid w:val="00810D34"/>
    <w:rsid w:val="0081400F"/>
    <w:rsid w:val="00817B8A"/>
    <w:rsid w:val="00824001"/>
    <w:rsid w:val="00826A3F"/>
    <w:rsid w:val="00832C13"/>
    <w:rsid w:val="00852FC5"/>
    <w:rsid w:val="00853CB9"/>
    <w:rsid w:val="00855EA4"/>
    <w:rsid w:val="00856578"/>
    <w:rsid w:val="0087255B"/>
    <w:rsid w:val="008769BA"/>
    <w:rsid w:val="008772C6"/>
    <w:rsid w:val="00881A44"/>
    <w:rsid w:val="008825BF"/>
    <w:rsid w:val="008879EE"/>
    <w:rsid w:val="008928E1"/>
    <w:rsid w:val="0089682A"/>
    <w:rsid w:val="008A0012"/>
    <w:rsid w:val="008B68E0"/>
    <w:rsid w:val="008C58C1"/>
    <w:rsid w:val="008C619D"/>
    <w:rsid w:val="008C7E8E"/>
    <w:rsid w:val="008E0686"/>
    <w:rsid w:val="008E2812"/>
    <w:rsid w:val="008E31FF"/>
    <w:rsid w:val="008E377D"/>
    <w:rsid w:val="008E6B33"/>
    <w:rsid w:val="008F1205"/>
    <w:rsid w:val="008F2218"/>
    <w:rsid w:val="008F29AF"/>
    <w:rsid w:val="008F53CE"/>
    <w:rsid w:val="008F57A5"/>
    <w:rsid w:val="008F7B29"/>
    <w:rsid w:val="0090226D"/>
    <w:rsid w:val="00911E6C"/>
    <w:rsid w:val="00916EB9"/>
    <w:rsid w:val="00917176"/>
    <w:rsid w:val="00924163"/>
    <w:rsid w:val="00943258"/>
    <w:rsid w:val="00943D65"/>
    <w:rsid w:val="0095252E"/>
    <w:rsid w:val="00960BD9"/>
    <w:rsid w:val="0096702D"/>
    <w:rsid w:val="00975543"/>
    <w:rsid w:val="009A68C7"/>
    <w:rsid w:val="009C5911"/>
    <w:rsid w:val="009C64CB"/>
    <w:rsid w:val="009E546F"/>
    <w:rsid w:val="00A049FC"/>
    <w:rsid w:val="00A10FB4"/>
    <w:rsid w:val="00A16DBF"/>
    <w:rsid w:val="00A34FF2"/>
    <w:rsid w:val="00A40ACE"/>
    <w:rsid w:val="00A40BD8"/>
    <w:rsid w:val="00A50F4C"/>
    <w:rsid w:val="00A72F32"/>
    <w:rsid w:val="00A84301"/>
    <w:rsid w:val="00A87EB7"/>
    <w:rsid w:val="00A87F40"/>
    <w:rsid w:val="00A964B5"/>
    <w:rsid w:val="00AA0520"/>
    <w:rsid w:val="00AA20E8"/>
    <w:rsid w:val="00AC2560"/>
    <w:rsid w:val="00AD4E08"/>
    <w:rsid w:val="00AE2170"/>
    <w:rsid w:val="00AE66CF"/>
    <w:rsid w:val="00AF0BA8"/>
    <w:rsid w:val="00AF6C10"/>
    <w:rsid w:val="00B14A81"/>
    <w:rsid w:val="00B16E30"/>
    <w:rsid w:val="00B230A5"/>
    <w:rsid w:val="00B258C0"/>
    <w:rsid w:val="00B26BF7"/>
    <w:rsid w:val="00B37355"/>
    <w:rsid w:val="00B6080E"/>
    <w:rsid w:val="00B6363E"/>
    <w:rsid w:val="00B701F9"/>
    <w:rsid w:val="00B94DE1"/>
    <w:rsid w:val="00B96610"/>
    <w:rsid w:val="00B96D74"/>
    <w:rsid w:val="00B97E36"/>
    <w:rsid w:val="00BA1444"/>
    <w:rsid w:val="00BA2544"/>
    <w:rsid w:val="00BA384D"/>
    <w:rsid w:val="00BA48EC"/>
    <w:rsid w:val="00BA64EC"/>
    <w:rsid w:val="00BA6F34"/>
    <w:rsid w:val="00BB139E"/>
    <w:rsid w:val="00BB4D0F"/>
    <w:rsid w:val="00BC4758"/>
    <w:rsid w:val="00BE183A"/>
    <w:rsid w:val="00BE5B32"/>
    <w:rsid w:val="00C01CD4"/>
    <w:rsid w:val="00C01E15"/>
    <w:rsid w:val="00C03B4C"/>
    <w:rsid w:val="00C0456B"/>
    <w:rsid w:val="00C345AD"/>
    <w:rsid w:val="00C35679"/>
    <w:rsid w:val="00C646B7"/>
    <w:rsid w:val="00C85203"/>
    <w:rsid w:val="00C862F1"/>
    <w:rsid w:val="00C944C0"/>
    <w:rsid w:val="00CA73D7"/>
    <w:rsid w:val="00CB5C38"/>
    <w:rsid w:val="00CB5FC5"/>
    <w:rsid w:val="00CC0963"/>
    <w:rsid w:val="00CC5977"/>
    <w:rsid w:val="00CD4CA9"/>
    <w:rsid w:val="00D1168A"/>
    <w:rsid w:val="00D12CDA"/>
    <w:rsid w:val="00D32740"/>
    <w:rsid w:val="00D36D3F"/>
    <w:rsid w:val="00D40576"/>
    <w:rsid w:val="00D42B0B"/>
    <w:rsid w:val="00D46D13"/>
    <w:rsid w:val="00D528CC"/>
    <w:rsid w:val="00D5415E"/>
    <w:rsid w:val="00D6136E"/>
    <w:rsid w:val="00D6733D"/>
    <w:rsid w:val="00D7697D"/>
    <w:rsid w:val="00D77533"/>
    <w:rsid w:val="00D877A8"/>
    <w:rsid w:val="00DA0C16"/>
    <w:rsid w:val="00DA6979"/>
    <w:rsid w:val="00DA7994"/>
    <w:rsid w:val="00DB72B6"/>
    <w:rsid w:val="00DC5BB9"/>
    <w:rsid w:val="00DD0801"/>
    <w:rsid w:val="00DE006B"/>
    <w:rsid w:val="00DE0162"/>
    <w:rsid w:val="00DE0552"/>
    <w:rsid w:val="00DF11BD"/>
    <w:rsid w:val="00DF5478"/>
    <w:rsid w:val="00DF5543"/>
    <w:rsid w:val="00E05790"/>
    <w:rsid w:val="00E07198"/>
    <w:rsid w:val="00E200E2"/>
    <w:rsid w:val="00E23284"/>
    <w:rsid w:val="00E311DD"/>
    <w:rsid w:val="00E37882"/>
    <w:rsid w:val="00E44C78"/>
    <w:rsid w:val="00E44D21"/>
    <w:rsid w:val="00E4552D"/>
    <w:rsid w:val="00E55C7E"/>
    <w:rsid w:val="00E8041D"/>
    <w:rsid w:val="00E90F3C"/>
    <w:rsid w:val="00E91DAF"/>
    <w:rsid w:val="00E91E70"/>
    <w:rsid w:val="00E968BB"/>
    <w:rsid w:val="00EA165C"/>
    <w:rsid w:val="00EA1EE9"/>
    <w:rsid w:val="00EA28A6"/>
    <w:rsid w:val="00EB2528"/>
    <w:rsid w:val="00EB4346"/>
    <w:rsid w:val="00EC36C2"/>
    <w:rsid w:val="00ED1431"/>
    <w:rsid w:val="00ED2AB4"/>
    <w:rsid w:val="00ED3443"/>
    <w:rsid w:val="00ED6F77"/>
    <w:rsid w:val="00EE2DD6"/>
    <w:rsid w:val="00EE3903"/>
    <w:rsid w:val="00EE5C1D"/>
    <w:rsid w:val="00EF02AA"/>
    <w:rsid w:val="00EF715A"/>
    <w:rsid w:val="00EF7EEF"/>
    <w:rsid w:val="00F016A4"/>
    <w:rsid w:val="00F11B2C"/>
    <w:rsid w:val="00F122A5"/>
    <w:rsid w:val="00F15CB1"/>
    <w:rsid w:val="00F1710D"/>
    <w:rsid w:val="00F1739A"/>
    <w:rsid w:val="00F22B73"/>
    <w:rsid w:val="00F36AD9"/>
    <w:rsid w:val="00F4203B"/>
    <w:rsid w:val="00F4526F"/>
    <w:rsid w:val="00F513AC"/>
    <w:rsid w:val="00F65D27"/>
    <w:rsid w:val="00F8278C"/>
    <w:rsid w:val="00F87956"/>
    <w:rsid w:val="00F96F44"/>
    <w:rsid w:val="00FB3A3F"/>
    <w:rsid w:val="00FB441A"/>
    <w:rsid w:val="00FC0FEA"/>
    <w:rsid w:val="00FC63CA"/>
    <w:rsid w:val="00FC66A6"/>
    <w:rsid w:val="00FE384C"/>
    <w:rsid w:val="00FE7B37"/>
    <w:rsid w:val="00FF0D7D"/>
    <w:rsid w:val="00FF2390"/>
    <w:rsid w:val="00FF3BF9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E5C1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E5C1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50</TotalTime>
  <Pages>6</Pages>
  <Words>1752</Words>
  <Characters>9464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25</cp:revision>
  <cp:lastPrinted>2022-07-18T22:35:00Z</cp:lastPrinted>
  <dcterms:created xsi:type="dcterms:W3CDTF">2024-05-16T18:34:00Z</dcterms:created>
  <dcterms:modified xsi:type="dcterms:W3CDTF">2025-06-30T18:17:00Z</dcterms:modified>
</cp:coreProperties>
</file>