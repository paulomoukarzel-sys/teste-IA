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32F09" w14:textId="77777777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 – NORTE DA ILHA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2142D64D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>Autos n. 5020116-80.2024.8.24.0090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CB32A" w14:textId="2FE96EE9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cumprimento de sentença n. </w:t>
      </w:r>
      <w:r w:rsidR="0040602F" w:rsidRPr="00D0586E">
        <w:t>5020116-80.2024.8.24.0090</w:t>
      </w:r>
      <w:r w:rsidR="0040602F">
        <w:t xml:space="preserve">, </w:t>
      </w:r>
      <w:r w:rsidR="006F1580">
        <w:t>proposta</w:t>
      </w:r>
      <w:r w:rsidR="0040602F">
        <w:t xml:space="preserve"> contra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CC4697">
        <w:t xml:space="preserve">em </w:t>
      </w:r>
      <w:r w:rsidR="00CC4697" w:rsidRPr="00BE2189">
        <w:t xml:space="preserve">atenção </w:t>
      </w:r>
      <w:r w:rsidR="00BE2189" w:rsidRPr="00BE2189">
        <w:t>ao despacho</w:t>
      </w:r>
      <w:r w:rsidR="00CC4697" w:rsidRPr="00BE2189">
        <w:t xml:space="preserve"> d</w:t>
      </w:r>
      <w:r w:rsidR="00BE2189" w:rsidRPr="00BE2189">
        <w:t>e</w:t>
      </w:r>
      <w:r w:rsidR="00CC4697" w:rsidRPr="00BE2189">
        <w:t xml:space="preserve"> evento 18</w:t>
      </w:r>
      <w:r w:rsidR="00CC4697">
        <w:t xml:space="preserve">, </w:t>
      </w:r>
      <w:r w:rsidR="005B52A9">
        <w:t xml:space="preserve">apresentar </w:t>
      </w:r>
      <w:r w:rsidR="00695E5C">
        <w:t xml:space="preserve">nova </w:t>
      </w:r>
      <w:r w:rsidR="005B52A9">
        <w:rPr>
          <w:b/>
          <w:bCs w:val="0"/>
          <w:i/>
          <w:iCs/>
        </w:rPr>
        <w:t>EMENDA À PETIÇÃO INICIAL</w:t>
      </w:r>
      <w:r w:rsidR="005B52A9">
        <w:t>, nos termos a seguir delineados.</w:t>
      </w:r>
    </w:p>
    <w:p w14:paraId="7288B161" w14:textId="77777777" w:rsidR="006A2AB6" w:rsidRDefault="006A2AB6" w:rsidP="00CC4697">
      <w:pPr>
        <w:pStyle w:val="SemEspaamento"/>
        <w:numPr>
          <w:ilvl w:val="0"/>
          <w:numId w:val="0"/>
        </w:numPr>
      </w:pPr>
    </w:p>
    <w:p w14:paraId="6C2239D7" w14:textId="77777777" w:rsidR="00AB03CE" w:rsidRPr="00AB03CE" w:rsidRDefault="00AB03CE" w:rsidP="001701FA">
      <w:pPr>
        <w:pStyle w:val="SemEspaamento"/>
        <w:numPr>
          <w:ilvl w:val="0"/>
          <w:numId w:val="0"/>
        </w:numPr>
        <w:ind w:left="1701"/>
        <w:rPr>
          <w:sz w:val="6"/>
          <w:szCs w:val="6"/>
        </w:rPr>
      </w:pPr>
    </w:p>
    <w:p w14:paraId="76620BC5" w14:textId="3F05D0AF" w:rsidR="008C12FD" w:rsidRDefault="00332041" w:rsidP="002E46B3">
      <w:pPr>
        <w:pStyle w:val="SemEspaamento"/>
      </w:pPr>
      <w:r>
        <w:t xml:space="preserve">De fato, </w:t>
      </w:r>
      <w:r w:rsidR="00601BCF">
        <w:t xml:space="preserve">na exordial </w:t>
      </w:r>
      <w:r w:rsidR="00273287">
        <w:t xml:space="preserve">deste cumprimento de sentença </w:t>
      </w:r>
      <w:r w:rsidR="00601BCF">
        <w:t>a exequente elegeu o rito previsto no art. 528 do CPC</w:t>
      </w:r>
      <w:r w:rsidR="008C13BC">
        <w:t>,</w:t>
      </w:r>
      <w:r w:rsidR="002B2111">
        <w:t xml:space="preserve"> para a cobrança da quantia </w:t>
      </w:r>
      <w:r w:rsidR="006E43BE">
        <w:t xml:space="preserve">que lhe é </w:t>
      </w:r>
      <w:r w:rsidR="002B2111">
        <w:t xml:space="preserve">devida e não </w:t>
      </w:r>
      <w:r w:rsidR="006E43BE">
        <w:t xml:space="preserve">foi </w:t>
      </w:r>
      <w:r w:rsidR="007A4529">
        <w:t>arcada</w:t>
      </w:r>
      <w:r w:rsidR="006E43BE">
        <w:t xml:space="preserve"> </w:t>
      </w:r>
      <w:r w:rsidR="002B2111">
        <w:t>pelo executado</w:t>
      </w:r>
      <w:r w:rsidR="008C12FD">
        <w:t>.</w:t>
      </w:r>
    </w:p>
    <w:p w14:paraId="642D8B1C" w14:textId="7C9FB623" w:rsidR="0021083F" w:rsidRDefault="008C12FD" w:rsidP="002E46B3">
      <w:pPr>
        <w:pStyle w:val="SemEspaamento"/>
      </w:pPr>
      <w:r>
        <w:t xml:space="preserve">No entanto, </w:t>
      </w:r>
      <w:r w:rsidR="000F35E9">
        <w:t xml:space="preserve">como </w:t>
      </w:r>
      <w:r>
        <w:t xml:space="preserve">o </w:t>
      </w:r>
      <w:r w:rsidR="008C13BC">
        <w:t xml:space="preserve">executado insiste em descumprir, de forma reiterada, </w:t>
      </w:r>
      <w:r>
        <w:t xml:space="preserve">a </w:t>
      </w:r>
      <w:r w:rsidR="006F2955">
        <w:t xml:space="preserve">decisão judicial que homologou o acordo, </w:t>
      </w:r>
      <w:r w:rsidR="000F35E9">
        <w:t>o que vem ocorrendo desde o ano passado</w:t>
      </w:r>
      <w:r w:rsidR="00291CF7">
        <w:t xml:space="preserve">, trazendo </w:t>
      </w:r>
      <w:r w:rsidR="00F175E9">
        <w:t xml:space="preserve">graves </w:t>
      </w:r>
      <w:r w:rsidR="00291CF7">
        <w:t>transtornos na organização financeira da exequente</w:t>
      </w:r>
      <w:r w:rsidR="00D20E4A">
        <w:t>, além de</w:t>
      </w:r>
      <w:r w:rsidR="00A14E02">
        <w:t xml:space="preserve"> retrata</w:t>
      </w:r>
      <w:r w:rsidR="00D20E4A">
        <w:t>r</w:t>
      </w:r>
      <w:r w:rsidR="00A14E02">
        <w:t xml:space="preserve"> a postura de </w:t>
      </w:r>
      <w:r w:rsidR="006F2955">
        <w:t xml:space="preserve">violência patrimonial </w:t>
      </w:r>
      <w:r w:rsidR="00BE2189">
        <w:t xml:space="preserve">comumentemente </w:t>
      </w:r>
      <w:r w:rsidR="00A14E02">
        <w:t>praticada pelo executado</w:t>
      </w:r>
      <w:r w:rsidR="000F35E9">
        <w:t>,</w:t>
      </w:r>
      <w:r w:rsidR="00273287">
        <w:t xml:space="preserve"> </w:t>
      </w:r>
      <w:r w:rsidR="00D20E4A">
        <w:t xml:space="preserve">essa conduta </w:t>
      </w:r>
      <w:r w:rsidR="006805F1">
        <w:t xml:space="preserve">justifica </w:t>
      </w:r>
      <w:r w:rsidR="00BE2189">
        <w:t xml:space="preserve">que </w:t>
      </w:r>
      <w:r w:rsidR="006805F1">
        <w:t xml:space="preserve">o cumprimento de sentença </w:t>
      </w:r>
      <w:r w:rsidR="00BE2189">
        <w:t xml:space="preserve">se faça pelo </w:t>
      </w:r>
      <w:r w:rsidR="006805F1">
        <w:t>rito mais eficaz.</w:t>
      </w:r>
    </w:p>
    <w:p w14:paraId="3DCB91AC" w14:textId="7514C27E" w:rsidR="00506E27" w:rsidRDefault="006805F1" w:rsidP="00487399">
      <w:pPr>
        <w:pStyle w:val="SemEspaamento"/>
      </w:pPr>
      <w:r>
        <w:t xml:space="preserve">Ante o exposto, </w:t>
      </w:r>
      <w:r w:rsidR="00BE2189">
        <w:t xml:space="preserve">atendendo </w:t>
      </w:r>
      <w:r w:rsidR="00506E27">
        <w:t>determina</w:t>
      </w:r>
      <w:r w:rsidR="00BE2189">
        <w:t>ção</w:t>
      </w:r>
      <w:r w:rsidR="00506E27">
        <w:t xml:space="preserve"> </w:t>
      </w:r>
      <w:r w:rsidR="00BE2189">
        <w:t>de</w:t>
      </w:r>
      <w:r w:rsidR="00506E27">
        <w:t xml:space="preserve"> Vossa Excelência, a exequente vem </w:t>
      </w:r>
      <w:r w:rsidR="00BE2189">
        <w:t xml:space="preserve">emendar </w:t>
      </w:r>
      <w:r w:rsidR="007254CA">
        <w:t xml:space="preserve">novamente </w:t>
      </w:r>
      <w:r w:rsidR="00BE2189">
        <w:t xml:space="preserve">a inicial para adequar </w:t>
      </w:r>
      <w:r w:rsidR="00506E27">
        <w:t xml:space="preserve">o pedido e optar pelo </w:t>
      </w:r>
      <w:r w:rsidR="00506E27" w:rsidRPr="00BE2189">
        <w:rPr>
          <w:u w:val="single"/>
        </w:rPr>
        <w:t>rito previsto nos arts. 528 e seguintes do CPC</w:t>
      </w:r>
      <w:r w:rsidR="00506E27">
        <w:t>, que diz respeito ao pagamento dos alimentos</w:t>
      </w:r>
      <w:r w:rsidR="00BE2189">
        <w:t>,</w:t>
      </w:r>
      <w:r w:rsidR="00506E27">
        <w:t xml:space="preserve"> </w:t>
      </w:r>
      <w:r w:rsidR="00506E27" w:rsidRPr="00BE2189">
        <w:rPr>
          <w:u w:val="single"/>
        </w:rPr>
        <w:t>sob pena de prisão</w:t>
      </w:r>
      <w:r w:rsidR="00506E27">
        <w:t xml:space="preserve">, conforme requerido </w:t>
      </w:r>
      <w:r w:rsidR="00BE2189">
        <w:t>na petição de evento 16.</w:t>
      </w:r>
      <w:r w:rsidR="00506E27">
        <w:t xml:space="preserve"> </w:t>
      </w:r>
    </w:p>
    <w:p w14:paraId="4C29C00A" w14:textId="7E397444" w:rsidR="00F35A70" w:rsidRPr="00C5331B" w:rsidRDefault="00F35A70" w:rsidP="00506E27">
      <w:pPr>
        <w:pStyle w:val="SemEspaamento"/>
        <w:numPr>
          <w:ilvl w:val="0"/>
          <w:numId w:val="0"/>
        </w:numPr>
        <w:ind w:firstLine="1701"/>
        <w:contextualSpacing/>
        <w:rPr>
          <w:rFonts w:eastAsia="Calibri" w:cs="Times New Roman"/>
          <w:sz w:val="14"/>
          <w:szCs w:val="14"/>
        </w:rPr>
      </w:pPr>
    </w:p>
    <w:p w14:paraId="1D85DA3A" w14:textId="16E4374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24EC001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254CA">
        <w:rPr>
          <w:rFonts w:ascii="Arial" w:eastAsia="Calibri" w:hAnsi="Arial" w:cs="Times New Roman"/>
          <w:noProof/>
          <w:sz w:val="24"/>
          <w:szCs w:val="24"/>
        </w:rPr>
        <w:t>24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EF604C" w14:textId="31154DBC" w:rsidR="00FF3BF9" w:rsidRPr="00005EC1" w:rsidRDefault="000169F1" w:rsidP="001C2A88">
      <w:pPr>
        <w:spacing w:after="0" w:line="240" w:lineRule="auto"/>
        <w:ind w:right="-2"/>
        <w:jc w:val="center"/>
        <w:rPr>
          <w:rFonts w:ascii="Arial" w:hAnsi="Arial" w:cs="Arial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FF3BF9" w:rsidRPr="00005EC1" w:rsidSect="00D51F84">
      <w:headerReference w:type="default" r:id="rId8"/>
      <w:footerReference w:type="default" r:id="rId9"/>
      <w:pgSz w:w="11906" w:h="16838"/>
      <w:pgMar w:top="1843" w:right="1416" w:bottom="993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7077F2" w14:textId="77777777" w:rsidR="002E4189" w:rsidRDefault="002E4189" w:rsidP="00943258">
      <w:pPr>
        <w:spacing w:after="0" w:line="240" w:lineRule="auto"/>
      </w:pPr>
      <w:r>
        <w:separator/>
      </w:r>
    </w:p>
  </w:endnote>
  <w:endnote w:type="continuationSeparator" w:id="0">
    <w:p w14:paraId="65610DD6" w14:textId="77777777" w:rsidR="002E4189" w:rsidRDefault="002E418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8537245" name="Imagem 48537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F5E311" w14:textId="77777777" w:rsidR="002E4189" w:rsidRDefault="002E4189" w:rsidP="00943258">
      <w:pPr>
        <w:spacing w:after="0" w:line="240" w:lineRule="auto"/>
      </w:pPr>
      <w:r>
        <w:separator/>
      </w:r>
    </w:p>
  </w:footnote>
  <w:footnote w:type="continuationSeparator" w:id="0">
    <w:p w14:paraId="422C9231" w14:textId="77777777" w:rsidR="002E4189" w:rsidRDefault="002E418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85431611" name="Imagem 48543161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5EC1"/>
    <w:rsid w:val="000169F1"/>
    <w:rsid w:val="00021022"/>
    <w:rsid w:val="00023E31"/>
    <w:rsid w:val="000304C4"/>
    <w:rsid w:val="00033853"/>
    <w:rsid w:val="000409ED"/>
    <w:rsid w:val="0004298B"/>
    <w:rsid w:val="00046CF0"/>
    <w:rsid w:val="000508B1"/>
    <w:rsid w:val="00057A1C"/>
    <w:rsid w:val="00060AB3"/>
    <w:rsid w:val="00066A89"/>
    <w:rsid w:val="00067283"/>
    <w:rsid w:val="00097661"/>
    <w:rsid w:val="00097E4D"/>
    <w:rsid w:val="000A0997"/>
    <w:rsid w:val="000B0329"/>
    <w:rsid w:val="000B478E"/>
    <w:rsid w:val="000B7945"/>
    <w:rsid w:val="000D228C"/>
    <w:rsid w:val="000D3B57"/>
    <w:rsid w:val="000D3E14"/>
    <w:rsid w:val="000D46C1"/>
    <w:rsid w:val="000E6FC4"/>
    <w:rsid w:val="000F35E9"/>
    <w:rsid w:val="00114807"/>
    <w:rsid w:val="00121CB7"/>
    <w:rsid w:val="00122464"/>
    <w:rsid w:val="001243E0"/>
    <w:rsid w:val="00130A28"/>
    <w:rsid w:val="00131BEB"/>
    <w:rsid w:val="00133DB1"/>
    <w:rsid w:val="001415F1"/>
    <w:rsid w:val="00147570"/>
    <w:rsid w:val="0015654C"/>
    <w:rsid w:val="00161B9F"/>
    <w:rsid w:val="001667B0"/>
    <w:rsid w:val="001701FA"/>
    <w:rsid w:val="00172931"/>
    <w:rsid w:val="0017438B"/>
    <w:rsid w:val="001761C0"/>
    <w:rsid w:val="00183BE2"/>
    <w:rsid w:val="001A7904"/>
    <w:rsid w:val="001B1448"/>
    <w:rsid w:val="001B2B98"/>
    <w:rsid w:val="001B2E75"/>
    <w:rsid w:val="001B6B00"/>
    <w:rsid w:val="001C2A88"/>
    <w:rsid w:val="001C3217"/>
    <w:rsid w:val="001C577F"/>
    <w:rsid w:val="001C73A4"/>
    <w:rsid w:val="001D6CED"/>
    <w:rsid w:val="001E5E8D"/>
    <w:rsid w:val="001F5508"/>
    <w:rsid w:val="001F6354"/>
    <w:rsid w:val="00201F45"/>
    <w:rsid w:val="00207BE4"/>
    <w:rsid w:val="0021083F"/>
    <w:rsid w:val="00211BE0"/>
    <w:rsid w:val="00214E09"/>
    <w:rsid w:val="00221FDE"/>
    <w:rsid w:val="002237A0"/>
    <w:rsid w:val="00224747"/>
    <w:rsid w:val="002257C7"/>
    <w:rsid w:val="0022666C"/>
    <w:rsid w:val="002366CE"/>
    <w:rsid w:val="0024007E"/>
    <w:rsid w:val="00240A52"/>
    <w:rsid w:val="00244345"/>
    <w:rsid w:val="00245D17"/>
    <w:rsid w:val="00272970"/>
    <w:rsid w:val="00272BFB"/>
    <w:rsid w:val="00273287"/>
    <w:rsid w:val="00275BC1"/>
    <w:rsid w:val="00286B7E"/>
    <w:rsid w:val="002913CD"/>
    <w:rsid w:val="00291CF7"/>
    <w:rsid w:val="00291F6C"/>
    <w:rsid w:val="002969DC"/>
    <w:rsid w:val="00296B3B"/>
    <w:rsid w:val="002A46DA"/>
    <w:rsid w:val="002A7152"/>
    <w:rsid w:val="002B1B26"/>
    <w:rsid w:val="002B2111"/>
    <w:rsid w:val="002B2600"/>
    <w:rsid w:val="002B57F8"/>
    <w:rsid w:val="002C27CE"/>
    <w:rsid w:val="002D45BE"/>
    <w:rsid w:val="002D45EF"/>
    <w:rsid w:val="002D5D54"/>
    <w:rsid w:val="002E185C"/>
    <w:rsid w:val="002E4189"/>
    <w:rsid w:val="002F5D6E"/>
    <w:rsid w:val="0030737E"/>
    <w:rsid w:val="003134DD"/>
    <w:rsid w:val="00316239"/>
    <w:rsid w:val="00322352"/>
    <w:rsid w:val="0033152D"/>
    <w:rsid w:val="00332041"/>
    <w:rsid w:val="003463A3"/>
    <w:rsid w:val="00350A67"/>
    <w:rsid w:val="00352247"/>
    <w:rsid w:val="00357771"/>
    <w:rsid w:val="00364DFB"/>
    <w:rsid w:val="003773B3"/>
    <w:rsid w:val="00377A2E"/>
    <w:rsid w:val="003801CD"/>
    <w:rsid w:val="00381D59"/>
    <w:rsid w:val="003931D1"/>
    <w:rsid w:val="003A7434"/>
    <w:rsid w:val="003B2F29"/>
    <w:rsid w:val="003B66DD"/>
    <w:rsid w:val="003C4B60"/>
    <w:rsid w:val="003D5E84"/>
    <w:rsid w:val="003E46B9"/>
    <w:rsid w:val="003E7875"/>
    <w:rsid w:val="00404706"/>
    <w:rsid w:val="0040602F"/>
    <w:rsid w:val="00406C94"/>
    <w:rsid w:val="004132F3"/>
    <w:rsid w:val="0043397B"/>
    <w:rsid w:val="004434F0"/>
    <w:rsid w:val="004542CC"/>
    <w:rsid w:val="00456EAC"/>
    <w:rsid w:val="004709DF"/>
    <w:rsid w:val="00472798"/>
    <w:rsid w:val="00472AB7"/>
    <w:rsid w:val="00472DB8"/>
    <w:rsid w:val="004737D5"/>
    <w:rsid w:val="004811DE"/>
    <w:rsid w:val="0048324C"/>
    <w:rsid w:val="0048594D"/>
    <w:rsid w:val="00487399"/>
    <w:rsid w:val="004949AD"/>
    <w:rsid w:val="004966B5"/>
    <w:rsid w:val="00497FB2"/>
    <w:rsid w:val="004A2261"/>
    <w:rsid w:val="004A325F"/>
    <w:rsid w:val="004B3FB2"/>
    <w:rsid w:val="004B4C1B"/>
    <w:rsid w:val="004C5819"/>
    <w:rsid w:val="004D2AD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06E27"/>
    <w:rsid w:val="005116D0"/>
    <w:rsid w:val="00513A48"/>
    <w:rsid w:val="005154BE"/>
    <w:rsid w:val="005245CF"/>
    <w:rsid w:val="0052622E"/>
    <w:rsid w:val="00531D8B"/>
    <w:rsid w:val="005321DA"/>
    <w:rsid w:val="005323C3"/>
    <w:rsid w:val="00533E30"/>
    <w:rsid w:val="00542158"/>
    <w:rsid w:val="0055271B"/>
    <w:rsid w:val="0055521D"/>
    <w:rsid w:val="00555598"/>
    <w:rsid w:val="00564170"/>
    <w:rsid w:val="005641DC"/>
    <w:rsid w:val="00567861"/>
    <w:rsid w:val="00574096"/>
    <w:rsid w:val="00574304"/>
    <w:rsid w:val="00576615"/>
    <w:rsid w:val="0058601A"/>
    <w:rsid w:val="005860DE"/>
    <w:rsid w:val="00592496"/>
    <w:rsid w:val="00594491"/>
    <w:rsid w:val="005A3149"/>
    <w:rsid w:val="005B52A9"/>
    <w:rsid w:val="005B67EA"/>
    <w:rsid w:val="005C0129"/>
    <w:rsid w:val="005C0B98"/>
    <w:rsid w:val="005C3964"/>
    <w:rsid w:val="005D33DF"/>
    <w:rsid w:val="005D61CE"/>
    <w:rsid w:val="005E58E2"/>
    <w:rsid w:val="005F3100"/>
    <w:rsid w:val="00601BCF"/>
    <w:rsid w:val="0061513D"/>
    <w:rsid w:val="00615358"/>
    <w:rsid w:val="006247E7"/>
    <w:rsid w:val="00632538"/>
    <w:rsid w:val="0064091D"/>
    <w:rsid w:val="006476B6"/>
    <w:rsid w:val="0064783D"/>
    <w:rsid w:val="006511C6"/>
    <w:rsid w:val="006521E9"/>
    <w:rsid w:val="006523F1"/>
    <w:rsid w:val="0067215C"/>
    <w:rsid w:val="00673228"/>
    <w:rsid w:val="0067343C"/>
    <w:rsid w:val="00675B60"/>
    <w:rsid w:val="006805F1"/>
    <w:rsid w:val="00687528"/>
    <w:rsid w:val="00692801"/>
    <w:rsid w:val="006930DD"/>
    <w:rsid w:val="00693F8B"/>
    <w:rsid w:val="00694002"/>
    <w:rsid w:val="00695E5C"/>
    <w:rsid w:val="00696295"/>
    <w:rsid w:val="006A2AB6"/>
    <w:rsid w:val="006A702E"/>
    <w:rsid w:val="006A77C1"/>
    <w:rsid w:val="006B57CD"/>
    <w:rsid w:val="006B7F8E"/>
    <w:rsid w:val="006C0DFC"/>
    <w:rsid w:val="006C2893"/>
    <w:rsid w:val="006E43BE"/>
    <w:rsid w:val="006E5FCB"/>
    <w:rsid w:val="006F0621"/>
    <w:rsid w:val="006F1580"/>
    <w:rsid w:val="006F2955"/>
    <w:rsid w:val="006F4950"/>
    <w:rsid w:val="00701811"/>
    <w:rsid w:val="00701F0E"/>
    <w:rsid w:val="00701FEC"/>
    <w:rsid w:val="00703B3D"/>
    <w:rsid w:val="00706FD9"/>
    <w:rsid w:val="00715CE6"/>
    <w:rsid w:val="00717DBB"/>
    <w:rsid w:val="00720B4E"/>
    <w:rsid w:val="00722DF5"/>
    <w:rsid w:val="007254CA"/>
    <w:rsid w:val="0072626A"/>
    <w:rsid w:val="007470FD"/>
    <w:rsid w:val="00753842"/>
    <w:rsid w:val="007725B1"/>
    <w:rsid w:val="00772FD1"/>
    <w:rsid w:val="00774986"/>
    <w:rsid w:val="007763FC"/>
    <w:rsid w:val="007778FA"/>
    <w:rsid w:val="007834AA"/>
    <w:rsid w:val="0079350D"/>
    <w:rsid w:val="007949BF"/>
    <w:rsid w:val="00795616"/>
    <w:rsid w:val="00797900"/>
    <w:rsid w:val="007A01E4"/>
    <w:rsid w:val="007A1264"/>
    <w:rsid w:val="007A4529"/>
    <w:rsid w:val="007A60FA"/>
    <w:rsid w:val="007C36DB"/>
    <w:rsid w:val="007C51C8"/>
    <w:rsid w:val="007E0432"/>
    <w:rsid w:val="007E6ACF"/>
    <w:rsid w:val="007E72E8"/>
    <w:rsid w:val="007F1C69"/>
    <w:rsid w:val="00802476"/>
    <w:rsid w:val="008032A7"/>
    <w:rsid w:val="008061CE"/>
    <w:rsid w:val="00810D34"/>
    <w:rsid w:val="0081400F"/>
    <w:rsid w:val="00817B8A"/>
    <w:rsid w:val="00824001"/>
    <w:rsid w:val="0082487C"/>
    <w:rsid w:val="00826A3F"/>
    <w:rsid w:val="008313DF"/>
    <w:rsid w:val="00832C13"/>
    <w:rsid w:val="00852FC5"/>
    <w:rsid w:val="00853CB9"/>
    <w:rsid w:val="00855EA4"/>
    <w:rsid w:val="00856578"/>
    <w:rsid w:val="0087255B"/>
    <w:rsid w:val="008769BA"/>
    <w:rsid w:val="008772C6"/>
    <w:rsid w:val="00881A44"/>
    <w:rsid w:val="008825BF"/>
    <w:rsid w:val="008879EE"/>
    <w:rsid w:val="008928E1"/>
    <w:rsid w:val="0089682A"/>
    <w:rsid w:val="008A0012"/>
    <w:rsid w:val="008B68E0"/>
    <w:rsid w:val="008C12FD"/>
    <w:rsid w:val="008C13BC"/>
    <w:rsid w:val="008C15B5"/>
    <w:rsid w:val="008C58C1"/>
    <w:rsid w:val="008C619D"/>
    <w:rsid w:val="008C7E8E"/>
    <w:rsid w:val="008E0686"/>
    <w:rsid w:val="008E2812"/>
    <w:rsid w:val="008E31FF"/>
    <w:rsid w:val="008E377D"/>
    <w:rsid w:val="008E6B33"/>
    <w:rsid w:val="008F1205"/>
    <w:rsid w:val="008F2218"/>
    <w:rsid w:val="008F29AF"/>
    <w:rsid w:val="008F53CE"/>
    <w:rsid w:val="008F57A5"/>
    <w:rsid w:val="008F7B29"/>
    <w:rsid w:val="00901606"/>
    <w:rsid w:val="0090226D"/>
    <w:rsid w:val="00916EB9"/>
    <w:rsid w:val="00917176"/>
    <w:rsid w:val="00924163"/>
    <w:rsid w:val="00941A27"/>
    <w:rsid w:val="00943258"/>
    <w:rsid w:val="00943D65"/>
    <w:rsid w:val="0095252E"/>
    <w:rsid w:val="00960BD9"/>
    <w:rsid w:val="00966021"/>
    <w:rsid w:val="0096702D"/>
    <w:rsid w:val="00975543"/>
    <w:rsid w:val="0098212F"/>
    <w:rsid w:val="00982154"/>
    <w:rsid w:val="009A41C1"/>
    <w:rsid w:val="009A68C7"/>
    <w:rsid w:val="009C5911"/>
    <w:rsid w:val="009C64CB"/>
    <w:rsid w:val="009E546F"/>
    <w:rsid w:val="00A02962"/>
    <w:rsid w:val="00A049FC"/>
    <w:rsid w:val="00A10FB4"/>
    <w:rsid w:val="00A14E02"/>
    <w:rsid w:val="00A16DBF"/>
    <w:rsid w:val="00A23204"/>
    <w:rsid w:val="00A34FF2"/>
    <w:rsid w:val="00A40ACE"/>
    <w:rsid w:val="00A40BD8"/>
    <w:rsid w:val="00A45808"/>
    <w:rsid w:val="00A50F4C"/>
    <w:rsid w:val="00A70F61"/>
    <w:rsid w:val="00A72F32"/>
    <w:rsid w:val="00A84301"/>
    <w:rsid w:val="00A874BA"/>
    <w:rsid w:val="00A87EB7"/>
    <w:rsid w:val="00A87F40"/>
    <w:rsid w:val="00A964B5"/>
    <w:rsid w:val="00AA0520"/>
    <w:rsid w:val="00AA06F7"/>
    <w:rsid w:val="00AA20E8"/>
    <w:rsid w:val="00AB03CE"/>
    <w:rsid w:val="00AC2560"/>
    <w:rsid w:val="00AD116E"/>
    <w:rsid w:val="00AD4B59"/>
    <w:rsid w:val="00AD4E08"/>
    <w:rsid w:val="00AE2170"/>
    <w:rsid w:val="00AE269F"/>
    <w:rsid w:val="00AE66CF"/>
    <w:rsid w:val="00AF0BA8"/>
    <w:rsid w:val="00AF6C10"/>
    <w:rsid w:val="00B14A81"/>
    <w:rsid w:val="00B16E30"/>
    <w:rsid w:val="00B230A5"/>
    <w:rsid w:val="00B258C0"/>
    <w:rsid w:val="00B26BF7"/>
    <w:rsid w:val="00B37355"/>
    <w:rsid w:val="00B512ED"/>
    <w:rsid w:val="00B6080E"/>
    <w:rsid w:val="00B6363E"/>
    <w:rsid w:val="00B701F9"/>
    <w:rsid w:val="00B7622A"/>
    <w:rsid w:val="00B84A31"/>
    <w:rsid w:val="00B94DE1"/>
    <w:rsid w:val="00B96610"/>
    <w:rsid w:val="00B96D74"/>
    <w:rsid w:val="00B97E36"/>
    <w:rsid w:val="00BA1444"/>
    <w:rsid w:val="00BA2544"/>
    <w:rsid w:val="00BA384D"/>
    <w:rsid w:val="00BA48EC"/>
    <w:rsid w:val="00BA64EC"/>
    <w:rsid w:val="00BA6F34"/>
    <w:rsid w:val="00BB139E"/>
    <w:rsid w:val="00BB4D0F"/>
    <w:rsid w:val="00BC4758"/>
    <w:rsid w:val="00BE183A"/>
    <w:rsid w:val="00BE2189"/>
    <w:rsid w:val="00BE5B32"/>
    <w:rsid w:val="00C01CD4"/>
    <w:rsid w:val="00C01E15"/>
    <w:rsid w:val="00C03B4C"/>
    <w:rsid w:val="00C0456B"/>
    <w:rsid w:val="00C25859"/>
    <w:rsid w:val="00C345AD"/>
    <w:rsid w:val="00C35679"/>
    <w:rsid w:val="00C5331B"/>
    <w:rsid w:val="00C646B7"/>
    <w:rsid w:val="00C85203"/>
    <w:rsid w:val="00C862F1"/>
    <w:rsid w:val="00C944C0"/>
    <w:rsid w:val="00CA73D7"/>
    <w:rsid w:val="00CB5C38"/>
    <w:rsid w:val="00CB5FC5"/>
    <w:rsid w:val="00CC0963"/>
    <w:rsid w:val="00CC4697"/>
    <w:rsid w:val="00CC5977"/>
    <w:rsid w:val="00CD4CA9"/>
    <w:rsid w:val="00D1168A"/>
    <w:rsid w:val="00D12CDA"/>
    <w:rsid w:val="00D16FA6"/>
    <w:rsid w:val="00D20E4A"/>
    <w:rsid w:val="00D32740"/>
    <w:rsid w:val="00D36D3F"/>
    <w:rsid w:val="00D40576"/>
    <w:rsid w:val="00D42B0B"/>
    <w:rsid w:val="00D46D13"/>
    <w:rsid w:val="00D51F84"/>
    <w:rsid w:val="00D528CC"/>
    <w:rsid w:val="00D5415E"/>
    <w:rsid w:val="00D6136E"/>
    <w:rsid w:val="00D6192F"/>
    <w:rsid w:val="00D6733D"/>
    <w:rsid w:val="00D708F4"/>
    <w:rsid w:val="00D7697D"/>
    <w:rsid w:val="00D77533"/>
    <w:rsid w:val="00D8044B"/>
    <w:rsid w:val="00D877A8"/>
    <w:rsid w:val="00D93BEC"/>
    <w:rsid w:val="00DA0C16"/>
    <w:rsid w:val="00DA6979"/>
    <w:rsid w:val="00DA7994"/>
    <w:rsid w:val="00DB72B6"/>
    <w:rsid w:val="00DC3FC8"/>
    <w:rsid w:val="00DC5BB9"/>
    <w:rsid w:val="00DD0801"/>
    <w:rsid w:val="00DD4B67"/>
    <w:rsid w:val="00DE006B"/>
    <w:rsid w:val="00DE0162"/>
    <w:rsid w:val="00DE0552"/>
    <w:rsid w:val="00DF11BD"/>
    <w:rsid w:val="00DF5478"/>
    <w:rsid w:val="00DF5543"/>
    <w:rsid w:val="00E05790"/>
    <w:rsid w:val="00E07198"/>
    <w:rsid w:val="00E200E2"/>
    <w:rsid w:val="00E23284"/>
    <w:rsid w:val="00E311DD"/>
    <w:rsid w:val="00E3474A"/>
    <w:rsid w:val="00E37882"/>
    <w:rsid w:val="00E44C78"/>
    <w:rsid w:val="00E44D21"/>
    <w:rsid w:val="00E4552D"/>
    <w:rsid w:val="00E55C7E"/>
    <w:rsid w:val="00E710F0"/>
    <w:rsid w:val="00E8041D"/>
    <w:rsid w:val="00E83AA7"/>
    <w:rsid w:val="00E90F3C"/>
    <w:rsid w:val="00E91DAF"/>
    <w:rsid w:val="00E91E70"/>
    <w:rsid w:val="00E968BB"/>
    <w:rsid w:val="00EA165C"/>
    <w:rsid w:val="00EA1EE9"/>
    <w:rsid w:val="00EA28A6"/>
    <w:rsid w:val="00EB2528"/>
    <w:rsid w:val="00EB4346"/>
    <w:rsid w:val="00EC36C2"/>
    <w:rsid w:val="00ED1431"/>
    <w:rsid w:val="00ED2AB4"/>
    <w:rsid w:val="00ED3443"/>
    <w:rsid w:val="00ED6F77"/>
    <w:rsid w:val="00EE0CB4"/>
    <w:rsid w:val="00EE2DD6"/>
    <w:rsid w:val="00EE3903"/>
    <w:rsid w:val="00EE5C1D"/>
    <w:rsid w:val="00EF02AA"/>
    <w:rsid w:val="00EF1917"/>
    <w:rsid w:val="00EF715A"/>
    <w:rsid w:val="00EF7EEF"/>
    <w:rsid w:val="00F016A4"/>
    <w:rsid w:val="00F11B2C"/>
    <w:rsid w:val="00F122A5"/>
    <w:rsid w:val="00F15CB1"/>
    <w:rsid w:val="00F17006"/>
    <w:rsid w:val="00F1710D"/>
    <w:rsid w:val="00F1739A"/>
    <w:rsid w:val="00F175E9"/>
    <w:rsid w:val="00F22B73"/>
    <w:rsid w:val="00F35A70"/>
    <w:rsid w:val="00F36AD9"/>
    <w:rsid w:val="00F4203B"/>
    <w:rsid w:val="00F43B9D"/>
    <w:rsid w:val="00F4526F"/>
    <w:rsid w:val="00F513AC"/>
    <w:rsid w:val="00F534EB"/>
    <w:rsid w:val="00F65D27"/>
    <w:rsid w:val="00F8278C"/>
    <w:rsid w:val="00F87956"/>
    <w:rsid w:val="00F96F44"/>
    <w:rsid w:val="00FA152A"/>
    <w:rsid w:val="00FA58F4"/>
    <w:rsid w:val="00FB3657"/>
    <w:rsid w:val="00FB3A3F"/>
    <w:rsid w:val="00FB441A"/>
    <w:rsid w:val="00FC0FEA"/>
    <w:rsid w:val="00FC63CA"/>
    <w:rsid w:val="00FC66A6"/>
    <w:rsid w:val="00FE0D6D"/>
    <w:rsid w:val="00FE384C"/>
    <w:rsid w:val="00FE44D6"/>
    <w:rsid w:val="00FE52D0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9</TotalTime>
  <Pages>1</Pages>
  <Words>238</Words>
  <Characters>1293</Characters>
  <Application>Microsoft Office Word</Application>
  <DocSecurity>0</DocSecurity>
  <Lines>36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2024-07-19T21:19:00Z</cp:lastPrinted>
  <dcterms:created xsi:type="dcterms:W3CDTF">2024-08-24T18:54:00Z</dcterms:created>
  <dcterms:modified xsi:type="dcterms:W3CDTF">2024-08-24T19:09:00Z</dcterms:modified>
</cp:coreProperties>
</file>