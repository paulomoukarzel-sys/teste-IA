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18955" w14:textId="46624008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F6E0E"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</w:t>
      </w:r>
      <w:r w:rsidR="009A1CE2">
        <w:rPr>
          <w:rFonts w:ascii="Arial" w:eastAsia="Calibri" w:hAnsi="Arial" w:cs="Times New Roman"/>
          <w:sz w:val="24"/>
          <w:szCs w:val="24"/>
        </w:rPr>
        <w:t xml:space="preserve"> – NORTE DA ILHA</w:t>
      </w:r>
    </w:p>
    <w:p w14:paraId="0DAE65D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6DF6538" w14:textId="77777777" w:rsidR="00FF6AE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5C24C5" w14:textId="77777777" w:rsidR="00FF6AE2" w:rsidRPr="0013610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231191" w14:textId="56A5D107" w:rsidR="000169F1" w:rsidRPr="00136102" w:rsidRDefault="00FF6E0E" w:rsidP="00D0586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D0586E" w:rsidRPr="00D0586E">
        <w:rPr>
          <w:rFonts w:ascii="Arial" w:eastAsia="Calibri" w:hAnsi="Arial" w:cs="Times New Roman"/>
        </w:rPr>
        <w:t>5020116-80.2024.8.24.0090</w:t>
      </w: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48CE17" w14:textId="77777777" w:rsidR="00D0586E" w:rsidRPr="00136102" w:rsidRDefault="00D0586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E7597E" w14:textId="54BF49B5" w:rsidR="0055146D" w:rsidRDefault="00FF6E0E" w:rsidP="007729C2">
      <w:pPr>
        <w:pStyle w:val="Qualificaodaspartes"/>
        <w:spacing w:line="360" w:lineRule="auto"/>
      </w:pPr>
      <w:r>
        <w:rPr>
          <w:b/>
        </w:rPr>
        <w:t>ELENA ORIANA BENEDICTIS</w:t>
      </w:r>
      <w:r w:rsidR="000169F1" w:rsidRPr="00A814BD">
        <w:t xml:space="preserve">, </w:t>
      </w:r>
      <w:r>
        <w:t xml:space="preserve">já </w:t>
      </w:r>
      <w:r w:rsidR="00D0586E">
        <w:t xml:space="preserve">qualificada </w:t>
      </w:r>
      <w:r>
        <w:t xml:space="preserve">nos autos do cumprimento de sentença n. </w:t>
      </w:r>
      <w:r w:rsidR="00D0586E" w:rsidRPr="00D0586E">
        <w:t>5020116-80.2024.8.24.0090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D0586E" w:rsidRPr="00AB318B">
        <w:t>requerer</w:t>
      </w:r>
      <w:r w:rsidR="006E3B31">
        <w:t xml:space="preserve"> </w:t>
      </w:r>
      <w:r w:rsidR="00444667">
        <w:t xml:space="preserve">a juntada do extrato bancário em anexo </w:t>
      </w:r>
      <w:r w:rsidR="00444667" w:rsidRPr="00AB318B">
        <w:rPr>
          <w:sz w:val="20"/>
          <w:szCs w:val="18"/>
        </w:rPr>
        <w:t>(</w:t>
      </w:r>
      <w:r w:rsidR="00444667" w:rsidRPr="00AB318B">
        <w:rPr>
          <w:b/>
          <w:bCs w:val="0"/>
          <w:sz w:val="20"/>
          <w:szCs w:val="18"/>
        </w:rPr>
        <w:t>doc. 1</w:t>
      </w:r>
      <w:r w:rsidR="00444667" w:rsidRPr="00AB318B">
        <w:rPr>
          <w:sz w:val="20"/>
          <w:szCs w:val="18"/>
        </w:rPr>
        <w:t>)</w:t>
      </w:r>
      <w:r w:rsidR="00444667">
        <w:t xml:space="preserve">, que </w:t>
      </w:r>
      <w:r w:rsidR="00444667" w:rsidRPr="00DA673D">
        <w:rPr>
          <w:b/>
          <w:bCs w:val="0"/>
        </w:rPr>
        <w:t>comprova</w:t>
      </w:r>
      <w:r w:rsidR="00444667">
        <w:t xml:space="preserve"> </w:t>
      </w:r>
      <w:r w:rsidR="00DA673D" w:rsidRPr="00AB318B">
        <w:rPr>
          <w:b/>
          <w:bCs w:val="0"/>
          <w:u w:val="single"/>
        </w:rPr>
        <w:t>novo</w:t>
      </w:r>
      <w:r w:rsidR="00DA673D">
        <w:rPr>
          <w:b/>
          <w:bCs w:val="0"/>
        </w:rPr>
        <w:t xml:space="preserve"> </w:t>
      </w:r>
      <w:r w:rsidR="00DA673D" w:rsidRPr="00AB318B">
        <w:rPr>
          <w:b/>
          <w:bCs w:val="0"/>
          <w:u w:val="single"/>
        </w:rPr>
        <w:t>descumprimento</w:t>
      </w:r>
      <w:r w:rsidR="00DA673D">
        <w:rPr>
          <w:b/>
          <w:bCs w:val="0"/>
        </w:rPr>
        <w:t xml:space="preserve"> do acordo</w:t>
      </w:r>
      <w:r w:rsidR="00D0586E">
        <w:t xml:space="preserve"> </w:t>
      </w:r>
      <w:r w:rsidR="00DA673D">
        <w:t xml:space="preserve">homologado em juízo, </w:t>
      </w:r>
      <w:r w:rsidR="00433DF6">
        <w:t xml:space="preserve">pois </w:t>
      </w:r>
      <w:r w:rsidR="00AB318B">
        <w:t xml:space="preserve">o executado </w:t>
      </w:r>
      <w:r w:rsidR="004A6393">
        <w:t xml:space="preserve">deixou de depositar o </w:t>
      </w:r>
      <w:r w:rsidR="00433DF6">
        <w:t xml:space="preserve">valor integral da pensão alimentícia da exequente </w:t>
      </w:r>
      <w:r w:rsidR="00433DF6" w:rsidRPr="00AB318B">
        <w:rPr>
          <w:sz w:val="20"/>
          <w:szCs w:val="18"/>
        </w:rPr>
        <w:t xml:space="preserve">(R$ </w:t>
      </w:r>
      <w:r w:rsidR="00AB318B" w:rsidRPr="00AB318B">
        <w:rPr>
          <w:sz w:val="20"/>
          <w:szCs w:val="18"/>
        </w:rPr>
        <w:t>43.772,00 = 31 salários mínimos)</w:t>
      </w:r>
      <w:r w:rsidR="00AB318B">
        <w:t xml:space="preserve">, </w:t>
      </w:r>
      <w:r w:rsidR="00DA673D">
        <w:t xml:space="preserve">e </w:t>
      </w:r>
      <w:r w:rsidR="00DA673D" w:rsidRPr="00453F50">
        <w:rPr>
          <w:b/>
          <w:bCs w:val="0"/>
          <w:u w:val="single"/>
        </w:rPr>
        <w:t>requerer</w:t>
      </w:r>
      <w:r w:rsidR="00DA673D">
        <w:t xml:space="preserve"> </w:t>
      </w:r>
      <w:r w:rsidR="00DA673D" w:rsidRPr="00DA673D">
        <w:rPr>
          <w:b/>
          <w:bCs w:val="0"/>
          <w:u w:val="single"/>
        </w:rPr>
        <w:t>urgência</w:t>
      </w:r>
      <w:r w:rsidR="00DA673D">
        <w:rPr>
          <w:b/>
          <w:bCs w:val="0"/>
        </w:rPr>
        <w:t xml:space="preserve"> </w:t>
      </w:r>
      <w:r w:rsidR="00DA673D" w:rsidRPr="00DA673D">
        <w:rPr>
          <w:b/>
          <w:bCs w:val="0"/>
        </w:rPr>
        <w:t>n</w:t>
      </w:r>
      <w:r w:rsidR="00D0586E" w:rsidRPr="00DA673D">
        <w:rPr>
          <w:b/>
          <w:bCs w:val="0"/>
        </w:rPr>
        <w:t>a</w:t>
      </w:r>
      <w:r w:rsidR="00D0586E">
        <w:t xml:space="preserve"> </w:t>
      </w:r>
      <w:r w:rsidR="00D0586E" w:rsidRPr="00DB5C0B">
        <w:rPr>
          <w:b/>
          <w:bCs w:val="0"/>
        </w:rPr>
        <w:t>citação</w:t>
      </w:r>
      <w:r w:rsidR="00D0586E">
        <w:t xml:space="preserve"> do demandado</w:t>
      </w:r>
      <w:r w:rsidR="00DA673D">
        <w:t>,</w:t>
      </w:r>
      <w:r w:rsidR="00D0586E">
        <w:t xml:space="preserve"> </w:t>
      </w:r>
      <w:r w:rsidR="00DB5C0B">
        <w:rPr>
          <w:b/>
          <w:bCs w:val="0"/>
        </w:rPr>
        <w:t xml:space="preserve">por </w:t>
      </w:r>
      <w:r w:rsidR="00DB5C0B" w:rsidRPr="0055146D">
        <w:rPr>
          <w:b/>
          <w:bCs w:val="0"/>
          <w:u w:val="single"/>
        </w:rPr>
        <w:t>Oficial</w:t>
      </w:r>
      <w:r w:rsidR="00DB5C0B">
        <w:rPr>
          <w:b/>
          <w:bCs w:val="0"/>
        </w:rPr>
        <w:t xml:space="preserve"> </w:t>
      </w:r>
      <w:r w:rsidR="00DB5C0B" w:rsidRPr="0055146D">
        <w:rPr>
          <w:b/>
          <w:bCs w:val="0"/>
          <w:u w:val="single"/>
        </w:rPr>
        <w:t>de</w:t>
      </w:r>
      <w:r w:rsidR="00DB5C0B">
        <w:rPr>
          <w:b/>
          <w:bCs w:val="0"/>
        </w:rPr>
        <w:t xml:space="preserve"> </w:t>
      </w:r>
      <w:r w:rsidR="00DB5C0B" w:rsidRPr="0055146D">
        <w:rPr>
          <w:b/>
          <w:bCs w:val="0"/>
          <w:u w:val="single"/>
        </w:rPr>
        <w:t>Justiça</w:t>
      </w:r>
      <w:r w:rsidR="00DB5C0B">
        <w:t xml:space="preserve">, inclusive </w:t>
      </w:r>
      <w:r w:rsidR="001904FA">
        <w:t>pelo</w:t>
      </w:r>
      <w:r w:rsidR="00DB5C0B">
        <w:t xml:space="preserve"> </w:t>
      </w:r>
      <w:r w:rsidR="00DB5C0B">
        <w:rPr>
          <w:i/>
          <w:iCs/>
        </w:rPr>
        <w:t>whatsapp</w:t>
      </w:r>
      <w:r w:rsidR="00DB5C0B">
        <w:t>,</w:t>
      </w:r>
      <w:r w:rsidR="001904FA">
        <w:t xml:space="preserve"> se necessário,</w:t>
      </w:r>
      <w:r w:rsidR="0055146D">
        <w:t xml:space="preserve"> no número indicado na exordial </w:t>
      </w:r>
      <w:r w:rsidR="0055146D" w:rsidRPr="009066FA">
        <w:rPr>
          <w:sz w:val="20"/>
          <w:szCs w:val="18"/>
        </w:rPr>
        <w:t>(</w:t>
      </w:r>
      <w:r w:rsidR="004547D5" w:rsidRPr="009066FA">
        <w:rPr>
          <w:sz w:val="20"/>
          <w:szCs w:val="18"/>
        </w:rPr>
        <w:t>11</w:t>
      </w:r>
      <w:r w:rsidR="009066FA" w:rsidRPr="009066FA">
        <w:rPr>
          <w:sz w:val="20"/>
          <w:szCs w:val="18"/>
        </w:rPr>
        <w:t>-</w:t>
      </w:r>
      <w:r w:rsidR="004547D5" w:rsidRPr="009066FA">
        <w:rPr>
          <w:sz w:val="20"/>
          <w:szCs w:val="18"/>
        </w:rPr>
        <w:t>99968-9722)</w:t>
      </w:r>
      <w:r w:rsidR="0055146D">
        <w:t>,</w:t>
      </w:r>
      <w:r w:rsidR="00DB5C0B">
        <w:t xml:space="preserve"> </w:t>
      </w:r>
      <w:r w:rsidR="00453F50">
        <w:t xml:space="preserve">para conferir celeridade a esse feito executivo e pelo fato de que o executado </w:t>
      </w:r>
      <w:r w:rsidR="00453F50" w:rsidRPr="00453F50">
        <w:rPr>
          <w:sz w:val="20"/>
          <w:szCs w:val="18"/>
        </w:rPr>
        <w:t>(</w:t>
      </w:r>
      <w:r w:rsidR="00DB5C0B" w:rsidRPr="00453F50">
        <w:rPr>
          <w:sz w:val="20"/>
          <w:szCs w:val="18"/>
        </w:rPr>
        <w:t>Walter</w:t>
      </w:r>
      <w:r w:rsidR="00453F50" w:rsidRPr="00453F50">
        <w:rPr>
          <w:sz w:val="20"/>
          <w:szCs w:val="18"/>
        </w:rPr>
        <w:t>)</w:t>
      </w:r>
      <w:r w:rsidR="00DB5C0B">
        <w:t xml:space="preserve"> </w:t>
      </w:r>
      <w:r w:rsidR="00C75728">
        <w:t>possui muitos compromissos profissionais ao longo de todo o continente</w:t>
      </w:r>
      <w:r w:rsidR="009066FA">
        <w:t>.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6754E4C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F76A7">
        <w:rPr>
          <w:rFonts w:ascii="Arial" w:eastAsia="Calibri" w:hAnsi="Arial" w:cs="Times New Roman"/>
          <w:noProof/>
          <w:sz w:val="24"/>
          <w:szCs w:val="24"/>
        </w:rPr>
        <w:t>8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8E422" w14:textId="77777777" w:rsidR="00FF6E0E" w:rsidRDefault="00FF6E0E" w:rsidP="00943258">
      <w:pPr>
        <w:spacing w:after="0" w:line="240" w:lineRule="auto"/>
      </w:pPr>
      <w:r>
        <w:separator/>
      </w:r>
    </w:p>
  </w:endnote>
  <w:endnote w:type="continuationSeparator" w:id="0">
    <w:p w14:paraId="157A1348" w14:textId="77777777" w:rsidR="00FF6E0E" w:rsidRDefault="00FF6E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A6877E" w14:textId="77777777" w:rsidR="00FF6E0E" w:rsidRDefault="00FF6E0E" w:rsidP="00943258">
      <w:pPr>
        <w:spacing w:after="0" w:line="240" w:lineRule="auto"/>
      </w:pPr>
      <w:r>
        <w:separator/>
      </w:r>
    </w:p>
  </w:footnote>
  <w:footnote w:type="continuationSeparator" w:id="0">
    <w:p w14:paraId="639CEE7B" w14:textId="77777777" w:rsidR="00FF6E0E" w:rsidRDefault="00FF6E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75A566C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9038F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18E8F0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CAC554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4ACD1A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14DA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2CE10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942FA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2302C1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4E519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536892279">
    <w:abstractNumId w:val="9"/>
  </w:num>
  <w:num w:numId="5" w16cid:durableId="1071272274">
    <w:abstractNumId w:val="7"/>
  </w:num>
  <w:num w:numId="6" w16cid:durableId="1691881161">
    <w:abstractNumId w:val="6"/>
  </w:num>
  <w:num w:numId="7" w16cid:durableId="1962032760">
    <w:abstractNumId w:val="5"/>
  </w:num>
  <w:num w:numId="8" w16cid:durableId="1010570127">
    <w:abstractNumId w:val="4"/>
  </w:num>
  <w:num w:numId="9" w16cid:durableId="144904953">
    <w:abstractNumId w:val="8"/>
  </w:num>
  <w:num w:numId="10" w16cid:durableId="2022076040">
    <w:abstractNumId w:val="3"/>
  </w:num>
  <w:num w:numId="11" w16cid:durableId="1079249833">
    <w:abstractNumId w:val="2"/>
  </w:num>
  <w:num w:numId="12" w16cid:durableId="508325389">
    <w:abstractNumId w:val="1"/>
  </w:num>
  <w:num w:numId="13" w16cid:durableId="189087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323A3"/>
    <w:rsid w:val="0004298B"/>
    <w:rsid w:val="00097661"/>
    <w:rsid w:val="000D228C"/>
    <w:rsid w:val="00131BEB"/>
    <w:rsid w:val="00135AB9"/>
    <w:rsid w:val="001667B0"/>
    <w:rsid w:val="001761C0"/>
    <w:rsid w:val="00183BE2"/>
    <w:rsid w:val="001904FA"/>
    <w:rsid w:val="001B2B98"/>
    <w:rsid w:val="001B2E75"/>
    <w:rsid w:val="00201F45"/>
    <w:rsid w:val="00207BE4"/>
    <w:rsid w:val="00214E09"/>
    <w:rsid w:val="00272BFB"/>
    <w:rsid w:val="00291F6C"/>
    <w:rsid w:val="002C2705"/>
    <w:rsid w:val="002F0E02"/>
    <w:rsid w:val="00305D4B"/>
    <w:rsid w:val="00377A2E"/>
    <w:rsid w:val="003801CD"/>
    <w:rsid w:val="003E46B9"/>
    <w:rsid w:val="00433DF6"/>
    <w:rsid w:val="00444667"/>
    <w:rsid w:val="00453F50"/>
    <w:rsid w:val="004547D5"/>
    <w:rsid w:val="004949AD"/>
    <w:rsid w:val="004A6393"/>
    <w:rsid w:val="004F2B78"/>
    <w:rsid w:val="004F384D"/>
    <w:rsid w:val="004F76A7"/>
    <w:rsid w:val="00501A18"/>
    <w:rsid w:val="005321DA"/>
    <w:rsid w:val="0055146D"/>
    <w:rsid w:val="005B67EA"/>
    <w:rsid w:val="005E58E2"/>
    <w:rsid w:val="00673228"/>
    <w:rsid w:val="00690D3D"/>
    <w:rsid w:val="00693F8B"/>
    <w:rsid w:val="00696295"/>
    <w:rsid w:val="006C0DFC"/>
    <w:rsid w:val="006E3B31"/>
    <w:rsid w:val="00722DF5"/>
    <w:rsid w:val="00751BD4"/>
    <w:rsid w:val="007729C2"/>
    <w:rsid w:val="00790BDC"/>
    <w:rsid w:val="00795616"/>
    <w:rsid w:val="00797900"/>
    <w:rsid w:val="007C36DB"/>
    <w:rsid w:val="007F02D5"/>
    <w:rsid w:val="00810D34"/>
    <w:rsid w:val="00824902"/>
    <w:rsid w:val="008262AD"/>
    <w:rsid w:val="0086060B"/>
    <w:rsid w:val="008A0012"/>
    <w:rsid w:val="008E31FF"/>
    <w:rsid w:val="008E377D"/>
    <w:rsid w:val="008E55D1"/>
    <w:rsid w:val="008F2218"/>
    <w:rsid w:val="008F53CE"/>
    <w:rsid w:val="008F7B29"/>
    <w:rsid w:val="0090226D"/>
    <w:rsid w:val="009066FA"/>
    <w:rsid w:val="00924163"/>
    <w:rsid w:val="00943258"/>
    <w:rsid w:val="009A1CE2"/>
    <w:rsid w:val="00A049FC"/>
    <w:rsid w:val="00A32B00"/>
    <w:rsid w:val="00A525CA"/>
    <w:rsid w:val="00AB0859"/>
    <w:rsid w:val="00AB318B"/>
    <w:rsid w:val="00AD671C"/>
    <w:rsid w:val="00B14A81"/>
    <w:rsid w:val="00B6363E"/>
    <w:rsid w:val="00BA2544"/>
    <w:rsid w:val="00C03B4C"/>
    <w:rsid w:val="00C0456B"/>
    <w:rsid w:val="00C51757"/>
    <w:rsid w:val="00C75728"/>
    <w:rsid w:val="00CB5FC5"/>
    <w:rsid w:val="00CD6288"/>
    <w:rsid w:val="00D0586E"/>
    <w:rsid w:val="00D32740"/>
    <w:rsid w:val="00D47D3A"/>
    <w:rsid w:val="00DA673D"/>
    <w:rsid w:val="00DB5C0B"/>
    <w:rsid w:val="00DE0162"/>
    <w:rsid w:val="00DE0552"/>
    <w:rsid w:val="00DF5478"/>
    <w:rsid w:val="00E05790"/>
    <w:rsid w:val="00E90F3C"/>
    <w:rsid w:val="00E968BB"/>
    <w:rsid w:val="00EB4346"/>
    <w:rsid w:val="00EE3903"/>
    <w:rsid w:val="00EF1393"/>
    <w:rsid w:val="00F11B2C"/>
    <w:rsid w:val="00F22B73"/>
    <w:rsid w:val="00FB3A3F"/>
    <w:rsid w:val="00FC63CA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2F0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E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E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E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E0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E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E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E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2F0E02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2F0E02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F0E02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2F0E02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F0E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F0E0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F0E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F0E02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2F0E02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F0E0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2F0E0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2F0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F0E02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2F0E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E02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E0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E02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2F0E02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2F0E02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F0E02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F0E02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F0E02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2F0E0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F0E02"/>
  </w:style>
  <w:style w:type="paragraph" w:styleId="Corpodetexto2">
    <w:name w:val="Body Text 2"/>
    <w:basedOn w:val="Normal"/>
    <w:link w:val="Corpodetexto2Char"/>
    <w:uiPriority w:val="99"/>
    <w:semiHidden/>
    <w:unhideWhenUsed/>
    <w:rsid w:val="002F0E0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F0E02"/>
  </w:style>
  <w:style w:type="paragraph" w:styleId="Corpodetexto3">
    <w:name w:val="Body Text 3"/>
    <w:basedOn w:val="Normal"/>
    <w:link w:val="Corpodetexto3Char"/>
    <w:uiPriority w:val="99"/>
    <w:semiHidden/>
    <w:unhideWhenUsed/>
    <w:rsid w:val="002F0E0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F0E02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F0E02"/>
  </w:style>
  <w:style w:type="character" w:customStyle="1" w:styleId="DataChar">
    <w:name w:val="Data Char"/>
    <w:basedOn w:val="Fontepargpadro"/>
    <w:link w:val="Data"/>
    <w:uiPriority w:val="99"/>
    <w:semiHidden/>
    <w:rsid w:val="002F0E02"/>
  </w:style>
  <w:style w:type="paragraph" w:styleId="Destinatrio">
    <w:name w:val="envelope address"/>
    <w:basedOn w:val="Normal"/>
    <w:uiPriority w:val="99"/>
    <w:semiHidden/>
    <w:unhideWhenUsed/>
    <w:rsid w:val="002F0E02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2F0E02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2F0E02"/>
  </w:style>
  <w:style w:type="paragraph" w:styleId="EndereoHTML">
    <w:name w:val="HTML Address"/>
    <w:basedOn w:val="Normal"/>
    <w:link w:val="EndereoHTMLChar"/>
    <w:uiPriority w:val="99"/>
    <w:semiHidden/>
    <w:unhideWhenUsed/>
    <w:rsid w:val="002F0E02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2F0E02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F0E02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F0E02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2F0E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2F0E0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F0E0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F0E0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F0E0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F0E02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F0E02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F0E02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F0E02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F0E02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F0E02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F0E02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F0E02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0E02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2F0E02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2F0E02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F0E02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F0E02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F0E02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2F0E02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0E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0E02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F0E02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2F0E02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F0E0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F0E02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F0E02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2F0E02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0E02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2F0E02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F0E02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F0E02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2F0E02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2F0E02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F0E02"/>
  </w:style>
  <w:style w:type="character" w:customStyle="1" w:styleId="SaudaoChar">
    <w:name w:val="Saudação Char"/>
    <w:basedOn w:val="Fontepargpadro"/>
    <w:link w:val="Saudao"/>
    <w:uiPriority w:val="99"/>
    <w:semiHidden/>
    <w:rsid w:val="002F0E02"/>
  </w:style>
  <w:style w:type="paragraph" w:styleId="Subttulo">
    <w:name w:val="Subtitle"/>
    <w:basedOn w:val="Normal"/>
    <w:next w:val="Normal"/>
    <w:link w:val="SubttuloChar"/>
    <w:uiPriority w:val="11"/>
    <w:qFormat/>
    <w:rsid w:val="002F0E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F0E02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F0E02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F0E0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F0E02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F0E02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F0E02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F0E02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F0E02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F0E02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F0E02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F0E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0E02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2F0E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F0E02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F0E0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F0E02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F0E0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F0E02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2F0E0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F0E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F0E02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E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E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E0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E0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E0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E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E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F0E02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2F0E02"/>
  </w:style>
  <w:style w:type="paragraph" w:styleId="Ttulodendicedeautoridades">
    <w:name w:val="toa heading"/>
    <w:basedOn w:val="Normal"/>
    <w:next w:val="Normal"/>
    <w:uiPriority w:val="99"/>
    <w:semiHidden/>
    <w:unhideWhenUsed/>
    <w:rsid w:val="002F0E0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F0E02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</TotalTime>
  <Pages>1</Pages>
  <Words>153</Words>
  <Characters>896</Characters>
  <Application>Microsoft Office Word</Application>
  <DocSecurity>0</DocSecurity>
  <Lines>30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</cp:revision>
  <cp:lastPrinted>2024-07-08T15:09:00Z</cp:lastPrinted>
  <dcterms:created xsi:type="dcterms:W3CDTF">2024-07-08T15:01:00Z</dcterms:created>
  <dcterms:modified xsi:type="dcterms:W3CDTF">2024-07-08T15:09:00Z</dcterms:modified>
</cp:coreProperties>
</file>