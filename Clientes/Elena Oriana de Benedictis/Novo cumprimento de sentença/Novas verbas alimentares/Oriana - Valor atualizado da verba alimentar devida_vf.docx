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26B6" w14:textId="63ACABA1" w:rsidR="000169F1" w:rsidRDefault="00751E0A" w:rsidP="00CB60D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51E0A">
        <w:rPr>
          <w:rFonts w:ascii="Arial" w:eastAsia="Calibri" w:hAnsi="Arial" w:cs="Times New Roman"/>
          <w:sz w:val="24"/>
          <w:szCs w:val="24"/>
        </w:rPr>
        <w:t xml:space="preserve">EXCELENTÍSSIMA SENHORA DOUTORA JUÍZA DE DIREITO DA </w:t>
      </w:r>
      <w:r w:rsidR="00CB60D6" w:rsidRPr="00CB60D6">
        <w:rPr>
          <w:rFonts w:ascii="Arial" w:eastAsia="Calibri" w:hAnsi="Arial" w:cs="Times New Roman"/>
          <w:sz w:val="24"/>
          <w:szCs w:val="24"/>
        </w:rPr>
        <w:t>2ª VARA DA FAMÍLIA E ÓRFÃOS DA COMARCA DA CAPITAL - EDUARDO LUZ</w:t>
      </w:r>
    </w:p>
    <w:p w14:paraId="19F42077" w14:textId="77777777" w:rsidR="00751E0A" w:rsidRDefault="00751E0A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470AF676" w14:textId="77777777" w:rsidR="00CB60D6" w:rsidRDefault="00CB60D6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8"/>
          <w:szCs w:val="28"/>
        </w:rPr>
      </w:pPr>
    </w:p>
    <w:p w14:paraId="056D0947" w14:textId="77777777" w:rsidR="00B8034B" w:rsidRPr="00875770" w:rsidRDefault="00B8034B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38B8982A" w14:textId="2DCF77CD" w:rsidR="000169F1" w:rsidRPr="00136102" w:rsidRDefault="00751E0A" w:rsidP="00751E0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Pr="00751E0A">
        <w:rPr>
          <w:rFonts w:ascii="Arial" w:eastAsia="Calibri" w:hAnsi="Arial" w:cs="Times New Roman"/>
          <w:sz w:val="24"/>
          <w:szCs w:val="24"/>
        </w:rPr>
        <w:t>5020116-80.2024.8.</w:t>
      </w:r>
      <w:r>
        <w:rPr>
          <w:rFonts w:ascii="Arial" w:eastAsia="Calibri" w:hAnsi="Arial" w:cs="Times New Roman"/>
          <w:sz w:val="24"/>
          <w:szCs w:val="24"/>
        </w:rPr>
        <w:t>24</w:t>
      </w:r>
      <w:r w:rsidRPr="00751E0A">
        <w:rPr>
          <w:rFonts w:ascii="Arial" w:eastAsia="Calibri" w:hAnsi="Arial" w:cs="Times New Roman"/>
          <w:sz w:val="24"/>
          <w:szCs w:val="24"/>
        </w:rPr>
        <w:t>.0090</w:t>
      </w:r>
    </w:p>
    <w:p w14:paraId="1CB24A38" w14:textId="77777777" w:rsidR="000169F1" w:rsidRPr="00727CF9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6DE7B6E" w14:textId="77777777" w:rsidR="00B8034B" w:rsidRPr="00ED4E58" w:rsidRDefault="00B8034B" w:rsidP="00197DA3">
      <w:pPr>
        <w:pStyle w:val="Qualificaodaspartes"/>
        <w:spacing w:line="360" w:lineRule="auto"/>
        <w:rPr>
          <w:b/>
          <w:sz w:val="12"/>
          <w:szCs w:val="10"/>
        </w:rPr>
      </w:pPr>
    </w:p>
    <w:p w14:paraId="1E52EB95" w14:textId="77777777" w:rsidR="00B8034B" w:rsidRDefault="00B8034B" w:rsidP="00197DA3">
      <w:pPr>
        <w:pStyle w:val="Qualificaodaspartes"/>
        <w:spacing w:line="360" w:lineRule="auto"/>
        <w:rPr>
          <w:b/>
        </w:rPr>
      </w:pPr>
    </w:p>
    <w:p w14:paraId="7504C945" w14:textId="30DA6BBB" w:rsidR="00FB43D6" w:rsidRDefault="00751E0A" w:rsidP="00FB43D6">
      <w:pPr>
        <w:pStyle w:val="Qualificaodaspartes"/>
        <w:spacing w:line="360" w:lineRule="auto"/>
      </w:pPr>
      <w:r>
        <w:rPr>
          <w:b/>
        </w:rPr>
        <w:t>ELENA ORIANA DE BENEDICTIS</w:t>
      </w:r>
      <w:r w:rsidR="000169F1" w:rsidRPr="00A814BD">
        <w:t xml:space="preserve">, </w:t>
      </w:r>
      <w:r>
        <w:t xml:space="preserve">já qualificada nos autos do cumprimento de sentença n. </w:t>
      </w:r>
      <w:r w:rsidRPr="00751E0A">
        <w:t>5020116-80.2024.8.</w:t>
      </w:r>
      <w:r>
        <w:t>24</w:t>
      </w:r>
      <w:r w:rsidRPr="00751E0A">
        <w:t>.0090</w:t>
      </w:r>
      <w:r w:rsidR="000169F1">
        <w:t>,</w:t>
      </w:r>
      <w:r w:rsidR="000169F1" w:rsidRPr="00A814BD">
        <w:t xml:space="preserve"> </w:t>
      </w:r>
      <w:r>
        <w:t xml:space="preserve">proposto contra WALTER SANTO ARNO,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FB43D6">
        <w:t xml:space="preserve">ainda </w:t>
      </w:r>
      <w:r>
        <w:t xml:space="preserve">em atenção à </w:t>
      </w:r>
      <w:r w:rsidR="00D629DE">
        <w:t xml:space="preserve">decisão do evento </w:t>
      </w:r>
      <w:r w:rsidR="005A63BD">
        <w:t>86</w:t>
      </w:r>
      <w:r w:rsidR="00D629DE">
        <w:t xml:space="preserve">, </w:t>
      </w:r>
      <w:r w:rsidR="005A63BD">
        <w:t>informar</w:t>
      </w:r>
      <w:r w:rsidR="0083368F">
        <w:t xml:space="preserve"> </w:t>
      </w:r>
      <w:r w:rsidR="005A63BD">
        <w:t xml:space="preserve">que </w:t>
      </w:r>
      <w:r w:rsidR="00FB43D6">
        <w:t xml:space="preserve">o valor atualizado da dívida alimentar é de R$ </w:t>
      </w:r>
      <w:r w:rsidR="00F74446" w:rsidRPr="00F74446">
        <w:t>3.152,54</w:t>
      </w:r>
      <w:r w:rsidR="00F74446">
        <w:t xml:space="preserve"> </w:t>
      </w:r>
      <w:r w:rsidR="00F74446" w:rsidRPr="00F74446">
        <w:rPr>
          <w:sz w:val="20"/>
          <w:szCs w:val="18"/>
        </w:rPr>
        <w:t>(três mil, cento e cinquenta e dois reais e cinquenta e quatro centavos</w:t>
      </w:r>
      <w:r w:rsidR="0083368F">
        <w:rPr>
          <w:sz w:val="20"/>
          <w:szCs w:val="18"/>
        </w:rPr>
        <w:t xml:space="preserve"> – </w:t>
      </w:r>
      <w:r w:rsidR="0083368F">
        <w:rPr>
          <w:b/>
          <w:bCs w:val="0"/>
          <w:sz w:val="20"/>
          <w:szCs w:val="18"/>
        </w:rPr>
        <w:t>doc. 1</w:t>
      </w:r>
      <w:r w:rsidR="00F74446" w:rsidRPr="00F74446">
        <w:rPr>
          <w:sz w:val="20"/>
          <w:szCs w:val="18"/>
        </w:rPr>
        <w:t>)</w:t>
      </w:r>
      <w:r w:rsidR="00FB43D6">
        <w:t xml:space="preserve">. </w:t>
      </w:r>
    </w:p>
    <w:p w14:paraId="46A03779" w14:textId="77777777" w:rsidR="00FB43D6" w:rsidRDefault="00FB43D6" w:rsidP="00FB43D6">
      <w:pPr>
        <w:pStyle w:val="Qualificaodaspartes"/>
        <w:spacing w:line="360" w:lineRule="auto"/>
      </w:pPr>
    </w:p>
    <w:p w14:paraId="7646F838" w14:textId="73C48CF8" w:rsidR="00FB43D6" w:rsidRDefault="00FB43D6" w:rsidP="00FB43D6">
      <w:pPr>
        <w:pStyle w:val="Qualificaodaspartes"/>
        <w:spacing w:line="360" w:lineRule="auto"/>
        <w:rPr>
          <w:rFonts w:eastAsia="Calibri" w:cs="Times New Roman"/>
        </w:rPr>
      </w:pPr>
      <w:r>
        <w:t xml:space="preserve">Registra a exequente, por fim, que </w:t>
      </w:r>
      <w:r w:rsidR="00CC3812">
        <w:t xml:space="preserve">já indicou </w:t>
      </w:r>
      <w:r>
        <w:t xml:space="preserve">a conta para depósito na petição do evento </w:t>
      </w:r>
      <w:r w:rsidR="00CC3812">
        <w:t>97.</w:t>
      </w:r>
    </w:p>
    <w:p w14:paraId="54CF8AB4" w14:textId="667CD3C0" w:rsidR="0073418E" w:rsidRDefault="0073418E" w:rsidP="002C22E7">
      <w:pPr>
        <w:spacing w:after="0" w:line="276" w:lineRule="auto"/>
        <w:ind w:firstLine="2127"/>
        <w:contextualSpacing/>
        <w:jc w:val="both"/>
        <w:rPr>
          <w:rFonts w:ascii="Arial" w:eastAsia="Calibri" w:hAnsi="Arial" w:cs="Times New Roman"/>
        </w:rPr>
      </w:pPr>
    </w:p>
    <w:p w14:paraId="41CA1E78" w14:textId="633BDBBB" w:rsidR="000169F1" w:rsidRPr="00474E11" w:rsidRDefault="000169F1" w:rsidP="00474E1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8602D">
        <w:rPr>
          <w:rFonts w:ascii="Arial" w:eastAsia="Calibri" w:hAnsi="Arial" w:cs="Times New Roman"/>
          <w:noProof/>
          <w:sz w:val="24"/>
          <w:szCs w:val="24"/>
        </w:rPr>
        <w:t>2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1FFAE66" w14:textId="12994499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8D2398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4B10E" w14:textId="4C692B15" w:rsidR="000169F1" w:rsidRPr="00D75EED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D75EED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6061369" w14:textId="63A5DE55" w:rsidR="000169F1" w:rsidRPr="00D75EED" w:rsidRDefault="000169F1" w:rsidP="0024375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D75EED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0169F1" w:rsidRPr="00D75EED" w:rsidSect="00CE680E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C286" w14:textId="77777777" w:rsidR="007B1931" w:rsidRDefault="007B1931" w:rsidP="00943258">
      <w:pPr>
        <w:spacing w:after="0" w:line="240" w:lineRule="auto"/>
      </w:pPr>
      <w:r>
        <w:separator/>
      </w:r>
    </w:p>
  </w:endnote>
  <w:endnote w:type="continuationSeparator" w:id="0">
    <w:p w14:paraId="5ED02470" w14:textId="77777777" w:rsidR="007B1931" w:rsidRDefault="007B193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1FA806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61F7295" wp14:editId="1F7B977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51144105" name="Imagem 155114410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21D034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1B2AE" w14:textId="77777777" w:rsidR="007B1931" w:rsidRDefault="007B1931" w:rsidP="00943258">
      <w:pPr>
        <w:spacing w:after="0" w:line="240" w:lineRule="auto"/>
      </w:pPr>
      <w:r>
        <w:separator/>
      </w:r>
    </w:p>
  </w:footnote>
  <w:footnote w:type="continuationSeparator" w:id="0">
    <w:p w14:paraId="7AA6EAF9" w14:textId="77777777" w:rsidR="007B1931" w:rsidRDefault="007B193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76CE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01936E8" wp14:editId="025C330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57523107" name="Imagem 185752310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88AAC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B037E0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0075B6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0A"/>
    <w:rsid w:val="00003F31"/>
    <w:rsid w:val="000169F1"/>
    <w:rsid w:val="0002388D"/>
    <w:rsid w:val="00035EF9"/>
    <w:rsid w:val="0004298B"/>
    <w:rsid w:val="00094376"/>
    <w:rsid w:val="00097661"/>
    <w:rsid w:val="000A18D1"/>
    <w:rsid w:val="000A18F5"/>
    <w:rsid w:val="000A3206"/>
    <w:rsid w:val="000B1A53"/>
    <w:rsid w:val="000D1263"/>
    <w:rsid w:val="000D228C"/>
    <w:rsid w:val="00103636"/>
    <w:rsid w:val="00105F37"/>
    <w:rsid w:val="00131BEB"/>
    <w:rsid w:val="00134DDB"/>
    <w:rsid w:val="00154D4C"/>
    <w:rsid w:val="001667B0"/>
    <w:rsid w:val="00170322"/>
    <w:rsid w:val="00174AC7"/>
    <w:rsid w:val="001761C0"/>
    <w:rsid w:val="00183BE2"/>
    <w:rsid w:val="00197DA3"/>
    <w:rsid w:val="001A06D6"/>
    <w:rsid w:val="001A6ECA"/>
    <w:rsid w:val="001B2B98"/>
    <w:rsid w:val="001B2E75"/>
    <w:rsid w:val="00201F45"/>
    <w:rsid w:val="00204773"/>
    <w:rsid w:val="00207BE4"/>
    <w:rsid w:val="00214E09"/>
    <w:rsid w:val="00243759"/>
    <w:rsid w:val="00250864"/>
    <w:rsid w:val="00256A4E"/>
    <w:rsid w:val="00260B09"/>
    <w:rsid w:val="00262A49"/>
    <w:rsid w:val="00272BFB"/>
    <w:rsid w:val="00277DE4"/>
    <w:rsid w:val="00291F6C"/>
    <w:rsid w:val="002A07C2"/>
    <w:rsid w:val="002A6A55"/>
    <w:rsid w:val="002B74E2"/>
    <w:rsid w:val="002C22E7"/>
    <w:rsid w:val="00310313"/>
    <w:rsid w:val="003142BC"/>
    <w:rsid w:val="003311D4"/>
    <w:rsid w:val="00343EAC"/>
    <w:rsid w:val="003718BE"/>
    <w:rsid w:val="003762F6"/>
    <w:rsid w:val="00377A2E"/>
    <w:rsid w:val="003801CD"/>
    <w:rsid w:val="00390A9A"/>
    <w:rsid w:val="003C6723"/>
    <w:rsid w:val="003E46B9"/>
    <w:rsid w:val="00412A5F"/>
    <w:rsid w:val="00474E11"/>
    <w:rsid w:val="00475533"/>
    <w:rsid w:val="0048220B"/>
    <w:rsid w:val="004949AD"/>
    <w:rsid w:val="004B2C74"/>
    <w:rsid w:val="004C58E3"/>
    <w:rsid w:val="004C70F6"/>
    <w:rsid w:val="004D43D4"/>
    <w:rsid w:val="004F2B78"/>
    <w:rsid w:val="004F384D"/>
    <w:rsid w:val="00501A18"/>
    <w:rsid w:val="00532192"/>
    <w:rsid w:val="005321DA"/>
    <w:rsid w:val="00545852"/>
    <w:rsid w:val="005A0D4E"/>
    <w:rsid w:val="005A63BD"/>
    <w:rsid w:val="005B67EA"/>
    <w:rsid w:val="005E546B"/>
    <w:rsid w:val="005E58E2"/>
    <w:rsid w:val="00641202"/>
    <w:rsid w:val="00643FFC"/>
    <w:rsid w:val="00650971"/>
    <w:rsid w:val="00665BAD"/>
    <w:rsid w:val="00673228"/>
    <w:rsid w:val="0068602D"/>
    <w:rsid w:val="00693F8B"/>
    <w:rsid w:val="00696295"/>
    <w:rsid w:val="006C0DFC"/>
    <w:rsid w:val="006F25C1"/>
    <w:rsid w:val="0072037A"/>
    <w:rsid w:val="00722DF5"/>
    <w:rsid w:val="00727CF9"/>
    <w:rsid w:val="0073418E"/>
    <w:rsid w:val="007401BB"/>
    <w:rsid w:val="00751E0A"/>
    <w:rsid w:val="00770921"/>
    <w:rsid w:val="00776A78"/>
    <w:rsid w:val="00785110"/>
    <w:rsid w:val="00795616"/>
    <w:rsid w:val="00797900"/>
    <w:rsid w:val="00797C1F"/>
    <w:rsid w:val="007B1931"/>
    <w:rsid w:val="007B3AB5"/>
    <w:rsid w:val="007C0E37"/>
    <w:rsid w:val="007C36DB"/>
    <w:rsid w:val="007D39EC"/>
    <w:rsid w:val="007D4714"/>
    <w:rsid w:val="007E22C3"/>
    <w:rsid w:val="007F5B06"/>
    <w:rsid w:val="00810D34"/>
    <w:rsid w:val="0083368F"/>
    <w:rsid w:val="008429F1"/>
    <w:rsid w:val="00875770"/>
    <w:rsid w:val="00884142"/>
    <w:rsid w:val="008A0012"/>
    <w:rsid w:val="008B6E1E"/>
    <w:rsid w:val="008C3A49"/>
    <w:rsid w:val="008C5E2B"/>
    <w:rsid w:val="008C7084"/>
    <w:rsid w:val="008D41EF"/>
    <w:rsid w:val="008E31FF"/>
    <w:rsid w:val="008E377D"/>
    <w:rsid w:val="008F2218"/>
    <w:rsid w:val="008F53CE"/>
    <w:rsid w:val="008F6D13"/>
    <w:rsid w:val="008F7B29"/>
    <w:rsid w:val="0090226D"/>
    <w:rsid w:val="00902D00"/>
    <w:rsid w:val="00924163"/>
    <w:rsid w:val="00925AF9"/>
    <w:rsid w:val="00926EEC"/>
    <w:rsid w:val="00943258"/>
    <w:rsid w:val="00943948"/>
    <w:rsid w:val="00955F27"/>
    <w:rsid w:val="00962129"/>
    <w:rsid w:val="00963C1E"/>
    <w:rsid w:val="0096556D"/>
    <w:rsid w:val="00971904"/>
    <w:rsid w:val="00983F61"/>
    <w:rsid w:val="009A3732"/>
    <w:rsid w:val="009A5924"/>
    <w:rsid w:val="009C1A11"/>
    <w:rsid w:val="009F4123"/>
    <w:rsid w:val="00A049FC"/>
    <w:rsid w:val="00A350AF"/>
    <w:rsid w:val="00A47718"/>
    <w:rsid w:val="00A518CF"/>
    <w:rsid w:val="00A60D66"/>
    <w:rsid w:val="00A65C77"/>
    <w:rsid w:val="00AD100C"/>
    <w:rsid w:val="00AE1347"/>
    <w:rsid w:val="00B0752D"/>
    <w:rsid w:val="00B14A81"/>
    <w:rsid w:val="00B16502"/>
    <w:rsid w:val="00B24459"/>
    <w:rsid w:val="00B4537E"/>
    <w:rsid w:val="00B6363E"/>
    <w:rsid w:val="00B73FE9"/>
    <w:rsid w:val="00B8034B"/>
    <w:rsid w:val="00B818DD"/>
    <w:rsid w:val="00B8233E"/>
    <w:rsid w:val="00B852A1"/>
    <w:rsid w:val="00BA2544"/>
    <w:rsid w:val="00BB39BE"/>
    <w:rsid w:val="00C03B4C"/>
    <w:rsid w:val="00C0456B"/>
    <w:rsid w:val="00C05657"/>
    <w:rsid w:val="00C13E8D"/>
    <w:rsid w:val="00C43733"/>
    <w:rsid w:val="00C7188A"/>
    <w:rsid w:val="00C76E4F"/>
    <w:rsid w:val="00C846C0"/>
    <w:rsid w:val="00C95FA2"/>
    <w:rsid w:val="00CA6BA5"/>
    <w:rsid w:val="00CB4BE5"/>
    <w:rsid w:val="00CB5FC5"/>
    <w:rsid w:val="00CB60D6"/>
    <w:rsid w:val="00CC3812"/>
    <w:rsid w:val="00CD3B67"/>
    <w:rsid w:val="00CD669C"/>
    <w:rsid w:val="00CE680E"/>
    <w:rsid w:val="00D32740"/>
    <w:rsid w:val="00D33C24"/>
    <w:rsid w:val="00D6262A"/>
    <w:rsid w:val="00D629DE"/>
    <w:rsid w:val="00D75EED"/>
    <w:rsid w:val="00D8032E"/>
    <w:rsid w:val="00D81A16"/>
    <w:rsid w:val="00D93055"/>
    <w:rsid w:val="00D96B88"/>
    <w:rsid w:val="00DB2388"/>
    <w:rsid w:val="00DE0162"/>
    <w:rsid w:val="00DE0552"/>
    <w:rsid w:val="00DF5478"/>
    <w:rsid w:val="00DF6EF3"/>
    <w:rsid w:val="00E05790"/>
    <w:rsid w:val="00E46F32"/>
    <w:rsid w:val="00E50A18"/>
    <w:rsid w:val="00E56A07"/>
    <w:rsid w:val="00E77717"/>
    <w:rsid w:val="00E847CA"/>
    <w:rsid w:val="00E90F3C"/>
    <w:rsid w:val="00E968BB"/>
    <w:rsid w:val="00EB31A3"/>
    <w:rsid w:val="00EB4346"/>
    <w:rsid w:val="00EC080D"/>
    <w:rsid w:val="00ED4E58"/>
    <w:rsid w:val="00EE3903"/>
    <w:rsid w:val="00EE4A3A"/>
    <w:rsid w:val="00F11B2C"/>
    <w:rsid w:val="00F22B73"/>
    <w:rsid w:val="00F4534B"/>
    <w:rsid w:val="00F72FAD"/>
    <w:rsid w:val="00F733D2"/>
    <w:rsid w:val="00F74446"/>
    <w:rsid w:val="00F85B09"/>
    <w:rsid w:val="00FB3A3F"/>
    <w:rsid w:val="00FB43D6"/>
    <w:rsid w:val="00FC63CA"/>
    <w:rsid w:val="00FC7667"/>
    <w:rsid w:val="00FF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3BE76"/>
  <w15:chartTrackingRefBased/>
  <w15:docId w15:val="{646594EF-6C53-4F93-B1C7-0B989162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E680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E680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E68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0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573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</TotalTime>
  <Pages>1</Pages>
  <Words>122</Words>
  <Characters>683</Characters>
  <Application>Microsoft Office Word</Application>
  <DocSecurity>0</DocSecurity>
  <Lines>21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/</vt:lpstr>
      <vt:lpstr>    </vt:lpstr>
      <vt:lpstr>    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2025-07-03T01:36:00Z</dcterms:created>
  <dcterms:modified xsi:type="dcterms:W3CDTF">2025-07-03T01:48:00Z</dcterms:modified>
</cp:coreProperties>
</file>