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26B6" w14:textId="63ACABA1" w:rsidR="000169F1" w:rsidRDefault="00751E0A" w:rsidP="00CB60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51E0A">
        <w:rPr>
          <w:rFonts w:ascii="Arial" w:eastAsia="Calibri" w:hAnsi="Arial" w:cs="Times New Roman"/>
          <w:sz w:val="24"/>
          <w:szCs w:val="24"/>
        </w:rPr>
        <w:t xml:space="preserve">EXCELENTÍSSIMA SENHORA DOUTORA JUÍZA DE DIREITO DA </w:t>
      </w:r>
      <w:r w:rsidR="00CB60D6" w:rsidRPr="00CB60D6">
        <w:rPr>
          <w:rFonts w:ascii="Arial" w:eastAsia="Calibri" w:hAnsi="Arial" w:cs="Times New Roman"/>
          <w:sz w:val="24"/>
          <w:szCs w:val="24"/>
        </w:rPr>
        <w:t>2ª VARA DA FAMÍLIA E ÓRFÃOS DA COMARCA DA CAPITAL - EDUARDO LUZ</w:t>
      </w:r>
    </w:p>
    <w:p w14:paraId="19F42077" w14:textId="77777777" w:rsidR="00751E0A" w:rsidRDefault="00751E0A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470AF676" w14:textId="77777777" w:rsidR="00CB60D6" w:rsidRDefault="00CB60D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8"/>
          <w:szCs w:val="28"/>
        </w:rPr>
      </w:pPr>
    </w:p>
    <w:p w14:paraId="056D0947" w14:textId="77777777" w:rsidR="00B8034B" w:rsidRPr="00875770" w:rsidRDefault="00B8034B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8B8982A" w14:textId="2DCF77CD" w:rsidR="000169F1" w:rsidRPr="00136102" w:rsidRDefault="00751E0A" w:rsidP="00751E0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751E0A">
        <w:rPr>
          <w:rFonts w:ascii="Arial" w:eastAsia="Calibri" w:hAnsi="Arial" w:cs="Times New Roman"/>
          <w:sz w:val="24"/>
          <w:szCs w:val="24"/>
        </w:rPr>
        <w:t>5020116-80.2024.8.</w:t>
      </w:r>
      <w:r>
        <w:rPr>
          <w:rFonts w:ascii="Arial" w:eastAsia="Calibri" w:hAnsi="Arial" w:cs="Times New Roman"/>
          <w:sz w:val="24"/>
          <w:szCs w:val="24"/>
        </w:rPr>
        <w:t>24</w:t>
      </w:r>
      <w:r w:rsidRPr="00751E0A">
        <w:rPr>
          <w:rFonts w:ascii="Arial" w:eastAsia="Calibri" w:hAnsi="Arial" w:cs="Times New Roman"/>
          <w:sz w:val="24"/>
          <w:szCs w:val="24"/>
        </w:rPr>
        <w:t>.0090</w:t>
      </w:r>
    </w:p>
    <w:p w14:paraId="1CB24A38" w14:textId="77777777" w:rsidR="000169F1" w:rsidRPr="00727CF9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6DE7B6E" w14:textId="77777777" w:rsidR="00B8034B" w:rsidRPr="00ED4E58" w:rsidRDefault="00B8034B" w:rsidP="00197DA3">
      <w:pPr>
        <w:pStyle w:val="Qualificaodaspartes"/>
        <w:spacing w:line="360" w:lineRule="auto"/>
        <w:rPr>
          <w:b/>
          <w:sz w:val="12"/>
          <w:szCs w:val="10"/>
        </w:rPr>
      </w:pPr>
    </w:p>
    <w:p w14:paraId="1E52EB95" w14:textId="77777777" w:rsidR="00B8034B" w:rsidRDefault="00B8034B" w:rsidP="00197DA3">
      <w:pPr>
        <w:pStyle w:val="Qualificaodaspartes"/>
        <w:spacing w:line="360" w:lineRule="auto"/>
        <w:rPr>
          <w:b/>
        </w:rPr>
      </w:pPr>
    </w:p>
    <w:p w14:paraId="7646F838" w14:textId="55324FCB" w:rsidR="00F85B09" w:rsidRDefault="00751E0A" w:rsidP="00197DA3">
      <w:pPr>
        <w:pStyle w:val="Qualificaodaspartes"/>
        <w:spacing w:line="360" w:lineRule="auto"/>
      </w:pPr>
      <w:r>
        <w:rPr>
          <w:b/>
        </w:rPr>
        <w:t>ELENA ORIANA DE BENEDICTIS</w:t>
      </w:r>
      <w:r w:rsidR="000169F1" w:rsidRPr="00A814BD">
        <w:t xml:space="preserve">, </w:t>
      </w:r>
      <w:r>
        <w:t xml:space="preserve">já qualificada nos autos do cumprimento de sentença n. </w:t>
      </w:r>
      <w:r w:rsidRPr="00751E0A">
        <w:t>5020116-80.2024.8.</w:t>
      </w:r>
      <w:r>
        <w:t>24</w:t>
      </w:r>
      <w:r w:rsidRPr="00751E0A">
        <w:t>.0090</w:t>
      </w:r>
      <w:r w:rsidR="000169F1">
        <w:t>,</w:t>
      </w:r>
      <w:r w:rsidR="000169F1" w:rsidRPr="00A814BD">
        <w:t xml:space="preserve"> </w:t>
      </w:r>
      <w:r>
        <w:t xml:space="preserve">proposto contra WALTER SANTO ARNO,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</w:t>
      </w:r>
      <w:r w:rsidR="00D629DE">
        <w:t xml:space="preserve">decisão do evento </w:t>
      </w:r>
      <w:r w:rsidR="005A63BD">
        <w:t>86</w:t>
      </w:r>
      <w:r w:rsidR="00D629DE">
        <w:t xml:space="preserve">, </w:t>
      </w:r>
      <w:r w:rsidR="005A63BD">
        <w:t xml:space="preserve">informar que </w:t>
      </w:r>
      <w:r w:rsidR="00BB39BE">
        <w:t xml:space="preserve">no primeiro semestre de 2025, </w:t>
      </w:r>
      <w:r w:rsidR="007E22C3">
        <w:t xml:space="preserve">o executado </w:t>
      </w:r>
      <w:r w:rsidR="00BB39BE">
        <w:t xml:space="preserve">parou de pagar a faculdade do </w:t>
      </w:r>
      <w:r w:rsidR="00F4534B">
        <w:t xml:space="preserve">filho </w:t>
      </w:r>
      <w:r w:rsidR="00BB39BE">
        <w:t xml:space="preserve">ENZO DE BENEDICTIS, </w:t>
      </w:r>
      <w:r w:rsidR="00F4534B">
        <w:t xml:space="preserve">entre outras despesas de ambos os filhos </w:t>
      </w:r>
      <w:r w:rsidR="00F4534B" w:rsidRPr="00F4534B">
        <w:rPr>
          <w:sz w:val="20"/>
          <w:szCs w:val="18"/>
        </w:rPr>
        <w:t>(Enzo e Lucca)</w:t>
      </w:r>
      <w:r w:rsidR="00F4534B">
        <w:t xml:space="preserve">, </w:t>
      </w:r>
      <w:r w:rsidR="00962129">
        <w:t xml:space="preserve">o que ocasionou a </w:t>
      </w:r>
      <w:r w:rsidR="0096556D">
        <w:t>desistência d</w:t>
      </w:r>
      <w:r w:rsidR="00F4534B">
        <w:t>e Enzo de completar o curso</w:t>
      </w:r>
      <w:r w:rsidR="00F85B09">
        <w:t xml:space="preserve"> frequentado</w:t>
      </w:r>
      <w:r w:rsidR="000A18F5">
        <w:t xml:space="preserve"> e</w:t>
      </w:r>
      <w:r w:rsidR="00E847CA">
        <w:t xml:space="preserve"> acarretou </w:t>
      </w:r>
      <w:r w:rsidR="00204773">
        <w:t>em novo</w:t>
      </w:r>
      <w:r w:rsidR="00E847CA">
        <w:t xml:space="preserve"> descumprimento da </w:t>
      </w:r>
      <w:r w:rsidR="000A18F5">
        <w:t>cláus</w:t>
      </w:r>
      <w:r w:rsidR="00343EAC">
        <w:t>ula</w:t>
      </w:r>
      <w:r w:rsidR="00197DA3">
        <w:t xml:space="preserve"> 1.3 do acordo firmado </w:t>
      </w:r>
      <w:r w:rsidR="00197DA3" w:rsidRPr="00A350AF">
        <w:rPr>
          <w:sz w:val="20"/>
          <w:szCs w:val="18"/>
        </w:rPr>
        <w:t xml:space="preserve">(evento 1, </w:t>
      </w:r>
      <w:r w:rsidR="00A350AF" w:rsidRPr="00A350AF">
        <w:rPr>
          <w:sz w:val="20"/>
          <w:szCs w:val="18"/>
        </w:rPr>
        <w:t>SENT_OUT_PROCES3)</w:t>
      </w:r>
      <w:r w:rsidR="00962129">
        <w:t xml:space="preserve">. </w:t>
      </w:r>
    </w:p>
    <w:p w14:paraId="6D4B384B" w14:textId="77777777" w:rsidR="0072037A" w:rsidRPr="008C7084" w:rsidRDefault="0072037A" w:rsidP="00CE680E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0F5FC7C4" w14:textId="37A4EE52" w:rsidR="00925AF9" w:rsidRDefault="00F85B09" w:rsidP="005A63BD">
      <w:pPr>
        <w:pStyle w:val="Qualificaodaspartes"/>
        <w:spacing w:line="360" w:lineRule="auto"/>
      </w:pPr>
      <w:r>
        <w:t xml:space="preserve">Dito isso, a exequente registra que o executado </w:t>
      </w:r>
      <w:r w:rsidR="007E22C3">
        <w:t xml:space="preserve">não </w:t>
      </w:r>
      <w:r w:rsidR="003311D4">
        <w:t>arcou</w:t>
      </w:r>
      <w:r w:rsidR="007E22C3">
        <w:t xml:space="preserve"> com as despesas</w:t>
      </w:r>
      <w:r w:rsidR="00CB4BE5">
        <w:t xml:space="preserve">, de </w:t>
      </w:r>
      <w:r w:rsidR="00E56A07">
        <w:t>caráter</w:t>
      </w:r>
      <w:r w:rsidR="00CB4BE5">
        <w:t xml:space="preserve"> alimentar,</w:t>
      </w:r>
      <w:r w:rsidR="007E22C3">
        <w:t xml:space="preserve"> </w:t>
      </w:r>
      <w:r w:rsidR="00390A9A">
        <w:t>referentes</w:t>
      </w:r>
      <w:r w:rsidR="00CB4BE5">
        <w:t xml:space="preserve"> </w:t>
      </w:r>
      <w:r>
        <w:t xml:space="preserve">ao curso </w:t>
      </w:r>
      <w:r w:rsidR="00C13E8D">
        <w:t>educacional</w:t>
      </w:r>
      <w:r w:rsidR="00C13E8D" w:rsidRPr="00C13E8D">
        <w:t xml:space="preserve"> </w:t>
      </w:r>
      <w:r w:rsidR="00C13E8D">
        <w:t xml:space="preserve">do filho Enzo, </w:t>
      </w:r>
      <w:r w:rsidR="00E56A07">
        <w:t>preparatório para o ENEM</w:t>
      </w:r>
      <w:r w:rsidR="00C13E8D">
        <w:t>,</w:t>
      </w:r>
      <w:r w:rsidR="00E56A07">
        <w:t xml:space="preserve"> </w:t>
      </w:r>
      <w:r w:rsidR="00390A9A">
        <w:t xml:space="preserve">relativa </w:t>
      </w:r>
      <w:r>
        <w:t xml:space="preserve">ao </w:t>
      </w:r>
      <w:r w:rsidR="00094376" w:rsidRPr="003311D4">
        <w:rPr>
          <w:u w:val="single"/>
        </w:rPr>
        <w:t>mês</w:t>
      </w:r>
      <w:r w:rsidR="00094376">
        <w:t xml:space="preserve"> </w:t>
      </w:r>
      <w:r w:rsidRPr="003311D4">
        <w:rPr>
          <w:u w:val="single"/>
        </w:rPr>
        <w:t>de</w:t>
      </w:r>
      <w:r>
        <w:t xml:space="preserve"> </w:t>
      </w:r>
      <w:r w:rsidRPr="003311D4">
        <w:rPr>
          <w:u w:val="single"/>
        </w:rPr>
        <w:t>junho</w:t>
      </w:r>
      <w:r>
        <w:t xml:space="preserve"> </w:t>
      </w:r>
      <w:r w:rsidRPr="003311D4">
        <w:rPr>
          <w:u w:val="single"/>
        </w:rPr>
        <w:t>de</w:t>
      </w:r>
      <w:r>
        <w:t xml:space="preserve"> </w:t>
      </w:r>
      <w:r w:rsidRPr="003311D4">
        <w:rPr>
          <w:u w:val="single"/>
        </w:rPr>
        <w:t>2025</w:t>
      </w:r>
      <w:r w:rsidR="007E22C3">
        <w:t xml:space="preserve">, </w:t>
      </w:r>
      <w:r w:rsidR="00955F27">
        <w:t xml:space="preserve">no valor de R$ 1.479,50 </w:t>
      </w:r>
      <w:r w:rsidR="00955F27" w:rsidRPr="00955F27">
        <w:rPr>
          <w:sz w:val="20"/>
          <w:szCs w:val="18"/>
        </w:rPr>
        <w:t>(mil, quatrocentos e setenta e nove reais e cinquenta centavos</w:t>
      </w:r>
      <w:r w:rsidR="000A3206">
        <w:rPr>
          <w:sz w:val="20"/>
          <w:szCs w:val="18"/>
        </w:rPr>
        <w:t xml:space="preserve"> – </w:t>
      </w:r>
      <w:r w:rsidR="00390A9A">
        <w:rPr>
          <w:sz w:val="20"/>
          <w:szCs w:val="18"/>
        </w:rPr>
        <w:t xml:space="preserve">multa e encargos </w:t>
      </w:r>
      <w:r w:rsidR="00785110">
        <w:rPr>
          <w:sz w:val="20"/>
          <w:szCs w:val="18"/>
        </w:rPr>
        <w:t xml:space="preserve">arcadas pela exequente são </w:t>
      </w:r>
      <w:r w:rsidR="00390A9A">
        <w:rPr>
          <w:sz w:val="20"/>
          <w:szCs w:val="18"/>
        </w:rPr>
        <w:t xml:space="preserve">decorrentes do </w:t>
      </w:r>
      <w:r w:rsidR="000A3206">
        <w:rPr>
          <w:sz w:val="20"/>
          <w:szCs w:val="18"/>
        </w:rPr>
        <w:t xml:space="preserve">não pagamento pelo executado – </w:t>
      </w:r>
      <w:r w:rsidR="000A3206">
        <w:rPr>
          <w:b/>
          <w:bCs w:val="0"/>
          <w:sz w:val="20"/>
          <w:szCs w:val="18"/>
        </w:rPr>
        <w:t>doc. 1</w:t>
      </w:r>
      <w:r w:rsidR="00955F27" w:rsidRPr="00955F27">
        <w:rPr>
          <w:sz w:val="20"/>
          <w:szCs w:val="18"/>
        </w:rPr>
        <w:t>)</w:t>
      </w:r>
      <w:r w:rsidR="00955F27">
        <w:t>,</w:t>
      </w:r>
      <w:r w:rsidR="000A3206">
        <w:t xml:space="preserve"> </w:t>
      </w:r>
      <w:r w:rsidR="00532192">
        <w:t>e</w:t>
      </w:r>
      <w:r w:rsidR="00174AC7">
        <w:t xml:space="preserve"> </w:t>
      </w:r>
      <w:r w:rsidR="003C6723">
        <w:t>a</w:t>
      </w:r>
      <w:r w:rsidR="00174AC7">
        <w:t xml:space="preserve">os </w:t>
      </w:r>
      <w:r>
        <w:t>custos</w:t>
      </w:r>
      <w:r w:rsidR="00174AC7">
        <w:t xml:space="preserve"> </w:t>
      </w:r>
      <w:r w:rsidR="006F25C1">
        <w:t>relacionados</w:t>
      </w:r>
      <w:r w:rsidR="009F4123">
        <w:t xml:space="preserve"> à</w:t>
      </w:r>
      <w:r w:rsidR="00955F27">
        <w:t xml:space="preserve"> </w:t>
      </w:r>
      <w:r w:rsidR="009F4123">
        <w:t xml:space="preserve">fisioterapia realizada pelo filho Lucca, no montante </w:t>
      </w:r>
      <w:r w:rsidR="00243759">
        <w:t xml:space="preserve">corrigido </w:t>
      </w:r>
      <w:r w:rsidR="009F4123">
        <w:t xml:space="preserve">de R$ </w:t>
      </w:r>
      <w:r w:rsidR="00D96B88">
        <w:t>4</w:t>
      </w:r>
      <w:r w:rsidR="00243759">
        <w:t>.</w:t>
      </w:r>
      <w:r w:rsidR="00D96B88">
        <w:t>368</w:t>
      </w:r>
      <w:r w:rsidR="00243759">
        <w:t xml:space="preserve">,40 </w:t>
      </w:r>
      <w:r w:rsidR="00243759" w:rsidRPr="00243759">
        <w:rPr>
          <w:sz w:val="20"/>
          <w:szCs w:val="18"/>
        </w:rPr>
        <w:t>(</w:t>
      </w:r>
      <w:r w:rsidR="00D96B88">
        <w:rPr>
          <w:sz w:val="20"/>
          <w:szCs w:val="18"/>
        </w:rPr>
        <w:t xml:space="preserve">quatro </w:t>
      </w:r>
      <w:r w:rsidR="00243759" w:rsidRPr="00243759">
        <w:rPr>
          <w:sz w:val="20"/>
          <w:szCs w:val="18"/>
        </w:rPr>
        <w:t xml:space="preserve">mil, </w:t>
      </w:r>
      <w:r w:rsidR="00D96B88">
        <w:rPr>
          <w:sz w:val="20"/>
          <w:szCs w:val="18"/>
        </w:rPr>
        <w:t xml:space="preserve">trezentos e sessenta e oito </w:t>
      </w:r>
      <w:r w:rsidR="00243759" w:rsidRPr="00243759">
        <w:rPr>
          <w:sz w:val="20"/>
          <w:szCs w:val="18"/>
        </w:rPr>
        <w:t>reais e quarenta centavos</w:t>
      </w:r>
      <w:r w:rsidR="000A3206">
        <w:rPr>
          <w:sz w:val="20"/>
          <w:szCs w:val="18"/>
        </w:rPr>
        <w:t xml:space="preserve"> – </w:t>
      </w:r>
      <w:r w:rsidR="000A3206">
        <w:rPr>
          <w:b/>
          <w:bCs w:val="0"/>
          <w:sz w:val="20"/>
          <w:szCs w:val="18"/>
        </w:rPr>
        <w:t>doc. 2</w:t>
      </w:r>
      <w:r w:rsidR="00243759" w:rsidRPr="00243759">
        <w:rPr>
          <w:sz w:val="20"/>
          <w:szCs w:val="18"/>
        </w:rPr>
        <w:t>)</w:t>
      </w:r>
      <w:r w:rsidR="00CE680E">
        <w:rPr>
          <w:rStyle w:val="Refdenotaderodap"/>
          <w:sz w:val="20"/>
          <w:szCs w:val="18"/>
        </w:rPr>
        <w:footnoteReference w:id="1"/>
      </w:r>
      <w:r w:rsidR="007F5B06">
        <w:t>.</w:t>
      </w:r>
      <w:r w:rsidR="009F4123">
        <w:t xml:space="preserve"> </w:t>
      </w:r>
    </w:p>
    <w:p w14:paraId="4B668102" w14:textId="77777777" w:rsidR="00875770" w:rsidRDefault="00875770" w:rsidP="00875770">
      <w:pPr>
        <w:pStyle w:val="Ttulo2"/>
      </w:pPr>
    </w:p>
    <w:p w14:paraId="71F1DE0E" w14:textId="4021A069" w:rsidR="000169F1" w:rsidRDefault="007F5B06" w:rsidP="005A63BD">
      <w:pPr>
        <w:pStyle w:val="Qualificaodaspartes"/>
        <w:spacing w:line="360" w:lineRule="auto"/>
      </w:pPr>
      <w:r>
        <w:t xml:space="preserve">Além disso, são devidas as parcelas vincendas do curso </w:t>
      </w:r>
      <w:r w:rsidR="00926EEC">
        <w:t xml:space="preserve">educacional </w:t>
      </w:r>
      <w:r>
        <w:t>que Enzo frequenta</w:t>
      </w:r>
      <w:r w:rsidR="00926EEC">
        <w:t xml:space="preserve"> atualmente</w:t>
      </w:r>
      <w:r>
        <w:t xml:space="preserve">, que perfazem </w:t>
      </w:r>
      <w:r w:rsidR="00AE1347">
        <w:t xml:space="preserve">o valor de R$ </w:t>
      </w:r>
      <w:r w:rsidR="00412A5F">
        <w:t>7.220,90</w:t>
      </w:r>
      <w:r w:rsidR="00AE1347">
        <w:t xml:space="preserve"> </w:t>
      </w:r>
      <w:r w:rsidR="00AE1347" w:rsidRPr="00AE1347">
        <w:rPr>
          <w:sz w:val="20"/>
          <w:szCs w:val="18"/>
        </w:rPr>
        <w:t>(</w:t>
      </w:r>
      <w:r w:rsidR="003142BC">
        <w:rPr>
          <w:sz w:val="20"/>
          <w:szCs w:val="18"/>
        </w:rPr>
        <w:t>5</w:t>
      </w:r>
      <w:r w:rsidR="00AE1347" w:rsidRPr="00AE1347">
        <w:rPr>
          <w:sz w:val="20"/>
          <w:szCs w:val="18"/>
        </w:rPr>
        <w:t xml:space="preserve"> x R$ 1.444,18 – </w:t>
      </w:r>
      <w:r w:rsidR="00AE1347" w:rsidRPr="00AE1347">
        <w:rPr>
          <w:b/>
          <w:bCs w:val="0"/>
          <w:sz w:val="20"/>
          <w:szCs w:val="18"/>
        </w:rPr>
        <w:t>doc. 1</w:t>
      </w:r>
      <w:r w:rsidR="00AE1347" w:rsidRPr="00AE1347">
        <w:rPr>
          <w:sz w:val="20"/>
          <w:szCs w:val="18"/>
        </w:rPr>
        <w:t>)</w:t>
      </w:r>
      <w:r w:rsidR="00AE1347">
        <w:t xml:space="preserve">, totalizando </w:t>
      </w:r>
      <w:r w:rsidR="009F4123">
        <w:t xml:space="preserve">a </w:t>
      </w:r>
      <w:r w:rsidR="009F4123" w:rsidRPr="008B6E1E">
        <w:rPr>
          <w:b/>
          <w:bCs w:val="0"/>
        </w:rPr>
        <w:t>quantia</w:t>
      </w:r>
      <w:r w:rsidR="00926EEC">
        <w:rPr>
          <w:b/>
          <w:bCs w:val="0"/>
        </w:rPr>
        <w:t xml:space="preserve"> </w:t>
      </w:r>
      <w:r w:rsidR="009F4123" w:rsidRPr="008B6E1E">
        <w:rPr>
          <w:b/>
          <w:bCs w:val="0"/>
        </w:rPr>
        <w:t>atualizada</w:t>
      </w:r>
      <w:r w:rsidR="00926EEC">
        <w:rPr>
          <w:b/>
          <w:bCs w:val="0"/>
        </w:rPr>
        <w:t>,</w:t>
      </w:r>
      <w:r w:rsidR="009F4123" w:rsidRPr="008B6E1E">
        <w:rPr>
          <w:b/>
          <w:bCs w:val="0"/>
        </w:rPr>
        <w:t xml:space="preserve"> </w:t>
      </w:r>
      <w:r w:rsidR="00926EEC">
        <w:rPr>
          <w:b/>
          <w:bCs w:val="0"/>
        </w:rPr>
        <w:t>devida pelo executado,</w:t>
      </w:r>
      <w:r w:rsidR="00926EEC" w:rsidRPr="008B6E1E">
        <w:rPr>
          <w:b/>
          <w:bCs w:val="0"/>
        </w:rPr>
        <w:t xml:space="preserve"> </w:t>
      </w:r>
      <w:r w:rsidR="009F4123" w:rsidRPr="008B6E1E">
        <w:rPr>
          <w:b/>
          <w:bCs w:val="0"/>
        </w:rPr>
        <w:t xml:space="preserve">de R$ </w:t>
      </w:r>
      <w:r w:rsidR="00412A5F">
        <w:rPr>
          <w:b/>
          <w:bCs w:val="0"/>
        </w:rPr>
        <w:t>1</w:t>
      </w:r>
      <w:r w:rsidR="007401BB">
        <w:rPr>
          <w:b/>
          <w:bCs w:val="0"/>
        </w:rPr>
        <w:t>3.068</w:t>
      </w:r>
      <w:r w:rsidR="00983F61" w:rsidRPr="008B6E1E">
        <w:rPr>
          <w:b/>
          <w:bCs w:val="0"/>
        </w:rPr>
        <w:t>,</w:t>
      </w:r>
      <w:r w:rsidR="00412A5F">
        <w:rPr>
          <w:b/>
          <w:bCs w:val="0"/>
        </w:rPr>
        <w:t xml:space="preserve">80 </w:t>
      </w:r>
      <w:r w:rsidR="00983F61" w:rsidRPr="00983F61">
        <w:rPr>
          <w:sz w:val="20"/>
          <w:szCs w:val="18"/>
        </w:rPr>
        <w:t>(</w:t>
      </w:r>
      <w:r w:rsidR="007401BB">
        <w:rPr>
          <w:sz w:val="20"/>
          <w:szCs w:val="18"/>
        </w:rPr>
        <w:t xml:space="preserve">treze </w:t>
      </w:r>
      <w:r w:rsidR="004C58E3">
        <w:rPr>
          <w:sz w:val="20"/>
          <w:szCs w:val="18"/>
        </w:rPr>
        <w:t>mil</w:t>
      </w:r>
      <w:r w:rsidR="00983F61" w:rsidRPr="00983F61">
        <w:rPr>
          <w:sz w:val="20"/>
          <w:szCs w:val="18"/>
        </w:rPr>
        <w:t>,</w:t>
      </w:r>
      <w:r w:rsidR="007401BB">
        <w:rPr>
          <w:sz w:val="20"/>
          <w:szCs w:val="18"/>
        </w:rPr>
        <w:t xml:space="preserve"> sessenta </w:t>
      </w:r>
      <w:r w:rsidR="00412A5F">
        <w:rPr>
          <w:sz w:val="20"/>
          <w:szCs w:val="18"/>
        </w:rPr>
        <w:t xml:space="preserve">e oito </w:t>
      </w:r>
      <w:r w:rsidR="004C58E3">
        <w:rPr>
          <w:sz w:val="20"/>
          <w:szCs w:val="18"/>
        </w:rPr>
        <w:t xml:space="preserve">reais </w:t>
      </w:r>
      <w:r w:rsidR="00310313">
        <w:rPr>
          <w:sz w:val="20"/>
          <w:szCs w:val="18"/>
        </w:rPr>
        <w:t xml:space="preserve">e </w:t>
      </w:r>
      <w:r w:rsidR="00412A5F">
        <w:rPr>
          <w:sz w:val="20"/>
          <w:szCs w:val="18"/>
        </w:rPr>
        <w:t xml:space="preserve">oitenta </w:t>
      </w:r>
      <w:r w:rsidR="00310313">
        <w:rPr>
          <w:sz w:val="20"/>
          <w:szCs w:val="18"/>
        </w:rPr>
        <w:t>centavos</w:t>
      </w:r>
      <w:r w:rsidR="00983F61" w:rsidRPr="00983F61">
        <w:rPr>
          <w:sz w:val="20"/>
          <w:szCs w:val="18"/>
        </w:rPr>
        <w:t>)</w:t>
      </w:r>
      <w:r w:rsidR="00751E0A">
        <w:t>.</w:t>
      </w:r>
    </w:p>
    <w:p w14:paraId="28D4D765" w14:textId="77777777" w:rsidR="0072037A" w:rsidRPr="00ED4E58" w:rsidRDefault="0072037A" w:rsidP="00ED4E58">
      <w:pPr>
        <w:pStyle w:val="Ttulo2"/>
        <w:rPr>
          <w:sz w:val="6"/>
          <w:szCs w:val="6"/>
        </w:rPr>
      </w:pPr>
    </w:p>
    <w:p w14:paraId="081C7C79" w14:textId="2A7A8710" w:rsidR="009F4123" w:rsidRDefault="009F4123" w:rsidP="005A63BD">
      <w:pPr>
        <w:pStyle w:val="Qualificaodaspartes"/>
        <w:spacing w:line="360" w:lineRule="auto"/>
      </w:pPr>
      <w:r>
        <w:lastRenderedPageBreak/>
        <w:t xml:space="preserve">Assim, </w:t>
      </w:r>
      <w:r w:rsidR="00105F37">
        <w:t xml:space="preserve">a exequente </w:t>
      </w:r>
      <w:r>
        <w:t xml:space="preserve">requer </w:t>
      </w:r>
      <w:r w:rsidR="00105F37">
        <w:t xml:space="preserve">a expedição de </w:t>
      </w:r>
      <w:r w:rsidR="00983F61">
        <w:t xml:space="preserve">alvará para </w:t>
      </w:r>
      <w:r w:rsidR="00E77717">
        <w:t>levantamento</w:t>
      </w:r>
      <w:r w:rsidR="00983F61">
        <w:t xml:space="preserve"> da</w:t>
      </w:r>
      <w:r w:rsidR="00474E11">
        <w:t xml:space="preserve"> verba de caráter alimentar devida pelo executado</w:t>
      </w:r>
      <w:r w:rsidR="00ED4E58">
        <w:t>, indicada nesta petição,</w:t>
      </w:r>
      <w:r w:rsidR="00474E11">
        <w:t xml:space="preserve"> na seguinte </w:t>
      </w:r>
      <w:r w:rsidR="00EC080D">
        <w:t>conta corrente</w:t>
      </w:r>
      <w:r w:rsidR="00474E11">
        <w:t>:</w:t>
      </w:r>
    </w:p>
    <w:p w14:paraId="37B4EE93" w14:textId="77777777" w:rsidR="00CE680E" w:rsidRPr="007401BB" w:rsidRDefault="00CE680E" w:rsidP="005A63BD">
      <w:pPr>
        <w:pStyle w:val="Qualificaodaspartes"/>
        <w:spacing w:line="360" w:lineRule="auto"/>
        <w:rPr>
          <w:sz w:val="16"/>
          <w:szCs w:val="14"/>
        </w:rPr>
      </w:pPr>
    </w:p>
    <w:p w14:paraId="2EFC45F5" w14:textId="77777777" w:rsidR="000D1263" w:rsidRPr="00103636" w:rsidRDefault="000D1263" w:rsidP="00243759">
      <w:pPr>
        <w:pStyle w:val="Ttulo2"/>
        <w:ind w:left="0"/>
        <w:rPr>
          <w:rFonts w:eastAsia="Calibri"/>
          <w:sz w:val="16"/>
          <w:szCs w:val="16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6A098" wp14:editId="41BBCC13">
                <wp:simplePos x="0" y="0"/>
                <wp:positionH relativeFrom="column">
                  <wp:posOffset>1261745</wp:posOffset>
                </wp:positionH>
                <wp:positionV relativeFrom="paragraph">
                  <wp:posOffset>27808</wp:posOffset>
                </wp:positionV>
                <wp:extent cx="2419350" cy="1028700"/>
                <wp:effectExtent l="0" t="0" r="19050" b="19050"/>
                <wp:wrapNone/>
                <wp:docPr id="2194259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0287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59303" id="Retângulo: Cantos Diagonais Arredondados 1" o:spid="_x0000_s1026" style="position:absolute;margin-left:99.35pt;margin-top:2.2pt;width:190.5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35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" path="m171453,l2419350,r,l2419350,857247v,94691,-76762,171453,-171453,171453l,1028700r,l,171453c,76762,76762,,171453,xe" filled="f" strokecolor="#5b9bd5 [3208]" strokeweight="1pt">
                <v:stroke joinstyle="miter"/>
                <v:path arrowok="t" o:connecttype="custom" o:connectlocs="171453,0;2419350,0;2419350,0;2419350,857247;2247897,1028700;0,1028700;0,1028700;0,171453;171453,0" o:connectangles="0,0,0,0,0,0,0,0,0"/>
              </v:shape>
            </w:pict>
          </mc:Fallback>
        </mc:AlternateContent>
      </w:r>
    </w:p>
    <w:p w14:paraId="1F1482D3" w14:textId="4AD91A82" w:rsidR="000D1263" w:rsidRPr="00780B65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Banco</w:t>
      </w:r>
      <w:r w:rsidRPr="00780B65">
        <w:rPr>
          <w:rFonts w:ascii="Arial" w:eastAsia="Calibri" w:hAnsi="Arial" w:cs="Times New Roman"/>
        </w:rPr>
        <w:t>: Bradesco</w:t>
      </w:r>
    </w:p>
    <w:p w14:paraId="70EBA2AE" w14:textId="77777777" w:rsidR="000D1263" w:rsidRPr="00780B65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Agência</w:t>
      </w:r>
      <w:r w:rsidRPr="00780B65">
        <w:rPr>
          <w:rFonts w:ascii="Arial" w:eastAsia="Calibri" w:hAnsi="Arial" w:cs="Times New Roman"/>
        </w:rPr>
        <w:t>: 2516</w:t>
      </w:r>
    </w:p>
    <w:p w14:paraId="1ACCD8BC" w14:textId="77777777" w:rsidR="000D1263" w:rsidRPr="00780B65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Conta corrente</w:t>
      </w:r>
      <w:r w:rsidRPr="00780B65">
        <w:rPr>
          <w:rFonts w:ascii="Arial" w:eastAsia="Calibri" w:hAnsi="Arial" w:cs="Times New Roman"/>
        </w:rPr>
        <w:t>: 1661-6</w:t>
      </w:r>
    </w:p>
    <w:p w14:paraId="3FA370F3" w14:textId="3B347491" w:rsidR="000D1263" w:rsidRPr="00780B65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Titular</w:t>
      </w:r>
      <w:r w:rsidRPr="00780B65">
        <w:rPr>
          <w:rFonts w:ascii="Arial" w:eastAsia="Calibri" w:hAnsi="Arial" w:cs="Times New Roman"/>
        </w:rPr>
        <w:t xml:space="preserve">: Elena Oriana de Benedictis </w:t>
      </w:r>
    </w:p>
    <w:p w14:paraId="7C30ED25" w14:textId="77777777" w:rsidR="000D1263" w:rsidRPr="00773F00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CPF/PIX</w:t>
      </w:r>
      <w:r w:rsidRPr="00780B65">
        <w:rPr>
          <w:rFonts w:ascii="Arial" w:eastAsia="Calibri" w:hAnsi="Arial" w:cs="Times New Roman"/>
        </w:rPr>
        <w:t>: 150.936.538-96</w:t>
      </w:r>
    </w:p>
    <w:p w14:paraId="06EB4320" w14:textId="77777777" w:rsidR="00A65C77" w:rsidRDefault="00A65C77" w:rsidP="00B8034B">
      <w:pPr>
        <w:pStyle w:val="Ttulo2"/>
        <w:rPr>
          <w:rFonts w:eastAsia="Calibri"/>
        </w:rPr>
      </w:pPr>
    </w:p>
    <w:p w14:paraId="5EF23F01" w14:textId="77777777" w:rsidR="00B8034B" w:rsidRPr="00EB31A3" w:rsidRDefault="00B8034B" w:rsidP="00B8034B">
      <w:pPr>
        <w:rPr>
          <w:sz w:val="4"/>
          <w:szCs w:val="4"/>
        </w:rPr>
      </w:pPr>
    </w:p>
    <w:p w14:paraId="63F8B3EA" w14:textId="159128A3" w:rsidR="00105F37" w:rsidRDefault="00DF6EF3" w:rsidP="00776A78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Ao final</w:t>
      </w:r>
      <w:r w:rsidR="00776A78">
        <w:rPr>
          <w:rFonts w:ascii="Arial" w:eastAsia="Calibri" w:hAnsi="Arial" w:cs="Times New Roman"/>
          <w:sz w:val="24"/>
          <w:szCs w:val="24"/>
        </w:rPr>
        <w:t xml:space="preserve">, </w:t>
      </w:r>
      <w:r w:rsidR="00105F37">
        <w:rPr>
          <w:rFonts w:ascii="Arial" w:eastAsia="Calibri" w:hAnsi="Arial" w:cs="Times New Roman"/>
          <w:sz w:val="24"/>
          <w:szCs w:val="24"/>
        </w:rPr>
        <w:t xml:space="preserve">requer </w:t>
      </w:r>
      <w:r w:rsidR="005A0D4E">
        <w:rPr>
          <w:rFonts w:ascii="Arial" w:eastAsia="Calibri" w:hAnsi="Arial" w:cs="Times New Roman"/>
          <w:sz w:val="24"/>
          <w:szCs w:val="24"/>
        </w:rPr>
        <w:t>a fixação d</w:t>
      </w:r>
      <w:r w:rsidR="00776A78">
        <w:rPr>
          <w:rFonts w:ascii="Arial" w:eastAsia="Calibri" w:hAnsi="Arial" w:cs="Times New Roman"/>
          <w:sz w:val="24"/>
          <w:szCs w:val="24"/>
        </w:rPr>
        <w:t>os honorários de sucumbência devidos pelo executado</w:t>
      </w:r>
      <w:r w:rsidR="00DB2388">
        <w:rPr>
          <w:rFonts w:ascii="Arial" w:eastAsia="Calibri" w:hAnsi="Arial" w:cs="Times New Roman"/>
          <w:sz w:val="24"/>
          <w:szCs w:val="24"/>
        </w:rPr>
        <w:t xml:space="preserve"> </w:t>
      </w:r>
      <w:r w:rsidR="00DB2388" w:rsidRPr="00DB2388">
        <w:rPr>
          <w:rFonts w:ascii="Arial" w:eastAsia="Calibri" w:hAnsi="Arial" w:cs="Times New Roman"/>
          <w:sz w:val="20"/>
          <w:szCs w:val="20"/>
        </w:rPr>
        <w:t xml:space="preserve">(considerando </w:t>
      </w:r>
      <w:r w:rsidR="00250864">
        <w:rPr>
          <w:rFonts w:ascii="Arial" w:eastAsia="Calibri" w:hAnsi="Arial" w:cs="Times New Roman"/>
          <w:sz w:val="20"/>
          <w:szCs w:val="20"/>
        </w:rPr>
        <w:t xml:space="preserve">o </w:t>
      </w:r>
      <w:r w:rsidR="00250864" w:rsidRPr="00035EF9">
        <w:rPr>
          <w:rFonts w:ascii="Arial" w:eastAsia="Calibri" w:hAnsi="Arial" w:cs="Times New Roman"/>
          <w:sz w:val="20"/>
          <w:szCs w:val="20"/>
          <w:u w:val="single"/>
        </w:rPr>
        <w:t>valor</w:t>
      </w:r>
      <w:r w:rsidR="00250864">
        <w:rPr>
          <w:rFonts w:ascii="Arial" w:eastAsia="Calibri" w:hAnsi="Arial" w:cs="Times New Roman"/>
          <w:sz w:val="20"/>
          <w:szCs w:val="20"/>
        </w:rPr>
        <w:t xml:space="preserve"> </w:t>
      </w:r>
      <w:r w:rsidR="00250864" w:rsidRPr="00035EF9">
        <w:rPr>
          <w:rFonts w:ascii="Arial" w:eastAsia="Calibri" w:hAnsi="Arial" w:cs="Times New Roman"/>
          <w:sz w:val="20"/>
          <w:szCs w:val="20"/>
          <w:u w:val="single"/>
        </w:rPr>
        <w:t>total</w:t>
      </w:r>
      <w:r w:rsidR="00250864">
        <w:rPr>
          <w:rFonts w:ascii="Arial" w:eastAsia="Calibri" w:hAnsi="Arial" w:cs="Times New Roman"/>
          <w:sz w:val="20"/>
          <w:szCs w:val="20"/>
        </w:rPr>
        <w:t xml:space="preserve"> da verba alimentar </w:t>
      </w:r>
      <w:r w:rsidR="00DB2388">
        <w:rPr>
          <w:rFonts w:ascii="Arial" w:eastAsia="Calibri" w:hAnsi="Arial" w:cs="Times New Roman"/>
          <w:sz w:val="20"/>
          <w:szCs w:val="20"/>
        </w:rPr>
        <w:t>ressarcida</w:t>
      </w:r>
      <w:r w:rsidR="00DB2388" w:rsidRPr="00DB2388">
        <w:rPr>
          <w:rFonts w:ascii="Arial" w:eastAsia="Calibri" w:hAnsi="Arial" w:cs="Times New Roman"/>
          <w:sz w:val="20"/>
          <w:szCs w:val="20"/>
        </w:rPr>
        <w:t>)</w:t>
      </w:r>
      <w:r w:rsidR="00776A78">
        <w:rPr>
          <w:rFonts w:ascii="Arial" w:eastAsia="Calibri" w:hAnsi="Arial" w:cs="Times New Roman"/>
          <w:sz w:val="24"/>
          <w:szCs w:val="24"/>
        </w:rPr>
        <w:t xml:space="preserve">, em observância </w:t>
      </w:r>
      <w:r w:rsidR="005A0D4E">
        <w:rPr>
          <w:rFonts w:ascii="Arial" w:eastAsia="Calibri" w:hAnsi="Arial" w:cs="Times New Roman"/>
          <w:sz w:val="24"/>
          <w:szCs w:val="24"/>
        </w:rPr>
        <w:t>ao art. 85 do CPC</w:t>
      </w:r>
      <w:r w:rsidR="00943948">
        <w:rPr>
          <w:rFonts w:ascii="Arial" w:eastAsia="Calibri" w:hAnsi="Arial" w:cs="Times New Roman"/>
          <w:sz w:val="24"/>
          <w:szCs w:val="24"/>
        </w:rPr>
        <w:t xml:space="preserve">, </w:t>
      </w:r>
      <w:r w:rsidR="00727CF9">
        <w:rPr>
          <w:rFonts w:ascii="Arial" w:eastAsia="Calibri" w:hAnsi="Arial" w:cs="Times New Roman"/>
          <w:sz w:val="24"/>
          <w:szCs w:val="24"/>
        </w:rPr>
        <w:t>cujo pagamento deverá ser feito na seguinte conta corrente:</w:t>
      </w:r>
    </w:p>
    <w:p w14:paraId="4D92E0F1" w14:textId="1D1144AC" w:rsidR="00D75EED" w:rsidRDefault="00D75EED" w:rsidP="00D75EED">
      <w:pPr>
        <w:pStyle w:val="Ttulo2"/>
        <w:ind w:left="0"/>
        <w:rPr>
          <w:rFonts w:eastAsia="Calibri"/>
        </w:rPr>
      </w:pPr>
    </w:p>
    <w:p w14:paraId="1170B15D" w14:textId="77777777" w:rsidR="00EB31A3" w:rsidRPr="007401BB" w:rsidRDefault="00EB31A3" w:rsidP="00EB31A3">
      <w:pPr>
        <w:rPr>
          <w:sz w:val="6"/>
          <w:szCs w:val="6"/>
        </w:rPr>
      </w:pPr>
    </w:p>
    <w:p w14:paraId="16CC5D04" w14:textId="665FEBE6" w:rsidR="00D75EED" w:rsidRPr="00780B65" w:rsidRDefault="002C22E7" w:rsidP="00D75EE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2C22F1" wp14:editId="68E76B51">
                <wp:simplePos x="0" y="0"/>
                <wp:positionH relativeFrom="column">
                  <wp:posOffset>1201502</wp:posOffset>
                </wp:positionH>
                <wp:positionV relativeFrom="paragraph">
                  <wp:posOffset>-42149</wp:posOffset>
                </wp:positionV>
                <wp:extent cx="2576946" cy="1266207"/>
                <wp:effectExtent l="0" t="0" r="13970" b="10160"/>
                <wp:wrapNone/>
                <wp:docPr id="1259161852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946" cy="126620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719E8" id="Retângulo: Cantos Diagonais Arredondados 1" o:spid="_x0000_s1026" style="position:absolute;margin-left:94.6pt;margin-top:-3.3pt;width:202.9pt;height:9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76946,1266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" path="m211039,l2576946,r,l2576946,1055168v,116554,-94485,211039,-211039,211039l,1266207r,l,211039c,94485,94485,,211039,xe" filled="f" strokecolor="#5b9bd5 [3208]" strokeweight="1pt">
                <v:stroke joinstyle="miter"/>
                <v:path arrowok="t" o:connecttype="custom" o:connectlocs="211039,0;2576946,0;2576946,0;2576946,1055168;2365907,1266207;0,1266207;0,1266207;0,211039;211039,0" o:connectangles="0,0,0,0,0,0,0,0,0"/>
              </v:shape>
            </w:pict>
          </mc:Fallback>
        </mc:AlternateContent>
      </w:r>
      <w:r w:rsidR="00D75EED" w:rsidRPr="00780B65">
        <w:rPr>
          <w:rFonts w:ascii="Arial" w:eastAsia="Calibri" w:hAnsi="Arial" w:cs="Times New Roman"/>
          <w:b/>
          <w:bCs/>
        </w:rPr>
        <w:t>Banco</w:t>
      </w:r>
      <w:r w:rsidR="00D75EED" w:rsidRPr="00780B65">
        <w:rPr>
          <w:rFonts w:ascii="Arial" w:eastAsia="Calibri" w:hAnsi="Arial" w:cs="Times New Roman"/>
        </w:rPr>
        <w:t>: Bradesco</w:t>
      </w:r>
    </w:p>
    <w:p w14:paraId="39190DB0" w14:textId="01AD09DC" w:rsidR="00D75EED" w:rsidRPr="00780B65" w:rsidRDefault="00D75EED" w:rsidP="00D75EE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Agência</w:t>
      </w:r>
      <w:r w:rsidRPr="00780B65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7238</w:t>
      </w:r>
    </w:p>
    <w:p w14:paraId="112EEB5D" w14:textId="3B50EF4C" w:rsidR="00D75EED" w:rsidRPr="00780B65" w:rsidRDefault="00D75EED" w:rsidP="00D75EE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Conta corrente</w:t>
      </w:r>
      <w:r w:rsidRPr="00780B65">
        <w:rPr>
          <w:rFonts w:ascii="Arial" w:eastAsia="Calibri" w:hAnsi="Arial" w:cs="Times New Roman"/>
        </w:rPr>
        <w:t xml:space="preserve">: </w:t>
      </w:r>
      <w:r w:rsidR="00C95FA2">
        <w:rPr>
          <w:rFonts w:ascii="Arial" w:eastAsia="Calibri" w:hAnsi="Arial" w:cs="Times New Roman"/>
        </w:rPr>
        <w:t>33280-1</w:t>
      </w:r>
    </w:p>
    <w:p w14:paraId="54CF8AB4" w14:textId="201B3BC6" w:rsidR="0073418E" w:rsidRDefault="00D75EED" w:rsidP="002C22E7">
      <w:pPr>
        <w:spacing w:after="0" w:line="276" w:lineRule="auto"/>
        <w:ind w:firstLine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Titular</w:t>
      </w:r>
      <w:r w:rsidRPr="00780B65">
        <w:rPr>
          <w:rFonts w:ascii="Arial" w:eastAsia="Calibri" w:hAnsi="Arial" w:cs="Times New Roman"/>
        </w:rPr>
        <w:t xml:space="preserve">: </w:t>
      </w:r>
      <w:r w:rsidR="00C95FA2">
        <w:rPr>
          <w:rFonts w:ascii="Arial" w:eastAsia="Calibri" w:hAnsi="Arial" w:cs="Times New Roman"/>
        </w:rPr>
        <w:t>Gastão da Rosa e Moukarzel</w:t>
      </w:r>
    </w:p>
    <w:p w14:paraId="159D9622" w14:textId="11246543" w:rsidR="00C95FA2" w:rsidRDefault="00C95FA2" w:rsidP="00D75EED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Advogados Associados</w:t>
      </w:r>
    </w:p>
    <w:p w14:paraId="6AD6B908" w14:textId="7A1BF97B" w:rsidR="00C95FA2" w:rsidRPr="00C95FA2" w:rsidRDefault="00C95FA2" w:rsidP="00D75EED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b/>
          <w:bCs/>
        </w:rPr>
        <w:t>CNPJ</w:t>
      </w:r>
      <w:r w:rsidR="002C22E7">
        <w:rPr>
          <w:rFonts w:ascii="Arial" w:eastAsia="Calibri" w:hAnsi="Arial" w:cs="Times New Roman"/>
          <w:b/>
          <w:bCs/>
        </w:rPr>
        <w:t>/PIX</w:t>
      </w:r>
      <w:r>
        <w:rPr>
          <w:rFonts w:ascii="Arial" w:eastAsia="Calibri" w:hAnsi="Arial" w:cs="Times New Roman"/>
        </w:rPr>
        <w:t>: 47.748.760</w:t>
      </w:r>
      <w:r w:rsidR="002C22E7">
        <w:rPr>
          <w:rFonts w:ascii="Arial" w:eastAsia="Calibri" w:hAnsi="Arial" w:cs="Times New Roman"/>
        </w:rPr>
        <w:t xml:space="preserve">/0001-45 </w:t>
      </w:r>
    </w:p>
    <w:p w14:paraId="432C7BEE" w14:textId="229AD287" w:rsidR="00105F37" w:rsidRDefault="00105F37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B567112" w14:textId="25710F3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1CA1E78" w14:textId="2C478187" w:rsidR="000169F1" w:rsidRPr="00474E11" w:rsidRDefault="000169F1" w:rsidP="00474E1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05657">
        <w:rPr>
          <w:rFonts w:ascii="Arial" w:eastAsia="Calibri" w:hAnsi="Arial" w:cs="Times New Roman"/>
          <w:noProof/>
          <w:sz w:val="24"/>
          <w:szCs w:val="24"/>
        </w:rPr>
        <w:t>2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1FFAE66" w14:textId="12994499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8D2398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F4B10E" w14:textId="4C692B15" w:rsidR="000169F1" w:rsidRPr="00D75EED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D75EED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6061369" w14:textId="63A5DE55" w:rsidR="000169F1" w:rsidRPr="00D75EED" w:rsidRDefault="000169F1" w:rsidP="0024375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D75EED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0169F1" w:rsidRPr="00D75EED" w:rsidSect="00CE680E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3C286" w14:textId="77777777" w:rsidR="007B1931" w:rsidRDefault="007B1931" w:rsidP="00943258">
      <w:pPr>
        <w:spacing w:after="0" w:line="240" w:lineRule="auto"/>
      </w:pPr>
      <w:r>
        <w:separator/>
      </w:r>
    </w:p>
  </w:endnote>
  <w:endnote w:type="continuationSeparator" w:id="0">
    <w:p w14:paraId="5ED02470" w14:textId="77777777" w:rsidR="007B1931" w:rsidRDefault="007B193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1FA806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61F7295" wp14:editId="1F7B977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51144105" name="Imagem 15511441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1D034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B2AE" w14:textId="77777777" w:rsidR="007B1931" w:rsidRDefault="007B1931" w:rsidP="00943258">
      <w:pPr>
        <w:spacing w:after="0" w:line="240" w:lineRule="auto"/>
      </w:pPr>
      <w:r>
        <w:separator/>
      </w:r>
    </w:p>
  </w:footnote>
  <w:footnote w:type="continuationSeparator" w:id="0">
    <w:p w14:paraId="7AA6EAF9" w14:textId="77777777" w:rsidR="007B1931" w:rsidRDefault="007B1931" w:rsidP="00943258">
      <w:pPr>
        <w:spacing w:after="0" w:line="240" w:lineRule="auto"/>
      </w:pPr>
      <w:r>
        <w:continuationSeparator/>
      </w:r>
    </w:p>
  </w:footnote>
  <w:footnote w:id="1">
    <w:p w14:paraId="2D3F0F5F" w14:textId="114BC6D5" w:rsidR="00CE680E" w:rsidRPr="00641202" w:rsidRDefault="00CE680E" w:rsidP="00D81A16">
      <w:pPr>
        <w:pStyle w:val="Textodenotaderodap"/>
        <w:jc w:val="both"/>
        <w:rPr>
          <w:rFonts w:ascii="Arial" w:hAnsi="Arial" w:cs="Arial"/>
        </w:rPr>
      </w:pPr>
      <w:r w:rsidRPr="00641202">
        <w:rPr>
          <w:rStyle w:val="Refdenotaderodap"/>
          <w:rFonts w:ascii="Arial" w:hAnsi="Arial" w:cs="Arial"/>
        </w:rPr>
        <w:footnoteRef/>
      </w:r>
      <w:r w:rsidRPr="00641202">
        <w:rPr>
          <w:rFonts w:ascii="Arial" w:hAnsi="Arial" w:cs="Arial"/>
        </w:rPr>
        <w:t xml:space="preserve"> </w:t>
      </w:r>
      <w:r w:rsidR="00545852" w:rsidRPr="00641202">
        <w:rPr>
          <w:rFonts w:ascii="Arial" w:hAnsi="Arial" w:cs="Arial"/>
        </w:rPr>
        <w:t xml:space="preserve">Obs.: </w:t>
      </w:r>
      <w:r w:rsidRPr="00641202">
        <w:rPr>
          <w:rFonts w:ascii="Arial" w:hAnsi="Arial" w:cs="Arial"/>
        </w:rPr>
        <w:t xml:space="preserve">A exequente solicitou o recibo </w:t>
      </w:r>
      <w:r w:rsidR="00FF25B1" w:rsidRPr="00641202">
        <w:rPr>
          <w:rFonts w:ascii="Arial" w:hAnsi="Arial" w:cs="Arial"/>
        </w:rPr>
        <w:t>dos serviços prestados pelo</w:t>
      </w:r>
      <w:r w:rsidRPr="00641202">
        <w:rPr>
          <w:rFonts w:ascii="Arial" w:hAnsi="Arial" w:cs="Arial"/>
        </w:rPr>
        <w:t xml:space="preserve"> fisioterapeuta </w:t>
      </w:r>
      <w:proofErr w:type="spellStart"/>
      <w:r w:rsidR="00D81A16" w:rsidRPr="00641202">
        <w:rPr>
          <w:rFonts w:ascii="Arial" w:hAnsi="Arial" w:cs="Arial"/>
        </w:rPr>
        <w:t>Luis</w:t>
      </w:r>
      <w:proofErr w:type="spellEnd"/>
      <w:r w:rsidR="00D81A16" w:rsidRPr="00641202">
        <w:rPr>
          <w:rFonts w:ascii="Arial" w:hAnsi="Arial" w:cs="Arial"/>
        </w:rPr>
        <w:t xml:space="preserve"> </w:t>
      </w:r>
      <w:r w:rsidRPr="00641202">
        <w:rPr>
          <w:rFonts w:ascii="Arial" w:hAnsi="Arial" w:cs="Arial"/>
        </w:rPr>
        <w:t>Fernando</w:t>
      </w:r>
      <w:r w:rsidR="00D81A16" w:rsidRPr="00641202">
        <w:rPr>
          <w:rFonts w:ascii="Arial" w:hAnsi="Arial" w:cs="Arial"/>
        </w:rPr>
        <w:t xml:space="preserve"> Toledo Orlando, que realizou o tratamento de Lucca e recebeu o</w:t>
      </w:r>
      <w:r w:rsidR="00FF25B1" w:rsidRPr="00641202">
        <w:rPr>
          <w:rFonts w:ascii="Arial" w:hAnsi="Arial" w:cs="Arial"/>
        </w:rPr>
        <w:t>s</w:t>
      </w:r>
      <w:r w:rsidR="00D81A16" w:rsidRPr="00641202">
        <w:rPr>
          <w:rFonts w:ascii="Arial" w:hAnsi="Arial" w:cs="Arial"/>
        </w:rPr>
        <w:t xml:space="preserve"> pagamento</w:t>
      </w:r>
      <w:r w:rsidR="00FF25B1" w:rsidRPr="00641202">
        <w:rPr>
          <w:rFonts w:ascii="Arial" w:hAnsi="Arial" w:cs="Arial"/>
        </w:rPr>
        <w:t>s</w:t>
      </w:r>
      <w:r w:rsidR="00D81A16" w:rsidRPr="00641202">
        <w:rPr>
          <w:rFonts w:ascii="Arial" w:hAnsi="Arial" w:cs="Arial"/>
        </w:rPr>
        <w:t xml:space="preserve"> em anexo</w:t>
      </w:r>
      <w:r w:rsidR="00545852" w:rsidRPr="00641202">
        <w:rPr>
          <w:rFonts w:ascii="Arial" w:hAnsi="Arial" w:cs="Arial"/>
        </w:rPr>
        <w:t>, mas não o recebeu em tempo de juntá-lo a esta petição</w:t>
      </w:r>
      <w:r w:rsidR="00D81A16" w:rsidRPr="00641202">
        <w:rPr>
          <w:rFonts w:ascii="Arial" w:hAnsi="Arial" w:cs="Arial"/>
        </w:rPr>
        <w:t xml:space="preserve">. </w:t>
      </w:r>
      <w:r w:rsidR="00545852" w:rsidRPr="00641202">
        <w:rPr>
          <w:rFonts w:ascii="Arial" w:hAnsi="Arial" w:cs="Arial"/>
        </w:rPr>
        <w:t>Portanto, a</w:t>
      </w:r>
      <w:r w:rsidR="00D81A16" w:rsidRPr="00641202">
        <w:rPr>
          <w:rFonts w:ascii="Arial" w:hAnsi="Arial" w:cs="Arial"/>
        </w:rPr>
        <w:t>ssim que o profissional encaminhar o recibo, a exequente juntará esse documento aos autos.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6CE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01936E8" wp14:editId="025C330F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57523107" name="Imagem 185752310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88AAC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B037E0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0075B6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0A"/>
    <w:rsid w:val="00003F31"/>
    <w:rsid w:val="000169F1"/>
    <w:rsid w:val="0002388D"/>
    <w:rsid w:val="00035EF9"/>
    <w:rsid w:val="0004298B"/>
    <w:rsid w:val="00094376"/>
    <w:rsid w:val="00097661"/>
    <w:rsid w:val="000A18D1"/>
    <w:rsid w:val="000A18F5"/>
    <w:rsid w:val="000A3206"/>
    <w:rsid w:val="000B1A53"/>
    <w:rsid w:val="000D1263"/>
    <w:rsid w:val="000D228C"/>
    <w:rsid w:val="00103636"/>
    <w:rsid w:val="00105F37"/>
    <w:rsid w:val="00131BEB"/>
    <w:rsid w:val="00134DDB"/>
    <w:rsid w:val="00154D4C"/>
    <w:rsid w:val="001667B0"/>
    <w:rsid w:val="00170322"/>
    <w:rsid w:val="00174AC7"/>
    <w:rsid w:val="001761C0"/>
    <w:rsid w:val="00183BE2"/>
    <w:rsid w:val="00197DA3"/>
    <w:rsid w:val="001A06D6"/>
    <w:rsid w:val="001A6ECA"/>
    <w:rsid w:val="001B2B98"/>
    <w:rsid w:val="001B2E75"/>
    <w:rsid w:val="00201F45"/>
    <w:rsid w:val="00204773"/>
    <w:rsid w:val="00207BE4"/>
    <w:rsid w:val="00214E09"/>
    <w:rsid w:val="00243759"/>
    <w:rsid w:val="00250864"/>
    <w:rsid w:val="00256A4E"/>
    <w:rsid w:val="00260B09"/>
    <w:rsid w:val="00262A49"/>
    <w:rsid w:val="00272BFB"/>
    <w:rsid w:val="00277DE4"/>
    <w:rsid w:val="00291F6C"/>
    <w:rsid w:val="002A07C2"/>
    <w:rsid w:val="002A6A55"/>
    <w:rsid w:val="002B74E2"/>
    <w:rsid w:val="002C22E7"/>
    <w:rsid w:val="00310313"/>
    <w:rsid w:val="003142BC"/>
    <w:rsid w:val="003311D4"/>
    <w:rsid w:val="00343EAC"/>
    <w:rsid w:val="003718BE"/>
    <w:rsid w:val="003762F6"/>
    <w:rsid w:val="00377A2E"/>
    <w:rsid w:val="003801CD"/>
    <w:rsid w:val="00390A9A"/>
    <w:rsid w:val="003C6723"/>
    <w:rsid w:val="003E46B9"/>
    <w:rsid w:val="00412A5F"/>
    <w:rsid w:val="00474E11"/>
    <w:rsid w:val="00475533"/>
    <w:rsid w:val="0048220B"/>
    <w:rsid w:val="004949AD"/>
    <w:rsid w:val="004B2C74"/>
    <w:rsid w:val="004C58E3"/>
    <w:rsid w:val="004C70F6"/>
    <w:rsid w:val="004D43D4"/>
    <w:rsid w:val="004F2B78"/>
    <w:rsid w:val="004F384D"/>
    <w:rsid w:val="00501A18"/>
    <w:rsid w:val="00532192"/>
    <w:rsid w:val="005321DA"/>
    <w:rsid w:val="00545852"/>
    <w:rsid w:val="005A0D4E"/>
    <w:rsid w:val="005A63BD"/>
    <w:rsid w:val="005B67EA"/>
    <w:rsid w:val="005E546B"/>
    <w:rsid w:val="005E58E2"/>
    <w:rsid w:val="00641202"/>
    <w:rsid w:val="00643FFC"/>
    <w:rsid w:val="00650971"/>
    <w:rsid w:val="00665BAD"/>
    <w:rsid w:val="00673228"/>
    <w:rsid w:val="00693F8B"/>
    <w:rsid w:val="00696295"/>
    <w:rsid w:val="006C0DFC"/>
    <w:rsid w:val="006F25C1"/>
    <w:rsid w:val="0072037A"/>
    <w:rsid w:val="00722DF5"/>
    <w:rsid w:val="00727CF9"/>
    <w:rsid w:val="0073418E"/>
    <w:rsid w:val="007401BB"/>
    <w:rsid w:val="00751E0A"/>
    <w:rsid w:val="00770921"/>
    <w:rsid w:val="00776A78"/>
    <w:rsid w:val="00785110"/>
    <w:rsid w:val="00795616"/>
    <w:rsid w:val="00797900"/>
    <w:rsid w:val="00797C1F"/>
    <w:rsid w:val="007B1931"/>
    <w:rsid w:val="007B3AB5"/>
    <w:rsid w:val="007C0E37"/>
    <w:rsid w:val="007C36DB"/>
    <w:rsid w:val="007D39EC"/>
    <w:rsid w:val="007D4714"/>
    <w:rsid w:val="007E22C3"/>
    <w:rsid w:val="007F5B06"/>
    <w:rsid w:val="00810D34"/>
    <w:rsid w:val="008429F1"/>
    <w:rsid w:val="00875770"/>
    <w:rsid w:val="00884142"/>
    <w:rsid w:val="008A0012"/>
    <w:rsid w:val="008B6E1E"/>
    <w:rsid w:val="008C3A49"/>
    <w:rsid w:val="008C5E2B"/>
    <w:rsid w:val="008C7084"/>
    <w:rsid w:val="008D41EF"/>
    <w:rsid w:val="008E31FF"/>
    <w:rsid w:val="008E377D"/>
    <w:rsid w:val="008F2218"/>
    <w:rsid w:val="008F53CE"/>
    <w:rsid w:val="008F6D13"/>
    <w:rsid w:val="008F7B29"/>
    <w:rsid w:val="0090226D"/>
    <w:rsid w:val="00902D00"/>
    <w:rsid w:val="00924163"/>
    <w:rsid w:val="00925AF9"/>
    <w:rsid w:val="00926EEC"/>
    <w:rsid w:val="00943258"/>
    <w:rsid w:val="00943948"/>
    <w:rsid w:val="00955F27"/>
    <w:rsid w:val="00962129"/>
    <w:rsid w:val="00963C1E"/>
    <w:rsid w:val="0096556D"/>
    <w:rsid w:val="00971904"/>
    <w:rsid w:val="00983F61"/>
    <w:rsid w:val="009A3732"/>
    <w:rsid w:val="009A5924"/>
    <w:rsid w:val="009C1A11"/>
    <w:rsid w:val="009F4123"/>
    <w:rsid w:val="00A049FC"/>
    <w:rsid w:val="00A350AF"/>
    <w:rsid w:val="00A47718"/>
    <w:rsid w:val="00A518CF"/>
    <w:rsid w:val="00A60D66"/>
    <w:rsid w:val="00A65C77"/>
    <w:rsid w:val="00AD100C"/>
    <w:rsid w:val="00AE1347"/>
    <w:rsid w:val="00B0752D"/>
    <w:rsid w:val="00B14A81"/>
    <w:rsid w:val="00B16502"/>
    <w:rsid w:val="00B24459"/>
    <w:rsid w:val="00B4537E"/>
    <w:rsid w:val="00B6363E"/>
    <w:rsid w:val="00B73FE9"/>
    <w:rsid w:val="00B8034B"/>
    <w:rsid w:val="00B818DD"/>
    <w:rsid w:val="00B8233E"/>
    <w:rsid w:val="00B852A1"/>
    <w:rsid w:val="00BA2544"/>
    <w:rsid w:val="00BB39BE"/>
    <w:rsid w:val="00C03B4C"/>
    <w:rsid w:val="00C0456B"/>
    <w:rsid w:val="00C05657"/>
    <w:rsid w:val="00C13E8D"/>
    <w:rsid w:val="00C43733"/>
    <w:rsid w:val="00C7188A"/>
    <w:rsid w:val="00C76E4F"/>
    <w:rsid w:val="00C846C0"/>
    <w:rsid w:val="00C95FA2"/>
    <w:rsid w:val="00CA6BA5"/>
    <w:rsid w:val="00CB4BE5"/>
    <w:rsid w:val="00CB5FC5"/>
    <w:rsid w:val="00CB60D6"/>
    <w:rsid w:val="00CD3B67"/>
    <w:rsid w:val="00CD669C"/>
    <w:rsid w:val="00CE680E"/>
    <w:rsid w:val="00D32740"/>
    <w:rsid w:val="00D33C24"/>
    <w:rsid w:val="00D6262A"/>
    <w:rsid w:val="00D629DE"/>
    <w:rsid w:val="00D75EED"/>
    <w:rsid w:val="00D8032E"/>
    <w:rsid w:val="00D81A16"/>
    <w:rsid w:val="00D93055"/>
    <w:rsid w:val="00D96B88"/>
    <w:rsid w:val="00DB2388"/>
    <w:rsid w:val="00DE0162"/>
    <w:rsid w:val="00DE0552"/>
    <w:rsid w:val="00DF5478"/>
    <w:rsid w:val="00DF6EF3"/>
    <w:rsid w:val="00E05790"/>
    <w:rsid w:val="00E46F32"/>
    <w:rsid w:val="00E50A18"/>
    <w:rsid w:val="00E56A07"/>
    <w:rsid w:val="00E77717"/>
    <w:rsid w:val="00E847CA"/>
    <w:rsid w:val="00E90F3C"/>
    <w:rsid w:val="00E968BB"/>
    <w:rsid w:val="00EB31A3"/>
    <w:rsid w:val="00EB4346"/>
    <w:rsid w:val="00EC080D"/>
    <w:rsid w:val="00ED4E58"/>
    <w:rsid w:val="00EE3903"/>
    <w:rsid w:val="00EE4A3A"/>
    <w:rsid w:val="00F11B2C"/>
    <w:rsid w:val="00F22B73"/>
    <w:rsid w:val="00F4534B"/>
    <w:rsid w:val="00F72FAD"/>
    <w:rsid w:val="00F733D2"/>
    <w:rsid w:val="00F85B09"/>
    <w:rsid w:val="00FB3A3F"/>
    <w:rsid w:val="00FC63CA"/>
    <w:rsid w:val="00FC7667"/>
    <w:rsid w:val="00FF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3BE76"/>
  <w15:chartTrackingRefBased/>
  <w15:docId w15:val="{646594EF-6C53-4F93-B1C7-0B989162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E680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E680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E68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183</TotalTime>
  <Pages>2</Pages>
  <Words>373</Words>
  <Characters>2076</Characters>
  <Application>Microsoft Office Word</Application>
  <DocSecurity>0</DocSecurity>
  <Lines>64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/</vt:lpstr>
      <vt:lpstr>    </vt:lpstr>
      <vt:lpstr>    </vt:lpstr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90</cp:revision>
  <cp:lastPrinted>2022-07-18T22:35:00Z</cp:lastPrinted>
  <dcterms:created xsi:type="dcterms:W3CDTF">2025-07-02T17:49:00Z</dcterms:created>
  <dcterms:modified xsi:type="dcterms:W3CDTF">2025-07-02T21:57:00Z</dcterms:modified>
</cp:coreProperties>
</file>