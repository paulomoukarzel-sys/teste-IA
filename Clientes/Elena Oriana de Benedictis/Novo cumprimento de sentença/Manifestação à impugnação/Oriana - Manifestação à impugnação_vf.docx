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32F09" w14:textId="77777777" w:rsidR="00694002" w:rsidRPr="00980061" w:rsidRDefault="00694002" w:rsidP="00694002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>
        <w:rPr>
          <w:rFonts w:ascii="Arial" w:eastAsia="Calibri" w:hAnsi="Arial" w:cs="Times New Roman"/>
          <w:sz w:val="24"/>
          <w:szCs w:val="24"/>
        </w:rPr>
        <w:t>A SENHORA DOUTORA JUÍZA DE DIREITO DA VARA DA FAMÍLIA E ÓRFÃOS DA COMARCA DA CAPITAL – NORTE DA ILHA</w:t>
      </w:r>
    </w:p>
    <w:p w14:paraId="0C30CFD3" w14:textId="77777777" w:rsidR="000169F1" w:rsidRPr="0070181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32"/>
          <w:szCs w:val="32"/>
        </w:rPr>
      </w:pPr>
    </w:p>
    <w:p w14:paraId="1B2A1892" w14:textId="77777777" w:rsidR="00701811" w:rsidRDefault="0070181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CF8FC29" w14:textId="77777777" w:rsidR="009A4CFF" w:rsidRDefault="009A4CFF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DF7121C" w14:textId="2142D64D" w:rsidR="00AE66CF" w:rsidRPr="005B52A9" w:rsidRDefault="005B52A9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  <w:r w:rsidRPr="005B52A9">
        <w:rPr>
          <w:rFonts w:ascii="Arial" w:eastAsia="Calibri" w:hAnsi="Arial" w:cs="Times New Roman"/>
        </w:rPr>
        <w:t>Autos n. 5020116-80.2024.8.24.0090</w:t>
      </w:r>
    </w:p>
    <w:p w14:paraId="34CE3A50" w14:textId="77777777" w:rsidR="00E200E2" w:rsidRDefault="00E200E2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07E7E9B" w14:textId="77777777" w:rsidR="00E200E2" w:rsidRPr="00136102" w:rsidRDefault="00E200E2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D8CB32A" w14:textId="5470719B" w:rsidR="005B52A9" w:rsidRPr="002711E4" w:rsidRDefault="00694002" w:rsidP="005B52A9">
      <w:pPr>
        <w:pStyle w:val="Qualificaodaspartes"/>
        <w:spacing w:line="360" w:lineRule="auto"/>
      </w:pPr>
      <w:r w:rsidRPr="002B57F8">
        <w:rPr>
          <w:b/>
        </w:rPr>
        <w:t>ELENA ORIANA DE BENEDICTIS</w:t>
      </w:r>
      <w:r w:rsidR="000169F1" w:rsidRPr="002B57F8">
        <w:t xml:space="preserve">, </w:t>
      </w:r>
      <w:r w:rsidR="0040602F">
        <w:t xml:space="preserve">já qualificada nos autos do cumprimento de sentença n. </w:t>
      </w:r>
      <w:r w:rsidR="0040602F" w:rsidRPr="00D0586E">
        <w:t>5020116-80.2024.8.24.0090</w:t>
      </w:r>
      <w:r w:rsidR="0040602F">
        <w:t xml:space="preserve">, </w:t>
      </w:r>
      <w:r w:rsidR="006F1580">
        <w:t>proposta</w:t>
      </w:r>
      <w:r w:rsidR="0040602F">
        <w:t xml:space="preserve"> contra </w:t>
      </w:r>
      <w:r w:rsidR="0040602F" w:rsidRPr="00FF6E0E">
        <w:rPr>
          <w:b/>
          <w:bCs w:val="0"/>
        </w:rPr>
        <w:t>WALTER SANTO ARNO</w:t>
      </w:r>
      <w:r w:rsidR="0040602F">
        <w:t>,</w:t>
      </w:r>
      <w:r w:rsidR="0040602F" w:rsidRPr="00A814BD">
        <w:t xml:space="preserve"> vem, respeitosamente, </w:t>
      </w:r>
      <w:r w:rsidR="0040602F">
        <w:t xml:space="preserve">à elevada presença de </w:t>
      </w:r>
      <w:r w:rsidR="0040602F" w:rsidRPr="00A814BD">
        <w:t xml:space="preserve">Vossa Excelência, </w:t>
      </w:r>
      <w:r w:rsidR="0040602F">
        <w:t>por seu advogado abaixo signatário</w:t>
      </w:r>
      <w:r w:rsidR="0040602F" w:rsidRPr="00A814BD">
        <w:t>,</w:t>
      </w:r>
      <w:r w:rsidR="0040602F">
        <w:t xml:space="preserve"> </w:t>
      </w:r>
      <w:r w:rsidR="00CC4697">
        <w:t xml:space="preserve">em </w:t>
      </w:r>
      <w:r w:rsidR="00CC4697" w:rsidRPr="00BE2189">
        <w:t xml:space="preserve">atenção </w:t>
      </w:r>
      <w:r w:rsidR="00867AA1">
        <w:t>à intimação do evento 35</w:t>
      </w:r>
      <w:r w:rsidR="00CC4697">
        <w:t xml:space="preserve">, </w:t>
      </w:r>
      <w:r w:rsidR="005B52A9">
        <w:t xml:space="preserve">apresentar </w:t>
      </w:r>
      <w:r w:rsidR="003D0E27" w:rsidRPr="003D0E27">
        <w:rPr>
          <w:b/>
          <w:bCs w:val="0"/>
          <w:i/>
          <w:iCs/>
        </w:rPr>
        <w:t xml:space="preserve">MANIFESTAÇÃO À IMPUGNAÇÃO </w:t>
      </w:r>
      <w:r w:rsidR="003D0E27">
        <w:t>apresentada pelo executado no evento 32</w:t>
      </w:r>
      <w:r w:rsidR="005B52A9">
        <w:t xml:space="preserve">, </w:t>
      </w:r>
      <w:r w:rsidR="003D0E27">
        <w:t>pelos motivos de fato e de direito a seguir expostos</w:t>
      </w:r>
      <w:r w:rsidR="005B52A9">
        <w:t>.</w:t>
      </w:r>
    </w:p>
    <w:p w14:paraId="7288B161" w14:textId="77777777" w:rsidR="006A2AB6" w:rsidRPr="009A4CFF" w:rsidRDefault="006A2AB6" w:rsidP="00BB5A8E">
      <w:pPr>
        <w:rPr>
          <w:sz w:val="28"/>
          <w:szCs w:val="28"/>
        </w:rPr>
      </w:pPr>
    </w:p>
    <w:p w14:paraId="74119B7D" w14:textId="4C6B3C9D" w:rsidR="003D0E27" w:rsidRDefault="003D0E27" w:rsidP="0026695E">
      <w:pPr>
        <w:pStyle w:val="Ttulo"/>
      </w:pPr>
      <w:r>
        <w:t xml:space="preserve">I – SÍNTESE DA </w:t>
      </w:r>
      <w:r w:rsidR="00F7036A">
        <w:t>DEMANDA</w:t>
      </w:r>
    </w:p>
    <w:p w14:paraId="078BA339" w14:textId="77777777" w:rsidR="003D0E27" w:rsidRPr="003D0E27" w:rsidRDefault="003D0E27" w:rsidP="003D0E27"/>
    <w:p w14:paraId="60278959" w14:textId="44BCE8F0" w:rsidR="005153A8" w:rsidRDefault="00F7036A" w:rsidP="002E46B3">
      <w:pPr>
        <w:pStyle w:val="SemEspaamento"/>
      </w:pPr>
      <w:r>
        <w:t>Diante d</w:t>
      </w:r>
      <w:r w:rsidR="00C725DE">
        <w:t xml:space="preserve">os reiterados </w:t>
      </w:r>
      <w:r>
        <w:t>descumprimento</w:t>
      </w:r>
      <w:r w:rsidR="0046631D">
        <w:t>s</w:t>
      </w:r>
      <w:r>
        <w:t xml:space="preserve"> </w:t>
      </w:r>
      <w:r w:rsidR="00A643D5">
        <w:t>do</w:t>
      </w:r>
      <w:r>
        <w:t xml:space="preserve"> </w:t>
      </w:r>
      <w:r w:rsidR="0046631D">
        <w:t xml:space="preserve">acordo firmado entre as partes na ação de dissolução de união estável, </w:t>
      </w:r>
      <w:r>
        <w:t>homologado em juízo, a exequente se viu obrigada a ajuizar mais um cumprimento de sentença contra o seu ex-companheiro,</w:t>
      </w:r>
      <w:r w:rsidR="008F5460">
        <w:t xml:space="preserve"> para assegurar que sejam devidamente observadas as datas ajustadas para pagamento da </w:t>
      </w:r>
      <w:r w:rsidR="00307B61">
        <w:t xml:space="preserve">sua </w:t>
      </w:r>
      <w:r w:rsidR="008F5460">
        <w:t xml:space="preserve">pensão alimentícia e </w:t>
      </w:r>
      <w:r w:rsidR="00307B61">
        <w:t xml:space="preserve">do </w:t>
      </w:r>
      <w:r w:rsidR="008F5460">
        <w:t>auxílio</w:t>
      </w:r>
      <w:r w:rsidR="00307B61">
        <w:t xml:space="preserve"> alimentação destinado aos seus filhos</w:t>
      </w:r>
      <w:r w:rsidR="005153A8">
        <w:t>, além de cobrar valores atrasados pelo executado</w:t>
      </w:r>
      <w:r w:rsidR="00C725DE">
        <w:t>.</w:t>
      </w:r>
      <w:r w:rsidR="00D15468">
        <w:t xml:space="preserve"> </w:t>
      </w:r>
    </w:p>
    <w:p w14:paraId="4E6B104E" w14:textId="23D93DE0" w:rsidR="00F7036A" w:rsidRDefault="00D15468" w:rsidP="002E46B3">
      <w:pPr>
        <w:pStyle w:val="SemEspaamento"/>
      </w:pPr>
      <w:r>
        <w:t>A exequente apresentou, também, emenda à inicial</w:t>
      </w:r>
      <w:r w:rsidR="007A2168">
        <w:t xml:space="preserve"> para incluir quantia não repassada a título de pensão alimentícia, tendo em vista que o executado realizou depósito parcial do montante devido</w:t>
      </w:r>
      <w:r w:rsidR="00415679">
        <w:t xml:space="preserve"> no mês de julho de 2024</w:t>
      </w:r>
      <w:r w:rsidR="007A2168">
        <w:t>.</w:t>
      </w:r>
    </w:p>
    <w:p w14:paraId="4704F225" w14:textId="32406F66" w:rsidR="004F02B2" w:rsidRDefault="00C725DE" w:rsidP="002E46B3">
      <w:pPr>
        <w:pStyle w:val="SemEspaamento"/>
      </w:pPr>
      <w:r>
        <w:t>Ao ser citado, o executado impugnou o presente cumprimento de sentença, argumentando, em síntese, que o pedido de fixação</w:t>
      </w:r>
      <w:r w:rsidR="007C5464">
        <w:t xml:space="preserve"> de multa diária em caso de atraso no pagamento seria insubsistente, pois teria</w:t>
      </w:r>
      <w:r w:rsidR="00A643D5">
        <w:t>m</w:t>
      </w:r>
      <w:r w:rsidR="007C5464">
        <w:t xml:space="preserve"> ocorrido</w:t>
      </w:r>
      <w:r w:rsidR="00A643D5">
        <w:t xml:space="preserve"> alguns</w:t>
      </w:r>
      <w:r w:rsidR="007C5464">
        <w:t xml:space="preserve"> atrasos pontuais por conta d</w:t>
      </w:r>
      <w:r w:rsidR="00875AE0">
        <w:t>a conduta de</w:t>
      </w:r>
      <w:r w:rsidR="007C5464">
        <w:t xml:space="preserve"> seu funcionário</w:t>
      </w:r>
      <w:r w:rsidR="004F02B2">
        <w:t>.</w:t>
      </w:r>
    </w:p>
    <w:p w14:paraId="48803393" w14:textId="25A52152" w:rsidR="006B160E" w:rsidRDefault="004F02B2" w:rsidP="002E46B3">
      <w:pPr>
        <w:pStyle w:val="SemEspaamento"/>
      </w:pPr>
      <w:r>
        <w:t xml:space="preserve">Em seguida, o executado </w:t>
      </w:r>
      <w:r w:rsidR="00D87FA2">
        <w:t xml:space="preserve">alegou que </w:t>
      </w:r>
      <w:r w:rsidR="00954009">
        <w:t>não teria obrigação de ressarcir viagens realizadas pela exequente, sem que os filhos a</w:t>
      </w:r>
      <w:r w:rsidR="00A643D5">
        <w:t xml:space="preserve"> estejam</w:t>
      </w:r>
      <w:r w:rsidR="00954009">
        <w:t xml:space="preserve"> acompanh</w:t>
      </w:r>
      <w:r w:rsidR="00A643D5">
        <w:t>ando</w:t>
      </w:r>
      <w:r w:rsidR="00D87FA2">
        <w:t>, e</w:t>
      </w:r>
      <w:r w:rsidR="007A2168">
        <w:t xml:space="preserve"> </w:t>
      </w:r>
      <w:r w:rsidR="00D87FA2">
        <w:t>contestou o pedido de reembolso</w:t>
      </w:r>
      <w:r w:rsidR="00954009">
        <w:t xml:space="preserve"> </w:t>
      </w:r>
      <w:r w:rsidR="00D87FA2">
        <w:t xml:space="preserve">das despesas de manutenção e </w:t>
      </w:r>
      <w:r w:rsidR="00D87FA2">
        <w:lastRenderedPageBreak/>
        <w:t xml:space="preserve">troca de pneus do automóvel da executada, aduzindo que </w:t>
      </w:r>
      <w:r>
        <w:t>não teria obrigação de arcar com</w:t>
      </w:r>
      <w:r w:rsidR="00D87FA2">
        <w:t xml:space="preserve"> elas, segundo o acordo firmado</w:t>
      </w:r>
      <w:r>
        <w:t>.</w:t>
      </w:r>
      <w:r w:rsidR="006B160E">
        <w:t xml:space="preserve"> </w:t>
      </w:r>
    </w:p>
    <w:p w14:paraId="3FB0184B" w14:textId="27CD8E3B" w:rsidR="00C725DE" w:rsidRDefault="006B160E" w:rsidP="002E46B3">
      <w:pPr>
        <w:pStyle w:val="SemEspaamento"/>
      </w:pPr>
      <w:r>
        <w:t>Registrou</w:t>
      </w:r>
      <w:r w:rsidR="00862BF6">
        <w:t xml:space="preserve"> o executado</w:t>
      </w:r>
      <w:r>
        <w:t xml:space="preserve">, por fim, que </w:t>
      </w:r>
      <w:r w:rsidR="00862BF6">
        <w:t xml:space="preserve">realizou, </w:t>
      </w:r>
      <w:proofErr w:type="spellStart"/>
      <w:r w:rsidR="00862BF6">
        <w:rPr>
          <w:i/>
          <w:iCs/>
        </w:rPr>
        <w:t>manu</w:t>
      </w:r>
      <w:proofErr w:type="spellEnd"/>
      <w:r w:rsidR="00862BF6">
        <w:rPr>
          <w:i/>
          <w:iCs/>
        </w:rPr>
        <w:t xml:space="preserve"> militari</w:t>
      </w:r>
      <w:r w:rsidR="00862BF6">
        <w:t xml:space="preserve">, o desconto de multa aplicada pelo condomínio Sunrise Boulevard da pensão alimentícia da executada, concluindo que não </w:t>
      </w:r>
      <w:r w:rsidR="00500945">
        <w:t>teria, assim, a obrigação</w:t>
      </w:r>
      <w:r w:rsidR="00862BF6">
        <w:t xml:space="preserve"> </w:t>
      </w:r>
      <w:r w:rsidR="00500945">
        <w:t>de repassar a quantia incluída pela emenda à inicial do evento</w:t>
      </w:r>
      <w:r w:rsidR="008A1827">
        <w:t xml:space="preserve"> </w:t>
      </w:r>
      <w:r w:rsidR="009E133A">
        <w:t>16</w:t>
      </w:r>
      <w:r w:rsidR="008A1827">
        <w:t>.</w:t>
      </w:r>
      <w:r w:rsidR="00A72838">
        <w:t xml:space="preserve"> </w:t>
      </w:r>
    </w:p>
    <w:p w14:paraId="438A792B" w14:textId="1AFECB50" w:rsidR="00D87FA2" w:rsidRDefault="00A10854" w:rsidP="002E46B3">
      <w:pPr>
        <w:pStyle w:val="SemEspaamento"/>
      </w:pPr>
      <w:r>
        <w:t>Contudo</w:t>
      </w:r>
      <w:r w:rsidR="00475072">
        <w:t>,</w:t>
      </w:r>
      <w:r>
        <w:t xml:space="preserve"> </w:t>
      </w:r>
      <w:r w:rsidR="00475072">
        <w:t xml:space="preserve">como se verá a seguir, </w:t>
      </w:r>
      <w:r>
        <w:t>n</w:t>
      </w:r>
      <w:r w:rsidR="00D87FA2">
        <w:t>ão há como dar guarida</w:t>
      </w:r>
      <w:r>
        <w:t xml:space="preserve"> à</w:t>
      </w:r>
      <w:r w:rsidR="00475072">
        <w:t xml:space="preserve"> impugnação do </w:t>
      </w:r>
      <w:r w:rsidR="00450C49">
        <w:t>demandado</w:t>
      </w:r>
      <w:r w:rsidR="006148E3">
        <w:t>, que</w:t>
      </w:r>
      <w:r w:rsidR="00C70510" w:rsidRPr="00C70510">
        <w:t xml:space="preserve"> </w:t>
      </w:r>
      <w:r w:rsidR="00C70510">
        <w:t>busca</w:t>
      </w:r>
      <w:r w:rsidR="006148E3">
        <w:t>, uma vez mais, utilizar-se de subterfúgios para fugir da</w:t>
      </w:r>
      <w:r w:rsidR="00C70510">
        <w:t>s</w:t>
      </w:r>
      <w:r w:rsidR="006148E3">
        <w:t xml:space="preserve"> </w:t>
      </w:r>
      <w:r w:rsidR="00C70510">
        <w:t xml:space="preserve">obrigações </w:t>
      </w:r>
      <w:r w:rsidR="006148E3">
        <w:t>que assumiu em decorrência do encerramento da união estável</w:t>
      </w:r>
      <w:r w:rsidR="00C70510">
        <w:t xml:space="preserve"> com a exequente</w:t>
      </w:r>
      <w:r w:rsidR="00D87FA2">
        <w:t>.</w:t>
      </w:r>
    </w:p>
    <w:p w14:paraId="2A031248" w14:textId="77777777" w:rsidR="006B160E" w:rsidRPr="00CD2C8B" w:rsidRDefault="006B160E" w:rsidP="00A3276B">
      <w:pPr>
        <w:pStyle w:val="SemEspaamento"/>
        <w:numPr>
          <w:ilvl w:val="0"/>
          <w:numId w:val="0"/>
        </w:numPr>
        <w:ind w:left="1701"/>
      </w:pPr>
    </w:p>
    <w:p w14:paraId="232527FD" w14:textId="085B1A0D" w:rsidR="00D87FA2" w:rsidRDefault="00475072" w:rsidP="0026695E">
      <w:pPr>
        <w:pStyle w:val="Ttulo"/>
      </w:pPr>
      <w:r>
        <w:t xml:space="preserve">II – DA NECESSIDADE DE FIXAÇÃO DE MULTA PELO DESCUMPRIMENTO REITERADO DO PAGAMENTO DA PENSÃO ALIMENTÍCIA E DO AUXÍLIO ALIMENTAÇÃO NA DATA AJUSTADA </w:t>
      </w:r>
    </w:p>
    <w:p w14:paraId="290BAE61" w14:textId="77777777" w:rsidR="00475072" w:rsidRPr="00CD2C8B" w:rsidRDefault="00475072" w:rsidP="00A3276B">
      <w:pPr>
        <w:pStyle w:val="SemEspaamento"/>
        <w:numPr>
          <w:ilvl w:val="0"/>
          <w:numId w:val="0"/>
        </w:numPr>
        <w:ind w:left="1701"/>
      </w:pPr>
    </w:p>
    <w:p w14:paraId="670906E6" w14:textId="6C702E60" w:rsidR="00326DB3" w:rsidRDefault="003D0E27" w:rsidP="002E46B3">
      <w:pPr>
        <w:pStyle w:val="SemEspaamento"/>
      </w:pPr>
      <w:r>
        <w:t xml:space="preserve">Ao impugnar o cumprimento de sentença, o executado </w:t>
      </w:r>
      <w:r w:rsidR="000B40A7">
        <w:t xml:space="preserve">argumenta, inicialmente, </w:t>
      </w:r>
      <w:r>
        <w:t xml:space="preserve">que </w:t>
      </w:r>
      <w:r w:rsidR="00CA081A">
        <w:t>não deve</w:t>
      </w:r>
      <w:r w:rsidR="000B40A7">
        <w:t>ria</w:t>
      </w:r>
      <w:r w:rsidR="00CA081A">
        <w:t xml:space="preserve"> ser acolhido o pleito de </w:t>
      </w:r>
      <w:r w:rsidR="009A0AC2">
        <w:t xml:space="preserve">aplicação de multa diária pelo </w:t>
      </w:r>
      <w:r w:rsidR="009A0AC2" w:rsidRPr="00C872B5">
        <w:rPr>
          <w:u w:val="single"/>
        </w:rPr>
        <w:t>atraso</w:t>
      </w:r>
      <w:r w:rsidR="009A0AC2">
        <w:t xml:space="preserve"> no pagamento da </w:t>
      </w:r>
      <w:r w:rsidR="009A0AC2" w:rsidRPr="00C872B5">
        <w:rPr>
          <w:u w:val="single"/>
        </w:rPr>
        <w:t>pensão</w:t>
      </w:r>
      <w:r w:rsidR="009A0AC2">
        <w:t xml:space="preserve"> </w:t>
      </w:r>
      <w:r w:rsidR="009A0AC2" w:rsidRPr="00C872B5">
        <w:rPr>
          <w:u w:val="single"/>
        </w:rPr>
        <w:t>alimentícia</w:t>
      </w:r>
      <w:r w:rsidR="00CA081A">
        <w:t xml:space="preserve">, pois, no seu entender, não </w:t>
      </w:r>
      <w:r w:rsidR="00A643D5">
        <w:t xml:space="preserve">ocorreram </w:t>
      </w:r>
      <w:r w:rsidR="00CA081A">
        <w:t>atrasos reiterados, mas pontuais, e somente por conta d</w:t>
      </w:r>
      <w:r w:rsidR="00C872B5">
        <w:t>a desídia de</w:t>
      </w:r>
      <w:r w:rsidR="00CA081A">
        <w:t xml:space="preserve"> seu funcionário</w:t>
      </w:r>
      <w:r w:rsidR="00C872B5">
        <w:t>, o que já teria sido corrigido</w:t>
      </w:r>
      <w:r w:rsidR="00782326">
        <w:t xml:space="preserve"> </w:t>
      </w:r>
      <w:r w:rsidR="00782326" w:rsidRPr="00782326">
        <w:rPr>
          <w:sz w:val="20"/>
          <w:szCs w:val="18"/>
        </w:rPr>
        <w:t>(evento 32, PET1, p. 2/3)</w:t>
      </w:r>
      <w:r w:rsidR="00326DB3">
        <w:t>.</w:t>
      </w:r>
      <w:r w:rsidR="00C872B5">
        <w:t xml:space="preserve"> </w:t>
      </w:r>
    </w:p>
    <w:p w14:paraId="5E5C5A96" w14:textId="00A09C89" w:rsidR="00410964" w:rsidRDefault="00410964" w:rsidP="002E46B3">
      <w:pPr>
        <w:pStyle w:val="SemEspaamento"/>
      </w:pPr>
      <w:r>
        <w:t>Pois bem.</w:t>
      </w:r>
    </w:p>
    <w:p w14:paraId="5B03041E" w14:textId="2EC91F14" w:rsidR="00410964" w:rsidRDefault="00410964" w:rsidP="002E46B3">
      <w:pPr>
        <w:pStyle w:val="SemEspaamento"/>
      </w:pPr>
      <w:r>
        <w:t xml:space="preserve">Ao contrário do que sustenta o executado, </w:t>
      </w:r>
      <w:r w:rsidRPr="00AC4903">
        <w:rPr>
          <w:i/>
          <w:iCs/>
        </w:rPr>
        <w:t>é</w:t>
      </w:r>
      <w:r>
        <w:t xml:space="preserve"> indispensável que seja fixada multa pelo descumprimento d</w:t>
      </w:r>
      <w:r w:rsidR="001A5F71">
        <w:t xml:space="preserve">e suas obrigações nas datas ajustadas no título executivo, sobretudo </w:t>
      </w:r>
      <w:r w:rsidR="007F7E12">
        <w:t>por ser incontestável que</w:t>
      </w:r>
      <w:r w:rsidR="00F14BC0">
        <w:t>, desde a homologação do acordo judicial,</w:t>
      </w:r>
      <w:r w:rsidR="007F7E12">
        <w:t xml:space="preserve"> Walter vem </w:t>
      </w:r>
      <w:r w:rsidR="007F7E12" w:rsidRPr="007E1A4D">
        <w:rPr>
          <w:u w:val="single"/>
        </w:rPr>
        <w:t>descumprindo</w:t>
      </w:r>
      <w:r w:rsidR="007F7E12">
        <w:t xml:space="preserve"> </w:t>
      </w:r>
      <w:r w:rsidR="00F14BC0" w:rsidRPr="007E1A4D">
        <w:rPr>
          <w:u w:val="single"/>
        </w:rPr>
        <w:t>reiteradamente</w:t>
      </w:r>
      <w:r w:rsidR="00F14BC0">
        <w:t xml:space="preserve"> </w:t>
      </w:r>
      <w:r w:rsidR="007F7E12">
        <w:t>os repasses na</w:t>
      </w:r>
      <w:r w:rsidR="00AC4903">
        <w:t>s</w:t>
      </w:r>
      <w:r w:rsidR="007F7E12">
        <w:t xml:space="preserve"> data</w:t>
      </w:r>
      <w:r w:rsidR="00AC4903">
        <w:t>s</w:t>
      </w:r>
      <w:r w:rsidR="007F7E12">
        <w:t xml:space="preserve"> </w:t>
      </w:r>
      <w:r w:rsidR="007E1A4D">
        <w:t>ajustadas</w:t>
      </w:r>
      <w:r w:rsidR="007F7E12">
        <w:t>, na tentativa vil de perpetrar verdadeiro sufocamento financeiro contra a exequente</w:t>
      </w:r>
      <w:r w:rsidR="007E1A4D">
        <w:t>,</w:t>
      </w:r>
      <w:r w:rsidR="007E1A4D" w:rsidRPr="007E1A4D">
        <w:t xml:space="preserve"> </w:t>
      </w:r>
      <w:r w:rsidR="007E1A4D">
        <w:t>tanto em relação à pensão quanto ao auxílio alimentação destinado aos filhos</w:t>
      </w:r>
      <w:r w:rsidR="007F7E12">
        <w:t>.</w:t>
      </w:r>
    </w:p>
    <w:p w14:paraId="4B6B2FB9" w14:textId="31E43658" w:rsidR="00264798" w:rsidRDefault="00264798" w:rsidP="002E46B3">
      <w:pPr>
        <w:pStyle w:val="SemEspaamento"/>
      </w:pPr>
      <w:r>
        <w:t>Ora</w:t>
      </w:r>
      <w:r w:rsidR="007F7E12">
        <w:t xml:space="preserve">, basta a breve leitura dos 2 </w:t>
      </w:r>
      <w:r w:rsidR="007F7E12" w:rsidRPr="00F14BC0">
        <w:rPr>
          <w:sz w:val="20"/>
          <w:szCs w:val="18"/>
        </w:rPr>
        <w:t>(dois)</w:t>
      </w:r>
      <w:r w:rsidR="007F7E12">
        <w:t xml:space="preserve"> cumprimentos </w:t>
      </w:r>
      <w:r w:rsidR="000F494E">
        <w:t xml:space="preserve">de sentença </w:t>
      </w:r>
      <w:r w:rsidR="00A643D5" w:rsidRPr="00296E7E">
        <w:rPr>
          <w:sz w:val="20"/>
          <w:szCs w:val="20"/>
        </w:rPr>
        <w:t xml:space="preserve">(n. </w:t>
      </w:r>
      <w:r w:rsidR="00296E7E" w:rsidRPr="00296E7E">
        <w:rPr>
          <w:sz w:val="20"/>
          <w:szCs w:val="20"/>
        </w:rPr>
        <w:t>5024163-34.2023.8.24.0090 e o presente feito</w:t>
      </w:r>
      <w:r w:rsidR="00A643D5" w:rsidRPr="00296E7E">
        <w:rPr>
          <w:sz w:val="20"/>
          <w:szCs w:val="20"/>
        </w:rPr>
        <w:t>)</w:t>
      </w:r>
      <w:r w:rsidR="00A643D5">
        <w:t xml:space="preserve"> </w:t>
      </w:r>
      <w:r w:rsidR="007F7E12">
        <w:t xml:space="preserve">para se constatar que o executado insiste em deixar de </w:t>
      </w:r>
      <w:r w:rsidR="00E57E18">
        <w:t xml:space="preserve">depositar </w:t>
      </w:r>
      <w:r w:rsidR="00367930">
        <w:t>o montante integral</w:t>
      </w:r>
      <w:r w:rsidR="007F7E12">
        <w:t xml:space="preserve"> devido </w:t>
      </w:r>
      <w:r w:rsidR="0006426A">
        <w:t xml:space="preserve">à exequente e aos seus filhos </w:t>
      </w:r>
      <w:r w:rsidR="007F7E12">
        <w:t>na</w:t>
      </w:r>
      <w:r w:rsidR="00E57E18">
        <w:t>s</w:t>
      </w:r>
      <w:r w:rsidR="007F7E12">
        <w:t xml:space="preserve"> data</w:t>
      </w:r>
      <w:r w:rsidR="00E57E18">
        <w:t>s</w:t>
      </w:r>
      <w:r w:rsidR="007F7E12">
        <w:t xml:space="preserve"> combinada</w:t>
      </w:r>
      <w:r w:rsidR="00E57E18">
        <w:t>s</w:t>
      </w:r>
      <w:r w:rsidR="007F7E12">
        <w:t xml:space="preserve"> entre as partes</w:t>
      </w:r>
      <w:r w:rsidR="0006426A">
        <w:t xml:space="preserve">, </w:t>
      </w:r>
      <w:r w:rsidR="00E57E18">
        <w:t xml:space="preserve">como ocorreu </w:t>
      </w:r>
      <w:r w:rsidR="00F25764">
        <w:t>com a pensão alimentícia nos meses de julho</w:t>
      </w:r>
      <w:r w:rsidR="0005108E">
        <w:t>, outubro e novembro</w:t>
      </w:r>
      <w:r w:rsidR="00F25764">
        <w:t xml:space="preserve"> de 2023 </w:t>
      </w:r>
      <w:r w:rsidR="00367930" w:rsidRPr="003C28D6">
        <w:rPr>
          <w:sz w:val="20"/>
          <w:szCs w:val="18"/>
        </w:rPr>
        <w:t>(</w:t>
      </w:r>
      <w:r w:rsidR="009C704E" w:rsidRPr="003C28D6">
        <w:rPr>
          <w:sz w:val="20"/>
          <w:szCs w:val="18"/>
        </w:rPr>
        <w:t xml:space="preserve">evento 1, DOCUMENTACAO4, p. 5 e </w:t>
      </w:r>
      <w:r w:rsidR="00383AF8" w:rsidRPr="003C28D6">
        <w:rPr>
          <w:sz w:val="20"/>
          <w:szCs w:val="18"/>
        </w:rPr>
        <w:t>p.</w:t>
      </w:r>
      <w:r w:rsidR="007B0F44">
        <w:rPr>
          <w:sz w:val="20"/>
          <w:szCs w:val="18"/>
        </w:rPr>
        <w:t xml:space="preserve"> </w:t>
      </w:r>
      <w:r w:rsidR="00383AF8" w:rsidRPr="003C28D6">
        <w:rPr>
          <w:sz w:val="20"/>
          <w:szCs w:val="18"/>
        </w:rPr>
        <w:t>14)</w:t>
      </w:r>
      <w:r w:rsidR="003C28D6">
        <w:t>,</w:t>
      </w:r>
      <w:r w:rsidR="007B0F44">
        <w:t xml:space="preserve"> além dos casos aqui já noticiados,</w:t>
      </w:r>
      <w:r w:rsidR="00367930">
        <w:t xml:space="preserve"> </w:t>
      </w:r>
      <w:r w:rsidR="0006426A">
        <w:t>o que exige a imposição de multa por atraso para evitar que essa situação se perpetue de forma indefinida</w:t>
      </w:r>
      <w:r w:rsidR="007F7E12">
        <w:t>.</w:t>
      </w:r>
      <w:r>
        <w:t xml:space="preserve"> </w:t>
      </w:r>
    </w:p>
    <w:p w14:paraId="5C16451C" w14:textId="4610E4A9" w:rsidR="007F7E12" w:rsidRDefault="00A643D5" w:rsidP="002E46B3">
      <w:pPr>
        <w:pStyle w:val="SemEspaamento"/>
      </w:pPr>
      <w:r>
        <w:t>Além disso, não é relevante</w:t>
      </w:r>
      <w:r w:rsidR="00264798">
        <w:t xml:space="preserve"> </w:t>
      </w:r>
      <w:r w:rsidR="00E3168B">
        <w:t xml:space="preserve">o argumento </w:t>
      </w:r>
      <w:r w:rsidR="00EF29F2">
        <w:t>do executado</w:t>
      </w:r>
      <w:r w:rsidR="00E3168B">
        <w:t>,</w:t>
      </w:r>
      <w:r w:rsidR="00EF29F2">
        <w:t xml:space="preserve"> </w:t>
      </w:r>
      <w:r>
        <w:t xml:space="preserve">ao afirmar </w:t>
      </w:r>
      <w:r w:rsidR="00EF29F2">
        <w:t xml:space="preserve">que a culpa </w:t>
      </w:r>
      <w:r w:rsidR="00FB6733">
        <w:t xml:space="preserve">pela demora </w:t>
      </w:r>
      <w:r w:rsidR="00E3168B">
        <w:t>no</w:t>
      </w:r>
      <w:r w:rsidR="00FB6733">
        <w:t xml:space="preserve">s repasses à exequente </w:t>
      </w:r>
      <w:r w:rsidR="00EF29F2">
        <w:t>seria de seu funcionário,</w:t>
      </w:r>
      <w:r w:rsidR="00E3168B">
        <w:t xml:space="preserve"> para justificar os atrasos noticiados, </w:t>
      </w:r>
      <w:r w:rsidR="00EF29F2">
        <w:t>notadamente porque a responsabilidade é sua, de Walter</w:t>
      </w:r>
      <w:r w:rsidR="00FC0E33">
        <w:t xml:space="preserve"> </w:t>
      </w:r>
      <w:r w:rsidR="00FC0E33" w:rsidRPr="00FC0E33">
        <w:rPr>
          <w:sz w:val="22"/>
          <w:szCs w:val="20"/>
        </w:rPr>
        <w:t xml:space="preserve">– </w:t>
      </w:r>
      <w:r w:rsidR="00EF29F2" w:rsidRPr="00FC0E33">
        <w:rPr>
          <w:sz w:val="22"/>
          <w:szCs w:val="20"/>
        </w:rPr>
        <w:t>e não de terceiros</w:t>
      </w:r>
      <w:r w:rsidR="00FC0E33" w:rsidRPr="00FC0E33">
        <w:rPr>
          <w:sz w:val="22"/>
          <w:szCs w:val="20"/>
        </w:rPr>
        <w:t xml:space="preserve"> –</w:t>
      </w:r>
      <w:r w:rsidR="00EF29F2">
        <w:t xml:space="preserve">, que </w:t>
      </w:r>
      <w:r w:rsidR="00594FD1">
        <w:t>foi quem assumiu que cumpriria</w:t>
      </w:r>
      <w:r w:rsidR="00380C59">
        <w:t xml:space="preserve"> </w:t>
      </w:r>
      <w:r w:rsidR="00FB6733">
        <w:t xml:space="preserve">com as </w:t>
      </w:r>
      <w:r w:rsidR="00EF29F2">
        <w:t xml:space="preserve">obrigações </w:t>
      </w:r>
      <w:r w:rsidR="00380C59">
        <w:t>constantes</w:t>
      </w:r>
      <w:r w:rsidR="00FC0E33">
        <w:t xml:space="preserve"> no título executivo</w:t>
      </w:r>
      <w:r w:rsidR="00EF29F2">
        <w:t xml:space="preserve">. </w:t>
      </w:r>
    </w:p>
    <w:p w14:paraId="1A2D8C17" w14:textId="1999FD04" w:rsidR="000D0B7B" w:rsidRDefault="00A643D5" w:rsidP="002E46B3">
      <w:pPr>
        <w:pStyle w:val="SemEspaamento"/>
      </w:pPr>
      <w:r>
        <w:t>É oportuno</w:t>
      </w:r>
      <w:r w:rsidR="007B0F44">
        <w:t xml:space="preserve"> expor</w:t>
      </w:r>
      <w:r w:rsidR="000D0B7B">
        <w:t xml:space="preserve">, </w:t>
      </w:r>
      <w:r>
        <w:t>ainda</w:t>
      </w:r>
      <w:r w:rsidR="000D0B7B">
        <w:t xml:space="preserve">, que </w:t>
      </w:r>
      <w:r w:rsidR="008B298D">
        <w:t xml:space="preserve">no primeiro cumprimento de sentença </w:t>
      </w:r>
      <w:r w:rsidR="00DF43BE">
        <w:t>foi determinad</w:t>
      </w:r>
      <w:r w:rsidR="005C61AD">
        <w:t>o</w:t>
      </w:r>
      <w:r w:rsidR="008B298D">
        <w:t>,</w:t>
      </w:r>
      <w:r w:rsidR="008B298D" w:rsidRPr="008B298D">
        <w:t xml:space="preserve"> </w:t>
      </w:r>
      <w:r w:rsidR="008B298D">
        <w:t>inclusive,</w:t>
      </w:r>
      <w:r w:rsidR="00DF43BE">
        <w:t xml:space="preserve"> </w:t>
      </w:r>
      <w:r w:rsidR="005C61AD">
        <w:t xml:space="preserve">o pagamento </w:t>
      </w:r>
      <w:r w:rsidR="007B0F44">
        <w:t>do débito executado</w:t>
      </w:r>
      <w:r>
        <w:t>,</w:t>
      </w:r>
      <w:r w:rsidR="007B0F44">
        <w:t xml:space="preserve"> </w:t>
      </w:r>
      <w:r w:rsidR="005C61AD" w:rsidRPr="00FF09FC">
        <w:rPr>
          <w:u w:val="single"/>
        </w:rPr>
        <w:t>sob</w:t>
      </w:r>
      <w:r w:rsidR="005C61AD">
        <w:t xml:space="preserve"> </w:t>
      </w:r>
      <w:r w:rsidR="00B77D95" w:rsidRPr="00FF09FC">
        <w:rPr>
          <w:u w:val="single"/>
        </w:rPr>
        <w:t>pena</w:t>
      </w:r>
      <w:r w:rsidR="00B77D95">
        <w:t xml:space="preserve"> </w:t>
      </w:r>
      <w:r w:rsidR="00B77D95" w:rsidRPr="00FF09FC">
        <w:rPr>
          <w:u w:val="single"/>
        </w:rPr>
        <w:t>de</w:t>
      </w:r>
      <w:r w:rsidR="00B77D95">
        <w:t xml:space="preserve"> </w:t>
      </w:r>
      <w:r w:rsidR="00DF43BE" w:rsidRPr="00FF09FC">
        <w:rPr>
          <w:u w:val="single"/>
        </w:rPr>
        <w:t>prisão</w:t>
      </w:r>
      <w:r w:rsidR="00DF43BE">
        <w:t xml:space="preserve"> do executado</w:t>
      </w:r>
      <w:r w:rsidR="00935778">
        <w:t xml:space="preserve"> </w:t>
      </w:r>
      <w:r w:rsidR="00935778" w:rsidRPr="005C61AD">
        <w:rPr>
          <w:sz w:val="20"/>
          <w:szCs w:val="18"/>
        </w:rPr>
        <w:t>(</w:t>
      </w:r>
      <w:r w:rsidR="003C28D6" w:rsidRPr="003C28D6">
        <w:rPr>
          <w:sz w:val="20"/>
          <w:szCs w:val="18"/>
        </w:rPr>
        <w:t>evento 1, DOCUMENTACAO4, p.</w:t>
      </w:r>
      <w:r w:rsidR="007B0F44">
        <w:rPr>
          <w:sz w:val="20"/>
          <w:szCs w:val="18"/>
        </w:rPr>
        <w:t xml:space="preserve"> </w:t>
      </w:r>
      <w:r w:rsidR="003C28D6" w:rsidRPr="003C28D6">
        <w:rPr>
          <w:sz w:val="20"/>
          <w:szCs w:val="18"/>
        </w:rPr>
        <w:t>1</w:t>
      </w:r>
      <w:r w:rsidR="007B0F44">
        <w:rPr>
          <w:sz w:val="20"/>
          <w:szCs w:val="18"/>
        </w:rPr>
        <w:t>6</w:t>
      </w:r>
      <w:r w:rsidR="004D07F4">
        <w:rPr>
          <w:sz w:val="20"/>
          <w:szCs w:val="18"/>
        </w:rPr>
        <w:t>,</w:t>
      </w:r>
      <w:r w:rsidR="007B0F44">
        <w:rPr>
          <w:sz w:val="20"/>
          <w:szCs w:val="18"/>
        </w:rPr>
        <w:t xml:space="preserve"> e </w:t>
      </w:r>
      <w:r w:rsidR="00935778" w:rsidRPr="005C61AD">
        <w:rPr>
          <w:sz w:val="20"/>
          <w:szCs w:val="18"/>
        </w:rPr>
        <w:t xml:space="preserve">evento </w:t>
      </w:r>
      <w:r w:rsidR="005C61AD" w:rsidRPr="005C61AD">
        <w:rPr>
          <w:sz w:val="20"/>
          <w:szCs w:val="18"/>
        </w:rPr>
        <w:t>24 do cumprimento de sentença n. 5024163-34.2023.8.24.0090/SC)</w:t>
      </w:r>
      <w:r w:rsidR="00DF43BE">
        <w:t xml:space="preserve">, </w:t>
      </w:r>
      <w:r w:rsidR="00475EB2">
        <w:t>em razão</w:t>
      </w:r>
      <w:r w:rsidR="00DF43BE">
        <w:t xml:space="preserve"> do</w:t>
      </w:r>
      <w:r w:rsidR="007B0F44">
        <w:t>s</w:t>
      </w:r>
      <w:r w:rsidR="00DF43BE">
        <w:t xml:space="preserve"> atraso</w:t>
      </w:r>
      <w:r w:rsidR="007B0F44">
        <w:t>s</w:t>
      </w:r>
      <w:r w:rsidR="00DF43BE">
        <w:t xml:space="preserve"> </w:t>
      </w:r>
      <w:r w:rsidR="007B0F44">
        <w:t xml:space="preserve">reiterados </w:t>
      </w:r>
      <w:r w:rsidR="00DF43BE">
        <w:t xml:space="preserve">no </w:t>
      </w:r>
      <w:r w:rsidR="008B298D">
        <w:t>repasse</w:t>
      </w:r>
      <w:r w:rsidR="00DF43BE">
        <w:t xml:space="preserve"> integral da pensão alimentícia, e somente </w:t>
      </w:r>
      <w:r w:rsidR="00F41A71">
        <w:t xml:space="preserve">após </w:t>
      </w:r>
      <w:r w:rsidR="00EF33A9">
        <w:t xml:space="preserve">certificado o encerramento do prazo para realizar tal providência </w:t>
      </w:r>
      <w:r w:rsidR="00EF33A9" w:rsidRPr="00EF33A9">
        <w:rPr>
          <w:sz w:val="20"/>
          <w:szCs w:val="18"/>
        </w:rPr>
        <w:t>(evento 45 dos autos</w:t>
      </w:r>
      <w:r w:rsidR="00C14305">
        <w:rPr>
          <w:sz w:val="20"/>
          <w:szCs w:val="18"/>
        </w:rPr>
        <w:t xml:space="preserve"> mencionados</w:t>
      </w:r>
      <w:r w:rsidR="00EF33A9" w:rsidRPr="00EF33A9">
        <w:rPr>
          <w:sz w:val="20"/>
          <w:szCs w:val="18"/>
        </w:rPr>
        <w:t>)</w:t>
      </w:r>
      <w:r w:rsidR="00EF33A9">
        <w:t>, ou seja, na iminência da decretação da prisão d</w:t>
      </w:r>
      <w:r w:rsidR="004C0404">
        <w:t>e Walter</w:t>
      </w:r>
      <w:r w:rsidR="00EF33A9">
        <w:t xml:space="preserve">, </w:t>
      </w:r>
      <w:r w:rsidR="00F41A71">
        <w:t xml:space="preserve">é </w:t>
      </w:r>
      <w:r w:rsidR="00EF33A9">
        <w:t xml:space="preserve">que foi possível realizar acordo para </w:t>
      </w:r>
      <w:r w:rsidR="00F41A71">
        <w:t>receber a quantia que era devida</w:t>
      </w:r>
      <w:r w:rsidR="00C14305">
        <w:t xml:space="preserve"> à exequente</w:t>
      </w:r>
      <w:r w:rsidR="00EF33A9">
        <w:t>.</w:t>
      </w:r>
    </w:p>
    <w:p w14:paraId="015990CE" w14:textId="09464B9F" w:rsidR="00410964" w:rsidRDefault="00C14305" w:rsidP="001F7266">
      <w:pPr>
        <w:pStyle w:val="SemEspaamento"/>
      </w:pPr>
      <w:r>
        <w:t>Portanto, não há como acolher a argumentação do executado, que, repita-se, insiste em</w:t>
      </w:r>
      <w:r w:rsidR="006A58C9">
        <w:t xml:space="preserve"> utilizar todos os meios à sua disposição para </w:t>
      </w:r>
      <w:r w:rsidR="001F7266">
        <w:t>impor dificuldades n</w:t>
      </w:r>
      <w:r w:rsidR="006A58C9">
        <w:t>o dia a dia da exequente</w:t>
      </w:r>
      <w:r w:rsidR="001F7266">
        <w:t xml:space="preserve"> e de seus filhos, </w:t>
      </w:r>
      <w:r w:rsidR="00BD65FD">
        <w:t xml:space="preserve">aproveitando-se da gestão exclusiva do vultoso patrimônio construído ao longo da vida conjugal com Oriana para </w:t>
      </w:r>
      <w:r w:rsidR="001F7266">
        <w:t>perpetra</w:t>
      </w:r>
      <w:r w:rsidR="00BD65FD">
        <w:t>r</w:t>
      </w:r>
      <w:r w:rsidR="001F7266">
        <w:t xml:space="preserve"> verdadeiro sufocamento financeiro, </w:t>
      </w:r>
      <w:r w:rsidR="00263348">
        <w:t xml:space="preserve">o </w:t>
      </w:r>
      <w:r w:rsidR="001F7266">
        <w:t>que não pode ser admitido.</w:t>
      </w:r>
    </w:p>
    <w:p w14:paraId="033D558A" w14:textId="5814BE31" w:rsidR="000626F2" w:rsidRDefault="00685A55" w:rsidP="001F7266">
      <w:pPr>
        <w:pStyle w:val="SemEspaamento"/>
      </w:pPr>
      <w:r>
        <w:t xml:space="preserve">No mais, também não há como dar guarida </w:t>
      </w:r>
      <w:r w:rsidR="00E104CD">
        <w:t xml:space="preserve">ao pleito subsidiário do executado, </w:t>
      </w:r>
      <w:r>
        <w:t xml:space="preserve">que pretende </w:t>
      </w:r>
      <w:r w:rsidR="00800C7C">
        <w:t xml:space="preserve">a </w:t>
      </w:r>
      <w:r w:rsidR="00E104CD">
        <w:t xml:space="preserve">redução do valor </w:t>
      </w:r>
      <w:r>
        <w:t>a ser fixado a título de multa diária por atraso/descumprimento de cada obrigação,</w:t>
      </w:r>
      <w:r w:rsidR="00E104CD">
        <w:t xml:space="preserve"> </w:t>
      </w:r>
      <w:r w:rsidR="00BA0C6D">
        <w:t>sobretudo porque</w:t>
      </w:r>
      <w:r w:rsidR="00C76633">
        <w:t xml:space="preserve"> </w:t>
      </w:r>
      <w:r w:rsidR="00574DD5">
        <w:t xml:space="preserve">a medida deve </w:t>
      </w:r>
      <w:r w:rsidR="00800C7C">
        <w:t>possuir</w:t>
      </w:r>
      <w:r w:rsidR="00574DD5">
        <w:t xml:space="preserve"> </w:t>
      </w:r>
      <w:r w:rsidR="00C76633">
        <w:t xml:space="preserve">o caráter </w:t>
      </w:r>
      <w:r w:rsidR="00574DD5">
        <w:t xml:space="preserve">coercitivo e </w:t>
      </w:r>
      <w:r w:rsidR="00C76633">
        <w:t xml:space="preserve">pedagógico </w:t>
      </w:r>
      <w:r w:rsidR="00574DD5">
        <w:t xml:space="preserve">para que se evite a perpetuação </w:t>
      </w:r>
      <w:r w:rsidR="00BC4196">
        <w:t>do descumprimento das obrigações assumidas pelo executado.</w:t>
      </w:r>
    </w:p>
    <w:p w14:paraId="3FCC3AC4" w14:textId="136042AB" w:rsidR="00BC4196" w:rsidRDefault="006676C1" w:rsidP="001F7266">
      <w:pPr>
        <w:pStyle w:val="SemEspaamento"/>
      </w:pPr>
      <w:r>
        <w:t>Desse modo</w:t>
      </w:r>
      <w:r w:rsidR="00D00927">
        <w:t>,</w:t>
      </w:r>
      <w:r w:rsidR="00BC4196">
        <w:t xml:space="preserve"> </w:t>
      </w:r>
      <w:r w:rsidR="00A544E0">
        <w:t xml:space="preserve">o </w:t>
      </w:r>
      <w:r w:rsidR="00A544E0">
        <w:rPr>
          <w:i/>
          <w:iCs/>
        </w:rPr>
        <w:t>quantum</w:t>
      </w:r>
      <w:r w:rsidR="00BC4196">
        <w:t xml:space="preserve"> </w:t>
      </w:r>
      <w:r w:rsidR="002E75F6">
        <w:t xml:space="preserve">a ser fixado </w:t>
      </w:r>
      <w:r w:rsidR="00BC4196">
        <w:t xml:space="preserve">deve </w:t>
      </w:r>
      <w:r w:rsidR="0068020C">
        <w:t>considerar</w:t>
      </w:r>
      <w:r w:rsidR="00BC4196">
        <w:t xml:space="preserve"> o vultoso poder econômico</w:t>
      </w:r>
      <w:r w:rsidR="002E75F6">
        <w:t xml:space="preserve"> do executado</w:t>
      </w:r>
      <w:r w:rsidR="00BC4196">
        <w:t xml:space="preserve">, </w:t>
      </w:r>
      <w:r w:rsidR="00A042B3">
        <w:t xml:space="preserve">que fica evidenciado pelo fato de que </w:t>
      </w:r>
      <w:r w:rsidR="00827C31">
        <w:t xml:space="preserve">apenas </w:t>
      </w:r>
      <w:r w:rsidR="002E75F6">
        <w:t>um</w:t>
      </w:r>
      <w:r w:rsidR="00853D8B">
        <w:t xml:space="preserve">a </w:t>
      </w:r>
      <w:r w:rsidR="002E75F6">
        <w:t xml:space="preserve">das </w:t>
      </w:r>
      <w:r w:rsidR="00853D8B">
        <w:t>empresa</w:t>
      </w:r>
      <w:r w:rsidR="002E75F6">
        <w:t>s</w:t>
      </w:r>
      <w:r w:rsidR="00853D8B">
        <w:t xml:space="preserve"> da qual </w:t>
      </w:r>
      <w:r w:rsidR="002E75F6">
        <w:t xml:space="preserve">Walter </w:t>
      </w:r>
      <w:r w:rsidR="00853D8B">
        <w:t xml:space="preserve">atualmente </w:t>
      </w:r>
      <w:r w:rsidR="00A042B3">
        <w:t>é o único sócio</w:t>
      </w:r>
      <w:r w:rsidR="008D66F2">
        <w:t>, a</w:t>
      </w:r>
      <w:r w:rsidR="00A042B3">
        <w:t xml:space="preserve"> </w:t>
      </w:r>
      <w:r w:rsidR="00853D8B">
        <w:t xml:space="preserve">ENLU – COMÉRCIO, IMPORTAÇÃO E EXPORTAÇÃO LTDA </w:t>
      </w:r>
      <w:r w:rsidR="00853D8B" w:rsidRPr="00475EB2">
        <w:rPr>
          <w:sz w:val="20"/>
          <w:szCs w:val="18"/>
        </w:rPr>
        <w:t>(que foi criada e desenvolvida durante a união estável entre o ex-casal)</w:t>
      </w:r>
      <w:r w:rsidR="008D66F2">
        <w:t>,</w:t>
      </w:r>
      <w:r w:rsidR="00853D8B">
        <w:t xml:space="preserve"> </w:t>
      </w:r>
      <w:r w:rsidR="00853D8B" w:rsidRPr="0068020C">
        <w:rPr>
          <w:b/>
          <w:bCs/>
        </w:rPr>
        <w:t>faturou</w:t>
      </w:r>
      <w:r w:rsidR="0068020C" w:rsidRPr="0068020C">
        <w:rPr>
          <w:b/>
          <w:bCs/>
        </w:rPr>
        <w:t xml:space="preserve"> </w:t>
      </w:r>
      <w:r w:rsidR="00D4017E">
        <w:rPr>
          <w:b/>
          <w:bCs/>
        </w:rPr>
        <w:t xml:space="preserve">a enorme quantia de </w:t>
      </w:r>
      <w:r w:rsidR="00D84FCA" w:rsidRPr="002E75F6">
        <w:rPr>
          <w:b/>
          <w:bCs/>
          <w:u w:val="single"/>
        </w:rPr>
        <w:t>R$</w:t>
      </w:r>
      <w:r w:rsidR="00D84FCA" w:rsidRPr="0068020C">
        <w:rPr>
          <w:b/>
          <w:bCs/>
        </w:rPr>
        <w:t xml:space="preserve"> </w:t>
      </w:r>
      <w:r w:rsidR="00D84FCA" w:rsidRPr="002E75F6">
        <w:rPr>
          <w:b/>
          <w:bCs/>
          <w:u w:val="single"/>
        </w:rPr>
        <w:t>252.885.961,78</w:t>
      </w:r>
      <w:r w:rsidR="00D4017E">
        <w:rPr>
          <w:b/>
          <w:bCs/>
        </w:rPr>
        <w:t xml:space="preserve"> </w:t>
      </w:r>
      <w:r w:rsidR="00D4017E" w:rsidRPr="00E306EB">
        <w:rPr>
          <w:b/>
          <w:bCs/>
          <w:sz w:val="20"/>
          <w:szCs w:val="18"/>
        </w:rPr>
        <w:t>(duzentos e cinquenta e dois milhões, oitocentos e oitenta e cinco mil</w:t>
      </w:r>
      <w:r w:rsidR="00E306EB" w:rsidRPr="00E306EB">
        <w:rPr>
          <w:b/>
          <w:bCs/>
          <w:sz w:val="20"/>
          <w:szCs w:val="18"/>
        </w:rPr>
        <w:t>, novecentos e sessenta e um reais e setenta e oito centavos)</w:t>
      </w:r>
      <w:r w:rsidR="008D66F2">
        <w:rPr>
          <w:b/>
          <w:bCs/>
        </w:rPr>
        <w:t xml:space="preserve"> </w:t>
      </w:r>
      <w:r w:rsidR="00E306EB">
        <w:rPr>
          <w:b/>
          <w:bCs/>
        </w:rPr>
        <w:t xml:space="preserve">somente </w:t>
      </w:r>
      <w:r w:rsidR="00D4017E">
        <w:rPr>
          <w:b/>
          <w:bCs/>
        </w:rPr>
        <w:t>no ano de 2022</w:t>
      </w:r>
      <w:r w:rsidR="0068020C" w:rsidRPr="0068020C">
        <w:rPr>
          <w:b/>
          <w:bCs/>
        </w:rPr>
        <w:t xml:space="preserve"> </w:t>
      </w:r>
      <w:r w:rsidR="0068020C" w:rsidRPr="0068020C">
        <w:rPr>
          <w:b/>
          <w:bCs/>
          <w:sz w:val="20"/>
          <w:szCs w:val="18"/>
        </w:rPr>
        <w:t>(doc. 1)</w:t>
      </w:r>
      <w:r w:rsidR="0068020C" w:rsidRPr="0068020C">
        <w:rPr>
          <w:b/>
          <w:bCs/>
        </w:rPr>
        <w:t>.</w:t>
      </w:r>
    </w:p>
    <w:p w14:paraId="6FD66BDE" w14:textId="561A58E7" w:rsidR="0068020C" w:rsidRDefault="00E306EB" w:rsidP="001F7266">
      <w:pPr>
        <w:pStyle w:val="SemEspaamento"/>
      </w:pPr>
      <w:r>
        <w:t xml:space="preserve">Assim, </w:t>
      </w:r>
      <w:r w:rsidR="003C23DF">
        <w:t xml:space="preserve">uma vez comprovado o descumprimento reiterado das obrigações assumidas pelo executado, bem como o seu vultoso poder econômico, </w:t>
      </w:r>
      <w:r w:rsidR="00E91F0C">
        <w:t>e derruíd</w:t>
      </w:r>
      <w:r w:rsidR="00827C31">
        <w:t>os os argumentos</w:t>
      </w:r>
      <w:r w:rsidR="00E91F0C">
        <w:t xml:space="preserve"> </w:t>
      </w:r>
      <w:r w:rsidR="00827C31">
        <w:t>d</w:t>
      </w:r>
      <w:r w:rsidR="00E91F0C">
        <w:t>a impugnação</w:t>
      </w:r>
      <w:r w:rsidR="00827C31">
        <w:t xml:space="preserve"> sobre assunto</w:t>
      </w:r>
      <w:r w:rsidR="00E91F0C">
        <w:t>, não resta dúvida de que a fixação de multa diária pelo descumprimento do acordo homologado em juízo, nos termos requeridos na inicial, é medida de Justiça.</w:t>
      </w:r>
    </w:p>
    <w:p w14:paraId="0BA9DB80" w14:textId="671803F5" w:rsidR="00800C7C" w:rsidRDefault="00800C7C" w:rsidP="0026695E">
      <w:pPr>
        <w:pStyle w:val="Ttulo"/>
      </w:pPr>
      <w:r>
        <w:t xml:space="preserve">III – DA OBRIGAÇÃO DE </w:t>
      </w:r>
      <w:r w:rsidR="004372F5">
        <w:t>CUSTEAR 4 VIAGENS POR ANO À EXEQUENTE</w:t>
      </w:r>
    </w:p>
    <w:p w14:paraId="62CF8100" w14:textId="77777777" w:rsidR="00410964" w:rsidRPr="00CD2C8B" w:rsidRDefault="00410964" w:rsidP="00A3276B">
      <w:pPr>
        <w:pStyle w:val="SemEspaamento"/>
        <w:numPr>
          <w:ilvl w:val="0"/>
          <w:numId w:val="0"/>
        </w:numPr>
        <w:ind w:left="1701"/>
      </w:pPr>
    </w:p>
    <w:p w14:paraId="4F402A05" w14:textId="7E786241" w:rsidR="000B40A7" w:rsidRDefault="000B40A7" w:rsidP="002E46B3">
      <w:pPr>
        <w:pStyle w:val="SemEspaamento"/>
      </w:pPr>
      <w:r>
        <w:t xml:space="preserve">Na sequência, o </w:t>
      </w:r>
      <w:r w:rsidR="00991AD1">
        <w:t xml:space="preserve">executado </w:t>
      </w:r>
      <w:r>
        <w:t>aduz que</w:t>
      </w:r>
      <w:r w:rsidR="00991AD1">
        <w:t xml:space="preserve"> a exequente estaria desvirtuando o</w:t>
      </w:r>
      <w:r w:rsidR="00564280">
        <w:t xml:space="preserve"> acordo firmado em relação </w:t>
      </w:r>
      <w:r w:rsidR="00C872B5">
        <w:t xml:space="preserve">ao </w:t>
      </w:r>
      <w:r w:rsidR="000327D1">
        <w:t xml:space="preserve">pagamento </w:t>
      </w:r>
      <w:r w:rsidR="00C872B5">
        <w:t>d</w:t>
      </w:r>
      <w:r w:rsidR="000327D1">
        <w:t>e</w:t>
      </w:r>
      <w:r w:rsidR="00C872B5">
        <w:t xml:space="preserve"> </w:t>
      </w:r>
      <w:r w:rsidR="00564280">
        <w:t>viagens anuais, pois, na sua vis</w:t>
      </w:r>
      <w:r w:rsidR="00C872B5">
        <w:t>ão</w:t>
      </w:r>
      <w:r w:rsidR="00564280">
        <w:t xml:space="preserve">, Walter </w:t>
      </w:r>
      <w:r>
        <w:t>não possui</w:t>
      </w:r>
      <w:r w:rsidR="005E0172">
        <w:t>ria</w:t>
      </w:r>
      <w:r>
        <w:t xml:space="preserve"> obrigação</w:t>
      </w:r>
      <w:r w:rsidR="00991AD1">
        <w:t xml:space="preserve"> de ressarcir </w:t>
      </w:r>
      <w:r w:rsidR="000327D1">
        <w:t xml:space="preserve">as </w:t>
      </w:r>
      <w:r w:rsidR="00991AD1">
        <w:t>viagens</w:t>
      </w:r>
      <w:r w:rsidR="00564280">
        <w:t xml:space="preserve"> </w:t>
      </w:r>
      <w:r w:rsidR="009102A1">
        <w:t xml:space="preserve">quando </w:t>
      </w:r>
      <w:r w:rsidR="00564280">
        <w:t>realizadas somente pela exequente, sem estar acompanhada dos filhos do ex-casal</w:t>
      </w:r>
      <w:r w:rsidR="00782326">
        <w:t xml:space="preserve"> </w:t>
      </w:r>
      <w:r w:rsidR="00782326" w:rsidRPr="00782326">
        <w:rPr>
          <w:sz w:val="20"/>
          <w:szCs w:val="18"/>
        </w:rPr>
        <w:t>(evento 32, PET1, p. 3</w:t>
      </w:r>
      <w:r w:rsidR="001C47BC">
        <w:rPr>
          <w:sz w:val="20"/>
          <w:szCs w:val="18"/>
        </w:rPr>
        <w:t>/4</w:t>
      </w:r>
      <w:r w:rsidR="00782326" w:rsidRPr="00782326">
        <w:rPr>
          <w:sz w:val="20"/>
          <w:szCs w:val="18"/>
        </w:rPr>
        <w:t>)</w:t>
      </w:r>
      <w:r w:rsidR="00564280">
        <w:t>.</w:t>
      </w:r>
    </w:p>
    <w:p w14:paraId="789D5AA5" w14:textId="6E1387AB" w:rsidR="003D0E27" w:rsidRDefault="00F92B9B" w:rsidP="002E46B3">
      <w:pPr>
        <w:pStyle w:val="SemEspaamento"/>
      </w:pPr>
      <w:r>
        <w:t xml:space="preserve">Argumentou o </w:t>
      </w:r>
      <w:r w:rsidR="009102A1">
        <w:t>executado</w:t>
      </w:r>
      <w:r>
        <w:t xml:space="preserve">, </w:t>
      </w:r>
      <w:r w:rsidR="00E73BC7">
        <w:t>também</w:t>
      </w:r>
      <w:r>
        <w:t>, que o custo das viagens seriam elevados e</w:t>
      </w:r>
      <w:r w:rsidR="005E0172">
        <w:t xml:space="preserve"> que</w:t>
      </w:r>
      <w:r>
        <w:t xml:space="preserve">, quando se negou a </w:t>
      </w:r>
      <w:r w:rsidR="00E00075">
        <w:t>ressarcir uma das viagens realizadas, teria sido obrigado a pagar por conta</w:t>
      </w:r>
      <w:r w:rsidR="005E0172">
        <w:t xml:space="preserve"> do</w:t>
      </w:r>
      <w:r w:rsidR="00E00075">
        <w:t xml:space="preserve"> ajuizamento do cumprimento de sentença n. </w:t>
      </w:r>
      <w:r w:rsidR="00E00075" w:rsidRPr="00E00075">
        <w:t>5024163-34.2023.8.24.0090</w:t>
      </w:r>
      <w:r w:rsidR="00E00075">
        <w:t xml:space="preserve">, para evitar </w:t>
      </w:r>
      <w:r w:rsidR="0042289B">
        <w:t>a sua prisão</w:t>
      </w:r>
      <w:r w:rsidR="001C47BC">
        <w:t xml:space="preserve"> </w:t>
      </w:r>
      <w:r w:rsidR="001C47BC" w:rsidRPr="00782326">
        <w:rPr>
          <w:sz w:val="20"/>
          <w:szCs w:val="18"/>
        </w:rPr>
        <w:t xml:space="preserve">(evento 32, PET1, p. </w:t>
      </w:r>
      <w:r w:rsidR="001C47BC">
        <w:rPr>
          <w:sz w:val="20"/>
          <w:szCs w:val="18"/>
        </w:rPr>
        <w:t>4/5</w:t>
      </w:r>
      <w:r w:rsidR="001C47BC" w:rsidRPr="00782326">
        <w:rPr>
          <w:sz w:val="20"/>
          <w:szCs w:val="18"/>
        </w:rPr>
        <w:t>)</w:t>
      </w:r>
      <w:r w:rsidR="0042289B">
        <w:t>.</w:t>
      </w:r>
    </w:p>
    <w:p w14:paraId="799D70D6" w14:textId="2C5994ED" w:rsidR="009A4CFF" w:rsidRDefault="00E73BC7" w:rsidP="002E46B3">
      <w:pPr>
        <w:pStyle w:val="SemEspaamento"/>
      </w:pPr>
      <w:r>
        <w:t xml:space="preserve">O exequente afirmou, ainda, que </w:t>
      </w:r>
      <w:r w:rsidR="00844FB1">
        <w:t xml:space="preserve">a questão está sendo objeto de discussão nos autos da ação revisional de alimentos n. </w:t>
      </w:r>
      <w:r w:rsidR="00844FB1" w:rsidRPr="00844FB1">
        <w:t>5006917-85.2024.8.24.0091</w:t>
      </w:r>
      <w:r w:rsidR="00792374">
        <w:t xml:space="preserve"> e</w:t>
      </w:r>
      <w:r w:rsidR="00844FB1">
        <w:t>,</w:t>
      </w:r>
      <w:r w:rsidR="00A6549D">
        <w:t xml:space="preserve"> “</w:t>
      </w:r>
      <w:r w:rsidR="00A6549D" w:rsidRPr="00A6549D">
        <w:rPr>
          <w:i/>
          <w:iCs/>
        </w:rPr>
        <w:t>enquanto a questão for controvertida em relação ao que dispõe o acordo, inexiste obrigação do Executado de pagar as viagens realizadas somente pela Exequente sem a companhia dos filhos</w:t>
      </w:r>
      <w:r w:rsidR="00A6549D">
        <w:t>”</w:t>
      </w:r>
      <w:r w:rsidR="001C47BC">
        <w:t xml:space="preserve"> </w:t>
      </w:r>
      <w:r w:rsidR="001C47BC" w:rsidRPr="00782326">
        <w:rPr>
          <w:sz w:val="20"/>
          <w:szCs w:val="18"/>
        </w:rPr>
        <w:t xml:space="preserve">(evento 32, PET1, p. </w:t>
      </w:r>
      <w:r w:rsidR="006D15AE">
        <w:rPr>
          <w:sz w:val="20"/>
          <w:szCs w:val="18"/>
        </w:rPr>
        <w:t>6</w:t>
      </w:r>
      <w:r w:rsidR="001C47BC" w:rsidRPr="00782326">
        <w:rPr>
          <w:sz w:val="20"/>
          <w:szCs w:val="18"/>
        </w:rPr>
        <w:t>)</w:t>
      </w:r>
      <w:r w:rsidR="00A6549D" w:rsidRPr="00A6549D">
        <w:t>.</w:t>
      </w:r>
    </w:p>
    <w:p w14:paraId="6B3EA5A7" w14:textId="14355546" w:rsidR="004372F5" w:rsidRDefault="004372F5" w:rsidP="004372F5">
      <w:pPr>
        <w:pStyle w:val="SemEspaamento"/>
      </w:pPr>
      <w:r>
        <w:t>Sustenta o demandado, no mais, que não haveria prova de que a exequente teria realizado a viagem aos Estados Unidos da América</w:t>
      </w:r>
      <w:r w:rsidR="00A643D5">
        <w:t>,</w:t>
      </w:r>
      <w:r>
        <w:t xml:space="preserve"> nem </w:t>
      </w:r>
      <w:r w:rsidR="00A643D5">
        <w:t xml:space="preserve">mesmo </w:t>
      </w:r>
      <w:r>
        <w:t xml:space="preserve">de que teria desembolsado a quantia correspondente, objeto de ressarcimento </w:t>
      </w:r>
      <w:r w:rsidRPr="009030EC">
        <w:rPr>
          <w:sz w:val="20"/>
          <w:szCs w:val="18"/>
        </w:rPr>
        <w:t>(R$ 16.321,86)</w:t>
      </w:r>
      <w:r>
        <w:t>.</w:t>
      </w:r>
    </w:p>
    <w:p w14:paraId="00A6FE44" w14:textId="360E845C" w:rsidR="004372F5" w:rsidRDefault="004372F5" w:rsidP="002E46B3">
      <w:pPr>
        <w:pStyle w:val="SemEspaamento"/>
      </w:pPr>
      <w:r>
        <w:t>Sem razão, novamente.</w:t>
      </w:r>
    </w:p>
    <w:p w14:paraId="02FBC361" w14:textId="77777777" w:rsidR="00CD5417" w:rsidRPr="00CD2C8B" w:rsidRDefault="00CD5417" w:rsidP="00A3276B">
      <w:pPr>
        <w:pStyle w:val="SemEspaamento"/>
        <w:numPr>
          <w:ilvl w:val="0"/>
          <w:numId w:val="0"/>
        </w:numPr>
        <w:ind w:left="1701"/>
      </w:pPr>
    </w:p>
    <w:p w14:paraId="43D3187F" w14:textId="4DDE68F3" w:rsidR="00CD5417" w:rsidRPr="00090201" w:rsidRDefault="00CD5417" w:rsidP="0026695E">
      <w:pPr>
        <w:pStyle w:val="Ttulo"/>
        <w:rPr>
          <w:i/>
          <w:iCs/>
        </w:rPr>
      </w:pPr>
      <w:r>
        <w:t>III.1 – Da impossibilidade de acolhimento da interpretação restritiva feita pelo executado</w:t>
      </w:r>
      <w:r w:rsidR="00090201">
        <w:t xml:space="preserve"> e da proibição do </w:t>
      </w:r>
      <w:r w:rsidR="00090201">
        <w:rPr>
          <w:i/>
          <w:iCs/>
        </w:rPr>
        <w:t>venire contra factum proprium</w:t>
      </w:r>
    </w:p>
    <w:p w14:paraId="7B2B5987" w14:textId="77777777" w:rsidR="00CD5417" w:rsidRPr="00CD2C8B" w:rsidRDefault="00CD5417" w:rsidP="00A3276B">
      <w:pPr>
        <w:pStyle w:val="SemEspaamento"/>
        <w:numPr>
          <w:ilvl w:val="0"/>
          <w:numId w:val="0"/>
        </w:numPr>
        <w:ind w:left="1701"/>
      </w:pPr>
    </w:p>
    <w:p w14:paraId="036817FD" w14:textId="47BF2C12" w:rsidR="004372F5" w:rsidRDefault="00A9091A" w:rsidP="000F22FF">
      <w:pPr>
        <w:pStyle w:val="SemEspaamento"/>
      </w:pPr>
      <w:r>
        <w:t xml:space="preserve">Ao contrário do que </w:t>
      </w:r>
      <w:r w:rsidR="004C76BA">
        <w:t xml:space="preserve">o executado </w:t>
      </w:r>
      <w:r>
        <w:t>tenta induzir, Excelência, o acordo é claro em</w:t>
      </w:r>
      <w:r w:rsidR="005508AC">
        <w:t xml:space="preserve"> prever, como uma das </w:t>
      </w:r>
      <w:r w:rsidR="005508AC" w:rsidRPr="00BA68D7">
        <w:rPr>
          <w:b/>
          <w:bCs/>
        </w:rPr>
        <w:t>obrigações</w:t>
      </w:r>
      <w:r w:rsidR="005508AC">
        <w:t xml:space="preserve"> </w:t>
      </w:r>
      <w:r w:rsidR="005508AC" w:rsidRPr="004C76BA">
        <w:rPr>
          <w:b/>
          <w:bCs/>
        </w:rPr>
        <w:t>relativas à</w:t>
      </w:r>
      <w:r w:rsidR="005508AC">
        <w:t xml:space="preserve"> “</w:t>
      </w:r>
      <w:r w:rsidR="006467C6" w:rsidRPr="000F22FF">
        <w:rPr>
          <w:b/>
          <w:bCs/>
          <w:u w:val="single"/>
        </w:rPr>
        <w:t>SUBSISTÊNCIA</w:t>
      </w:r>
      <w:r w:rsidR="006467C6">
        <w:t xml:space="preserve"> </w:t>
      </w:r>
      <w:r w:rsidR="006467C6" w:rsidRPr="006467C6">
        <w:rPr>
          <w:b/>
          <w:bCs/>
          <w:u w:val="single"/>
        </w:rPr>
        <w:t>DA</w:t>
      </w:r>
      <w:r w:rsidR="006467C6" w:rsidRPr="000F22FF">
        <w:rPr>
          <w:b/>
          <w:bCs/>
        </w:rPr>
        <w:t xml:space="preserve"> </w:t>
      </w:r>
      <w:r w:rsidR="006467C6" w:rsidRPr="006467C6">
        <w:rPr>
          <w:b/>
          <w:bCs/>
          <w:u w:val="single"/>
        </w:rPr>
        <w:t>REQUERENTE</w:t>
      </w:r>
      <w:r w:rsidR="006467C6" w:rsidRPr="000F22FF">
        <w:rPr>
          <w:b/>
          <w:bCs/>
        </w:rPr>
        <w:t xml:space="preserve"> </w:t>
      </w:r>
      <w:r w:rsidR="006467C6" w:rsidRPr="006467C6">
        <w:rPr>
          <w:b/>
          <w:bCs/>
          <w:u w:val="single"/>
        </w:rPr>
        <w:t>ELENA</w:t>
      </w:r>
      <w:r w:rsidR="005508AC">
        <w:t xml:space="preserve">”, </w:t>
      </w:r>
      <w:r w:rsidR="007440A7">
        <w:t xml:space="preserve">que Walter realize </w:t>
      </w:r>
      <w:r w:rsidR="0088285F">
        <w:t xml:space="preserve">o pagamento das despesas </w:t>
      </w:r>
      <w:r w:rsidR="007440A7">
        <w:t xml:space="preserve">de </w:t>
      </w:r>
      <w:r w:rsidR="000F22FF">
        <w:t>“</w:t>
      </w:r>
      <w:r w:rsidR="000F22FF" w:rsidRPr="004E78FC">
        <w:rPr>
          <w:i/>
          <w:iCs/>
        </w:rPr>
        <w:t>passagens aéreas e a hospedagem em 4 (quatro) viagens de férias à Sra. Elena e aos filhos do casal</w:t>
      </w:r>
      <w:r w:rsidR="000F22FF">
        <w:t>”, conforme se extrai da cláusula 2.6 do título judicial executado</w:t>
      </w:r>
      <w:r w:rsidR="007440A7">
        <w:t xml:space="preserve"> </w:t>
      </w:r>
      <w:r w:rsidR="007440A7" w:rsidRPr="00671A27">
        <w:rPr>
          <w:sz w:val="20"/>
          <w:szCs w:val="18"/>
        </w:rPr>
        <w:t xml:space="preserve">(evento 1, </w:t>
      </w:r>
      <w:r w:rsidR="00671A27" w:rsidRPr="00671A27">
        <w:rPr>
          <w:sz w:val="20"/>
          <w:szCs w:val="18"/>
        </w:rPr>
        <w:t>SENT_OUT_PROCES3, p. 4/5)</w:t>
      </w:r>
      <w:r w:rsidR="007440A7">
        <w:t xml:space="preserve">. Vejamos: </w:t>
      </w:r>
    </w:p>
    <w:p w14:paraId="13BDCED1" w14:textId="59379316" w:rsidR="007440A7" w:rsidRDefault="006F6BB1" w:rsidP="006F6BB1">
      <w:pPr>
        <w:pStyle w:val="SemEspaamento"/>
        <w:numPr>
          <w:ilvl w:val="0"/>
          <w:numId w:val="0"/>
        </w:numPr>
        <w:ind w:left="-567"/>
        <w:jc w:val="center"/>
      </w:pPr>
      <w:r>
        <w:rPr>
          <w:noProof/>
        </w:rPr>
        <w:drawing>
          <wp:inline distT="0" distB="0" distL="0" distR="0" wp14:anchorId="5658BA0A" wp14:editId="7408EC44">
            <wp:extent cx="5972175" cy="751466"/>
            <wp:effectExtent l="0" t="0" r="0" b="0"/>
            <wp:docPr id="10787612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356" cy="75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039F3" w14:textId="41B57FD9" w:rsidR="004372F5" w:rsidRDefault="006F6BB1" w:rsidP="006F6BB1">
      <w:pPr>
        <w:pStyle w:val="SemEspaamento"/>
        <w:numPr>
          <w:ilvl w:val="0"/>
          <w:numId w:val="0"/>
        </w:numPr>
        <w:ind w:left="-567"/>
        <w:jc w:val="center"/>
      </w:pPr>
      <w:r>
        <w:t>[...]</w:t>
      </w:r>
    </w:p>
    <w:p w14:paraId="60123674" w14:textId="2416AE2E" w:rsidR="004372F5" w:rsidRDefault="00E8203D" w:rsidP="00E8203D">
      <w:pPr>
        <w:pStyle w:val="SemEspaamento"/>
        <w:numPr>
          <w:ilvl w:val="0"/>
          <w:numId w:val="0"/>
        </w:numPr>
        <w:ind w:left="-567"/>
        <w:jc w:val="center"/>
      </w:pPr>
      <w:r>
        <w:rPr>
          <w:noProof/>
        </w:rPr>
        <w:drawing>
          <wp:inline distT="0" distB="0" distL="0" distR="0" wp14:anchorId="786A2070" wp14:editId="1BB5AF66">
            <wp:extent cx="5857875" cy="1113203"/>
            <wp:effectExtent l="0" t="0" r="0" b="0"/>
            <wp:docPr id="16120826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659" cy="111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41C8B" w14:textId="77777777" w:rsidR="004372F5" w:rsidRPr="00CD2C8B" w:rsidRDefault="004372F5" w:rsidP="00AB04B4">
      <w:pPr>
        <w:pStyle w:val="Ttulo2"/>
        <w:rPr>
          <w:sz w:val="20"/>
          <w:szCs w:val="20"/>
        </w:rPr>
      </w:pPr>
    </w:p>
    <w:p w14:paraId="1DB8D325" w14:textId="51035C42" w:rsidR="004372F5" w:rsidRDefault="00E8203D" w:rsidP="00E8203D">
      <w:pPr>
        <w:pStyle w:val="SemEspaamento"/>
      </w:pPr>
      <w:r>
        <w:t xml:space="preserve">Como visto, o </w:t>
      </w:r>
      <w:r w:rsidR="00381682">
        <w:t>acordo firmado</w:t>
      </w:r>
      <w:r>
        <w:t xml:space="preserve"> entre as partes não abre margem para qualquer dúvida: </w:t>
      </w:r>
      <w:r w:rsidR="00B7027B">
        <w:t xml:space="preserve">o custeio de 4 viagens de férias, </w:t>
      </w:r>
      <w:r w:rsidR="00B7027B" w:rsidRPr="003261D9">
        <w:rPr>
          <w:u w:val="single"/>
        </w:rPr>
        <w:t>inclusive</w:t>
      </w:r>
      <w:r w:rsidR="00B7027B">
        <w:t xml:space="preserve"> com </w:t>
      </w:r>
      <w:r w:rsidR="005D10C8">
        <w:t xml:space="preserve">o acompanhamento dos filhos do </w:t>
      </w:r>
      <w:r w:rsidR="00381682">
        <w:t>ex-</w:t>
      </w:r>
      <w:r w:rsidR="005D10C8">
        <w:t>cas</w:t>
      </w:r>
      <w:r w:rsidR="00381682">
        <w:t>al</w:t>
      </w:r>
      <w:r w:rsidR="005D10C8">
        <w:t>,</w:t>
      </w:r>
      <w:r w:rsidR="00B7027B">
        <w:t xml:space="preserve"> </w:t>
      </w:r>
      <w:r w:rsidR="005D10C8" w:rsidRPr="00AB04B4">
        <w:rPr>
          <w:b/>
          <w:bCs/>
        </w:rPr>
        <w:t xml:space="preserve">é </w:t>
      </w:r>
      <w:r w:rsidR="00B7027B" w:rsidRPr="00AB04B4">
        <w:rPr>
          <w:b/>
          <w:bCs/>
        </w:rPr>
        <w:t xml:space="preserve">direito de subsistência </w:t>
      </w:r>
      <w:r w:rsidR="00B7027B" w:rsidRPr="00381682">
        <w:rPr>
          <w:b/>
          <w:bCs/>
          <w:u w:val="single"/>
        </w:rPr>
        <w:t>da</w:t>
      </w:r>
      <w:r w:rsidR="00B7027B" w:rsidRPr="0060344D">
        <w:rPr>
          <w:b/>
          <w:bCs/>
        </w:rPr>
        <w:t xml:space="preserve"> </w:t>
      </w:r>
      <w:r w:rsidR="00B7027B" w:rsidRPr="0060344D">
        <w:rPr>
          <w:b/>
          <w:bCs/>
          <w:u w:val="single"/>
        </w:rPr>
        <w:t>exequente</w:t>
      </w:r>
      <w:r w:rsidR="00B7027B" w:rsidRPr="00AB04B4">
        <w:rPr>
          <w:b/>
          <w:bCs/>
        </w:rPr>
        <w:t xml:space="preserve"> </w:t>
      </w:r>
      <w:r w:rsidR="00AB5FCB" w:rsidRPr="00AB5FCB">
        <w:rPr>
          <w:b/>
          <w:bCs/>
          <w:sz w:val="20"/>
          <w:szCs w:val="18"/>
        </w:rPr>
        <w:t>(Elena Oriana)</w:t>
      </w:r>
      <w:r w:rsidR="00AB5FCB">
        <w:rPr>
          <w:b/>
          <w:bCs/>
        </w:rPr>
        <w:t xml:space="preserve"> </w:t>
      </w:r>
      <w:r w:rsidR="005D10C8" w:rsidRPr="00AB04B4">
        <w:rPr>
          <w:b/>
          <w:bCs/>
        </w:rPr>
        <w:t>previsto</w:t>
      </w:r>
      <w:r w:rsidR="00AB04B4">
        <w:rPr>
          <w:b/>
          <w:bCs/>
        </w:rPr>
        <w:t xml:space="preserve"> </w:t>
      </w:r>
      <w:r w:rsidR="0060344D" w:rsidRPr="0060344D">
        <w:rPr>
          <w:b/>
          <w:bCs/>
          <w:u w:val="single"/>
        </w:rPr>
        <w:t>expressamente</w:t>
      </w:r>
      <w:r w:rsidR="0060344D" w:rsidRPr="00AB04B4">
        <w:rPr>
          <w:b/>
          <w:bCs/>
        </w:rPr>
        <w:t xml:space="preserve"> </w:t>
      </w:r>
      <w:r w:rsidR="00AB04B4">
        <w:rPr>
          <w:b/>
          <w:bCs/>
        </w:rPr>
        <w:t>no título executivo</w:t>
      </w:r>
      <w:r w:rsidR="005D10C8">
        <w:t>.</w:t>
      </w:r>
    </w:p>
    <w:p w14:paraId="1F8C6787" w14:textId="0C8FD7E4" w:rsidR="00D31BD6" w:rsidRDefault="005D10C8" w:rsidP="00E12555">
      <w:pPr>
        <w:pStyle w:val="SemEspaamento"/>
      </w:pPr>
      <w:r>
        <w:t xml:space="preserve">Com o devido respeito, </w:t>
      </w:r>
      <w:r w:rsidR="004B7E20">
        <w:t xml:space="preserve">quem tenta desvirtuar </w:t>
      </w:r>
      <w:r w:rsidR="00E234F7">
        <w:t xml:space="preserve">a obrigação assumida é o próprio executado, que realiza </w:t>
      </w:r>
      <w:r w:rsidR="007E0D16">
        <w:t>interpretação</w:t>
      </w:r>
      <w:r w:rsidR="0060344D">
        <w:t xml:space="preserve"> distorcida</w:t>
      </w:r>
      <w:r w:rsidR="00E234F7">
        <w:t xml:space="preserve"> para</w:t>
      </w:r>
      <w:r w:rsidR="007B5DC5">
        <w:t>, mais uma vez, tentar se esquivar d</w:t>
      </w:r>
      <w:r w:rsidR="00E234F7">
        <w:t>e suas</w:t>
      </w:r>
      <w:r w:rsidR="007B5DC5">
        <w:t xml:space="preserve"> obrigações a qualquer custo e continuar causando infortúnios </w:t>
      </w:r>
      <w:r w:rsidR="002A7D82">
        <w:t>à vida financeira da executada, ignora</w:t>
      </w:r>
      <w:r w:rsidR="00E234F7">
        <w:t>ndo</w:t>
      </w:r>
      <w:r w:rsidR="007B5DC5">
        <w:t xml:space="preserve"> </w:t>
      </w:r>
      <w:r w:rsidR="002A7D82">
        <w:t>que</w:t>
      </w:r>
      <w:r w:rsidR="00E234F7">
        <w:t>, na cláusula 2.6,</w:t>
      </w:r>
      <w:r w:rsidR="002A7D82">
        <w:t xml:space="preserve"> </w:t>
      </w:r>
      <w:r w:rsidR="00335BE3">
        <w:t xml:space="preserve">a </w:t>
      </w:r>
      <w:r w:rsidR="00335BE3" w:rsidRPr="00AB04B4">
        <w:rPr>
          <w:u w:val="single"/>
        </w:rPr>
        <w:t>conjunção</w:t>
      </w:r>
      <w:r w:rsidR="00335BE3">
        <w:t xml:space="preserve"> </w:t>
      </w:r>
      <w:r w:rsidR="002A7D82">
        <w:t>“</w:t>
      </w:r>
      <w:r w:rsidR="002A7D82" w:rsidRPr="00AB04B4">
        <w:rPr>
          <w:u w:val="single"/>
        </w:rPr>
        <w:t>e</w:t>
      </w:r>
      <w:r w:rsidR="002A7D82">
        <w:t xml:space="preserve">” se apresenta como </w:t>
      </w:r>
      <w:r w:rsidR="007E0D16" w:rsidRPr="00AB04B4">
        <w:rPr>
          <w:u w:val="single"/>
        </w:rPr>
        <w:t>aditiva</w:t>
      </w:r>
      <w:r w:rsidR="002A7D82">
        <w:t xml:space="preserve">. </w:t>
      </w:r>
    </w:p>
    <w:p w14:paraId="7F998B4C" w14:textId="3E7EBB00" w:rsidR="00D31BD6" w:rsidRDefault="002A7D82" w:rsidP="00E12555">
      <w:pPr>
        <w:pStyle w:val="SemEspaamento"/>
      </w:pPr>
      <w:r>
        <w:t xml:space="preserve">Ou seja, </w:t>
      </w:r>
      <w:r w:rsidR="00335BE3">
        <w:t xml:space="preserve">o termo utilizado </w:t>
      </w:r>
      <w:r w:rsidR="00D31BD6">
        <w:t xml:space="preserve">no acordo homologado em juízo </w:t>
      </w:r>
      <w:r w:rsidR="00335BE3">
        <w:t xml:space="preserve">tem o </w:t>
      </w:r>
      <w:r w:rsidR="00D31BD6" w:rsidRPr="00224C0E">
        <w:rPr>
          <w:b/>
        </w:rPr>
        <w:t xml:space="preserve">objetivo </w:t>
      </w:r>
      <w:r w:rsidR="00335BE3" w:rsidRPr="00224C0E">
        <w:rPr>
          <w:b/>
        </w:rPr>
        <w:t>de</w:t>
      </w:r>
      <w:r w:rsidR="00335BE3">
        <w:t xml:space="preserve"> </w:t>
      </w:r>
      <w:r w:rsidR="00335BE3" w:rsidRPr="00145C84">
        <w:rPr>
          <w:b/>
          <w:bCs/>
        </w:rPr>
        <w:t>assegurar 4 férias por ano</w:t>
      </w:r>
      <w:r w:rsidR="00224C0E">
        <w:rPr>
          <w:b/>
          <w:bCs/>
        </w:rPr>
        <w:t xml:space="preserve"> à </w:t>
      </w:r>
      <w:r w:rsidR="00AB04B4">
        <w:rPr>
          <w:b/>
          <w:bCs/>
        </w:rPr>
        <w:t xml:space="preserve">exequente </w:t>
      </w:r>
      <w:r w:rsidR="00AB04B4" w:rsidRPr="00AB04B4">
        <w:rPr>
          <w:b/>
          <w:bCs/>
          <w:sz w:val="20"/>
          <w:szCs w:val="18"/>
        </w:rPr>
        <w:t>(</w:t>
      </w:r>
      <w:r w:rsidR="00335BE3" w:rsidRPr="00AB04B4">
        <w:rPr>
          <w:b/>
          <w:bCs/>
          <w:sz w:val="20"/>
          <w:szCs w:val="18"/>
        </w:rPr>
        <w:t>mãe</w:t>
      </w:r>
      <w:r w:rsidR="00AB04B4" w:rsidRPr="00AB04B4">
        <w:rPr>
          <w:b/>
          <w:bCs/>
          <w:sz w:val="20"/>
          <w:szCs w:val="18"/>
        </w:rPr>
        <w:t>)</w:t>
      </w:r>
      <w:r w:rsidR="000C0A07" w:rsidRPr="000C0A07">
        <w:rPr>
          <w:b/>
          <w:bCs/>
        </w:rPr>
        <w:t>,</w:t>
      </w:r>
      <w:r w:rsidR="000C0A07" w:rsidRPr="000C0A07">
        <w:rPr>
          <w:b/>
        </w:rPr>
        <w:t xml:space="preserve"> </w:t>
      </w:r>
      <w:r w:rsidR="00070032">
        <w:rPr>
          <w:b/>
        </w:rPr>
        <w:t xml:space="preserve">sendo que, </w:t>
      </w:r>
      <w:r w:rsidR="000C0A07" w:rsidRPr="000C0A07">
        <w:rPr>
          <w:b/>
        </w:rPr>
        <w:t>se for o caso</w:t>
      </w:r>
      <w:r w:rsidR="000C0A07" w:rsidRPr="000C0A07">
        <w:rPr>
          <w:b/>
          <w:bCs/>
        </w:rPr>
        <w:t>,</w:t>
      </w:r>
      <w:r w:rsidR="000C0A07">
        <w:rPr>
          <w:b/>
          <w:bCs/>
        </w:rPr>
        <w:t xml:space="preserve"> </w:t>
      </w:r>
      <w:r w:rsidR="00070032">
        <w:rPr>
          <w:b/>
          <w:bCs/>
        </w:rPr>
        <w:t xml:space="preserve">ela poderá ir </w:t>
      </w:r>
      <w:r w:rsidR="008F0792">
        <w:rPr>
          <w:b/>
          <w:bCs/>
        </w:rPr>
        <w:t xml:space="preserve">acompanhada dos </w:t>
      </w:r>
      <w:r w:rsidR="00335BE3" w:rsidRPr="00DB1B2F">
        <w:rPr>
          <w:b/>
          <w:bCs/>
        </w:rPr>
        <w:t>filhos do ex-casal</w:t>
      </w:r>
      <w:r w:rsidR="00DB1B2F">
        <w:rPr>
          <w:b/>
          <w:bCs/>
        </w:rPr>
        <w:t xml:space="preserve"> </w:t>
      </w:r>
      <w:r w:rsidR="00DB1B2F" w:rsidRPr="00DB1B2F">
        <w:rPr>
          <w:sz w:val="20"/>
          <w:szCs w:val="18"/>
        </w:rPr>
        <w:t xml:space="preserve">(conjunção </w:t>
      </w:r>
      <w:r w:rsidR="00DB1B2F" w:rsidRPr="00AB04B4">
        <w:rPr>
          <w:sz w:val="20"/>
          <w:szCs w:val="18"/>
          <w:u w:val="single"/>
        </w:rPr>
        <w:t>aditiva</w:t>
      </w:r>
      <w:r w:rsidR="00DB1B2F" w:rsidRPr="00DB1B2F">
        <w:rPr>
          <w:sz w:val="20"/>
          <w:szCs w:val="18"/>
        </w:rPr>
        <w:t>)</w:t>
      </w:r>
      <w:r w:rsidR="00D31BD6">
        <w:t>,</w:t>
      </w:r>
      <w:r w:rsidR="008F0792">
        <w:t xml:space="preserve"> </w:t>
      </w:r>
      <w:r w:rsidR="00D31BD6">
        <w:t>não</w:t>
      </w:r>
      <w:r w:rsidR="002E007D">
        <w:t xml:space="preserve"> dando margem à interpretação restritiva pretendida pelo executado</w:t>
      </w:r>
      <w:r w:rsidR="00E57567">
        <w:t>, que deve ser afastada</w:t>
      </w:r>
      <w:r w:rsidR="00335BE3">
        <w:t>.</w:t>
      </w:r>
    </w:p>
    <w:p w14:paraId="157A8BA8" w14:textId="5CDFD445" w:rsidR="003718AD" w:rsidRDefault="002E007D" w:rsidP="00E12555">
      <w:pPr>
        <w:pStyle w:val="SemEspaamento"/>
      </w:pPr>
      <w:r>
        <w:t>Aliás, caso fosse a intenção de se condicionar as</w:t>
      </w:r>
      <w:r w:rsidR="001A4FF0">
        <w:t xml:space="preserve"> viagens </w:t>
      </w:r>
      <w:r w:rsidR="00CF2032">
        <w:t xml:space="preserve">somente mediante o </w:t>
      </w:r>
      <w:r w:rsidR="001A4FF0">
        <w:t>acompanhamento dos filhos</w:t>
      </w:r>
      <w:r>
        <w:t xml:space="preserve">, não há dúvida que </w:t>
      </w:r>
      <w:r w:rsidR="00E57567">
        <w:t xml:space="preserve">a cláusula </w:t>
      </w:r>
      <w:r>
        <w:t xml:space="preserve">teria </w:t>
      </w:r>
      <w:r w:rsidR="003718AD">
        <w:t xml:space="preserve">sido redigida de modo a </w:t>
      </w:r>
      <w:r w:rsidR="003718AD" w:rsidRPr="00CF2032">
        <w:rPr>
          <w:u w:val="single"/>
        </w:rPr>
        <w:t>excluir</w:t>
      </w:r>
      <w:r w:rsidR="003718AD" w:rsidRPr="00CF2032">
        <w:t xml:space="preserve"> </w:t>
      </w:r>
      <w:r w:rsidRPr="00CF2032">
        <w:rPr>
          <w:u w:val="single"/>
        </w:rPr>
        <w:t>expressamente</w:t>
      </w:r>
      <w:r>
        <w:t xml:space="preserve"> a </w:t>
      </w:r>
      <w:r w:rsidRPr="003261D9">
        <w:rPr>
          <w:u w:val="single"/>
        </w:rPr>
        <w:t>possibilidade</w:t>
      </w:r>
      <w:r w:rsidR="001A4FF0">
        <w:t xml:space="preserve"> de </w:t>
      </w:r>
      <w:r w:rsidR="001A4FF0" w:rsidRPr="003261D9">
        <w:rPr>
          <w:u w:val="single"/>
        </w:rPr>
        <w:t>viagem</w:t>
      </w:r>
      <w:r w:rsidR="001A4FF0">
        <w:t xml:space="preserve"> </w:t>
      </w:r>
      <w:r w:rsidR="003718AD" w:rsidRPr="003261D9">
        <w:rPr>
          <w:u w:val="single"/>
        </w:rPr>
        <w:t>sozinha</w:t>
      </w:r>
      <w:r w:rsidR="003718AD">
        <w:t xml:space="preserve"> da requerente</w:t>
      </w:r>
      <w:r w:rsidR="00145C84">
        <w:t xml:space="preserve">, o que não </w:t>
      </w:r>
      <w:r w:rsidR="00732E1F">
        <w:t>é o caso</w:t>
      </w:r>
      <w:r w:rsidR="003718AD">
        <w:t>.</w:t>
      </w:r>
    </w:p>
    <w:p w14:paraId="611689EF" w14:textId="0CED3BA7" w:rsidR="004372F5" w:rsidRDefault="00732E1F" w:rsidP="00E6044D">
      <w:pPr>
        <w:pStyle w:val="SemEspaamento"/>
      </w:pPr>
      <w:r>
        <w:t xml:space="preserve">Em verdade, </w:t>
      </w:r>
      <w:r w:rsidR="000375EE">
        <w:t>Excelência</w:t>
      </w:r>
      <w:r w:rsidR="003718AD">
        <w:t xml:space="preserve">, </w:t>
      </w:r>
      <w:r w:rsidR="000375EE">
        <w:t xml:space="preserve">diversamente do que sustenta agora, </w:t>
      </w:r>
      <w:r w:rsidR="003718AD">
        <w:t xml:space="preserve">o executado ajustou essa obrigação </w:t>
      </w:r>
      <w:r w:rsidR="00FD628A">
        <w:t xml:space="preserve">porque o ex-casal estava acostumado a viajar dezenas de vezes por ano, </w:t>
      </w:r>
      <w:r w:rsidR="00D062C8">
        <w:t xml:space="preserve">por conta da sua confortável situação patrimonial, </w:t>
      </w:r>
      <w:r w:rsidR="00FD628A">
        <w:t xml:space="preserve">sendo que </w:t>
      </w:r>
      <w:r w:rsidR="00D062C8" w:rsidRPr="005A0B0D">
        <w:rPr>
          <w:u w:val="single"/>
        </w:rPr>
        <w:t>a</w:t>
      </w:r>
      <w:r w:rsidR="00D062C8">
        <w:t xml:space="preserve"> </w:t>
      </w:r>
      <w:r w:rsidR="00D062C8" w:rsidRPr="005A0B0D">
        <w:rPr>
          <w:u w:val="single"/>
        </w:rPr>
        <w:t>exequente</w:t>
      </w:r>
      <w:r w:rsidR="00D062C8">
        <w:t xml:space="preserve"> </w:t>
      </w:r>
      <w:r w:rsidR="00D062C8" w:rsidRPr="005A0B0D">
        <w:rPr>
          <w:u w:val="single"/>
        </w:rPr>
        <w:t>aceitou</w:t>
      </w:r>
      <w:r w:rsidR="00D062C8">
        <w:t xml:space="preserve"> </w:t>
      </w:r>
      <w:r w:rsidR="00D062C8" w:rsidRPr="005A0B0D">
        <w:rPr>
          <w:u w:val="single"/>
        </w:rPr>
        <w:t>a</w:t>
      </w:r>
      <w:r w:rsidR="00D062C8">
        <w:t xml:space="preserve"> </w:t>
      </w:r>
      <w:r w:rsidR="00D062C8" w:rsidRPr="005A0B0D">
        <w:rPr>
          <w:u w:val="single"/>
        </w:rPr>
        <w:t>redução</w:t>
      </w:r>
      <w:r w:rsidR="00D062C8">
        <w:t xml:space="preserve"> </w:t>
      </w:r>
      <w:r w:rsidR="00D062C8" w:rsidRPr="005A0B0D">
        <w:rPr>
          <w:u w:val="single"/>
        </w:rPr>
        <w:t>significativa</w:t>
      </w:r>
      <w:r w:rsidR="00D062C8">
        <w:t xml:space="preserve"> </w:t>
      </w:r>
      <w:r w:rsidR="00D062C8" w:rsidRPr="005A0B0D">
        <w:rPr>
          <w:u w:val="single"/>
        </w:rPr>
        <w:t>dessas</w:t>
      </w:r>
      <w:r w:rsidR="00D062C8">
        <w:t xml:space="preserve"> </w:t>
      </w:r>
      <w:r w:rsidR="00D062C8" w:rsidRPr="005A0B0D">
        <w:rPr>
          <w:u w:val="single"/>
        </w:rPr>
        <w:t>viagens</w:t>
      </w:r>
      <w:r w:rsidR="00D062C8">
        <w:t xml:space="preserve"> </w:t>
      </w:r>
      <w:r w:rsidR="005A0B0D" w:rsidRPr="005A0B0D">
        <w:rPr>
          <w:u w:val="single"/>
        </w:rPr>
        <w:t>anuais</w:t>
      </w:r>
      <w:r w:rsidR="005A0B0D">
        <w:t xml:space="preserve"> </w:t>
      </w:r>
      <w:r w:rsidR="00D062C8">
        <w:t xml:space="preserve">para </w:t>
      </w:r>
      <w:r w:rsidR="00877FA7">
        <w:t>proceder</w:t>
      </w:r>
      <w:r w:rsidR="00E6044D">
        <w:t xml:space="preserve"> </w:t>
      </w:r>
      <w:r w:rsidR="00877FA7">
        <w:t>a</w:t>
      </w:r>
      <w:r w:rsidR="00E6044D">
        <w:t>o fim d</w:t>
      </w:r>
      <w:r w:rsidR="00D062C8">
        <w:t>o</w:t>
      </w:r>
      <w:r w:rsidR="00E6044D">
        <w:t xml:space="preserve"> relacionamento conjugal que estava conturbado.</w:t>
      </w:r>
      <w:r w:rsidR="000375EE">
        <w:t xml:space="preserve"> </w:t>
      </w:r>
    </w:p>
    <w:p w14:paraId="2F5ADB2B" w14:textId="1388349C" w:rsidR="009F31D3" w:rsidRDefault="00805A56" w:rsidP="00E6044D">
      <w:pPr>
        <w:pStyle w:val="SemEspaamento"/>
      </w:pPr>
      <w:r>
        <w:t xml:space="preserve">Além disso, </w:t>
      </w:r>
      <w:r w:rsidR="009F31D3">
        <w:t xml:space="preserve">como registrado em sua impugnação, o próprio executado </w:t>
      </w:r>
      <w:r w:rsidR="009F31D3" w:rsidRPr="00736043">
        <w:rPr>
          <w:b/>
          <w:bCs/>
        </w:rPr>
        <w:t xml:space="preserve">já cumpriu </w:t>
      </w:r>
      <w:r w:rsidR="00F1264F" w:rsidRPr="00736043">
        <w:rPr>
          <w:b/>
          <w:bCs/>
        </w:rPr>
        <w:t>com essa obrigação anteriormente</w:t>
      </w:r>
      <w:r w:rsidR="00F1264F">
        <w:t xml:space="preserve">, ocasião em que </w:t>
      </w:r>
      <w:r w:rsidR="00F1264F" w:rsidRPr="00736043">
        <w:rPr>
          <w:u w:val="single"/>
        </w:rPr>
        <w:t>ressarciu</w:t>
      </w:r>
      <w:r w:rsidR="00F1264F">
        <w:t xml:space="preserve"> </w:t>
      </w:r>
      <w:r w:rsidR="00706720" w:rsidRPr="00736043">
        <w:rPr>
          <w:u w:val="single"/>
        </w:rPr>
        <w:t>viagem</w:t>
      </w:r>
      <w:r w:rsidR="00706720">
        <w:t xml:space="preserve"> à Europa realizada </w:t>
      </w:r>
      <w:r w:rsidR="00736043" w:rsidRPr="00736043">
        <w:rPr>
          <w:u w:val="single"/>
        </w:rPr>
        <w:t>somente</w:t>
      </w:r>
      <w:r w:rsidR="00736043">
        <w:t xml:space="preserve"> </w:t>
      </w:r>
      <w:r w:rsidR="00706720" w:rsidRPr="00736043">
        <w:rPr>
          <w:u w:val="single"/>
        </w:rPr>
        <w:t>pela</w:t>
      </w:r>
      <w:r w:rsidR="00706720">
        <w:t xml:space="preserve"> </w:t>
      </w:r>
      <w:r w:rsidR="00706720" w:rsidRPr="00736043">
        <w:rPr>
          <w:u w:val="single"/>
        </w:rPr>
        <w:t>exequente</w:t>
      </w:r>
      <w:r w:rsidR="00706720">
        <w:t xml:space="preserve"> no ano passado, quando </w:t>
      </w:r>
      <w:r w:rsidR="00736043">
        <w:t xml:space="preserve">firmou acordo </w:t>
      </w:r>
      <w:r w:rsidR="00706720">
        <w:t xml:space="preserve">no cumprimento de sentença </w:t>
      </w:r>
      <w:r w:rsidR="001E4CAF">
        <w:t xml:space="preserve">proposto anteriormente </w:t>
      </w:r>
      <w:r w:rsidR="001E4CAF" w:rsidRPr="001E4CAF">
        <w:rPr>
          <w:sz w:val="20"/>
          <w:szCs w:val="18"/>
        </w:rPr>
        <w:t>(</w:t>
      </w:r>
      <w:r w:rsidR="00706720" w:rsidRPr="001E4CAF">
        <w:rPr>
          <w:sz w:val="20"/>
          <w:szCs w:val="18"/>
        </w:rPr>
        <w:t xml:space="preserve">n. </w:t>
      </w:r>
      <w:r w:rsidR="001E4CAF" w:rsidRPr="001E4CAF">
        <w:rPr>
          <w:sz w:val="20"/>
          <w:szCs w:val="18"/>
        </w:rPr>
        <w:t>5024163-34.2023.8.24.0090)</w:t>
      </w:r>
      <w:r w:rsidR="001E4CAF">
        <w:t xml:space="preserve">, não sendo admitido, </w:t>
      </w:r>
      <w:r w:rsidR="001E4CAF" w:rsidRPr="000D016E">
        <w:t>agora, a violação à boa-fé objetiva por conta d</w:t>
      </w:r>
      <w:r w:rsidR="00877AE0" w:rsidRPr="000D016E">
        <w:t>a proibição do</w:t>
      </w:r>
      <w:r w:rsidR="001E4CAF" w:rsidRPr="000D016E">
        <w:t xml:space="preserve"> </w:t>
      </w:r>
      <w:r w:rsidR="001E4CAF" w:rsidRPr="000D016E">
        <w:rPr>
          <w:i/>
          <w:iCs/>
        </w:rPr>
        <w:t>venire</w:t>
      </w:r>
      <w:r w:rsidR="001E4CAF">
        <w:rPr>
          <w:i/>
          <w:iCs/>
        </w:rPr>
        <w:t xml:space="preserve"> contra factum proprium</w:t>
      </w:r>
      <w:r w:rsidR="00A63C08">
        <w:t xml:space="preserve"> </w:t>
      </w:r>
      <w:r w:rsidR="00A63C08" w:rsidRPr="00BD1498">
        <w:rPr>
          <w:sz w:val="20"/>
          <w:szCs w:val="18"/>
        </w:rPr>
        <w:t>(vedação ao comportamento contraditório</w:t>
      </w:r>
      <w:r w:rsidR="00BD1498" w:rsidRPr="00BD1498">
        <w:rPr>
          <w:sz w:val="20"/>
          <w:szCs w:val="18"/>
        </w:rPr>
        <w:t xml:space="preserve"> </w:t>
      </w:r>
      <w:r w:rsidR="00BD1498">
        <w:rPr>
          <w:sz w:val="20"/>
          <w:szCs w:val="18"/>
        </w:rPr>
        <w:t xml:space="preserve">em </w:t>
      </w:r>
      <w:r w:rsidR="00BD1498" w:rsidRPr="00BD1498">
        <w:rPr>
          <w:sz w:val="20"/>
          <w:szCs w:val="18"/>
        </w:rPr>
        <w:t>benefício próprio</w:t>
      </w:r>
      <w:r w:rsidR="00A63C08" w:rsidRPr="00BD1498">
        <w:rPr>
          <w:sz w:val="20"/>
          <w:szCs w:val="18"/>
        </w:rPr>
        <w:t>)</w:t>
      </w:r>
      <w:r w:rsidR="00A63C08" w:rsidRPr="00A63C08">
        <w:t>.</w:t>
      </w:r>
    </w:p>
    <w:p w14:paraId="02D99D71" w14:textId="71799C04" w:rsidR="00AA0F38" w:rsidRDefault="00AA0F38" w:rsidP="00AA0F38">
      <w:pPr>
        <w:pStyle w:val="SemEspaamento"/>
        <w:numPr>
          <w:ilvl w:val="0"/>
          <w:numId w:val="0"/>
        </w:numPr>
        <w:ind w:left="1701"/>
      </w:pPr>
    </w:p>
    <w:p w14:paraId="1530DA0E" w14:textId="2A3D0AF2" w:rsidR="00CD5417" w:rsidRDefault="00CD5417" w:rsidP="0026695E">
      <w:pPr>
        <w:pStyle w:val="Ttulo"/>
      </w:pPr>
      <w:r>
        <w:t>III.2 – Da insubsistência d</w:t>
      </w:r>
      <w:r w:rsidR="008E7740">
        <w:t xml:space="preserve">o alegado </w:t>
      </w:r>
      <w:r w:rsidR="00090201">
        <w:t>alto custo das viagens</w:t>
      </w:r>
      <w:r w:rsidR="008E7740">
        <w:t xml:space="preserve"> para o executado</w:t>
      </w:r>
    </w:p>
    <w:p w14:paraId="52C61C19" w14:textId="77777777" w:rsidR="00CD5417" w:rsidRPr="00CD2C8B" w:rsidRDefault="00CD5417" w:rsidP="00A3276B">
      <w:pPr>
        <w:pStyle w:val="SemEspaamento"/>
        <w:numPr>
          <w:ilvl w:val="0"/>
          <w:numId w:val="0"/>
        </w:numPr>
        <w:ind w:left="1701"/>
      </w:pPr>
    </w:p>
    <w:p w14:paraId="3C16B13D" w14:textId="6819F2DE" w:rsidR="00CD5417" w:rsidRDefault="00F94783" w:rsidP="00CD5417">
      <w:pPr>
        <w:pStyle w:val="SemEspaamento"/>
      </w:pPr>
      <w:r>
        <w:t xml:space="preserve">No mais, </w:t>
      </w:r>
      <w:r w:rsidR="00CD5417">
        <w:t>não há como dar guarida ao argumento de que as viagens seriam de alto valor</w:t>
      </w:r>
      <w:r w:rsidR="007F4652">
        <w:t xml:space="preserve"> para o executado</w:t>
      </w:r>
      <w:r w:rsidR="00CD5417">
        <w:t xml:space="preserve"> e isso</w:t>
      </w:r>
      <w:r w:rsidR="007F4652">
        <w:t xml:space="preserve"> seria motivo de “grande discussão” entre as partes. </w:t>
      </w:r>
    </w:p>
    <w:p w14:paraId="69534F50" w14:textId="51C2752D" w:rsidR="00CD5417" w:rsidRDefault="007F4652" w:rsidP="00E6044D">
      <w:pPr>
        <w:pStyle w:val="SemEspaamento"/>
      </w:pPr>
      <w:r>
        <w:t xml:space="preserve">Ora, já se viu que </w:t>
      </w:r>
      <w:r w:rsidR="004E576C" w:rsidRPr="00F94783">
        <w:rPr>
          <w:b/>
          <w:bCs/>
        </w:rPr>
        <w:t>apenas uma d</w:t>
      </w:r>
      <w:r w:rsidRPr="00F94783">
        <w:rPr>
          <w:b/>
          <w:bCs/>
        </w:rPr>
        <w:t>a</w:t>
      </w:r>
      <w:r w:rsidR="004E576C" w:rsidRPr="00F94783">
        <w:rPr>
          <w:b/>
          <w:bCs/>
        </w:rPr>
        <w:t>s</w:t>
      </w:r>
      <w:r w:rsidRPr="00F94783">
        <w:rPr>
          <w:b/>
          <w:bCs/>
        </w:rPr>
        <w:t xml:space="preserve"> empresa</w:t>
      </w:r>
      <w:r w:rsidR="004E576C" w:rsidRPr="00F94783">
        <w:rPr>
          <w:b/>
          <w:bCs/>
        </w:rPr>
        <w:t>s</w:t>
      </w:r>
      <w:r w:rsidRPr="00F94783">
        <w:rPr>
          <w:b/>
          <w:bCs/>
        </w:rPr>
        <w:t xml:space="preserve"> do executado</w:t>
      </w:r>
      <w:r>
        <w:t xml:space="preserve">, </w:t>
      </w:r>
      <w:r w:rsidR="00B24252">
        <w:t xml:space="preserve">que compunha o núcleo familiar, </w:t>
      </w:r>
      <w:r>
        <w:t xml:space="preserve">repita-se, construída ao longo de toda a vida conjugal com a exequente, </w:t>
      </w:r>
      <w:r w:rsidRPr="007F4652">
        <w:rPr>
          <w:b/>
          <w:bCs/>
        </w:rPr>
        <w:t xml:space="preserve">faturou mais de R$ 252.000.000,00 </w:t>
      </w:r>
      <w:r w:rsidRPr="007F4652">
        <w:rPr>
          <w:b/>
          <w:bCs/>
          <w:sz w:val="20"/>
          <w:szCs w:val="18"/>
        </w:rPr>
        <w:t>(duzentos e cinquenta e dois milhões de reais)</w:t>
      </w:r>
      <w:r w:rsidRPr="007F4652">
        <w:rPr>
          <w:b/>
          <w:bCs/>
        </w:rPr>
        <w:t xml:space="preserve"> somente no ano de 2022</w:t>
      </w:r>
      <w:r w:rsidR="004E576C">
        <w:t xml:space="preserve"> </w:t>
      </w:r>
      <w:r w:rsidR="004E576C" w:rsidRPr="004E576C">
        <w:rPr>
          <w:sz w:val="20"/>
          <w:szCs w:val="18"/>
        </w:rPr>
        <w:t>(</w:t>
      </w:r>
      <w:r w:rsidR="004E576C" w:rsidRPr="004E576C">
        <w:rPr>
          <w:b/>
          <w:bCs/>
          <w:sz w:val="20"/>
          <w:szCs w:val="18"/>
        </w:rPr>
        <w:t>doc. 1</w:t>
      </w:r>
      <w:r w:rsidR="004E576C" w:rsidRPr="004E576C">
        <w:rPr>
          <w:sz w:val="20"/>
          <w:szCs w:val="18"/>
        </w:rPr>
        <w:t>)</w:t>
      </w:r>
      <w:r>
        <w:t>.</w:t>
      </w:r>
    </w:p>
    <w:p w14:paraId="14F74E9E" w14:textId="60C6DAD7" w:rsidR="007F4652" w:rsidRDefault="007F4652" w:rsidP="00E6044D">
      <w:pPr>
        <w:pStyle w:val="SemEspaamento"/>
      </w:pPr>
      <w:r>
        <w:t xml:space="preserve">Assim, não é crível que </w:t>
      </w:r>
      <w:r w:rsidR="00B93E13">
        <w:t xml:space="preserve">4 </w:t>
      </w:r>
      <w:r w:rsidR="00B24252" w:rsidRPr="00B24252">
        <w:rPr>
          <w:sz w:val="20"/>
          <w:szCs w:val="20"/>
        </w:rPr>
        <w:t>(quatro)</w:t>
      </w:r>
      <w:r w:rsidR="00B24252">
        <w:t xml:space="preserve"> </w:t>
      </w:r>
      <w:r>
        <w:t>viagens</w:t>
      </w:r>
      <w:r w:rsidR="00B93E13">
        <w:t xml:space="preserve"> por ano,</w:t>
      </w:r>
      <w:r>
        <w:t xml:space="preserve"> </w:t>
      </w:r>
      <w:r w:rsidR="002D557C">
        <w:t xml:space="preserve">ainda que sejam </w:t>
      </w:r>
      <w:r>
        <w:t>no valor de</w:t>
      </w:r>
      <w:r w:rsidR="00B93E13">
        <w:t xml:space="preserve"> cerca de</w:t>
      </w:r>
      <w:r>
        <w:t xml:space="preserve"> R$ </w:t>
      </w:r>
      <w:r w:rsidR="004E576C">
        <w:t xml:space="preserve">50.000,00 </w:t>
      </w:r>
      <w:r w:rsidR="004E576C" w:rsidRPr="006146D3">
        <w:rPr>
          <w:sz w:val="20"/>
          <w:szCs w:val="18"/>
        </w:rPr>
        <w:t>(cinquenta mil reais)</w:t>
      </w:r>
      <w:r w:rsidR="002D557C">
        <w:t xml:space="preserve"> cada,</w:t>
      </w:r>
      <w:r w:rsidR="004E576C">
        <w:t xml:space="preserve"> constitu</w:t>
      </w:r>
      <w:r w:rsidR="00A75B2A">
        <w:t>a</w:t>
      </w:r>
      <w:r w:rsidR="004E576C">
        <w:t>m</w:t>
      </w:r>
      <w:r w:rsidR="00B93E13">
        <w:t xml:space="preserve"> </w:t>
      </w:r>
      <w:r w:rsidR="00560B7F">
        <w:t xml:space="preserve">um montante alto </w:t>
      </w:r>
      <w:r w:rsidR="00B93E13">
        <w:t>para</w:t>
      </w:r>
      <w:r w:rsidR="00560B7F">
        <w:t xml:space="preserve"> a realidade financeira diante de todo o patrimônio amealhado pelo ex-casal</w:t>
      </w:r>
      <w:r w:rsidR="006146D3">
        <w:t xml:space="preserve"> ao longo de sua relação conjugal</w:t>
      </w:r>
      <w:r w:rsidR="00560B7F">
        <w:t xml:space="preserve">, ainda mais quando Walter está </w:t>
      </w:r>
      <w:r w:rsidR="00B50E95">
        <w:t xml:space="preserve">na gestão exclusiva desses bens até o momento, o que será objeto de ação própria para tratar da parte que é de direito da exequente </w:t>
      </w:r>
      <w:r w:rsidR="00B50E95" w:rsidRPr="00703C66">
        <w:rPr>
          <w:sz w:val="20"/>
          <w:szCs w:val="18"/>
        </w:rPr>
        <w:t>(que conviveu em união estável com o executado desde 2005</w:t>
      </w:r>
      <w:r w:rsidR="00703C66" w:rsidRPr="00703C66">
        <w:rPr>
          <w:sz w:val="20"/>
          <w:szCs w:val="18"/>
        </w:rPr>
        <w:t xml:space="preserve"> – </w:t>
      </w:r>
      <w:r w:rsidR="00703C66" w:rsidRPr="00703C66">
        <w:rPr>
          <w:i/>
          <w:iCs/>
          <w:sz w:val="20"/>
          <w:szCs w:val="18"/>
        </w:rPr>
        <w:t xml:space="preserve">vide </w:t>
      </w:r>
      <w:r w:rsidR="00703C66" w:rsidRPr="00703C66">
        <w:rPr>
          <w:sz w:val="20"/>
          <w:szCs w:val="18"/>
        </w:rPr>
        <w:t>o título executivo</w:t>
      </w:r>
      <w:r w:rsidR="002D557C">
        <w:rPr>
          <w:sz w:val="20"/>
          <w:szCs w:val="18"/>
        </w:rPr>
        <w:t xml:space="preserve"> – evento 1</w:t>
      </w:r>
      <w:r w:rsidR="002D557C" w:rsidRPr="009E1BEF">
        <w:rPr>
          <w:sz w:val="20"/>
          <w:szCs w:val="18"/>
        </w:rPr>
        <w:t>, SENT_OUT_PROCES3</w:t>
      </w:r>
      <w:r w:rsidR="00703C66" w:rsidRPr="00703C66">
        <w:rPr>
          <w:sz w:val="20"/>
          <w:szCs w:val="18"/>
        </w:rPr>
        <w:t>)</w:t>
      </w:r>
      <w:r w:rsidR="00703C66">
        <w:t>.</w:t>
      </w:r>
    </w:p>
    <w:p w14:paraId="5F76AF76" w14:textId="04BA21C5" w:rsidR="00D06C86" w:rsidRDefault="00D06C86" w:rsidP="00E6044D">
      <w:pPr>
        <w:pStyle w:val="SemEspaamento"/>
      </w:pPr>
      <w:r>
        <w:t>No mais, o fato de que, neste cumprimento de sentença,</w:t>
      </w:r>
      <w:r w:rsidRPr="00D06C86">
        <w:t xml:space="preserve"> </w:t>
      </w:r>
      <w:r w:rsidR="00A13293">
        <w:t>é</w:t>
      </w:r>
      <w:r w:rsidR="00A40205">
        <w:t xml:space="preserve"> requerido </w:t>
      </w:r>
      <w:r>
        <w:t xml:space="preserve">o ressarcimento de viagem que custou </w:t>
      </w:r>
      <w:r w:rsidR="00167B92">
        <w:t>quantia</w:t>
      </w:r>
      <w:r>
        <w:t xml:space="preserve"> consideravelmente menor do que o informado pelo</w:t>
      </w:r>
      <w:r w:rsidR="00A13293">
        <w:t xml:space="preserve"> executado </w:t>
      </w:r>
      <w:r w:rsidR="00A40205">
        <w:t xml:space="preserve">evidencia </w:t>
      </w:r>
      <w:r w:rsidR="00A13293">
        <w:t>a boa-fé d</w:t>
      </w:r>
      <w:r w:rsidR="00A40205">
        <w:t xml:space="preserve">a exequente, que não está querendo impor vultosas despesas ao executado, mas apenas </w:t>
      </w:r>
      <w:r w:rsidR="00E345DF">
        <w:t xml:space="preserve">usufruir das </w:t>
      </w:r>
      <w:r w:rsidR="00167B92">
        <w:t xml:space="preserve">4 </w:t>
      </w:r>
      <w:r w:rsidR="00E345DF">
        <w:t xml:space="preserve">férias </w:t>
      </w:r>
      <w:r w:rsidR="00167B92">
        <w:t xml:space="preserve">anuais </w:t>
      </w:r>
      <w:r w:rsidR="00E345DF">
        <w:t>que lhe foram prometidas e previstas no título executivo.</w:t>
      </w:r>
    </w:p>
    <w:p w14:paraId="2A976230" w14:textId="6518901A" w:rsidR="006146D3" w:rsidRDefault="005F3D49" w:rsidP="00E6044D">
      <w:pPr>
        <w:pStyle w:val="SemEspaamento"/>
      </w:pPr>
      <w:r>
        <w:t>Resta derruíd</w:t>
      </w:r>
      <w:r w:rsidR="00E4723B">
        <w:t>a</w:t>
      </w:r>
      <w:r>
        <w:t>, p</w:t>
      </w:r>
      <w:r w:rsidR="006146D3">
        <w:t xml:space="preserve">ortanto, </w:t>
      </w:r>
      <w:r>
        <w:t xml:space="preserve">a alegação de que as viagens constituiriam despesa elevada ao executado, sobretudo se </w:t>
      </w:r>
      <w:r w:rsidR="001C4401">
        <w:t xml:space="preserve">considerada a </w:t>
      </w:r>
      <w:r>
        <w:t xml:space="preserve">confortável </w:t>
      </w:r>
      <w:r w:rsidR="001C4401">
        <w:t xml:space="preserve">situação financeira do executado, bem como a gestão exclusiva de bens </w:t>
      </w:r>
      <w:r w:rsidR="00B66727">
        <w:t xml:space="preserve">do ex-casal </w:t>
      </w:r>
      <w:r w:rsidR="001C4401">
        <w:t>que, inclusive, são de direito da executada</w:t>
      </w:r>
      <w:r w:rsidR="00B66727">
        <w:t xml:space="preserve"> e serão objeto de demanda própria.</w:t>
      </w:r>
      <w:r w:rsidR="001C4401">
        <w:t xml:space="preserve"> </w:t>
      </w:r>
    </w:p>
    <w:p w14:paraId="478E0114" w14:textId="4E953516" w:rsidR="00FD45A7" w:rsidRDefault="00FD45A7" w:rsidP="00E6044D">
      <w:pPr>
        <w:pStyle w:val="SemEspaamento"/>
      </w:pPr>
      <w:r>
        <w:t xml:space="preserve">Aliás, </w:t>
      </w:r>
      <w:r w:rsidR="004167B8">
        <w:t>é exatamente</w:t>
      </w:r>
      <w:r w:rsidR="0096319D">
        <w:t xml:space="preserve"> esse tipo de interpretação distorcida</w:t>
      </w:r>
      <w:r w:rsidR="00B11249">
        <w:t xml:space="preserve"> que vem ocasionando a</w:t>
      </w:r>
      <w:r w:rsidR="004167B8">
        <w:t xml:space="preserve"> recalcitrância do executado em cumprir o </w:t>
      </w:r>
      <w:r w:rsidR="00B11249">
        <w:t>título executivo e, por consectário, exige que</w:t>
      </w:r>
      <w:r w:rsidR="007D5F58">
        <w:t>, a todo momento,</w:t>
      </w:r>
      <w:r w:rsidR="00B11249">
        <w:t xml:space="preserve"> </w:t>
      </w:r>
      <w:r w:rsidR="00C4012B">
        <w:t xml:space="preserve">a exequente </w:t>
      </w:r>
      <w:r w:rsidR="00B11249">
        <w:t xml:space="preserve">se </w:t>
      </w:r>
      <w:r w:rsidR="00C4012B">
        <w:t xml:space="preserve">socorra </w:t>
      </w:r>
      <w:r w:rsidR="00B24252">
        <w:t>d</w:t>
      </w:r>
      <w:r w:rsidR="00B11249">
        <w:t xml:space="preserve">o Poder Judiciário para </w:t>
      </w:r>
      <w:r w:rsidR="001175EA">
        <w:t xml:space="preserve">assegurar </w:t>
      </w:r>
      <w:r w:rsidR="00C4012B">
        <w:t>o que é seu por direito.</w:t>
      </w:r>
    </w:p>
    <w:p w14:paraId="0C81E55E" w14:textId="77777777" w:rsidR="000D016E" w:rsidRDefault="000D016E" w:rsidP="00A8369A">
      <w:pPr>
        <w:pStyle w:val="SemEspaamento"/>
        <w:numPr>
          <w:ilvl w:val="0"/>
          <w:numId w:val="0"/>
        </w:numPr>
        <w:ind w:left="1701"/>
      </w:pPr>
    </w:p>
    <w:p w14:paraId="095FFB36" w14:textId="77777777" w:rsidR="003B24CC" w:rsidRDefault="003B24CC" w:rsidP="0026695E">
      <w:pPr>
        <w:pStyle w:val="Ttulo"/>
      </w:pPr>
    </w:p>
    <w:p w14:paraId="079043B1" w14:textId="77777777" w:rsidR="003B24CC" w:rsidRDefault="003B24CC" w:rsidP="0026695E">
      <w:pPr>
        <w:pStyle w:val="Ttulo"/>
      </w:pPr>
    </w:p>
    <w:p w14:paraId="6D499E76" w14:textId="42350868" w:rsidR="001175EA" w:rsidRDefault="001175EA" w:rsidP="0026695E">
      <w:pPr>
        <w:pStyle w:val="Ttulo"/>
      </w:pPr>
      <w:r>
        <w:t>III.3 – Da validade e exequibilidade do título executivo</w:t>
      </w:r>
    </w:p>
    <w:p w14:paraId="1F23034F" w14:textId="77777777" w:rsidR="001175EA" w:rsidRPr="00CD2C8B" w:rsidRDefault="001175EA" w:rsidP="00A8369A">
      <w:pPr>
        <w:pStyle w:val="SemEspaamento"/>
        <w:numPr>
          <w:ilvl w:val="0"/>
          <w:numId w:val="0"/>
        </w:numPr>
        <w:ind w:left="1701"/>
      </w:pPr>
    </w:p>
    <w:p w14:paraId="27B69A6C" w14:textId="0AA86061" w:rsidR="00195345" w:rsidRDefault="001175EA" w:rsidP="00D87AD3">
      <w:pPr>
        <w:pStyle w:val="SemEspaamento"/>
      </w:pPr>
      <w:r>
        <w:t xml:space="preserve">Como se sabe, Excelência, </w:t>
      </w:r>
      <w:r w:rsidR="00A85F4C">
        <w:t xml:space="preserve">o </w:t>
      </w:r>
      <w:r w:rsidR="005B349A">
        <w:t xml:space="preserve">simples </w:t>
      </w:r>
      <w:r w:rsidR="00A85F4C">
        <w:t xml:space="preserve">fato de </w:t>
      </w:r>
      <w:r>
        <w:t xml:space="preserve">o executado ter instaurado discussão sobre a obrigação de custeio das viagens </w:t>
      </w:r>
      <w:r w:rsidR="00A85F4C">
        <w:t xml:space="preserve">na ação revisional de alimentos n. </w:t>
      </w:r>
      <w:r w:rsidR="00A85F4C" w:rsidRPr="00844FB1">
        <w:t>5006917-85.2024.8.24.0091</w:t>
      </w:r>
      <w:r w:rsidR="00A85F4C">
        <w:t xml:space="preserve"> </w:t>
      </w:r>
      <w:r w:rsidR="00A85F4C" w:rsidRPr="005E2988">
        <w:rPr>
          <w:b/>
          <w:bCs/>
        </w:rPr>
        <w:t xml:space="preserve">não </w:t>
      </w:r>
      <w:r w:rsidRPr="005E2988">
        <w:rPr>
          <w:b/>
          <w:bCs/>
        </w:rPr>
        <w:t xml:space="preserve">o </w:t>
      </w:r>
      <w:r w:rsidR="00A85F4C" w:rsidRPr="005E2988">
        <w:rPr>
          <w:b/>
          <w:bCs/>
        </w:rPr>
        <w:t xml:space="preserve">elide de cumprir com a obrigação </w:t>
      </w:r>
      <w:r w:rsidR="005E2988">
        <w:rPr>
          <w:b/>
          <w:bCs/>
        </w:rPr>
        <w:t>constante no</w:t>
      </w:r>
      <w:r w:rsidR="00A85F4C" w:rsidRPr="005E2988">
        <w:rPr>
          <w:b/>
          <w:bCs/>
        </w:rPr>
        <w:t xml:space="preserve"> título executivo</w:t>
      </w:r>
      <w:r w:rsidR="002E1FE7">
        <w:t>,</w:t>
      </w:r>
      <w:r w:rsidR="00A85F4C">
        <w:t xml:space="preserve"> </w:t>
      </w:r>
      <w:r w:rsidR="002E1FE7">
        <w:t>até por</w:t>
      </w:r>
      <w:r w:rsidR="00A85F4C">
        <w:t xml:space="preserve">que, repita-se, </w:t>
      </w:r>
      <w:r w:rsidR="002E1FE7">
        <w:t xml:space="preserve">o próprio executado </w:t>
      </w:r>
      <w:r w:rsidR="005B349A">
        <w:t xml:space="preserve">concordou </w:t>
      </w:r>
      <w:r w:rsidR="002E1FE7">
        <w:t xml:space="preserve">com </w:t>
      </w:r>
      <w:r w:rsidR="00FF1551">
        <w:t xml:space="preserve">os seus termos </w:t>
      </w:r>
      <w:r w:rsidR="005B349A">
        <w:t>e submeteu à homologação em juízo.</w:t>
      </w:r>
    </w:p>
    <w:p w14:paraId="3B509709" w14:textId="3E881AF0" w:rsidR="001175EA" w:rsidRDefault="00557C7C" w:rsidP="00E6044D">
      <w:pPr>
        <w:pStyle w:val="SemEspaamento"/>
      </w:pPr>
      <w:r>
        <w:t xml:space="preserve">Ora, o art. 515, </w:t>
      </w:r>
      <w:r w:rsidR="00686E9D">
        <w:rPr>
          <w:i/>
          <w:iCs/>
        </w:rPr>
        <w:t xml:space="preserve">caput </w:t>
      </w:r>
      <w:r w:rsidR="00686E9D">
        <w:t xml:space="preserve">e inciso </w:t>
      </w:r>
      <w:r>
        <w:t>II, do CPC é claro em</w:t>
      </w:r>
      <w:r w:rsidR="00C06317">
        <w:t xml:space="preserve"> estabelecer que a decisão homologatória de autocomposição judicial</w:t>
      </w:r>
      <w:r w:rsidR="00BC3E9F">
        <w:t xml:space="preserve">, como é o caso do acordo realizado na ação de dissolução de união estável homologado em juízo </w:t>
      </w:r>
      <w:r w:rsidR="00BC3E9F" w:rsidRPr="009E1BEF">
        <w:rPr>
          <w:sz w:val="20"/>
          <w:szCs w:val="18"/>
        </w:rPr>
        <w:t>(evento 1,</w:t>
      </w:r>
      <w:r w:rsidR="009E1BEF" w:rsidRPr="009E1BEF">
        <w:rPr>
          <w:sz w:val="20"/>
          <w:szCs w:val="18"/>
        </w:rPr>
        <w:t xml:space="preserve"> SENT_OUT_PROCES3)</w:t>
      </w:r>
      <w:r w:rsidR="00FF1551">
        <w:t xml:space="preserve">, </w:t>
      </w:r>
      <w:r w:rsidR="00C06317">
        <w:t>é título executivo judicial passível de</w:t>
      </w:r>
      <w:r w:rsidR="00686E9D">
        <w:t xml:space="preserve"> se</w:t>
      </w:r>
      <w:r w:rsidR="00C74354">
        <w:t>r</w:t>
      </w:r>
      <w:r w:rsidR="00686E9D">
        <w:t xml:space="preserve"> exigi</w:t>
      </w:r>
      <w:r w:rsidR="00C74354">
        <w:t>d</w:t>
      </w:r>
      <w:r w:rsidR="00A8369A">
        <w:t>a</w:t>
      </w:r>
      <w:r w:rsidR="006C70D6">
        <w:t xml:space="preserve"> a sua efetivação </w:t>
      </w:r>
      <w:r w:rsidR="00686E9D">
        <w:t>por meio do cumprimento de sentença</w:t>
      </w:r>
      <w:r w:rsidR="00273F58">
        <w:t>.</w:t>
      </w:r>
    </w:p>
    <w:p w14:paraId="0F62F85C" w14:textId="40BF07E7" w:rsidR="00D87AD3" w:rsidRDefault="00D87AD3" w:rsidP="00E6044D">
      <w:pPr>
        <w:pStyle w:val="SemEspaamento"/>
      </w:pPr>
      <w:r>
        <w:t>Portanto, não há como acolher a tese do executado de que “</w:t>
      </w:r>
      <w:r w:rsidRPr="00A6549D">
        <w:rPr>
          <w:i/>
          <w:iCs/>
        </w:rPr>
        <w:t>enquanto a questão for controvertida em relação ao que dispõe o acordo, inexiste obrigação do Executado de pagar as viagens realizadas somente pela Exequente sem a companhia dos filhos</w:t>
      </w:r>
      <w:r>
        <w:t xml:space="preserve">” </w:t>
      </w:r>
      <w:r w:rsidRPr="00782326">
        <w:rPr>
          <w:sz w:val="20"/>
          <w:szCs w:val="18"/>
        </w:rPr>
        <w:t xml:space="preserve">(evento 32, PET1, p. </w:t>
      </w:r>
      <w:r>
        <w:rPr>
          <w:sz w:val="20"/>
          <w:szCs w:val="18"/>
        </w:rPr>
        <w:t>6</w:t>
      </w:r>
      <w:r w:rsidRPr="00782326">
        <w:rPr>
          <w:sz w:val="20"/>
          <w:szCs w:val="18"/>
        </w:rPr>
        <w:t>)</w:t>
      </w:r>
      <w:r>
        <w:t xml:space="preserve">, por conta da força executiva do </w:t>
      </w:r>
      <w:r w:rsidR="00F7727D">
        <w:t>título objeto deste cumprimento de sentença.</w:t>
      </w:r>
    </w:p>
    <w:p w14:paraId="2EDA8BAC" w14:textId="265A796A" w:rsidR="00871FC7" w:rsidRDefault="00871FC7" w:rsidP="00E6044D">
      <w:pPr>
        <w:pStyle w:val="SemEspaamento"/>
      </w:pPr>
      <w:r>
        <w:t>No mais, os pedidos da ação revisional de alimentos já foram devidamente impugnados</w:t>
      </w:r>
      <w:r w:rsidR="00C16593">
        <w:t xml:space="preserve"> pela exequente</w:t>
      </w:r>
      <w:r w:rsidR="00750DB8">
        <w:t xml:space="preserve">, </w:t>
      </w:r>
      <w:r w:rsidR="00C16593">
        <w:t xml:space="preserve">além de ter sido </w:t>
      </w:r>
      <w:r w:rsidR="0064360D">
        <w:t>indeferida</w:t>
      </w:r>
      <w:r w:rsidR="00494169">
        <w:t>, também,</w:t>
      </w:r>
      <w:r w:rsidR="0064360D">
        <w:t xml:space="preserve"> a tutela</w:t>
      </w:r>
      <w:r w:rsidR="00494169">
        <w:t xml:space="preserve"> de urgência requerida pelo executado naqueles autos </w:t>
      </w:r>
      <w:r w:rsidR="00494169" w:rsidRPr="00FE0828">
        <w:rPr>
          <w:sz w:val="20"/>
          <w:szCs w:val="18"/>
        </w:rPr>
        <w:t>(</w:t>
      </w:r>
      <w:r w:rsidR="00494169" w:rsidRPr="00FE0828">
        <w:rPr>
          <w:b/>
          <w:bCs/>
          <w:sz w:val="20"/>
          <w:szCs w:val="18"/>
        </w:rPr>
        <w:t>doc.</w:t>
      </w:r>
      <w:r w:rsidR="00FE0828" w:rsidRPr="00FE0828">
        <w:rPr>
          <w:b/>
          <w:bCs/>
          <w:sz w:val="20"/>
          <w:szCs w:val="18"/>
        </w:rPr>
        <w:t xml:space="preserve"> </w:t>
      </w:r>
      <w:r w:rsidR="005A3361">
        <w:rPr>
          <w:b/>
          <w:bCs/>
          <w:sz w:val="20"/>
          <w:szCs w:val="18"/>
        </w:rPr>
        <w:t>2</w:t>
      </w:r>
      <w:r w:rsidR="00FE0828" w:rsidRPr="00FE0828">
        <w:rPr>
          <w:sz w:val="20"/>
          <w:szCs w:val="18"/>
        </w:rPr>
        <w:t>)</w:t>
      </w:r>
      <w:r w:rsidR="00226936">
        <w:t xml:space="preserve">, razão pela qual devem prevalecer as obrigações </w:t>
      </w:r>
      <w:r w:rsidR="00F0112D">
        <w:t xml:space="preserve">firmadas no </w:t>
      </w:r>
      <w:r w:rsidR="00226936">
        <w:t>título executivo objeto deste cumprimento de sentença.</w:t>
      </w:r>
    </w:p>
    <w:p w14:paraId="76A3124F" w14:textId="52E3A165" w:rsidR="005B349A" w:rsidRDefault="005B349A" w:rsidP="00E6044D">
      <w:pPr>
        <w:pStyle w:val="SemEspaamento"/>
      </w:pPr>
      <w:r>
        <w:t>Até porque,</w:t>
      </w:r>
      <w:r w:rsidR="0083382C">
        <w:t xml:space="preserve"> Excelência,</w:t>
      </w:r>
      <w:r>
        <w:t xml:space="preserve"> a prevalecer a interpretação do executado, bastaria </w:t>
      </w:r>
      <w:r w:rsidR="00C127FF">
        <w:t xml:space="preserve">a </w:t>
      </w:r>
      <w:r w:rsidR="00704B1C">
        <w:t xml:space="preserve">uma das partes </w:t>
      </w:r>
      <w:r>
        <w:t xml:space="preserve">firmar acordo </w:t>
      </w:r>
      <w:r w:rsidR="00704B1C">
        <w:t xml:space="preserve">para encerrar eventual litígio </w:t>
      </w:r>
      <w:r>
        <w:t xml:space="preserve">e, na sequência, </w:t>
      </w:r>
      <w:r w:rsidR="00704B1C">
        <w:t xml:space="preserve">ajuizar ação impugnando </w:t>
      </w:r>
      <w:r>
        <w:t xml:space="preserve">as cláusulas que </w:t>
      </w:r>
      <w:r w:rsidR="00704B1C">
        <w:t xml:space="preserve">passou a não aceitar para se eximir, </w:t>
      </w:r>
      <w:r w:rsidR="00704B1C" w:rsidRPr="00C127FF">
        <w:rPr>
          <w:u w:val="single"/>
        </w:rPr>
        <w:t>de</w:t>
      </w:r>
      <w:r w:rsidR="00704B1C">
        <w:t xml:space="preserve"> </w:t>
      </w:r>
      <w:r w:rsidR="00356D6E">
        <w:rPr>
          <w:u w:val="single"/>
        </w:rPr>
        <w:t>imediato</w:t>
      </w:r>
      <w:r w:rsidR="00704B1C">
        <w:t xml:space="preserve">, do cumprimento dos termos </w:t>
      </w:r>
      <w:r w:rsidR="00356D6E">
        <w:t xml:space="preserve">recém </w:t>
      </w:r>
      <w:r w:rsidR="00704B1C">
        <w:t xml:space="preserve">ajustados, </w:t>
      </w:r>
      <w:r w:rsidR="00446857">
        <w:t xml:space="preserve">o que não se pode chancelar </w:t>
      </w:r>
      <w:r w:rsidR="00446857" w:rsidRPr="00446857">
        <w:rPr>
          <w:sz w:val="22"/>
          <w:szCs w:val="20"/>
        </w:rPr>
        <w:t>– e beira o absurdo, para dizer o mínimo</w:t>
      </w:r>
      <w:r w:rsidR="00446857">
        <w:t>.</w:t>
      </w:r>
    </w:p>
    <w:p w14:paraId="6EA67DFB" w14:textId="77777777" w:rsidR="005B349A" w:rsidRPr="00C954DA" w:rsidRDefault="005B349A" w:rsidP="00AB0DE4">
      <w:pPr>
        <w:pStyle w:val="SemEspaamento"/>
        <w:numPr>
          <w:ilvl w:val="0"/>
          <w:numId w:val="0"/>
        </w:numPr>
        <w:ind w:left="1701"/>
      </w:pPr>
    </w:p>
    <w:p w14:paraId="56B9EAF4" w14:textId="6E3D1275" w:rsidR="00F7727D" w:rsidRDefault="00F7727D" w:rsidP="0026695E">
      <w:pPr>
        <w:pStyle w:val="Ttulo"/>
      </w:pPr>
      <w:r>
        <w:t>III.4 – Da comprovação dos gastos com viagem aos Estados Unidos da América</w:t>
      </w:r>
    </w:p>
    <w:p w14:paraId="5B778CDC" w14:textId="77777777" w:rsidR="00F7727D" w:rsidRPr="00C954DA" w:rsidRDefault="00F7727D" w:rsidP="00AB0DE4">
      <w:pPr>
        <w:pStyle w:val="SemEspaamento"/>
        <w:numPr>
          <w:ilvl w:val="0"/>
          <w:numId w:val="0"/>
        </w:numPr>
        <w:ind w:left="1701"/>
      </w:pPr>
    </w:p>
    <w:p w14:paraId="6D3C0A9C" w14:textId="461E4678" w:rsidR="00F24291" w:rsidRPr="00F24291" w:rsidRDefault="00CF61FF" w:rsidP="00F24291">
      <w:pPr>
        <w:pStyle w:val="SemEspaamento"/>
        <w:rPr>
          <w:b/>
          <w:bCs/>
        </w:rPr>
      </w:pPr>
      <w:r>
        <w:t>Diante da impugnação realizada</w:t>
      </w:r>
      <w:r w:rsidR="00FA53B5">
        <w:t xml:space="preserve">, a </w:t>
      </w:r>
      <w:r w:rsidR="00164113">
        <w:t xml:space="preserve">exequente </w:t>
      </w:r>
      <w:r w:rsidR="00A25640">
        <w:t xml:space="preserve">junta aos autos </w:t>
      </w:r>
      <w:r w:rsidR="00164113">
        <w:t xml:space="preserve">o </w:t>
      </w:r>
      <w:r w:rsidR="00FA53B5">
        <w:t xml:space="preserve">recibo </w:t>
      </w:r>
      <w:r w:rsidR="00164113">
        <w:t>de pagamento da viagem</w:t>
      </w:r>
      <w:r w:rsidR="00BC51EC">
        <w:t xml:space="preserve"> </w:t>
      </w:r>
      <w:r w:rsidR="00FA53B5">
        <w:t xml:space="preserve">realizada aos Estados Unidos da América e </w:t>
      </w:r>
      <w:r w:rsidR="008D2FB5">
        <w:t xml:space="preserve">a respectiva atualização monetária até o ajuizamento da demanda </w:t>
      </w:r>
      <w:r w:rsidR="008D2FB5" w:rsidRPr="008D2FB5">
        <w:rPr>
          <w:sz w:val="20"/>
          <w:szCs w:val="18"/>
        </w:rPr>
        <w:t>(</w:t>
      </w:r>
      <w:r w:rsidR="008D2FB5" w:rsidRPr="008D2FB5">
        <w:rPr>
          <w:b/>
          <w:bCs/>
          <w:sz w:val="20"/>
          <w:szCs w:val="18"/>
        </w:rPr>
        <w:t xml:space="preserve">doc. </w:t>
      </w:r>
      <w:r w:rsidR="005A3361">
        <w:rPr>
          <w:b/>
          <w:bCs/>
          <w:sz w:val="20"/>
          <w:szCs w:val="18"/>
        </w:rPr>
        <w:t>3</w:t>
      </w:r>
      <w:r w:rsidR="008D2FB5" w:rsidRPr="008D2FB5">
        <w:rPr>
          <w:sz w:val="20"/>
          <w:szCs w:val="18"/>
        </w:rPr>
        <w:t>)</w:t>
      </w:r>
      <w:r w:rsidR="0002653B">
        <w:t xml:space="preserve">, como forma </w:t>
      </w:r>
      <w:r w:rsidR="007B13E7">
        <w:t xml:space="preserve">de </w:t>
      </w:r>
      <w:r w:rsidR="0002653B">
        <w:t>afastar qualquer dúvida em relação à necessidade de ressarcimento dessa quantia por parte do executado</w:t>
      </w:r>
      <w:r w:rsidR="002E5AE2">
        <w:t xml:space="preserve"> e </w:t>
      </w:r>
      <w:r w:rsidR="007265AC">
        <w:t>assegurar</w:t>
      </w:r>
      <w:r w:rsidR="002E5AE2">
        <w:t xml:space="preserve"> o correto cumprimento </w:t>
      </w:r>
      <w:r w:rsidR="00DA3F8F">
        <w:t xml:space="preserve">do título judicial </w:t>
      </w:r>
      <w:r w:rsidR="002E5AE2">
        <w:t>exequend</w:t>
      </w:r>
      <w:r w:rsidR="00DA3F8F">
        <w:t>o</w:t>
      </w:r>
      <w:r w:rsidR="002E5AE2">
        <w:t xml:space="preserve"> </w:t>
      </w:r>
      <w:r w:rsidR="002E5AE2" w:rsidRPr="00776D07">
        <w:rPr>
          <w:sz w:val="20"/>
          <w:szCs w:val="18"/>
        </w:rPr>
        <w:t>(</w:t>
      </w:r>
      <w:r w:rsidR="00FF7FCA">
        <w:rPr>
          <w:i/>
          <w:iCs/>
          <w:sz w:val="20"/>
          <w:szCs w:val="18"/>
        </w:rPr>
        <w:t xml:space="preserve">vide </w:t>
      </w:r>
      <w:r w:rsidR="002E5AE2" w:rsidRPr="00776D07">
        <w:rPr>
          <w:sz w:val="20"/>
          <w:szCs w:val="18"/>
        </w:rPr>
        <w:t>TJSP,</w:t>
      </w:r>
      <w:r w:rsidR="00F24291" w:rsidRPr="00776D07">
        <w:rPr>
          <w:sz w:val="20"/>
          <w:szCs w:val="18"/>
        </w:rPr>
        <w:t xml:space="preserve"> A</w:t>
      </w:r>
      <w:r w:rsidR="00776D07">
        <w:rPr>
          <w:sz w:val="20"/>
          <w:szCs w:val="18"/>
        </w:rPr>
        <w:t>I</w:t>
      </w:r>
      <w:r w:rsidR="00F24291" w:rsidRPr="00776D07">
        <w:rPr>
          <w:sz w:val="20"/>
          <w:szCs w:val="18"/>
        </w:rPr>
        <w:t xml:space="preserve"> n.</w:t>
      </w:r>
      <w:r w:rsidR="002E5AE2" w:rsidRPr="00776D07">
        <w:rPr>
          <w:sz w:val="20"/>
          <w:szCs w:val="18"/>
        </w:rPr>
        <w:t xml:space="preserve"> </w:t>
      </w:r>
      <w:r w:rsidR="00F24291" w:rsidRPr="00776D07">
        <w:rPr>
          <w:sz w:val="20"/>
          <w:szCs w:val="18"/>
        </w:rPr>
        <w:t>2184295-51.2017.8.26.0000, rel. Des.</w:t>
      </w:r>
      <w:r w:rsidR="006F4A6B" w:rsidRPr="00776D07">
        <w:rPr>
          <w:sz w:val="20"/>
          <w:szCs w:val="18"/>
        </w:rPr>
        <w:t xml:space="preserve"> Rebello Pinho, </w:t>
      </w:r>
      <w:r w:rsidR="00C33308" w:rsidRPr="00776D07">
        <w:rPr>
          <w:sz w:val="20"/>
          <w:szCs w:val="18"/>
        </w:rPr>
        <w:t xml:space="preserve">20ª Câmara de Direito Privado, </w:t>
      </w:r>
      <w:r w:rsidR="006F4A6B" w:rsidRPr="00776D07">
        <w:rPr>
          <w:sz w:val="20"/>
          <w:szCs w:val="18"/>
        </w:rPr>
        <w:t>j. em 5.3.2018</w:t>
      </w:r>
      <w:r w:rsidR="00776D07" w:rsidRPr="00776D07">
        <w:rPr>
          <w:sz w:val="20"/>
          <w:szCs w:val="18"/>
        </w:rPr>
        <w:t>)</w:t>
      </w:r>
      <w:r w:rsidR="00776D07">
        <w:rPr>
          <w:rStyle w:val="Refdenotaderodap"/>
          <w:sz w:val="20"/>
          <w:szCs w:val="18"/>
        </w:rPr>
        <w:footnoteReference w:id="1"/>
      </w:r>
      <w:r w:rsidR="00776D07">
        <w:t>.</w:t>
      </w:r>
    </w:p>
    <w:p w14:paraId="34DBE871" w14:textId="77777777" w:rsidR="00494169" w:rsidRDefault="00494169" w:rsidP="005D6B73">
      <w:pPr>
        <w:pStyle w:val="SemEspaamento"/>
        <w:numPr>
          <w:ilvl w:val="0"/>
          <w:numId w:val="0"/>
        </w:numPr>
        <w:ind w:left="1701"/>
      </w:pPr>
    </w:p>
    <w:p w14:paraId="51020D02" w14:textId="29A4DDC0" w:rsidR="00F7727D" w:rsidRPr="007265AC" w:rsidRDefault="007265AC" w:rsidP="0026695E">
      <w:pPr>
        <w:pStyle w:val="Ttulo"/>
      </w:pPr>
      <w:r>
        <w:t>IV – DO REEMBOLSO DAS DESPESAS RELATIVAS AO VEÍCULO</w:t>
      </w:r>
      <w:r w:rsidR="00C46E22">
        <w:t xml:space="preserve"> À DISPOSIÇÃO DA EXEQUENTE</w:t>
      </w:r>
    </w:p>
    <w:p w14:paraId="5C22A7B1" w14:textId="77777777" w:rsidR="007D6BEA" w:rsidRPr="00123EE5" w:rsidRDefault="007D6BEA" w:rsidP="005D6B73">
      <w:pPr>
        <w:pStyle w:val="SemEspaamento"/>
        <w:numPr>
          <w:ilvl w:val="0"/>
          <w:numId w:val="0"/>
        </w:numPr>
        <w:ind w:left="1701"/>
      </w:pPr>
    </w:p>
    <w:p w14:paraId="00416A2E" w14:textId="1F611A3D" w:rsidR="006436E1" w:rsidRDefault="00B80B59" w:rsidP="00487399">
      <w:pPr>
        <w:pStyle w:val="SemEspaamento"/>
      </w:pPr>
      <w:r>
        <w:t>A</w:t>
      </w:r>
      <w:r w:rsidR="006436E1">
        <w:t xml:space="preserve">o prosseguir, o executado </w:t>
      </w:r>
      <w:r w:rsidR="00E46238">
        <w:t xml:space="preserve">contesta o pleito de reembolso das despesas relacionadas ao automóvel </w:t>
      </w:r>
      <w:r w:rsidR="00C46E22">
        <w:t xml:space="preserve">que se encontra à disposição da </w:t>
      </w:r>
      <w:r w:rsidR="00E46238">
        <w:t>exequente, sob a alegação de que</w:t>
      </w:r>
      <w:r w:rsidR="00FC618C">
        <w:t xml:space="preserve"> não haveria obrigação de realizar pagamentos atinentes à manutenção e troca dos pneus do veículo</w:t>
      </w:r>
      <w:r w:rsidR="002E606D">
        <w:t>, segundo o item 2.4. do acordo objeto de cumprimento de sentença.</w:t>
      </w:r>
    </w:p>
    <w:p w14:paraId="788F653D" w14:textId="490F57A6" w:rsidR="00AA3FF9" w:rsidRDefault="00C46E22" w:rsidP="00AA3FF9">
      <w:pPr>
        <w:pStyle w:val="SemEspaamento"/>
      </w:pPr>
      <w:r>
        <w:t xml:space="preserve">Ocorre, no entanto, que </w:t>
      </w:r>
      <w:r w:rsidR="00AA3FF9">
        <w:t xml:space="preserve">o </w:t>
      </w:r>
      <w:r w:rsidR="00E71DB9">
        <w:t xml:space="preserve">próprio </w:t>
      </w:r>
      <w:r w:rsidR="00AA3FF9">
        <w:t xml:space="preserve">executado </w:t>
      </w:r>
      <w:r w:rsidR="00AA3FF9" w:rsidRPr="00E71DB9">
        <w:rPr>
          <w:b/>
          <w:u w:val="single"/>
        </w:rPr>
        <w:t>concordou</w:t>
      </w:r>
      <w:r w:rsidR="00AA3FF9">
        <w:t xml:space="preserve"> </w:t>
      </w:r>
      <w:r w:rsidR="00AA3FF9" w:rsidRPr="00B80B59">
        <w:rPr>
          <w:b/>
          <w:bCs/>
          <w:u w:val="single"/>
        </w:rPr>
        <w:t>expressamente</w:t>
      </w:r>
      <w:r w:rsidR="00AA3FF9">
        <w:t xml:space="preserve"> em </w:t>
      </w:r>
      <w:r w:rsidR="00AA3FF9" w:rsidRPr="00720B4E">
        <w:rPr>
          <w:u w:val="single"/>
        </w:rPr>
        <w:t>custear</w:t>
      </w:r>
      <w:r w:rsidR="00AA3FF9">
        <w:t xml:space="preserve"> </w:t>
      </w:r>
      <w:r w:rsidR="00AA3FF9" w:rsidRPr="00720B4E">
        <w:rPr>
          <w:u w:val="single"/>
        </w:rPr>
        <w:t>as</w:t>
      </w:r>
      <w:r w:rsidR="00AA3FF9">
        <w:t xml:space="preserve"> </w:t>
      </w:r>
      <w:r w:rsidR="00AA3FF9" w:rsidRPr="00720B4E">
        <w:rPr>
          <w:u w:val="single"/>
        </w:rPr>
        <w:t>despesas</w:t>
      </w:r>
      <w:r w:rsidR="00AA3FF9">
        <w:t xml:space="preserve"> </w:t>
      </w:r>
      <w:r w:rsidR="00AA3FF9" w:rsidRPr="004F189A">
        <w:rPr>
          <w:u w:val="single"/>
        </w:rPr>
        <w:t>de</w:t>
      </w:r>
      <w:r w:rsidR="00AA3FF9">
        <w:t xml:space="preserve"> </w:t>
      </w:r>
      <w:r w:rsidR="00AA3FF9" w:rsidRPr="00AA3FF9">
        <w:rPr>
          <w:u w:val="single"/>
        </w:rPr>
        <w:t>manutenção</w:t>
      </w:r>
      <w:r w:rsidR="00AA3FF9">
        <w:t xml:space="preserve"> </w:t>
      </w:r>
      <w:r w:rsidR="00AA3FF9" w:rsidRPr="00AA3FF9">
        <w:rPr>
          <w:u w:val="single"/>
        </w:rPr>
        <w:t>e</w:t>
      </w:r>
      <w:r w:rsidR="00AA3FF9">
        <w:t xml:space="preserve"> </w:t>
      </w:r>
      <w:r w:rsidR="00AA3FF9" w:rsidRPr="00AA3FF9">
        <w:rPr>
          <w:u w:val="single"/>
        </w:rPr>
        <w:t>troca</w:t>
      </w:r>
      <w:r w:rsidR="00AA3FF9">
        <w:t xml:space="preserve"> </w:t>
      </w:r>
      <w:r w:rsidR="00AA3FF9" w:rsidRPr="00AA3FF9">
        <w:rPr>
          <w:u w:val="single"/>
        </w:rPr>
        <w:t>de</w:t>
      </w:r>
      <w:r w:rsidR="00AA3FF9">
        <w:t xml:space="preserve"> </w:t>
      </w:r>
      <w:r w:rsidR="00AA3FF9" w:rsidRPr="00AA3FF9">
        <w:rPr>
          <w:u w:val="single"/>
        </w:rPr>
        <w:t>pneus</w:t>
      </w:r>
      <w:r w:rsidR="00AA3FF9">
        <w:t xml:space="preserve"> do veículo à disposição da exequente</w:t>
      </w:r>
      <w:r w:rsidR="00A734FC">
        <w:t xml:space="preserve"> </w:t>
      </w:r>
      <w:r w:rsidR="00A734FC" w:rsidRPr="00421E4A">
        <w:rPr>
          <w:sz w:val="20"/>
          <w:szCs w:val="18"/>
        </w:rPr>
        <w:t>(</w:t>
      </w:r>
      <w:r w:rsidR="00A734FC" w:rsidRPr="00421E4A">
        <w:rPr>
          <w:i/>
          <w:iCs/>
          <w:sz w:val="20"/>
          <w:szCs w:val="18"/>
        </w:rPr>
        <w:t xml:space="preserve">vide </w:t>
      </w:r>
      <w:r w:rsidR="00A734FC" w:rsidRPr="00421E4A">
        <w:rPr>
          <w:sz w:val="20"/>
          <w:szCs w:val="18"/>
        </w:rPr>
        <w:t xml:space="preserve">ata notarial do evento 1, </w:t>
      </w:r>
      <w:r w:rsidR="00421E4A" w:rsidRPr="00421E4A">
        <w:rPr>
          <w:sz w:val="20"/>
          <w:szCs w:val="18"/>
        </w:rPr>
        <w:t>ATA9)</w:t>
      </w:r>
      <w:r w:rsidR="00AA3FF9">
        <w:t xml:space="preserve">, no montante de R$ 20.146,73 </w:t>
      </w:r>
      <w:r w:rsidR="00AA3FF9" w:rsidRPr="00406C94">
        <w:rPr>
          <w:sz w:val="20"/>
          <w:szCs w:val="18"/>
        </w:rPr>
        <w:t>(vinte mil, cento e quarenta e seis reais e setenta e três centavos)</w:t>
      </w:r>
      <w:r w:rsidR="00AA3FF9">
        <w:t xml:space="preserve">, </w:t>
      </w:r>
      <w:r w:rsidR="00B80B59">
        <w:t xml:space="preserve">conforme exposto na petição inicial, </w:t>
      </w:r>
      <w:r w:rsidR="00AA3FF9">
        <w:t>o que a motivou a levar o automóvel na loja autorizada para a realização dos serviços.</w:t>
      </w:r>
    </w:p>
    <w:p w14:paraId="012D721B" w14:textId="2F4173AD" w:rsidR="00A734FC" w:rsidRDefault="00421E4A" w:rsidP="00A734FC">
      <w:pPr>
        <w:pStyle w:val="SemEspaamento"/>
      </w:pPr>
      <w:r>
        <w:t>Contudo</w:t>
      </w:r>
      <w:r w:rsidR="00A734FC">
        <w:t xml:space="preserve">, Excelência, </w:t>
      </w:r>
      <w:r w:rsidR="00B80B59">
        <w:t xml:space="preserve">logo após a conclusão dos serviços </w:t>
      </w:r>
      <w:r w:rsidR="00A734FC">
        <w:t xml:space="preserve">o executado atuou em evidente má-fé </w:t>
      </w:r>
      <w:r>
        <w:t xml:space="preserve">e negou-se a </w:t>
      </w:r>
      <w:r w:rsidR="007F370D">
        <w:t>quitar o montante</w:t>
      </w:r>
      <w:r w:rsidR="002A0CBF">
        <w:t xml:space="preserve"> devido</w:t>
      </w:r>
      <w:r w:rsidR="007F370D">
        <w:t xml:space="preserve">, </w:t>
      </w:r>
      <w:r w:rsidR="00DB318A">
        <w:t xml:space="preserve">impondo </w:t>
      </w:r>
      <w:r w:rsidR="00A734FC">
        <w:t>despesa imprevista para a exequente, que ele sempre arcou</w:t>
      </w:r>
      <w:r w:rsidR="00252995">
        <w:t xml:space="preserve"> </w:t>
      </w:r>
      <w:r w:rsidR="00252995" w:rsidRPr="00755130">
        <w:rPr>
          <w:sz w:val="20"/>
          <w:szCs w:val="18"/>
        </w:rPr>
        <w:t xml:space="preserve">(evento 1, </w:t>
      </w:r>
      <w:r w:rsidR="00755130" w:rsidRPr="00755130">
        <w:rPr>
          <w:sz w:val="20"/>
          <w:szCs w:val="18"/>
        </w:rPr>
        <w:t>NFISCAL11)</w:t>
      </w:r>
      <w:r w:rsidR="00252995">
        <w:t xml:space="preserve">, </w:t>
      </w:r>
      <w:r w:rsidR="00A734FC">
        <w:t>o que não pode ser admitido</w:t>
      </w:r>
      <w:r w:rsidR="007F370D">
        <w:t xml:space="preserve">, até porque não se admite o comportamento contraditório em benefício próprio </w:t>
      </w:r>
      <w:r w:rsidR="007F370D" w:rsidRPr="007F370D">
        <w:rPr>
          <w:sz w:val="20"/>
          <w:szCs w:val="18"/>
        </w:rPr>
        <w:t>(</w:t>
      </w:r>
      <w:r w:rsidR="007F370D" w:rsidRPr="007F370D">
        <w:rPr>
          <w:i/>
          <w:iCs/>
          <w:sz w:val="20"/>
          <w:szCs w:val="18"/>
        </w:rPr>
        <w:t>venire contra factum proprium</w:t>
      </w:r>
      <w:r w:rsidR="007F370D" w:rsidRPr="007F370D">
        <w:rPr>
          <w:sz w:val="20"/>
          <w:szCs w:val="18"/>
        </w:rPr>
        <w:t>)</w:t>
      </w:r>
      <w:r w:rsidR="00A734FC">
        <w:t>.</w:t>
      </w:r>
    </w:p>
    <w:p w14:paraId="4C22E780" w14:textId="2F26528B" w:rsidR="00364FBA" w:rsidRDefault="00364FBA" w:rsidP="00A734FC">
      <w:pPr>
        <w:pStyle w:val="SemEspaamento"/>
      </w:pPr>
      <w:r>
        <w:t>Convém registrar, ainda, que o veículo é da ENLU – Comércio, Importação e Exportação Ltda., de propriedade do executado, e a cláusula 2.4. do acordo firmado estabelece que o automóvel deverá ser substituído a cada 30 meses e entregue à exequente</w:t>
      </w:r>
      <w:r w:rsidR="00D2453B">
        <w:t xml:space="preserve">. Portanto, </w:t>
      </w:r>
      <w:r w:rsidR="00EB7BA6">
        <w:t>ess</w:t>
      </w:r>
      <w:r>
        <w:t xml:space="preserve">a manutenção </w:t>
      </w:r>
      <w:r w:rsidR="004D74AB">
        <w:t xml:space="preserve">também </w:t>
      </w:r>
      <w:r w:rsidR="00D2453B">
        <w:t xml:space="preserve">se mostra vantajosa para o executado, </w:t>
      </w:r>
      <w:r w:rsidR="004D74AB">
        <w:t>tendo em vista</w:t>
      </w:r>
      <w:r w:rsidR="00D2453B">
        <w:t xml:space="preserve"> que </w:t>
      </w:r>
      <w:r w:rsidR="00EB7BA6">
        <w:t>preserva o valor de avaliação do automóvel e economiza na despesa futura, com a troca do veículo.</w:t>
      </w:r>
    </w:p>
    <w:p w14:paraId="477F21A4" w14:textId="6BD6FF69" w:rsidR="00A734FC" w:rsidRPr="006F0621" w:rsidRDefault="00B547CC" w:rsidP="00A734FC">
      <w:pPr>
        <w:pStyle w:val="SemEspaamento"/>
      </w:pPr>
      <w:r>
        <w:t>Sendo assim</w:t>
      </w:r>
      <w:r w:rsidR="00A734FC">
        <w:t xml:space="preserve">, como </w:t>
      </w:r>
      <w:r>
        <w:t xml:space="preserve">o executado </w:t>
      </w:r>
      <w:r w:rsidR="00A734FC">
        <w:t xml:space="preserve">sempre </w:t>
      </w:r>
      <w:r w:rsidR="00C71A17">
        <w:t>custeou</w:t>
      </w:r>
      <w:r w:rsidR="00A734FC">
        <w:t xml:space="preserve"> </w:t>
      </w:r>
      <w:r w:rsidR="00C71A17">
        <w:t xml:space="preserve">a </w:t>
      </w:r>
      <w:r w:rsidR="00A734FC">
        <w:t xml:space="preserve">manutenção do carro que colocou à disposição da exequente e, </w:t>
      </w:r>
      <w:r w:rsidR="00C71A17">
        <w:t>mais</w:t>
      </w:r>
      <w:r w:rsidR="00A734FC">
        <w:t xml:space="preserve">, ainda </w:t>
      </w:r>
      <w:r w:rsidR="00C71A17">
        <w:t xml:space="preserve">confirmou </w:t>
      </w:r>
      <w:r w:rsidR="00A734FC">
        <w:t xml:space="preserve">expressamente </w:t>
      </w:r>
      <w:r w:rsidR="00C71A17">
        <w:t>para</w:t>
      </w:r>
      <w:r w:rsidR="008D00AF">
        <w:t xml:space="preserve"> a demandante</w:t>
      </w:r>
      <w:r w:rsidR="00C71A17">
        <w:t xml:space="preserve"> </w:t>
      </w:r>
      <w:r w:rsidR="00A734FC">
        <w:t>que iria pagar</w:t>
      </w:r>
      <w:r w:rsidR="00C71A17">
        <w:t xml:space="preserve"> as despesas </w:t>
      </w:r>
      <w:r w:rsidR="00D4588C">
        <w:t xml:space="preserve">ora </w:t>
      </w:r>
      <w:r w:rsidR="00C71A17">
        <w:t>cobradas</w:t>
      </w:r>
      <w:r w:rsidR="00A734FC">
        <w:t xml:space="preserve">, </w:t>
      </w:r>
      <w:r>
        <w:t>não há como acolher o pleito deduzido</w:t>
      </w:r>
      <w:r w:rsidR="00C71A17">
        <w:t xml:space="preserve"> na impugnação do evento </w:t>
      </w:r>
      <w:r w:rsidR="000D7001">
        <w:t>32</w:t>
      </w:r>
      <w:r>
        <w:t xml:space="preserve">, </w:t>
      </w:r>
      <w:r w:rsidR="001479C9">
        <w:t>razão pela qual</w:t>
      </w:r>
      <w:r>
        <w:t xml:space="preserve"> </w:t>
      </w:r>
      <w:r w:rsidR="004F189A">
        <w:t xml:space="preserve">Walter </w:t>
      </w:r>
      <w:r w:rsidR="001479C9">
        <w:t xml:space="preserve">deve </w:t>
      </w:r>
      <w:r w:rsidR="00A734FC">
        <w:t xml:space="preserve">reembolsar </w:t>
      </w:r>
      <w:r w:rsidR="00EB7BA6">
        <w:t>a quantia gasta com a manutenção do</w:t>
      </w:r>
      <w:r>
        <w:t xml:space="preserve"> veículo</w:t>
      </w:r>
      <w:r w:rsidR="00A734FC">
        <w:t xml:space="preserve">. </w:t>
      </w:r>
    </w:p>
    <w:p w14:paraId="4C29C00A" w14:textId="7E397444" w:rsidR="00F35A70" w:rsidRPr="00B80B59" w:rsidRDefault="00F35A70" w:rsidP="00A3276B">
      <w:pPr>
        <w:pStyle w:val="SemEspaamento"/>
        <w:numPr>
          <w:ilvl w:val="0"/>
          <w:numId w:val="0"/>
        </w:numPr>
        <w:ind w:left="1701"/>
      </w:pPr>
    </w:p>
    <w:p w14:paraId="5C26BB31" w14:textId="32E86356" w:rsidR="0026695E" w:rsidRPr="007265AC" w:rsidRDefault="0026695E" w:rsidP="0026695E">
      <w:pPr>
        <w:pStyle w:val="Ttulo"/>
      </w:pPr>
      <w:r>
        <w:t xml:space="preserve">V – DA IMPOSSIBILIDADE DE DESCONTO DE VALORES, </w:t>
      </w:r>
      <w:r w:rsidRPr="00D50AF0">
        <w:rPr>
          <w:i/>
          <w:iCs/>
        </w:rPr>
        <w:t>MANU MILITARI</w:t>
      </w:r>
      <w:r>
        <w:t>, DA PENSÃO ALIMENTÍCIA A SER REPASSADA À EXEQUENTE</w:t>
      </w:r>
    </w:p>
    <w:p w14:paraId="22EC7AC8" w14:textId="77777777" w:rsidR="0026695E" w:rsidRPr="00123EE5" w:rsidRDefault="0026695E" w:rsidP="00A3276B">
      <w:pPr>
        <w:pStyle w:val="SemEspaamento"/>
        <w:numPr>
          <w:ilvl w:val="0"/>
          <w:numId w:val="0"/>
        </w:numPr>
        <w:ind w:left="1701"/>
      </w:pPr>
    </w:p>
    <w:p w14:paraId="58FD3752" w14:textId="33BC4F3A" w:rsidR="0026695E" w:rsidRDefault="007D56E9" w:rsidP="0026695E">
      <w:pPr>
        <w:pStyle w:val="SemEspaamento"/>
      </w:pPr>
      <w:r>
        <w:t xml:space="preserve">Com a devida vênia, Excelência, </w:t>
      </w:r>
      <w:r w:rsidR="00621D8B">
        <w:t xml:space="preserve">a justificativa apresentada </w:t>
      </w:r>
      <w:r w:rsidR="009563D2">
        <w:t xml:space="preserve">no </w:t>
      </w:r>
      <w:r>
        <w:t>tópico da impugnação “</w:t>
      </w:r>
      <w:r w:rsidRPr="00292330">
        <w:rPr>
          <w:i/>
          <w:iCs/>
        </w:rPr>
        <w:t>EMENDA À PETIÇÃO INICIAL</w:t>
      </w:r>
      <w:r>
        <w:t xml:space="preserve">” </w:t>
      </w:r>
      <w:r w:rsidRPr="00292330">
        <w:rPr>
          <w:sz w:val="20"/>
          <w:szCs w:val="18"/>
        </w:rPr>
        <w:t xml:space="preserve">(evento 32, PET1, </w:t>
      </w:r>
      <w:r w:rsidR="00621D8B" w:rsidRPr="00292330">
        <w:rPr>
          <w:sz w:val="20"/>
          <w:szCs w:val="18"/>
        </w:rPr>
        <w:t>p. 10/12)</w:t>
      </w:r>
      <w:r w:rsidR="009563D2">
        <w:t xml:space="preserve"> para não repassar a integralidade d</w:t>
      </w:r>
      <w:r w:rsidR="000825A0">
        <w:t xml:space="preserve">a pensão devida à exequente </w:t>
      </w:r>
      <w:r w:rsidR="00D53A4C">
        <w:t>é totalmente insubsistente</w:t>
      </w:r>
      <w:r w:rsidR="00ED1AF4">
        <w:t>.</w:t>
      </w:r>
    </w:p>
    <w:p w14:paraId="3B2A5FA0" w14:textId="173DAE1D" w:rsidR="00ED1AF4" w:rsidRDefault="00ED1AF4" w:rsidP="0026695E">
      <w:pPr>
        <w:pStyle w:val="SemEspaamento"/>
      </w:pPr>
      <w:r>
        <w:t xml:space="preserve">Ora, o executado </w:t>
      </w:r>
      <w:r w:rsidR="00D20CC3">
        <w:t xml:space="preserve">alega que </w:t>
      </w:r>
      <w:r>
        <w:t>o valor</w:t>
      </w:r>
      <w:r w:rsidR="00D20CC3">
        <w:t xml:space="preserve"> pago a menor, a título de pensão alimentícia do mês de</w:t>
      </w:r>
      <w:r w:rsidR="00EF38A5">
        <w:t xml:space="preserve"> julho de 2024,</w:t>
      </w:r>
      <w:r w:rsidR="007C604C">
        <w:t xml:space="preserve"> decorreu do </w:t>
      </w:r>
      <w:r w:rsidR="009327F5">
        <w:t xml:space="preserve">simples </w:t>
      </w:r>
      <w:r w:rsidR="007C604C">
        <w:t xml:space="preserve">fato de que ele </w:t>
      </w:r>
      <w:r w:rsidR="009327F5">
        <w:t>decidiu</w:t>
      </w:r>
      <w:r w:rsidR="007C604C">
        <w:t xml:space="preserve">, </w:t>
      </w:r>
      <w:r w:rsidR="007C604C" w:rsidRPr="008A23DF">
        <w:rPr>
          <w:u w:val="single"/>
        </w:rPr>
        <w:t>por</w:t>
      </w:r>
      <w:r w:rsidR="007C604C">
        <w:t xml:space="preserve"> </w:t>
      </w:r>
      <w:r w:rsidR="007C604C" w:rsidRPr="008A23DF">
        <w:rPr>
          <w:u w:val="single"/>
        </w:rPr>
        <w:t>conta</w:t>
      </w:r>
      <w:r w:rsidR="007C604C">
        <w:t xml:space="preserve"> </w:t>
      </w:r>
      <w:r w:rsidR="007C604C" w:rsidRPr="008A23DF">
        <w:rPr>
          <w:u w:val="single"/>
        </w:rPr>
        <w:t>própria</w:t>
      </w:r>
      <w:r w:rsidR="007C604C">
        <w:t xml:space="preserve"> </w:t>
      </w:r>
      <w:r w:rsidR="007C604C" w:rsidRPr="008A23DF">
        <w:rPr>
          <w:u w:val="single"/>
        </w:rPr>
        <w:t>e</w:t>
      </w:r>
      <w:r w:rsidR="007C604C">
        <w:t xml:space="preserve"> </w:t>
      </w:r>
      <w:r w:rsidR="007C604C" w:rsidRPr="008A23DF">
        <w:rPr>
          <w:u w:val="single"/>
        </w:rPr>
        <w:t>sem</w:t>
      </w:r>
      <w:r w:rsidR="007C604C">
        <w:t xml:space="preserve"> sequer </w:t>
      </w:r>
      <w:r w:rsidR="007C604C" w:rsidRPr="008A23DF">
        <w:rPr>
          <w:u w:val="single"/>
        </w:rPr>
        <w:t>informar</w:t>
      </w:r>
      <w:r w:rsidR="007C604C">
        <w:t xml:space="preserve"> </w:t>
      </w:r>
      <w:r w:rsidR="007C604C" w:rsidRPr="00104F6C">
        <w:rPr>
          <w:u w:val="single"/>
        </w:rPr>
        <w:t>à</w:t>
      </w:r>
      <w:r w:rsidR="007C604C">
        <w:t xml:space="preserve"> </w:t>
      </w:r>
      <w:r w:rsidR="007C604C" w:rsidRPr="00104F6C">
        <w:rPr>
          <w:u w:val="single"/>
        </w:rPr>
        <w:t>exequente</w:t>
      </w:r>
      <w:r w:rsidR="007C604C">
        <w:t xml:space="preserve">, </w:t>
      </w:r>
      <w:r w:rsidR="009327F5">
        <w:t xml:space="preserve">que </w:t>
      </w:r>
      <w:r w:rsidR="007C604C">
        <w:t>descontar</w:t>
      </w:r>
      <w:r w:rsidR="009327F5">
        <w:t>ia</w:t>
      </w:r>
      <w:r w:rsidR="007C604C">
        <w:t xml:space="preserve"> multa aplicada pelo condomínio</w:t>
      </w:r>
      <w:r w:rsidR="00BF7040">
        <w:t xml:space="preserve"> Sunrise Boulevard.</w:t>
      </w:r>
    </w:p>
    <w:p w14:paraId="39E94E71" w14:textId="575F5863" w:rsidR="00B24252" w:rsidRDefault="000D6179" w:rsidP="00FE2B7D">
      <w:pPr>
        <w:pStyle w:val="SemEspaamento"/>
      </w:pPr>
      <w:r>
        <w:t>Ocorre, contudo, que não é facultado ao executado descontar</w:t>
      </w:r>
      <w:r w:rsidR="00FF70EB">
        <w:t>, a seu bel prazer,</w:t>
      </w:r>
      <w:r>
        <w:t xml:space="preserve"> </w:t>
      </w:r>
      <w:r w:rsidR="00FF70EB">
        <w:t xml:space="preserve">quantia </w:t>
      </w:r>
      <w:r>
        <w:t xml:space="preserve">da verba alimentar </w:t>
      </w:r>
      <w:r w:rsidR="00CF6E2E">
        <w:t xml:space="preserve">devida à exequente </w:t>
      </w:r>
      <w:r w:rsidR="00FF70EB">
        <w:t>que entende ser de responsabilidade</w:t>
      </w:r>
      <w:r w:rsidR="00421E92">
        <w:t xml:space="preserve"> da beneficiária </w:t>
      </w:r>
      <w:r w:rsidR="00421E92" w:rsidRPr="00421E92">
        <w:rPr>
          <w:sz w:val="20"/>
          <w:szCs w:val="18"/>
        </w:rPr>
        <w:t>(Elena Oriana)</w:t>
      </w:r>
      <w:r w:rsidR="00CF6E2E">
        <w:t xml:space="preserve">, ainda </w:t>
      </w:r>
      <w:r w:rsidR="008A23DF">
        <w:t>mais</w:t>
      </w:r>
      <w:r w:rsidR="00CF6E2E">
        <w:t xml:space="preserve"> quando não há aviso nem concordância com esse desconto</w:t>
      </w:r>
      <w:r w:rsidR="008A23DF">
        <w:t>, realizado de forma unilateral</w:t>
      </w:r>
      <w:r w:rsidR="00CF6E2E">
        <w:t>.</w:t>
      </w:r>
    </w:p>
    <w:p w14:paraId="515300A5" w14:textId="1323CF3A" w:rsidR="00104F6C" w:rsidRDefault="00CA170E" w:rsidP="001460CA">
      <w:pPr>
        <w:pStyle w:val="SemEspaamento"/>
      </w:pPr>
      <w:r>
        <w:t xml:space="preserve">Esse </w:t>
      </w:r>
      <w:r w:rsidR="00CF6E2E">
        <w:t xml:space="preserve">é mais um </w:t>
      </w:r>
      <w:r w:rsidR="007B505A">
        <w:t xml:space="preserve">fato </w:t>
      </w:r>
      <w:r w:rsidR="00CF6E2E">
        <w:t xml:space="preserve">que </w:t>
      </w:r>
      <w:r w:rsidR="007B505A">
        <w:t xml:space="preserve">reforça a tentativa desesperada </w:t>
      </w:r>
      <w:r w:rsidR="00645391">
        <w:t xml:space="preserve">do executado </w:t>
      </w:r>
      <w:r w:rsidR="007B505A">
        <w:t xml:space="preserve">de perpetrar o sufocamento financeiro </w:t>
      </w:r>
      <w:r w:rsidR="00645391">
        <w:t xml:space="preserve">contra a exequente, criando novamente embaraços e percalços de todas as maneiras possíveis </w:t>
      </w:r>
      <w:r w:rsidR="00C22861">
        <w:t>para</w:t>
      </w:r>
      <w:r w:rsidR="00645391">
        <w:t xml:space="preserve"> prejudicar a tranquilidade </w:t>
      </w:r>
      <w:r w:rsidR="003664F7">
        <w:t xml:space="preserve">que Elena Oriana </w:t>
      </w:r>
      <w:r w:rsidR="00FB7F0D">
        <w:t>vem tentando conquistar</w:t>
      </w:r>
      <w:r w:rsidR="008A23DF">
        <w:t xml:space="preserve"> desde o encerramento da união estável</w:t>
      </w:r>
      <w:r w:rsidR="00FB7F0D">
        <w:t>.</w:t>
      </w:r>
    </w:p>
    <w:p w14:paraId="1525A856" w14:textId="3AB8FC5E" w:rsidR="00FE2B7D" w:rsidRDefault="001C2914" w:rsidP="00FE2B7D">
      <w:pPr>
        <w:pStyle w:val="SemEspaamento"/>
      </w:pPr>
      <w:r>
        <w:t>No mais</w:t>
      </w:r>
      <w:r w:rsidR="00FE2B7D">
        <w:t xml:space="preserve">, </w:t>
      </w:r>
      <w:r w:rsidR="00652E75">
        <w:t xml:space="preserve">no presente caso </w:t>
      </w:r>
      <w:r>
        <w:t xml:space="preserve">deve </w:t>
      </w:r>
      <w:r w:rsidR="00FE2B7D">
        <w:t>prevalece</w:t>
      </w:r>
      <w:r>
        <w:t>r</w:t>
      </w:r>
      <w:r w:rsidR="00FE2B7D">
        <w:t xml:space="preserve"> o princípio da incompensabilidade dos alimentos, previsto no art. 1.707 do CC, segundo o qual o direito aos alimentos </w:t>
      </w:r>
      <w:r w:rsidR="00FE2B7D" w:rsidRPr="006A272D">
        <w:rPr>
          <w:b/>
        </w:rPr>
        <w:t>é “</w:t>
      </w:r>
      <w:r w:rsidR="00FE2B7D" w:rsidRPr="006A272D">
        <w:rPr>
          <w:b/>
          <w:i/>
          <w:iCs/>
        </w:rPr>
        <w:t>insuscetível de</w:t>
      </w:r>
      <w:r w:rsidR="00FE2B7D" w:rsidRPr="006A272D">
        <w:rPr>
          <w:i/>
          <w:iCs/>
        </w:rPr>
        <w:t xml:space="preserve"> cessão, </w:t>
      </w:r>
      <w:r w:rsidR="00FE2B7D" w:rsidRPr="006A272D">
        <w:rPr>
          <w:b/>
          <w:i/>
          <w:iCs/>
        </w:rPr>
        <w:t>compensação</w:t>
      </w:r>
      <w:r w:rsidR="00FE2B7D" w:rsidRPr="006A272D">
        <w:rPr>
          <w:i/>
          <w:iCs/>
        </w:rPr>
        <w:t xml:space="preserve"> ou penhora</w:t>
      </w:r>
      <w:r w:rsidR="00FE2B7D">
        <w:t>”.</w:t>
      </w:r>
    </w:p>
    <w:p w14:paraId="60B7AC6E" w14:textId="77777777" w:rsidR="00FE2B7D" w:rsidRDefault="00FE2B7D" w:rsidP="00FE2B7D">
      <w:pPr>
        <w:pStyle w:val="SemEspaamento"/>
      </w:pPr>
      <w:r>
        <w:t>Sobre o assunto, aliás, a Corte da Cidadania sedimentou que “‘</w:t>
      </w:r>
      <w:r w:rsidRPr="00710666">
        <w:rPr>
          <w:i/>
          <w:iCs/>
        </w:rPr>
        <w:t xml:space="preserve">a mitigação do princípio da incompensabilidade dos alimentos deve ser realizada examinando-se caso a caso, em especial as hipóteses de custeio direto de despesas de natureza eminentemente alimentar, comprovadamente feitas em benefício do alimentando, como saúde, habitação e educação, </w:t>
      </w:r>
      <w:r w:rsidRPr="00112CA0">
        <w:rPr>
          <w:b/>
          <w:i/>
          <w:iCs/>
        </w:rPr>
        <w:t>devendo, de qualquer forma, se perquirir e sopesar as circunstâncias da alteração da forma de pagamento da </w:t>
      </w:r>
      <w:r w:rsidRPr="00112CA0">
        <w:rPr>
          <w:b/>
          <w:bCs/>
          <w:i/>
          <w:iCs/>
        </w:rPr>
        <w:t>pensão alimentícia,</w:t>
      </w:r>
      <w:r w:rsidRPr="00112CA0">
        <w:rPr>
          <w:b/>
          <w:i/>
          <w:iCs/>
        </w:rPr>
        <w:t> </w:t>
      </w:r>
      <w:r w:rsidRPr="00112CA0">
        <w:rPr>
          <w:b/>
          <w:i/>
          <w:iCs/>
          <w:u w:val="single"/>
        </w:rPr>
        <w:t>verificando</w:t>
      </w:r>
      <w:r w:rsidRPr="00112CA0">
        <w:rPr>
          <w:b/>
          <w:i/>
          <w:iCs/>
        </w:rPr>
        <w:t xml:space="preserve"> </w:t>
      </w:r>
      <w:r w:rsidRPr="00112CA0">
        <w:rPr>
          <w:b/>
          <w:i/>
          <w:iCs/>
          <w:u w:val="single"/>
        </w:rPr>
        <w:t>se</w:t>
      </w:r>
      <w:r w:rsidRPr="00112CA0">
        <w:rPr>
          <w:b/>
          <w:i/>
          <w:iCs/>
        </w:rPr>
        <w:t xml:space="preserve"> </w:t>
      </w:r>
      <w:r w:rsidRPr="00112CA0">
        <w:rPr>
          <w:b/>
          <w:i/>
          <w:iCs/>
          <w:u w:val="single"/>
        </w:rPr>
        <w:t>houve</w:t>
      </w:r>
      <w:r w:rsidRPr="00112CA0">
        <w:rPr>
          <w:b/>
          <w:i/>
          <w:iCs/>
        </w:rPr>
        <w:t xml:space="preserve">, </w:t>
      </w:r>
      <w:r w:rsidRPr="00A7140C">
        <w:rPr>
          <w:b/>
          <w:i/>
          <w:iCs/>
          <w:u w:val="single"/>
        </w:rPr>
        <w:t>inclusive</w:t>
      </w:r>
      <w:r w:rsidRPr="00112CA0">
        <w:rPr>
          <w:b/>
          <w:i/>
          <w:iCs/>
        </w:rPr>
        <w:t xml:space="preserve">, o </w:t>
      </w:r>
      <w:r w:rsidRPr="00112CA0">
        <w:rPr>
          <w:b/>
          <w:i/>
          <w:iCs/>
          <w:u w:val="single"/>
        </w:rPr>
        <w:t>consentimento</w:t>
      </w:r>
      <w:r w:rsidRPr="00112CA0">
        <w:rPr>
          <w:b/>
          <w:i/>
          <w:iCs/>
        </w:rPr>
        <w:t>, ainda que tácito, do credor’</w:t>
      </w:r>
      <w:r w:rsidRPr="00710666">
        <w:rPr>
          <w:i/>
          <w:iCs/>
        </w:rPr>
        <w:t xml:space="preserve"> (HC 498.437/SP, Rel. Ministro Moura Ribeiro, Terceira Turma, julgado em 4/6/2019, </w:t>
      </w:r>
      <w:proofErr w:type="spellStart"/>
      <w:r w:rsidRPr="00710666">
        <w:rPr>
          <w:i/>
          <w:iCs/>
        </w:rPr>
        <w:t>DJe</w:t>
      </w:r>
      <w:proofErr w:type="spellEnd"/>
      <w:r w:rsidRPr="00710666">
        <w:rPr>
          <w:i/>
          <w:iCs/>
        </w:rPr>
        <w:t xml:space="preserve"> 6/6/2019, sem grifo no original)</w:t>
      </w:r>
      <w:r>
        <w:t xml:space="preserve">” </w:t>
      </w:r>
      <w:r w:rsidRPr="00FE2B7D">
        <w:rPr>
          <w:sz w:val="20"/>
          <w:szCs w:val="18"/>
        </w:rPr>
        <w:t xml:space="preserve">(AgInt no AREsp n. 1.854.358/MG, rel. Min. Marco Aurélio </w:t>
      </w:r>
      <w:proofErr w:type="spellStart"/>
      <w:r w:rsidRPr="00FE2B7D">
        <w:rPr>
          <w:sz w:val="20"/>
          <w:szCs w:val="18"/>
        </w:rPr>
        <w:t>Bellizze</w:t>
      </w:r>
      <w:proofErr w:type="spellEnd"/>
      <w:r w:rsidRPr="00FE2B7D">
        <w:rPr>
          <w:sz w:val="20"/>
          <w:szCs w:val="18"/>
        </w:rPr>
        <w:t>, 3ª Turma, j. em 23.8.2021)</w:t>
      </w:r>
      <w:r w:rsidRPr="00710666">
        <w:t>.</w:t>
      </w:r>
    </w:p>
    <w:p w14:paraId="4499522C" w14:textId="67F6BE7E" w:rsidR="00004021" w:rsidRPr="00D901AD" w:rsidRDefault="00004021" w:rsidP="00FE2B7D">
      <w:pPr>
        <w:pStyle w:val="SemEspaamento"/>
      </w:pPr>
      <w:r w:rsidRPr="00D901AD">
        <w:t xml:space="preserve">Não bastasse isso, a multa </w:t>
      </w:r>
      <w:r w:rsidRPr="00D901AD">
        <w:rPr>
          <w:b/>
          <w:bCs/>
        </w:rPr>
        <w:t>decorreu de churrasco realizado pelo seu filho, Lucca Santo Arno</w:t>
      </w:r>
      <w:r w:rsidRPr="00D901AD">
        <w:t xml:space="preserve">, que alugou o salão de festas do condomínio e acabou sendo notificado por conta do barulho excessivo após o horário permitido, o que já foi comunicado ao executado </w:t>
      </w:r>
      <w:r w:rsidRPr="00D901AD">
        <w:rPr>
          <w:sz w:val="20"/>
          <w:szCs w:val="18"/>
        </w:rPr>
        <w:t>(</w:t>
      </w:r>
      <w:r w:rsidRPr="00D901AD">
        <w:rPr>
          <w:b/>
          <w:bCs/>
          <w:sz w:val="20"/>
          <w:szCs w:val="18"/>
        </w:rPr>
        <w:t>doc. 4</w:t>
      </w:r>
      <w:r w:rsidRPr="00D901AD">
        <w:rPr>
          <w:sz w:val="20"/>
          <w:szCs w:val="18"/>
        </w:rPr>
        <w:t>)</w:t>
      </w:r>
      <w:r w:rsidRPr="00D901AD">
        <w:t>.</w:t>
      </w:r>
    </w:p>
    <w:p w14:paraId="3271C3A1" w14:textId="5BAE05A2" w:rsidR="00421E92" w:rsidRDefault="00421E92" w:rsidP="0026695E">
      <w:pPr>
        <w:pStyle w:val="SemEspaamento"/>
      </w:pPr>
      <w:r>
        <w:t xml:space="preserve">Assim sendo, </w:t>
      </w:r>
      <w:r w:rsidR="007508EE">
        <w:t xml:space="preserve">não há como dar guarida à tese </w:t>
      </w:r>
      <w:r w:rsidR="00D77F17">
        <w:t xml:space="preserve">apresentada pelo demandado, </w:t>
      </w:r>
      <w:r w:rsidR="00D77F17" w:rsidRPr="00776908">
        <w:rPr>
          <w:b/>
        </w:rPr>
        <w:t xml:space="preserve">sobretudo </w:t>
      </w:r>
      <w:r w:rsidR="00FE2B7D">
        <w:rPr>
          <w:b/>
        </w:rPr>
        <w:t>por conta da i</w:t>
      </w:r>
      <w:r w:rsidR="00BC7305">
        <w:rPr>
          <w:b/>
        </w:rPr>
        <w:t xml:space="preserve">mpossibilidade de compensação dos alimentos e porque </w:t>
      </w:r>
      <w:r w:rsidR="00807296" w:rsidRPr="00776908">
        <w:rPr>
          <w:b/>
        </w:rPr>
        <w:t>essa</w:t>
      </w:r>
      <w:r w:rsidR="00807296" w:rsidRPr="00D9131C">
        <w:rPr>
          <w:b/>
        </w:rPr>
        <w:t xml:space="preserve"> despesa deve ser custeada pelo próprio executado</w:t>
      </w:r>
      <w:r w:rsidR="00807296" w:rsidRPr="00D9131C">
        <w:t>,</w:t>
      </w:r>
      <w:r w:rsidR="000B7E17" w:rsidRPr="00D9131C">
        <w:t xml:space="preserve"> nos termos da cláusula 1.3. do título </w:t>
      </w:r>
      <w:r w:rsidR="0098005E" w:rsidRPr="00D9131C">
        <w:t>objeto deste cumprimento de sentença</w:t>
      </w:r>
      <w:r w:rsidR="00EE11F7">
        <w:rPr>
          <w:b/>
        </w:rPr>
        <w:t xml:space="preserve"> </w:t>
      </w:r>
      <w:r w:rsidR="000B7E17" w:rsidRPr="00F31DDD">
        <w:rPr>
          <w:sz w:val="20"/>
          <w:szCs w:val="18"/>
        </w:rPr>
        <w:t xml:space="preserve">(evento 1, SENT_OUT_PROCES3, p. 3 – </w:t>
      </w:r>
      <w:r w:rsidR="000B7E17" w:rsidRPr="00F31DDD">
        <w:rPr>
          <w:b/>
          <w:bCs/>
          <w:sz w:val="20"/>
          <w:szCs w:val="18"/>
        </w:rPr>
        <w:t>1.3. Todas as despesas dos filhos,</w:t>
      </w:r>
      <w:r w:rsidR="000B7E17" w:rsidRPr="00F31DDD">
        <w:rPr>
          <w:sz w:val="20"/>
          <w:szCs w:val="18"/>
        </w:rPr>
        <w:t xml:space="preserve"> especialmente colégio, cursos, faculdade, despesas médicas, plano de saúde, dentista, viagens, enfim, todas essas despesas </w:t>
      </w:r>
      <w:r w:rsidR="000B7E17" w:rsidRPr="0054026D">
        <w:rPr>
          <w:b/>
          <w:bCs/>
          <w:sz w:val="20"/>
          <w:szCs w:val="18"/>
          <w:u w:val="single"/>
        </w:rPr>
        <w:t>serão</w:t>
      </w:r>
      <w:r w:rsidR="000B7E17" w:rsidRPr="00F31DDD">
        <w:rPr>
          <w:b/>
          <w:bCs/>
          <w:sz w:val="20"/>
          <w:szCs w:val="18"/>
        </w:rPr>
        <w:t xml:space="preserve"> </w:t>
      </w:r>
      <w:r w:rsidR="000B7E17" w:rsidRPr="0054026D">
        <w:rPr>
          <w:b/>
          <w:bCs/>
          <w:sz w:val="20"/>
          <w:szCs w:val="18"/>
          <w:u w:val="single"/>
        </w:rPr>
        <w:t>custeadas</w:t>
      </w:r>
      <w:r w:rsidR="000B7E17" w:rsidRPr="00F31DDD">
        <w:rPr>
          <w:b/>
          <w:bCs/>
          <w:sz w:val="20"/>
          <w:szCs w:val="18"/>
        </w:rPr>
        <w:t xml:space="preserve"> </w:t>
      </w:r>
      <w:r w:rsidR="000B7E17" w:rsidRPr="00F31DDD">
        <w:rPr>
          <w:b/>
          <w:bCs/>
          <w:sz w:val="20"/>
          <w:szCs w:val="18"/>
          <w:u w:val="single"/>
        </w:rPr>
        <w:t>pelo</w:t>
      </w:r>
      <w:r w:rsidR="000B7E17" w:rsidRPr="00F31DDD">
        <w:rPr>
          <w:b/>
          <w:bCs/>
          <w:sz w:val="20"/>
          <w:szCs w:val="18"/>
        </w:rPr>
        <w:t xml:space="preserve"> </w:t>
      </w:r>
      <w:r w:rsidR="000B7E17" w:rsidRPr="00F31DDD">
        <w:rPr>
          <w:b/>
          <w:bCs/>
          <w:sz w:val="20"/>
          <w:szCs w:val="18"/>
          <w:u w:val="single"/>
        </w:rPr>
        <w:t>requerente</w:t>
      </w:r>
      <w:r w:rsidR="000B7E17" w:rsidRPr="00F31DDD">
        <w:rPr>
          <w:b/>
          <w:bCs/>
          <w:sz w:val="20"/>
          <w:szCs w:val="18"/>
        </w:rPr>
        <w:t xml:space="preserve"> </w:t>
      </w:r>
      <w:r w:rsidR="000B7E17" w:rsidRPr="00F31DDD">
        <w:rPr>
          <w:b/>
          <w:bCs/>
          <w:sz w:val="20"/>
          <w:szCs w:val="18"/>
          <w:u w:val="single"/>
        </w:rPr>
        <w:t>Walter</w:t>
      </w:r>
      <w:r w:rsidR="000B7E17" w:rsidRPr="00F31DDD">
        <w:rPr>
          <w:sz w:val="20"/>
          <w:szCs w:val="18"/>
        </w:rPr>
        <w:t>)</w:t>
      </w:r>
      <w:r w:rsidR="000B7E17">
        <w:t xml:space="preserve">, </w:t>
      </w:r>
      <w:r w:rsidR="00D60104">
        <w:t xml:space="preserve">além de ser </w:t>
      </w:r>
      <w:r w:rsidR="008F3450">
        <w:t xml:space="preserve">inviável </w:t>
      </w:r>
      <w:r w:rsidR="00D60104">
        <w:t xml:space="preserve">qualquer </w:t>
      </w:r>
      <w:r w:rsidR="000B7E17">
        <w:t xml:space="preserve">tipo de </w:t>
      </w:r>
      <w:r w:rsidR="00807296">
        <w:t>desconto realizado</w:t>
      </w:r>
      <w:r w:rsidR="008F3450">
        <w:t xml:space="preserve">, </w:t>
      </w:r>
      <w:r w:rsidR="000B7E17">
        <w:t xml:space="preserve">a </w:t>
      </w:r>
      <w:proofErr w:type="spellStart"/>
      <w:r w:rsidR="008F3450">
        <w:rPr>
          <w:i/>
          <w:iCs/>
        </w:rPr>
        <w:t>manu</w:t>
      </w:r>
      <w:proofErr w:type="spellEnd"/>
      <w:r w:rsidR="008F3450">
        <w:rPr>
          <w:i/>
          <w:iCs/>
        </w:rPr>
        <w:t xml:space="preserve"> militari</w:t>
      </w:r>
      <w:r w:rsidR="008F3450">
        <w:t>,</w:t>
      </w:r>
      <w:r w:rsidR="00807296">
        <w:t xml:space="preserve"> </w:t>
      </w:r>
      <w:r w:rsidR="008F3450">
        <w:t>d</w:t>
      </w:r>
      <w:r w:rsidR="000B7E17">
        <w:t xml:space="preserve">a pensão alimentícia </w:t>
      </w:r>
      <w:r w:rsidR="008F3450">
        <w:t>devid</w:t>
      </w:r>
      <w:r w:rsidR="000B7E17">
        <w:t>a</w:t>
      </w:r>
      <w:r w:rsidR="008F3450">
        <w:t xml:space="preserve"> à exequente</w:t>
      </w:r>
      <w:r w:rsidR="00F31DDD" w:rsidRPr="00F31DDD">
        <w:t>.</w:t>
      </w:r>
    </w:p>
    <w:p w14:paraId="0A9898FF" w14:textId="77777777" w:rsidR="0026695E" w:rsidRPr="00123EE5" w:rsidRDefault="0026695E" w:rsidP="00187F86">
      <w:pPr>
        <w:pStyle w:val="SemEspaamento"/>
        <w:numPr>
          <w:ilvl w:val="0"/>
          <w:numId w:val="0"/>
        </w:numPr>
        <w:ind w:left="1701"/>
      </w:pPr>
    </w:p>
    <w:p w14:paraId="06CF5758" w14:textId="7370FAC8" w:rsidR="00A72838" w:rsidRPr="007265AC" w:rsidRDefault="00A72838" w:rsidP="00A72838">
      <w:pPr>
        <w:pStyle w:val="Ttulo"/>
      </w:pPr>
      <w:r>
        <w:t>V</w:t>
      </w:r>
      <w:r w:rsidR="00EE2C9A">
        <w:t>I</w:t>
      </w:r>
      <w:r>
        <w:t xml:space="preserve"> – DA LIBERAÇÃO DA QUANTIA INCONTROVERSA</w:t>
      </w:r>
    </w:p>
    <w:p w14:paraId="6DE61D9C" w14:textId="77777777" w:rsidR="0026695E" w:rsidRPr="00123EE5" w:rsidRDefault="0026695E" w:rsidP="00187F86">
      <w:pPr>
        <w:pStyle w:val="SemEspaamento"/>
        <w:numPr>
          <w:ilvl w:val="0"/>
          <w:numId w:val="0"/>
        </w:numPr>
        <w:ind w:left="1701"/>
      </w:pPr>
    </w:p>
    <w:p w14:paraId="77E5F06C" w14:textId="5FC92D83" w:rsidR="00A72838" w:rsidRDefault="00A72838" w:rsidP="00A72838">
      <w:pPr>
        <w:pStyle w:val="SemEspaamento"/>
      </w:pPr>
      <w:r>
        <w:t xml:space="preserve">Por fim, Excelência, </w:t>
      </w:r>
      <w:r w:rsidR="00EE2C9A">
        <w:t xml:space="preserve">o executado informa que depositou </w:t>
      </w:r>
      <w:r w:rsidR="0085319F">
        <w:t>R$ 40.355,85 em subconta judicial vinculada ao presente feito</w:t>
      </w:r>
      <w:r w:rsidR="00AA0555">
        <w:t xml:space="preserve"> </w:t>
      </w:r>
      <w:r w:rsidR="00AA0555" w:rsidRPr="008E7F01">
        <w:rPr>
          <w:sz w:val="20"/>
          <w:szCs w:val="18"/>
        </w:rPr>
        <w:t>(evento</w:t>
      </w:r>
      <w:r w:rsidR="008E7F01" w:rsidRPr="008E7F01">
        <w:rPr>
          <w:sz w:val="20"/>
          <w:szCs w:val="18"/>
        </w:rPr>
        <w:t xml:space="preserve"> 33, COM_DEP_SIDEJUD1)</w:t>
      </w:r>
      <w:r w:rsidR="0085319F">
        <w:t>, que representa o valor incontroverso deste cumprimento de sentença.</w:t>
      </w:r>
    </w:p>
    <w:p w14:paraId="5D79ADAD" w14:textId="0F539E54" w:rsidR="0085319F" w:rsidRDefault="0085319F" w:rsidP="00A72838">
      <w:pPr>
        <w:pStyle w:val="SemEspaamento"/>
      </w:pPr>
      <w:r>
        <w:t xml:space="preserve">Diante desse contexto, a exequente requer a </w:t>
      </w:r>
      <w:r w:rsidR="00AE444A">
        <w:t xml:space="preserve">expedição de alvará para depósito dessa quantia em sua conta corrente, </w:t>
      </w:r>
      <w:r w:rsidR="00D05738">
        <w:t xml:space="preserve">detalhada abaixo, </w:t>
      </w:r>
      <w:r w:rsidR="00AE444A">
        <w:t xml:space="preserve">sobretudo por se tratar de </w:t>
      </w:r>
      <w:r w:rsidR="00D05738">
        <w:t xml:space="preserve">verba alimentar destinada </w:t>
      </w:r>
      <w:r w:rsidR="00AF397A">
        <w:t>ao custeio das despesas familiares</w:t>
      </w:r>
      <w:r w:rsidR="00D05738">
        <w:t>:</w:t>
      </w:r>
    </w:p>
    <w:p w14:paraId="2AE98882" w14:textId="7D99294D" w:rsidR="0026695E" w:rsidRDefault="00780B65" w:rsidP="00780B65">
      <w:pPr>
        <w:pStyle w:val="Ttulo2"/>
        <w:rPr>
          <w:rFonts w:eastAsia="Calibri"/>
        </w:rPr>
      </w:pPr>
      <w:r>
        <w:rPr>
          <w:rFonts w:eastAsia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9BF9AB" wp14:editId="6E99EAD6">
                <wp:simplePos x="0" y="0"/>
                <wp:positionH relativeFrom="column">
                  <wp:posOffset>1261745</wp:posOffset>
                </wp:positionH>
                <wp:positionV relativeFrom="paragraph">
                  <wp:posOffset>99060</wp:posOffset>
                </wp:positionV>
                <wp:extent cx="2419350" cy="1028700"/>
                <wp:effectExtent l="0" t="0" r="19050" b="19050"/>
                <wp:wrapNone/>
                <wp:docPr id="2194259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1028700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556E3" id="Retângulo: Cantos Diagonais Arredondados 1" o:spid="_x0000_s1026" style="position:absolute;margin-left:99.35pt;margin-top:7.8pt;width:190.5pt;height:8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19350,1028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" path="m171453,l2419350,r,l2419350,857247v,94691,-76762,171453,-171453,171453l,1028700r,l,171453c,76762,76762,,171453,xe" filled="f" strokecolor="#5b9bd5 [3208]" strokeweight="1pt">
                <v:stroke joinstyle="miter"/>
                <v:path arrowok="t" o:connecttype="custom" o:connectlocs="171453,0;2419350,0;2419350,0;2419350,857247;2247897,1028700;0,1028700;0,1028700;0,171453;171453,0" o:connectangles="0,0,0,0,0,0,0,0,0"/>
              </v:shape>
            </w:pict>
          </mc:Fallback>
        </mc:AlternateContent>
      </w:r>
    </w:p>
    <w:p w14:paraId="0FC8EF74" w14:textId="670D2033" w:rsidR="00C009A5" w:rsidRPr="00780B65" w:rsidRDefault="00C009A5" w:rsidP="00780B65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</w:rPr>
      </w:pPr>
      <w:r w:rsidRPr="00780B65">
        <w:rPr>
          <w:rFonts w:ascii="Arial" w:eastAsia="Calibri" w:hAnsi="Arial" w:cs="Times New Roman"/>
          <w:b/>
          <w:bCs/>
        </w:rPr>
        <w:t>Banco</w:t>
      </w:r>
      <w:r w:rsidRPr="00780B65">
        <w:rPr>
          <w:rFonts w:ascii="Arial" w:eastAsia="Calibri" w:hAnsi="Arial" w:cs="Times New Roman"/>
        </w:rPr>
        <w:t>: Bradesco</w:t>
      </w:r>
    </w:p>
    <w:p w14:paraId="2272DE8E" w14:textId="6D5F950A" w:rsidR="00C009A5" w:rsidRPr="00780B65" w:rsidRDefault="00C009A5" w:rsidP="00780B65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</w:rPr>
      </w:pPr>
      <w:r w:rsidRPr="00780B65">
        <w:rPr>
          <w:rFonts w:ascii="Arial" w:eastAsia="Calibri" w:hAnsi="Arial" w:cs="Times New Roman"/>
          <w:b/>
          <w:bCs/>
        </w:rPr>
        <w:t>Agência</w:t>
      </w:r>
      <w:r w:rsidRPr="00780B65">
        <w:rPr>
          <w:rFonts w:ascii="Arial" w:eastAsia="Calibri" w:hAnsi="Arial" w:cs="Times New Roman"/>
        </w:rPr>
        <w:t xml:space="preserve">: </w:t>
      </w:r>
      <w:r w:rsidR="00780B65" w:rsidRPr="00780B65">
        <w:rPr>
          <w:rFonts w:ascii="Arial" w:eastAsia="Calibri" w:hAnsi="Arial" w:cs="Times New Roman"/>
        </w:rPr>
        <w:t>2516</w:t>
      </w:r>
    </w:p>
    <w:p w14:paraId="2E75703D" w14:textId="24D16C4D" w:rsidR="00780B65" w:rsidRPr="00780B65" w:rsidRDefault="00780B65" w:rsidP="00780B65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</w:rPr>
      </w:pPr>
      <w:r w:rsidRPr="00780B65">
        <w:rPr>
          <w:rFonts w:ascii="Arial" w:eastAsia="Calibri" w:hAnsi="Arial" w:cs="Times New Roman"/>
          <w:b/>
          <w:bCs/>
        </w:rPr>
        <w:t>Conta corrente</w:t>
      </w:r>
      <w:r w:rsidRPr="00780B65">
        <w:rPr>
          <w:rFonts w:ascii="Arial" w:eastAsia="Calibri" w:hAnsi="Arial" w:cs="Times New Roman"/>
        </w:rPr>
        <w:t>: 1661-6</w:t>
      </w:r>
    </w:p>
    <w:p w14:paraId="29DB4C22" w14:textId="1C87EFCD" w:rsidR="00780B65" w:rsidRPr="00780B65" w:rsidRDefault="00780B65" w:rsidP="00780B65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</w:rPr>
      </w:pPr>
      <w:r w:rsidRPr="00780B65">
        <w:rPr>
          <w:rFonts w:ascii="Arial" w:eastAsia="Calibri" w:hAnsi="Arial" w:cs="Times New Roman"/>
          <w:b/>
          <w:bCs/>
        </w:rPr>
        <w:t>Titular</w:t>
      </w:r>
      <w:r w:rsidRPr="00780B65">
        <w:rPr>
          <w:rFonts w:ascii="Arial" w:eastAsia="Calibri" w:hAnsi="Arial" w:cs="Times New Roman"/>
        </w:rPr>
        <w:t xml:space="preserve">: Elena Oriana de Benedictis </w:t>
      </w:r>
    </w:p>
    <w:p w14:paraId="47AA8879" w14:textId="3E543212" w:rsidR="00C009A5" w:rsidRPr="00773F00" w:rsidRDefault="00780B65" w:rsidP="00773F00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</w:rPr>
      </w:pPr>
      <w:r w:rsidRPr="00780B65">
        <w:rPr>
          <w:rFonts w:ascii="Arial" w:eastAsia="Calibri" w:hAnsi="Arial" w:cs="Times New Roman"/>
          <w:b/>
          <w:bCs/>
        </w:rPr>
        <w:t>CPF/PIX</w:t>
      </w:r>
      <w:r w:rsidRPr="00780B65">
        <w:rPr>
          <w:rFonts w:ascii="Arial" w:eastAsia="Calibri" w:hAnsi="Arial" w:cs="Times New Roman"/>
        </w:rPr>
        <w:t>: 150.936.538-96</w:t>
      </w:r>
    </w:p>
    <w:p w14:paraId="26C6815C" w14:textId="77777777" w:rsidR="008E7F01" w:rsidRPr="00A91FF1" w:rsidRDefault="008E7F01" w:rsidP="005317B6"/>
    <w:p w14:paraId="79A5A7D7" w14:textId="77777777" w:rsidR="000871E2" w:rsidRDefault="000871E2" w:rsidP="00A72838">
      <w:pPr>
        <w:pStyle w:val="Ttulo"/>
      </w:pPr>
    </w:p>
    <w:p w14:paraId="7696A3D9" w14:textId="474D4039" w:rsidR="00A72838" w:rsidRPr="007265AC" w:rsidRDefault="00A72838" w:rsidP="00A72838">
      <w:pPr>
        <w:pStyle w:val="Ttulo"/>
      </w:pPr>
      <w:r>
        <w:t>V</w:t>
      </w:r>
      <w:r w:rsidR="00EE2C9A">
        <w:t>I</w:t>
      </w:r>
      <w:r>
        <w:t>I – REQUERIMENTOS</w:t>
      </w:r>
    </w:p>
    <w:p w14:paraId="656F36D0" w14:textId="77777777" w:rsidR="00A72838" w:rsidRDefault="00A72838" w:rsidP="00187F86">
      <w:pPr>
        <w:pStyle w:val="SemEspaamento"/>
        <w:numPr>
          <w:ilvl w:val="0"/>
          <w:numId w:val="0"/>
        </w:numPr>
        <w:ind w:left="1701"/>
      </w:pPr>
    </w:p>
    <w:p w14:paraId="585C2928" w14:textId="1DCAD496" w:rsidR="00780B65" w:rsidRDefault="00780B65" w:rsidP="00780B65">
      <w:pPr>
        <w:pStyle w:val="SemEspaamento"/>
      </w:pPr>
      <w:r>
        <w:t>Ante o exposto, a exequente requer a improce</w:t>
      </w:r>
      <w:r w:rsidR="001C5515">
        <w:t>dência da impugnação apresentada pelo executado</w:t>
      </w:r>
      <w:r w:rsidR="00773F00">
        <w:t>, bem como</w:t>
      </w:r>
      <w:r w:rsidR="001C5515">
        <w:t xml:space="preserve"> a </w:t>
      </w:r>
      <w:r w:rsidR="001C5515" w:rsidRPr="00773F00">
        <w:rPr>
          <w:u w:val="single"/>
        </w:rPr>
        <w:t>expedição</w:t>
      </w:r>
      <w:r w:rsidR="001C5515">
        <w:t xml:space="preserve"> </w:t>
      </w:r>
      <w:r w:rsidR="001C5515" w:rsidRPr="00773F00">
        <w:rPr>
          <w:u w:val="single"/>
        </w:rPr>
        <w:t>de</w:t>
      </w:r>
      <w:r w:rsidR="001C5515">
        <w:t xml:space="preserve"> </w:t>
      </w:r>
      <w:r w:rsidR="001C5515" w:rsidRPr="00773F00">
        <w:rPr>
          <w:u w:val="single"/>
        </w:rPr>
        <w:t>alvará</w:t>
      </w:r>
      <w:r w:rsidR="001C5515">
        <w:t xml:space="preserve"> </w:t>
      </w:r>
      <w:r w:rsidR="00AA0555">
        <w:t>para levantamento da quantia incontroversa</w:t>
      </w:r>
      <w:r w:rsidR="00EE5EA4">
        <w:t>,</w:t>
      </w:r>
      <w:r w:rsidR="00AA0555">
        <w:t xml:space="preserve"> depositada</w:t>
      </w:r>
      <w:r w:rsidR="00A840C9">
        <w:t xml:space="preserve"> em subconta vinculada aos presentes autos</w:t>
      </w:r>
      <w:r w:rsidR="00773F00">
        <w:t>, conforme exposto no tópico VI</w:t>
      </w:r>
      <w:r w:rsidR="00364B52">
        <w:t xml:space="preserve"> desta manifestação</w:t>
      </w:r>
      <w:r w:rsidR="00A840C9">
        <w:t>.</w:t>
      </w:r>
    </w:p>
    <w:p w14:paraId="3F00B30C" w14:textId="77777777" w:rsidR="00780B65" w:rsidRDefault="00780B65" w:rsidP="00B5470D">
      <w:pPr>
        <w:pStyle w:val="Ttulo2"/>
        <w:rPr>
          <w:rFonts w:eastAsia="Calibri"/>
        </w:rPr>
      </w:pPr>
    </w:p>
    <w:p w14:paraId="1D85DA3A" w14:textId="300AD712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3119D97" w14:textId="406E96B9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>Florianópolis</w:t>
      </w:r>
      <w:r w:rsidR="00E37882">
        <w:rPr>
          <w:rFonts w:ascii="Arial" w:eastAsia="Calibri" w:hAnsi="Arial" w:cs="Times New Roman"/>
          <w:sz w:val="24"/>
          <w:szCs w:val="24"/>
        </w:rPr>
        <w:t>/SC</w:t>
      </w:r>
      <w:r w:rsidRPr="00136102">
        <w:rPr>
          <w:rFonts w:ascii="Arial" w:eastAsia="Calibri" w:hAnsi="Arial" w:cs="Times New Roman"/>
          <w:sz w:val="24"/>
          <w:szCs w:val="24"/>
        </w:rPr>
        <w:t xml:space="preserve">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0076C5">
        <w:rPr>
          <w:rFonts w:ascii="Arial" w:eastAsia="Calibri" w:hAnsi="Arial" w:cs="Times New Roman"/>
          <w:noProof/>
          <w:sz w:val="24"/>
          <w:szCs w:val="24"/>
        </w:rPr>
        <w:t>9 de dezembro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2FF48FB2" w14:textId="77777777" w:rsidR="004737D5" w:rsidRDefault="004737D5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  <w:lang w:val="pt"/>
        </w:rPr>
      </w:pPr>
    </w:p>
    <w:p w14:paraId="3C8C94D0" w14:textId="77777777" w:rsidR="004737D5" w:rsidRPr="00916EB9" w:rsidRDefault="004737D5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  <w:lang w:val="pt"/>
        </w:rPr>
      </w:pPr>
    </w:p>
    <w:p w14:paraId="0BD19FD5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2CEF604C" w14:textId="31154DBC" w:rsidR="00FF3BF9" w:rsidRDefault="000169F1" w:rsidP="001C2A88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17F32BF2" w14:textId="77777777" w:rsidR="00332865" w:rsidRDefault="00332865" w:rsidP="001C2A88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2D6BA746" w14:textId="77777777" w:rsidR="00332865" w:rsidRDefault="00332865" w:rsidP="001C2A88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1BCC1F66" w14:textId="77777777" w:rsidR="00757BDF" w:rsidRDefault="00757BDF" w:rsidP="00F550DB">
      <w:pPr>
        <w:pStyle w:val="Ttulo2"/>
        <w:spacing w:line="276" w:lineRule="auto"/>
        <w:ind w:left="0"/>
        <w:rPr>
          <w:rFonts w:cs="Arial"/>
          <w:u w:val="single"/>
        </w:rPr>
      </w:pPr>
    </w:p>
    <w:p w14:paraId="42E3B5B1" w14:textId="77777777" w:rsidR="00757BDF" w:rsidRDefault="00757BDF" w:rsidP="00F550DB">
      <w:pPr>
        <w:pStyle w:val="Ttulo2"/>
        <w:spacing w:line="276" w:lineRule="auto"/>
        <w:ind w:left="0"/>
        <w:rPr>
          <w:rFonts w:cs="Arial"/>
          <w:u w:val="single"/>
        </w:rPr>
      </w:pPr>
    </w:p>
    <w:p w14:paraId="7B1EB553" w14:textId="77777777" w:rsidR="00757BDF" w:rsidRDefault="00757BDF" w:rsidP="00F550DB">
      <w:pPr>
        <w:pStyle w:val="Ttulo2"/>
        <w:spacing w:line="276" w:lineRule="auto"/>
        <w:ind w:left="0"/>
        <w:rPr>
          <w:rFonts w:cs="Arial"/>
          <w:u w:val="single"/>
        </w:rPr>
      </w:pPr>
    </w:p>
    <w:p w14:paraId="1C8FB7FB" w14:textId="77777777" w:rsidR="00757BDF" w:rsidRDefault="00757BDF" w:rsidP="00F550DB">
      <w:pPr>
        <w:pStyle w:val="Ttulo2"/>
        <w:spacing w:line="276" w:lineRule="auto"/>
        <w:ind w:left="0"/>
        <w:rPr>
          <w:rFonts w:cs="Arial"/>
          <w:u w:val="single"/>
        </w:rPr>
      </w:pPr>
    </w:p>
    <w:p w14:paraId="044783AF" w14:textId="77777777" w:rsidR="00757BDF" w:rsidRDefault="00757BDF" w:rsidP="00F550DB">
      <w:pPr>
        <w:pStyle w:val="Ttulo2"/>
        <w:spacing w:line="276" w:lineRule="auto"/>
        <w:ind w:left="0"/>
        <w:rPr>
          <w:rFonts w:cs="Arial"/>
          <w:u w:val="single"/>
        </w:rPr>
      </w:pPr>
    </w:p>
    <w:p w14:paraId="22522E83" w14:textId="77777777" w:rsidR="00757BDF" w:rsidRDefault="00757BDF" w:rsidP="00F550DB">
      <w:pPr>
        <w:pStyle w:val="Ttulo2"/>
        <w:spacing w:line="276" w:lineRule="auto"/>
        <w:ind w:left="0"/>
        <w:rPr>
          <w:rFonts w:cs="Arial"/>
          <w:u w:val="single"/>
        </w:rPr>
      </w:pPr>
    </w:p>
    <w:p w14:paraId="34F6652F" w14:textId="77777777" w:rsidR="00757BDF" w:rsidRDefault="00757BDF" w:rsidP="00F550DB">
      <w:pPr>
        <w:pStyle w:val="Ttulo2"/>
        <w:spacing w:line="276" w:lineRule="auto"/>
        <w:ind w:left="0"/>
        <w:rPr>
          <w:rFonts w:cs="Arial"/>
          <w:u w:val="single"/>
        </w:rPr>
      </w:pPr>
    </w:p>
    <w:p w14:paraId="3A6E100A" w14:textId="77777777" w:rsidR="00757BDF" w:rsidRDefault="00757BDF" w:rsidP="00F550DB">
      <w:pPr>
        <w:pStyle w:val="Ttulo2"/>
        <w:spacing w:line="276" w:lineRule="auto"/>
        <w:ind w:left="0"/>
        <w:rPr>
          <w:rFonts w:cs="Arial"/>
          <w:u w:val="single"/>
        </w:rPr>
      </w:pPr>
    </w:p>
    <w:p w14:paraId="21D4637F" w14:textId="77777777" w:rsidR="00757BDF" w:rsidRDefault="00757BDF" w:rsidP="00F550DB">
      <w:pPr>
        <w:pStyle w:val="Ttulo2"/>
        <w:spacing w:line="276" w:lineRule="auto"/>
        <w:ind w:left="0"/>
        <w:rPr>
          <w:rFonts w:cs="Arial"/>
          <w:u w:val="single"/>
        </w:rPr>
      </w:pPr>
    </w:p>
    <w:p w14:paraId="655741EE" w14:textId="77777777" w:rsidR="00757BDF" w:rsidRDefault="00757BDF" w:rsidP="00F550DB">
      <w:pPr>
        <w:pStyle w:val="Ttulo2"/>
        <w:spacing w:line="276" w:lineRule="auto"/>
        <w:ind w:left="0"/>
        <w:rPr>
          <w:rFonts w:cs="Arial"/>
          <w:u w:val="single"/>
        </w:rPr>
      </w:pPr>
    </w:p>
    <w:p w14:paraId="2CC941E2" w14:textId="77777777" w:rsidR="00757BDF" w:rsidRDefault="00757BDF" w:rsidP="00F550DB">
      <w:pPr>
        <w:pStyle w:val="Ttulo2"/>
        <w:spacing w:line="276" w:lineRule="auto"/>
        <w:ind w:left="0"/>
        <w:rPr>
          <w:rFonts w:cs="Arial"/>
          <w:u w:val="single"/>
        </w:rPr>
      </w:pPr>
    </w:p>
    <w:p w14:paraId="28CD2DCB" w14:textId="77777777" w:rsidR="00757BDF" w:rsidRDefault="00757BDF" w:rsidP="00F550DB">
      <w:pPr>
        <w:pStyle w:val="Ttulo2"/>
        <w:spacing w:line="276" w:lineRule="auto"/>
        <w:ind w:left="0"/>
        <w:rPr>
          <w:rFonts w:cs="Arial"/>
          <w:u w:val="single"/>
        </w:rPr>
      </w:pPr>
    </w:p>
    <w:p w14:paraId="796854D2" w14:textId="77777777" w:rsidR="00757BDF" w:rsidRDefault="00757BDF" w:rsidP="00F550DB">
      <w:pPr>
        <w:pStyle w:val="Ttulo2"/>
        <w:spacing w:line="276" w:lineRule="auto"/>
        <w:ind w:left="0"/>
        <w:rPr>
          <w:rFonts w:cs="Arial"/>
          <w:u w:val="single"/>
        </w:rPr>
      </w:pPr>
    </w:p>
    <w:p w14:paraId="17BD8E44" w14:textId="77777777" w:rsidR="00757BDF" w:rsidRDefault="00757BDF" w:rsidP="00F550DB">
      <w:pPr>
        <w:pStyle w:val="Ttulo2"/>
        <w:spacing w:line="276" w:lineRule="auto"/>
        <w:ind w:left="0"/>
        <w:rPr>
          <w:rFonts w:cs="Arial"/>
          <w:u w:val="single"/>
        </w:rPr>
      </w:pPr>
    </w:p>
    <w:p w14:paraId="624B4CD6" w14:textId="77777777" w:rsidR="00757BDF" w:rsidRDefault="00757BDF" w:rsidP="00F550DB">
      <w:pPr>
        <w:pStyle w:val="Ttulo2"/>
        <w:spacing w:line="276" w:lineRule="auto"/>
        <w:ind w:left="0"/>
        <w:rPr>
          <w:rFonts w:cs="Arial"/>
          <w:u w:val="single"/>
        </w:rPr>
      </w:pPr>
    </w:p>
    <w:p w14:paraId="1E2F49B1" w14:textId="77777777" w:rsidR="00757BDF" w:rsidRDefault="00757BDF" w:rsidP="00F550DB">
      <w:pPr>
        <w:pStyle w:val="Ttulo2"/>
        <w:spacing w:line="276" w:lineRule="auto"/>
        <w:ind w:left="0"/>
        <w:rPr>
          <w:rFonts w:cs="Arial"/>
          <w:u w:val="single"/>
        </w:rPr>
      </w:pPr>
    </w:p>
    <w:p w14:paraId="5E5E6488" w14:textId="77777777" w:rsidR="00757BDF" w:rsidRDefault="00757BDF" w:rsidP="00F550DB">
      <w:pPr>
        <w:pStyle w:val="Ttulo2"/>
        <w:spacing w:line="276" w:lineRule="auto"/>
        <w:ind w:left="0"/>
        <w:rPr>
          <w:rFonts w:cs="Arial"/>
          <w:u w:val="single"/>
        </w:rPr>
      </w:pPr>
    </w:p>
    <w:p w14:paraId="4B989601" w14:textId="77777777" w:rsidR="00757BDF" w:rsidRDefault="00757BDF" w:rsidP="00F550DB">
      <w:pPr>
        <w:pStyle w:val="Ttulo2"/>
        <w:spacing w:line="276" w:lineRule="auto"/>
        <w:ind w:left="0"/>
        <w:rPr>
          <w:rFonts w:cs="Arial"/>
          <w:u w:val="single"/>
        </w:rPr>
      </w:pPr>
    </w:p>
    <w:p w14:paraId="4711B14E" w14:textId="77777777" w:rsidR="00757BDF" w:rsidRDefault="00757BDF" w:rsidP="00F550DB">
      <w:pPr>
        <w:pStyle w:val="Ttulo2"/>
        <w:spacing w:line="276" w:lineRule="auto"/>
        <w:ind w:left="0"/>
        <w:rPr>
          <w:rFonts w:cs="Arial"/>
          <w:u w:val="single"/>
        </w:rPr>
      </w:pPr>
    </w:p>
    <w:p w14:paraId="04639B81" w14:textId="77777777" w:rsidR="00757BDF" w:rsidRDefault="00757BDF" w:rsidP="00F550DB">
      <w:pPr>
        <w:pStyle w:val="Ttulo2"/>
        <w:spacing w:line="276" w:lineRule="auto"/>
        <w:ind w:left="0"/>
        <w:rPr>
          <w:rFonts w:cs="Arial"/>
          <w:u w:val="single"/>
        </w:rPr>
      </w:pPr>
    </w:p>
    <w:p w14:paraId="58202FCF" w14:textId="77777777" w:rsidR="00757BDF" w:rsidRDefault="00757BDF" w:rsidP="00F550DB">
      <w:pPr>
        <w:pStyle w:val="Ttulo2"/>
        <w:spacing w:line="276" w:lineRule="auto"/>
        <w:ind w:left="0"/>
        <w:rPr>
          <w:rFonts w:cs="Arial"/>
          <w:u w:val="single"/>
        </w:rPr>
      </w:pPr>
    </w:p>
    <w:p w14:paraId="059C9271" w14:textId="77777777" w:rsidR="00757BDF" w:rsidRDefault="00757BDF" w:rsidP="00F550DB">
      <w:pPr>
        <w:pStyle w:val="Ttulo2"/>
        <w:spacing w:line="276" w:lineRule="auto"/>
        <w:ind w:left="0"/>
        <w:rPr>
          <w:rFonts w:cs="Arial"/>
          <w:u w:val="single"/>
        </w:rPr>
      </w:pPr>
    </w:p>
    <w:p w14:paraId="48E8C5DF" w14:textId="77777777" w:rsidR="00757BDF" w:rsidRDefault="00757BDF" w:rsidP="00F550DB">
      <w:pPr>
        <w:pStyle w:val="Ttulo2"/>
        <w:spacing w:line="276" w:lineRule="auto"/>
        <w:ind w:left="0"/>
        <w:rPr>
          <w:rFonts w:cs="Arial"/>
          <w:u w:val="single"/>
        </w:rPr>
      </w:pPr>
    </w:p>
    <w:p w14:paraId="6A1FF6B2" w14:textId="77777777" w:rsidR="00757BDF" w:rsidRDefault="00757BDF" w:rsidP="00F550DB">
      <w:pPr>
        <w:pStyle w:val="Ttulo2"/>
        <w:spacing w:line="276" w:lineRule="auto"/>
        <w:ind w:left="0"/>
        <w:rPr>
          <w:rFonts w:cs="Arial"/>
          <w:u w:val="single"/>
        </w:rPr>
      </w:pPr>
    </w:p>
    <w:p w14:paraId="4F9C91ED" w14:textId="77777777" w:rsidR="00757BDF" w:rsidRDefault="00757BDF" w:rsidP="00F550DB">
      <w:pPr>
        <w:pStyle w:val="Ttulo2"/>
        <w:spacing w:line="276" w:lineRule="auto"/>
        <w:ind w:left="0"/>
        <w:rPr>
          <w:rFonts w:cs="Arial"/>
          <w:u w:val="single"/>
        </w:rPr>
      </w:pPr>
    </w:p>
    <w:p w14:paraId="7306D9C9" w14:textId="77777777" w:rsidR="00757BDF" w:rsidRDefault="00757BDF" w:rsidP="00F550DB">
      <w:pPr>
        <w:pStyle w:val="Ttulo2"/>
        <w:spacing w:line="276" w:lineRule="auto"/>
        <w:ind w:left="0"/>
        <w:rPr>
          <w:rFonts w:cs="Arial"/>
          <w:u w:val="single"/>
        </w:rPr>
      </w:pPr>
    </w:p>
    <w:p w14:paraId="24D54D21" w14:textId="77777777" w:rsidR="00757BDF" w:rsidRDefault="00757BDF" w:rsidP="00F550DB">
      <w:pPr>
        <w:pStyle w:val="Ttulo2"/>
        <w:spacing w:line="276" w:lineRule="auto"/>
        <w:ind w:left="0"/>
        <w:rPr>
          <w:rFonts w:cs="Arial"/>
          <w:u w:val="single"/>
        </w:rPr>
      </w:pPr>
    </w:p>
    <w:p w14:paraId="1089A39A" w14:textId="68DDECE0" w:rsidR="00332865" w:rsidRPr="00B2672B" w:rsidRDefault="00332865" w:rsidP="00F550DB">
      <w:pPr>
        <w:pStyle w:val="Ttulo2"/>
        <w:spacing w:line="276" w:lineRule="auto"/>
        <w:ind w:left="0"/>
        <w:rPr>
          <w:rFonts w:cs="Arial"/>
          <w:u w:val="single"/>
        </w:rPr>
      </w:pPr>
      <w:r w:rsidRPr="00B2672B">
        <w:rPr>
          <w:rFonts w:cs="Arial"/>
          <w:u w:val="single"/>
        </w:rPr>
        <w:t xml:space="preserve">DOCUMENTOS QUE INSTRUEM ESTA </w:t>
      </w:r>
      <w:r>
        <w:rPr>
          <w:rFonts w:cs="Arial"/>
          <w:u w:val="single"/>
        </w:rPr>
        <w:t>MANIFESTAÇÃO:</w:t>
      </w:r>
      <w:r w:rsidRPr="00B2672B">
        <w:rPr>
          <w:rFonts w:cs="Arial"/>
          <w:u w:val="single"/>
        </w:rPr>
        <w:t xml:space="preserve"> </w:t>
      </w:r>
    </w:p>
    <w:p w14:paraId="0B55F1FD" w14:textId="45A15F14" w:rsidR="00332865" w:rsidRPr="00167F26" w:rsidRDefault="00332865" w:rsidP="00F550DB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>Doc. 1</w:t>
      </w:r>
      <w:r w:rsidRPr="00B2672B">
        <w:rPr>
          <w:rFonts w:ascii="Arial" w:hAnsi="Arial" w:cs="Arial"/>
        </w:rPr>
        <w:t xml:space="preserve">: </w:t>
      </w:r>
      <w:r w:rsidR="0011776A" w:rsidRPr="0011776A">
        <w:rPr>
          <w:rFonts w:ascii="Arial" w:hAnsi="Arial" w:cs="Arial"/>
        </w:rPr>
        <w:t>Declarações de faturamento da empresa ENLU</w:t>
      </w:r>
      <w:r w:rsidR="0011776A">
        <w:rPr>
          <w:rFonts w:ascii="Arial" w:hAnsi="Arial" w:cs="Arial"/>
        </w:rPr>
        <w:t xml:space="preserve"> </w:t>
      </w:r>
      <w:r w:rsidR="0011776A" w:rsidRPr="0011776A">
        <w:rPr>
          <w:rFonts w:ascii="Arial" w:hAnsi="Arial" w:cs="Arial"/>
        </w:rPr>
        <w:t>Comércio, Importação e Exportação Ltda. referente</w:t>
      </w:r>
      <w:r w:rsidR="0011776A">
        <w:rPr>
          <w:rFonts w:ascii="Arial" w:hAnsi="Arial" w:cs="Arial"/>
        </w:rPr>
        <w:t xml:space="preserve"> </w:t>
      </w:r>
      <w:r w:rsidR="0011776A" w:rsidRPr="0011776A">
        <w:rPr>
          <w:rFonts w:ascii="Arial" w:hAnsi="Arial" w:cs="Arial"/>
        </w:rPr>
        <w:t>aos anos de 2021 e 2022</w:t>
      </w:r>
      <w:r w:rsidR="00693805">
        <w:rPr>
          <w:rFonts w:ascii="Arial" w:hAnsi="Arial" w:cs="Arial"/>
        </w:rPr>
        <w:t>, e última alteração social da empresa</w:t>
      </w:r>
      <w:r>
        <w:rPr>
          <w:rFonts w:ascii="Arial" w:hAnsi="Arial" w:cs="Arial"/>
        </w:rPr>
        <w:t>;</w:t>
      </w:r>
    </w:p>
    <w:p w14:paraId="7B311C5F" w14:textId="57A93569" w:rsidR="00332865" w:rsidRDefault="00332865" w:rsidP="00F550DB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2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11776A">
        <w:rPr>
          <w:rFonts w:ascii="Arial" w:hAnsi="Arial" w:cs="Arial"/>
        </w:rPr>
        <w:t xml:space="preserve">Contestação apresentada na ação revisional n. </w:t>
      </w:r>
      <w:r w:rsidR="0011776A" w:rsidRPr="0011776A">
        <w:rPr>
          <w:rFonts w:ascii="Arial" w:hAnsi="Arial" w:cs="Arial"/>
        </w:rPr>
        <w:t>5006917-85.2024.8.24.0091</w:t>
      </w:r>
      <w:r w:rsidR="0011776A">
        <w:rPr>
          <w:rFonts w:ascii="Arial" w:hAnsi="Arial" w:cs="Arial"/>
        </w:rPr>
        <w:t xml:space="preserve"> e decisão que indeferiu a tutela de urgência pleiteada pelo executado;</w:t>
      </w:r>
    </w:p>
    <w:p w14:paraId="16E222C5" w14:textId="175B9CB8" w:rsidR="0011776A" w:rsidRDefault="0011776A" w:rsidP="00F550DB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3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Recibo de pagamento da viagem realizada aos Estados Unidos da América e respectiva atualização monetária até a data do ajuizamento deste cumprimento de sentença;</w:t>
      </w:r>
    </w:p>
    <w:p w14:paraId="089E465C" w14:textId="707D2AA4" w:rsidR="0011776A" w:rsidRDefault="0011776A" w:rsidP="00F550DB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4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Mensagem de </w:t>
      </w:r>
      <w:r>
        <w:rPr>
          <w:rFonts w:ascii="Arial" w:hAnsi="Arial" w:cs="Arial"/>
          <w:i/>
          <w:iCs/>
        </w:rPr>
        <w:t>whatsapp</w:t>
      </w:r>
      <w:r>
        <w:rPr>
          <w:rFonts w:ascii="Arial" w:hAnsi="Arial" w:cs="Arial"/>
        </w:rPr>
        <w:t xml:space="preserve"> encaminhada por Lucca Santo Arno ao executado, seu pai, informando sobre a multa aplicada por conta de sua reserva do salão de festas.</w:t>
      </w:r>
    </w:p>
    <w:p w14:paraId="6C9AFA85" w14:textId="77777777" w:rsidR="00332865" w:rsidRPr="00005EC1" w:rsidRDefault="00332865" w:rsidP="001C2A88">
      <w:pPr>
        <w:spacing w:after="0" w:line="240" w:lineRule="auto"/>
        <w:ind w:right="-2"/>
        <w:jc w:val="center"/>
        <w:rPr>
          <w:rFonts w:ascii="Arial" w:hAnsi="Arial" w:cs="Arial"/>
        </w:rPr>
      </w:pPr>
    </w:p>
    <w:sectPr w:rsidR="00332865" w:rsidRPr="00005EC1" w:rsidSect="00475072">
      <w:headerReference w:type="default" r:id="rId10"/>
      <w:footerReference w:type="default" r:id="rId11"/>
      <w:pgSz w:w="11906" w:h="16838"/>
      <w:pgMar w:top="1843" w:right="1416" w:bottom="709" w:left="1418" w:header="680" w:footer="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B2D32" w14:textId="77777777" w:rsidR="00126F00" w:rsidRDefault="00126F00" w:rsidP="00943258">
      <w:pPr>
        <w:spacing w:after="0" w:line="240" w:lineRule="auto"/>
      </w:pPr>
      <w:r>
        <w:separator/>
      </w:r>
    </w:p>
  </w:endnote>
  <w:endnote w:type="continuationSeparator" w:id="0">
    <w:p w14:paraId="40DBD0D2" w14:textId="77777777" w:rsidR="00126F00" w:rsidRDefault="00126F00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9B9B21B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BAD9A9B" wp14:editId="3E10F2E4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065002947" name="Imagem 206500294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3F2BE6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1914C" w14:textId="77777777" w:rsidR="00126F00" w:rsidRDefault="00126F00" w:rsidP="00943258">
      <w:pPr>
        <w:spacing w:after="0" w:line="240" w:lineRule="auto"/>
      </w:pPr>
      <w:r>
        <w:separator/>
      </w:r>
    </w:p>
  </w:footnote>
  <w:footnote w:type="continuationSeparator" w:id="0">
    <w:p w14:paraId="184634B3" w14:textId="77777777" w:rsidR="00126F00" w:rsidRDefault="00126F00" w:rsidP="00943258">
      <w:pPr>
        <w:spacing w:after="0" w:line="240" w:lineRule="auto"/>
      </w:pPr>
      <w:r>
        <w:continuationSeparator/>
      </w:r>
    </w:p>
  </w:footnote>
  <w:footnote w:id="1">
    <w:p w14:paraId="0D52EB94" w14:textId="1E1817A0" w:rsidR="00776D07" w:rsidRDefault="00776D07" w:rsidP="007F69C8">
      <w:pPr>
        <w:pStyle w:val="Textodenotaderodap"/>
        <w:jc w:val="both"/>
      </w:pPr>
      <w:r>
        <w:rPr>
          <w:rStyle w:val="Refdenotaderodap"/>
        </w:rPr>
        <w:footnoteRef/>
      </w:r>
      <w:r>
        <w:t xml:space="preserve"> </w:t>
      </w:r>
      <w:r w:rsidR="007F69C8">
        <w:t>“</w:t>
      </w:r>
      <w:r w:rsidR="007F69C8" w:rsidRPr="007F69C8">
        <w:rPr>
          <w:rFonts w:ascii="Arial" w:hAnsi="Arial" w:cs="Arial"/>
          <w:sz w:val="18"/>
          <w:szCs w:val="18"/>
        </w:rPr>
        <w:t>No cumprimento de sentença, por força do art. 524, caput, II a VI, do CPC, incumbe à parte credora apresentar demonstrativo de débito, discriminado e atualizado, com especificação, de forma justificada, do critério de cálculo e parcelas considerados, inclusive com a juntada de documentos relativos aos dados necessários, ainda que não juntados anteriormente aos autos, para as operações aritméticas necessárias à apuração do valor do crédito exequendo, em conformidade com o título executivo judicial, impondo-se, em caso de omissão, a abertura de prazo para suprir a omissão, com emenda do requerimento, no prazo de 15 dias, por aplicação do disposto nos arts. 801, c.c. 771, do CPC”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DFBAE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03FA268" wp14:editId="5446656B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936841535" name="Imagem 936841535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8AD2B09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658D68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92AE636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584009A"/>
    <w:lvl w:ilvl="0" w:tplc="832CCBA2">
      <w:start w:val="1"/>
      <w:numFmt w:val="decimal"/>
      <w:pStyle w:val="SemEspaamento"/>
      <w:lvlText w:val="%1."/>
      <w:lvlJc w:val="left"/>
      <w:pPr>
        <w:ind w:left="1778" w:hanging="360"/>
      </w:pPr>
      <w:rPr>
        <w:b w:val="0"/>
        <w:bCs w:val="0"/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002"/>
    <w:rsid w:val="00003F31"/>
    <w:rsid w:val="00004021"/>
    <w:rsid w:val="00005EC1"/>
    <w:rsid w:val="000076C5"/>
    <w:rsid w:val="000169F1"/>
    <w:rsid w:val="00021022"/>
    <w:rsid w:val="00023E31"/>
    <w:rsid w:val="0002653B"/>
    <w:rsid w:val="000304C4"/>
    <w:rsid w:val="00031516"/>
    <w:rsid w:val="000327D1"/>
    <w:rsid w:val="00033853"/>
    <w:rsid w:val="000375EE"/>
    <w:rsid w:val="000409ED"/>
    <w:rsid w:val="0004298B"/>
    <w:rsid w:val="00046CF0"/>
    <w:rsid w:val="000508B1"/>
    <w:rsid w:val="0005108E"/>
    <w:rsid w:val="00057A1C"/>
    <w:rsid w:val="00060AB3"/>
    <w:rsid w:val="000626F2"/>
    <w:rsid w:val="0006426A"/>
    <w:rsid w:val="00066A89"/>
    <w:rsid w:val="00067283"/>
    <w:rsid w:val="00070032"/>
    <w:rsid w:val="00074FAE"/>
    <w:rsid w:val="000825A0"/>
    <w:rsid w:val="000871E2"/>
    <w:rsid w:val="00090201"/>
    <w:rsid w:val="00097661"/>
    <w:rsid w:val="00097E4D"/>
    <w:rsid w:val="000A0997"/>
    <w:rsid w:val="000B0329"/>
    <w:rsid w:val="000B40A7"/>
    <w:rsid w:val="000B478E"/>
    <w:rsid w:val="000B7945"/>
    <w:rsid w:val="000B7E17"/>
    <w:rsid w:val="000C0A07"/>
    <w:rsid w:val="000D016E"/>
    <w:rsid w:val="000D0B7B"/>
    <w:rsid w:val="000D228C"/>
    <w:rsid w:val="000D3B57"/>
    <w:rsid w:val="000D3E14"/>
    <w:rsid w:val="000D46C1"/>
    <w:rsid w:val="000D6179"/>
    <w:rsid w:val="000D7001"/>
    <w:rsid w:val="000E6FC4"/>
    <w:rsid w:val="000F22FF"/>
    <w:rsid w:val="000F35E9"/>
    <w:rsid w:val="000F494E"/>
    <w:rsid w:val="000F7424"/>
    <w:rsid w:val="00104F6C"/>
    <w:rsid w:val="00112CA0"/>
    <w:rsid w:val="00114807"/>
    <w:rsid w:val="001175EA"/>
    <w:rsid w:val="0011776A"/>
    <w:rsid w:val="00121CB7"/>
    <w:rsid w:val="00122464"/>
    <w:rsid w:val="00123EE5"/>
    <w:rsid w:val="001243E0"/>
    <w:rsid w:val="00126F00"/>
    <w:rsid w:val="00130A28"/>
    <w:rsid w:val="00131BEB"/>
    <w:rsid w:val="00133DB1"/>
    <w:rsid w:val="001403F2"/>
    <w:rsid w:val="001415F1"/>
    <w:rsid w:val="00145C84"/>
    <w:rsid w:val="00147570"/>
    <w:rsid w:val="001479C9"/>
    <w:rsid w:val="0015654C"/>
    <w:rsid w:val="00161B9F"/>
    <w:rsid w:val="00164113"/>
    <w:rsid w:val="001667B0"/>
    <w:rsid w:val="00167B92"/>
    <w:rsid w:val="001701FA"/>
    <w:rsid w:val="00172931"/>
    <w:rsid w:val="0017438B"/>
    <w:rsid w:val="001761C0"/>
    <w:rsid w:val="00183BE2"/>
    <w:rsid w:val="00187F86"/>
    <w:rsid w:val="00195345"/>
    <w:rsid w:val="001A260A"/>
    <w:rsid w:val="001A4FF0"/>
    <w:rsid w:val="001A5F71"/>
    <w:rsid w:val="001A7904"/>
    <w:rsid w:val="001B1448"/>
    <w:rsid w:val="001B2B98"/>
    <w:rsid w:val="001B2E75"/>
    <w:rsid w:val="001B6B00"/>
    <w:rsid w:val="001C0FAB"/>
    <w:rsid w:val="001C2914"/>
    <w:rsid w:val="001C2A88"/>
    <w:rsid w:val="001C3217"/>
    <w:rsid w:val="001C4401"/>
    <w:rsid w:val="001C47BC"/>
    <w:rsid w:val="001C5515"/>
    <w:rsid w:val="001C577F"/>
    <w:rsid w:val="001C73A4"/>
    <w:rsid w:val="001D6CED"/>
    <w:rsid w:val="001E4CAF"/>
    <w:rsid w:val="001E5E8D"/>
    <w:rsid w:val="001F5508"/>
    <w:rsid w:val="001F6354"/>
    <w:rsid w:val="001F7266"/>
    <w:rsid w:val="00201F45"/>
    <w:rsid w:val="00207BE4"/>
    <w:rsid w:val="0021083F"/>
    <w:rsid w:val="00211BE0"/>
    <w:rsid w:val="00214E09"/>
    <w:rsid w:val="00221FDE"/>
    <w:rsid w:val="002237A0"/>
    <w:rsid w:val="00224747"/>
    <w:rsid w:val="00224C0E"/>
    <w:rsid w:val="002257C7"/>
    <w:rsid w:val="0022666C"/>
    <w:rsid w:val="00226936"/>
    <w:rsid w:val="002366CE"/>
    <w:rsid w:val="0024007E"/>
    <w:rsid w:val="00240A52"/>
    <w:rsid w:val="00244345"/>
    <w:rsid w:val="00245D17"/>
    <w:rsid w:val="00252995"/>
    <w:rsid w:val="00263348"/>
    <w:rsid w:val="00264543"/>
    <w:rsid w:val="00264798"/>
    <w:rsid w:val="0026695E"/>
    <w:rsid w:val="00272970"/>
    <w:rsid w:val="00272BFB"/>
    <w:rsid w:val="00272C1F"/>
    <w:rsid w:val="00273287"/>
    <w:rsid w:val="00273F58"/>
    <w:rsid w:val="00275BC1"/>
    <w:rsid w:val="00286B7E"/>
    <w:rsid w:val="0029138E"/>
    <w:rsid w:val="002913CD"/>
    <w:rsid w:val="00291CF7"/>
    <w:rsid w:val="00291F6C"/>
    <w:rsid w:val="00292330"/>
    <w:rsid w:val="002969DC"/>
    <w:rsid w:val="00296B3B"/>
    <w:rsid w:val="00296E7E"/>
    <w:rsid w:val="002A0CBF"/>
    <w:rsid w:val="002A46DA"/>
    <w:rsid w:val="002A7152"/>
    <w:rsid w:val="002A7D82"/>
    <w:rsid w:val="002B1B26"/>
    <w:rsid w:val="002B2111"/>
    <w:rsid w:val="002B2600"/>
    <w:rsid w:val="002B57F8"/>
    <w:rsid w:val="002C27CE"/>
    <w:rsid w:val="002D45BE"/>
    <w:rsid w:val="002D45EF"/>
    <w:rsid w:val="002D557C"/>
    <w:rsid w:val="002D5D54"/>
    <w:rsid w:val="002E007D"/>
    <w:rsid w:val="002E185C"/>
    <w:rsid w:val="002E1FE7"/>
    <w:rsid w:val="002E4189"/>
    <w:rsid w:val="002E5AE2"/>
    <w:rsid w:val="002E606D"/>
    <w:rsid w:val="002E75F6"/>
    <w:rsid w:val="002F49C7"/>
    <w:rsid w:val="002F5D6E"/>
    <w:rsid w:val="0030737E"/>
    <w:rsid w:val="00307B61"/>
    <w:rsid w:val="003134DD"/>
    <w:rsid w:val="00316239"/>
    <w:rsid w:val="00322352"/>
    <w:rsid w:val="003256BB"/>
    <w:rsid w:val="003261D9"/>
    <w:rsid w:val="00326DB3"/>
    <w:rsid w:val="0033152D"/>
    <w:rsid w:val="00331C87"/>
    <w:rsid w:val="00332041"/>
    <w:rsid w:val="00332865"/>
    <w:rsid w:val="00335BE3"/>
    <w:rsid w:val="003463A3"/>
    <w:rsid w:val="00350A67"/>
    <w:rsid w:val="00352247"/>
    <w:rsid w:val="00356D6E"/>
    <w:rsid w:val="00357771"/>
    <w:rsid w:val="00361BF9"/>
    <w:rsid w:val="00364B52"/>
    <w:rsid w:val="00364DFB"/>
    <w:rsid w:val="00364FBA"/>
    <w:rsid w:val="003664F7"/>
    <w:rsid w:val="00367930"/>
    <w:rsid w:val="00370331"/>
    <w:rsid w:val="003718AD"/>
    <w:rsid w:val="00372BEF"/>
    <w:rsid w:val="003773B3"/>
    <w:rsid w:val="00377A2E"/>
    <w:rsid w:val="00377E68"/>
    <w:rsid w:val="003801CD"/>
    <w:rsid w:val="00380C59"/>
    <w:rsid w:val="00381682"/>
    <w:rsid w:val="0038181A"/>
    <w:rsid w:val="00381D59"/>
    <w:rsid w:val="00383AF8"/>
    <w:rsid w:val="003931D1"/>
    <w:rsid w:val="00394B1B"/>
    <w:rsid w:val="003A7434"/>
    <w:rsid w:val="003B24CC"/>
    <w:rsid w:val="003B2F29"/>
    <w:rsid w:val="003B66DD"/>
    <w:rsid w:val="003C23DF"/>
    <w:rsid w:val="003C28D6"/>
    <w:rsid w:val="003C4B60"/>
    <w:rsid w:val="003D0E27"/>
    <w:rsid w:val="003D58C5"/>
    <w:rsid w:val="003D5E84"/>
    <w:rsid w:val="003E0B7F"/>
    <w:rsid w:val="003E46B9"/>
    <w:rsid w:val="003E7875"/>
    <w:rsid w:val="003F18B3"/>
    <w:rsid w:val="00404706"/>
    <w:rsid w:val="0040602F"/>
    <w:rsid w:val="00406C94"/>
    <w:rsid w:val="00410964"/>
    <w:rsid w:val="004132F3"/>
    <w:rsid w:val="00415679"/>
    <w:rsid w:val="004167B8"/>
    <w:rsid w:val="00421E4A"/>
    <w:rsid w:val="00421E92"/>
    <w:rsid w:val="0042289B"/>
    <w:rsid w:val="0043397B"/>
    <w:rsid w:val="004372F5"/>
    <w:rsid w:val="004434F0"/>
    <w:rsid w:val="00446857"/>
    <w:rsid w:val="00447527"/>
    <w:rsid w:val="00450C49"/>
    <w:rsid w:val="004542CC"/>
    <w:rsid w:val="00456EAC"/>
    <w:rsid w:val="0046631D"/>
    <w:rsid w:val="004709DF"/>
    <w:rsid w:val="00472798"/>
    <w:rsid w:val="00472AB7"/>
    <w:rsid w:val="00472DB8"/>
    <w:rsid w:val="004737D5"/>
    <w:rsid w:val="00475072"/>
    <w:rsid w:val="00475EB2"/>
    <w:rsid w:val="004811DE"/>
    <w:rsid w:val="0048324C"/>
    <w:rsid w:val="0048594D"/>
    <w:rsid w:val="00487399"/>
    <w:rsid w:val="00494169"/>
    <w:rsid w:val="004949AD"/>
    <w:rsid w:val="004966B5"/>
    <w:rsid w:val="00497FB2"/>
    <w:rsid w:val="004A2261"/>
    <w:rsid w:val="004A325F"/>
    <w:rsid w:val="004B3FB2"/>
    <w:rsid w:val="004B4C1B"/>
    <w:rsid w:val="004B7E20"/>
    <w:rsid w:val="004C0404"/>
    <w:rsid w:val="004C41FC"/>
    <w:rsid w:val="004C5819"/>
    <w:rsid w:val="004C5F73"/>
    <w:rsid w:val="004C76BA"/>
    <w:rsid w:val="004D07F4"/>
    <w:rsid w:val="004D2AD6"/>
    <w:rsid w:val="004D5E46"/>
    <w:rsid w:val="004D5F3B"/>
    <w:rsid w:val="004D74AB"/>
    <w:rsid w:val="004E11FF"/>
    <w:rsid w:val="004E485C"/>
    <w:rsid w:val="004E576C"/>
    <w:rsid w:val="004E60B6"/>
    <w:rsid w:val="004E78FC"/>
    <w:rsid w:val="004F02B2"/>
    <w:rsid w:val="004F189A"/>
    <w:rsid w:val="004F2B78"/>
    <w:rsid w:val="004F384D"/>
    <w:rsid w:val="004F57CB"/>
    <w:rsid w:val="00500945"/>
    <w:rsid w:val="00501A18"/>
    <w:rsid w:val="00506E27"/>
    <w:rsid w:val="0051106F"/>
    <w:rsid w:val="005116D0"/>
    <w:rsid w:val="00513A48"/>
    <w:rsid w:val="005153A8"/>
    <w:rsid w:val="005154BE"/>
    <w:rsid w:val="005245CF"/>
    <w:rsid w:val="0052622E"/>
    <w:rsid w:val="005317B6"/>
    <w:rsid w:val="00531D8B"/>
    <w:rsid w:val="005321DA"/>
    <w:rsid w:val="005323C3"/>
    <w:rsid w:val="00533E30"/>
    <w:rsid w:val="00534F65"/>
    <w:rsid w:val="0054026D"/>
    <w:rsid w:val="00542158"/>
    <w:rsid w:val="005508AC"/>
    <w:rsid w:val="0055271B"/>
    <w:rsid w:val="0055521D"/>
    <w:rsid w:val="00555598"/>
    <w:rsid w:val="00557C7C"/>
    <w:rsid w:val="00560B7F"/>
    <w:rsid w:val="00564170"/>
    <w:rsid w:val="005641DC"/>
    <w:rsid w:val="00564280"/>
    <w:rsid w:val="00567861"/>
    <w:rsid w:val="005715A7"/>
    <w:rsid w:val="00574096"/>
    <w:rsid w:val="00574304"/>
    <w:rsid w:val="00574DD5"/>
    <w:rsid w:val="00576615"/>
    <w:rsid w:val="0058601A"/>
    <w:rsid w:val="005860DE"/>
    <w:rsid w:val="00586B2E"/>
    <w:rsid w:val="00592496"/>
    <w:rsid w:val="00594491"/>
    <w:rsid w:val="00594FD1"/>
    <w:rsid w:val="005A0B0D"/>
    <w:rsid w:val="005A0E67"/>
    <w:rsid w:val="005A3149"/>
    <w:rsid w:val="005A3361"/>
    <w:rsid w:val="005A6A2F"/>
    <w:rsid w:val="005B0AE6"/>
    <w:rsid w:val="005B349A"/>
    <w:rsid w:val="005B52A9"/>
    <w:rsid w:val="005B577D"/>
    <w:rsid w:val="005B67EA"/>
    <w:rsid w:val="005C0129"/>
    <w:rsid w:val="005C0B98"/>
    <w:rsid w:val="005C3964"/>
    <w:rsid w:val="005C61AD"/>
    <w:rsid w:val="005D10C8"/>
    <w:rsid w:val="005D33DF"/>
    <w:rsid w:val="005D61CE"/>
    <w:rsid w:val="005D6B73"/>
    <w:rsid w:val="005D6DE0"/>
    <w:rsid w:val="005E0172"/>
    <w:rsid w:val="005E2988"/>
    <w:rsid w:val="005E58E2"/>
    <w:rsid w:val="005F3100"/>
    <w:rsid w:val="005F3D49"/>
    <w:rsid w:val="00601BCF"/>
    <w:rsid w:val="0060344D"/>
    <w:rsid w:val="006146D3"/>
    <w:rsid w:val="006148E3"/>
    <w:rsid w:val="00614A0C"/>
    <w:rsid w:val="0061513D"/>
    <w:rsid w:val="00615358"/>
    <w:rsid w:val="00615C00"/>
    <w:rsid w:val="00621D8B"/>
    <w:rsid w:val="006247E7"/>
    <w:rsid w:val="00632538"/>
    <w:rsid w:val="0064091D"/>
    <w:rsid w:val="0064360D"/>
    <w:rsid w:val="006436E1"/>
    <w:rsid w:val="00645391"/>
    <w:rsid w:val="006467C6"/>
    <w:rsid w:val="006476B6"/>
    <w:rsid w:val="0064783D"/>
    <w:rsid w:val="006511C6"/>
    <w:rsid w:val="006521E9"/>
    <w:rsid w:val="006523F1"/>
    <w:rsid w:val="00652E75"/>
    <w:rsid w:val="0065330E"/>
    <w:rsid w:val="006676C1"/>
    <w:rsid w:val="00671A27"/>
    <w:rsid w:val="0067215C"/>
    <w:rsid w:val="00673228"/>
    <w:rsid w:val="0067343C"/>
    <w:rsid w:val="00675B60"/>
    <w:rsid w:val="0068020C"/>
    <w:rsid w:val="006805F1"/>
    <w:rsid w:val="00685A55"/>
    <w:rsid w:val="00686E9D"/>
    <w:rsid w:val="00687528"/>
    <w:rsid w:val="00692801"/>
    <w:rsid w:val="006930DD"/>
    <w:rsid w:val="00693805"/>
    <w:rsid w:val="00693F8B"/>
    <w:rsid w:val="00694002"/>
    <w:rsid w:val="006952E5"/>
    <w:rsid w:val="00695E5C"/>
    <w:rsid w:val="00696295"/>
    <w:rsid w:val="006A2552"/>
    <w:rsid w:val="006A272D"/>
    <w:rsid w:val="006A2AB6"/>
    <w:rsid w:val="006A58C9"/>
    <w:rsid w:val="006A702E"/>
    <w:rsid w:val="006A77C1"/>
    <w:rsid w:val="006B160E"/>
    <w:rsid w:val="006B57CD"/>
    <w:rsid w:val="006B7F8E"/>
    <w:rsid w:val="006C0DFC"/>
    <w:rsid w:val="006C2893"/>
    <w:rsid w:val="006C70D6"/>
    <w:rsid w:val="006D15AE"/>
    <w:rsid w:val="006D3F0E"/>
    <w:rsid w:val="006E43BE"/>
    <w:rsid w:val="006E5FCB"/>
    <w:rsid w:val="006F0621"/>
    <w:rsid w:val="006F1580"/>
    <w:rsid w:val="006F2955"/>
    <w:rsid w:val="006F4950"/>
    <w:rsid w:val="006F4A6B"/>
    <w:rsid w:val="006F6BB1"/>
    <w:rsid w:val="00701811"/>
    <w:rsid w:val="00701F0E"/>
    <w:rsid w:val="00701FEC"/>
    <w:rsid w:val="00703B3D"/>
    <w:rsid w:val="00703C66"/>
    <w:rsid w:val="00704B1C"/>
    <w:rsid w:val="00706720"/>
    <w:rsid w:val="00706FD9"/>
    <w:rsid w:val="00710666"/>
    <w:rsid w:val="00715CE6"/>
    <w:rsid w:val="00717DBB"/>
    <w:rsid w:val="00720B4E"/>
    <w:rsid w:val="00722DF5"/>
    <w:rsid w:val="007254CA"/>
    <w:rsid w:val="0072626A"/>
    <w:rsid w:val="007265AC"/>
    <w:rsid w:val="00732E1F"/>
    <w:rsid w:val="00736043"/>
    <w:rsid w:val="007440A7"/>
    <w:rsid w:val="007470FD"/>
    <w:rsid w:val="007508EE"/>
    <w:rsid w:val="00750DB8"/>
    <w:rsid w:val="0075346B"/>
    <w:rsid w:val="00753842"/>
    <w:rsid w:val="00755130"/>
    <w:rsid w:val="00757BDF"/>
    <w:rsid w:val="00762ACA"/>
    <w:rsid w:val="007639AB"/>
    <w:rsid w:val="00766828"/>
    <w:rsid w:val="007725B1"/>
    <w:rsid w:val="00772FD1"/>
    <w:rsid w:val="00773F00"/>
    <w:rsid w:val="00774986"/>
    <w:rsid w:val="00775FEA"/>
    <w:rsid w:val="007763FC"/>
    <w:rsid w:val="00776908"/>
    <w:rsid w:val="00776D07"/>
    <w:rsid w:val="007778FA"/>
    <w:rsid w:val="00780B65"/>
    <w:rsid w:val="00782326"/>
    <w:rsid w:val="007834AA"/>
    <w:rsid w:val="00783E48"/>
    <w:rsid w:val="0079181E"/>
    <w:rsid w:val="00792374"/>
    <w:rsid w:val="0079350D"/>
    <w:rsid w:val="007949BF"/>
    <w:rsid w:val="00795616"/>
    <w:rsid w:val="00797900"/>
    <w:rsid w:val="007A01E4"/>
    <w:rsid w:val="007A1264"/>
    <w:rsid w:val="007A2168"/>
    <w:rsid w:val="007A4529"/>
    <w:rsid w:val="007A60FA"/>
    <w:rsid w:val="007B0F44"/>
    <w:rsid w:val="007B13E7"/>
    <w:rsid w:val="007B505A"/>
    <w:rsid w:val="007B5DC5"/>
    <w:rsid w:val="007C249D"/>
    <w:rsid w:val="007C36DB"/>
    <w:rsid w:val="007C51C8"/>
    <w:rsid w:val="007C5464"/>
    <w:rsid w:val="007C604C"/>
    <w:rsid w:val="007D56E9"/>
    <w:rsid w:val="007D5F58"/>
    <w:rsid w:val="007D6BEA"/>
    <w:rsid w:val="007E0432"/>
    <w:rsid w:val="007E0D16"/>
    <w:rsid w:val="007E1A4D"/>
    <w:rsid w:val="007E2842"/>
    <w:rsid w:val="007E6ACF"/>
    <w:rsid w:val="007E72E8"/>
    <w:rsid w:val="007F1C69"/>
    <w:rsid w:val="007F370D"/>
    <w:rsid w:val="007F4652"/>
    <w:rsid w:val="007F69C8"/>
    <w:rsid w:val="007F7E12"/>
    <w:rsid w:val="00800C7C"/>
    <w:rsid w:val="00802476"/>
    <w:rsid w:val="008032A7"/>
    <w:rsid w:val="00805A56"/>
    <w:rsid w:val="008061CE"/>
    <w:rsid w:val="00807296"/>
    <w:rsid w:val="00810D34"/>
    <w:rsid w:val="0081400F"/>
    <w:rsid w:val="008158F8"/>
    <w:rsid w:val="00817B8A"/>
    <w:rsid w:val="00822F5E"/>
    <w:rsid w:val="00824001"/>
    <w:rsid w:val="0082487C"/>
    <w:rsid w:val="00826A3F"/>
    <w:rsid w:val="00827C31"/>
    <w:rsid w:val="00830BAB"/>
    <w:rsid w:val="008313DF"/>
    <w:rsid w:val="00832A81"/>
    <w:rsid w:val="00832C13"/>
    <w:rsid w:val="0083382C"/>
    <w:rsid w:val="00844FB1"/>
    <w:rsid w:val="00852FC5"/>
    <w:rsid w:val="0085319F"/>
    <w:rsid w:val="00853CB9"/>
    <w:rsid w:val="00853D8B"/>
    <w:rsid w:val="00855EA4"/>
    <w:rsid w:val="00856578"/>
    <w:rsid w:val="00862BF6"/>
    <w:rsid w:val="00864D7B"/>
    <w:rsid w:val="00867AA1"/>
    <w:rsid w:val="00871FC7"/>
    <w:rsid w:val="0087255B"/>
    <w:rsid w:val="00875AE0"/>
    <w:rsid w:val="008769BA"/>
    <w:rsid w:val="008769D3"/>
    <w:rsid w:val="008772C6"/>
    <w:rsid w:val="00877AE0"/>
    <w:rsid w:val="00877FA7"/>
    <w:rsid w:val="00881A44"/>
    <w:rsid w:val="008825BF"/>
    <w:rsid w:val="0088285F"/>
    <w:rsid w:val="008879EE"/>
    <w:rsid w:val="008928E1"/>
    <w:rsid w:val="0089682A"/>
    <w:rsid w:val="008A0012"/>
    <w:rsid w:val="008A1827"/>
    <w:rsid w:val="008A23DF"/>
    <w:rsid w:val="008B298D"/>
    <w:rsid w:val="008B68E0"/>
    <w:rsid w:val="008C12FD"/>
    <w:rsid w:val="008C13BC"/>
    <w:rsid w:val="008C15B5"/>
    <w:rsid w:val="008C58C1"/>
    <w:rsid w:val="008C619D"/>
    <w:rsid w:val="008C7E8E"/>
    <w:rsid w:val="008D00AF"/>
    <w:rsid w:val="008D2FB5"/>
    <w:rsid w:val="008D66F2"/>
    <w:rsid w:val="008E0686"/>
    <w:rsid w:val="008E2812"/>
    <w:rsid w:val="008E31FF"/>
    <w:rsid w:val="008E377D"/>
    <w:rsid w:val="008E6B33"/>
    <w:rsid w:val="008E73B6"/>
    <w:rsid w:val="008E7740"/>
    <w:rsid w:val="008E7F01"/>
    <w:rsid w:val="008F0792"/>
    <w:rsid w:val="008F1205"/>
    <w:rsid w:val="008F2218"/>
    <w:rsid w:val="008F29AF"/>
    <w:rsid w:val="008F3450"/>
    <w:rsid w:val="008F53CE"/>
    <w:rsid w:val="008F5460"/>
    <w:rsid w:val="008F57A5"/>
    <w:rsid w:val="008F7B29"/>
    <w:rsid w:val="00901606"/>
    <w:rsid w:val="0090226D"/>
    <w:rsid w:val="009030EC"/>
    <w:rsid w:val="009102A1"/>
    <w:rsid w:val="00911F60"/>
    <w:rsid w:val="0091339F"/>
    <w:rsid w:val="00914051"/>
    <w:rsid w:val="00916EB9"/>
    <w:rsid w:val="00917176"/>
    <w:rsid w:val="00924163"/>
    <w:rsid w:val="009327F5"/>
    <w:rsid w:val="00935778"/>
    <w:rsid w:val="00941A27"/>
    <w:rsid w:val="009428B3"/>
    <w:rsid w:val="00943258"/>
    <w:rsid w:val="00943D65"/>
    <w:rsid w:val="0095252E"/>
    <w:rsid w:val="00954009"/>
    <w:rsid w:val="009563D2"/>
    <w:rsid w:val="00960BD9"/>
    <w:rsid w:val="0096319D"/>
    <w:rsid w:val="00966021"/>
    <w:rsid w:val="0096702D"/>
    <w:rsid w:val="00975543"/>
    <w:rsid w:val="0098005E"/>
    <w:rsid w:val="0098212F"/>
    <w:rsid w:val="00982154"/>
    <w:rsid w:val="00991AD1"/>
    <w:rsid w:val="009A0AC2"/>
    <w:rsid w:val="009A41C1"/>
    <w:rsid w:val="009A4CFF"/>
    <w:rsid w:val="009A68C7"/>
    <w:rsid w:val="009C5911"/>
    <w:rsid w:val="009C64CB"/>
    <w:rsid w:val="009C6B58"/>
    <w:rsid w:val="009C704E"/>
    <w:rsid w:val="009D24DA"/>
    <w:rsid w:val="009E133A"/>
    <w:rsid w:val="009E1BEF"/>
    <w:rsid w:val="009E546F"/>
    <w:rsid w:val="009F31D3"/>
    <w:rsid w:val="00A02962"/>
    <w:rsid w:val="00A042B3"/>
    <w:rsid w:val="00A049FC"/>
    <w:rsid w:val="00A10854"/>
    <w:rsid w:val="00A10FB4"/>
    <w:rsid w:val="00A11AEC"/>
    <w:rsid w:val="00A13293"/>
    <w:rsid w:val="00A14E02"/>
    <w:rsid w:val="00A16DBF"/>
    <w:rsid w:val="00A23204"/>
    <w:rsid w:val="00A25640"/>
    <w:rsid w:val="00A3276B"/>
    <w:rsid w:val="00A34FF2"/>
    <w:rsid w:val="00A40205"/>
    <w:rsid w:val="00A40ACE"/>
    <w:rsid w:val="00A40BD8"/>
    <w:rsid w:val="00A43FBC"/>
    <w:rsid w:val="00A45808"/>
    <w:rsid w:val="00A50F4C"/>
    <w:rsid w:val="00A52A02"/>
    <w:rsid w:val="00A5405A"/>
    <w:rsid w:val="00A544E0"/>
    <w:rsid w:val="00A55D14"/>
    <w:rsid w:val="00A63C08"/>
    <w:rsid w:val="00A643D5"/>
    <w:rsid w:val="00A6549D"/>
    <w:rsid w:val="00A70F61"/>
    <w:rsid w:val="00A7140C"/>
    <w:rsid w:val="00A72838"/>
    <w:rsid w:val="00A72F32"/>
    <w:rsid w:val="00A734FC"/>
    <w:rsid w:val="00A73CDC"/>
    <w:rsid w:val="00A75B2A"/>
    <w:rsid w:val="00A8369A"/>
    <w:rsid w:val="00A840C9"/>
    <w:rsid w:val="00A84301"/>
    <w:rsid w:val="00A85F4C"/>
    <w:rsid w:val="00A874BA"/>
    <w:rsid w:val="00A87BB9"/>
    <w:rsid w:val="00A87EB7"/>
    <w:rsid w:val="00A87F40"/>
    <w:rsid w:val="00A9091A"/>
    <w:rsid w:val="00A91FF1"/>
    <w:rsid w:val="00A964B5"/>
    <w:rsid w:val="00AA0520"/>
    <w:rsid w:val="00AA0555"/>
    <w:rsid w:val="00AA06F7"/>
    <w:rsid w:val="00AA0F38"/>
    <w:rsid w:val="00AA20E8"/>
    <w:rsid w:val="00AA3FF9"/>
    <w:rsid w:val="00AB03CE"/>
    <w:rsid w:val="00AB04B4"/>
    <w:rsid w:val="00AB0DE4"/>
    <w:rsid w:val="00AB5FCB"/>
    <w:rsid w:val="00AC1126"/>
    <w:rsid w:val="00AC2560"/>
    <w:rsid w:val="00AC4903"/>
    <w:rsid w:val="00AD116E"/>
    <w:rsid w:val="00AD4B59"/>
    <w:rsid w:val="00AD4E08"/>
    <w:rsid w:val="00AD693B"/>
    <w:rsid w:val="00AE2170"/>
    <w:rsid w:val="00AE269F"/>
    <w:rsid w:val="00AE444A"/>
    <w:rsid w:val="00AE66CF"/>
    <w:rsid w:val="00AF0BA8"/>
    <w:rsid w:val="00AF397A"/>
    <w:rsid w:val="00AF6C10"/>
    <w:rsid w:val="00AF6CAC"/>
    <w:rsid w:val="00B11249"/>
    <w:rsid w:val="00B14A81"/>
    <w:rsid w:val="00B16E30"/>
    <w:rsid w:val="00B230A5"/>
    <w:rsid w:val="00B24252"/>
    <w:rsid w:val="00B24793"/>
    <w:rsid w:val="00B258C0"/>
    <w:rsid w:val="00B26BF7"/>
    <w:rsid w:val="00B33DC3"/>
    <w:rsid w:val="00B37355"/>
    <w:rsid w:val="00B50E95"/>
    <w:rsid w:val="00B512ED"/>
    <w:rsid w:val="00B5470D"/>
    <w:rsid w:val="00B547CC"/>
    <w:rsid w:val="00B6080E"/>
    <w:rsid w:val="00B6363E"/>
    <w:rsid w:val="00B66727"/>
    <w:rsid w:val="00B701F9"/>
    <w:rsid w:val="00B7027B"/>
    <w:rsid w:val="00B7622A"/>
    <w:rsid w:val="00B77D95"/>
    <w:rsid w:val="00B80B59"/>
    <w:rsid w:val="00B84A31"/>
    <w:rsid w:val="00B93E13"/>
    <w:rsid w:val="00B94DE1"/>
    <w:rsid w:val="00B96610"/>
    <w:rsid w:val="00B96D74"/>
    <w:rsid w:val="00B97E36"/>
    <w:rsid w:val="00BA0C6D"/>
    <w:rsid w:val="00BA1444"/>
    <w:rsid w:val="00BA2544"/>
    <w:rsid w:val="00BA384D"/>
    <w:rsid w:val="00BA48EC"/>
    <w:rsid w:val="00BA64EC"/>
    <w:rsid w:val="00BA68D7"/>
    <w:rsid w:val="00BA6F34"/>
    <w:rsid w:val="00BB139E"/>
    <w:rsid w:val="00BB22EB"/>
    <w:rsid w:val="00BB47D8"/>
    <w:rsid w:val="00BB4D0F"/>
    <w:rsid w:val="00BB5A8E"/>
    <w:rsid w:val="00BC3E9F"/>
    <w:rsid w:val="00BC4196"/>
    <w:rsid w:val="00BC4758"/>
    <w:rsid w:val="00BC51EC"/>
    <w:rsid w:val="00BC6D3C"/>
    <w:rsid w:val="00BC7305"/>
    <w:rsid w:val="00BD1498"/>
    <w:rsid w:val="00BD65FD"/>
    <w:rsid w:val="00BE183A"/>
    <w:rsid w:val="00BE2189"/>
    <w:rsid w:val="00BE5B32"/>
    <w:rsid w:val="00BE703A"/>
    <w:rsid w:val="00BF7040"/>
    <w:rsid w:val="00C009A5"/>
    <w:rsid w:val="00C01CD4"/>
    <w:rsid w:val="00C01E15"/>
    <w:rsid w:val="00C03B4C"/>
    <w:rsid w:val="00C0456B"/>
    <w:rsid w:val="00C06317"/>
    <w:rsid w:val="00C127FF"/>
    <w:rsid w:val="00C128E2"/>
    <w:rsid w:val="00C14305"/>
    <w:rsid w:val="00C16593"/>
    <w:rsid w:val="00C22861"/>
    <w:rsid w:val="00C25859"/>
    <w:rsid w:val="00C33308"/>
    <w:rsid w:val="00C345AD"/>
    <w:rsid w:val="00C35679"/>
    <w:rsid w:val="00C4012B"/>
    <w:rsid w:val="00C43F12"/>
    <w:rsid w:val="00C46E22"/>
    <w:rsid w:val="00C5331B"/>
    <w:rsid w:val="00C57E1D"/>
    <w:rsid w:val="00C646B7"/>
    <w:rsid w:val="00C64C6F"/>
    <w:rsid w:val="00C653DB"/>
    <w:rsid w:val="00C70510"/>
    <w:rsid w:val="00C71832"/>
    <w:rsid w:val="00C71A17"/>
    <w:rsid w:val="00C725DE"/>
    <w:rsid w:val="00C74354"/>
    <w:rsid w:val="00C76633"/>
    <w:rsid w:val="00C85203"/>
    <w:rsid w:val="00C862F1"/>
    <w:rsid w:val="00C872B5"/>
    <w:rsid w:val="00C9246A"/>
    <w:rsid w:val="00C943DB"/>
    <w:rsid w:val="00C944C0"/>
    <w:rsid w:val="00C954DA"/>
    <w:rsid w:val="00CA081A"/>
    <w:rsid w:val="00CA170E"/>
    <w:rsid w:val="00CA2540"/>
    <w:rsid w:val="00CA73D7"/>
    <w:rsid w:val="00CB5C38"/>
    <w:rsid w:val="00CB5FC5"/>
    <w:rsid w:val="00CC0963"/>
    <w:rsid w:val="00CC4697"/>
    <w:rsid w:val="00CC4F86"/>
    <w:rsid w:val="00CC5977"/>
    <w:rsid w:val="00CD26F4"/>
    <w:rsid w:val="00CD2C8B"/>
    <w:rsid w:val="00CD4CA9"/>
    <w:rsid w:val="00CD5417"/>
    <w:rsid w:val="00CF2032"/>
    <w:rsid w:val="00CF61FF"/>
    <w:rsid w:val="00CF6E2E"/>
    <w:rsid w:val="00D00927"/>
    <w:rsid w:val="00D05738"/>
    <w:rsid w:val="00D062C8"/>
    <w:rsid w:val="00D06C86"/>
    <w:rsid w:val="00D1168A"/>
    <w:rsid w:val="00D12CDA"/>
    <w:rsid w:val="00D15468"/>
    <w:rsid w:val="00D159F8"/>
    <w:rsid w:val="00D16FA6"/>
    <w:rsid w:val="00D1747C"/>
    <w:rsid w:val="00D17EAA"/>
    <w:rsid w:val="00D20CC3"/>
    <w:rsid w:val="00D20E4A"/>
    <w:rsid w:val="00D2453B"/>
    <w:rsid w:val="00D31BD6"/>
    <w:rsid w:val="00D32740"/>
    <w:rsid w:val="00D36D3F"/>
    <w:rsid w:val="00D4017E"/>
    <w:rsid w:val="00D40576"/>
    <w:rsid w:val="00D42B0B"/>
    <w:rsid w:val="00D4588C"/>
    <w:rsid w:val="00D46D13"/>
    <w:rsid w:val="00D50AF0"/>
    <w:rsid w:val="00D51F84"/>
    <w:rsid w:val="00D528CC"/>
    <w:rsid w:val="00D53A4C"/>
    <w:rsid w:val="00D5415E"/>
    <w:rsid w:val="00D60104"/>
    <w:rsid w:val="00D6136E"/>
    <w:rsid w:val="00D6192F"/>
    <w:rsid w:val="00D6733D"/>
    <w:rsid w:val="00D708F4"/>
    <w:rsid w:val="00D7697D"/>
    <w:rsid w:val="00D77533"/>
    <w:rsid w:val="00D77F17"/>
    <w:rsid w:val="00D8044B"/>
    <w:rsid w:val="00D84FCA"/>
    <w:rsid w:val="00D877A8"/>
    <w:rsid w:val="00D87AD3"/>
    <w:rsid w:val="00D87FA2"/>
    <w:rsid w:val="00D901AD"/>
    <w:rsid w:val="00D9131C"/>
    <w:rsid w:val="00D93BEC"/>
    <w:rsid w:val="00DA0C16"/>
    <w:rsid w:val="00DA3F8F"/>
    <w:rsid w:val="00DA6979"/>
    <w:rsid w:val="00DA7994"/>
    <w:rsid w:val="00DB1B2F"/>
    <w:rsid w:val="00DB318A"/>
    <w:rsid w:val="00DB52A7"/>
    <w:rsid w:val="00DB72B6"/>
    <w:rsid w:val="00DC3FC8"/>
    <w:rsid w:val="00DC5BB9"/>
    <w:rsid w:val="00DD0801"/>
    <w:rsid w:val="00DD4B67"/>
    <w:rsid w:val="00DD4F9C"/>
    <w:rsid w:val="00DE006B"/>
    <w:rsid w:val="00DE0162"/>
    <w:rsid w:val="00DE0552"/>
    <w:rsid w:val="00DF11BD"/>
    <w:rsid w:val="00DF43BE"/>
    <w:rsid w:val="00DF5478"/>
    <w:rsid w:val="00DF5543"/>
    <w:rsid w:val="00E00075"/>
    <w:rsid w:val="00E05790"/>
    <w:rsid w:val="00E07198"/>
    <w:rsid w:val="00E104CD"/>
    <w:rsid w:val="00E132D1"/>
    <w:rsid w:val="00E200E2"/>
    <w:rsid w:val="00E23284"/>
    <w:rsid w:val="00E234F7"/>
    <w:rsid w:val="00E23BAD"/>
    <w:rsid w:val="00E306EB"/>
    <w:rsid w:val="00E311DD"/>
    <w:rsid w:val="00E3168B"/>
    <w:rsid w:val="00E345DF"/>
    <w:rsid w:val="00E3474A"/>
    <w:rsid w:val="00E37882"/>
    <w:rsid w:val="00E44C78"/>
    <w:rsid w:val="00E44D21"/>
    <w:rsid w:val="00E4552D"/>
    <w:rsid w:val="00E46238"/>
    <w:rsid w:val="00E4723B"/>
    <w:rsid w:val="00E55C7E"/>
    <w:rsid w:val="00E57567"/>
    <w:rsid w:val="00E57E18"/>
    <w:rsid w:val="00E6044D"/>
    <w:rsid w:val="00E710F0"/>
    <w:rsid w:val="00E71DB9"/>
    <w:rsid w:val="00E73850"/>
    <w:rsid w:val="00E73BC7"/>
    <w:rsid w:val="00E8041D"/>
    <w:rsid w:val="00E8203D"/>
    <w:rsid w:val="00E83AA7"/>
    <w:rsid w:val="00E90F3C"/>
    <w:rsid w:val="00E91DAF"/>
    <w:rsid w:val="00E91E70"/>
    <w:rsid w:val="00E91F0C"/>
    <w:rsid w:val="00E968BB"/>
    <w:rsid w:val="00EA165C"/>
    <w:rsid w:val="00EA1EE9"/>
    <w:rsid w:val="00EA28A6"/>
    <w:rsid w:val="00EB2528"/>
    <w:rsid w:val="00EB4346"/>
    <w:rsid w:val="00EB7BA6"/>
    <w:rsid w:val="00EC36C2"/>
    <w:rsid w:val="00EC43EE"/>
    <w:rsid w:val="00ED1431"/>
    <w:rsid w:val="00ED1AF4"/>
    <w:rsid w:val="00ED2AB4"/>
    <w:rsid w:val="00ED3443"/>
    <w:rsid w:val="00ED6F77"/>
    <w:rsid w:val="00EE0CB4"/>
    <w:rsid w:val="00EE11F7"/>
    <w:rsid w:val="00EE2C9A"/>
    <w:rsid w:val="00EE2DD6"/>
    <w:rsid w:val="00EE3903"/>
    <w:rsid w:val="00EE5C1D"/>
    <w:rsid w:val="00EE5EA4"/>
    <w:rsid w:val="00EF02AA"/>
    <w:rsid w:val="00EF1917"/>
    <w:rsid w:val="00EF29F2"/>
    <w:rsid w:val="00EF33A9"/>
    <w:rsid w:val="00EF38A5"/>
    <w:rsid w:val="00EF715A"/>
    <w:rsid w:val="00EF7EEF"/>
    <w:rsid w:val="00F0112D"/>
    <w:rsid w:val="00F016A4"/>
    <w:rsid w:val="00F11B2C"/>
    <w:rsid w:val="00F122A5"/>
    <w:rsid w:val="00F1264F"/>
    <w:rsid w:val="00F14BC0"/>
    <w:rsid w:val="00F15CB1"/>
    <w:rsid w:val="00F17006"/>
    <w:rsid w:val="00F1710D"/>
    <w:rsid w:val="00F1739A"/>
    <w:rsid w:val="00F175E9"/>
    <w:rsid w:val="00F22B73"/>
    <w:rsid w:val="00F24291"/>
    <w:rsid w:val="00F25743"/>
    <w:rsid w:val="00F25764"/>
    <w:rsid w:val="00F261B0"/>
    <w:rsid w:val="00F31DDD"/>
    <w:rsid w:val="00F3260B"/>
    <w:rsid w:val="00F35A70"/>
    <w:rsid w:val="00F36AD9"/>
    <w:rsid w:val="00F41A71"/>
    <w:rsid w:val="00F4203B"/>
    <w:rsid w:val="00F43B9D"/>
    <w:rsid w:val="00F4526F"/>
    <w:rsid w:val="00F513AC"/>
    <w:rsid w:val="00F534EB"/>
    <w:rsid w:val="00F550DB"/>
    <w:rsid w:val="00F65D27"/>
    <w:rsid w:val="00F7036A"/>
    <w:rsid w:val="00F7727D"/>
    <w:rsid w:val="00F8278C"/>
    <w:rsid w:val="00F8435B"/>
    <w:rsid w:val="00F8715F"/>
    <w:rsid w:val="00F87956"/>
    <w:rsid w:val="00F92B9B"/>
    <w:rsid w:val="00F94783"/>
    <w:rsid w:val="00F94AA3"/>
    <w:rsid w:val="00F96F44"/>
    <w:rsid w:val="00FA152A"/>
    <w:rsid w:val="00FA53B5"/>
    <w:rsid w:val="00FA58F4"/>
    <w:rsid w:val="00FB3657"/>
    <w:rsid w:val="00FB3A3F"/>
    <w:rsid w:val="00FB441A"/>
    <w:rsid w:val="00FB6733"/>
    <w:rsid w:val="00FB76A7"/>
    <w:rsid w:val="00FB7F0D"/>
    <w:rsid w:val="00FC0E33"/>
    <w:rsid w:val="00FC0FEA"/>
    <w:rsid w:val="00FC618C"/>
    <w:rsid w:val="00FC63CA"/>
    <w:rsid w:val="00FC66A6"/>
    <w:rsid w:val="00FD45A7"/>
    <w:rsid w:val="00FD628A"/>
    <w:rsid w:val="00FD6730"/>
    <w:rsid w:val="00FE0828"/>
    <w:rsid w:val="00FE0D6D"/>
    <w:rsid w:val="00FE2B7D"/>
    <w:rsid w:val="00FE384C"/>
    <w:rsid w:val="00FE44D6"/>
    <w:rsid w:val="00FE52D0"/>
    <w:rsid w:val="00FE6C4A"/>
    <w:rsid w:val="00FE7B37"/>
    <w:rsid w:val="00FF09FC"/>
    <w:rsid w:val="00FF0D7D"/>
    <w:rsid w:val="00FF1551"/>
    <w:rsid w:val="00FF2390"/>
    <w:rsid w:val="00FF3BF9"/>
    <w:rsid w:val="00FF5022"/>
    <w:rsid w:val="00FF70EB"/>
    <w:rsid w:val="00FF752E"/>
    <w:rsid w:val="00FF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620CF"/>
  <w15:chartTrackingRefBased/>
  <w15:docId w15:val="{118953B7-F213-4E5B-AA60-9B59786F1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F242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26695E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26695E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B03C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B03C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AB03CE"/>
    <w:rPr>
      <w:vertAlign w:val="superscript"/>
    </w:rPr>
  </w:style>
  <w:style w:type="character" w:customStyle="1" w:styleId="Ttulo1Char">
    <w:name w:val="Título 1 Char"/>
    <w:basedOn w:val="Fontepargpadro"/>
    <w:link w:val="Ttulo1"/>
    <w:uiPriority w:val="9"/>
    <w:rsid w:val="00F242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Fontepargpadro"/>
    <w:uiPriority w:val="99"/>
    <w:unhideWhenUsed/>
    <w:rsid w:val="008E7F0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E7F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2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5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80</TotalTime>
  <Pages>11</Pages>
  <Words>3393</Words>
  <Characters>18225</Characters>
  <Application>Microsoft Office Word</Application>
  <DocSecurity>0</DocSecurity>
  <Lines>383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32</cp:revision>
  <cp:lastPrinted>2024-07-19T21:19:00Z</cp:lastPrinted>
  <dcterms:created xsi:type="dcterms:W3CDTF">2024-10-01T20:23:00Z</dcterms:created>
  <dcterms:modified xsi:type="dcterms:W3CDTF">2025-12-09T22:10:00Z</dcterms:modified>
</cp:coreProperties>
</file>