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FFFED" w14:textId="2CA71AD5" w:rsidR="003B4447" w:rsidRPr="003B4447" w:rsidRDefault="003B4447" w:rsidP="002D7A1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B4447">
        <w:rPr>
          <w:rFonts w:ascii="Arial" w:hAnsi="Arial" w:cs="Arial"/>
          <w:bCs/>
          <w:sz w:val="24"/>
          <w:szCs w:val="24"/>
        </w:rPr>
        <w:t>EXCELENTÍSSIM</w:t>
      </w:r>
      <w:r w:rsidR="002B0508">
        <w:rPr>
          <w:rFonts w:ascii="Arial" w:hAnsi="Arial" w:cs="Arial"/>
          <w:bCs/>
          <w:sz w:val="24"/>
          <w:szCs w:val="24"/>
        </w:rPr>
        <w:t>O</w:t>
      </w:r>
      <w:r w:rsidRPr="003B4447">
        <w:rPr>
          <w:rFonts w:ascii="Arial" w:hAnsi="Arial" w:cs="Arial"/>
          <w:bCs/>
          <w:sz w:val="24"/>
          <w:szCs w:val="24"/>
        </w:rPr>
        <w:t xml:space="preserve"> SENHOR DOUTOR JU</w:t>
      </w:r>
      <w:r w:rsidR="002B0508">
        <w:rPr>
          <w:rFonts w:ascii="Arial" w:hAnsi="Arial" w:cs="Arial"/>
          <w:bCs/>
          <w:sz w:val="24"/>
          <w:szCs w:val="24"/>
        </w:rPr>
        <w:t>IZ</w:t>
      </w:r>
      <w:r w:rsidRPr="003B4447">
        <w:rPr>
          <w:rFonts w:ascii="Arial" w:hAnsi="Arial" w:cs="Arial"/>
          <w:bCs/>
          <w:sz w:val="24"/>
          <w:szCs w:val="24"/>
        </w:rPr>
        <w:t xml:space="preserve"> DE DIREITO </w:t>
      </w:r>
      <w:r w:rsidR="00D2279F">
        <w:rPr>
          <w:rFonts w:ascii="Arial" w:hAnsi="Arial" w:cs="Arial"/>
          <w:bCs/>
          <w:sz w:val="24"/>
          <w:szCs w:val="24"/>
        </w:rPr>
        <w:t xml:space="preserve">DO </w:t>
      </w:r>
      <w:r w:rsidR="00D2279F" w:rsidRPr="002B0508">
        <w:rPr>
          <w:rFonts w:ascii="Arial" w:hAnsi="Arial" w:cs="Arial"/>
          <w:bCs/>
          <w:sz w:val="24"/>
          <w:szCs w:val="24"/>
        </w:rPr>
        <w:t>JUIZADO ESPECIAL CÍVEL E CRIMINAL DA UNIVERSIDADE FEDERAL DE SANTA CATARINA</w:t>
      </w:r>
    </w:p>
    <w:p w14:paraId="76F9ECB4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679CCAD5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410AEC58" w14:textId="6FD5EFE8" w:rsidR="003B4447" w:rsidRPr="00D3537E" w:rsidRDefault="003B4447" w:rsidP="003B4447">
      <w:pPr>
        <w:spacing w:line="360" w:lineRule="auto"/>
        <w:jc w:val="both"/>
        <w:rPr>
          <w:rFonts w:ascii="Arial" w:hAnsi="Arial" w:cs="Arial"/>
          <w:iCs/>
        </w:rPr>
      </w:pPr>
      <w:r w:rsidRPr="003B4447">
        <w:rPr>
          <w:rFonts w:ascii="Arial" w:hAnsi="Arial" w:cs="Arial"/>
          <w:iCs/>
        </w:rPr>
        <w:t xml:space="preserve">Autos nº </w:t>
      </w:r>
      <w:r w:rsidR="00BC08F8" w:rsidRPr="00BC08F8">
        <w:rPr>
          <w:rFonts w:ascii="Arial" w:hAnsi="Arial" w:cs="Arial"/>
          <w:iCs/>
        </w:rPr>
        <w:t>5031266-58.2024.8.24.0090</w:t>
      </w:r>
    </w:p>
    <w:p w14:paraId="5B19C642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2295E2B7" w14:textId="77777777" w:rsidR="00864E87" w:rsidRDefault="00864E8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06D7A719" w14:textId="7A8A654E" w:rsidR="003B4447" w:rsidRDefault="00573806" w:rsidP="00272BE2">
      <w:pPr>
        <w:pStyle w:val="Qualificaodaspartes"/>
        <w:spacing w:line="360" w:lineRule="auto"/>
      </w:pPr>
      <w:r w:rsidRPr="00384C00">
        <w:rPr>
          <w:b/>
          <w:szCs w:val="24"/>
        </w:rPr>
        <w:t>FITOSIL IMPORTAÇÃO E DISTRIBUIÇÃO FARMACÊUTICA LTDA</w:t>
      </w:r>
      <w:r w:rsidR="003B4447" w:rsidRPr="006E514F">
        <w:t>, já qualificad</w:t>
      </w:r>
      <w:r w:rsidR="007345F8">
        <w:t>a</w:t>
      </w:r>
      <w:r>
        <w:t xml:space="preserve"> nos autos da execução de título extrajudicial n. </w:t>
      </w:r>
      <w:r w:rsidR="001F4866" w:rsidRPr="001F4866">
        <w:t>5031266-58.2024.8.24.0090</w:t>
      </w:r>
      <w:r w:rsidR="003B4447" w:rsidRPr="006E514F">
        <w:t>, v</w:t>
      </w:r>
      <w:r w:rsidR="007345F8">
        <w:t>e</w:t>
      </w:r>
      <w:r w:rsidR="003B4447" w:rsidRPr="006E514F">
        <w:t>m</w:t>
      </w:r>
      <w:r w:rsidR="003B4447">
        <w:t>,</w:t>
      </w:r>
      <w:r w:rsidR="003B4447" w:rsidRPr="006E514F">
        <w:t xml:space="preserve"> respeitosamente</w:t>
      </w:r>
      <w:r w:rsidR="003B4447">
        <w:t>,</w:t>
      </w:r>
      <w:r w:rsidR="003B4447" w:rsidRPr="006E514F">
        <w:t xml:space="preserve"> </w:t>
      </w:r>
      <w:r w:rsidR="00D3537E">
        <w:t xml:space="preserve">à elevada presença de </w:t>
      </w:r>
      <w:r w:rsidR="003B4447" w:rsidRPr="006E514F">
        <w:t>Vossa Excelência,</w:t>
      </w:r>
      <w:r w:rsidR="00060DF0">
        <w:t xml:space="preserve"> por seu advogado</w:t>
      </w:r>
      <w:r w:rsidR="008814DC">
        <w:t xml:space="preserve"> signatário,</w:t>
      </w:r>
      <w:r w:rsidR="003B4447" w:rsidRPr="006E514F">
        <w:t xml:space="preserve"> </w:t>
      </w:r>
      <w:r w:rsidR="007345F8">
        <w:t>juntar aos autos o comprovante de pagamento d</w:t>
      </w:r>
      <w:r w:rsidR="006D4287">
        <w:t>a</w:t>
      </w:r>
      <w:r w:rsidR="007345F8">
        <w:t xml:space="preserve"> </w:t>
      </w:r>
      <w:r w:rsidR="006D4287">
        <w:t xml:space="preserve">quantia ajustada </w:t>
      </w:r>
      <w:r w:rsidR="007345F8" w:rsidRPr="006D4287">
        <w:rPr>
          <w:sz w:val="20"/>
          <w:szCs w:val="18"/>
        </w:rPr>
        <w:t>(</w:t>
      </w:r>
      <w:r w:rsidR="007345F8" w:rsidRPr="006D4287">
        <w:rPr>
          <w:b/>
          <w:bCs w:val="0"/>
          <w:sz w:val="20"/>
          <w:szCs w:val="18"/>
        </w:rPr>
        <w:t>doc. 1</w:t>
      </w:r>
      <w:r w:rsidR="007345F8" w:rsidRPr="006D4287">
        <w:rPr>
          <w:sz w:val="20"/>
          <w:szCs w:val="18"/>
        </w:rPr>
        <w:t>)</w:t>
      </w:r>
      <w:r w:rsidR="007345F8">
        <w:t xml:space="preserve"> </w:t>
      </w:r>
      <w:r w:rsidR="006D4287">
        <w:t>e requerer a homologação da composição firmada</w:t>
      </w:r>
      <w:r w:rsidR="00E92AAC">
        <w:t xml:space="preserve">, </w:t>
      </w:r>
      <w:r w:rsidR="00864E87">
        <w:t>conforme exposto na petição conjunta do evento 18</w:t>
      </w:r>
      <w:r w:rsidR="003B4447">
        <w:t>.</w:t>
      </w:r>
    </w:p>
    <w:p w14:paraId="5CD82CD7" w14:textId="77777777" w:rsidR="00864E87" w:rsidRPr="006E514F" w:rsidRDefault="00864E87" w:rsidP="00864E87">
      <w:pPr>
        <w:pStyle w:val="Ttulo2"/>
      </w:pPr>
    </w:p>
    <w:p w14:paraId="6FBCCD6D" w14:textId="5AC260E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21BE64" w14:textId="056F962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271DF">
        <w:rPr>
          <w:rFonts w:ascii="Arial" w:eastAsia="Calibri" w:hAnsi="Arial" w:cs="Times New Roman"/>
          <w:noProof/>
          <w:sz w:val="24"/>
          <w:szCs w:val="24"/>
        </w:rPr>
        <w:t>9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E91DC7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C3AEC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14D1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AF0F510" w14:textId="4F2CCC41" w:rsidR="0072633E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D9E790F" w14:textId="7E346718" w:rsidR="000169F1" w:rsidRPr="00864E87" w:rsidRDefault="000169F1" w:rsidP="00864E87">
      <w:pPr>
        <w:spacing w:after="0" w:line="240" w:lineRule="auto"/>
        <w:ind w:left="708" w:right="-2" w:hanging="708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8B5BD65" w14:textId="77777777" w:rsidR="000169F1" w:rsidRDefault="000169F1" w:rsidP="000169F1"/>
    <w:p w14:paraId="4F2F9E90" w14:textId="77777777" w:rsidR="000169F1" w:rsidRPr="00377A2E" w:rsidRDefault="000169F1" w:rsidP="000169F1"/>
    <w:p w14:paraId="70E2D01A" w14:textId="77777777" w:rsidR="00131BEB" w:rsidRPr="000169F1" w:rsidRDefault="00131BEB" w:rsidP="000169F1"/>
    <w:sectPr w:rsidR="00131BEB" w:rsidRPr="000169F1" w:rsidSect="00110BF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0E2F4A" w14:textId="77777777" w:rsidR="00F04111" w:rsidRDefault="00F04111" w:rsidP="00943258">
      <w:pPr>
        <w:spacing w:after="0" w:line="240" w:lineRule="auto"/>
      </w:pPr>
      <w:r>
        <w:separator/>
      </w:r>
    </w:p>
  </w:endnote>
  <w:endnote w:type="continuationSeparator" w:id="0">
    <w:p w14:paraId="669ADBFC" w14:textId="77777777" w:rsidR="00F04111" w:rsidRDefault="00F0411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79141C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15567A" wp14:editId="27A3392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20183072" name="Imagem 21201830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94950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ADCB3" w14:textId="77777777" w:rsidR="00F04111" w:rsidRDefault="00F04111" w:rsidP="00943258">
      <w:pPr>
        <w:spacing w:after="0" w:line="240" w:lineRule="auto"/>
      </w:pPr>
      <w:r>
        <w:separator/>
      </w:r>
    </w:p>
  </w:footnote>
  <w:footnote w:type="continuationSeparator" w:id="0">
    <w:p w14:paraId="17F30B04" w14:textId="77777777" w:rsidR="00F04111" w:rsidRDefault="00F0411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14A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29F11D0" wp14:editId="5B7B3E6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44509883" name="Imagem 44450988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4187D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059D5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73240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57F5"/>
    <w:multiLevelType w:val="hybridMultilevel"/>
    <w:tmpl w:val="F7FE7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07250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47"/>
    <w:rsid w:val="00003F31"/>
    <w:rsid w:val="00005DEA"/>
    <w:rsid w:val="000154B5"/>
    <w:rsid w:val="000169F1"/>
    <w:rsid w:val="0004298B"/>
    <w:rsid w:val="00060DF0"/>
    <w:rsid w:val="0009708C"/>
    <w:rsid w:val="00097661"/>
    <w:rsid w:val="000D228C"/>
    <w:rsid w:val="000E564E"/>
    <w:rsid w:val="000E6AA9"/>
    <w:rsid w:val="00110BF3"/>
    <w:rsid w:val="001271DF"/>
    <w:rsid w:val="00131BEB"/>
    <w:rsid w:val="00132589"/>
    <w:rsid w:val="00146684"/>
    <w:rsid w:val="001667B0"/>
    <w:rsid w:val="001761C0"/>
    <w:rsid w:val="00183BE2"/>
    <w:rsid w:val="001B2B98"/>
    <w:rsid w:val="001B2E75"/>
    <w:rsid w:val="001C7478"/>
    <w:rsid w:val="001D52DE"/>
    <w:rsid w:val="001F47EE"/>
    <w:rsid w:val="001F4866"/>
    <w:rsid w:val="00201F45"/>
    <w:rsid w:val="00207077"/>
    <w:rsid w:val="00207BE4"/>
    <w:rsid w:val="00214E09"/>
    <w:rsid w:val="00272BE2"/>
    <w:rsid w:val="00272BFB"/>
    <w:rsid w:val="00291F6C"/>
    <w:rsid w:val="002B0508"/>
    <w:rsid w:val="002D7A1A"/>
    <w:rsid w:val="00342C24"/>
    <w:rsid w:val="00377A2E"/>
    <w:rsid w:val="003801CD"/>
    <w:rsid w:val="003B2658"/>
    <w:rsid w:val="003B32C2"/>
    <w:rsid w:val="003B4447"/>
    <w:rsid w:val="003E46B9"/>
    <w:rsid w:val="004949AD"/>
    <w:rsid w:val="004F2B78"/>
    <w:rsid w:val="004F384D"/>
    <w:rsid w:val="00501A18"/>
    <w:rsid w:val="005215DD"/>
    <w:rsid w:val="005321DA"/>
    <w:rsid w:val="0055050A"/>
    <w:rsid w:val="00573806"/>
    <w:rsid w:val="00581DE6"/>
    <w:rsid w:val="005B67EA"/>
    <w:rsid w:val="005B702B"/>
    <w:rsid w:val="005D6F50"/>
    <w:rsid w:val="005E58E2"/>
    <w:rsid w:val="00631CE7"/>
    <w:rsid w:val="00673228"/>
    <w:rsid w:val="00691B5C"/>
    <w:rsid w:val="00693F8B"/>
    <w:rsid w:val="00696295"/>
    <w:rsid w:val="006C0DFC"/>
    <w:rsid w:val="006D4287"/>
    <w:rsid w:val="00722DF5"/>
    <w:rsid w:val="0072633E"/>
    <w:rsid w:val="007345F8"/>
    <w:rsid w:val="00743FF7"/>
    <w:rsid w:val="007771CE"/>
    <w:rsid w:val="00795616"/>
    <w:rsid w:val="00797900"/>
    <w:rsid w:val="007C36DB"/>
    <w:rsid w:val="00800629"/>
    <w:rsid w:val="00810D34"/>
    <w:rsid w:val="00830A97"/>
    <w:rsid w:val="00851BD7"/>
    <w:rsid w:val="00864C1B"/>
    <w:rsid w:val="00864E87"/>
    <w:rsid w:val="008814DC"/>
    <w:rsid w:val="008A0012"/>
    <w:rsid w:val="008A3E47"/>
    <w:rsid w:val="008D3B45"/>
    <w:rsid w:val="008E31FF"/>
    <w:rsid w:val="008E377D"/>
    <w:rsid w:val="008E3F7F"/>
    <w:rsid w:val="008F2218"/>
    <w:rsid w:val="008F53CE"/>
    <w:rsid w:val="008F7B29"/>
    <w:rsid w:val="0090226D"/>
    <w:rsid w:val="009048C0"/>
    <w:rsid w:val="009107D7"/>
    <w:rsid w:val="00924163"/>
    <w:rsid w:val="00943258"/>
    <w:rsid w:val="0095418F"/>
    <w:rsid w:val="00A049FC"/>
    <w:rsid w:val="00B14A81"/>
    <w:rsid w:val="00B1689D"/>
    <w:rsid w:val="00B531BC"/>
    <w:rsid w:val="00B6363E"/>
    <w:rsid w:val="00BA2544"/>
    <w:rsid w:val="00BC08F8"/>
    <w:rsid w:val="00BE0E9C"/>
    <w:rsid w:val="00C03B4C"/>
    <w:rsid w:val="00C0456B"/>
    <w:rsid w:val="00C2666F"/>
    <w:rsid w:val="00C50472"/>
    <w:rsid w:val="00C832F8"/>
    <w:rsid w:val="00C96633"/>
    <w:rsid w:val="00CB5FC5"/>
    <w:rsid w:val="00D2279F"/>
    <w:rsid w:val="00D32740"/>
    <w:rsid w:val="00D3537E"/>
    <w:rsid w:val="00D741FE"/>
    <w:rsid w:val="00D76EB6"/>
    <w:rsid w:val="00DD4DA4"/>
    <w:rsid w:val="00DE0162"/>
    <w:rsid w:val="00DE0552"/>
    <w:rsid w:val="00DF5478"/>
    <w:rsid w:val="00E02C2B"/>
    <w:rsid w:val="00E05790"/>
    <w:rsid w:val="00E33965"/>
    <w:rsid w:val="00E45E77"/>
    <w:rsid w:val="00E90F3C"/>
    <w:rsid w:val="00E91231"/>
    <w:rsid w:val="00E92AAC"/>
    <w:rsid w:val="00E968BB"/>
    <w:rsid w:val="00EB4346"/>
    <w:rsid w:val="00ED1EC8"/>
    <w:rsid w:val="00EE3903"/>
    <w:rsid w:val="00F04111"/>
    <w:rsid w:val="00F11B2C"/>
    <w:rsid w:val="00F22B73"/>
    <w:rsid w:val="00F43B9D"/>
    <w:rsid w:val="00F67C77"/>
    <w:rsid w:val="00FB3A3F"/>
    <w:rsid w:val="00FB79ED"/>
    <w:rsid w:val="00FC63CA"/>
    <w:rsid w:val="00FC6F1B"/>
    <w:rsid w:val="00F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9EAC3"/>
  <w15:chartTrackingRefBased/>
  <w15:docId w15:val="{648BF5CC-F126-4756-8C1B-1B3C7F6E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B44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2024-09-09T16:05:00Z</dcterms:created>
  <dcterms:modified xsi:type="dcterms:W3CDTF">2024-09-09T16:14:00Z</dcterms:modified>
</cp:coreProperties>
</file>