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02C68" w14:textId="77777777" w:rsidR="001E4732" w:rsidRPr="005A17E9" w:rsidRDefault="001E4732" w:rsidP="009C148D">
      <w:pPr>
        <w:pStyle w:val="titulo"/>
        <w:spacing w:after="120" w:line="360" w:lineRule="auto"/>
        <w:ind w:right="-901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CONTRATO SOCIAL DA EMPRESA </w:t>
      </w:r>
      <w:r w:rsidR="0040340A" w:rsidRPr="005A17E9">
        <w:rPr>
          <w:rFonts w:asciiTheme="minorHAnsi" w:hAnsiTheme="minorHAnsi" w:cstheme="minorHAnsi"/>
        </w:rPr>
        <w:t>FGH PARTICIPAÇÕES SOCIETÁRIAS E INVESTIMENTOS</w:t>
      </w:r>
      <w:r w:rsidR="006E5E1E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>LTDA</w:t>
      </w:r>
    </w:p>
    <w:p w14:paraId="1E202C69" w14:textId="77777777" w:rsidR="00E53B10" w:rsidRPr="005A17E9" w:rsidRDefault="00E53B10" w:rsidP="001E4732">
      <w:pPr>
        <w:pStyle w:val="titulo"/>
        <w:spacing w:after="120" w:line="360" w:lineRule="auto"/>
        <w:ind w:right="-901"/>
        <w:jc w:val="both"/>
        <w:rPr>
          <w:rFonts w:asciiTheme="minorHAnsi" w:hAnsiTheme="minorHAnsi" w:cstheme="minorHAnsi"/>
        </w:rPr>
      </w:pPr>
    </w:p>
    <w:p w14:paraId="1E202C6A" w14:textId="58EC32AE" w:rsidR="00367DC0" w:rsidRPr="005A17E9" w:rsidRDefault="0040340A" w:rsidP="00686B9A">
      <w:pPr>
        <w:pStyle w:val="preambulo"/>
        <w:spacing w:line="360" w:lineRule="auto"/>
        <w:ind w:left="0" w:right="-1043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  <w:szCs w:val="24"/>
        </w:rPr>
        <w:t>FILIPE JOSÉ MARTINS</w:t>
      </w:r>
      <w:r w:rsidR="00367DC0" w:rsidRPr="005A17E9">
        <w:rPr>
          <w:rFonts w:asciiTheme="minorHAnsi" w:hAnsiTheme="minorHAnsi" w:cstheme="minorHAnsi"/>
          <w:b/>
          <w:szCs w:val="24"/>
        </w:rPr>
        <w:t xml:space="preserve"> LAIA FRANCO</w:t>
      </w:r>
      <w:r w:rsidR="006E5E1E" w:rsidRPr="005A17E9">
        <w:rPr>
          <w:rFonts w:asciiTheme="minorHAnsi" w:hAnsiTheme="minorHAnsi" w:cstheme="minorHAnsi"/>
          <w:szCs w:val="24"/>
        </w:rPr>
        <w:t xml:space="preserve">, brasileiro, solteiro, </w:t>
      </w:r>
      <w:r w:rsidR="00367DC0" w:rsidRPr="005A17E9">
        <w:rPr>
          <w:rFonts w:asciiTheme="minorHAnsi" w:hAnsiTheme="minorHAnsi" w:cstheme="minorHAnsi"/>
          <w:szCs w:val="24"/>
        </w:rPr>
        <w:t xml:space="preserve">empresário, </w:t>
      </w:r>
      <w:r w:rsidR="006E5E1E" w:rsidRPr="005A17E9">
        <w:rPr>
          <w:rFonts w:asciiTheme="minorHAnsi" w:hAnsiTheme="minorHAnsi" w:cstheme="minorHAnsi"/>
          <w:szCs w:val="24"/>
        </w:rPr>
        <w:t xml:space="preserve">nascido em </w:t>
      </w:r>
      <w:r w:rsidR="00367DC0" w:rsidRPr="005A17E9">
        <w:rPr>
          <w:rFonts w:asciiTheme="minorHAnsi" w:hAnsiTheme="minorHAnsi" w:cstheme="minorHAnsi"/>
          <w:szCs w:val="24"/>
        </w:rPr>
        <w:t xml:space="preserve">28 de setembro de 1995, </w:t>
      </w:r>
      <w:r w:rsidR="006E5E1E" w:rsidRPr="005A17E9">
        <w:rPr>
          <w:rFonts w:asciiTheme="minorHAnsi" w:hAnsiTheme="minorHAnsi" w:cstheme="minorHAnsi"/>
          <w:szCs w:val="24"/>
        </w:rPr>
        <w:t xml:space="preserve">Carteira Nacional de Habilitação nº </w:t>
      </w:r>
      <w:r w:rsidR="00367DC0" w:rsidRPr="005A17E9">
        <w:rPr>
          <w:rFonts w:asciiTheme="minorHAnsi" w:hAnsiTheme="minorHAnsi" w:cstheme="minorHAnsi"/>
          <w:szCs w:val="24"/>
        </w:rPr>
        <w:t>05958590220, expedida pelo DETRAN/SC</w:t>
      </w:r>
      <w:r w:rsidR="00151ED9" w:rsidRPr="005A17E9">
        <w:rPr>
          <w:rFonts w:asciiTheme="minorHAnsi" w:hAnsiTheme="minorHAnsi" w:cstheme="minorHAnsi"/>
          <w:szCs w:val="24"/>
        </w:rPr>
        <w:t>,</w:t>
      </w:r>
      <w:r w:rsidR="004F1CDA" w:rsidRPr="005A17E9">
        <w:rPr>
          <w:rFonts w:asciiTheme="minorHAnsi" w:hAnsiTheme="minorHAnsi" w:cstheme="minorHAnsi"/>
          <w:szCs w:val="24"/>
        </w:rPr>
        <w:t xml:space="preserve"> inscrito no</w:t>
      </w:r>
      <w:r w:rsidR="00457943" w:rsidRPr="005A17E9">
        <w:rPr>
          <w:rFonts w:asciiTheme="minorHAnsi" w:hAnsiTheme="minorHAnsi" w:cstheme="minorHAnsi"/>
          <w:szCs w:val="24"/>
        </w:rPr>
        <w:t xml:space="preserve"> CPF</w:t>
      </w:r>
      <w:r w:rsidR="004F1CDA" w:rsidRPr="005A17E9">
        <w:rPr>
          <w:rFonts w:asciiTheme="minorHAnsi" w:hAnsiTheme="minorHAnsi" w:cstheme="minorHAnsi"/>
          <w:szCs w:val="24"/>
        </w:rPr>
        <w:t>/MF sob o n</w:t>
      </w:r>
      <w:r w:rsidR="00467CDF" w:rsidRPr="005A17E9">
        <w:rPr>
          <w:rFonts w:asciiTheme="minorHAnsi" w:hAnsiTheme="minorHAnsi" w:cstheme="minorHAnsi"/>
          <w:szCs w:val="24"/>
        </w:rPr>
        <w:t>º</w:t>
      </w:r>
      <w:r w:rsidR="00457943" w:rsidRPr="005A17E9">
        <w:rPr>
          <w:rFonts w:asciiTheme="minorHAnsi" w:hAnsiTheme="minorHAnsi" w:cstheme="minorHAnsi"/>
          <w:szCs w:val="24"/>
        </w:rPr>
        <w:t xml:space="preserve"> </w:t>
      </w:r>
      <w:r w:rsidR="00367DC0" w:rsidRPr="005A17E9">
        <w:rPr>
          <w:rFonts w:asciiTheme="minorHAnsi" w:hAnsiTheme="minorHAnsi" w:cstheme="minorHAnsi"/>
          <w:szCs w:val="24"/>
        </w:rPr>
        <w:t>107.220.007-40</w:t>
      </w:r>
      <w:r w:rsidR="006E5E1E" w:rsidRPr="005A17E9">
        <w:rPr>
          <w:rFonts w:asciiTheme="minorHAnsi" w:hAnsiTheme="minorHAnsi" w:cstheme="minorHAnsi"/>
          <w:szCs w:val="24"/>
        </w:rPr>
        <w:t xml:space="preserve">, residente e domiciliado na </w:t>
      </w:r>
      <w:r w:rsidR="00367DC0" w:rsidRPr="005A17E9">
        <w:rPr>
          <w:rFonts w:asciiTheme="minorHAnsi" w:hAnsiTheme="minorHAnsi" w:cstheme="minorHAnsi"/>
          <w:szCs w:val="24"/>
        </w:rPr>
        <w:t>Estrada caminho dos Açores</w:t>
      </w:r>
      <w:r w:rsidR="006E5E1E" w:rsidRPr="005A17E9">
        <w:rPr>
          <w:rFonts w:asciiTheme="minorHAnsi" w:hAnsiTheme="minorHAnsi" w:cstheme="minorHAnsi"/>
          <w:szCs w:val="24"/>
        </w:rPr>
        <w:t xml:space="preserve">, nº </w:t>
      </w:r>
      <w:r w:rsidR="00367DC0" w:rsidRPr="005A17E9">
        <w:rPr>
          <w:rFonts w:asciiTheme="minorHAnsi" w:hAnsiTheme="minorHAnsi" w:cstheme="minorHAnsi"/>
          <w:szCs w:val="24"/>
        </w:rPr>
        <w:t>2241</w:t>
      </w:r>
      <w:r w:rsidR="006E5E1E" w:rsidRPr="005A17E9">
        <w:rPr>
          <w:rFonts w:asciiTheme="minorHAnsi" w:hAnsiTheme="minorHAnsi" w:cstheme="minorHAnsi"/>
          <w:szCs w:val="24"/>
        </w:rPr>
        <w:t xml:space="preserve">, </w:t>
      </w:r>
      <w:r w:rsidR="00367DC0" w:rsidRPr="005A17E9">
        <w:rPr>
          <w:rFonts w:asciiTheme="minorHAnsi" w:hAnsiTheme="minorHAnsi" w:cstheme="minorHAnsi"/>
          <w:szCs w:val="24"/>
        </w:rPr>
        <w:t>Santo Antônio de Lisboa</w:t>
      </w:r>
      <w:r w:rsidR="006E5E1E" w:rsidRPr="005A17E9">
        <w:rPr>
          <w:rFonts w:asciiTheme="minorHAnsi" w:hAnsiTheme="minorHAnsi" w:cstheme="minorHAnsi"/>
          <w:szCs w:val="24"/>
        </w:rPr>
        <w:t>, Floria</w:t>
      </w:r>
      <w:r w:rsidR="00457943" w:rsidRPr="005A17E9">
        <w:rPr>
          <w:rFonts w:asciiTheme="minorHAnsi" w:hAnsiTheme="minorHAnsi" w:cstheme="minorHAnsi"/>
          <w:szCs w:val="24"/>
        </w:rPr>
        <w:t xml:space="preserve">nópolis, Santa Catarina, CEP </w:t>
      </w:r>
      <w:r w:rsidR="00367DC0" w:rsidRPr="005A17E9">
        <w:rPr>
          <w:rFonts w:asciiTheme="minorHAnsi" w:hAnsiTheme="minorHAnsi" w:cstheme="minorHAnsi"/>
          <w:szCs w:val="24"/>
        </w:rPr>
        <w:t>88.050-300;</w:t>
      </w:r>
    </w:p>
    <w:p w14:paraId="1E202C6B" w14:textId="41D1E778" w:rsidR="00686B9A" w:rsidRPr="005A17E9" w:rsidRDefault="00367DC0" w:rsidP="00686B9A">
      <w:pPr>
        <w:pStyle w:val="preambulo"/>
        <w:spacing w:line="360" w:lineRule="auto"/>
        <w:ind w:left="0" w:right="-1043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  <w:szCs w:val="24"/>
        </w:rPr>
        <w:t>GABRYEL JULIANO RACY</w:t>
      </w:r>
      <w:r w:rsidRPr="005A17E9">
        <w:rPr>
          <w:rFonts w:asciiTheme="minorHAnsi" w:hAnsiTheme="minorHAnsi" w:cstheme="minorHAnsi"/>
          <w:szCs w:val="24"/>
        </w:rPr>
        <w:t>, brasileiro, solteiro, empresário, nascido em 18 de julho de 1993, Carteira Nacional de Habilitação nº 05760927053, expedida pelo DETRAN/SC</w:t>
      </w:r>
      <w:r w:rsidR="00151ED9" w:rsidRPr="005A17E9">
        <w:rPr>
          <w:rFonts w:asciiTheme="minorHAnsi" w:hAnsiTheme="minorHAnsi" w:cstheme="minorHAnsi"/>
          <w:szCs w:val="24"/>
        </w:rPr>
        <w:t>, inscrito no CPF/MF sob o n</w:t>
      </w:r>
      <w:r w:rsidR="00467CDF" w:rsidRPr="005A17E9">
        <w:rPr>
          <w:rFonts w:asciiTheme="minorHAnsi" w:hAnsiTheme="minorHAnsi" w:cstheme="minorHAnsi"/>
          <w:szCs w:val="24"/>
        </w:rPr>
        <w:t>º</w:t>
      </w:r>
      <w:r w:rsidR="00151ED9" w:rsidRPr="005A17E9">
        <w:rPr>
          <w:rFonts w:asciiTheme="minorHAnsi" w:hAnsiTheme="minorHAnsi" w:cstheme="minorHAnsi"/>
          <w:szCs w:val="24"/>
        </w:rPr>
        <w:t xml:space="preserve"> </w:t>
      </w:r>
      <w:r w:rsidRPr="005A17E9">
        <w:rPr>
          <w:rFonts w:asciiTheme="minorHAnsi" w:hAnsiTheme="minorHAnsi" w:cstheme="minorHAnsi"/>
          <w:szCs w:val="24"/>
        </w:rPr>
        <w:t>066.878.709-04, residente e domiciliado na Rua Tenente Silveira, nº 570, apto. 1201, Centro, Florianópolis, Santa Catarina, 88.010-301;</w:t>
      </w:r>
      <w:r w:rsidRPr="005A17E9">
        <w:rPr>
          <w:rFonts w:asciiTheme="minorHAnsi" w:hAnsiTheme="minorHAnsi" w:cstheme="minorHAnsi"/>
          <w:b/>
          <w:szCs w:val="24"/>
        </w:rPr>
        <w:t xml:space="preserve"> </w:t>
      </w:r>
    </w:p>
    <w:p w14:paraId="1E202C6C" w14:textId="07F4AC3E" w:rsidR="00367DC0" w:rsidRPr="005A17E9" w:rsidRDefault="00367DC0" w:rsidP="006E5E1E">
      <w:pPr>
        <w:pStyle w:val="preambulo"/>
        <w:spacing w:line="360" w:lineRule="auto"/>
        <w:ind w:left="0" w:right="-1043"/>
        <w:rPr>
          <w:rFonts w:asciiTheme="minorHAnsi" w:hAnsiTheme="minorHAnsi" w:cstheme="minorHAnsi"/>
          <w:szCs w:val="24"/>
        </w:rPr>
      </w:pPr>
      <w:r w:rsidRPr="005A17E9">
        <w:rPr>
          <w:rFonts w:asciiTheme="minorHAnsi" w:hAnsiTheme="minorHAnsi" w:cstheme="minorHAnsi"/>
          <w:b/>
          <w:szCs w:val="24"/>
        </w:rPr>
        <w:t>HEITOR KOERICH DA SILVEIRA</w:t>
      </w:r>
      <w:r w:rsidRPr="005A17E9">
        <w:rPr>
          <w:rFonts w:asciiTheme="minorHAnsi" w:hAnsiTheme="minorHAnsi" w:cstheme="minorHAnsi"/>
          <w:szCs w:val="24"/>
        </w:rPr>
        <w:t>, brasileiro, solteiro, empresário, nascido em 16 de julho de 1995, Carteira Nacional de Habilitação nº 05892261344, expedida pelo DETRAN/SC</w:t>
      </w:r>
      <w:r w:rsidR="00151ED9" w:rsidRPr="005A17E9">
        <w:rPr>
          <w:rFonts w:asciiTheme="minorHAnsi" w:hAnsiTheme="minorHAnsi" w:cstheme="minorHAnsi"/>
          <w:szCs w:val="24"/>
        </w:rPr>
        <w:t>, inscrito no CPF/MF sob o n</w:t>
      </w:r>
      <w:r w:rsidR="00467CDF" w:rsidRPr="005A17E9">
        <w:rPr>
          <w:rFonts w:asciiTheme="minorHAnsi" w:hAnsiTheme="minorHAnsi" w:cstheme="minorHAnsi"/>
          <w:szCs w:val="24"/>
        </w:rPr>
        <w:t>º</w:t>
      </w:r>
      <w:r w:rsidR="00151ED9" w:rsidRPr="005A17E9">
        <w:rPr>
          <w:rFonts w:asciiTheme="minorHAnsi" w:hAnsiTheme="minorHAnsi" w:cstheme="minorHAnsi"/>
          <w:szCs w:val="24"/>
        </w:rPr>
        <w:t xml:space="preserve"> </w:t>
      </w:r>
      <w:r w:rsidR="00F84ECA" w:rsidRPr="005A17E9">
        <w:rPr>
          <w:rFonts w:asciiTheme="minorHAnsi" w:hAnsiTheme="minorHAnsi" w:cstheme="minorHAnsi"/>
          <w:szCs w:val="24"/>
        </w:rPr>
        <w:t>081.638.319-79</w:t>
      </w:r>
      <w:r w:rsidRPr="005A17E9">
        <w:rPr>
          <w:rFonts w:asciiTheme="minorHAnsi" w:hAnsiTheme="minorHAnsi" w:cstheme="minorHAnsi"/>
          <w:szCs w:val="24"/>
        </w:rPr>
        <w:t xml:space="preserve">, residente e domiciliado na </w:t>
      </w:r>
      <w:r w:rsidR="00F84ECA" w:rsidRPr="005A17E9">
        <w:rPr>
          <w:rFonts w:asciiTheme="minorHAnsi" w:hAnsiTheme="minorHAnsi" w:cstheme="minorHAnsi"/>
          <w:szCs w:val="24"/>
        </w:rPr>
        <w:t>Rua Doutor Armínio Tavares, nº 120, Apto. 1201, Torre 1, Centro, Florianópolis, Santa Catarina, CEP 88.015-250</w:t>
      </w:r>
      <w:r w:rsidRPr="005A17E9">
        <w:rPr>
          <w:rFonts w:asciiTheme="minorHAnsi" w:hAnsiTheme="minorHAnsi" w:cstheme="minorHAnsi"/>
          <w:szCs w:val="24"/>
        </w:rPr>
        <w:t>;</w:t>
      </w:r>
    </w:p>
    <w:p w14:paraId="1E202C6D" w14:textId="50806877" w:rsidR="006B155E" w:rsidRPr="005A17E9" w:rsidRDefault="00F84ECA" w:rsidP="006E5E1E">
      <w:pPr>
        <w:pStyle w:val="preambulo"/>
        <w:spacing w:line="360" w:lineRule="auto"/>
        <w:ind w:left="0" w:right="-1043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>RESOLVEM</w:t>
      </w:r>
      <w:r w:rsidRPr="005A17E9">
        <w:rPr>
          <w:rFonts w:asciiTheme="minorHAnsi" w:hAnsiTheme="minorHAnsi" w:cstheme="minorHAnsi"/>
        </w:rPr>
        <w:t>,</w:t>
      </w:r>
      <w:r w:rsidR="00E53B10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>em conjunto e na melhor forma de direito</w:t>
      </w:r>
      <w:r w:rsid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</w:t>
      </w:r>
      <w:r w:rsidR="00E53B10" w:rsidRPr="005A17E9">
        <w:rPr>
          <w:rFonts w:asciiTheme="minorHAnsi" w:hAnsiTheme="minorHAnsi" w:cstheme="minorHAnsi"/>
        </w:rPr>
        <w:t xml:space="preserve">constituir uma </w:t>
      </w:r>
      <w:r w:rsidR="00682817" w:rsidRPr="005A17E9">
        <w:rPr>
          <w:rFonts w:asciiTheme="minorHAnsi" w:hAnsiTheme="minorHAnsi" w:cstheme="minorHAnsi"/>
        </w:rPr>
        <w:t>sociedade</w:t>
      </w:r>
      <w:r w:rsidR="00E53B10" w:rsidRPr="005A17E9">
        <w:rPr>
          <w:rFonts w:asciiTheme="minorHAnsi" w:hAnsiTheme="minorHAnsi" w:cstheme="minorHAnsi"/>
        </w:rPr>
        <w:t xml:space="preserve"> limitada, </w:t>
      </w:r>
      <w:r w:rsidR="009C148D" w:rsidRPr="005A17E9">
        <w:rPr>
          <w:rFonts w:asciiTheme="minorHAnsi" w:hAnsiTheme="minorHAnsi" w:cstheme="minorHAnsi"/>
        </w:rPr>
        <w:t>que se regerá por este instrumento constitu</w:t>
      </w:r>
      <w:r w:rsidRPr="005A17E9">
        <w:rPr>
          <w:rFonts w:asciiTheme="minorHAnsi" w:hAnsiTheme="minorHAnsi" w:cstheme="minorHAnsi"/>
        </w:rPr>
        <w:t>tivo</w:t>
      </w:r>
      <w:r w:rsidR="009C148D" w:rsidRPr="005A17E9">
        <w:rPr>
          <w:rFonts w:asciiTheme="minorHAnsi" w:hAnsiTheme="minorHAnsi" w:cstheme="minorHAnsi"/>
        </w:rPr>
        <w:t xml:space="preserve">, conforme </w:t>
      </w:r>
      <w:r w:rsidR="00E53B10" w:rsidRPr="005A17E9">
        <w:rPr>
          <w:rFonts w:asciiTheme="minorHAnsi" w:hAnsiTheme="minorHAnsi" w:cstheme="minorHAnsi"/>
        </w:rPr>
        <w:t>cláusulas e condições</w:t>
      </w:r>
      <w:r w:rsidR="009C148D" w:rsidRPr="005A17E9">
        <w:rPr>
          <w:rFonts w:asciiTheme="minorHAnsi" w:hAnsiTheme="minorHAnsi" w:cstheme="minorHAnsi"/>
        </w:rPr>
        <w:t xml:space="preserve"> abaixo</w:t>
      </w:r>
      <w:r w:rsidR="00E53B10" w:rsidRPr="005A17E9">
        <w:rPr>
          <w:rFonts w:asciiTheme="minorHAnsi" w:hAnsiTheme="minorHAnsi" w:cstheme="minorHAnsi"/>
        </w:rPr>
        <w:t>:</w:t>
      </w:r>
    </w:p>
    <w:p w14:paraId="1E202C6E" w14:textId="77777777" w:rsidR="00A8750F" w:rsidRPr="005A17E9" w:rsidRDefault="00A8750F" w:rsidP="00A8750F">
      <w:pPr>
        <w:rPr>
          <w:rFonts w:asciiTheme="minorHAnsi" w:hAnsiTheme="minorHAnsi" w:cstheme="minorHAnsi"/>
        </w:rPr>
      </w:pPr>
    </w:p>
    <w:p w14:paraId="1E202C6F" w14:textId="77777777" w:rsidR="00684C93" w:rsidRPr="005A17E9" w:rsidRDefault="00684C93" w:rsidP="00A8750F">
      <w:pPr>
        <w:pStyle w:val="CAPITULO"/>
        <w:spacing w:before="0" w:after="0" w:line="360" w:lineRule="auto"/>
        <w:ind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CAP</w:t>
      </w:r>
      <w:r w:rsidR="00945461" w:rsidRPr="005A17E9">
        <w:rPr>
          <w:rFonts w:asciiTheme="minorHAnsi" w:hAnsiTheme="minorHAnsi" w:cstheme="minorHAnsi"/>
        </w:rPr>
        <w:t>Í</w:t>
      </w:r>
      <w:r w:rsidR="0019148A" w:rsidRPr="005A17E9">
        <w:rPr>
          <w:rFonts w:asciiTheme="minorHAnsi" w:hAnsiTheme="minorHAnsi" w:cstheme="minorHAnsi"/>
        </w:rPr>
        <w:t xml:space="preserve">TULO </w:t>
      </w:r>
      <w:r w:rsidRPr="005A17E9">
        <w:rPr>
          <w:rFonts w:asciiTheme="minorHAnsi" w:hAnsiTheme="minorHAnsi" w:cstheme="minorHAnsi"/>
        </w:rPr>
        <w:t>I</w:t>
      </w:r>
    </w:p>
    <w:p w14:paraId="1E202C70" w14:textId="77777777" w:rsidR="00684C93" w:rsidRPr="005A17E9" w:rsidRDefault="00684C93" w:rsidP="00A8750F">
      <w:pPr>
        <w:pStyle w:val="titulo"/>
        <w:spacing w:after="0" w:line="360" w:lineRule="auto"/>
        <w:ind w:right="-70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DA DENOMINAÇÃO, SEDE, OBJETO, INÍCIO E PRAZO</w:t>
      </w:r>
    </w:p>
    <w:p w14:paraId="477B6E18" w14:textId="77777777" w:rsidR="00011CA4" w:rsidRPr="005A17E9" w:rsidRDefault="00011CA4" w:rsidP="00A8750F">
      <w:pPr>
        <w:pStyle w:val="titulo"/>
        <w:spacing w:after="0" w:line="360" w:lineRule="auto"/>
        <w:ind w:right="-709"/>
        <w:rPr>
          <w:rFonts w:asciiTheme="minorHAnsi" w:hAnsiTheme="minorHAnsi" w:cstheme="minorHAnsi"/>
        </w:rPr>
      </w:pPr>
    </w:p>
    <w:p w14:paraId="1E202C71" w14:textId="264B6591" w:rsidR="00684C93" w:rsidRPr="005A17E9" w:rsidRDefault="008C6087" w:rsidP="00466733">
      <w:pPr>
        <w:pStyle w:val="ARTIGO"/>
        <w:numPr>
          <w:ilvl w:val="0"/>
          <w:numId w:val="2"/>
        </w:numPr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A </w:t>
      </w:r>
      <w:r w:rsidR="00682817" w:rsidRPr="005A17E9">
        <w:rPr>
          <w:rFonts w:asciiTheme="minorHAnsi" w:hAnsiTheme="minorHAnsi" w:cstheme="minorHAnsi"/>
        </w:rPr>
        <w:t xml:space="preserve">sociedade </w:t>
      </w:r>
      <w:r w:rsidR="00276D2E" w:rsidRPr="005A17E9">
        <w:rPr>
          <w:rFonts w:asciiTheme="minorHAnsi" w:hAnsiTheme="minorHAnsi" w:cstheme="minorHAnsi"/>
        </w:rPr>
        <w:t>gira</w:t>
      </w:r>
      <w:r w:rsidR="00E53B10" w:rsidRPr="005A17E9">
        <w:rPr>
          <w:rFonts w:asciiTheme="minorHAnsi" w:hAnsiTheme="minorHAnsi" w:cstheme="minorHAnsi"/>
        </w:rPr>
        <w:t>rá</w:t>
      </w:r>
      <w:r w:rsidR="00276D2E" w:rsidRPr="005A17E9">
        <w:rPr>
          <w:rFonts w:asciiTheme="minorHAnsi" w:hAnsiTheme="minorHAnsi" w:cstheme="minorHAnsi"/>
        </w:rPr>
        <w:t xml:space="preserve"> sob </w:t>
      </w:r>
      <w:r w:rsidR="00945461" w:rsidRPr="005A17E9">
        <w:rPr>
          <w:rFonts w:asciiTheme="minorHAnsi" w:hAnsiTheme="minorHAnsi" w:cstheme="minorHAnsi"/>
        </w:rPr>
        <w:t xml:space="preserve">a denominação </w:t>
      </w:r>
      <w:r w:rsidR="009C148D" w:rsidRPr="005A17E9">
        <w:rPr>
          <w:rFonts w:asciiTheme="minorHAnsi" w:hAnsiTheme="minorHAnsi" w:cstheme="minorHAnsi"/>
        </w:rPr>
        <w:t>social</w:t>
      </w:r>
      <w:r w:rsidR="00276D2E" w:rsidRPr="005A17E9">
        <w:rPr>
          <w:rFonts w:asciiTheme="minorHAnsi" w:hAnsiTheme="minorHAnsi" w:cstheme="minorHAnsi"/>
        </w:rPr>
        <w:t xml:space="preserve"> </w:t>
      </w:r>
      <w:r w:rsidR="00F84ECA" w:rsidRPr="005A17E9">
        <w:rPr>
          <w:rFonts w:asciiTheme="minorHAnsi" w:hAnsiTheme="minorHAnsi" w:cstheme="minorHAnsi"/>
          <w:b/>
        </w:rPr>
        <w:t>FGH PARTICIPAÇÕES SOCIETÁRIAS E INVESTIMENTOS LTDA</w:t>
      </w:r>
      <w:r w:rsidR="00276D2E" w:rsidRPr="005A17E9">
        <w:rPr>
          <w:rFonts w:asciiTheme="minorHAnsi" w:hAnsiTheme="minorHAnsi" w:cstheme="minorHAnsi"/>
          <w:i/>
        </w:rPr>
        <w:t xml:space="preserve"> </w:t>
      </w:r>
      <w:r w:rsidR="00276D2E" w:rsidRPr="005A17E9">
        <w:rPr>
          <w:rFonts w:asciiTheme="minorHAnsi" w:hAnsiTheme="minorHAnsi" w:cstheme="minorHAnsi"/>
        </w:rPr>
        <w:t>e</w:t>
      </w:r>
      <w:r w:rsidR="00F84ECA" w:rsidRPr="005A17E9">
        <w:rPr>
          <w:rFonts w:asciiTheme="minorHAnsi" w:hAnsiTheme="minorHAnsi" w:cstheme="minorHAnsi"/>
        </w:rPr>
        <w:t xml:space="preserve"> s</w:t>
      </w:r>
      <w:r w:rsidR="00F96366" w:rsidRPr="005A17E9">
        <w:rPr>
          <w:rFonts w:asciiTheme="minorHAnsi" w:hAnsiTheme="minorHAnsi" w:cstheme="minorHAnsi"/>
        </w:rPr>
        <w:t xml:space="preserve">ua sede </w:t>
      </w:r>
      <w:r w:rsidR="00420D6E" w:rsidRPr="005A17E9">
        <w:rPr>
          <w:rFonts w:asciiTheme="minorHAnsi" w:hAnsiTheme="minorHAnsi" w:cstheme="minorHAnsi"/>
        </w:rPr>
        <w:t>é</w:t>
      </w:r>
      <w:r w:rsidR="00F96366" w:rsidRPr="005A17E9">
        <w:rPr>
          <w:rFonts w:asciiTheme="minorHAnsi" w:hAnsiTheme="minorHAnsi" w:cstheme="minorHAnsi"/>
        </w:rPr>
        <w:t xml:space="preserve"> localizada </w:t>
      </w:r>
      <w:r w:rsidR="00F84ECA" w:rsidRPr="005A17E9">
        <w:rPr>
          <w:rFonts w:asciiTheme="minorHAnsi" w:hAnsiTheme="minorHAnsi" w:cstheme="minorHAnsi"/>
        </w:rPr>
        <w:t>n</w:t>
      </w:r>
      <w:r w:rsidR="00457943" w:rsidRPr="005A17E9">
        <w:rPr>
          <w:rFonts w:asciiTheme="minorHAnsi" w:hAnsiTheme="minorHAnsi" w:cstheme="minorHAnsi"/>
          <w:szCs w:val="24"/>
        </w:rPr>
        <w:t xml:space="preserve">a </w:t>
      </w:r>
      <w:r w:rsidR="00F84ECA" w:rsidRPr="005A17E9">
        <w:rPr>
          <w:rFonts w:asciiTheme="minorHAnsi" w:hAnsiTheme="minorHAnsi" w:cstheme="minorHAnsi"/>
          <w:szCs w:val="24"/>
        </w:rPr>
        <w:t>Avenida Prefeito Osmar</w:t>
      </w:r>
      <w:r w:rsidR="005A4FA9" w:rsidRPr="005A17E9">
        <w:rPr>
          <w:rFonts w:asciiTheme="minorHAnsi" w:hAnsiTheme="minorHAnsi" w:cstheme="minorHAnsi"/>
          <w:szCs w:val="24"/>
        </w:rPr>
        <w:t xml:space="preserve"> Cunha, nº 416, Sala 209</w:t>
      </w:r>
      <w:r w:rsidR="00F84ECA" w:rsidRPr="005A17E9">
        <w:rPr>
          <w:rFonts w:asciiTheme="minorHAnsi" w:hAnsiTheme="minorHAnsi" w:cstheme="minorHAnsi"/>
          <w:szCs w:val="24"/>
        </w:rPr>
        <w:t>, Centro,</w:t>
      </w:r>
      <w:r w:rsidR="005A4FA9" w:rsidRPr="005A17E9">
        <w:rPr>
          <w:rFonts w:asciiTheme="minorHAnsi" w:hAnsiTheme="minorHAnsi" w:cstheme="minorHAnsi"/>
          <w:szCs w:val="24"/>
        </w:rPr>
        <w:t xml:space="preserve"> Florianópolis, Santa Catarina, CEP </w:t>
      </w:r>
      <w:r w:rsidR="00F84ECA" w:rsidRPr="005A17E9">
        <w:rPr>
          <w:rFonts w:asciiTheme="minorHAnsi" w:hAnsiTheme="minorHAnsi" w:cstheme="minorHAnsi"/>
          <w:szCs w:val="24"/>
        </w:rPr>
        <w:t>88.015-100</w:t>
      </w:r>
      <w:r w:rsidR="00466733" w:rsidRPr="005A17E9">
        <w:rPr>
          <w:rFonts w:asciiTheme="minorHAnsi" w:hAnsiTheme="minorHAnsi" w:cstheme="minorHAnsi"/>
          <w:szCs w:val="24"/>
        </w:rPr>
        <w:t xml:space="preserve">, podendo </w:t>
      </w:r>
      <w:r w:rsidR="001A0F5C" w:rsidRPr="005A17E9">
        <w:rPr>
          <w:rFonts w:asciiTheme="minorHAnsi" w:hAnsiTheme="minorHAnsi" w:cstheme="minorHAnsi"/>
          <w:szCs w:val="24"/>
        </w:rPr>
        <w:t>atuar</w:t>
      </w:r>
      <w:r w:rsidR="00466733" w:rsidRPr="005A17E9">
        <w:rPr>
          <w:rFonts w:asciiTheme="minorHAnsi" w:hAnsiTheme="minorHAnsi" w:cstheme="minorHAnsi"/>
          <w:szCs w:val="24"/>
        </w:rPr>
        <w:t xml:space="preserve"> em todo o território nacional, inclusive com abertura de filiais, dentro ou fora do território nacional, respeitada a legislação vigente</w:t>
      </w:r>
      <w:r w:rsidR="005A4FA9" w:rsidRPr="005A17E9">
        <w:rPr>
          <w:rFonts w:asciiTheme="minorHAnsi" w:hAnsiTheme="minorHAnsi" w:cstheme="minorHAnsi"/>
          <w:szCs w:val="24"/>
        </w:rPr>
        <w:t>.</w:t>
      </w:r>
    </w:p>
    <w:p w14:paraId="1E202C72" w14:textId="3FB9E9E0" w:rsidR="00F437D8" w:rsidRPr="005A17E9" w:rsidRDefault="00466733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ind w:left="284" w:right="-799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A sociedade tem por objeto </w:t>
      </w:r>
      <w:r w:rsidR="00684C93" w:rsidRPr="005A17E9">
        <w:rPr>
          <w:rFonts w:asciiTheme="minorHAnsi" w:hAnsiTheme="minorHAnsi" w:cstheme="minorHAnsi"/>
        </w:rPr>
        <w:t>a exploração do ramo de</w:t>
      </w:r>
      <w:r w:rsidR="00F437D8" w:rsidRPr="005A17E9">
        <w:rPr>
          <w:rFonts w:asciiTheme="minorHAnsi" w:hAnsiTheme="minorHAnsi" w:cstheme="minorHAnsi"/>
        </w:rPr>
        <w:t>:</w:t>
      </w:r>
    </w:p>
    <w:p w14:paraId="1E202C73" w14:textId="77777777" w:rsidR="00C5173A" w:rsidRPr="005A17E9" w:rsidRDefault="005A4FA9" w:rsidP="00B77999">
      <w:pPr>
        <w:pStyle w:val="alteraca"/>
        <w:numPr>
          <w:ilvl w:val="0"/>
          <w:numId w:val="18"/>
        </w:numPr>
        <w:spacing w:before="0" w:line="360" w:lineRule="auto"/>
        <w:ind w:left="284" w:right="-714" w:hanging="284"/>
        <w:rPr>
          <w:rFonts w:asciiTheme="minorHAnsi" w:hAnsiTheme="minorHAnsi" w:cstheme="minorHAnsi"/>
          <w:b/>
          <w:i/>
        </w:rPr>
      </w:pPr>
      <w:r w:rsidRPr="005A17E9">
        <w:rPr>
          <w:rFonts w:asciiTheme="minorHAnsi" w:hAnsiTheme="minorHAnsi" w:cstheme="minorHAnsi"/>
          <w:b/>
          <w:i/>
        </w:rPr>
        <w:t xml:space="preserve"> Outras sociedades de participação, exceto holdings</w:t>
      </w:r>
      <w:r w:rsidR="00551664" w:rsidRPr="005A17E9">
        <w:rPr>
          <w:rFonts w:asciiTheme="minorHAnsi" w:hAnsiTheme="minorHAnsi" w:cstheme="minorHAnsi"/>
          <w:b/>
          <w:i/>
        </w:rPr>
        <w:t>;</w:t>
      </w:r>
    </w:p>
    <w:p w14:paraId="1E202C74" w14:textId="0E5001E2" w:rsidR="00870854" w:rsidRPr="005A17E9" w:rsidRDefault="00870854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8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O prazo de duração da </w:t>
      </w:r>
      <w:r w:rsidR="00682817" w:rsidRPr="005A17E9">
        <w:rPr>
          <w:rFonts w:asciiTheme="minorHAnsi" w:hAnsiTheme="minorHAnsi" w:cstheme="minorHAnsi"/>
        </w:rPr>
        <w:t>sociedade</w:t>
      </w:r>
      <w:r w:rsidR="005A4FA9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>é por tempo indeterminado</w:t>
      </w:r>
      <w:r w:rsidR="00763C2C" w:rsidRPr="005A17E9">
        <w:rPr>
          <w:rFonts w:asciiTheme="minorHAnsi" w:hAnsiTheme="minorHAnsi" w:cstheme="minorHAnsi"/>
        </w:rPr>
        <w:t>, não se dissolvendo por morte de qualquer dos sócios, salvo deliberação em contrário</w:t>
      </w:r>
      <w:r w:rsidRPr="005A17E9">
        <w:rPr>
          <w:rFonts w:asciiTheme="minorHAnsi" w:hAnsiTheme="minorHAnsi" w:cstheme="minorHAnsi"/>
        </w:rPr>
        <w:t>.</w:t>
      </w:r>
    </w:p>
    <w:p w14:paraId="1E202C75" w14:textId="68406515" w:rsidR="00870854" w:rsidRPr="005A17E9" w:rsidRDefault="00870854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8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A </w:t>
      </w:r>
      <w:r w:rsidR="00682817" w:rsidRPr="005A17E9">
        <w:rPr>
          <w:rFonts w:asciiTheme="minorHAnsi" w:hAnsiTheme="minorHAnsi" w:cstheme="minorHAnsi"/>
        </w:rPr>
        <w:t>sociedade</w:t>
      </w:r>
      <w:r w:rsidRPr="005A17E9">
        <w:rPr>
          <w:rFonts w:asciiTheme="minorHAnsi" w:hAnsiTheme="minorHAnsi" w:cstheme="minorHAnsi"/>
        </w:rPr>
        <w:t xml:space="preserve"> </w:t>
      </w:r>
      <w:r w:rsidR="00E55DE1" w:rsidRPr="005A17E9">
        <w:rPr>
          <w:rFonts w:asciiTheme="minorHAnsi" w:hAnsiTheme="minorHAnsi" w:cstheme="minorHAnsi"/>
        </w:rPr>
        <w:t>iniciou</w:t>
      </w:r>
      <w:r w:rsidRPr="005A17E9">
        <w:rPr>
          <w:rFonts w:asciiTheme="minorHAnsi" w:hAnsiTheme="minorHAnsi" w:cstheme="minorHAnsi"/>
        </w:rPr>
        <w:t xml:space="preserve"> suas atividades em </w:t>
      </w:r>
      <w:r w:rsidR="005A4FA9" w:rsidRPr="005A17E9">
        <w:rPr>
          <w:rFonts w:asciiTheme="minorHAnsi" w:hAnsiTheme="minorHAnsi" w:cstheme="minorHAnsi"/>
        </w:rPr>
        <w:t>20</w:t>
      </w:r>
      <w:r w:rsidR="00FC6F3D" w:rsidRPr="005A17E9">
        <w:rPr>
          <w:rFonts w:asciiTheme="minorHAnsi" w:hAnsiTheme="minorHAnsi" w:cstheme="minorHAnsi"/>
        </w:rPr>
        <w:t xml:space="preserve"> de </w:t>
      </w:r>
      <w:r w:rsidR="005A4FA9" w:rsidRPr="005A17E9">
        <w:rPr>
          <w:rFonts w:asciiTheme="minorHAnsi" w:hAnsiTheme="minorHAnsi" w:cstheme="minorHAnsi"/>
        </w:rPr>
        <w:t>setembro de 2</w:t>
      </w:r>
      <w:r w:rsidR="00FC6F3D" w:rsidRPr="005A17E9">
        <w:rPr>
          <w:rFonts w:asciiTheme="minorHAnsi" w:hAnsiTheme="minorHAnsi" w:cstheme="minorHAnsi"/>
        </w:rPr>
        <w:t>0</w:t>
      </w:r>
      <w:r w:rsidR="005A4FA9" w:rsidRPr="005A17E9">
        <w:rPr>
          <w:rFonts w:asciiTheme="minorHAnsi" w:hAnsiTheme="minorHAnsi" w:cstheme="minorHAnsi"/>
        </w:rPr>
        <w:t>23</w:t>
      </w:r>
      <w:r w:rsidRPr="005A17E9">
        <w:rPr>
          <w:rFonts w:asciiTheme="minorHAnsi" w:hAnsiTheme="minorHAnsi" w:cstheme="minorHAnsi"/>
        </w:rPr>
        <w:t>.</w:t>
      </w:r>
    </w:p>
    <w:p w14:paraId="1E202C76" w14:textId="3E2A3E9A" w:rsidR="00870854" w:rsidRPr="005A17E9" w:rsidRDefault="00870854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lastRenderedPageBreak/>
        <w:t xml:space="preserve">A </w:t>
      </w:r>
      <w:r w:rsidR="00682817" w:rsidRPr="005A17E9">
        <w:rPr>
          <w:rFonts w:asciiTheme="minorHAnsi" w:hAnsiTheme="minorHAnsi" w:cstheme="minorHAnsi"/>
        </w:rPr>
        <w:t>sociedade</w:t>
      </w:r>
      <w:r w:rsidRPr="005A17E9">
        <w:rPr>
          <w:rFonts w:asciiTheme="minorHAnsi" w:hAnsiTheme="minorHAnsi" w:cstheme="minorHAnsi"/>
        </w:rPr>
        <w:t xml:space="preserve"> poderá, a qualquer tempo, abrir e fecha</w:t>
      </w:r>
      <w:r w:rsidR="00DB5D2E" w:rsidRPr="005A17E9">
        <w:rPr>
          <w:rFonts w:asciiTheme="minorHAnsi" w:hAnsiTheme="minorHAnsi" w:cstheme="minorHAnsi"/>
        </w:rPr>
        <w:t>r</w:t>
      </w:r>
      <w:r w:rsidRPr="005A17E9">
        <w:rPr>
          <w:rFonts w:asciiTheme="minorHAnsi" w:hAnsiTheme="minorHAnsi" w:cstheme="minorHAnsi"/>
        </w:rPr>
        <w:t xml:space="preserve"> filiais</w:t>
      </w:r>
      <w:r w:rsidR="00C5173A" w:rsidRPr="005A17E9">
        <w:rPr>
          <w:rFonts w:asciiTheme="minorHAnsi" w:hAnsiTheme="minorHAnsi" w:cstheme="minorHAnsi"/>
        </w:rPr>
        <w:t xml:space="preserve">, </w:t>
      </w:r>
      <w:r w:rsidRPr="005A17E9">
        <w:rPr>
          <w:rFonts w:asciiTheme="minorHAnsi" w:hAnsiTheme="minorHAnsi" w:cstheme="minorHAnsi"/>
        </w:rPr>
        <w:t>postos de venda</w:t>
      </w:r>
      <w:r w:rsidR="00C5173A" w:rsidRPr="005A17E9">
        <w:rPr>
          <w:rFonts w:asciiTheme="minorHAnsi" w:hAnsiTheme="minorHAnsi" w:cstheme="minorHAnsi"/>
        </w:rPr>
        <w:t xml:space="preserve"> e escritórios em qualquer parte do território nacional ou exterior, bem como participar de outras sociedades</w:t>
      </w:r>
      <w:r w:rsidR="003D3B48">
        <w:rPr>
          <w:rFonts w:asciiTheme="minorHAnsi" w:hAnsiTheme="minorHAnsi" w:cstheme="minorHAnsi"/>
        </w:rPr>
        <w:t>,</w:t>
      </w:r>
      <w:r w:rsidR="00C5173A" w:rsidRPr="005A17E9">
        <w:rPr>
          <w:rFonts w:asciiTheme="minorHAnsi" w:hAnsiTheme="minorHAnsi" w:cstheme="minorHAnsi"/>
        </w:rPr>
        <w:t xml:space="preserve"> afins ou não.</w:t>
      </w:r>
    </w:p>
    <w:p w14:paraId="0EA283A7" w14:textId="77777777" w:rsidR="009E3EFB" w:rsidRPr="005A17E9" w:rsidRDefault="009E3EFB" w:rsidP="009E3EFB">
      <w:pPr>
        <w:pStyle w:val="ARTIGO"/>
        <w:spacing w:after="0" w:line="360" w:lineRule="auto"/>
        <w:ind w:left="284" w:right="-901" w:firstLine="0"/>
        <w:rPr>
          <w:rFonts w:asciiTheme="minorHAnsi" w:hAnsiTheme="minorHAnsi" w:cstheme="minorHAnsi"/>
          <w:sz w:val="12"/>
          <w:szCs w:val="8"/>
        </w:rPr>
      </w:pPr>
    </w:p>
    <w:p w14:paraId="1E202C77" w14:textId="77777777" w:rsidR="00870854" w:rsidRPr="005A17E9" w:rsidRDefault="00870854" w:rsidP="00466733">
      <w:pPr>
        <w:pStyle w:val="CAPITULO"/>
        <w:spacing w:before="0"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CAPÍTULO II</w:t>
      </w:r>
    </w:p>
    <w:p w14:paraId="1E202C78" w14:textId="77777777" w:rsidR="00870854" w:rsidRPr="005A17E9" w:rsidRDefault="00870854" w:rsidP="00466733">
      <w:pPr>
        <w:pStyle w:val="titulo"/>
        <w:spacing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DO CAPITAL, </w:t>
      </w:r>
      <w:r w:rsidR="00542AC8" w:rsidRPr="005A17E9">
        <w:rPr>
          <w:rFonts w:asciiTheme="minorHAnsi" w:hAnsiTheme="minorHAnsi" w:cstheme="minorHAnsi"/>
        </w:rPr>
        <w:t>QU</w:t>
      </w:r>
      <w:r w:rsidRPr="005A17E9">
        <w:rPr>
          <w:rFonts w:asciiTheme="minorHAnsi" w:hAnsiTheme="minorHAnsi" w:cstheme="minorHAnsi"/>
        </w:rPr>
        <w:t>OTAS</w:t>
      </w:r>
      <w:r w:rsidR="00845C4D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 xml:space="preserve">E </w:t>
      </w:r>
      <w:r w:rsidR="00682817" w:rsidRPr="005A17E9">
        <w:rPr>
          <w:rFonts w:asciiTheme="minorHAnsi" w:hAnsiTheme="minorHAnsi" w:cstheme="minorHAnsi"/>
        </w:rPr>
        <w:t>RESPONSABILIDADES</w:t>
      </w:r>
    </w:p>
    <w:p w14:paraId="034C8CDA" w14:textId="77777777" w:rsidR="00011CA4" w:rsidRPr="005A17E9" w:rsidRDefault="00011CA4" w:rsidP="00466733">
      <w:pPr>
        <w:pStyle w:val="titulo"/>
        <w:spacing w:after="0" w:line="360" w:lineRule="auto"/>
        <w:ind w:left="284" w:right="-799"/>
        <w:rPr>
          <w:rFonts w:asciiTheme="minorHAnsi" w:hAnsiTheme="minorHAnsi" w:cstheme="minorHAnsi"/>
        </w:rPr>
      </w:pPr>
    </w:p>
    <w:p w14:paraId="1E202C79" w14:textId="77777777" w:rsidR="000D07A8" w:rsidRPr="005A17E9" w:rsidRDefault="000D07A8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8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O capital </w:t>
      </w:r>
      <w:r w:rsidR="009C148D" w:rsidRPr="005A17E9">
        <w:rPr>
          <w:rFonts w:asciiTheme="minorHAnsi" w:hAnsiTheme="minorHAnsi" w:cstheme="minorHAnsi"/>
        </w:rPr>
        <w:t xml:space="preserve">da sociedade </w:t>
      </w:r>
      <w:r w:rsidRPr="005A17E9">
        <w:rPr>
          <w:rFonts w:asciiTheme="minorHAnsi" w:hAnsiTheme="minorHAnsi" w:cstheme="minorHAnsi"/>
        </w:rPr>
        <w:t xml:space="preserve">é de </w:t>
      </w:r>
      <w:r w:rsidRPr="005A17E9">
        <w:rPr>
          <w:rFonts w:asciiTheme="minorHAnsi" w:hAnsiTheme="minorHAnsi" w:cstheme="minorHAnsi"/>
          <w:b/>
        </w:rPr>
        <w:t>R$</w:t>
      </w:r>
      <w:r w:rsidRPr="005A17E9">
        <w:rPr>
          <w:rFonts w:asciiTheme="minorHAnsi" w:hAnsiTheme="minorHAnsi" w:cstheme="minorHAnsi"/>
        </w:rPr>
        <w:t xml:space="preserve"> </w:t>
      </w:r>
      <w:r w:rsidR="005A4FA9" w:rsidRPr="005A17E9">
        <w:rPr>
          <w:rFonts w:asciiTheme="minorHAnsi" w:hAnsiTheme="minorHAnsi" w:cstheme="minorHAnsi"/>
          <w:b/>
        </w:rPr>
        <w:t>3</w:t>
      </w:r>
      <w:r w:rsidR="00950415" w:rsidRPr="005A17E9">
        <w:rPr>
          <w:rFonts w:asciiTheme="minorHAnsi" w:hAnsiTheme="minorHAnsi" w:cstheme="minorHAnsi"/>
          <w:b/>
        </w:rPr>
        <w:t>0</w:t>
      </w:r>
      <w:r w:rsidR="00C5173A" w:rsidRPr="005A17E9">
        <w:rPr>
          <w:rFonts w:asciiTheme="minorHAnsi" w:hAnsiTheme="minorHAnsi" w:cstheme="minorHAnsi"/>
          <w:b/>
        </w:rPr>
        <w:t>.</w:t>
      </w:r>
      <w:r w:rsidRPr="005A17E9">
        <w:rPr>
          <w:rFonts w:asciiTheme="minorHAnsi" w:hAnsiTheme="minorHAnsi" w:cstheme="minorHAnsi"/>
          <w:b/>
        </w:rPr>
        <w:t xml:space="preserve">000,00 </w:t>
      </w:r>
      <w:r w:rsidRPr="005A17E9">
        <w:rPr>
          <w:rFonts w:asciiTheme="minorHAnsi" w:hAnsiTheme="minorHAnsi" w:cstheme="minorHAnsi"/>
        </w:rPr>
        <w:t>(</w:t>
      </w:r>
      <w:r w:rsidR="005A4FA9" w:rsidRPr="005A17E9">
        <w:rPr>
          <w:rFonts w:asciiTheme="minorHAnsi" w:hAnsiTheme="minorHAnsi" w:cstheme="minorHAnsi"/>
        </w:rPr>
        <w:t xml:space="preserve">trinta mil </w:t>
      </w:r>
      <w:r w:rsidRPr="005A17E9">
        <w:rPr>
          <w:rFonts w:asciiTheme="minorHAnsi" w:hAnsiTheme="minorHAnsi" w:cstheme="minorHAnsi"/>
        </w:rPr>
        <w:t>reais).</w:t>
      </w:r>
    </w:p>
    <w:p w14:paraId="1E202C7A" w14:textId="77777777" w:rsidR="003B55C2" w:rsidRPr="005A17E9" w:rsidRDefault="000D07A8" w:rsidP="00466733">
      <w:pPr>
        <w:pStyle w:val="ARTIGO"/>
        <w:numPr>
          <w:ilvl w:val="0"/>
          <w:numId w:val="3"/>
        </w:numPr>
        <w:spacing w:before="120" w:line="360" w:lineRule="auto"/>
        <w:ind w:left="284" w:right="-8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O capital, subscrito como</w:t>
      </w:r>
      <w:r w:rsidR="00067A8A" w:rsidRPr="005A17E9">
        <w:rPr>
          <w:rFonts w:asciiTheme="minorHAnsi" w:hAnsiTheme="minorHAnsi" w:cstheme="minorHAnsi"/>
        </w:rPr>
        <w:t xml:space="preserve"> segue abaixo, fica dividido em </w:t>
      </w:r>
      <w:r w:rsidR="005A4FA9" w:rsidRPr="005A17E9">
        <w:rPr>
          <w:rFonts w:asciiTheme="minorHAnsi" w:hAnsiTheme="minorHAnsi" w:cstheme="minorHAnsi"/>
        </w:rPr>
        <w:t>30.000</w:t>
      </w:r>
      <w:r w:rsidRPr="005A17E9">
        <w:rPr>
          <w:rFonts w:asciiTheme="minorHAnsi" w:hAnsiTheme="minorHAnsi" w:cstheme="minorHAnsi"/>
        </w:rPr>
        <w:t xml:space="preserve"> (</w:t>
      </w:r>
      <w:r w:rsidR="005A4FA9" w:rsidRPr="005A17E9">
        <w:rPr>
          <w:rFonts w:asciiTheme="minorHAnsi" w:hAnsiTheme="minorHAnsi" w:cstheme="minorHAnsi"/>
        </w:rPr>
        <w:t>trinta mil</w:t>
      </w:r>
      <w:r w:rsidRPr="005A17E9">
        <w:rPr>
          <w:rFonts w:asciiTheme="minorHAnsi" w:hAnsiTheme="minorHAnsi" w:cstheme="minorHAnsi"/>
        </w:rPr>
        <w:t xml:space="preserve">) </w:t>
      </w:r>
      <w:r w:rsidR="00542AC8" w:rsidRPr="005A17E9">
        <w:rPr>
          <w:rFonts w:asciiTheme="minorHAnsi" w:hAnsiTheme="minorHAnsi" w:cstheme="minorHAnsi"/>
        </w:rPr>
        <w:t>qu</w:t>
      </w:r>
      <w:r w:rsidRPr="005A17E9">
        <w:rPr>
          <w:rFonts w:asciiTheme="minorHAnsi" w:hAnsiTheme="minorHAnsi" w:cstheme="minorHAnsi"/>
        </w:rPr>
        <w:t xml:space="preserve">otas, no valor de R$ 1,00 (um real) cada uma, </w:t>
      </w:r>
      <w:r w:rsidR="001A4AB1" w:rsidRPr="005A17E9">
        <w:rPr>
          <w:rFonts w:asciiTheme="minorHAnsi" w:hAnsiTheme="minorHAnsi" w:cstheme="minorHAnsi"/>
        </w:rPr>
        <w:t xml:space="preserve">totalmente </w:t>
      </w:r>
      <w:r w:rsidRPr="005A17E9">
        <w:rPr>
          <w:rFonts w:asciiTheme="minorHAnsi" w:hAnsiTheme="minorHAnsi" w:cstheme="minorHAnsi"/>
        </w:rPr>
        <w:t xml:space="preserve">integralizadas </w:t>
      </w:r>
      <w:r w:rsidR="009C148D" w:rsidRPr="005A17E9">
        <w:rPr>
          <w:rFonts w:asciiTheme="minorHAnsi" w:hAnsiTheme="minorHAnsi" w:cstheme="minorHAnsi"/>
        </w:rPr>
        <w:t>e subscritas pel</w:t>
      </w:r>
      <w:r w:rsidR="003B55C2" w:rsidRPr="005A17E9">
        <w:rPr>
          <w:rFonts w:asciiTheme="minorHAnsi" w:hAnsiTheme="minorHAnsi" w:cstheme="minorHAnsi"/>
        </w:rPr>
        <w:t>o</w:t>
      </w:r>
      <w:r w:rsidR="005A4FA9" w:rsidRPr="005A17E9">
        <w:rPr>
          <w:rFonts w:asciiTheme="minorHAnsi" w:hAnsiTheme="minorHAnsi" w:cstheme="minorHAnsi"/>
        </w:rPr>
        <w:t>s</w:t>
      </w:r>
      <w:r w:rsidR="009C148D" w:rsidRPr="005A17E9">
        <w:rPr>
          <w:rFonts w:asciiTheme="minorHAnsi" w:hAnsiTheme="minorHAnsi" w:cstheme="minorHAnsi"/>
        </w:rPr>
        <w:t xml:space="preserve"> </w:t>
      </w:r>
      <w:r w:rsidR="00945461" w:rsidRPr="005A17E9">
        <w:rPr>
          <w:rFonts w:asciiTheme="minorHAnsi" w:hAnsiTheme="minorHAnsi" w:cstheme="minorHAnsi"/>
        </w:rPr>
        <w:t>sóci</w:t>
      </w:r>
      <w:r w:rsidR="003B55C2" w:rsidRPr="005A17E9">
        <w:rPr>
          <w:rFonts w:asciiTheme="minorHAnsi" w:hAnsiTheme="minorHAnsi" w:cstheme="minorHAnsi"/>
        </w:rPr>
        <w:t>o</w:t>
      </w:r>
      <w:r w:rsidR="005A4FA9" w:rsidRPr="005A17E9">
        <w:rPr>
          <w:rFonts w:asciiTheme="minorHAnsi" w:hAnsiTheme="minorHAnsi" w:cstheme="minorHAnsi"/>
        </w:rPr>
        <w:t>s</w:t>
      </w:r>
      <w:r w:rsidR="00D11291" w:rsidRPr="005A17E9">
        <w:rPr>
          <w:rFonts w:asciiTheme="minorHAnsi" w:hAnsiTheme="minorHAnsi" w:cstheme="minorHAnsi"/>
        </w:rPr>
        <w:t>, em moeda corrente nacional</w:t>
      </w:r>
      <w:r w:rsidR="00950415" w:rsidRPr="005A17E9">
        <w:rPr>
          <w:rFonts w:asciiTheme="minorHAnsi" w:hAnsiTheme="minorHAnsi" w:cstheme="minorHAnsi"/>
        </w:rPr>
        <w:t>,</w:t>
      </w:r>
      <w:r w:rsidR="00D11291" w:rsidRPr="005A17E9">
        <w:rPr>
          <w:rFonts w:asciiTheme="minorHAnsi" w:hAnsiTheme="minorHAnsi" w:cstheme="minorHAnsi"/>
        </w:rPr>
        <w:t xml:space="preserve"> </w:t>
      </w:r>
      <w:r w:rsidR="00950415" w:rsidRPr="005A17E9">
        <w:rPr>
          <w:rFonts w:asciiTheme="minorHAnsi" w:hAnsiTheme="minorHAnsi" w:cstheme="minorHAnsi"/>
        </w:rPr>
        <w:t xml:space="preserve">mediante </w:t>
      </w:r>
      <w:r w:rsidR="005A4FA9" w:rsidRPr="005A17E9">
        <w:rPr>
          <w:rFonts w:asciiTheme="minorHAnsi" w:hAnsiTheme="minorHAnsi" w:cstheme="minorHAnsi"/>
        </w:rPr>
        <w:t>depósito bancário, ficando assim distribuídas:</w:t>
      </w:r>
    </w:p>
    <w:tbl>
      <w:tblPr>
        <w:tblW w:w="8788" w:type="dxa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1843"/>
        <w:gridCol w:w="1559"/>
        <w:gridCol w:w="1701"/>
      </w:tblGrid>
      <w:tr w:rsidR="005A17E9" w:rsidRPr="005A17E9" w14:paraId="1E202C80" w14:textId="77777777" w:rsidTr="005A4FA9">
        <w:trPr>
          <w:trHeight w:val="318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202C7B" w14:textId="77777777" w:rsidR="004463A9" w:rsidRPr="005A17E9" w:rsidRDefault="00D26A02" w:rsidP="00466733">
            <w:pPr>
              <w:ind w:left="28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SÓ</w:t>
            </w:r>
            <w:r w:rsidR="003B55C2"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CIO</w:t>
            </w:r>
            <w:r w:rsidR="005A4FA9"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S</w:t>
            </w:r>
          </w:p>
          <w:p w14:paraId="1E202C7C" w14:textId="77777777" w:rsidR="000D07A8" w:rsidRPr="005A17E9" w:rsidRDefault="000D07A8" w:rsidP="00466733">
            <w:pPr>
              <w:ind w:left="28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202C7D" w14:textId="77777777" w:rsidR="000D07A8" w:rsidRPr="005A17E9" w:rsidRDefault="000D07A8" w:rsidP="00466733">
            <w:pPr>
              <w:ind w:left="28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Percentual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202C7E" w14:textId="77777777" w:rsidR="000D07A8" w:rsidRPr="005A17E9" w:rsidRDefault="000D07A8" w:rsidP="00466733">
            <w:pPr>
              <w:ind w:left="28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 xml:space="preserve">Quantidade </w:t>
            </w:r>
            <w:r w:rsidR="00E5251E"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Qu</w:t>
            </w:r>
            <w:r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otas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02C7F" w14:textId="77777777" w:rsidR="000D07A8" w:rsidRPr="005A17E9" w:rsidRDefault="000D07A8" w:rsidP="00466733">
            <w:pPr>
              <w:ind w:left="284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Valor</w:t>
            </w:r>
            <w:r w:rsidR="001A4AB1"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 xml:space="preserve"> </w:t>
            </w:r>
            <w:r w:rsidRPr="005A17E9">
              <w:rPr>
                <w:rFonts w:asciiTheme="minorHAnsi" w:hAnsiTheme="minorHAnsi" w:cstheme="minorHAnsi"/>
                <w:b/>
                <w:bCs/>
                <w:i/>
                <w:iCs/>
                <w:szCs w:val="24"/>
              </w:rPr>
              <w:t>Quotas</w:t>
            </w:r>
          </w:p>
        </w:tc>
      </w:tr>
      <w:tr w:rsidR="005A17E9" w:rsidRPr="005A17E9" w14:paraId="1E202C85" w14:textId="77777777" w:rsidTr="005A4FA9">
        <w:trPr>
          <w:trHeight w:val="330"/>
        </w:trPr>
        <w:tc>
          <w:tcPr>
            <w:tcW w:w="36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E202C81" w14:textId="77777777" w:rsidR="00D15400" w:rsidRPr="005A17E9" w:rsidRDefault="005A4FA9" w:rsidP="00466733">
            <w:pPr>
              <w:ind w:left="284"/>
              <w:jc w:val="both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szCs w:val="24"/>
              </w:rPr>
              <w:t>FILIPE JOSÉ MARTINS LAIA FRANCO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E202C82" w14:textId="77777777" w:rsidR="00D15400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33,3</w:t>
            </w:r>
            <w:r w:rsidR="00686B9A" w:rsidRPr="005A17E9">
              <w:rPr>
                <w:rFonts w:asciiTheme="minorHAnsi" w:hAnsiTheme="minorHAnsi" w:cstheme="minorHAnsi"/>
                <w:szCs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E202C83" w14:textId="77777777" w:rsidR="00D15400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10.000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02C84" w14:textId="77777777" w:rsidR="00D15400" w:rsidRPr="005A17E9" w:rsidRDefault="00651190" w:rsidP="00466733">
            <w:pPr>
              <w:ind w:left="284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 xml:space="preserve">R$      </w:t>
            </w:r>
            <w:r w:rsidR="00950415" w:rsidRPr="005A17E9">
              <w:rPr>
                <w:rFonts w:asciiTheme="minorHAnsi" w:hAnsiTheme="minorHAnsi" w:cstheme="minorHAnsi"/>
                <w:szCs w:val="24"/>
              </w:rPr>
              <w:t>1</w:t>
            </w:r>
            <w:r w:rsidR="00457943" w:rsidRPr="005A17E9">
              <w:rPr>
                <w:rFonts w:asciiTheme="minorHAnsi" w:hAnsiTheme="minorHAnsi" w:cstheme="minorHAnsi"/>
                <w:szCs w:val="24"/>
              </w:rPr>
              <w:t>0</w:t>
            </w:r>
            <w:r w:rsidR="00D15400" w:rsidRPr="005A17E9">
              <w:rPr>
                <w:rFonts w:asciiTheme="minorHAnsi" w:hAnsiTheme="minorHAnsi" w:cstheme="minorHAnsi"/>
                <w:szCs w:val="24"/>
              </w:rPr>
              <w:t>.000,00</w:t>
            </w:r>
          </w:p>
        </w:tc>
      </w:tr>
      <w:tr w:rsidR="005A17E9" w:rsidRPr="005A17E9" w14:paraId="1E202C8A" w14:textId="77777777" w:rsidTr="005A4FA9">
        <w:trPr>
          <w:trHeight w:val="330"/>
        </w:trPr>
        <w:tc>
          <w:tcPr>
            <w:tcW w:w="368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1E202C86" w14:textId="77777777" w:rsidR="00947DDE" w:rsidRPr="005A17E9" w:rsidRDefault="005A4FA9" w:rsidP="00466733">
            <w:pPr>
              <w:ind w:left="284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szCs w:val="24"/>
              </w:rPr>
              <w:t>GABRYEL JULIANO RACY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1E202C87" w14:textId="77777777" w:rsidR="000D07A8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33,33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1E202C88" w14:textId="77777777" w:rsidR="000D07A8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10.000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E202C89" w14:textId="77777777" w:rsidR="000D07A8" w:rsidRPr="005A17E9" w:rsidRDefault="005A4FA9" w:rsidP="00466733">
            <w:pPr>
              <w:ind w:left="284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R$      10.000,00</w:t>
            </w:r>
          </w:p>
        </w:tc>
      </w:tr>
      <w:tr w:rsidR="005A17E9" w:rsidRPr="005A17E9" w14:paraId="1E202C8F" w14:textId="77777777" w:rsidTr="005A4FA9">
        <w:trPr>
          <w:trHeight w:val="330"/>
        </w:trPr>
        <w:tc>
          <w:tcPr>
            <w:tcW w:w="368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1E202C8B" w14:textId="77777777" w:rsidR="005A4FA9" w:rsidRPr="005A17E9" w:rsidRDefault="005A4FA9" w:rsidP="00466733">
            <w:pPr>
              <w:ind w:left="284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szCs w:val="24"/>
              </w:rPr>
              <w:t>HEITOR KOERICH DA SILVEIRA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1E202C8C" w14:textId="77777777" w:rsidR="005A4FA9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33,3</w:t>
            </w:r>
            <w:r w:rsidR="00686B9A" w:rsidRPr="005A17E9">
              <w:rPr>
                <w:rFonts w:asciiTheme="minorHAnsi" w:hAnsiTheme="minorHAnsi" w:cstheme="minorHAnsi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1E202C8D" w14:textId="77777777" w:rsidR="005A4FA9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10.000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E202C8E" w14:textId="77777777" w:rsidR="005A4FA9" w:rsidRPr="005A17E9" w:rsidRDefault="005A4FA9" w:rsidP="00466733">
            <w:pPr>
              <w:ind w:left="284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szCs w:val="24"/>
              </w:rPr>
              <w:t>R$      10.000,00</w:t>
            </w:r>
          </w:p>
        </w:tc>
      </w:tr>
      <w:tr w:rsidR="005A4FA9" w:rsidRPr="005A17E9" w14:paraId="1E202C94" w14:textId="77777777" w:rsidTr="005A4FA9">
        <w:trPr>
          <w:trHeight w:val="330"/>
        </w:trPr>
        <w:tc>
          <w:tcPr>
            <w:tcW w:w="36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</w:tcPr>
          <w:p w14:paraId="1E202C90" w14:textId="77777777" w:rsidR="005A4FA9" w:rsidRPr="005A17E9" w:rsidRDefault="005A4FA9" w:rsidP="00466733">
            <w:pPr>
              <w:ind w:left="284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szCs w:val="24"/>
              </w:rPr>
              <w:t xml:space="preserve">TOTAL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</w:tcPr>
          <w:p w14:paraId="1E202C91" w14:textId="77777777" w:rsidR="005A4FA9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szCs w:val="24"/>
              </w:rPr>
              <w:t>100%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</w:tcPr>
          <w:p w14:paraId="1E202C92" w14:textId="77777777" w:rsidR="005A4FA9" w:rsidRPr="005A17E9" w:rsidRDefault="005A4FA9" w:rsidP="00466733">
            <w:pPr>
              <w:ind w:left="284"/>
              <w:jc w:val="right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szCs w:val="24"/>
              </w:rPr>
              <w:t>30.000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02C93" w14:textId="77777777" w:rsidR="005A4FA9" w:rsidRPr="005A17E9" w:rsidRDefault="005A4FA9" w:rsidP="00466733">
            <w:pPr>
              <w:ind w:left="284"/>
              <w:rPr>
                <w:rFonts w:asciiTheme="minorHAnsi" w:hAnsiTheme="minorHAnsi" w:cstheme="minorHAnsi"/>
                <w:b/>
                <w:szCs w:val="24"/>
              </w:rPr>
            </w:pPr>
            <w:r w:rsidRPr="005A17E9">
              <w:rPr>
                <w:rFonts w:asciiTheme="minorHAnsi" w:hAnsiTheme="minorHAnsi" w:cstheme="minorHAnsi"/>
                <w:b/>
                <w:szCs w:val="24"/>
              </w:rPr>
              <w:t>R$      30.000,00</w:t>
            </w:r>
          </w:p>
        </w:tc>
      </w:tr>
    </w:tbl>
    <w:p w14:paraId="3279FA89" w14:textId="77777777" w:rsidR="005D20E9" w:rsidRPr="005A17E9" w:rsidRDefault="005D20E9" w:rsidP="005D20E9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  <w:sz w:val="10"/>
          <w:szCs w:val="6"/>
        </w:rPr>
      </w:pPr>
    </w:p>
    <w:p w14:paraId="1E202C95" w14:textId="26A2112F" w:rsidR="00684C93" w:rsidRPr="005A17E9" w:rsidRDefault="000D07A8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A responsabilidade d</w:t>
      </w:r>
      <w:r w:rsidR="00ED0303" w:rsidRPr="005A17E9">
        <w:rPr>
          <w:rFonts w:asciiTheme="minorHAnsi" w:hAnsiTheme="minorHAnsi" w:cstheme="minorHAnsi"/>
        </w:rPr>
        <w:t>o</w:t>
      </w:r>
      <w:r w:rsidR="005A4FA9" w:rsidRPr="005A17E9">
        <w:rPr>
          <w:rFonts w:asciiTheme="minorHAnsi" w:hAnsiTheme="minorHAnsi" w:cstheme="minorHAnsi"/>
        </w:rPr>
        <w:t>s</w:t>
      </w:r>
      <w:r w:rsidR="001A4AB1" w:rsidRPr="005A17E9">
        <w:rPr>
          <w:rFonts w:asciiTheme="minorHAnsi" w:hAnsiTheme="minorHAnsi" w:cstheme="minorHAnsi"/>
        </w:rPr>
        <w:t xml:space="preserve"> </w:t>
      </w:r>
      <w:r w:rsidR="00682817" w:rsidRPr="005A17E9">
        <w:rPr>
          <w:rFonts w:asciiTheme="minorHAnsi" w:hAnsiTheme="minorHAnsi" w:cstheme="minorHAnsi"/>
        </w:rPr>
        <w:t>sóci</w:t>
      </w:r>
      <w:r w:rsidR="00ED0303" w:rsidRPr="005A17E9">
        <w:rPr>
          <w:rFonts w:asciiTheme="minorHAnsi" w:hAnsiTheme="minorHAnsi" w:cstheme="minorHAnsi"/>
        </w:rPr>
        <w:t>o</w:t>
      </w:r>
      <w:r w:rsidR="005A4FA9" w:rsidRPr="005A17E9">
        <w:rPr>
          <w:rFonts w:asciiTheme="minorHAnsi" w:hAnsiTheme="minorHAnsi" w:cstheme="minorHAnsi"/>
        </w:rPr>
        <w:t>s</w:t>
      </w:r>
      <w:r w:rsidRPr="005A17E9">
        <w:rPr>
          <w:rFonts w:asciiTheme="minorHAnsi" w:hAnsiTheme="minorHAnsi" w:cstheme="minorHAnsi"/>
        </w:rPr>
        <w:t xml:space="preserve"> </w:t>
      </w:r>
      <w:r w:rsidR="00686B9A" w:rsidRPr="005A17E9">
        <w:rPr>
          <w:rFonts w:asciiTheme="minorHAnsi" w:hAnsiTheme="minorHAnsi" w:cstheme="minorHAnsi"/>
        </w:rPr>
        <w:t>será restrita ao valor de suas quotas, mas todos respondem solidariamente pela integralização do capital social, nos termos do artigo 1.052 da lei 10.406 de 10 de janeiro de 2.002.</w:t>
      </w:r>
    </w:p>
    <w:p w14:paraId="07971BF6" w14:textId="081A70E3" w:rsidR="00BE0A2F" w:rsidRPr="005A17E9" w:rsidRDefault="00D215F1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As quotas são indivisíveis em relação à sociedade e a sua transferência ou cessão a terceiros estranhos </w:t>
      </w:r>
      <w:r w:rsidR="009E3EFB" w:rsidRPr="005A17E9">
        <w:rPr>
          <w:rFonts w:asciiTheme="minorHAnsi" w:hAnsiTheme="minorHAnsi" w:cstheme="minorHAnsi"/>
        </w:rPr>
        <w:t xml:space="preserve">à própria sociedade </w:t>
      </w:r>
      <w:r w:rsidR="00AC653C" w:rsidRPr="005A17E9">
        <w:rPr>
          <w:rFonts w:asciiTheme="minorHAnsi" w:hAnsiTheme="minorHAnsi" w:cstheme="minorHAnsi"/>
        </w:rPr>
        <w:t xml:space="preserve">só poderá ser </w:t>
      </w:r>
      <w:r w:rsidRPr="005A17E9">
        <w:rPr>
          <w:rFonts w:asciiTheme="minorHAnsi" w:hAnsiTheme="minorHAnsi" w:cstheme="minorHAnsi"/>
        </w:rPr>
        <w:t xml:space="preserve">efetuada mediante autorização </w:t>
      </w:r>
      <w:r w:rsidR="00107364" w:rsidRPr="005A17E9">
        <w:rPr>
          <w:rFonts w:asciiTheme="minorHAnsi" w:hAnsiTheme="minorHAnsi" w:cstheme="minorHAnsi"/>
        </w:rPr>
        <w:t>da</w:t>
      </w:r>
      <w:r w:rsidRPr="005A17E9">
        <w:rPr>
          <w:rFonts w:asciiTheme="minorHAnsi" w:hAnsiTheme="minorHAnsi" w:cstheme="minorHAnsi"/>
        </w:rPr>
        <w:t xml:space="preserve"> maioria </w:t>
      </w:r>
      <w:r w:rsidR="00CB0BC5" w:rsidRPr="005A17E9">
        <w:rPr>
          <w:rFonts w:asciiTheme="minorHAnsi" w:hAnsiTheme="minorHAnsi" w:cstheme="minorHAnsi"/>
        </w:rPr>
        <w:t>d</w:t>
      </w:r>
      <w:r w:rsidR="006939E2" w:rsidRPr="005A17E9">
        <w:rPr>
          <w:rFonts w:asciiTheme="minorHAnsi" w:hAnsiTheme="minorHAnsi" w:cstheme="minorHAnsi"/>
        </w:rPr>
        <w:t>o capital social</w:t>
      </w:r>
      <w:r w:rsidRPr="005A17E9">
        <w:rPr>
          <w:rFonts w:asciiTheme="minorHAnsi" w:hAnsiTheme="minorHAnsi" w:cstheme="minorHAnsi"/>
        </w:rPr>
        <w:t>, observado o direito de preferência.</w:t>
      </w:r>
    </w:p>
    <w:p w14:paraId="018D6F58" w14:textId="77777777" w:rsidR="00404E91" w:rsidRPr="005A17E9" w:rsidRDefault="00404E91" w:rsidP="00404E91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  <w:sz w:val="2"/>
          <w:szCs w:val="2"/>
        </w:rPr>
      </w:pPr>
    </w:p>
    <w:p w14:paraId="1E202C96" w14:textId="77777777" w:rsidR="000D07A8" w:rsidRPr="005A17E9" w:rsidRDefault="000D07A8" w:rsidP="00466733">
      <w:pPr>
        <w:pStyle w:val="titulo"/>
        <w:numPr>
          <w:ilvl w:val="12"/>
          <w:numId w:val="0"/>
        </w:numPr>
        <w:spacing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CAPÍTULO I</w:t>
      </w:r>
      <w:r w:rsidR="00845C4D" w:rsidRPr="005A17E9">
        <w:rPr>
          <w:rFonts w:asciiTheme="minorHAnsi" w:hAnsiTheme="minorHAnsi" w:cstheme="minorHAnsi"/>
        </w:rPr>
        <w:t>II</w:t>
      </w:r>
    </w:p>
    <w:p w14:paraId="1E202C97" w14:textId="77777777" w:rsidR="000D07A8" w:rsidRPr="005A17E9" w:rsidRDefault="000D07A8" w:rsidP="00011CA4">
      <w:pPr>
        <w:pStyle w:val="ARTIGO"/>
        <w:tabs>
          <w:tab w:val="left" w:pos="1276"/>
        </w:tabs>
        <w:spacing w:after="0" w:line="360" w:lineRule="auto"/>
        <w:ind w:left="284" w:right="-799" w:firstLine="0"/>
        <w:jc w:val="center"/>
        <w:rPr>
          <w:rFonts w:asciiTheme="minorHAnsi" w:hAnsiTheme="minorHAnsi" w:cstheme="minorHAnsi"/>
          <w:b/>
          <w:u w:val="single"/>
        </w:rPr>
      </w:pPr>
      <w:r w:rsidRPr="005A17E9">
        <w:rPr>
          <w:rFonts w:asciiTheme="minorHAnsi" w:hAnsiTheme="minorHAnsi" w:cstheme="minorHAnsi"/>
          <w:b/>
          <w:u w:val="single"/>
        </w:rPr>
        <w:t>DA LIQUIDAÇÃO E DISSOLUÇÃO DA SOC</w:t>
      </w:r>
      <w:r w:rsidR="00945461" w:rsidRPr="005A17E9">
        <w:rPr>
          <w:rFonts w:asciiTheme="minorHAnsi" w:hAnsiTheme="minorHAnsi" w:cstheme="minorHAnsi"/>
          <w:b/>
          <w:u w:val="single"/>
        </w:rPr>
        <w:t>IE</w:t>
      </w:r>
      <w:r w:rsidRPr="005A17E9">
        <w:rPr>
          <w:rFonts w:asciiTheme="minorHAnsi" w:hAnsiTheme="minorHAnsi" w:cstheme="minorHAnsi"/>
          <w:b/>
          <w:u w:val="single"/>
        </w:rPr>
        <w:t>DADE</w:t>
      </w:r>
    </w:p>
    <w:p w14:paraId="34BF3542" w14:textId="77777777" w:rsidR="00011CA4" w:rsidRPr="005A17E9" w:rsidRDefault="00011CA4" w:rsidP="00466733">
      <w:pPr>
        <w:pStyle w:val="ARTIGO"/>
        <w:tabs>
          <w:tab w:val="left" w:pos="1276"/>
        </w:tabs>
        <w:spacing w:after="0" w:line="360" w:lineRule="auto"/>
        <w:ind w:left="284" w:right="-799" w:firstLine="0"/>
        <w:rPr>
          <w:rFonts w:asciiTheme="minorHAnsi" w:hAnsiTheme="minorHAnsi" w:cstheme="minorHAnsi"/>
          <w:b/>
          <w:sz w:val="22"/>
          <w:szCs w:val="18"/>
          <w:u w:val="single"/>
        </w:rPr>
      </w:pPr>
    </w:p>
    <w:p w14:paraId="1E202C98" w14:textId="7ABD942A" w:rsidR="00F14E2C" w:rsidRPr="005A17E9" w:rsidRDefault="00F14E2C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Em caso de falecimento </w:t>
      </w:r>
      <w:r w:rsidR="001C2394" w:rsidRPr="005A17E9">
        <w:rPr>
          <w:rFonts w:asciiTheme="minorHAnsi" w:hAnsiTheme="minorHAnsi" w:cstheme="minorHAnsi"/>
        </w:rPr>
        <w:t xml:space="preserve">ou interdição </w:t>
      </w:r>
      <w:r w:rsidR="00845C4D" w:rsidRPr="005A17E9">
        <w:rPr>
          <w:rFonts w:asciiTheme="minorHAnsi" w:hAnsiTheme="minorHAnsi" w:cstheme="minorHAnsi"/>
        </w:rPr>
        <w:t>d</w:t>
      </w:r>
      <w:r w:rsidR="005A4FA9" w:rsidRPr="005A17E9">
        <w:rPr>
          <w:rFonts w:asciiTheme="minorHAnsi" w:hAnsiTheme="minorHAnsi" w:cstheme="minorHAnsi"/>
        </w:rPr>
        <w:t>e</w:t>
      </w:r>
      <w:r w:rsidR="001C2394" w:rsidRPr="005A17E9">
        <w:rPr>
          <w:rFonts w:asciiTheme="minorHAnsi" w:hAnsiTheme="minorHAnsi" w:cstheme="minorHAnsi"/>
        </w:rPr>
        <w:t xml:space="preserve"> sóci</w:t>
      </w:r>
      <w:r w:rsidR="00ED0303" w:rsidRPr="005A17E9">
        <w:rPr>
          <w:rFonts w:asciiTheme="minorHAnsi" w:hAnsiTheme="minorHAnsi" w:cstheme="minorHAnsi"/>
        </w:rPr>
        <w:t>o</w:t>
      </w:r>
      <w:r w:rsidR="00845C4D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a sociedade</w:t>
      </w:r>
      <w:r w:rsidR="005A4FA9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>não será extinta, podendo continuar</w:t>
      </w:r>
      <w:r w:rsidR="00E57545" w:rsidRPr="005A17E9">
        <w:rPr>
          <w:rFonts w:asciiTheme="minorHAnsi" w:hAnsiTheme="minorHAnsi" w:cstheme="minorHAnsi"/>
        </w:rPr>
        <w:t>, ou não,</w:t>
      </w:r>
      <w:r w:rsidRPr="005A17E9">
        <w:rPr>
          <w:rFonts w:asciiTheme="minorHAnsi" w:hAnsiTheme="minorHAnsi" w:cstheme="minorHAnsi"/>
        </w:rPr>
        <w:t xml:space="preserve"> </w:t>
      </w:r>
      <w:r w:rsidR="00E57545" w:rsidRPr="005A17E9">
        <w:rPr>
          <w:rFonts w:asciiTheme="minorHAnsi" w:hAnsiTheme="minorHAnsi" w:cstheme="minorHAnsi"/>
        </w:rPr>
        <w:t xml:space="preserve">as </w:t>
      </w:r>
      <w:r w:rsidRPr="005A17E9">
        <w:rPr>
          <w:rFonts w:asciiTheme="minorHAnsi" w:hAnsiTheme="minorHAnsi" w:cstheme="minorHAnsi"/>
        </w:rPr>
        <w:t xml:space="preserve">suas atividades com </w:t>
      </w:r>
      <w:r w:rsidR="00066C5D" w:rsidRPr="005A17E9">
        <w:rPr>
          <w:rFonts w:asciiTheme="minorHAnsi" w:hAnsiTheme="minorHAnsi" w:cstheme="minorHAnsi"/>
        </w:rPr>
        <w:t xml:space="preserve">a participação dos </w:t>
      </w:r>
      <w:r w:rsidR="00845C4D" w:rsidRPr="005A17E9">
        <w:rPr>
          <w:rFonts w:asciiTheme="minorHAnsi" w:hAnsiTheme="minorHAnsi" w:cstheme="minorHAnsi"/>
        </w:rPr>
        <w:t>herdeiros</w:t>
      </w:r>
      <w:r w:rsidR="00655C1E" w:rsidRPr="005A17E9">
        <w:rPr>
          <w:rFonts w:asciiTheme="minorHAnsi" w:hAnsiTheme="minorHAnsi" w:cstheme="minorHAnsi"/>
        </w:rPr>
        <w:t xml:space="preserve"> e/ou </w:t>
      </w:r>
      <w:r w:rsidR="00845C4D" w:rsidRPr="005A17E9">
        <w:rPr>
          <w:rFonts w:asciiTheme="minorHAnsi" w:hAnsiTheme="minorHAnsi" w:cstheme="minorHAnsi"/>
        </w:rPr>
        <w:t>sucessores</w:t>
      </w:r>
      <w:r w:rsidR="00BE75AB" w:rsidRPr="005A17E9">
        <w:rPr>
          <w:rFonts w:asciiTheme="minorHAnsi" w:hAnsiTheme="minorHAnsi" w:cstheme="minorHAnsi"/>
        </w:rPr>
        <w:t xml:space="preserve"> do falecido ou do </w:t>
      </w:r>
      <w:r w:rsidR="00845C4D" w:rsidRPr="005A17E9">
        <w:rPr>
          <w:rFonts w:asciiTheme="minorHAnsi" w:hAnsiTheme="minorHAnsi" w:cstheme="minorHAnsi"/>
        </w:rPr>
        <w:t>incapaz</w:t>
      </w:r>
      <w:r w:rsidR="00E57545" w:rsidRPr="005A17E9">
        <w:rPr>
          <w:rFonts w:asciiTheme="minorHAnsi" w:hAnsiTheme="minorHAnsi" w:cstheme="minorHAnsi"/>
        </w:rPr>
        <w:t xml:space="preserve">, mediante deliberação dos </w:t>
      </w:r>
      <w:r w:rsidR="00AC653C" w:rsidRPr="005A17E9">
        <w:rPr>
          <w:rFonts w:asciiTheme="minorHAnsi" w:hAnsiTheme="minorHAnsi" w:cstheme="minorHAnsi"/>
        </w:rPr>
        <w:t xml:space="preserve">demais </w:t>
      </w:r>
      <w:r w:rsidR="00E57545" w:rsidRPr="005A17E9">
        <w:rPr>
          <w:rFonts w:asciiTheme="minorHAnsi" w:hAnsiTheme="minorHAnsi" w:cstheme="minorHAnsi"/>
        </w:rPr>
        <w:t>sócios quanto ao interesse na continuidade dos sucessores</w:t>
      </w:r>
      <w:r w:rsidRPr="005A17E9">
        <w:rPr>
          <w:rFonts w:asciiTheme="minorHAnsi" w:hAnsiTheme="minorHAnsi" w:cstheme="minorHAnsi"/>
        </w:rPr>
        <w:t>.</w:t>
      </w:r>
      <w:r w:rsidR="0018502E" w:rsidRPr="005A17E9">
        <w:rPr>
          <w:rFonts w:asciiTheme="minorHAnsi" w:hAnsiTheme="minorHAnsi" w:cstheme="minorHAnsi"/>
        </w:rPr>
        <w:t xml:space="preserve"> </w:t>
      </w:r>
      <w:r w:rsidR="009B46AC" w:rsidRPr="005A17E9">
        <w:rPr>
          <w:rFonts w:asciiTheme="minorHAnsi" w:hAnsiTheme="minorHAnsi" w:cstheme="minorHAnsi"/>
        </w:rPr>
        <w:t>Na hipótese de</w:t>
      </w:r>
      <w:r w:rsidR="0018502E" w:rsidRPr="005A17E9">
        <w:rPr>
          <w:rFonts w:asciiTheme="minorHAnsi" w:hAnsiTheme="minorHAnsi" w:cstheme="minorHAnsi"/>
        </w:rPr>
        <w:t xml:space="preserve"> </w:t>
      </w:r>
      <w:r w:rsidR="00763A28" w:rsidRPr="005A17E9">
        <w:rPr>
          <w:rFonts w:asciiTheme="minorHAnsi" w:hAnsiTheme="minorHAnsi" w:cstheme="minorHAnsi"/>
        </w:rPr>
        <w:t>os sócios remanescentes manifest</w:t>
      </w:r>
      <w:r w:rsidR="00F9566F" w:rsidRPr="005A17E9">
        <w:rPr>
          <w:rFonts w:asciiTheme="minorHAnsi" w:hAnsiTheme="minorHAnsi" w:cstheme="minorHAnsi"/>
        </w:rPr>
        <w:t>ar</w:t>
      </w:r>
      <w:r w:rsidR="00763A28" w:rsidRPr="005A17E9">
        <w:rPr>
          <w:rFonts w:asciiTheme="minorHAnsi" w:hAnsiTheme="minorHAnsi" w:cstheme="minorHAnsi"/>
        </w:rPr>
        <w:t>em des</w:t>
      </w:r>
      <w:r w:rsidR="0018502E" w:rsidRPr="005A17E9">
        <w:rPr>
          <w:rFonts w:asciiTheme="minorHAnsi" w:hAnsiTheme="minorHAnsi" w:cstheme="minorHAnsi"/>
        </w:rPr>
        <w:t>interesse na continuidade dos sucessores</w:t>
      </w:r>
      <w:r w:rsidR="00763A28" w:rsidRPr="005A17E9">
        <w:rPr>
          <w:rFonts w:asciiTheme="minorHAnsi" w:hAnsiTheme="minorHAnsi" w:cstheme="minorHAnsi"/>
        </w:rPr>
        <w:t xml:space="preserve"> do falecido/interditado</w:t>
      </w:r>
      <w:r w:rsidR="0018502E" w:rsidRPr="005A17E9">
        <w:rPr>
          <w:rFonts w:asciiTheme="minorHAnsi" w:hAnsiTheme="minorHAnsi" w:cstheme="minorHAnsi"/>
        </w:rPr>
        <w:t xml:space="preserve"> na empresa</w:t>
      </w:r>
      <w:r w:rsidR="00845C4D" w:rsidRPr="005A17E9">
        <w:rPr>
          <w:rFonts w:asciiTheme="minorHAnsi" w:hAnsiTheme="minorHAnsi" w:cstheme="minorHAnsi"/>
        </w:rPr>
        <w:t xml:space="preserve">, </w:t>
      </w:r>
      <w:r w:rsidR="0018502E" w:rsidRPr="005A17E9">
        <w:rPr>
          <w:rFonts w:asciiTheme="minorHAnsi" w:hAnsiTheme="minorHAnsi" w:cstheme="minorHAnsi"/>
        </w:rPr>
        <w:t xml:space="preserve">será realizada a apuração </w:t>
      </w:r>
      <w:r w:rsidR="00575584" w:rsidRPr="005A17E9">
        <w:rPr>
          <w:rFonts w:asciiTheme="minorHAnsi" w:hAnsiTheme="minorHAnsi" w:cstheme="minorHAnsi"/>
        </w:rPr>
        <w:t xml:space="preserve">de </w:t>
      </w:r>
      <w:r w:rsidR="00845C4D" w:rsidRPr="005A17E9">
        <w:rPr>
          <w:rFonts w:asciiTheme="minorHAnsi" w:hAnsiTheme="minorHAnsi" w:cstheme="minorHAnsi"/>
        </w:rPr>
        <w:t>seus haveres</w:t>
      </w:r>
      <w:r w:rsidR="0018502E" w:rsidRPr="005A17E9">
        <w:rPr>
          <w:rFonts w:asciiTheme="minorHAnsi" w:hAnsiTheme="minorHAnsi" w:cstheme="minorHAnsi"/>
        </w:rPr>
        <w:t>, considerando a data do falecimento ou</w:t>
      </w:r>
      <w:r w:rsidR="00845C4D" w:rsidRPr="005A17E9">
        <w:rPr>
          <w:rFonts w:asciiTheme="minorHAnsi" w:hAnsiTheme="minorHAnsi" w:cstheme="minorHAnsi"/>
        </w:rPr>
        <w:t xml:space="preserve"> </w:t>
      </w:r>
      <w:r w:rsidR="0018502E" w:rsidRPr="005A17E9">
        <w:rPr>
          <w:rFonts w:asciiTheme="minorHAnsi" w:hAnsiTheme="minorHAnsi" w:cstheme="minorHAnsi"/>
        </w:rPr>
        <w:t>da interdição</w:t>
      </w:r>
      <w:r w:rsidR="00763A28" w:rsidRPr="005A17E9">
        <w:rPr>
          <w:rFonts w:asciiTheme="minorHAnsi" w:hAnsiTheme="minorHAnsi" w:cstheme="minorHAnsi"/>
        </w:rPr>
        <w:t xml:space="preserve"> para fins de levantamento de valores</w:t>
      </w:r>
      <w:r w:rsidR="006C4893" w:rsidRPr="005A17E9">
        <w:rPr>
          <w:rFonts w:asciiTheme="minorHAnsi" w:hAnsiTheme="minorHAnsi" w:cstheme="minorHAnsi"/>
        </w:rPr>
        <w:t>,</w:t>
      </w:r>
      <w:r w:rsidR="00575584" w:rsidRPr="005A17E9">
        <w:rPr>
          <w:rFonts w:asciiTheme="minorHAnsi" w:hAnsiTheme="minorHAnsi" w:cstheme="minorHAnsi"/>
        </w:rPr>
        <w:t xml:space="preserve"> e</w:t>
      </w:r>
      <w:r w:rsidR="006C4893" w:rsidRPr="005A17E9">
        <w:rPr>
          <w:rFonts w:asciiTheme="minorHAnsi" w:hAnsiTheme="minorHAnsi" w:cstheme="minorHAnsi"/>
        </w:rPr>
        <w:t xml:space="preserve"> </w:t>
      </w:r>
      <w:r w:rsidR="00973FDF" w:rsidRPr="005A17E9">
        <w:rPr>
          <w:rFonts w:asciiTheme="minorHAnsi" w:hAnsiTheme="minorHAnsi" w:cstheme="minorHAnsi"/>
        </w:rPr>
        <w:t xml:space="preserve">a respectiva liquidação </w:t>
      </w:r>
      <w:r w:rsidR="00845C4D" w:rsidRPr="005A17E9">
        <w:rPr>
          <w:rFonts w:asciiTheme="minorHAnsi" w:hAnsiTheme="minorHAnsi" w:cstheme="minorHAnsi"/>
        </w:rPr>
        <w:t>com base na situação patrimonial da empresa</w:t>
      </w:r>
      <w:r w:rsidR="00EB4D77" w:rsidRPr="005A17E9">
        <w:rPr>
          <w:rFonts w:asciiTheme="minorHAnsi" w:hAnsiTheme="minorHAnsi" w:cstheme="minorHAnsi"/>
        </w:rPr>
        <w:t xml:space="preserve">, por meio de balanço especial, levantado para este fim </w:t>
      </w:r>
      <w:r w:rsidR="00E01E9C" w:rsidRPr="005A17E9">
        <w:rPr>
          <w:rFonts w:asciiTheme="minorHAnsi" w:hAnsiTheme="minorHAnsi" w:cstheme="minorHAnsi"/>
        </w:rPr>
        <w:t>ou pelo valor de mercado</w:t>
      </w:r>
      <w:r w:rsidR="00EB4D77" w:rsidRPr="005A17E9">
        <w:rPr>
          <w:rFonts w:asciiTheme="minorHAnsi" w:hAnsiTheme="minorHAnsi" w:cstheme="minorHAnsi"/>
        </w:rPr>
        <w:t>, que</w:t>
      </w:r>
      <w:r w:rsidR="007A1722" w:rsidRPr="005A17E9">
        <w:rPr>
          <w:rFonts w:asciiTheme="minorHAnsi" w:hAnsiTheme="minorHAnsi" w:cstheme="minorHAnsi"/>
        </w:rPr>
        <w:t xml:space="preserve"> deve</w:t>
      </w:r>
      <w:r w:rsidR="00EB4D77" w:rsidRPr="005A17E9">
        <w:rPr>
          <w:rFonts w:asciiTheme="minorHAnsi" w:hAnsiTheme="minorHAnsi" w:cstheme="minorHAnsi"/>
        </w:rPr>
        <w:t>rá</w:t>
      </w:r>
      <w:r w:rsidR="007A1722" w:rsidRPr="005A17E9">
        <w:rPr>
          <w:rFonts w:asciiTheme="minorHAnsi" w:hAnsiTheme="minorHAnsi" w:cstheme="minorHAnsi"/>
        </w:rPr>
        <w:t xml:space="preserve"> ser apurado por empresa especializada</w:t>
      </w:r>
      <w:r w:rsidR="00E01E9C" w:rsidRPr="005A17E9">
        <w:rPr>
          <w:rFonts w:asciiTheme="minorHAnsi" w:hAnsiTheme="minorHAnsi" w:cstheme="minorHAnsi"/>
        </w:rPr>
        <w:t>, a seu critério</w:t>
      </w:r>
      <w:r w:rsidR="00845C4D" w:rsidRPr="005A17E9">
        <w:rPr>
          <w:rFonts w:asciiTheme="minorHAnsi" w:hAnsiTheme="minorHAnsi" w:cstheme="minorHAnsi"/>
        </w:rPr>
        <w:t>, à data da resolução</w:t>
      </w:r>
      <w:r w:rsidRPr="005A17E9">
        <w:rPr>
          <w:rFonts w:asciiTheme="minorHAnsi" w:hAnsiTheme="minorHAnsi" w:cstheme="minorHAnsi"/>
        </w:rPr>
        <w:t>.</w:t>
      </w:r>
    </w:p>
    <w:p w14:paraId="770F3C9E" w14:textId="6A4FCB51" w:rsidR="00973FDF" w:rsidRPr="005A17E9" w:rsidRDefault="005621DC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Os valores </w:t>
      </w:r>
      <w:r w:rsidR="00097BA7" w:rsidRPr="005A17E9">
        <w:rPr>
          <w:rFonts w:asciiTheme="minorHAnsi" w:hAnsiTheme="minorHAnsi" w:cstheme="minorHAnsi"/>
        </w:rPr>
        <w:t>eventualmente devidos</w:t>
      </w:r>
      <w:r w:rsidRPr="005A17E9">
        <w:rPr>
          <w:rFonts w:asciiTheme="minorHAnsi" w:hAnsiTheme="minorHAnsi" w:cstheme="minorHAnsi"/>
        </w:rPr>
        <w:t xml:space="preserve"> </w:t>
      </w:r>
      <w:r w:rsidR="00E37820" w:rsidRPr="005A17E9">
        <w:rPr>
          <w:rFonts w:asciiTheme="minorHAnsi" w:hAnsiTheme="minorHAnsi" w:cstheme="minorHAnsi"/>
        </w:rPr>
        <w:t xml:space="preserve">a título de apuração de haveres </w:t>
      </w:r>
      <w:r w:rsidRPr="005A17E9">
        <w:rPr>
          <w:rFonts w:asciiTheme="minorHAnsi" w:hAnsiTheme="minorHAnsi" w:cstheme="minorHAnsi"/>
        </w:rPr>
        <w:t>aos sucessores do sócio falecido</w:t>
      </w:r>
      <w:r w:rsidR="00097BA7" w:rsidRPr="005A17E9">
        <w:rPr>
          <w:rFonts w:asciiTheme="minorHAnsi" w:hAnsiTheme="minorHAnsi" w:cstheme="minorHAnsi"/>
        </w:rPr>
        <w:t xml:space="preserve"> ou </w:t>
      </w:r>
      <w:r w:rsidRPr="005A17E9">
        <w:rPr>
          <w:rFonts w:asciiTheme="minorHAnsi" w:hAnsiTheme="minorHAnsi" w:cstheme="minorHAnsi"/>
        </w:rPr>
        <w:t>interditado</w:t>
      </w:r>
      <w:r w:rsidR="00FF7605" w:rsidRPr="005A17E9">
        <w:rPr>
          <w:rFonts w:asciiTheme="minorHAnsi" w:hAnsiTheme="minorHAnsi" w:cstheme="minorHAnsi"/>
        </w:rPr>
        <w:t xml:space="preserve"> </w:t>
      </w:r>
      <w:r w:rsidR="00E37820" w:rsidRPr="005A17E9">
        <w:rPr>
          <w:rFonts w:asciiTheme="minorHAnsi" w:hAnsiTheme="minorHAnsi" w:cstheme="minorHAnsi"/>
        </w:rPr>
        <w:t xml:space="preserve">poderão ser </w:t>
      </w:r>
      <w:r w:rsidR="00FF7605" w:rsidRPr="005A17E9">
        <w:rPr>
          <w:rFonts w:asciiTheme="minorHAnsi" w:hAnsiTheme="minorHAnsi" w:cstheme="minorHAnsi"/>
        </w:rPr>
        <w:t xml:space="preserve">pagos </w:t>
      </w:r>
      <w:r w:rsidR="00E37820" w:rsidRPr="005A17E9">
        <w:rPr>
          <w:rFonts w:asciiTheme="minorHAnsi" w:hAnsiTheme="minorHAnsi" w:cstheme="minorHAnsi"/>
        </w:rPr>
        <w:t xml:space="preserve">à vista ou em </w:t>
      </w:r>
      <w:r w:rsidR="00575584" w:rsidRPr="005A17E9">
        <w:rPr>
          <w:rFonts w:asciiTheme="minorHAnsi" w:hAnsiTheme="minorHAnsi" w:cstheme="minorHAnsi"/>
        </w:rPr>
        <w:t>até 36</w:t>
      </w:r>
      <w:r w:rsidR="00E37820" w:rsidRPr="005A17E9">
        <w:rPr>
          <w:rFonts w:asciiTheme="minorHAnsi" w:hAnsiTheme="minorHAnsi" w:cstheme="minorHAnsi"/>
        </w:rPr>
        <w:t xml:space="preserve"> prestações mensais sucessivas, acrescidas de correção monetária e </w:t>
      </w:r>
      <w:r w:rsidR="00575584" w:rsidRPr="005A17E9">
        <w:rPr>
          <w:rFonts w:asciiTheme="minorHAnsi" w:hAnsiTheme="minorHAnsi" w:cstheme="minorHAnsi"/>
        </w:rPr>
        <w:t xml:space="preserve">de </w:t>
      </w:r>
      <w:r w:rsidR="00E37820" w:rsidRPr="005A17E9">
        <w:rPr>
          <w:rFonts w:asciiTheme="minorHAnsi" w:hAnsiTheme="minorHAnsi" w:cstheme="minorHAnsi"/>
        </w:rPr>
        <w:t xml:space="preserve">juros de 1% o mês (12% ao ano), </w:t>
      </w:r>
      <w:r w:rsidR="00FF7605" w:rsidRPr="005A17E9">
        <w:rPr>
          <w:rFonts w:asciiTheme="minorHAnsi" w:hAnsiTheme="minorHAnsi" w:cstheme="minorHAnsi"/>
        </w:rPr>
        <w:t>em espécie ou em bens móveis ou imóveis</w:t>
      </w:r>
      <w:r w:rsidR="00E37820" w:rsidRPr="005A17E9">
        <w:rPr>
          <w:rFonts w:asciiTheme="minorHAnsi" w:hAnsiTheme="minorHAnsi" w:cstheme="minorHAnsi"/>
        </w:rPr>
        <w:t>.</w:t>
      </w:r>
    </w:p>
    <w:p w14:paraId="09371B7F" w14:textId="5610C46B" w:rsidR="00E601CE" w:rsidRPr="005A17E9" w:rsidRDefault="00655C1E" w:rsidP="00E601CE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Na hipótese de divórcio de sócio casado </w:t>
      </w:r>
      <w:r w:rsidR="00575584" w:rsidRPr="005A17E9">
        <w:rPr>
          <w:rFonts w:asciiTheme="minorHAnsi" w:hAnsiTheme="minorHAnsi" w:cstheme="minorHAnsi"/>
        </w:rPr>
        <w:t>por</w:t>
      </w:r>
      <w:r w:rsidRPr="005A17E9">
        <w:rPr>
          <w:rFonts w:asciiTheme="minorHAnsi" w:hAnsiTheme="minorHAnsi" w:cstheme="minorHAnsi"/>
        </w:rPr>
        <w:t xml:space="preserve"> regime </w:t>
      </w:r>
      <w:r w:rsidR="00575584" w:rsidRPr="005A17E9">
        <w:rPr>
          <w:rFonts w:asciiTheme="minorHAnsi" w:hAnsiTheme="minorHAnsi" w:cstheme="minorHAnsi"/>
        </w:rPr>
        <w:t xml:space="preserve">matrimonial que importe em alguma espécie de </w:t>
      </w:r>
      <w:r w:rsidRPr="005A17E9">
        <w:rPr>
          <w:rFonts w:asciiTheme="minorHAnsi" w:hAnsiTheme="minorHAnsi" w:cstheme="minorHAnsi"/>
        </w:rPr>
        <w:t xml:space="preserve">comunhão de bens, </w:t>
      </w:r>
      <w:r w:rsidR="006C17CC" w:rsidRPr="005A17E9">
        <w:rPr>
          <w:rFonts w:asciiTheme="minorHAnsi" w:hAnsiTheme="minorHAnsi" w:cstheme="minorHAnsi"/>
        </w:rPr>
        <w:t>a</w:t>
      </w:r>
      <w:r w:rsidRPr="005A17E9">
        <w:rPr>
          <w:rFonts w:asciiTheme="minorHAnsi" w:hAnsiTheme="minorHAnsi" w:cstheme="minorHAnsi"/>
        </w:rPr>
        <w:t xml:space="preserve"> </w:t>
      </w:r>
      <w:r w:rsidR="006C17CC" w:rsidRPr="005A17E9">
        <w:rPr>
          <w:rFonts w:asciiTheme="minorHAnsi" w:hAnsiTheme="minorHAnsi" w:cstheme="minorHAnsi"/>
        </w:rPr>
        <w:t>ex-</w:t>
      </w:r>
      <w:r w:rsidRPr="005A17E9">
        <w:rPr>
          <w:rFonts w:asciiTheme="minorHAnsi" w:hAnsiTheme="minorHAnsi" w:cstheme="minorHAnsi"/>
        </w:rPr>
        <w:t xml:space="preserve">cônjuge </w:t>
      </w:r>
      <w:r w:rsidR="006C17CC" w:rsidRPr="005A17E9">
        <w:rPr>
          <w:rFonts w:asciiTheme="minorHAnsi" w:hAnsiTheme="minorHAnsi" w:cstheme="minorHAnsi"/>
        </w:rPr>
        <w:t xml:space="preserve">do sócio </w:t>
      </w:r>
      <w:r w:rsidRPr="005A17E9">
        <w:rPr>
          <w:rFonts w:asciiTheme="minorHAnsi" w:hAnsiTheme="minorHAnsi" w:cstheme="minorHAnsi"/>
        </w:rPr>
        <w:t xml:space="preserve">não terá direito à entrada </w:t>
      </w:r>
      <w:r w:rsidR="003437C3" w:rsidRPr="005A17E9">
        <w:rPr>
          <w:rFonts w:asciiTheme="minorHAnsi" w:hAnsiTheme="minorHAnsi" w:cstheme="minorHAnsi"/>
        </w:rPr>
        <w:t xml:space="preserve">ou participação </w:t>
      </w:r>
      <w:r w:rsidRPr="005A17E9">
        <w:rPr>
          <w:rFonts w:asciiTheme="minorHAnsi" w:hAnsiTheme="minorHAnsi" w:cstheme="minorHAnsi"/>
        </w:rPr>
        <w:t>na sociedade</w:t>
      </w:r>
      <w:r w:rsidR="003437C3" w:rsidRPr="005A17E9">
        <w:rPr>
          <w:rFonts w:asciiTheme="minorHAnsi" w:hAnsiTheme="minorHAnsi" w:cstheme="minorHAnsi"/>
        </w:rPr>
        <w:t xml:space="preserve"> nem </w:t>
      </w:r>
      <w:r w:rsidR="00E601CE" w:rsidRPr="005A17E9">
        <w:rPr>
          <w:rFonts w:asciiTheme="minorHAnsi" w:hAnsiTheme="minorHAnsi" w:cstheme="minorHAnsi"/>
        </w:rPr>
        <w:t>à</w:t>
      </w:r>
      <w:r w:rsidR="00E7217B" w:rsidRPr="005A17E9">
        <w:rPr>
          <w:rFonts w:asciiTheme="minorHAnsi" w:hAnsiTheme="minorHAnsi" w:cstheme="minorHAnsi"/>
        </w:rPr>
        <w:t xml:space="preserve">s </w:t>
      </w:r>
      <w:r w:rsidR="003437C3" w:rsidRPr="005A17E9">
        <w:rPr>
          <w:rFonts w:asciiTheme="minorHAnsi" w:hAnsiTheme="minorHAnsi" w:cstheme="minorHAnsi"/>
        </w:rPr>
        <w:t>quotas sociais do sócio divorcia</w:t>
      </w:r>
      <w:r w:rsidR="00E601CE" w:rsidRPr="005A17E9">
        <w:rPr>
          <w:rFonts w:asciiTheme="minorHAnsi" w:hAnsiTheme="minorHAnsi" w:cstheme="minorHAnsi"/>
        </w:rPr>
        <w:t>ndo</w:t>
      </w:r>
      <w:r w:rsidR="00982C66" w:rsidRPr="005A17E9">
        <w:rPr>
          <w:rFonts w:asciiTheme="minorHAnsi" w:hAnsiTheme="minorHAnsi" w:cstheme="minorHAnsi"/>
        </w:rPr>
        <w:t xml:space="preserve"> ou divorciado</w:t>
      </w:r>
      <w:r w:rsidR="00E601CE" w:rsidRPr="005A17E9">
        <w:rPr>
          <w:rFonts w:asciiTheme="minorHAnsi" w:hAnsiTheme="minorHAnsi" w:cstheme="minorHAnsi"/>
        </w:rPr>
        <w:t xml:space="preserve">. </w:t>
      </w:r>
      <w:r w:rsidR="00575584" w:rsidRPr="005A17E9">
        <w:rPr>
          <w:rFonts w:asciiTheme="minorHAnsi" w:hAnsiTheme="minorHAnsi" w:cstheme="minorHAnsi"/>
        </w:rPr>
        <w:t>Nesse caso, s</w:t>
      </w:r>
      <w:r w:rsidR="00E601CE" w:rsidRPr="005A17E9">
        <w:rPr>
          <w:rFonts w:asciiTheme="minorHAnsi" w:hAnsiTheme="minorHAnsi" w:cstheme="minorHAnsi"/>
        </w:rPr>
        <w:t>erá considerada a data da separação de fato para fins de apuração de haveres do</w:t>
      </w:r>
      <w:r w:rsidR="00982C66" w:rsidRPr="005A17E9">
        <w:rPr>
          <w:rFonts w:asciiTheme="minorHAnsi" w:hAnsiTheme="minorHAnsi" w:cstheme="minorHAnsi"/>
        </w:rPr>
        <w:t xml:space="preserve"> patrimônio do</w:t>
      </w:r>
      <w:r w:rsidR="00E601CE" w:rsidRPr="005A17E9">
        <w:rPr>
          <w:rFonts w:asciiTheme="minorHAnsi" w:hAnsiTheme="minorHAnsi" w:cstheme="minorHAnsi"/>
        </w:rPr>
        <w:t xml:space="preserve"> sócio divo</w:t>
      </w:r>
      <w:r w:rsidR="00982C66" w:rsidRPr="005A17E9">
        <w:rPr>
          <w:rFonts w:asciiTheme="minorHAnsi" w:hAnsiTheme="minorHAnsi" w:cstheme="minorHAnsi"/>
        </w:rPr>
        <w:t>rciando ou divorciado, a fim de que seja</w:t>
      </w:r>
      <w:r w:rsidR="00607199" w:rsidRPr="005A17E9">
        <w:rPr>
          <w:rFonts w:asciiTheme="minorHAnsi" w:hAnsiTheme="minorHAnsi" w:cstheme="minorHAnsi"/>
        </w:rPr>
        <w:t xml:space="preserve"> </w:t>
      </w:r>
      <w:r w:rsidR="00594688" w:rsidRPr="005A17E9">
        <w:rPr>
          <w:rFonts w:asciiTheme="minorHAnsi" w:hAnsiTheme="minorHAnsi" w:cstheme="minorHAnsi"/>
        </w:rPr>
        <w:t>verificada a quantia devida à sua ex-cônjuge.</w:t>
      </w:r>
    </w:p>
    <w:p w14:paraId="7F313407" w14:textId="4582BDD1" w:rsidR="00071219" w:rsidRPr="005A17E9" w:rsidRDefault="00594688" w:rsidP="00DA14A9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A quantia a ser paga </w:t>
      </w:r>
      <w:r w:rsidR="00071219" w:rsidRPr="005A17E9">
        <w:rPr>
          <w:rFonts w:asciiTheme="minorHAnsi" w:hAnsiTheme="minorHAnsi" w:cstheme="minorHAnsi"/>
        </w:rPr>
        <w:t xml:space="preserve">à </w:t>
      </w:r>
      <w:r w:rsidRPr="005A17E9">
        <w:rPr>
          <w:rFonts w:asciiTheme="minorHAnsi" w:hAnsiTheme="minorHAnsi" w:cstheme="minorHAnsi"/>
        </w:rPr>
        <w:t>ex-</w:t>
      </w:r>
      <w:r w:rsidR="00071219" w:rsidRPr="005A17E9">
        <w:rPr>
          <w:rFonts w:asciiTheme="minorHAnsi" w:hAnsiTheme="minorHAnsi" w:cstheme="minorHAnsi"/>
        </w:rPr>
        <w:t xml:space="preserve">cônjuge </w:t>
      </w:r>
      <w:r w:rsidRPr="005A17E9">
        <w:rPr>
          <w:rFonts w:asciiTheme="minorHAnsi" w:hAnsiTheme="minorHAnsi" w:cstheme="minorHAnsi"/>
        </w:rPr>
        <w:t xml:space="preserve">deverá ser suportada exclusivamente pelo sócio divorciando ou divorciado, ou seja, </w:t>
      </w:r>
      <w:r w:rsidR="00DA14A9" w:rsidRPr="005A17E9">
        <w:rPr>
          <w:rFonts w:asciiTheme="minorHAnsi" w:hAnsiTheme="minorHAnsi" w:cstheme="minorHAnsi"/>
        </w:rPr>
        <w:t xml:space="preserve">os demais sócios </w:t>
      </w:r>
      <w:r w:rsidR="00995BAE" w:rsidRPr="005A17E9">
        <w:rPr>
          <w:rFonts w:asciiTheme="minorHAnsi" w:hAnsiTheme="minorHAnsi" w:cstheme="minorHAnsi"/>
        </w:rPr>
        <w:t>e</w:t>
      </w:r>
      <w:r w:rsidR="00DA14A9" w:rsidRPr="005A17E9">
        <w:rPr>
          <w:rFonts w:asciiTheme="minorHAnsi" w:hAnsiTheme="minorHAnsi" w:cstheme="minorHAnsi"/>
        </w:rPr>
        <w:t xml:space="preserve"> a sociedade não possuem qualquer obrigação de arcar com o montante devido à ex-cônjuge.</w:t>
      </w:r>
    </w:p>
    <w:p w14:paraId="1E202C99" w14:textId="5D999A22" w:rsidR="0061743D" w:rsidRPr="005A17E9" w:rsidRDefault="0061743D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A sociedade poderá ser dissolvida e liquidada nas hipóteses em que a lei assim o determinar ou por iniciativa de sócio, que</w:t>
      </w:r>
      <w:r w:rsidR="00637AC8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nesta hipótese, realizará diretamente a liquidação ou indicará um liquidante, ditando-lhe a forma de liquidação e remuneração. </w:t>
      </w:r>
    </w:p>
    <w:p w14:paraId="1E202C9A" w14:textId="6D490026" w:rsidR="0061743D" w:rsidRPr="005A17E9" w:rsidRDefault="00ED0303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Solvidas as dí</w:t>
      </w:r>
      <w:r w:rsidR="0061743D" w:rsidRPr="005A17E9">
        <w:rPr>
          <w:rFonts w:asciiTheme="minorHAnsi" w:hAnsiTheme="minorHAnsi" w:cstheme="minorHAnsi"/>
        </w:rPr>
        <w:t>vidas e extintas as obrigações da sociedade, o patrimônio remanescente será integralmente incorporado ao patrimônio d</w:t>
      </w:r>
      <w:r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="0061743D" w:rsidRPr="005A17E9">
        <w:rPr>
          <w:rFonts w:asciiTheme="minorHAnsi" w:hAnsiTheme="minorHAnsi" w:cstheme="minorHAnsi"/>
        </w:rPr>
        <w:t xml:space="preserve"> </w:t>
      </w:r>
      <w:r w:rsidR="00945461" w:rsidRPr="005A17E9">
        <w:rPr>
          <w:rFonts w:asciiTheme="minorHAnsi" w:hAnsiTheme="minorHAnsi" w:cstheme="minorHAnsi"/>
        </w:rPr>
        <w:t>sóci</w:t>
      </w:r>
      <w:r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="0061743D" w:rsidRPr="005A17E9">
        <w:rPr>
          <w:rFonts w:asciiTheme="minorHAnsi" w:hAnsiTheme="minorHAnsi" w:cstheme="minorHAnsi"/>
        </w:rPr>
        <w:t>.</w:t>
      </w:r>
    </w:p>
    <w:p w14:paraId="1E3717DB" w14:textId="77777777" w:rsidR="0067721D" w:rsidRPr="005A17E9" w:rsidRDefault="0067721D" w:rsidP="0067721D">
      <w:pPr>
        <w:pStyle w:val="ARTIGO"/>
        <w:spacing w:line="360" w:lineRule="auto"/>
        <w:ind w:left="-850" w:right="-901" w:firstLine="0"/>
        <w:rPr>
          <w:rFonts w:asciiTheme="minorHAnsi" w:hAnsiTheme="minorHAnsi" w:cstheme="minorHAnsi"/>
        </w:rPr>
      </w:pPr>
    </w:p>
    <w:p w14:paraId="2157F608" w14:textId="77777777" w:rsidR="0067721D" w:rsidRPr="005A17E9" w:rsidRDefault="0067721D" w:rsidP="0067721D">
      <w:pPr>
        <w:pStyle w:val="CAPITULO"/>
        <w:numPr>
          <w:ilvl w:val="12"/>
          <w:numId w:val="0"/>
        </w:numPr>
        <w:spacing w:before="0"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CAPÍTULO IV</w:t>
      </w:r>
    </w:p>
    <w:p w14:paraId="23F18B74" w14:textId="06345971" w:rsidR="0067721D" w:rsidRPr="005A17E9" w:rsidRDefault="0067721D" w:rsidP="0067721D">
      <w:pPr>
        <w:pStyle w:val="CAPITULO"/>
        <w:numPr>
          <w:ilvl w:val="12"/>
          <w:numId w:val="0"/>
        </w:numPr>
        <w:spacing w:before="0" w:after="0" w:line="360" w:lineRule="auto"/>
        <w:ind w:left="142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DA EXCLUSÃO DE SÓCIO</w:t>
      </w:r>
    </w:p>
    <w:p w14:paraId="15FAB9B1" w14:textId="77777777" w:rsidR="0067721D" w:rsidRPr="005A17E9" w:rsidRDefault="0067721D" w:rsidP="0067721D">
      <w:pPr>
        <w:pStyle w:val="CAPITULO"/>
        <w:numPr>
          <w:ilvl w:val="12"/>
          <w:numId w:val="0"/>
        </w:numPr>
        <w:spacing w:before="0" w:after="0" w:line="360" w:lineRule="auto"/>
        <w:ind w:left="142" w:right="-799"/>
        <w:rPr>
          <w:rFonts w:asciiTheme="minorHAnsi" w:hAnsiTheme="minorHAnsi" w:cstheme="minorHAnsi"/>
        </w:rPr>
      </w:pPr>
    </w:p>
    <w:p w14:paraId="08B1FF40" w14:textId="396F43D5" w:rsidR="0067721D" w:rsidRPr="005A17E9" w:rsidRDefault="0067721D" w:rsidP="0067721D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A exclusão do sócio que cometer falta grave, </w:t>
      </w:r>
      <w:r w:rsidR="00CE7094" w:rsidRPr="005A17E9">
        <w:rPr>
          <w:rFonts w:asciiTheme="minorHAnsi" w:hAnsiTheme="minorHAnsi" w:cstheme="minorHAnsi"/>
        </w:rPr>
        <w:t>colocando</w:t>
      </w:r>
      <w:r w:rsidRPr="005A17E9">
        <w:rPr>
          <w:rFonts w:asciiTheme="minorHAnsi" w:hAnsiTheme="minorHAnsi" w:cstheme="minorHAnsi"/>
        </w:rPr>
        <w:t xml:space="preserve"> em risco </w:t>
      </w:r>
      <w:r w:rsidR="00CC68F6" w:rsidRPr="005A17E9">
        <w:rPr>
          <w:rFonts w:asciiTheme="minorHAnsi" w:hAnsiTheme="minorHAnsi" w:cstheme="minorHAnsi"/>
        </w:rPr>
        <w:t>o desenvolvimento das atividades da</w:t>
      </w:r>
      <w:r w:rsidRPr="005A17E9">
        <w:rPr>
          <w:rFonts w:asciiTheme="minorHAnsi" w:hAnsiTheme="minorHAnsi" w:cstheme="minorHAnsi"/>
        </w:rPr>
        <w:t xml:space="preserve"> sociedade, será processada nos seguintes termos:</w:t>
      </w:r>
    </w:p>
    <w:p w14:paraId="6B92FEEA" w14:textId="38DFECC3" w:rsidR="0067721D" w:rsidRPr="005A17E9" w:rsidRDefault="0067721D" w:rsidP="0067721D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1. </w:t>
      </w:r>
      <w:r w:rsidR="00F5127C" w:rsidRPr="005A17E9">
        <w:rPr>
          <w:rFonts w:asciiTheme="minorHAnsi" w:hAnsiTheme="minorHAnsi" w:cstheme="minorHAnsi"/>
        </w:rPr>
        <w:t xml:space="preserve">Quando a maioria dos sócios, que representem mais da metade do capital social, </w:t>
      </w:r>
      <w:r w:rsidR="00C0658A" w:rsidRPr="005A17E9">
        <w:rPr>
          <w:rFonts w:asciiTheme="minorHAnsi" w:hAnsiTheme="minorHAnsi" w:cstheme="minorHAnsi"/>
        </w:rPr>
        <w:t xml:space="preserve">entenderem que um ou mais sócios estão colocando em risco a continuidade da empresa, </w:t>
      </w:r>
      <w:r w:rsidR="00F5127C" w:rsidRPr="005A17E9">
        <w:rPr>
          <w:rFonts w:asciiTheme="minorHAnsi" w:hAnsiTheme="minorHAnsi" w:cstheme="minorHAnsi"/>
        </w:rPr>
        <w:t xml:space="preserve">será </w:t>
      </w:r>
      <w:r w:rsidRPr="005A17E9">
        <w:rPr>
          <w:rFonts w:asciiTheme="minorHAnsi" w:hAnsiTheme="minorHAnsi" w:cstheme="minorHAnsi"/>
        </w:rPr>
        <w:t xml:space="preserve">determinada assembleia especialmente convocada para este </w:t>
      </w:r>
      <w:r w:rsidR="002E752D" w:rsidRPr="005A17E9">
        <w:rPr>
          <w:rFonts w:asciiTheme="minorHAnsi" w:hAnsiTheme="minorHAnsi" w:cstheme="minorHAnsi"/>
        </w:rPr>
        <w:t>fim, com a notificação d</w:t>
      </w:r>
      <w:r w:rsidR="00CC68F6" w:rsidRPr="005A17E9">
        <w:rPr>
          <w:rFonts w:asciiTheme="minorHAnsi" w:hAnsiTheme="minorHAnsi" w:cstheme="minorHAnsi"/>
        </w:rPr>
        <w:t xml:space="preserve">e todos </w:t>
      </w:r>
      <w:r w:rsidR="002E752D" w:rsidRPr="005A17E9">
        <w:rPr>
          <w:rFonts w:asciiTheme="minorHAnsi" w:hAnsiTheme="minorHAnsi" w:cstheme="minorHAnsi"/>
        </w:rPr>
        <w:t>os sócios</w:t>
      </w:r>
      <w:r w:rsidRPr="005A17E9">
        <w:rPr>
          <w:rFonts w:asciiTheme="minorHAnsi" w:hAnsiTheme="minorHAnsi" w:cstheme="minorHAnsi"/>
        </w:rPr>
        <w:t xml:space="preserve"> no prazo de</w:t>
      </w:r>
      <w:r w:rsidR="001D0772" w:rsidRPr="005A17E9">
        <w:rPr>
          <w:rFonts w:asciiTheme="minorHAnsi" w:hAnsiTheme="minorHAnsi" w:cstheme="minorHAnsi"/>
        </w:rPr>
        <w:t>, pelo menos,</w:t>
      </w:r>
      <w:r w:rsidRPr="005A17E9">
        <w:rPr>
          <w:rFonts w:asciiTheme="minorHAnsi" w:hAnsiTheme="minorHAnsi" w:cstheme="minorHAnsi"/>
        </w:rPr>
        <w:t xml:space="preserve"> 8</w:t>
      </w:r>
      <w:r w:rsidR="001554D7" w:rsidRPr="005A17E9">
        <w:rPr>
          <w:rFonts w:asciiTheme="minorHAnsi" w:hAnsiTheme="minorHAnsi" w:cstheme="minorHAnsi"/>
        </w:rPr>
        <w:t xml:space="preserve"> (oito)</w:t>
      </w:r>
      <w:r w:rsidRPr="005A17E9">
        <w:rPr>
          <w:rFonts w:asciiTheme="minorHAnsi" w:hAnsiTheme="minorHAnsi" w:cstheme="minorHAnsi"/>
        </w:rPr>
        <w:t xml:space="preserve"> dias </w:t>
      </w:r>
      <w:r w:rsidR="001D0772" w:rsidRPr="005A17E9">
        <w:rPr>
          <w:rFonts w:asciiTheme="minorHAnsi" w:hAnsiTheme="minorHAnsi" w:cstheme="minorHAnsi"/>
        </w:rPr>
        <w:t>antes da</w:t>
      </w:r>
      <w:r w:rsidRPr="005A17E9">
        <w:rPr>
          <w:rFonts w:asciiTheme="minorHAnsi" w:hAnsiTheme="minorHAnsi" w:cstheme="minorHAnsi"/>
        </w:rPr>
        <w:t xml:space="preserve"> reunião, devendo ser notificado</w:t>
      </w:r>
      <w:r w:rsidR="002E752D" w:rsidRPr="005A17E9">
        <w:rPr>
          <w:rFonts w:asciiTheme="minorHAnsi" w:hAnsiTheme="minorHAnsi" w:cstheme="minorHAnsi"/>
        </w:rPr>
        <w:t>, também,</w:t>
      </w:r>
      <w:r w:rsidRPr="005A17E9">
        <w:rPr>
          <w:rFonts w:asciiTheme="minorHAnsi" w:hAnsiTheme="minorHAnsi" w:cstheme="minorHAnsi"/>
        </w:rPr>
        <w:t xml:space="preserve"> o sócio </w:t>
      </w:r>
      <w:r w:rsidR="001D0772" w:rsidRPr="005A17E9">
        <w:rPr>
          <w:rFonts w:asciiTheme="minorHAnsi" w:hAnsiTheme="minorHAnsi" w:cstheme="minorHAnsi"/>
        </w:rPr>
        <w:t>que poderá ser excluído</w:t>
      </w:r>
      <w:r w:rsidR="00B92EDE" w:rsidRPr="005A17E9">
        <w:rPr>
          <w:rFonts w:asciiTheme="minorHAnsi" w:hAnsiTheme="minorHAnsi" w:cstheme="minorHAnsi"/>
        </w:rPr>
        <w:t>,</w:t>
      </w:r>
      <w:r w:rsidR="001D0772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>para comparecimento e apresentação de defesa em assembleia</w:t>
      </w:r>
      <w:r w:rsidR="001D0772" w:rsidRPr="005A17E9">
        <w:rPr>
          <w:rFonts w:asciiTheme="minorHAnsi" w:hAnsiTheme="minorHAnsi" w:cstheme="minorHAnsi"/>
        </w:rPr>
        <w:t>;</w:t>
      </w:r>
    </w:p>
    <w:p w14:paraId="616E5C36" w14:textId="38F2100E" w:rsidR="0067721D" w:rsidRPr="005A17E9" w:rsidRDefault="0067721D" w:rsidP="0067721D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2. No caso de não ser encontrado o sócio excluso, será publicado em Diário Oficial do Estado de Santa Catarina, bem como em meios de comunicação de grande circulação</w:t>
      </w:r>
      <w:r w:rsidR="001D0772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no prazo de </w:t>
      </w:r>
      <w:r w:rsidR="001554D7" w:rsidRPr="005A17E9">
        <w:rPr>
          <w:rFonts w:asciiTheme="minorHAnsi" w:hAnsiTheme="minorHAnsi" w:cstheme="minorHAnsi"/>
        </w:rPr>
        <w:t>8 (</w:t>
      </w:r>
      <w:r w:rsidRPr="005A17E9">
        <w:rPr>
          <w:rFonts w:asciiTheme="minorHAnsi" w:hAnsiTheme="minorHAnsi" w:cstheme="minorHAnsi"/>
        </w:rPr>
        <w:t>oito</w:t>
      </w:r>
      <w:r w:rsidR="001554D7" w:rsidRPr="005A17E9">
        <w:rPr>
          <w:rFonts w:asciiTheme="minorHAnsi" w:hAnsiTheme="minorHAnsi" w:cstheme="minorHAnsi"/>
        </w:rPr>
        <w:t>)</w:t>
      </w:r>
      <w:r w:rsidRPr="005A17E9">
        <w:rPr>
          <w:rFonts w:asciiTheme="minorHAnsi" w:hAnsiTheme="minorHAnsi" w:cstheme="minorHAnsi"/>
        </w:rPr>
        <w:t xml:space="preserve"> dias</w:t>
      </w:r>
      <w:r w:rsidR="001D0772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para a primeira convocação</w:t>
      </w:r>
      <w:r w:rsidR="00B92EDE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e </w:t>
      </w:r>
      <w:r w:rsidR="001554D7" w:rsidRPr="005A17E9">
        <w:rPr>
          <w:rFonts w:asciiTheme="minorHAnsi" w:hAnsiTheme="minorHAnsi" w:cstheme="minorHAnsi"/>
        </w:rPr>
        <w:t>5 (</w:t>
      </w:r>
      <w:r w:rsidRPr="005A17E9">
        <w:rPr>
          <w:rFonts w:asciiTheme="minorHAnsi" w:hAnsiTheme="minorHAnsi" w:cstheme="minorHAnsi"/>
        </w:rPr>
        <w:t>cinco</w:t>
      </w:r>
      <w:r w:rsidR="001554D7" w:rsidRPr="005A17E9">
        <w:rPr>
          <w:rFonts w:asciiTheme="minorHAnsi" w:hAnsiTheme="minorHAnsi" w:cstheme="minorHAnsi"/>
        </w:rPr>
        <w:t>)</w:t>
      </w:r>
      <w:r w:rsidRPr="005A17E9">
        <w:rPr>
          <w:rFonts w:asciiTheme="minorHAnsi" w:hAnsiTheme="minorHAnsi" w:cstheme="minorHAnsi"/>
        </w:rPr>
        <w:t xml:space="preserve"> dias para as demais, limitadas a duas convocações extras.</w:t>
      </w:r>
    </w:p>
    <w:p w14:paraId="2E918AEE" w14:textId="3848E761" w:rsidR="0067721D" w:rsidRPr="005A17E9" w:rsidRDefault="0067721D" w:rsidP="0067721D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3. Assim que cientificado e presente em assembleia o sócio excluso</w:t>
      </w:r>
      <w:r w:rsidR="00921DA3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</w:t>
      </w:r>
      <w:r w:rsidR="0004429C" w:rsidRPr="005A17E9">
        <w:rPr>
          <w:rFonts w:asciiTheme="minorHAnsi" w:hAnsiTheme="minorHAnsi" w:cstheme="minorHAnsi"/>
        </w:rPr>
        <w:t xml:space="preserve">este </w:t>
      </w:r>
      <w:r w:rsidRPr="005A17E9">
        <w:rPr>
          <w:rFonts w:asciiTheme="minorHAnsi" w:hAnsiTheme="minorHAnsi" w:cstheme="minorHAnsi"/>
        </w:rPr>
        <w:t xml:space="preserve">será comunicado da falta grave e justa causa </w:t>
      </w:r>
      <w:r w:rsidR="0004429C" w:rsidRPr="005A17E9">
        <w:rPr>
          <w:rFonts w:asciiTheme="minorHAnsi" w:hAnsiTheme="minorHAnsi" w:cstheme="minorHAnsi"/>
        </w:rPr>
        <w:t xml:space="preserve">que motiva a </w:t>
      </w:r>
      <w:r w:rsidRPr="005A17E9">
        <w:rPr>
          <w:rFonts w:asciiTheme="minorHAnsi" w:hAnsiTheme="minorHAnsi" w:cstheme="minorHAnsi"/>
        </w:rPr>
        <w:t>sua exclusão</w:t>
      </w:r>
      <w:r w:rsidR="0004429C" w:rsidRPr="005A17E9">
        <w:rPr>
          <w:rFonts w:asciiTheme="minorHAnsi" w:hAnsiTheme="minorHAnsi" w:cstheme="minorHAnsi"/>
        </w:rPr>
        <w:t xml:space="preserve">, sendo que, logo após, </w:t>
      </w:r>
      <w:r w:rsidR="000D10D0" w:rsidRPr="005A17E9">
        <w:rPr>
          <w:rFonts w:asciiTheme="minorHAnsi" w:hAnsiTheme="minorHAnsi" w:cstheme="minorHAnsi"/>
        </w:rPr>
        <w:t xml:space="preserve">ser-lhe-á </w:t>
      </w:r>
      <w:r w:rsidR="0004429C" w:rsidRPr="005A17E9">
        <w:rPr>
          <w:rFonts w:asciiTheme="minorHAnsi" w:hAnsiTheme="minorHAnsi" w:cstheme="minorHAnsi"/>
        </w:rPr>
        <w:t xml:space="preserve">oportunizado </w:t>
      </w:r>
      <w:r w:rsidR="00EA60DF" w:rsidRPr="005A17E9">
        <w:rPr>
          <w:rFonts w:asciiTheme="minorHAnsi" w:hAnsiTheme="minorHAnsi" w:cstheme="minorHAnsi"/>
        </w:rPr>
        <w:t xml:space="preserve">o direito de </w:t>
      </w:r>
      <w:r w:rsidR="0004429C" w:rsidRPr="005A17E9">
        <w:rPr>
          <w:rFonts w:asciiTheme="minorHAnsi" w:hAnsiTheme="minorHAnsi" w:cstheme="minorHAnsi"/>
        </w:rPr>
        <w:t>apresentar a defesa perante os demais sócios</w:t>
      </w:r>
      <w:r w:rsidRPr="005A17E9">
        <w:rPr>
          <w:rFonts w:asciiTheme="minorHAnsi" w:hAnsiTheme="minorHAnsi" w:cstheme="minorHAnsi"/>
        </w:rPr>
        <w:t>.</w:t>
      </w:r>
    </w:p>
    <w:p w14:paraId="0EE30A79" w14:textId="0D2F46D5" w:rsidR="001D0772" w:rsidRPr="005A17E9" w:rsidRDefault="0067721D" w:rsidP="001D0772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4. Em caso de não comparecimento do sócio excluso, desde que </w:t>
      </w:r>
      <w:r w:rsidR="00CC68F6" w:rsidRPr="005A17E9">
        <w:rPr>
          <w:rFonts w:asciiTheme="minorHAnsi" w:hAnsiTheme="minorHAnsi" w:cstheme="minorHAnsi"/>
        </w:rPr>
        <w:t xml:space="preserve">devidamente </w:t>
      </w:r>
      <w:r w:rsidRPr="005A17E9">
        <w:rPr>
          <w:rFonts w:asciiTheme="minorHAnsi" w:hAnsiTheme="minorHAnsi" w:cstheme="minorHAnsi"/>
        </w:rPr>
        <w:t xml:space="preserve">cientificado, conforme determinado no item 1 e 2, ocorrerá </w:t>
      </w:r>
      <w:r w:rsidR="00CC68F6" w:rsidRPr="005A17E9">
        <w:rPr>
          <w:rFonts w:asciiTheme="minorHAnsi" w:hAnsiTheme="minorHAnsi" w:cstheme="minorHAnsi"/>
        </w:rPr>
        <w:t xml:space="preserve">normalmente </w:t>
      </w:r>
      <w:r w:rsidRPr="005A17E9">
        <w:rPr>
          <w:rFonts w:asciiTheme="minorHAnsi" w:hAnsiTheme="minorHAnsi" w:cstheme="minorHAnsi"/>
        </w:rPr>
        <w:t>a assembleia</w:t>
      </w:r>
      <w:r w:rsidR="00921DA3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conforme </w:t>
      </w:r>
      <w:r w:rsidR="00921DA3" w:rsidRPr="005A17E9">
        <w:rPr>
          <w:rFonts w:asciiTheme="minorHAnsi" w:hAnsiTheme="minorHAnsi" w:cstheme="minorHAnsi"/>
        </w:rPr>
        <w:t xml:space="preserve">o procedimento previsto nos itens </w:t>
      </w:r>
      <w:r w:rsidRPr="005A17E9">
        <w:rPr>
          <w:rFonts w:asciiTheme="minorHAnsi" w:hAnsiTheme="minorHAnsi" w:cstheme="minorHAnsi"/>
        </w:rPr>
        <w:t>5 e seguintes</w:t>
      </w:r>
      <w:r w:rsidR="001D0772" w:rsidRPr="005A17E9">
        <w:rPr>
          <w:rFonts w:asciiTheme="minorHAnsi" w:hAnsiTheme="minorHAnsi" w:cstheme="minorHAnsi"/>
        </w:rPr>
        <w:t>.</w:t>
      </w:r>
    </w:p>
    <w:p w14:paraId="428F9585" w14:textId="7F4B0BD4" w:rsidR="001D0772" w:rsidRPr="005A17E9" w:rsidRDefault="001D0772" w:rsidP="001D0772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5. Por maioria absoluta do capital social e </w:t>
      </w:r>
      <w:r w:rsidR="00167226" w:rsidRPr="005A17E9">
        <w:rPr>
          <w:rFonts w:asciiTheme="minorHAnsi" w:hAnsiTheme="minorHAnsi" w:cstheme="minorHAnsi"/>
        </w:rPr>
        <w:t xml:space="preserve">na presença de </w:t>
      </w:r>
      <w:r w:rsidRPr="005A17E9">
        <w:rPr>
          <w:rFonts w:asciiTheme="minorHAnsi" w:hAnsiTheme="minorHAnsi" w:cstheme="minorHAnsi"/>
        </w:rPr>
        <w:t xml:space="preserve">todos os sócios </w:t>
      </w:r>
      <w:r w:rsidR="00167226" w:rsidRPr="005A17E9">
        <w:rPr>
          <w:rFonts w:asciiTheme="minorHAnsi" w:hAnsiTheme="minorHAnsi" w:cstheme="minorHAnsi"/>
        </w:rPr>
        <w:t>que integrem a sociedade</w:t>
      </w:r>
      <w:r w:rsidRPr="005A17E9">
        <w:rPr>
          <w:rFonts w:asciiTheme="minorHAnsi" w:hAnsiTheme="minorHAnsi" w:cstheme="minorHAnsi"/>
        </w:rPr>
        <w:t>, com ressalva do item 4,</w:t>
      </w:r>
      <w:r w:rsidR="007F78D3" w:rsidRPr="005A17E9">
        <w:rPr>
          <w:rFonts w:asciiTheme="minorHAnsi" w:hAnsiTheme="minorHAnsi" w:cstheme="minorHAnsi"/>
        </w:rPr>
        <w:t xml:space="preserve"> ou seja, </w:t>
      </w:r>
      <w:r w:rsidR="002C174C" w:rsidRPr="005A17E9">
        <w:rPr>
          <w:rFonts w:asciiTheme="minorHAnsi" w:hAnsiTheme="minorHAnsi" w:cstheme="minorHAnsi"/>
        </w:rPr>
        <w:t xml:space="preserve">exceto </w:t>
      </w:r>
      <w:r w:rsidR="007F78D3" w:rsidRPr="005A17E9">
        <w:rPr>
          <w:rFonts w:asciiTheme="minorHAnsi" w:hAnsiTheme="minorHAnsi" w:cstheme="minorHAnsi"/>
        </w:rPr>
        <w:t>o sócio excluso</w:t>
      </w:r>
      <w:r w:rsidR="005A0069" w:rsidRPr="005A17E9">
        <w:rPr>
          <w:rFonts w:asciiTheme="minorHAnsi" w:hAnsiTheme="minorHAnsi" w:cstheme="minorHAnsi"/>
        </w:rPr>
        <w:t>, quando devidamente comunicado</w:t>
      </w:r>
      <w:r w:rsidR="00D53EA7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será votad</w:t>
      </w:r>
      <w:r w:rsidR="00D53EA7" w:rsidRPr="005A17E9">
        <w:rPr>
          <w:rFonts w:asciiTheme="minorHAnsi" w:hAnsiTheme="minorHAnsi" w:cstheme="minorHAnsi"/>
        </w:rPr>
        <w:t>a a</w:t>
      </w:r>
      <w:r w:rsidRPr="005A17E9">
        <w:rPr>
          <w:rFonts w:asciiTheme="minorHAnsi" w:hAnsiTheme="minorHAnsi" w:cstheme="minorHAnsi"/>
        </w:rPr>
        <w:t xml:space="preserve"> </w:t>
      </w:r>
      <w:r w:rsidR="00167226" w:rsidRPr="005A17E9">
        <w:rPr>
          <w:rFonts w:asciiTheme="minorHAnsi" w:hAnsiTheme="minorHAnsi" w:cstheme="minorHAnsi"/>
        </w:rPr>
        <w:t xml:space="preserve">pertinência da </w:t>
      </w:r>
      <w:r w:rsidRPr="005A17E9">
        <w:rPr>
          <w:rFonts w:asciiTheme="minorHAnsi" w:hAnsiTheme="minorHAnsi" w:cstheme="minorHAnsi"/>
        </w:rPr>
        <w:t>exclusão</w:t>
      </w:r>
      <w:r w:rsidR="00167226" w:rsidRPr="005A17E9">
        <w:rPr>
          <w:rFonts w:asciiTheme="minorHAnsi" w:hAnsiTheme="minorHAnsi" w:cstheme="minorHAnsi"/>
        </w:rPr>
        <w:t xml:space="preserve"> do sócio</w:t>
      </w:r>
      <w:r w:rsidRPr="005A17E9">
        <w:rPr>
          <w:rFonts w:asciiTheme="minorHAnsi" w:hAnsiTheme="minorHAnsi" w:cstheme="minorHAnsi"/>
        </w:rPr>
        <w:t>.</w:t>
      </w:r>
    </w:p>
    <w:p w14:paraId="20D16120" w14:textId="77777777" w:rsidR="001D0772" w:rsidRPr="005A17E9" w:rsidRDefault="001D0772" w:rsidP="001D0772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6. A fundamentação da exclusão será registrada em ata de assembleia;</w:t>
      </w:r>
    </w:p>
    <w:p w14:paraId="640BFFE6" w14:textId="00B3CE16" w:rsidR="00E728E7" w:rsidRPr="005A17E9" w:rsidRDefault="001D0772" w:rsidP="001D0772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7. Sendo positiva a exclusão, será providenciada a alteração contratual</w:t>
      </w:r>
      <w:r w:rsidR="00FA776A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dentro de </w:t>
      </w:r>
      <w:r w:rsidR="002C174C" w:rsidRPr="005A17E9">
        <w:rPr>
          <w:rFonts w:asciiTheme="minorHAnsi" w:hAnsiTheme="minorHAnsi" w:cstheme="minorHAnsi"/>
        </w:rPr>
        <w:t>1</w:t>
      </w:r>
      <w:r w:rsidRPr="005A17E9">
        <w:rPr>
          <w:rFonts w:asciiTheme="minorHAnsi" w:hAnsiTheme="minorHAnsi" w:cstheme="minorHAnsi"/>
        </w:rPr>
        <w:t xml:space="preserve">5 dias após a </w:t>
      </w:r>
      <w:r w:rsidR="002C174C" w:rsidRPr="005A17E9">
        <w:rPr>
          <w:rFonts w:asciiTheme="minorHAnsi" w:hAnsiTheme="minorHAnsi" w:cstheme="minorHAnsi"/>
        </w:rPr>
        <w:t xml:space="preserve">deliberação </w:t>
      </w:r>
      <w:r w:rsidRPr="005A17E9">
        <w:rPr>
          <w:rFonts w:asciiTheme="minorHAnsi" w:hAnsiTheme="minorHAnsi" w:cstheme="minorHAnsi"/>
        </w:rPr>
        <w:t>de exclusão</w:t>
      </w:r>
      <w:r w:rsidR="00FA776A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e será encaminhado a registro junto </w:t>
      </w:r>
      <w:r w:rsidR="002C174C" w:rsidRPr="005A17E9">
        <w:rPr>
          <w:rFonts w:asciiTheme="minorHAnsi" w:hAnsiTheme="minorHAnsi" w:cstheme="minorHAnsi"/>
        </w:rPr>
        <w:t xml:space="preserve">à Junta Comercial </w:t>
      </w:r>
      <w:r w:rsidRPr="005A17E9">
        <w:rPr>
          <w:rFonts w:asciiTheme="minorHAnsi" w:hAnsiTheme="minorHAnsi" w:cstheme="minorHAnsi"/>
        </w:rPr>
        <w:t xml:space="preserve">para os devidos </w:t>
      </w:r>
      <w:r w:rsidR="002C174C" w:rsidRPr="005A17E9">
        <w:rPr>
          <w:rFonts w:asciiTheme="minorHAnsi" w:hAnsiTheme="minorHAnsi" w:cstheme="minorHAnsi"/>
        </w:rPr>
        <w:t xml:space="preserve">fins </w:t>
      </w:r>
      <w:r w:rsidRPr="005A17E9">
        <w:rPr>
          <w:rFonts w:asciiTheme="minorHAnsi" w:hAnsiTheme="minorHAnsi" w:cstheme="minorHAnsi"/>
        </w:rPr>
        <w:t>legais.</w:t>
      </w:r>
    </w:p>
    <w:p w14:paraId="59DF0B14" w14:textId="77777777" w:rsidR="0067721D" w:rsidRPr="005A17E9" w:rsidRDefault="0067721D" w:rsidP="001D0772">
      <w:pPr>
        <w:pStyle w:val="CAPITULO"/>
        <w:numPr>
          <w:ilvl w:val="12"/>
          <w:numId w:val="0"/>
        </w:numPr>
        <w:spacing w:before="0" w:after="0" w:line="360" w:lineRule="auto"/>
        <w:ind w:right="-799"/>
        <w:jc w:val="left"/>
        <w:rPr>
          <w:rFonts w:asciiTheme="minorHAnsi" w:hAnsiTheme="minorHAnsi" w:cstheme="minorHAnsi"/>
          <w:sz w:val="14"/>
          <w:szCs w:val="10"/>
        </w:rPr>
      </w:pPr>
    </w:p>
    <w:p w14:paraId="2EAC8E13" w14:textId="11A87507" w:rsidR="00E728E7" w:rsidRPr="005A17E9" w:rsidRDefault="00E728E7" w:rsidP="00E728E7">
      <w:pPr>
        <w:pStyle w:val="CAPITULO"/>
        <w:numPr>
          <w:ilvl w:val="12"/>
          <w:numId w:val="0"/>
        </w:numPr>
        <w:spacing w:before="0"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CAPÍTULO V</w:t>
      </w:r>
    </w:p>
    <w:p w14:paraId="1E202C9C" w14:textId="77777777" w:rsidR="00F14E2C" w:rsidRPr="005A17E9" w:rsidRDefault="00F14E2C" w:rsidP="00466733">
      <w:pPr>
        <w:pStyle w:val="titulo"/>
        <w:numPr>
          <w:ilvl w:val="12"/>
          <w:numId w:val="0"/>
        </w:numPr>
        <w:spacing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DO EXERCÍCIO SOCIAL, BALANÇO, DISTRIBUIÇÃO DE LUCROS E PREJUÍZOS</w:t>
      </w:r>
    </w:p>
    <w:p w14:paraId="58498FEE" w14:textId="77777777" w:rsidR="00011CA4" w:rsidRPr="005A17E9" w:rsidRDefault="00011CA4" w:rsidP="00466733">
      <w:pPr>
        <w:pStyle w:val="titulo"/>
        <w:numPr>
          <w:ilvl w:val="12"/>
          <w:numId w:val="0"/>
        </w:numPr>
        <w:spacing w:after="0" w:line="360" w:lineRule="auto"/>
        <w:ind w:left="284" w:right="-799"/>
        <w:rPr>
          <w:rFonts w:asciiTheme="minorHAnsi" w:hAnsiTheme="minorHAnsi" w:cstheme="minorHAnsi"/>
        </w:rPr>
      </w:pPr>
    </w:p>
    <w:p w14:paraId="1E202C9D" w14:textId="77777777" w:rsidR="00D17A8A" w:rsidRPr="005A17E9" w:rsidRDefault="00F14E2C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Todo dia 31 de dezembro será encerrado o exercício social, com o levantamento do balanço patrimonial, obedecendo as prescrições legais e técnicas pertinentes à matéria</w:t>
      </w:r>
      <w:r w:rsidR="00A74AD7" w:rsidRPr="005A17E9">
        <w:rPr>
          <w:rFonts w:asciiTheme="minorHAnsi" w:hAnsiTheme="minorHAnsi" w:cstheme="minorHAnsi"/>
        </w:rPr>
        <w:t>.</w:t>
      </w:r>
    </w:p>
    <w:p w14:paraId="1E202C9E" w14:textId="54B0DAFC" w:rsidR="00F14E2C" w:rsidRPr="005A17E9" w:rsidRDefault="00F14E2C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Os lucros líquidos apurados por intermédio de balanços</w:t>
      </w:r>
      <w:r w:rsidR="004B1777" w:rsidRPr="005A17E9">
        <w:rPr>
          <w:rFonts w:asciiTheme="minorHAnsi" w:hAnsiTheme="minorHAnsi" w:cstheme="minorHAnsi"/>
        </w:rPr>
        <w:t xml:space="preserve"> anuais</w:t>
      </w:r>
      <w:r w:rsidRPr="005A17E9">
        <w:rPr>
          <w:rFonts w:asciiTheme="minorHAnsi" w:hAnsiTheme="minorHAnsi" w:cstheme="minorHAnsi"/>
        </w:rPr>
        <w:t xml:space="preserve"> ou balancetes mensais poderão ser distribuídos mensalmente</w:t>
      </w:r>
      <w:r w:rsidR="0061743D" w:rsidRPr="005A17E9">
        <w:rPr>
          <w:rFonts w:asciiTheme="minorHAnsi" w:hAnsiTheme="minorHAnsi" w:cstheme="minorHAnsi"/>
        </w:rPr>
        <w:t xml:space="preserve"> ao</w:t>
      </w:r>
      <w:r w:rsidR="00240631" w:rsidRPr="005A17E9">
        <w:rPr>
          <w:rFonts w:asciiTheme="minorHAnsi" w:hAnsiTheme="minorHAnsi" w:cstheme="minorHAnsi"/>
        </w:rPr>
        <w:t>s</w:t>
      </w:r>
      <w:r w:rsidR="0061743D" w:rsidRPr="005A17E9">
        <w:rPr>
          <w:rFonts w:asciiTheme="minorHAnsi" w:hAnsiTheme="minorHAnsi" w:cstheme="minorHAnsi"/>
        </w:rPr>
        <w:t xml:space="preserve"> sócio</w:t>
      </w:r>
      <w:r w:rsidR="00240631" w:rsidRPr="005A17E9">
        <w:rPr>
          <w:rFonts w:asciiTheme="minorHAnsi" w:hAnsiTheme="minorHAnsi" w:cstheme="minorHAnsi"/>
        </w:rPr>
        <w:t>s</w:t>
      </w:r>
      <w:r w:rsidR="006C7F2E" w:rsidRPr="005A17E9">
        <w:rPr>
          <w:rFonts w:asciiTheme="minorHAnsi" w:hAnsiTheme="minorHAnsi" w:cstheme="minorHAnsi"/>
        </w:rPr>
        <w:t xml:space="preserve"> ou permanecer reservados na sociedade</w:t>
      </w:r>
      <w:r w:rsidR="0061743D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a critério d</w:t>
      </w:r>
      <w:r w:rsidR="006C7F2E" w:rsidRPr="005A17E9">
        <w:rPr>
          <w:rFonts w:asciiTheme="minorHAnsi" w:hAnsiTheme="minorHAnsi" w:cstheme="minorHAnsi"/>
        </w:rPr>
        <w:t xml:space="preserve">esta e de seus sócios, inclusive </w:t>
      </w:r>
      <w:r w:rsidRPr="005A17E9">
        <w:rPr>
          <w:rFonts w:asciiTheme="minorHAnsi" w:hAnsiTheme="minorHAnsi" w:cstheme="minorHAnsi"/>
        </w:rPr>
        <w:t>para futuro aumento do capital social.</w:t>
      </w:r>
      <w:r w:rsidR="00C5516D" w:rsidRPr="005A17E9">
        <w:rPr>
          <w:rFonts w:asciiTheme="minorHAnsi" w:hAnsiTheme="minorHAnsi" w:cstheme="minorHAnsi"/>
        </w:rPr>
        <w:t xml:space="preserve"> </w:t>
      </w:r>
    </w:p>
    <w:p w14:paraId="47B85138" w14:textId="363C61FC" w:rsidR="00405051" w:rsidRPr="005A17E9" w:rsidRDefault="00405051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A </w:t>
      </w:r>
      <w:r w:rsidR="00396D6E" w:rsidRPr="005A17E9">
        <w:rPr>
          <w:rFonts w:asciiTheme="minorHAnsi" w:hAnsiTheme="minorHAnsi" w:cstheme="minorHAnsi"/>
        </w:rPr>
        <w:t>distribuição de lucros será proporcional às quotas</w:t>
      </w:r>
      <w:r w:rsidR="004A5B1C" w:rsidRPr="005A17E9">
        <w:rPr>
          <w:rFonts w:asciiTheme="minorHAnsi" w:hAnsiTheme="minorHAnsi" w:cstheme="minorHAnsi"/>
        </w:rPr>
        <w:t xml:space="preserve"> </w:t>
      </w:r>
      <w:r w:rsidR="00396D6E" w:rsidRPr="005A17E9">
        <w:rPr>
          <w:rFonts w:asciiTheme="minorHAnsi" w:hAnsiTheme="minorHAnsi" w:cstheme="minorHAnsi"/>
        </w:rPr>
        <w:t xml:space="preserve">sociais de cada sócio, sendo que, mediante deliberação unânime do </w:t>
      </w:r>
      <w:r w:rsidR="004A5B1C" w:rsidRPr="005A17E9">
        <w:rPr>
          <w:rFonts w:asciiTheme="minorHAnsi" w:hAnsiTheme="minorHAnsi" w:cstheme="minorHAnsi"/>
        </w:rPr>
        <w:t>capital social</w:t>
      </w:r>
      <w:r w:rsidR="00396D6E" w:rsidRPr="005A17E9">
        <w:rPr>
          <w:rFonts w:asciiTheme="minorHAnsi" w:hAnsiTheme="minorHAnsi" w:cstheme="minorHAnsi"/>
        </w:rPr>
        <w:t>, esse percentual pode ser modificado</w:t>
      </w:r>
      <w:r w:rsidR="0023550E" w:rsidRPr="005A17E9">
        <w:rPr>
          <w:rFonts w:asciiTheme="minorHAnsi" w:hAnsiTheme="minorHAnsi" w:cstheme="minorHAnsi"/>
        </w:rPr>
        <w:t>,</w:t>
      </w:r>
      <w:r w:rsidR="00396D6E" w:rsidRPr="005A17E9">
        <w:rPr>
          <w:rFonts w:asciiTheme="minorHAnsi" w:hAnsiTheme="minorHAnsi" w:cstheme="minorHAnsi"/>
        </w:rPr>
        <w:t xml:space="preserve"> de acordo com a vontade de todos os </w:t>
      </w:r>
      <w:r w:rsidR="004A5B1C" w:rsidRPr="005A17E9">
        <w:rPr>
          <w:rFonts w:asciiTheme="minorHAnsi" w:hAnsiTheme="minorHAnsi" w:cstheme="minorHAnsi"/>
        </w:rPr>
        <w:t>sócios.</w:t>
      </w:r>
    </w:p>
    <w:p w14:paraId="1E202C9F" w14:textId="77777777" w:rsidR="0073266C" w:rsidRPr="005A17E9" w:rsidRDefault="0073266C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Opcionalmente, a critério d</w:t>
      </w:r>
      <w:r w:rsidR="00A559CA"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Pr="005A17E9">
        <w:rPr>
          <w:rFonts w:asciiTheme="minorHAnsi" w:hAnsiTheme="minorHAnsi" w:cstheme="minorHAnsi"/>
        </w:rPr>
        <w:t xml:space="preserve"> sóci</w:t>
      </w:r>
      <w:r w:rsidR="00A559CA"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Pr="005A17E9">
        <w:rPr>
          <w:rFonts w:asciiTheme="minorHAnsi" w:hAnsiTheme="minorHAnsi" w:cstheme="minorHAnsi"/>
        </w:rPr>
        <w:t xml:space="preserve">, poderão ser levantados balancetes mensais para, no caso de se apurar lucro </w:t>
      </w:r>
      <w:r w:rsidR="00D92BD4" w:rsidRPr="005A17E9">
        <w:rPr>
          <w:rFonts w:asciiTheme="minorHAnsi" w:hAnsiTheme="minorHAnsi" w:cstheme="minorHAnsi"/>
        </w:rPr>
        <w:t>líquido</w:t>
      </w:r>
      <w:r w:rsidRPr="005A17E9">
        <w:rPr>
          <w:rFonts w:asciiTheme="minorHAnsi" w:hAnsiTheme="minorHAnsi" w:cstheme="minorHAnsi"/>
        </w:rPr>
        <w:t xml:space="preserve">, efetuar-se a distribuição antecipadamente, desde que tal distribuição seja compatível com a situação econômico-financeira da sociedade, </w:t>
      </w:r>
      <w:r w:rsidR="009F43A6" w:rsidRPr="005A17E9">
        <w:rPr>
          <w:rFonts w:asciiTheme="minorHAnsi" w:hAnsiTheme="minorHAnsi" w:cstheme="minorHAnsi"/>
        </w:rPr>
        <w:t>observada a reposição de lucros quando afetar o capital social.</w:t>
      </w:r>
    </w:p>
    <w:p w14:paraId="1E202CA0" w14:textId="565AAFF0" w:rsidR="00F14E2C" w:rsidRPr="005A17E9" w:rsidRDefault="00F14E2C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before="240" w:after="240"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Os prejuízos que porventura se verificarem,</w:t>
      </w:r>
      <w:r w:rsidR="0073266C" w:rsidRPr="005A17E9">
        <w:rPr>
          <w:rFonts w:asciiTheme="minorHAnsi" w:hAnsiTheme="minorHAnsi" w:cstheme="minorHAnsi"/>
        </w:rPr>
        <w:t xml:space="preserve"> s</w:t>
      </w:r>
      <w:r w:rsidRPr="005A17E9">
        <w:rPr>
          <w:rFonts w:asciiTheme="minorHAnsi" w:hAnsiTheme="minorHAnsi" w:cstheme="minorHAnsi"/>
        </w:rPr>
        <w:t>er</w:t>
      </w:r>
      <w:r w:rsidR="00945461" w:rsidRPr="005A17E9">
        <w:rPr>
          <w:rFonts w:asciiTheme="minorHAnsi" w:hAnsiTheme="minorHAnsi" w:cstheme="minorHAnsi"/>
        </w:rPr>
        <w:t>ão</w:t>
      </w:r>
      <w:r w:rsidRPr="005A17E9">
        <w:rPr>
          <w:rFonts w:asciiTheme="minorHAnsi" w:hAnsiTheme="minorHAnsi" w:cstheme="minorHAnsi"/>
        </w:rPr>
        <w:t xml:space="preserve"> mantidos em conta especial, para serem amortizados em exercícios futuros, e não o sendo, ser</w:t>
      </w:r>
      <w:r w:rsidR="00F87CAF" w:rsidRPr="005A17E9">
        <w:rPr>
          <w:rFonts w:asciiTheme="minorHAnsi" w:hAnsiTheme="minorHAnsi" w:cstheme="minorHAnsi"/>
        </w:rPr>
        <w:t>ão</w:t>
      </w:r>
      <w:r w:rsidRPr="005A17E9">
        <w:rPr>
          <w:rFonts w:asciiTheme="minorHAnsi" w:hAnsiTheme="minorHAnsi" w:cstheme="minorHAnsi"/>
        </w:rPr>
        <w:t xml:space="preserve"> suportado</w:t>
      </w:r>
      <w:r w:rsidR="00F87CAF" w:rsidRPr="005A17E9">
        <w:rPr>
          <w:rFonts w:asciiTheme="minorHAnsi" w:hAnsiTheme="minorHAnsi" w:cstheme="minorHAnsi"/>
        </w:rPr>
        <w:t>s</w:t>
      </w:r>
      <w:r w:rsidRPr="005A17E9">
        <w:rPr>
          <w:rFonts w:asciiTheme="minorHAnsi" w:hAnsiTheme="minorHAnsi" w:cstheme="minorHAnsi"/>
        </w:rPr>
        <w:t xml:space="preserve"> pel</w:t>
      </w:r>
      <w:r w:rsidR="00ED0303"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Pr="005A17E9">
        <w:rPr>
          <w:rFonts w:asciiTheme="minorHAnsi" w:hAnsiTheme="minorHAnsi" w:cstheme="minorHAnsi"/>
        </w:rPr>
        <w:t xml:space="preserve"> sóci</w:t>
      </w:r>
      <w:r w:rsidR="00ED0303"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Pr="005A17E9">
        <w:rPr>
          <w:rFonts w:asciiTheme="minorHAnsi" w:hAnsiTheme="minorHAnsi" w:cstheme="minorHAnsi"/>
        </w:rPr>
        <w:t>, na proporção d</w:t>
      </w:r>
      <w:r w:rsidR="009F43A6" w:rsidRPr="005A17E9">
        <w:rPr>
          <w:rFonts w:asciiTheme="minorHAnsi" w:hAnsiTheme="minorHAnsi" w:cstheme="minorHAnsi"/>
        </w:rPr>
        <w:t xml:space="preserve">o </w:t>
      </w:r>
      <w:r w:rsidR="00F87CAF" w:rsidRPr="005A17E9">
        <w:rPr>
          <w:rFonts w:asciiTheme="minorHAnsi" w:hAnsiTheme="minorHAnsi" w:cstheme="minorHAnsi"/>
        </w:rPr>
        <w:t>respectivo</w:t>
      </w:r>
      <w:r w:rsidR="009F43A6" w:rsidRPr="005A17E9">
        <w:rPr>
          <w:rFonts w:asciiTheme="minorHAnsi" w:hAnsiTheme="minorHAnsi" w:cstheme="minorHAnsi"/>
        </w:rPr>
        <w:t xml:space="preserve"> capital social</w:t>
      </w:r>
      <w:r w:rsidRPr="005A17E9">
        <w:rPr>
          <w:rFonts w:asciiTheme="minorHAnsi" w:hAnsiTheme="minorHAnsi" w:cstheme="minorHAnsi"/>
        </w:rPr>
        <w:t>.</w:t>
      </w:r>
    </w:p>
    <w:p w14:paraId="1E202CA1" w14:textId="66C2EC18" w:rsidR="00F14E2C" w:rsidRPr="005A17E9" w:rsidRDefault="00F14E2C" w:rsidP="00466733">
      <w:pPr>
        <w:pStyle w:val="CAPITULO"/>
        <w:numPr>
          <w:ilvl w:val="12"/>
          <w:numId w:val="0"/>
        </w:numPr>
        <w:spacing w:before="0"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CAPÍTULO V</w:t>
      </w:r>
      <w:r w:rsidR="00E728E7" w:rsidRPr="005A17E9">
        <w:rPr>
          <w:rFonts w:asciiTheme="minorHAnsi" w:hAnsiTheme="minorHAnsi" w:cstheme="minorHAnsi"/>
        </w:rPr>
        <w:t>I</w:t>
      </w:r>
    </w:p>
    <w:p w14:paraId="1E202CA2" w14:textId="77777777" w:rsidR="00F14E2C" w:rsidRPr="005A17E9" w:rsidRDefault="00F14E2C" w:rsidP="00466733">
      <w:pPr>
        <w:pStyle w:val="titulo"/>
        <w:numPr>
          <w:ilvl w:val="12"/>
          <w:numId w:val="0"/>
        </w:numPr>
        <w:spacing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DA ADMINISTRAÇÃO E REMUNERAÇÃO</w:t>
      </w:r>
    </w:p>
    <w:p w14:paraId="01AD0AC0" w14:textId="77777777" w:rsidR="00011CA4" w:rsidRPr="005A17E9" w:rsidRDefault="00011CA4" w:rsidP="00466733">
      <w:pPr>
        <w:pStyle w:val="titulo"/>
        <w:numPr>
          <w:ilvl w:val="12"/>
          <w:numId w:val="0"/>
        </w:numPr>
        <w:spacing w:after="0" w:line="360" w:lineRule="auto"/>
        <w:ind w:left="284" w:right="-799"/>
        <w:rPr>
          <w:rFonts w:asciiTheme="minorHAnsi" w:hAnsiTheme="minorHAnsi" w:cstheme="minorHAnsi"/>
        </w:rPr>
      </w:pPr>
    </w:p>
    <w:p w14:paraId="1E202CA3" w14:textId="5F906314" w:rsidR="00276AB6" w:rsidRPr="005A17E9" w:rsidRDefault="0073266C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A administração da sociedade será exercida</w:t>
      </w:r>
      <w:r w:rsidR="00240631" w:rsidRPr="005A17E9">
        <w:rPr>
          <w:rFonts w:asciiTheme="minorHAnsi" w:hAnsiTheme="minorHAnsi" w:cstheme="minorHAnsi"/>
        </w:rPr>
        <w:t xml:space="preserve"> individualmente</w:t>
      </w:r>
      <w:r w:rsidRPr="005A17E9">
        <w:rPr>
          <w:rFonts w:asciiTheme="minorHAnsi" w:hAnsiTheme="minorHAnsi" w:cstheme="minorHAnsi"/>
        </w:rPr>
        <w:t xml:space="preserve"> </w:t>
      </w:r>
      <w:r w:rsidR="00241F66" w:rsidRPr="005A17E9">
        <w:rPr>
          <w:rFonts w:asciiTheme="minorHAnsi" w:hAnsiTheme="minorHAnsi" w:cstheme="minorHAnsi"/>
        </w:rPr>
        <w:t>p</w:t>
      </w:r>
      <w:r w:rsidR="009F43A6" w:rsidRPr="005A17E9">
        <w:rPr>
          <w:rFonts w:asciiTheme="minorHAnsi" w:hAnsiTheme="minorHAnsi" w:cstheme="minorHAnsi"/>
        </w:rPr>
        <w:t>el</w:t>
      </w:r>
      <w:r w:rsidR="003B55C2" w:rsidRPr="005A17E9">
        <w:rPr>
          <w:rFonts w:asciiTheme="minorHAnsi" w:hAnsiTheme="minorHAnsi" w:cstheme="minorHAnsi"/>
        </w:rPr>
        <w:t>o</w:t>
      </w:r>
      <w:r w:rsidR="009F43A6" w:rsidRPr="005A17E9">
        <w:rPr>
          <w:rFonts w:asciiTheme="minorHAnsi" w:hAnsiTheme="minorHAnsi" w:cstheme="minorHAnsi"/>
        </w:rPr>
        <w:t xml:space="preserve"> sóci</w:t>
      </w:r>
      <w:r w:rsidR="003B55C2" w:rsidRPr="005A17E9">
        <w:rPr>
          <w:rFonts w:asciiTheme="minorHAnsi" w:hAnsiTheme="minorHAnsi" w:cstheme="minorHAnsi"/>
        </w:rPr>
        <w:t>o</w:t>
      </w:r>
      <w:r w:rsidR="009F43A6" w:rsidRPr="005A17E9">
        <w:rPr>
          <w:rFonts w:asciiTheme="minorHAnsi" w:hAnsiTheme="minorHAnsi" w:cstheme="minorHAnsi"/>
        </w:rPr>
        <w:t xml:space="preserve"> </w:t>
      </w:r>
      <w:r w:rsidR="00240631" w:rsidRPr="005A17E9">
        <w:rPr>
          <w:rFonts w:asciiTheme="minorHAnsi" w:hAnsiTheme="minorHAnsi" w:cstheme="minorHAnsi"/>
          <w:b/>
          <w:szCs w:val="24"/>
        </w:rPr>
        <w:t>FILIPE JOSÉ MARTINS LAIA FRANCO</w:t>
      </w:r>
      <w:r w:rsidR="009F43A6" w:rsidRPr="005A17E9">
        <w:rPr>
          <w:rFonts w:asciiTheme="minorHAnsi" w:hAnsiTheme="minorHAnsi" w:cstheme="minorHAnsi"/>
        </w:rPr>
        <w:t xml:space="preserve">, </w:t>
      </w:r>
      <w:r w:rsidR="00240631" w:rsidRPr="005A17E9">
        <w:rPr>
          <w:rFonts w:asciiTheme="minorHAnsi" w:hAnsiTheme="minorHAnsi" w:cstheme="minorHAnsi"/>
        </w:rPr>
        <w:t xml:space="preserve">acima qualificado, </w:t>
      </w:r>
      <w:r w:rsidR="009F43A6" w:rsidRPr="005A17E9">
        <w:rPr>
          <w:rFonts w:asciiTheme="minorHAnsi" w:hAnsiTheme="minorHAnsi" w:cstheme="minorHAnsi"/>
        </w:rPr>
        <w:t>com os poderes e atribuições de gerir e administrar os negócios da sociedade</w:t>
      </w:r>
      <w:r w:rsidR="00FE55B3" w:rsidRPr="005A17E9">
        <w:rPr>
          <w:rFonts w:asciiTheme="minorHAnsi" w:hAnsiTheme="minorHAnsi" w:cstheme="minorHAnsi"/>
        </w:rPr>
        <w:t>,</w:t>
      </w:r>
      <w:r w:rsidR="00DF0253" w:rsidRPr="005A17E9">
        <w:rPr>
          <w:rFonts w:asciiTheme="minorHAnsi" w:hAnsiTheme="minorHAnsi" w:cstheme="minorHAnsi"/>
        </w:rPr>
        <w:t xml:space="preserve"> representá-la</w:t>
      </w:r>
      <w:r w:rsidR="009F43A6" w:rsidRPr="005A17E9">
        <w:rPr>
          <w:rFonts w:asciiTheme="minorHAnsi" w:hAnsiTheme="minorHAnsi" w:cstheme="minorHAnsi"/>
        </w:rPr>
        <w:t xml:space="preserve"> ativa e </w:t>
      </w:r>
      <w:r w:rsidR="00C11CB7" w:rsidRPr="005A17E9">
        <w:rPr>
          <w:rFonts w:asciiTheme="minorHAnsi" w:hAnsiTheme="minorHAnsi" w:cstheme="minorHAnsi"/>
        </w:rPr>
        <w:t xml:space="preserve">passivamente, judicial e extrajudicialmente, perante órgãos públicos, instituições financeiras, entidades privadas e terceiros em geral, </w:t>
      </w:r>
      <w:r w:rsidR="00FE55B3" w:rsidRPr="005A17E9">
        <w:rPr>
          <w:rFonts w:asciiTheme="minorHAnsi" w:hAnsiTheme="minorHAnsi" w:cstheme="minorHAnsi"/>
        </w:rPr>
        <w:t xml:space="preserve">podendo </w:t>
      </w:r>
      <w:r w:rsidR="00C11CB7" w:rsidRPr="005A17E9">
        <w:rPr>
          <w:rFonts w:asciiTheme="minorHAnsi" w:hAnsiTheme="minorHAnsi" w:cstheme="minorHAnsi"/>
        </w:rPr>
        <w:t xml:space="preserve">praticar todos os atos necessários à consecução dos objetivos ou </w:t>
      </w:r>
      <w:r w:rsidR="001A2610" w:rsidRPr="005A17E9">
        <w:rPr>
          <w:rFonts w:asciiTheme="minorHAnsi" w:hAnsiTheme="minorHAnsi" w:cstheme="minorHAnsi"/>
        </w:rPr>
        <w:t>a</w:t>
      </w:r>
      <w:r w:rsidR="00C11CB7" w:rsidRPr="005A17E9">
        <w:rPr>
          <w:rFonts w:asciiTheme="minorHAnsi" w:hAnsiTheme="minorHAnsi" w:cstheme="minorHAnsi"/>
        </w:rPr>
        <w:t xml:space="preserve"> defesa dos interesses e direitos da sociedade, </w:t>
      </w:r>
      <w:r w:rsidR="00005DA8">
        <w:rPr>
          <w:rFonts w:asciiTheme="minorHAnsi" w:hAnsiTheme="minorHAnsi" w:cstheme="minorHAnsi"/>
        </w:rPr>
        <w:t xml:space="preserve">sendo </w:t>
      </w:r>
      <w:r w:rsidR="00C11CB7" w:rsidRPr="005A17E9">
        <w:rPr>
          <w:rFonts w:asciiTheme="minorHAnsi" w:hAnsiTheme="minorHAnsi" w:cstheme="minorHAnsi"/>
        </w:rPr>
        <w:t>autorizado o uso do nome empresarial individualmente.</w:t>
      </w:r>
    </w:p>
    <w:p w14:paraId="1E202CA4" w14:textId="15F5E0E9" w:rsidR="00F14E2C" w:rsidRPr="005A17E9" w:rsidRDefault="00F14E2C" w:rsidP="00466733">
      <w:pPr>
        <w:pStyle w:val="ARTIGO"/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 xml:space="preserve">Parágrafo 1º </w:t>
      </w:r>
      <w:r w:rsidRPr="005A17E9">
        <w:rPr>
          <w:rFonts w:asciiTheme="minorHAnsi" w:hAnsiTheme="minorHAnsi" w:cstheme="minorHAnsi"/>
        </w:rPr>
        <w:t>- É vedado a</w:t>
      </w:r>
      <w:r w:rsidR="00ED0303"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Pr="005A17E9">
        <w:rPr>
          <w:rFonts w:asciiTheme="minorHAnsi" w:hAnsiTheme="minorHAnsi" w:cstheme="minorHAnsi"/>
        </w:rPr>
        <w:t xml:space="preserve"> sóci</w:t>
      </w:r>
      <w:r w:rsidR="00ED0303" w:rsidRPr="005A17E9">
        <w:rPr>
          <w:rFonts w:asciiTheme="minorHAnsi" w:hAnsiTheme="minorHAnsi" w:cstheme="minorHAnsi"/>
        </w:rPr>
        <w:t>o</w:t>
      </w:r>
      <w:r w:rsidR="00240631" w:rsidRPr="005A17E9">
        <w:rPr>
          <w:rFonts w:asciiTheme="minorHAnsi" w:hAnsiTheme="minorHAnsi" w:cstheme="minorHAnsi"/>
        </w:rPr>
        <w:t>s</w:t>
      </w:r>
      <w:r w:rsidR="00C11CB7" w:rsidRPr="005A17E9">
        <w:rPr>
          <w:rFonts w:asciiTheme="minorHAnsi" w:hAnsiTheme="minorHAnsi" w:cstheme="minorHAnsi"/>
        </w:rPr>
        <w:t xml:space="preserve"> </w:t>
      </w:r>
      <w:r w:rsidR="007805BD" w:rsidRPr="005A17E9">
        <w:rPr>
          <w:rFonts w:asciiTheme="minorHAnsi" w:hAnsiTheme="minorHAnsi" w:cstheme="minorHAnsi"/>
        </w:rPr>
        <w:t xml:space="preserve">a prestação de quaisquer garantias, aval, endosso ou fiança, como ainda o emprego da razão social em negócios estranhos ao objeto </w:t>
      </w:r>
      <w:r w:rsidR="00CD0D50" w:rsidRPr="005A17E9">
        <w:rPr>
          <w:rFonts w:asciiTheme="minorHAnsi" w:hAnsiTheme="minorHAnsi" w:cstheme="minorHAnsi"/>
        </w:rPr>
        <w:t>social</w:t>
      </w:r>
      <w:r w:rsidRPr="005A17E9">
        <w:rPr>
          <w:rFonts w:asciiTheme="minorHAnsi" w:hAnsiTheme="minorHAnsi" w:cstheme="minorHAnsi"/>
        </w:rPr>
        <w:t>.</w:t>
      </w:r>
    </w:p>
    <w:p w14:paraId="1E202CA5" w14:textId="65D7D5AC" w:rsidR="00F14E2C" w:rsidRPr="005A17E9" w:rsidRDefault="00F14E2C" w:rsidP="00466733">
      <w:pPr>
        <w:pStyle w:val="ARTIGO"/>
        <w:spacing w:line="360" w:lineRule="auto"/>
        <w:ind w:left="284" w:right="-799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>Parágrafo 2º</w:t>
      </w:r>
      <w:r w:rsidRPr="005A17E9">
        <w:rPr>
          <w:rFonts w:asciiTheme="minorHAnsi" w:hAnsiTheme="minorHAnsi" w:cstheme="minorHAnsi"/>
        </w:rPr>
        <w:t xml:space="preserve"> - </w:t>
      </w:r>
      <w:r w:rsidR="00C11CB7" w:rsidRPr="005A17E9">
        <w:rPr>
          <w:rFonts w:asciiTheme="minorHAnsi" w:hAnsiTheme="minorHAnsi" w:cstheme="minorHAnsi"/>
        </w:rPr>
        <w:t>Faculta-se a</w:t>
      </w:r>
      <w:r w:rsidR="00ED0303" w:rsidRPr="005A17E9">
        <w:rPr>
          <w:rFonts w:asciiTheme="minorHAnsi" w:hAnsiTheme="minorHAnsi" w:cstheme="minorHAnsi"/>
        </w:rPr>
        <w:t>o</w:t>
      </w:r>
      <w:r w:rsidR="00C11CB7" w:rsidRPr="005A17E9">
        <w:rPr>
          <w:rFonts w:asciiTheme="minorHAnsi" w:hAnsiTheme="minorHAnsi" w:cstheme="minorHAnsi"/>
        </w:rPr>
        <w:t xml:space="preserve"> sóci</w:t>
      </w:r>
      <w:r w:rsidR="00ED0303" w:rsidRPr="005A17E9">
        <w:rPr>
          <w:rFonts w:asciiTheme="minorHAnsi" w:hAnsiTheme="minorHAnsi" w:cstheme="minorHAnsi"/>
        </w:rPr>
        <w:t>o</w:t>
      </w:r>
      <w:r w:rsidR="00C11CB7" w:rsidRPr="005A17E9">
        <w:rPr>
          <w:rFonts w:asciiTheme="minorHAnsi" w:hAnsiTheme="minorHAnsi" w:cstheme="minorHAnsi"/>
        </w:rPr>
        <w:t xml:space="preserve"> administrador, nos limites dos seus poderes, constituir procuradores em nome da sociedade, devendo ser especificados no instrumento de mandato os atos e operações que poderão praticar e a duração do mandato, que, no caso de mandato judicial, poderá ser por prazo indeterminado.</w:t>
      </w:r>
    </w:p>
    <w:p w14:paraId="1E202CA6" w14:textId="63F64AD5" w:rsidR="003B6CF4" w:rsidRPr="005A17E9" w:rsidRDefault="003B6CF4" w:rsidP="00466733">
      <w:pPr>
        <w:pStyle w:val="ARTIGO"/>
        <w:spacing w:line="360" w:lineRule="auto"/>
        <w:ind w:left="284" w:right="-799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>Parágrafo 3º</w:t>
      </w:r>
      <w:r w:rsidRPr="005A17E9">
        <w:rPr>
          <w:rFonts w:asciiTheme="minorHAnsi" w:hAnsiTheme="minorHAnsi" w:cstheme="minorHAnsi"/>
        </w:rPr>
        <w:t xml:space="preserve"> - Para a faculdade do previsto no parágrafo 2º desta cláusula, será necessári</w:t>
      </w:r>
      <w:r w:rsidR="00CD0D50" w:rsidRPr="005A17E9">
        <w:rPr>
          <w:rFonts w:asciiTheme="minorHAnsi" w:hAnsiTheme="minorHAnsi" w:cstheme="minorHAnsi"/>
        </w:rPr>
        <w:t>a</w:t>
      </w:r>
      <w:r w:rsidRPr="005A17E9">
        <w:rPr>
          <w:rFonts w:asciiTheme="minorHAnsi" w:hAnsiTheme="minorHAnsi" w:cstheme="minorHAnsi"/>
        </w:rPr>
        <w:t xml:space="preserve"> a anuência da maioria do capital, que poderá ser feita mediante carta simples, devidamente assinada.</w:t>
      </w:r>
    </w:p>
    <w:p w14:paraId="1E202CA7" w14:textId="77777777" w:rsidR="00C11CB7" w:rsidRPr="005A17E9" w:rsidRDefault="00C11CB7" w:rsidP="00466733">
      <w:pPr>
        <w:pStyle w:val="ARTIGO"/>
        <w:spacing w:line="360" w:lineRule="auto"/>
        <w:ind w:left="284" w:right="-799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 xml:space="preserve">Parágrafo </w:t>
      </w:r>
      <w:r w:rsidR="003B6CF4" w:rsidRPr="005A17E9">
        <w:rPr>
          <w:rFonts w:asciiTheme="minorHAnsi" w:hAnsiTheme="minorHAnsi" w:cstheme="minorHAnsi"/>
          <w:b/>
        </w:rPr>
        <w:t>4</w:t>
      </w:r>
      <w:r w:rsidRPr="005A17E9">
        <w:rPr>
          <w:rFonts w:asciiTheme="minorHAnsi" w:hAnsiTheme="minorHAnsi" w:cstheme="minorHAnsi"/>
          <w:b/>
        </w:rPr>
        <w:t>º</w:t>
      </w:r>
      <w:r w:rsidRPr="005A17E9">
        <w:rPr>
          <w:rFonts w:asciiTheme="minorHAnsi" w:hAnsiTheme="minorHAnsi" w:cstheme="minorHAnsi"/>
        </w:rPr>
        <w:t xml:space="preserve"> - </w:t>
      </w:r>
      <w:r w:rsidR="00EC1603" w:rsidRPr="005A17E9">
        <w:rPr>
          <w:rFonts w:asciiTheme="minorHAnsi" w:hAnsiTheme="minorHAnsi" w:cstheme="minorHAnsi"/>
        </w:rPr>
        <w:t>Poderão ser</w:t>
      </w:r>
      <w:r w:rsidRPr="005A17E9">
        <w:rPr>
          <w:rFonts w:asciiTheme="minorHAnsi" w:hAnsiTheme="minorHAnsi" w:cstheme="minorHAnsi"/>
        </w:rPr>
        <w:t xml:space="preserve"> designados administradores não sócios</w:t>
      </w:r>
      <w:r w:rsidR="00EC1603" w:rsidRPr="005A17E9">
        <w:rPr>
          <w:rFonts w:asciiTheme="minorHAnsi" w:hAnsiTheme="minorHAnsi" w:cstheme="minorHAnsi"/>
        </w:rPr>
        <w:t>, na forma prevista no artigo 1.061 da Lei nº 10.406/2002.</w:t>
      </w:r>
    </w:p>
    <w:p w14:paraId="1E202CA8" w14:textId="77777777" w:rsidR="00427A55" w:rsidRPr="005A17E9" w:rsidRDefault="003B6CF4" w:rsidP="00466733">
      <w:pPr>
        <w:pStyle w:val="ARTIGO"/>
        <w:spacing w:line="360" w:lineRule="auto"/>
        <w:ind w:left="284" w:right="-799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>Parágrafo 5</w:t>
      </w:r>
      <w:r w:rsidR="00427A55" w:rsidRPr="005A17E9">
        <w:rPr>
          <w:rFonts w:asciiTheme="minorHAnsi" w:hAnsiTheme="minorHAnsi" w:cstheme="minorHAnsi"/>
          <w:b/>
        </w:rPr>
        <w:t>º</w:t>
      </w:r>
      <w:r w:rsidR="00427A55" w:rsidRPr="005A17E9">
        <w:rPr>
          <w:rFonts w:asciiTheme="minorHAnsi" w:hAnsiTheme="minorHAnsi" w:cstheme="minorHAnsi"/>
        </w:rPr>
        <w:t xml:space="preserve"> - A investidura de administrador designado em ato separado deverá obedecer às formalidades da legislação vigente.</w:t>
      </w:r>
    </w:p>
    <w:p w14:paraId="4E49429D" w14:textId="28F54ED1" w:rsidR="00556DA4" w:rsidRPr="005A17E9" w:rsidRDefault="00EC1603" w:rsidP="00A729D3">
      <w:pPr>
        <w:pStyle w:val="ARTIGO"/>
        <w:spacing w:line="360" w:lineRule="auto"/>
        <w:ind w:left="284" w:right="-799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 xml:space="preserve">Parágrafo </w:t>
      </w:r>
      <w:r w:rsidR="003B6CF4" w:rsidRPr="005A17E9">
        <w:rPr>
          <w:rFonts w:asciiTheme="minorHAnsi" w:hAnsiTheme="minorHAnsi" w:cstheme="minorHAnsi"/>
          <w:b/>
        </w:rPr>
        <w:t>6</w:t>
      </w:r>
      <w:r w:rsidR="00732F8D" w:rsidRPr="005A17E9">
        <w:rPr>
          <w:rFonts w:asciiTheme="minorHAnsi" w:hAnsiTheme="minorHAnsi" w:cstheme="minorHAnsi"/>
          <w:b/>
        </w:rPr>
        <w:t>º</w:t>
      </w:r>
      <w:r w:rsidRPr="005A17E9">
        <w:rPr>
          <w:rFonts w:asciiTheme="minorHAnsi" w:hAnsiTheme="minorHAnsi" w:cstheme="minorHAnsi"/>
        </w:rPr>
        <w:t xml:space="preserve"> - O uso da denominação social é privativo do administrador, </w:t>
      </w:r>
      <w:r w:rsidR="00C24C90" w:rsidRPr="005A17E9">
        <w:rPr>
          <w:rFonts w:asciiTheme="minorHAnsi" w:hAnsiTheme="minorHAnsi" w:cstheme="minorHAnsi"/>
        </w:rPr>
        <w:t xml:space="preserve">que só poderá prestar </w:t>
      </w:r>
      <w:r w:rsidR="00556DA4" w:rsidRPr="005A17E9">
        <w:rPr>
          <w:rFonts w:asciiTheme="minorHAnsi" w:hAnsiTheme="minorHAnsi" w:cstheme="minorHAnsi"/>
        </w:rPr>
        <w:t>garantias, aval, endosso</w:t>
      </w:r>
      <w:r w:rsidR="00C24C90" w:rsidRPr="005A17E9">
        <w:rPr>
          <w:rFonts w:asciiTheme="minorHAnsi" w:hAnsiTheme="minorHAnsi" w:cstheme="minorHAnsi"/>
        </w:rPr>
        <w:t>,</w:t>
      </w:r>
      <w:r w:rsidR="00556DA4" w:rsidRPr="005A17E9">
        <w:rPr>
          <w:rFonts w:asciiTheme="minorHAnsi" w:hAnsiTheme="minorHAnsi" w:cstheme="minorHAnsi"/>
        </w:rPr>
        <w:t xml:space="preserve"> fiança, </w:t>
      </w:r>
      <w:r w:rsidR="00C24C90" w:rsidRPr="005A17E9">
        <w:rPr>
          <w:rFonts w:asciiTheme="minorHAnsi" w:hAnsiTheme="minorHAnsi" w:cstheme="minorHAnsi"/>
        </w:rPr>
        <w:t xml:space="preserve">praticar atos de gestão </w:t>
      </w:r>
      <w:r w:rsidR="008609D5" w:rsidRPr="005A17E9">
        <w:rPr>
          <w:rFonts w:asciiTheme="minorHAnsi" w:hAnsiTheme="minorHAnsi" w:cstheme="minorHAnsi"/>
        </w:rPr>
        <w:t xml:space="preserve">ou </w:t>
      </w:r>
      <w:r w:rsidR="007231FE" w:rsidRPr="005A17E9">
        <w:rPr>
          <w:rFonts w:asciiTheme="minorHAnsi" w:hAnsiTheme="minorHAnsi" w:cstheme="minorHAnsi"/>
        </w:rPr>
        <w:t xml:space="preserve">firmar </w:t>
      </w:r>
      <w:r w:rsidR="008609D5" w:rsidRPr="005A17E9">
        <w:rPr>
          <w:rFonts w:asciiTheme="minorHAnsi" w:hAnsiTheme="minorHAnsi" w:cstheme="minorHAnsi"/>
        </w:rPr>
        <w:t xml:space="preserve">negócios jurídicos </w:t>
      </w:r>
      <w:r w:rsidR="00C24C90" w:rsidRPr="005A17E9">
        <w:rPr>
          <w:rFonts w:asciiTheme="minorHAnsi" w:hAnsiTheme="minorHAnsi" w:cstheme="minorHAnsi"/>
        </w:rPr>
        <w:t xml:space="preserve">que importem em ônus </w:t>
      </w:r>
      <w:r w:rsidR="008609D5" w:rsidRPr="005A17E9">
        <w:rPr>
          <w:rFonts w:asciiTheme="minorHAnsi" w:hAnsiTheme="minorHAnsi" w:cstheme="minorHAnsi"/>
        </w:rPr>
        <w:t xml:space="preserve">significativos </w:t>
      </w:r>
      <w:r w:rsidR="00C24C90" w:rsidRPr="005A17E9">
        <w:rPr>
          <w:rFonts w:asciiTheme="minorHAnsi" w:hAnsiTheme="minorHAnsi" w:cstheme="minorHAnsi"/>
        </w:rPr>
        <w:t xml:space="preserve">à sociedade, </w:t>
      </w:r>
      <w:r w:rsidR="008609D5" w:rsidRPr="005A17E9">
        <w:rPr>
          <w:rFonts w:asciiTheme="minorHAnsi" w:hAnsiTheme="minorHAnsi" w:cstheme="minorHAnsi"/>
        </w:rPr>
        <w:t xml:space="preserve">tais como empréstimos, financiamentos, </w:t>
      </w:r>
      <w:r w:rsidR="00EC1AE5" w:rsidRPr="005A17E9">
        <w:rPr>
          <w:rFonts w:asciiTheme="minorHAnsi" w:hAnsiTheme="minorHAnsi" w:cstheme="minorHAnsi"/>
        </w:rPr>
        <w:t xml:space="preserve">cessão de bens e direitos, aquisição </w:t>
      </w:r>
      <w:r w:rsidR="004044A5" w:rsidRPr="005A17E9">
        <w:rPr>
          <w:rFonts w:asciiTheme="minorHAnsi" w:hAnsiTheme="minorHAnsi" w:cstheme="minorHAnsi"/>
        </w:rPr>
        <w:t xml:space="preserve">ou alienação </w:t>
      </w:r>
      <w:r w:rsidR="00EC1AE5" w:rsidRPr="005A17E9">
        <w:rPr>
          <w:rFonts w:asciiTheme="minorHAnsi" w:hAnsiTheme="minorHAnsi" w:cstheme="minorHAnsi"/>
        </w:rPr>
        <w:t xml:space="preserve">de bens imóveis ou automóveis, </w:t>
      </w:r>
      <w:r w:rsidR="00C24C90" w:rsidRPr="005A17E9">
        <w:rPr>
          <w:rFonts w:asciiTheme="minorHAnsi" w:hAnsiTheme="minorHAnsi" w:cstheme="minorHAnsi"/>
        </w:rPr>
        <w:t xml:space="preserve">mediante </w:t>
      </w:r>
      <w:r w:rsidR="007231FE" w:rsidRPr="005A17E9">
        <w:rPr>
          <w:rFonts w:asciiTheme="minorHAnsi" w:hAnsiTheme="minorHAnsi" w:cstheme="minorHAnsi"/>
        </w:rPr>
        <w:t xml:space="preserve">a </w:t>
      </w:r>
      <w:r w:rsidR="008335F5" w:rsidRPr="005A17E9">
        <w:rPr>
          <w:rFonts w:asciiTheme="minorHAnsi" w:hAnsiTheme="minorHAnsi" w:cstheme="minorHAnsi"/>
        </w:rPr>
        <w:t>concordância</w:t>
      </w:r>
      <w:r w:rsidR="00A729D3" w:rsidRPr="005A17E9">
        <w:rPr>
          <w:rFonts w:asciiTheme="minorHAnsi" w:hAnsiTheme="minorHAnsi" w:cstheme="minorHAnsi"/>
        </w:rPr>
        <w:t xml:space="preserve"> </w:t>
      </w:r>
      <w:r w:rsidR="008335F5" w:rsidRPr="005A17E9">
        <w:rPr>
          <w:rFonts w:asciiTheme="minorHAnsi" w:hAnsiTheme="minorHAnsi" w:cstheme="minorHAnsi"/>
        </w:rPr>
        <w:t xml:space="preserve">expressa e assinatura </w:t>
      </w:r>
      <w:r w:rsidR="00C24C90" w:rsidRPr="005A17E9">
        <w:rPr>
          <w:rFonts w:asciiTheme="minorHAnsi" w:hAnsiTheme="minorHAnsi" w:cstheme="minorHAnsi"/>
        </w:rPr>
        <w:t>dos demais sócios</w:t>
      </w:r>
      <w:r w:rsidR="00A729D3" w:rsidRPr="005A17E9">
        <w:rPr>
          <w:rFonts w:asciiTheme="minorHAnsi" w:hAnsiTheme="minorHAnsi" w:cstheme="minorHAnsi"/>
        </w:rPr>
        <w:t>.</w:t>
      </w:r>
    </w:p>
    <w:p w14:paraId="3CE3E0C5" w14:textId="644AAC3C" w:rsidR="00732F8D" w:rsidRPr="005A17E9" w:rsidRDefault="00732F8D" w:rsidP="00A729D3">
      <w:pPr>
        <w:pStyle w:val="ARTIGO"/>
        <w:spacing w:line="360" w:lineRule="auto"/>
        <w:ind w:left="284" w:right="-799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Parágrafo 7º - Na hipótese de </w:t>
      </w:r>
      <w:r w:rsidR="004044A5" w:rsidRPr="005A17E9">
        <w:rPr>
          <w:rFonts w:asciiTheme="minorHAnsi" w:hAnsiTheme="minorHAnsi" w:cstheme="minorHAnsi"/>
        </w:rPr>
        <w:t xml:space="preserve">os sócios deliberarem pela nomeação de </w:t>
      </w:r>
      <w:r w:rsidRPr="005A17E9">
        <w:rPr>
          <w:rFonts w:asciiTheme="minorHAnsi" w:hAnsiTheme="minorHAnsi" w:cstheme="minorHAnsi"/>
        </w:rPr>
        <w:t xml:space="preserve">administrador </w:t>
      </w:r>
      <w:r w:rsidR="004044A5" w:rsidRPr="005A17E9">
        <w:rPr>
          <w:rFonts w:asciiTheme="minorHAnsi" w:hAnsiTheme="minorHAnsi" w:cstheme="minorHAnsi"/>
        </w:rPr>
        <w:t xml:space="preserve">que não pertença ao </w:t>
      </w:r>
      <w:r w:rsidRPr="005A17E9">
        <w:rPr>
          <w:rFonts w:asciiTheme="minorHAnsi" w:hAnsiTheme="minorHAnsi" w:cstheme="minorHAnsi"/>
        </w:rPr>
        <w:t>quadro social</w:t>
      </w:r>
      <w:r w:rsidR="004044A5" w:rsidRPr="005A17E9">
        <w:rPr>
          <w:rFonts w:asciiTheme="minorHAnsi" w:hAnsiTheme="minorHAnsi" w:cstheme="minorHAnsi"/>
        </w:rPr>
        <w:t xml:space="preserve"> da empresa</w:t>
      </w:r>
      <w:r w:rsidRPr="005A17E9">
        <w:rPr>
          <w:rFonts w:asciiTheme="minorHAnsi" w:hAnsiTheme="minorHAnsi" w:cstheme="minorHAnsi"/>
        </w:rPr>
        <w:t>, o uso da denominação social também será privativo do administrador</w:t>
      </w:r>
      <w:r w:rsidR="00CD04B8" w:rsidRPr="005A17E9">
        <w:rPr>
          <w:rFonts w:asciiTheme="minorHAnsi" w:hAnsiTheme="minorHAnsi" w:cstheme="minorHAnsi"/>
        </w:rPr>
        <w:t xml:space="preserve"> nomeado</w:t>
      </w:r>
      <w:r w:rsidRPr="005A17E9">
        <w:rPr>
          <w:rFonts w:asciiTheme="minorHAnsi" w:hAnsiTheme="minorHAnsi" w:cstheme="minorHAnsi"/>
        </w:rPr>
        <w:t xml:space="preserve">, </w:t>
      </w:r>
      <w:r w:rsidR="00CD04B8" w:rsidRPr="005A17E9">
        <w:rPr>
          <w:rFonts w:asciiTheme="minorHAnsi" w:hAnsiTheme="minorHAnsi" w:cstheme="minorHAnsi"/>
        </w:rPr>
        <w:t>que</w:t>
      </w:r>
      <w:r w:rsidR="00301812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>responderá solidária e ilimitadamente</w:t>
      </w:r>
      <w:r w:rsidR="002E278F" w:rsidRPr="005A17E9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por culpa ou dolo, pelos atos praticados contra este ato constitutivo ou </w:t>
      </w:r>
      <w:r w:rsidR="00B247AA" w:rsidRPr="005A17E9">
        <w:rPr>
          <w:rFonts w:asciiTheme="minorHAnsi" w:hAnsiTheme="minorHAnsi" w:cstheme="minorHAnsi"/>
        </w:rPr>
        <w:t xml:space="preserve">as </w:t>
      </w:r>
      <w:r w:rsidRPr="005A17E9">
        <w:rPr>
          <w:rFonts w:asciiTheme="minorHAnsi" w:hAnsiTheme="minorHAnsi" w:cstheme="minorHAnsi"/>
        </w:rPr>
        <w:t>determinações legais.</w:t>
      </w:r>
    </w:p>
    <w:p w14:paraId="1E202CAA" w14:textId="021D4B1E" w:rsidR="00EC1603" w:rsidRPr="005A17E9" w:rsidRDefault="00ED0303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  <w:b/>
        </w:rPr>
      </w:pPr>
      <w:r w:rsidRPr="005A17E9">
        <w:rPr>
          <w:rFonts w:asciiTheme="minorHAnsi" w:hAnsiTheme="minorHAnsi" w:cstheme="minorHAnsi"/>
        </w:rPr>
        <w:t>O</w:t>
      </w:r>
      <w:r w:rsidR="00CF657F" w:rsidRPr="005A17E9">
        <w:rPr>
          <w:rFonts w:asciiTheme="minorHAnsi" w:hAnsiTheme="minorHAnsi" w:cstheme="minorHAnsi"/>
        </w:rPr>
        <w:t>s</w:t>
      </w:r>
      <w:r w:rsidR="00EC1603" w:rsidRPr="005A17E9">
        <w:rPr>
          <w:rFonts w:asciiTheme="minorHAnsi" w:hAnsiTheme="minorHAnsi" w:cstheme="minorHAnsi"/>
        </w:rPr>
        <w:t xml:space="preserve"> sóci</w:t>
      </w:r>
      <w:r w:rsidRPr="005A17E9">
        <w:rPr>
          <w:rFonts w:asciiTheme="minorHAnsi" w:hAnsiTheme="minorHAnsi" w:cstheme="minorHAnsi"/>
        </w:rPr>
        <w:t>o</w:t>
      </w:r>
      <w:r w:rsidR="00CF657F" w:rsidRPr="005A17E9">
        <w:rPr>
          <w:rFonts w:asciiTheme="minorHAnsi" w:hAnsiTheme="minorHAnsi" w:cstheme="minorHAnsi"/>
        </w:rPr>
        <w:t>s</w:t>
      </w:r>
      <w:r w:rsidR="00703199" w:rsidRPr="005A17E9">
        <w:rPr>
          <w:rFonts w:asciiTheme="minorHAnsi" w:hAnsiTheme="minorHAnsi" w:cstheme="minorHAnsi"/>
        </w:rPr>
        <w:t>,</w:t>
      </w:r>
      <w:r w:rsidR="00CF657F" w:rsidRPr="005A17E9">
        <w:rPr>
          <w:rFonts w:asciiTheme="minorHAnsi" w:hAnsiTheme="minorHAnsi" w:cstheme="minorHAnsi"/>
        </w:rPr>
        <w:t xml:space="preserve"> no exercício da administração</w:t>
      </w:r>
      <w:r w:rsidR="00703199" w:rsidRPr="005A17E9">
        <w:rPr>
          <w:rFonts w:asciiTheme="minorHAnsi" w:hAnsiTheme="minorHAnsi" w:cstheme="minorHAnsi"/>
        </w:rPr>
        <w:t>,</w:t>
      </w:r>
      <w:r w:rsidR="00CF657F" w:rsidRPr="005A17E9">
        <w:rPr>
          <w:rFonts w:asciiTheme="minorHAnsi" w:hAnsiTheme="minorHAnsi" w:cstheme="minorHAnsi"/>
        </w:rPr>
        <w:t xml:space="preserve"> fixarão </w:t>
      </w:r>
      <w:r w:rsidR="00EC1603" w:rsidRPr="005A17E9">
        <w:rPr>
          <w:rFonts w:asciiTheme="minorHAnsi" w:hAnsiTheme="minorHAnsi" w:cstheme="minorHAnsi"/>
        </w:rPr>
        <w:t>uma retirada mensal, a título de pró-labore</w:t>
      </w:r>
      <w:r w:rsidR="00427A55" w:rsidRPr="005A17E9">
        <w:rPr>
          <w:rFonts w:asciiTheme="minorHAnsi" w:hAnsiTheme="minorHAnsi" w:cstheme="minorHAnsi"/>
        </w:rPr>
        <w:t>, de acordo com as possibilidades financeiras da sociedade e observadas as disposições regulamentares pertinentes.</w:t>
      </w:r>
    </w:p>
    <w:p w14:paraId="063E55F5" w14:textId="319FAE17" w:rsidR="00CF2910" w:rsidRPr="005A17E9" w:rsidRDefault="00FD0773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line="360" w:lineRule="auto"/>
        <w:ind w:left="284" w:right="-901" w:hanging="1134"/>
        <w:rPr>
          <w:rFonts w:asciiTheme="minorHAnsi" w:hAnsiTheme="minorHAnsi" w:cstheme="minorHAnsi"/>
          <w:b/>
        </w:rPr>
      </w:pPr>
      <w:r w:rsidRPr="005A17E9">
        <w:rPr>
          <w:rFonts w:asciiTheme="minorHAnsi" w:hAnsiTheme="minorHAnsi" w:cstheme="minorHAnsi"/>
        </w:rPr>
        <w:t xml:space="preserve">O estabelecimento </w:t>
      </w:r>
      <w:r w:rsidR="00CF2910" w:rsidRPr="005A17E9">
        <w:rPr>
          <w:rFonts w:asciiTheme="minorHAnsi" w:hAnsiTheme="minorHAnsi" w:cstheme="minorHAnsi"/>
        </w:rPr>
        <w:t>do pró-labore</w:t>
      </w:r>
      <w:r w:rsidRPr="005A17E9">
        <w:rPr>
          <w:rFonts w:asciiTheme="minorHAnsi" w:hAnsiTheme="minorHAnsi" w:cstheme="minorHAnsi"/>
        </w:rPr>
        <w:t xml:space="preserve">, assim como a quantia </w:t>
      </w:r>
      <w:r w:rsidR="00B759AB" w:rsidRPr="005A17E9">
        <w:rPr>
          <w:rFonts w:asciiTheme="minorHAnsi" w:hAnsiTheme="minorHAnsi" w:cstheme="minorHAnsi"/>
        </w:rPr>
        <w:t xml:space="preserve">mensal </w:t>
      </w:r>
      <w:r w:rsidRPr="005A17E9">
        <w:rPr>
          <w:rFonts w:asciiTheme="minorHAnsi" w:hAnsiTheme="minorHAnsi" w:cstheme="minorHAnsi"/>
        </w:rPr>
        <w:t>a ser percebida, o beneficiário,</w:t>
      </w:r>
      <w:r w:rsidR="007F12ED" w:rsidRPr="005A17E9">
        <w:rPr>
          <w:rFonts w:asciiTheme="minorHAnsi" w:hAnsiTheme="minorHAnsi" w:cstheme="minorHAnsi"/>
        </w:rPr>
        <w:t xml:space="preserve"> </w:t>
      </w:r>
      <w:r w:rsidRPr="005A17E9">
        <w:rPr>
          <w:rFonts w:asciiTheme="minorHAnsi" w:hAnsiTheme="minorHAnsi" w:cstheme="minorHAnsi"/>
        </w:rPr>
        <w:t xml:space="preserve">entre outras questões relacionadas a esse assunto, </w:t>
      </w:r>
      <w:r w:rsidR="007F12ED" w:rsidRPr="005A17E9">
        <w:rPr>
          <w:rFonts w:asciiTheme="minorHAnsi" w:hAnsiTheme="minorHAnsi" w:cstheme="minorHAnsi"/>
        </w:rPr>
        <w:t>será realizad</w:t>
      </w:r>
      <w:r w:rsidRPr="005A17E9">
        <w:rPr>
          <w:rFonts w:asciiTheme="minorHAnsi" w:hAnsiTheme="minorHAnsi" w:cstheme="minorHAnsi"/>
        </w:rPr>
        <w:t>o</w:t>
      </w:r>
      <w:r w:rsidR="007F12ED" w:rsidRPr="005A17E9">
        <w:rPr>
          <w:rFonts w:asciiTheme="minorHAnsi" w:hAnsiTheme="minorHAnsi" w:cstheme="minorHAnsi"/>
        </w:rPr>
        <w:t xml:space="preserve"> mediante deliberação unânime do</w:t>
      </w:r>
      <w:r w:rsidR="00974CCA" w:rsidRPr="005A17E9">
        <w:rPr>
          <w:rFonts w:asciiTheme="minorHAnsi" w:hAnsiTheme="minorHAnsi" w:cstheme="minorHAnsi"/>
        </w:rPr>
        <w:t xml:space="preserve"> capital social, ou seja, mediante acordo </w:t>
      </w:r>
      <w:r w:rsidR="006A6863" w:rsidRPr="005A17E9">
        <w:rPr>
          <w:rFonts w:asciiTheme="minorHAnsi" w:hAnsiTheme="minorHAnsi" w:cstheme="minorHAnsi"/>
        </w:rPr>
        <w:t>uníssono entre o</w:t>
      </w:r>
      <w:r w:rsidR="007F12ED" w:rsidRPr="005A17E9">
        <w:rPr>
          <w:rFonts w:asciiTheme="minorHAnsi" w:hAnsiTheme="minorHAnsi" w:cstheme="minorHAnsi"/>
        </w:rPr>
        <w:t>s sócios</w:t>
      </w:r>
      <w:r w:rsidR="00974CCA" w:rsidRPr="005A17E9">
        <w:rPr>
          <w:rFonts w:asciiTheme="minorHAnsi" w:hAnsiTheme="minorHAnsi" w:cstheme="minorHAnsi"/>
        </w:rPr>
        <w:t>.</w:t>
      </w:r>
    </w:p>
    <w:p w14:paraId="73D1B374" w14:textId="77777777" w:rsidR="00E728E7" w:rsidRPr="005A17E9" w:rsidRDefault="00E728E7" w:rsidP="00E728E7">
      <w:pPr>
        <w:pStyle w:val="ARTIGO"/>
        <w:spacing w:line="360" w:lineRule="auto"/>
        <w:ind w:left="-850" w:right="-901" w:firstLine="0"/>
        <w:rPr>
          <w:rFonts w:asciiTheme="minorHAnsi" w:hAnsiTheme="minorHAnsi" w:cstheme="minorHAnsi"/>
          <w:b/>
          <w:sz w:val="10"/>
          <w:szCs w:val="6"/>
        </w:rPr>
      </w:pPr>
    </w:p>
    <w:p w14:paraId="1E202CAB" w14:textId="20218A4B" w:rsidR="00240631" w:rsidRPr="005A17E9" w:rsidRDefault="00240631" w:rsidP="00E728E7">
      <w:pPr>
        <w:pStyle w:val="CAPITULO"/>
        <w:numPr>
          <w:ilvl w:val="12"/>
          <w:numId w:val="0"/>
        </w:numPr>
        <w:tabs>
          <w:tab w:val="left" w:pos="851"/>
          <w:tab w:val="left" w:pos="1134"/>
        </w:tabs>
        <w:spacing w:before="120" w:after="120" w:line="276" w:lineRule="auto"/>
        <w:ind w:left="284" w:right="45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u w:val="none"/>
        </w:rPr>
        <w:t xml:space="preserve">              </w:t>
      </w:r>
      <w:r w:rsidRPr="005A17E9">
        <w:rPr>
          <w:rFonts w:asciiTheme="minorHAnsi" w:hAnsiTheme="minorHAnsi" w:cstheme="minorHAnsi"/>
        </w:rPr>
        <w:t>CAPÍTULO VI</w:t>
      </w:r>
      <w:r w:rsidR="00E728E7" w:rsidRPr="005A17E9">
        <w:rPr>
          <w:rFonts w:asciiTheme="minorHAnsi" w:hAnsiTheme="minorHAnsi" w:cstheme="minorHAnsi"/>
        </w:rPr>
        <w:t>I</w:t>
      </w:r>
    </w:p>
    <w:p w14:paraId="1E202CAC" w14:textId="5DAC0475" w:rsidR="00240631" w:rsidRPr="005A17E9" w:rsidRDefault="00240631" w:rsidP="00E728E7">
      <w:pPr>
        <w:pStyle w:val="ARTIGO"/>
        <w:numPr>
          <w:ilvl w:val="12"/>
          <w:numId w:val="0"/>
        </w:numPr>
        <w:tabs>
          <w:tab w:val="left" w:pos="851"/>
          <w:tab w:val="left" w:pos="1134"/>
        </w:tabs>
        <w:spacing w:before="120" w:line="360" w:lineRule="auto"/>
        <w:ind w:right="-1043"/>
        <w:jc w:val="center"/>
        <w:rPr>
          <w:rFonts w:asciiTheme="minorHAnsi" w:hAnsiTheme="minorHAnsi" w:cstheme="minorHAnsi"/>
          <w:b/>
          <w:u w:val="single"/>
        </w:rPr>
      </w:pPr>
      <w:r w:rsidRPr="005A17E9">
        <w:rPr>
          <w:rFonts w:asciiTheme="minorHAnsi" w:hAnsiTheme="minorHAnsi" w:cstheme="minorHAnsi"/>
          <w:b/>
          <w:u w:val="single"/>
        </w:rPr>
        <w:t>DAS REUNIÕES E DELIBERAÇÕES</w:t>
      </w:r>
    </w:p>
    <w:p w14:paraId="28F68AC3" w14:textId="77777777" w:rsidR="00011CA4" w:rsidRPr="005A17E9" w:rsidRDefault="00011CA4" w:rsidP="00011CA4">
      <w:pPr>
        <w:pStyle w:val="ARTIGO"/>
        <w:numPr>
          <w:ilvl w:val="12"/>
          <w:numId w:val="0"/>
        </w:numPr>
        <w:tabs>
          <w:tab w:val="left" w:pos="851"/>
          <w:tab w:val="left" w:pos="1134"/>
        </w:tabs>
        <w:spacing w:before="120" w:after="0" w:line="360" w:lineRule="auto"/>
        <w:ind w:left="284" w:right="45"/>
        <w:rPr>
          <w:rFonts w:asciiTheme="minorHAnsi" w:hAnsiTheme="minorHAnsi" w:cstheme="minorHAnsi"/>
          <w:b/>
          <w:u w:val="single"/>
        </w:rPr>
      </w:pPr>
    </w:p>
    <w:p w14:paraId="1E202CAD" w14:textId="1AD43F81" w:rsidR="00240631" w:rsidRPr="005A17E9" w:rsidRDefault="00240631" w:rsidP="00466733">
      <w:pPr>
        <w:pStyle w:val="ARTIGO"/>
        <w:numPr>
          <w:ilvl w:val="0"/>
          <w:numId w:val="3"/>
        </w:numPr>
        <w:tabs>
          <w:tab w:val="num" w:pos="1560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Os sócios realizarão reuniões ordinárias e extraordinárias. As ordinárias serão realizadas anualmente, até o final do mês de abril, para as finalidades previstas no inciso I do artigo 1.078 da Lei nº 10.406/02, e as extraordinárias sempre que os interesses da empresa exigirem.</w:t>
      </w:r>
    </w:p>
    <w:p w14:paraId="1E202CAE" w14:textId="1E6CE97E" w:rsidR="00240631" w:rsidRPr="005A17E9" w:rsidRDefault="00240631" w:rsidP="00466733">
      <w:pPr>
        <w:pStyle w:val="alteraca"/>
        <w:tabs>
          <w:tab w:val="left" w:pos="1134"/>
          <w:tab w:val="left" w:pos="9214"/>
        </w:tabs>
        <w:spacing w:before="0" w:after="0" w:line="360" w:lineRule="auto"/>
        <w:ind w:left="284" w:right="-901" w:firstLine="0"/>
        <w:rPr>
          <w:rFonts w:asciiTheme="minorHAnsi" w:hAnsiTheme="minorHAnsi" w:cstheme="minorHAnsi"/>
          <w:spacing w:val="-3"/>
          <w:szCs w:val="24"/>
        </w:rPr>
      </w:pPr>
      <w:r w:rsidRPr="005A17E9">
        <w:rPr>
          <w:rFonts w:asciiTheme="minorHAnsi" w:hAnsiTheme="minorHAnsi" w:cstheme="minorHAnsi"/>
          <w:b/>
        </w:rPr>
        <w:t>Parágrafo 1º</w:t>
      </w:r>
      <w:r w:rsidRPr="005A17E9">
        <w:rPr>
          <w:rFonts w:asciiTheme="minorHAnsi" w:hAnsiTheme="minorHAnsi" w:cstheme="minorHAnsi"/>
        </w:rPr>
        <w:t xml:space="preserve"> - </w:t>
      </w:r>
      <w:r w:rsidR="00063F48" w:rsidRPr="005A17E9">
        <w:rPr>
          <w:rFonts w:asciiTheme="minorHAnsi" w:hAnsiTheme="minorHAnsi" w:cstheme="minorHAnsi"/>
        </w:rPr>
        <w:t xml:space="preserve">Todos os sócios deverão ser </w:t>
      </w:r>
      <w:r w:rsidRPr="005A17E9">
        <w:rPr>
          <w:rFonts w:asciiTheme="minorHAnsi" w:hAnsiTheme="minorHAnsi" w:cstheme="minorHAnsi"/>
        </w:rPr>
        <w:t>convocad</w:t>
      </w:r>
      <w:r w:rsidR="00063F48" w:rsidRPr="005A17E9">
        <w:rPr>
          <w:rFonts w:asciiTheme="minorHAnsi" w:hAnsiTheme="minorHAnsi" w:cstheme="minorHAnsi"/>
        </w:rPr>
        <w:t>o</w:t>
      </w:r>
      <w:r w:rsidRPr="005A17E9">
        <w:rPr>
          <w:rFonts w:asciiTheme="minorHAnsi" w:hAnsiTheme="minorHAnsi" w:cstheme="minorHAnsi"/>
        </w:rPr>
        <w:t xml:space="preserve">s pelo </w:t>
      </w:r>
      <w:r w:rsidR="003240B5" w:rsidRPr="005A17E9">
        <w:rPr>
          <w:rFonts w:asciiTheme="minorHAnsi" w:hAnsiTheme="minorHAnsi" w:cstheme="minorHAnsi"/>
        </w:rPr>
        <w:t>sócio administrador ou administrador designado</w:t>
      </w:r>
      <w:r w:rsidRPr="005A17E9">
        <w:rPr>
          <w:rFonts w:asciiTheme="minorHAnsi" w:hAnsiTheme="minorHAnsi" w:cstheme="minorHAnsi"/>
        </w:rPr>
        <w:t>, por intermédio de correspondência, seja física ou eletrônica, contra recibo na segunda via ou aviso de recebimento no caso de eletrônica</w:t>
      </w:r>
      <w:r w:rsidR="00CF657F" w:rsidRPr="005A17E9">
        <w:rPr>
          <w:rFonts w:asciiTheme="minorHAnsi" w:hAnsiTheme="minorHAnsi" w:cstheme="minorHAnsi"/>
        </w:rPr>
        <w:t xml:space="preserve">, com antecedência mínima </w:t>
      </w:r>
      <w:r w:rsidRPr="005A17E9">
        <w:rPr>
          <w:rFonts w:asciiTheme="minorHAnsi" w:hAnsiTheme="minorHAnsi" w:cstheme="minorHAnsi"/>
        </w:rPr>
        <w:t xml:space="preserve">de </w:t>
      </w:r>
      <w:r w:rsidR="00374E1D" w:rsidRPr="005A17E9">
        <w:rPr>
          <w:rFonts w:asciiTheme="minorHAnsi" w:hAnsiTheme="minorHAnsi" w:cstheme="minorHAnsi"/>
        </w:rPr>
        <w:t>8</w:t>
      </w:r>
      <w:r w:rsidRPr="005A17E9">
        <w:rPr>
          <w:rFonts w:asciiTheme="minorHAnsi" w:hAnsiTheme="minorHAnsi" w:cstheme="minorHAnsi"/>
        </w:rPr>
        <w:t xml:space="preserve"> (</w:t>
      </w:r>
      <w:r w:rsidR="00374E1D" w:rsidRPr="005A17E9">
        <w:rPr>
          <w:rFonts w:asciiTheme="minorHAnsi" w:hAnsiTheme="minorHAnsi" w:cstheme="minorHAnsi"/>
        </w:rPr>
        <w:t>oito</w:t>
      </w:r>
      <w:r w:rsidRPr="005A17E9">
        <w:rPr>
          <w:rFonts w:asciiTheme="minorHAnsi" w:hAnsiTheme="minorHAnsi" w:cstheme="minorHAnsi"/>
        </w:rPr>
        <w:t xml:space="preserve">) dias. Do anúncio deverá constar, obrigatoriamente, a ordem do dia, a data, a hora e o local da realização da reunião. As reuniões serão presididas pelo </w:t>
      </w:r>
      <w:r w:rsidR="00651C3E" w:rsidRPr="005A17E9">
        <w:rPr>
          <w:rFonts w:asciiTheme="minorHAnsi" w:hAnsiTheme="minorHAnsi" w:cstheme="minorHAnsi"/>
        </w:rPr>
        <w:t>sócio administrador ou administrador designado</w:t>
      </w:r>
      <w:r w:rsidRPr="005A17E9">
        <w:rPr>
          <w:rFonts w:asciiTheme="minorHAnsi" w:hAnsiTheme="minorHAnsi" w:cstheme="minorHAnsi"/>
        </w:rPr>
        <w:t>.</w:t>
      </w:r>
    </w:p>
    <w:p w14:paraId="1E202CAF" w14:textId="1E125B70" w:rsidR="00240631" w:rsidRPr="005A17E9" w:rsidRDefault="00240631" w:rsidP="00466733">
      <w:pPr>
        <w:pStyle w:val="ARTIGO"/>
        <w:tabs>
          <w:tab w:val="left" w:pos="1134"/>
        </w:tabs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>Parágrafo 2º</w:t>
      </w:r>
      <w:r w:rsidRPr="005A17E9">
        <w:rPr>
          <w:rFonts w:asciiTheme="minorHAnsi" w:hAnsiTheme="minorHAnsi" w:cstheme="minorHAnsi"/>
        </w:rPr>
        <w:t xml:space="preserve"> - As deliberações serão tomadas por maioria de capital, excetuados os casos em que a lei exija quórum</w:t>
      </w:r>
      <w:r w:rsidR="00374E1D" w:rsidRPr="005A17E9">
        <w:rPr>
          <w:rFonts w:asciiTheme="minorHAnsi" w:hAnsiTheme="minorHAnsi" w:cstheme="minorHAnsi"/>
        </w:rPr>
        <w:t xml:space="preserve"> maior</w:t>
      </w:r>
      <w:r w:rsidRPr="005A17E9">
        <w:rPr>
          <w:rFonts w:asciiTheme="minorHAnsi" w:hAnsiTheme="minorHAnsi" w:cstheme="minorHAnsi"/>
        </w:rPr>
        <w:t>, sendo que</w:t>
      </w:r>
      <w:r w:rsidR="00024FE1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em caso de empate</w:t>
      </w:r>
      <w:r w:rsidR="00024FE1">
        <w:rPr>
          <w:rFonts w:asciiTheme="minorHAnsi" w:hAnsiTheme="minorHAnsi" w:cstheme="minorHAnsi"/>
        </w:rPr>
        <w:t>,</w:t>
      </w:r>
      <w:r w:rsidRPr="005A17E9">
        <w:rPr>
          <w:rFonts w:asciiTheme="minorHAnsi" w:hAnsiTheme="minorHAnsi" w:cstheme="minorHAnsi"/>
        </w:rPr>
        <w:t xml:space="preserve"> prevalecerá aquela que contar com a aprovação do maior número de sócios presentes.</w:t>
      </w:r>
    </w:p>
    <w:p w14:paraId="67FF40A4" w14:textId="1F14B4C6" w:rsidR="00A83E5C" w:rsidRPr="005A17E9" w:rsidRDefault="00A83E5C" w:rsidP="00A83E5C">
      <w:pPr>
        <w:pStyle w:val="ARTIGO"/>
        <w:tabs>
          <w:tab w:val="left" w:pos="1134"/>
        </w:tabs>
        <w:spacing w:line="360" w:lineRule="auto"/>
        <w:ind w:left="284" w:right="-901"/>
        <w:rPr>
          <w:rFonts w:asciiTheme="minorHAnsi" w:hAnsiTheme="minorHAnsi" w:cstheme="minorHAnsi"/>
          <w:bCs/>
        </w:rPr>
      </w:pPr>
      <w:r w:rsidRPr="005A17E9">
        <w:rPr>
          <w:rFonts w:asciiTheme="minorHAnsi" w:hAnsiTheme="minorHAnsi" w:cstheme="minorHAnsi"/>
          <w:b/>
        </w:rPr>
        <w:tab/>
        <w:t xml:space="preserve">Parágrafo 3º </w:t>
      </w:r>
      <w:r w:rsidRPr="005A17E9">
        <w:rPr>
          <w:rFonts w:asciiTheme="minorHAnsi" w:hAnsiTheme="minorHAnsi" w:cstheme="minorHAnsi"/>
          <w:bCs/>
        </w:rPr>
        <w:t>- O sócio que não comparecer em assembleia geral ordinária, destinada ao encerramento do exercício social</w:t>
      </w:r>
      <w:r w:rsidR="006C16EB" w:rsidRPr="005A17E9">
        <w:rPr>
          <w:rFonts w:asciiTheme="minorHAnsi" w:hAnsiTheme="minorHAnsi" w:cstheme="minorHAnsi"/>
          <w:bCs/>
        </w:rPr>
        <w:t>,</w:t>
      </w:r>
      <w:r w:rsidRPr="005A17E9">
        <w:rPr>
          <w:rFonts w:asciiTheme="minorHAnsi" w:hAnsiTheme="minorHAnsi" w:cstheme="minorHAnsi"/>
          <w:bCs/>
        </w:rPr>
        <w:t xml:space="preserve"> </w:t>
      </w:r>
      <w:r w:rsidR="00E94C8F" w:rsidRPr="005A17E9">
        <w:rPr>
          <w:rFonts w:asciiTheme="minorHAnsi" w:hAnsiTheme="minorHAnsi" w:cstheme="minorHAnsi"/>
          <w:bCs/>
        </w:rPr>
        <w:t xml:space="preserve">com </w:t>
      </w:r>
      <w:r w:rsidRPr="005A17E9">
        <w:rPr>
          <w:rFonts w:asciiTheme="minorHAnsi" w:hAnsiTheme="minorHAnsi" w:cstheme="minorHAnsi"/>
          <w:bCs/>
        </w:rPr>
        <w:t>aprovação d</w:t>
      </w:r>
      <w:r w:rsidR="00C2783F" w:rsidRPr="005A17E9">
        <w:rPr>
          <w:rFonts w:asciiTheme="minorHAnsi" w:hAnsiTheme="minorHAnsi" w:cstheme="minorHAnsi"/>
          <w:bCs/>
        </w:rPr>
        <w:t xml:space="preserve">a prestação de contas e </w:t>
      </w:r>
      <w:r w:rsidR="006C16EB" w:rsidRPr="005A17E9">
        <w:rPr>
          <w:rFonts w:asciiTheme="minorHAnsi" w:hAnsiTheme="minorHAnsi" w:cstheme="minorHAnsi"/>
          <w:bCs/>
        </w:rPr>
        <w:t xml:space="preserve">consolidação </w:t>
      </w:r>
      <w:r w:rsidR="00C2783F" w:rsidRPr="005A17E9">
        <w:rPr>
          <w:rFonts w:asciiTheme="minorHAnsi" w:hAnsiTheme="minorHAnsi" w:cstheme="minorHAnsi"/>
          <w:bCs/>
        </w:rPr>
        <w:t>do</w:t>
      </w:r>
      <w:r w:rsidRPr="005A17E9">
        <w:rPr>
          <w:rFonts w:asciiTheme="minorHAnsi" w:hAnsiTheme="minorHAnsi" w:cstheme="minorHAnsi"/>
          <w:bCs/>
        </w:rPr>
        <w:t xml:space="preserve"> balanço patrimonial, deverá ser notificado</w:t>
      </w:r>
      <w:r w:rsidR="004D00D8" w:rsidRPr="005A17E9">
        <w:rPr>
          <w:rFonts w:asciiTheme="minorHAnsi" w:hAnsiTheme="minorHAnsi" w:cstheme="minorHAnsi"/>
          <w:bCs/>
        </w:rPr>
        <w:t xml:space="preserve"> pessoalmente</w:t>
      </w:r>
      <w:r w:rsidRPr="005A17E9">
        <w:rPr>
          <w:rFonts w:asciiTheme="minorHAnsi" w:hAnsiTheme="minorHAnsi" w:cstheme="minorHAnsi"/>
          <w:bCs/>
        </w:rPr>
        <w:t>, por meio de correspondência eletrônica ou carta</w:t>
      </w:r>
      <w:r w:rsidR="004D00D8" w:rsidRPr="005A17E9">
        <w:rPr>
          <w:rFonts w:asciiTheme="minorHAnsi" w:hAnsiTheme="minorHAnsi" w:cstheme="minorHAnsi"/>
          <w:bCs/>
        </w:rPr>
        <w:t>,</w:t>
      </w:r>
      <w:r w:rsidRPr="005A17E9">
        <w:rPr>
          <w:rFonts w:asciiTheme="minorHAnsi" w:hAnsiTheme="minorHAnsi" w:cstheme="minorHAnsi"/>
          <w:bCs/>
        </w:rPr>
        <w:t xml:space="preserve"> com aviso de recebimento, sobre </w:t>
      </w:r>
      <w:r w:rsidR="006C16EB" w:rsidRPr="005A17E9">
        <w:rPr>
          <w:rFonts w:asciiTheme="minorHAnsi" w:hAnsiTheme="minorHAnsi" w:cstheme="minorHAnsi"/>
          <w:bCs/>
        </w:rPr>
        <w:t xml:space="preserve">o </w:t>
      </w:r>
      <w:r w:rsidRPr="005A17E9">
        <w:rPr>
          <w:rFonts w:asciiTheme="minorHAnsi" w:hAnsiTheme="minorHAnsi" w:cstheme="minorHAnsi"/>
          <w:bCs/>
        </w:rPr>
        <w:t>resultado</w:t>
      </w:r>
      <w:r w:rsidR="006C16EB" w:rsidRPr="005A17E9">
        <w:rPr>
          <w:rFonts w:asciiTheme="minorHAnsi" w:hAnsiTheme="minorHAnsi" w:cstheme="minorHAnsi"/>
          <w:bCs/>
        </w:rPr>
        <w:t xml:space="preserve"> da deliberação </w:t>
      </w:r>
      <w:r w:rsidR="007A776D" w:rsidRPr="005A17E9">
        <w:rPr>
          <w:rFonts w:asciiTheme="minorHAnsi" w:hAnsiTheme="minorHAnsi" w:cstheme="minorHAnsi"/>
          <w:bCs/>
        </w:rPr>
        <w:t>tomada em assembleia.</w:t>
      </w:r>
    </w:p>
    <w:p w14:paraId="1E202CB0" w14:textId="00380482" w:rsidR="00240631" w:rsidRPr="005A17E9" w:rsidRDefault="00240631" w:rsidP="00466733">
      <w:pPr>
        <w:pStyle w:val="ARTIGO"/>
        <w:tabs>
          <w:tab w:val="left" w:pos="1134"/>
        </w:tabs>
        <w:spacing w:line="360" w:lineRule="auto"/>
        <w:ind w:left="284" w:right="-901" w:firstLine="0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  <w:b/>
        </w:rPr>
        <w:t xml:space="preserve">Parágrafo </w:t>
      </w:r>
      <w:r w:rsidR="00A83E5C" w:rsidRPr="005A17E9">
        <w:rPr>
          <w:rFonts w:asciiTheme="minorHAnsi" w:hAnsiTheme="minorHAnsi" w:cstheme="minorHAnsi"/>
          <w:b/>
        </w:rPr>
        <w:t>4</w:t>
      </w:r>
      <w:r w:rsidRPr="005A17E9">
        <w:rPr>
          <w:rFonts w:asciiTheme="minorHAnsi" w:hAnsiTheme="minorHAnsi" w:cstheme="minorHAnsi"/>
          <w:b/>
        </w:rPr>
        <w:t>º</w:t>
      </w:r>
      <w:r w:rsidRPr="005A17E9">
        <w:rPr>
          <w:rFonts w:asciiTheme="minorHAnsi" w:hAnsiTheme="minorHAnsi" w:cstheme="minorHAnsi"/>
        </w:rPr>
        <w:t xml:space="preserve"> - De cada reunião será lavrada a respectiva ata para fins de arquivamento na empresa.</w:t>
      </w:r>
    </w:p>
    <w:p w14:paraId="1E202CB1" w14:textId="77777777" w:rsidR="00240631" w:rsidRPr="005A17E9" w:rsidRDefault="00240631" w:rsidP="00466733">
      <w:pPr>
        <w:pStyle w:val="ARTIGO"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Serão válidas e produzirão os necessários e jurídicos efeitos as deliberações dos sócios que contarem com a aprovação da maioria do capital social, excetuadas aquelas em relação às quais a lei ou o contrato social imponham maior quórum.</w:t>
      </w:r>
    </w:p>
    <w:p w14:paraId="697707BA" w14:textId="77777777" w:rsidR="000C1380" w:rsidRPr="005A17E9" w:rsidRDefault="000C1380" w:rsidP="000C1380">
      <w:pPr>
        <w:pStyle w:val="ARTIGO"/>
        <w:tabs>
          <w:tab w:val="left" w:pos="851"/>
          <w:tab w:val="left" w:pos="1134"/>
        </w:tabs>
        <w:spacing w:line="360" w:lineRule="auto"/>
        <w:ind w:left="284" w:right="-901" w:firstLine="0"/>
        <w:rPr>
          <w:rFonts w:asciiTheme="minorHAnsi" w:hAnsiTheme="minorHAnsi" w:cstheme="minorHAnsi"/>
          <w:sz w:val="2"/>
          <w:szCs w:val="2"/>
        </w:rPr>
      </w:pPr>
    </w:p>
    <w:p w14:paraId="1E202CB2" w14:textId="0B5339C6" w:rsidR="00F14E2C" w:rsidRPr="005A17E9" w:rsidRDefault="00F14E2C" w:rsidP="00011CA4">
      <w:pPr>
        <w:pStyle w:val="CAPITULO"/>
        <w:spacing w:before="0" w:after="0" w:line="360" w:lineRule="auto"/>
        <w:ind w:left="284" w:right="-799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CAPÍTULO VI</w:t>
      </w:r>
      <w:r w:rsidR="00240631" w:rsidRPr="005A17E9">
        <w:rPr>
          <w:rFonts w:asciiTheme="minorHAnsi" w:hAnsiTheme="minorHAnsi" w:cstheme="minorHAnsi"/>
        </w:rPr>
        <w:t>I</w:t>
      </w:r>
      <w:r w:rsidR="00E728E7" w:rsidRPr="005A17E9">
        <w:rPr>
          <w:rFonts w:asciiTheme="minorHAnsi" w:hAnsiTheme="minorHAnsi" w:cstheme="minorHAnsi"/>
        </w:rPr>
        <w:t>I</w:t>
      </w:r>
    </w:p>
    <w:p w14:paraId="1E202CB3" w14:textId="77777777" w:rsidR="00F14E2C" w:rsidRPr="005A17E9" w:rsidRDefault="00F14E2C" w:rsidP="004E3FA8">
      <w:pPr>
        <w:pStyle w:val="titulo"/>
        <w:spacing w:after="0" w:line="360" w:lineRule="auto"/>
        <w:ind w:left="284" w:right="-799" w:firstLine="142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DAS DISPOSIÇÕES FINAIS</w:t>
      </w:r>
    </w:p>
    <w:p w14:paraId="4D055C9C" w14:textId="77777777" w:rsidR="000C1380" w:rsidRPr="005A17E9" w:rsidRDefault="000C1380" w:rsidP="00011CA4">
      <w:pPr>
        <w:pStyle w:val="titulo"/>
        <w:spacing w:after="0" w:line="360" w:lineRule="auto"/>
        <w:ind w:left="284" w:right="-799" w:firstLine="312"/>
        <w:rPr>
          <w:rFonts w:asciiTheme="minorHAnsi" w:hAnsiTheme="minorHAnsi" w:cstheme="minorHAnsi"/>
          <w:sz w:val="20"/>
          <w:szCs w:val="16"/>
        </w:rPr>
      </w:pPr>
    </w:p>
    <w:p w14:paraId="1E202CB4" w14:textId="277ABF84" w:rsidR="00484862" w:rsidRPr="005A17E9" w:rsidRDefault="00ED0303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after="0" w:line="360" w:lineRule="auto"/>
        <w:ind w:left="284" w:right="-901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O</w:t>
      </w:r>
      <w:r w:rsidR="00427A55" w:rsidRPr="005A17E9">
        <w:rPr>
          <w:rFonts w:asciiTheme="minorHAnsi" w:hAnsiTheme="minorHAnsi" w:cstheme="minorHAnsi"/>
        </w:rPr>
        <w:t xml:space="preserve"> </w:t>
      </w:r>
      <w:r w:rsidR="001A2610" w:rsidRPr="005A17E9">
        <w:rPr>
          <w:rFonts w:asciiTheme="minorHAnsi" w:hAnsiTheme="minorHAnsi" w:cstheme="minorHAnsi"/>
        </w:rPr>
        <w:t>administrador</w:t>
      </w:r>
      <w:r w:rsidR="00427A55" w:rsidRPr="005A17E9">
        <w:rPr>
          <w:rFonts w:asciiTheme="minorHAnsi" w:hAnsiTheme="minorHAnsi" w:cstheme="minorHAnsi"/>
        </w:rPr>
        <w:t xml:space="preserve"> </w:t>
      </w:r>
      <w:r w:rsidR="003154BB" w:rsidRPr="005A17E9">
        <w:rPr>
          <w:rFonts w:asciiTheme="minorHAnsi" w:hAnsiTheme="minorHAnsi" w:cstheme="minorHAnsi"/>
        </w:rPr>
        <w:t>declara</w:t>
      </w:r>
      <w:r w:rsidR="000C1380" w:rsidRPr="005A17E9">
        <w:rPr>
          <w:rFonts w:asciiTheme="minorHAnsi" w:hAnsiTheme="minorHAnsi" w:cstheme="minorHAnsi"/>
        </w:rPr>
        <w:t>,</w:t>
      </w:r>
      <w:r w:rsidR="003154BB" w:rsidRPr="005A17E9">
        <w:rPr>
          <w:rFonts w:asciiTheme="minorHAnsi" w:hAnsiTheme="minorHAnsi" w:cstheme="minorHAnsi"/>
        </w:rPr>
        <w:t xml:space="preserve"> sob as penas da Lei, que não est</w:t>
      </w:r>
      <w:r w:rsidR="00427A55" w:rsidRPr="005A17E9">
        <w:rPr>
          <w:rFonts w:asciiTheme="minorHAnsi" w:hAnsiTheme="minorHAnsi" w:cstheme="minorHAnsi"/>
        </w:rPr>
        <w:t>á</w:t>
      </w:r>
      <w:r w:rsidR="003154BB" w:rsidRPr="005A17E9">
        <w:rPr>
          <w:rFonts w:asciiTheme="minorHAnsi" w:hAnsiTheme="minorHAnsi" w:cstheme="minorHAnsi"/>
        </w:rPr>
        <w:t xml:space="preserve"> impedido de exercer a administração da sociedade, por </w:t>
      </w:r>
      <w:r w:rsidR="00427A55" w:rsidRPr="005A17E9">
        <w:rPr>
          <w:rFonts w:asciiTheme="minorHAnsi" w:hAnsiTheme="minorHAnsi" w:cstheme="minorHAnsi"/>
        </w:rPr>
        <w:t>l</w:t>
      </w:r>
      <w:r w:rsidR="003154BB" w:rsidRPr="005A17E9">
        <w:rPr>
          <w:rFonts w:asciiTheme="minorHAnsi" w:hAnsiTheme="minorHAnsi" w:cstheme="minorHAnsi"/>
        </w:rPr>
        <w:t xml:space="preserve">ei especial, ou em virtude de condenação criminal, ou por se encontrar sob os efeitos dela, </w:t>
      </w:r>
      <w:r w:rsidR="000C1380" w:rsidRPr="005A17E9">
        <w:rPr>
          <w:rFonts w:asciiTheme="minorHAnsi" w:hAnsiTheme="minorHAnsi" w:cstheme="minorHAnsi"/>
        </w:rPr>
        <w:t xml:space="preserve">à </w:t>
      </w:r>
      <w:r w:rsidR="003154BB" w:rsidRPr="005A17E9">
        <w:rPr>
          <w:rFonts w:asciiTheme="minorHAnsi" w:hAnsiTheme="minorHAnsi" w:cstheme="minorHAnsi"/>
        </w:rPr>
        <w:t xml:space="preserve">pena que vede, ainda que temporariamente, o acesso a cargos públicos; ou por crime falimentar de prevaricação, peita ou suborno, concussão, peculato, </w:t>
      </w:r>
      <w:r w:rsidR="00427A55" w:rsidRPr="005A17E9">
        <w:rPr>
          <w:rFonts w:asciiTheme="minorHAnsi" w:hAnsiTheme="minorHAnsi" w:cstheme="minorHAnsi"/>
        </w:rPr>
        <w:t xml:space="preserve">ou </w:t>
      </w:r>
      <w:r w:rsidR="003154BB" w:rsidRPr="005A17E9">
        <w:rPr>
          <w:rFonts w:asciiTheme="minorHAnsi" w:hAnsiTheme="minorHAnsi" w:cstheme="minorHAnsi"/>
        </w:rPr>
        <w:t xml:space="preserve">contra a economia popular, contra o sistema financeiro nacional, contra </w:t>
      </w:r>
      <w:r w:rsidR="00A20158">
        <w:rPr>
          <w:rFonts w:asciiTheme="minorHAnsi" w:hAnsiTheme="minorHAnsi" w:cstheme="minorHAnsi"/>
        </w:rPr>
        <w:t xml:space="preserve">as </w:t>
      </w:r>
      <w:r w:rsidR="003154BB" w:rsidRPr="005A17E9">
        <w:rPr>
          <w:rFonts w:asciiTheme="minorHAnsi" w:hAnsiTheme="minorHAnsi" w:cstheme="minorHAnsi"/>
        </w:rPr>
        <w:t>normas de defesa da concorrência, contra as relações de consumo, a fé pública ou a propriedade e/ou pela prática de quaisquer crimes que o impeçam de exercer atividades empresaria</w:t>
      </w:r>
      <w:r w:rsidR="000C1380" w:rsidRPr="005A17E9">
        <w:rPr>
          <w:rFonts w:asciiTheme="minorHAnsi" w:hAnsiTheme="minorHAnsi" w:cstheme="minorHAnsi"/>
        </w:rPr>
        <w:t>i</w:t>
      </w:r>
      <w:r w:rsidR="003154BB" w:rsidRPr="005A17E9">
        <w:rPr>
          <w:rFonts w:asciiTheme="minorHAnsi" w:hAnsiTheme="minorHAnsi" w:cstheme="minorHAnsi"/>
        </w:rPr>
        <w:t>s.</w:t>
      </w:r>
    </w:p>
    <w:p w14:paraId="1E202CB5" w14:textId="77777777" w:rsidR="00FD6056" w:rsidRPr="005A17E9" w:rsidRDefault="00FD6056" w:rsidP="00466733">
      <w:pPr>
        <w:pStyle w:val="ARTIGO"/>
        <w:numPr>
          <w:ilvl w:val="0"/>
          <w:numId w:val="3"/>
        </w:numPr>
        <w:spacing w:after="0" w:line="360" w:lineRule="auto"/>
        <w:ind w:left="284" w:right="-799" w:hanging="1134"/>
        <w:textAlignment w:val="auto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A sociedade declara, sob as penas da lei, que se enquadra na condição de EMPRESA DE PEQUENO PORTE - EPP, nos termos da Lei Complementar nº 123 de 14 de dezembro de 2006.</w:t>
      </w:r>
    </w:p>
    <w:p w14:paraId="1E202CB6" w14:textId="7F9D9BF9" w:rsidR="003154BB" w:rsidRPr="005A17E9" w:rsidRDefault="003154BB" w:rsidP="00466733">
      <w:pPr>
        <w:pStyle w:val="ARTIGO"/>
        <w:numPr>
          <w:ilvl w:val="0"/>
          <w:numId w:val="3"/>
        </w:numPr>
        <w:tabs>
          <w:tab w:val="clear" w:pos="2160"/>
          <w:tab w:val="num" w:pos="1134"/>
        </w:tabs>
        <w:spacing w:after="0" w:line="360" w:lineRule="auto"/>
        <w:ind w:left="284" w:right="-799" w:hanging="1134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Fica eleito o foro </w:t>
      </w:r>
      <w:r w:rsidR="009052AA" w:rsidRPr="005A17E9">
        <w:rPr>
          <w:rFonts w:asciiTheme="minorHAnsi" w:hAnsiTheme="minorHAnsi" w:cstheme="minorHAnsi"/>
        </w:rPr>
        <w:t>da</w:t>
      </w:r>
      <w:r w:rsidRPr="005A17E9">
        <w:rPr>
          <w:rFonts w:asciiTheme="minorHAnsi" w:hAnsiTheme="minorHAnsi" w:cstheme="minorHAnsi"/>
        </w:rPr>
        <w:t xml:space="preserve"> comarca </w:t>
      </w:r>
      <w:r w:rsidR="009052AA" w:rsidRPr="005A17E9">
        <w:rPr>
          <w:rFonts w:asciiTheme="minorHAnsi" w:hAnsiTheme="minorHAnsi" w:cstheme="minorHAnsi"/>
        </w:rPr>
        <w:t xml:space="preserve">da Capital de Santa Catarina </w:t>
      </w:r>
      <w:r w:rsidRPr="005A17E9">
        <w:rPr>
          <w:rFonts w:asciiTheme="minorHAnsi" w:hAnsiTheme="minorHAnsi" w:cstheme="minorHAnsi"/>
        </w:rPr>
        <w:t xml:space="preserve">para </w:t>
      </w:r>
      <w:r w:rsidR="009052AA" w:rsidRPr="005A17E9">
        <w:rPr>
          <w:rFonts w:asciiTheme="minorHAnsi" w:hAnsiTheme="minorHAnsi" w:cstheme="minorHAnsi"/>
        </w:rPr>
        <w:t xml:space="preserve">discutir </w:t>
      </w:r>
      <w:r w:rsidRPr="005A17E9">
        <w:rPr>
          <w:rFonts w:asciiTheme="minorHAnsi" w:hAnsiTheme="minorHAnsi" w:cstheme="minorHAnsi"/>
        </w:rPr>
        <w:t>as questões oriundas do presente contrato.</w:t>
      </w:r>
    </w:p>
    <w:p w14:paraId="1E202CB7" w14:textId="65ECE9EB" w:rsidR="00684C93" w:rsidRPr="005A17E9" w:rsidRDefault="00735C6D" w:rsidP="00466733">
      <w:pPr>
        <w:spacing w:line="360" w:lineRule="auto"/>
        <w:ind w:left="284" w:right="-901"/>
        <w:jc w:val="both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>E</w:t>
      </w:r>
      <w:r w:rsidR="003154BB" w:rsidRPr="005A17E9">
        <w:rPr>
          <w:rFonts w:asciiTheme="minorHAnsi" w:hAnsiTheme="minorHAnsi" w:cstheme="minorHAnsi"/>
        </w:rPr>
        <w:t>, por assim estar</w:t>
      </w:r>
      <w:r w:rsidR="00240631" w:rsidRPr="005A17E9">
        <w:rPr>
          <w:rFonts w:asciiTheme="minorHAnsi" w:hAnsiTheme="minorHAnsi" w:cstheme="minorHAnsi"/>
        </w:rPr>
        <w:t>em</w:t>
      </w:r>
      <w:r w:rsidR="003154BB" w:rsidRPr="005A17E9">
        <w:rPr>
          <w:rFonts w:asciiTheme="minorHAnsi" w:hAnsiTheme="minorHAnsi" w:cstheme="minorHAnsi"/>
        </w:rPr>
        <w:t xml:space="preserve"> certo</w:t>
      </w:r>
      <w:r w:rsidR="00240631" w:rsidRPr="005A17E9">
        <w:rPr>
          <w:rFonts w:asciiTheme="minorHAnsi" w:hAnsiTheme="minorHAnsi" w:cstheme="minorHAnsi"/>
        </w:rPr>
        <w:t>s</w:t>
      </w:r>
      <w:r w:rsidR="003154BB" w:rsidRPr="005A17E9">
        <w:rPr>
          <w:rFonts w:asciiTheme="minorHAnsi" w:hAnsiTheme="minorHAnsi" w:cstheme="minorHAnsi"/>
        </w:rPr>
        <w:t xml:space="preserve"> e contratado</w:t>
      </w:r>
      <w:r w:rsidR="00240631" w:rsidRPr="005A17E9">
        <w:rPr>
          <w:rFonts w:asciiTheme="minorHAnsi" w:hAnsiTheme="minorHAnsi" w:cstheme="minorHAnsi"/>
        </w:rPr>
        <w:t>s</w:t>
      </w:r>
      <w:r w:rsidR="003154BB" w:rsidRPr="005A17E9">
        <w:rPr>
          <w:rFonts w:asciiTheme="minorHAnsi" w:hAnsiTheme="minorHAnsi" w:cstheme="minorHAnsi"/>
        </w:rPr>
        <w:t>, assina</w:t>
      </w:r>
      <w:r w:rsidR="00240631" w:rsidRPr="005A17E9">
        <w:rPr>
          <w:rFonts w:asciiTheme="minorHAnsi" w:hAnsiTheme="minorHAnsi" w:cstheme="minorHAnsi"/>
        </w:rPr>
        <w:t>m</w:t>
      </w:r>
      <w:r w:rsidR="003154BB" w:rsidRPr="005A17E9">
        <w:rPr>
          <w:rFonts w:asciiTheme="minorHAnsi" w:hAnsiTheme="minorHAnsi" w:cstheme="minorHAnsi"/>
        </w:rPr>
        <w:t xml:space="preserve"> o presente instrumento </w:t>
      </w:r>
      <w:r w:rsidR="002D2025" w:rsidRPr="005A17E9">
        <w:rPr>
          <w:rFonts w:asciiTheme="minorHAnsi" w:hAnsiTheme="minorHAnsi" w:cstheme="minorHAnsi"/>
        </w:rPr>
        <w:t>de forma digital</w:t>
      </w:r>
      <w:r w:rsidR="00427A55" w:rsidRPr="005A17E9">
        <w:rPr>
          <w:rFonts w:asciiTheme="minorHAnsi" w:hAnsiTheme="minorHAnsi" w:cstheme="minorHAnsi"/>
        </w:rPr>
        <w:t>.</w:t>
      </w:r>
    </w:p>
    <w:p w14:paraId="1E202CB8" w14:textId="77777777" w:rsidR="00B5644E" w:rsidRPr="005A17E9" w:rsidRDefault="00684C93" w:rsidP="00B21062">
      <w:pPr>
        <w:spacing w:line="360" w:lineRule="auto"/>
        <w:ind w:right="-801"/>
        <w:rPr>
          <w:rFonts w:asciiTheme="minorHAnsi" w:hAnsiTheme="minorHAnsi" w:cstheme="minorHAnsi"/>
        </w:rPr>
      </w:pPr>
      <w:r w:rsidRPr="005A17E9">
        <w:rPr>
          <w:rFonts w:asciiTheme="minorHAnsi" w:hAnsiTheme="minorHAnsi" w:cstheme="minorHAnsi"/>
        </w:rPr>
        <w:t xml:space="preserve">                                                                           </w:t>
      </w:r>
      <w:r w:rsidR="00A76331" w:rsidRPr="005A17E9">
        <w:rPr>
          <w:rFonts w:asciiTheme="minorHAnsi" w:hAnsiTheme="minorHAnsi" w:cstheme="minorHAnsi"/>
        </w:rPr>
        <w:t xml:space="preserve">Florianópolis, </w:t>
      </w:r>
      <w:r w:rsidR="00D92BD4" w:rsidRPr="005A17E9">
        <w:rPr>
          <w:rFonts w:asciiTheme="minorHAnsi" w:hAnsiTheme="minorHAnsi" w:cstheme="minorHAnsi"/>
        </w:rPr>
        <w:t>14</w:t>
      </w:r>
      <w:r w:rsidR="00A76331" w:rsidRPr="005A17E9">
        <w:rPr>
          <w:rFonts w:asciiTheme="minorHAnsi" w:hAnsiTheme="minorHAnsi" w:cstheme="minorHAnsi"/>
        </w:rPr>
        <w:t xml:space="preserve"> de </w:t>
      </w:r>
      <w:r w:rsidR="00240631" w:rsidRPr="005A17E9">
        <w:rPr>
          <w:rFonts w:asciiTheme="minorHAnsi" w:hAnsiTheme="minorHAnsi" w:cstheme="minorHAnsi"/>
        </w:rPr>
        <w:t xml:space="preserve">setembro </w:t>
      </w:r>
      <w:r w:rsidR="00A76331" w:rsidRPr="005A17E9">
        <w:rPr>
          <w:rFonts w:asciiTheme="minorHAnsi" w:hAnsiTheme="minorHAnsi" w:cstheme="minorHAnsi"/>
        </w:rPr>
        <w:t>de 20</w:t>
      </w:r>
      <w:r w:rsidR="00240631" w:rsidRPr="005A17E9">
        <w:rPr>
          <w:rFonts w:asciiTheme="minorHAnsi" w:hAnsiTheme="minorHAnsi" w:cstheme="minorHAnsi"/>
        </w:rPr>
        <w:t>23</w:t>
      </w:r>
      <w:r w:rsidR="00A76331" w:rsidRPr="005A17E9">
        <w:rPr>
          <w:rFonts w:asciiTheme="minorHAnsi" w:hAnsiTheme="minorHAnsi" w:cstheme="minorHAnsi"/>
        </w:rPr>
        <w:t>.</w:t>
      </w:r>
    </w:p>
    <w:p w14:paraId="1E202CB9" w14:textId="77777777" w:rsidR="00B5644E" w:rsidRPr="005A17E9" w:rsidRDefault="00B5644E" w:rsidP="00B21062">
      <w:pPr>
        <w:spacing w:line="360" w:lineRule="auto"/>
        <w:ind w:right="-801"/>
        <w:rPr>
          <w:rFonts w:asciiTheme="minorHAnsi" w:hAnsiTheme="minorHAnsi" w:cstheme="minorHAnsi"/>
        </w:rPr>
      </w:pPr>
    </w:p>
    <w:p w14:paraId="16F74369" w14:textId="77777777" w:rsidR="005844FC" w:rsidRDefault="005844FC" w:rsidP="00240631">
      <w:pPr>
        <w:jc w:val="both"/>
        <w:rPr>
          <w:rFonts w:asciiTheme="minorHAnsi" w:hAnsiTheme="minorHAnsi" w:cstheme="minorHAnsi"/>
          <w:b/>
          <w:i/>
          <w:szCs w:val="24"/>
          <w:u w:val="single"/>
        </w:rPr>
      </w:pPr>
    </w:p>
    <w:p w14:paraId="1E202CBA" w14:textId="2BEF50B0" w:rsidR="0019148A" w:rsidRPr="005A17E9" w:rsidRDefault="00A8750F" w:rsidP="00240631">
      <w:pPr>
        <w:jc w:val="both"/>
        <w:rPr>
          <w:rFonts w:asciiTheme="minorHAnsi" w:hAnsiTheme="minorHAnsi" w:cstheme="minorHAnsi"/>
          <w:b/>
          <w:i/>
          <w:szCs w:val="24"/>
        </w:rPr>
      </w:pPr>
      <w:r w:rsidRPr="005A17E9">
        <w:rPr>
          <w:rFonts w:asciiTheme="minorHAnsi" w:hAnsiTheme="minorHAnsi" w:cstheme="minorHAnsi"/>
          <w:b/>
          <w:i/>
          <w:szCs w:val="24"/>
          <w:u w:val="single"/>
        </w:rPr>
        <w:t>Assinaturas</w:t>
      </w:r>
      <w:r w:rsidRPr="005A17E9">
        <w:rPr>
          <w:rFonts w:asciiTheme="minorHAnsi" w:hAnsiTheme="minorHAnsi" w:cstheme="minorHAnsi"/>
          <w:b/>
          <w:i/>
          <w:szCs w:val="24"/>
        </w:rPr>
        <w:t xml:space="preserve">: </w:t>
      </w:r>
      <w:r w:rsidRPr="005A17E9">
        <w:rPr>
          <w:rFonts w:asciiTheme="minorHAnsi" w:hAnsiTheme="minorHAnsi" w:cstheme="minorHAnsi"/>
          <w:szCs w:val="24"/>
        </w:rPr>
        <w:t xml:space="preserve">Documento assinado </w:t>
      </w:r>
      <w:r w:rsidR="00240631" w:rsidRPr="005A17E9">
        <w:rPr>
          <w:rFonts w:asciiTheme="minorHAnsi" w:hAnsiTheme="minorHAnsi" w:cstheme="minorHAnsi"/>
          <w:szCs w:val="24"/>
        </w:rPr>
        <w:t>digitalmente</w:t>
      </w:r>
      <w:r w:rsidRPr="005A17E9">
        <w:rPr>
          <w:rFonts w:asciiTheme="minorHAnsi" w:hAnsiTheme="minorHAnsi" w:cstheme="minorHAnsi"/>
          <w:szCs w:val="24"/>
        </w:rPr>
        <w:t xml:space="preserve"> pelo</w:t>
      </w:r>
      <w:r w:rsidR="00240631" w:rsidRPr="005A17E9">
        <w:rPr>
          <w:rFonts w:asciiTheme="minorHAnsi" w:hAnsiTheme="minorHAnsi" w:cstheme="minorHAnsi"/>
          <w:szCs w:val="24"/>
        </w:rPr>
        <w:t>s sócios</w:t>
      </w:r>
      <w:r w:rsidR="00240631" w:rsidRPr="005A17E9">
        <w:rPr>
          <w:rFonts w:asciiTheme="minorHAnsi" w:hAnsiTheme="minorHAnsi" w:cstheme="minorHAnsi"/>
          <w:b/>
          <w:szCs w:val="24"/>
        </w:rPr>
        <w:t>:</w:t>
      </w:r>
      <w:r w:rsidRPr="005A17E9">
        <w:rPr>
          <w:rFonts w:asciiTheme="minorHAnsi" w:hAnsiTheme="minorHAnsi" w:cstheme="minorHAnsi"/>
          <w:b/>
          <w:szCs w:val="24"/>
        </w:rPr>
        <w:t xml:space="preserve"> </w:t>
      </w:r>
      <w:r w:rsidR="00240631" w:rsidRPr="005A17E9">
        <w:rPr>
          <w:rFonts w:asciiTheme="minorHAnsi" w:hAnsiTheme="minorHAnsi" w:cstheme="minorHAnsi"/>
          <w:b/>
          <w:szCs w:val="24"/>
        </w:rPr>
        <w:t>FILIPE JOSÉ MARTINS LAIA FRANCO, GABRYEL JULIANO RACY e HEITOR KOERICH DA SILVEIRA</w:t>
      </w:r>
      <w:r w:rsidR="00067A8A" w:rsidRPr="005A17E9">
        <w:rPr>
          <w:rFonts w:asciiTheme="minorHAnsi" w:hAnsiTheme="minorHAnsi" w:cstheme="minorHAnsi"/>
          <w:b/>
          <w:i/>
          <w:szCs w:val="24"/>
        </w:rPr>
        <w:t>.</w:t>
      </w:r>
    </w:p>
    <w:sectPr w:rsidR="0019148A" w:rsidRPr="005A17E9" w:rsidSect="00D15E3E">
      <w:footerReference w:type="default" r:id="rId8"/>
      <w:pgSz w:w="11907" w:h="16840" w:code="9"/>
      <w:pgMar w:top="1134" w:right="1797" w:bottom="1134" w:left="1797" w:header="851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65809" w14:textId="77777777" w:rsidR="00294F63" w:rsidRDefault="00294F63">
      <w:r>
        <w:separator/>
      </w:r>
    </w:p>
  </w:endnote>
  <w:endnote w:type="continuationSeparator" w:id="0">
    <w:p w14:paraId="060C7FAC" w14:textId="77777777" w:rsidR="00294F63" w:rsidRDefault="00294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02CBF" w14:textId="6565BEF7" w:rsidR="00950415" w:rsidRDefault="00950415">
    <w:pPr>
      <w:pStyle w:val="Rodap"/>
      <w:tabs>
        <w:tab w:val="clear" w:pos="8838"/>
        <w:tab w:val="right" w:pos="9639"/>
      </w:tabs>
      <w:ind w:right="-856"/>
      <w:rPr>
        <w:sz w:val="12"/>
      </w:rPr>
    </w:pPr>
    <w:r>
      <w:rPr>
        <w:rFonts w:ascii="Bookman Old Style" w:hAnsi="Bookman Old Style"/>
        <w:sz w:val="12"/>
      </w:rPr>
      <w:t xml:space="preserve">                         </w:t>
    </w:r>
    <w:r>
      <w:rPr>
        <w:rFonts w:ascii="Bookman Old Style" w:hAnsi="Bookman Old Style"/>
        <w:sz w:val="12"/>
      </w:rPr>
      <w:tab/>
    </w:r>
    <w:r>
      <w:rPr>
        <w:rFonts w:ascii="Bookman Old Style" w:hAnsi="Bookman Old Style"/>
        <w:sz w:val="12"/>
      </w:rPr>
      <w:tab/>
      <w:t xml:space="preserve">   </w:t>
    </w:r>
    <w:r>
      <w:rPr>
        <w:rFonts w:ascii="Bookman Old Style" w:hAnsi="Bookman Old Style"/>
        <w:sz w:val="14"/>
      </w:rPr>
      <w:fldChar w:fldCharType="begin"/>
    </w:r>
    <w:r>
      <w:rPr>
        <w:rFonts w:ascii="Bookman Old Style" w:hAnsi="Bookman Old Style"/>
        <w:sz w:val="14"/>
      </w:rPr>
      <w:instrText xml:space="preserve"> DATE  \l </w:instrText>
    </w:r>
    <w:r>
      <w:rPr>
        <w:rFonts w:ascii="Bookman Old Style" w:hAnsi="Bookman Old Style"/>
        <w:sz w:val="14"/>
      </w:rPr>
      <w:fldChar w:fldCharType="separate"/>
    </w:r>
    <w:r w:rsidR="005A17E9">
      <w:rPr>
        <w:rFonts w:ascii="Bookman Old Style" w:hAnsi="Bookman Old Style"/>
        <w:noProof/>
        <w:sz w:val="14"/>
      </w:rPr>
      <w:t>05/10/2023</w:t>
    </w:r>
    <w:r>
      <w:rPr>
        <w:rFonts w:ascii="Bookman Old Style" w:hAnsi="Bookman Old Style"/>
        <w:sz w:val="14"/>
      </w:rPr>
      <w:fldChar w:fldCharType="end"/>
    </w:r>
    <w:r>
      <w:rPr>
        <w:rFonts w:ascii="Bookman Old Style" w:hAnsi="Bookman Old Style"/>
        <w:sz w:val="14"/>
      </w:rPr>
      <w:t xml:space="preserve">                                                                                        </w:t>
    </w:r>
    <w:proofErr w:type="spellStart"/>
    <w:r>
      <w:rPr>
        <w:rFonts w:ascii="Algerian" w:hAnsi="Algerian"/>
        <w:sz w:val="14"/>
      </w:rPr>
      <w:t>Pag</w:t>
    </w:r>
    <w:proofErr w:type="spellEnd"/>
    <w:r>
      <w:rPr>
        <w:rFonts w:ascii="Algerian" w:hAnsi="Algerian"/>
        <w:sz w:val="12"/>
      </w:rPr>
      <w:t xml:space="preserve">   </w:t>
    </w:r>
    <w:r>
      <w:rPr>
        <w:rStyle w:val="Nmerodepgina"/>
        <w:sz w:val="18"/>
      </w:rPr>
      <w:fldChar w:fldCharType="begin"/>
    </w:r>
    <w:r>
      <w:rPr>
        <w:rStyle w:val="Nmerodepgina"/>
        <w:sz w:val="18"/>
      </w:rPr>
      <w:instrText xml:space="preserve"> PAGE </w:instrText>
    </w:r>
    <w:r>
      <w:rPr>
        <w:rStyle w:val="Nmerodepgina"/>
        <w:sz w:val="18"/>
      </w:rPr>
      <w:fldChar w:fldCharType="separate"/>
    </w:r>
    <w:r w:rsidR="00EB4D77">
      <w:rPr>
        <w:rStyle w:val="Nmerodepgina"/>
        <w:noProof/>
        <w:sz w:val="18"/>
      </w:rPr>
      <w:t>2</w:t>
    </w:r>
    <w:r>
      <w:rPr>
        <w:rStyle w:val="Nmerodepgina"/>
        <w:sz w:val="18"/>
      </w:rPr>
      <w:fldChar w:fldCharType="end"/>
    </w:r>
    <w:r>
      <w:rPr>
        <w:rFonts w:ascii="Bookman Old Style" w:hAnsi="Bookman Old Style"/>
        <w:sz w:val="12"/>
      </w:rPr>
      <w:tab/>
      <w:t xml:space="preserve">  </w:t>
    </w:r>
    <w:r>
      <w:rPr>
        <w:rFonts w:ascii="Bookman Old Style" w:hAnsi="Bookman Old Style"/>
        <w:sz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1756E" w14:textId="77777777" w:rsidR="00294F63" w:rsidRDefault="00294F63">
      <w:r>
        <w:separator/>
      </w:r>
    </w:p>
  </w:footnote>
  <w:footnote w:type="continuationSeparator" w:id="0">
    <w:p w14:paraId="3049C698" w14:textId="77777777" w:rsidR="00294F63" w:rsidRDefault="00294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4BC4"/>
    <w:multiLevelType w:val="singleLevel"/>
    <w:tmpl w:val="E34A1C4A"/>
    <w:lvl w:ilvl="0">
      <w:start w:val="1"/>
      <w:numFmt w:val="ordinal"/>
      <w:lvlText w:val="Cláusula  %1 - "/>
      <w:lvlJc w:val="left"/>
      <w:pPr>
        <w:tabs>
          <w:tab w:val="num" w:pos="2160"/>
        </w:tabs>
        <w:ind w:left="1814" w:hanging="1814"/>
      </w:pPr>
      <w:rPr>
        <w:rFonts w:hint="default"/>
        <w:sz w:val="18"/>
        <w:szCs w:val="18"/>
      </w:rPr>
    </w:lvl>
  </w:abstractNum>
  <w:abstractNum w:abstractNumId="1" w15:restartNumberingAfterBreak="0">
    <w:nsid w:val="05AC365D"/>
    <w:multiLevelType w:val="hybridMultilevel"/>
    <w:tmpl w:val="1BCE3812"/>
    <w:lvl w:ilvl="0" w:tplc="0416000B">
      <w:start w:val="1"/>
      <w:numFmt w:val="bullet"/>
      <w:lvlText w:val=""/>
      <w:lvlJc w:val="left"/>
      <w:pPr>
        <w:ind w:left="253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94" w:hanging="360"/>
      </w:pPr>
      <w:rPr>
        <w:rFonts w:ascii="Wingdings" w:hAnsi="Wingdings" w:hint="default"/>
      </w:rPr>
    </w:lvl>
  </w:abstractNum>
  <w:abstractNum w:abstractNumId="2" w15:restartNumberingAfterBreak="0">
    <w:nsid w:val="088C2477"/>
    <w:multiLevelType w:val="singleLevel"/>
    <w:tmpl w:val="80A25C52"/>
    <w:lvl w:ilvl="0">
      <w:start w:val="7"/>
      <w:numFmt w:val="ordinal"/>
      <w:lvlText w:val="Cláusula  %1 - "/>
      <w:lvlJc w:val="left"/>
      <w:pPr>
        <w:tabs>
          <w:tab w:val="num" w:pos="2160"/>
        </w:tabs>
        <w:ind w:left="1814" w:hanging="1814"/>
      </w:pPr>
      <w:rPr>
        <w:rFonts w:hint="default"/>
      </w:rPr>
    </w:lvl>
  </w:abstractNum>
  <w:abstractNum w:abstractNumId="3" w15:restartNumberingAfterBreak="0">
    <w:nsid w:val="0CBB1D45"/>
    <w:multiLevelType w:val="singleLevel"/>
    <w:tmpl w:val="4C2A7018"/>
    <w:lvl w:ilvl="0">
      <w:start w:val="1"/>
      <w:numFmt w:val="upperLetter"/>
      <w:lvlText w:val="%1  ."/>
      <w:legacy w:legacy="1" w:legacySpace="0" w:legacyIndent="397"/>
      <w:lvlJc w:val="left"/>
      <w:pPr>
        <w:ind w:left="397" w:hanging="397"/>
      </w:pPr>
    </w:lvl>
  </w:abstractNum>
  <w:abstractNum w:abstractNumId="4" w15:restartNumberingAfterBreak="0">
    <w:nsid w:val="11837B95"/>
    <w:multiLevelType w:val="hybridMultilevel"/>
    <w:tmpl w:val="DD9E8232"/>
    <w:lvl w:ilvl="0" w:tplc="54222280">
      <w:start w:val="22"/>
      <w:numFmt w:val="ordinal"/>
      <w:lvlText w:val="Cláusula  %1 - "/>
      <w:lvlJc w:val="left"/>
      <w:pPr>
        <w:tabs>
          <w:tab w:val="num" w:pos="0"/>
        </w:tabs>
        <w:ind w:left="360" w:hanging="360"/>
      </w:pPr>
      <w:rPr>
        <w:rFonts w:hint="default"/>
        <w:b/>
        <w:i w:val="0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E4446B"/>
    <w:multiLevelType w:val="singleLevel"/>
    <w:tmpl w:val="C2E8C65C"/>
    <w:lvl w:ilvl="0">
      <w:start w:val="3"/>
      <w:numFmt w:val="upperLetter"/>
      <w:lvlText w:val="%1  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abstractNum w:abstractNumId="6" w15:restartNumberingAfterBreak="0">
    <w:nsid w:val="19A87448"/>
    <w:multiLevelType w:val="hybridMultilevel"/>
    <w:tmpl w:val="62BA0DEE"/>
    <w:lvl w:ilvl="0" w:tplc="D82C983A"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207B40DC"/>
    <w:multiLevelType w:val="hybridMultilevel"/>
    <w:tmpl w:val="B79A018C"/>
    <w:lvl w:ilvl="0" w:tplc="0416000B">
      <w:start w:val="1"/>
      <w:numFmt w:val="bullet"/>
      <w:lvlText w:val=""/>
      <w:lvlJc w:val="left"/>
      <w:pPr>
        <w:tabs>
          <w:tab w:val="num" w:pos="2055"/>
        </w:tabs>
        <w:ind w:left="2055" w:hanging="360"/>
      </w:pPr>
      <w:rPr>
        <w:rFonts w:ascii="Wingdings" w:hAnsi="Wingdings" w:hint="default"/>
      </w:rPr>
    </w:lvl>
    <w:lvl w:ilvl="1" w:tplc="CFC40D54">
      <w:start w:val="2"/>
      <w:numFmt w:val="bullet"/>
      <w:lvlText w:val=""/>
      <w:lvlJc w:val="left"/>
      <w:pPr>
        <w:tabs>
          <w:tab w:val="num" w:pos="2775"/>
        </w:tabs>
        <w:ind w:left="2775" w:hanging="360"/>
      </w:pPr>
      <w:rPr>
        <w:rFonts w:ascii="Symbol" w:eastAsia="Times New Roman" w:hAnsi="Symbol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95"/>
        </w:tabs>
        <w:ind w:left="34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15"/>
        </w:tabs>
        <w:ind w:left="42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35"/>
        </w:tabs>
        <w:ind w:left="49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55"/>
        </w:tabs>
        <w:ind w:left="56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75"/>
        </w:tabs>
        <w:ind w:left="63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95"/>
        </w:tabs>
        <w:ind w:left="70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15"/>
        </w:tabs>
        <w:ind w:left="7815" w:hanging="360"/>
      </w:pPr>
      <w:rPr>
        <w:rFonts w:ascii="Wingdings" w:hAnsi="Wingdings" w:hint="default"/>
      </w:rPr>
    </w:lvl>
  </w:abstractNum>
  <w:abstractNum w:abstractNumId="8" w15:restartNumberingAfterBreak="0">
    <w:nsid w:val="3FEB5B31"/>
    <w:multiLevelType w:val="singleLevel"/>
    <w:tmpl w:val="818A2B5C"/>
    <w:lvl w:ilvl="0">
      <w:start w:val="9"/>
      <w:numFmt w:val="ordinal"/>
      <w:lvlText w:val="Art.  %1  - "/>
      <w:legacy w:legacy="1" w:legacySpace="0" w:legacyIndent="964"/>
      <w:lvlJc w:val="left"/>
      <w:pPr>
        <w:ind w:left="964" w:hanging="964"/>
      </w:pPr>
    </w:lvl>
  </w:abstractNum>
  <w:abstractNum w:abstractNumId="9" w15:restartNumberingAfterBreak="0">
    <w:nsid w:val="40D325A8"/>
    <w:multiLevelType w:val="hybridMultilevel"/>
    <w:tmpl w:val="B3009D60"/>
    <w:lvl w:ilvl="0" w:tplc="EA5EDB96">
      <w:start w:val="18"/>
      <w:numFmt w:val="ordinal"/>
      <w:lvlText w:val="Art. %1 - "/>
      <w:lvlJc w:val="left"/>
      <w:pPr>
        <w:tabs>
          <w:tab w:val="num" w:pos="1440"/>
        </w:tabs>
        <w:ind w:left="964" w:hanging="96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FB470F"/>
    <w:multiLevelType w:val="hybridMultilevel"/>
    <w:tmpl w:val="7C044022"/>
    <w:lvl w:ilvl="0" w:tplc="2E12D9F6">
      <w:start w:val="9"/>
      <w:numFmt w:val="ordinal"/>
      <w:lvlText w:val="Cláusula  %1 - "/>
      <w:lvlJc w:val="left"/>
      <w:pPr>
        <w:tabs>
          <w:tab w:val="num" w:pos="2160"/>
        </w:tabs>
        <w:ind w:left="1814" w:hanging="181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5E3648E"/>
    <w:multiLevelType w:val="singleLevel"/>
    <w:tmpl w:val="BEFC3E2E"/>
    <w:lvl w:ilvl="0">
      <w:start w:val="17"/>
      <w:numFmt w:val="ordinal"/>
      <w:lvlText w:val="Art. %1  - "/>
      <w:legacy w:legacy="1" w:legacySpace="0" w:legacyIndent="1021"/>
      <w:lvlJc w:val="left"/>
      <w:pPr>
        <w:ind w:left="1021" w:hanging="1021"/>
      </w:pPr>
    </w:lvl>
  </w:abstractNum>
  <w:abstractNum w:abstractNumId="12" w15:restartNumberingAfterBreak="0">
    <w:nsid w:val="5A605562"/>
    <w:multiLevelType w:val="singleLevel"/>
    <w:tmpl w:val="D708CA9E"/>
    <w:lvl w:ilvl="0">
      <w:start w:val="1"/>
      <w:numFmt w:val="upperLetter"/>
      <w:lvlText w:val="%1  ."/>
      <w:legacy w:legacy="1" w:legacySpace="0" w:legacyIndent="397"/>
      <w:lvlJc w:val="left"/>
      <w:pPr>
        <w:ind w:left="397" w:hanging="397"/>
      </w:pPr>
    </w:lvl>
  </w:abstractNum>
  <w:abstractNum w:abstractNumId="13" w15:restartNumberingAfterBreak="0">
    <w:nsid w:val="5A8F6F8E"/>
    <w:multiLevelType w:val="multilevel"/>
    <w:tmpl w:val="7C044022"/>
    <w:lvl w:ilvl="0">
      <w:start w:val="9"/>
      <w:numFmt w:val="ordinal"/>
      <w:lvlText w:val="Cláusula  %1 - "/>
      <w:lvlJc w:val="left"/>
      <w:pPr>
        <w:tabs>
          <w:tab w:val="num" w:pos="2160"/>
        </w:tabs>
        <w:ind w:left="1814" w:hanging="18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F994794"/>
    <w:multiLevelType w:val="singleLevel"/>
    <w:tmpl w:val="591E39FC"/>
    <w:lvl w:ilvl="0">
      <w:start w:val="20"/>
      <w:numFmt w:val="ordinal"/>
      <w:lvlText w:val="Art. %1  - "/>
      <w:legacy w:legacy="1" w:legacySpace="0" w:legacyIndent="1021"/>
      <w:lvlJc w:val="left"/>
      <w:pPr>
        <w:ind w:left="1021" w:hanging="1021"/>
      </w:pPr>
    </w:lvl>
  </w:abstractNum>
  <w:abstractNum w:abstractNumId="15" w15:restartNumberingAfterBreak="0">
    <w:nsid w:val="61F36E6F"/>
    <w:multiLevelType w:val="hybridMultilevel"/>
    <w:tmpl w:val="606A3F62"/>
    <w:lvl w:ilvl="0" w:tplc="0416000B">
      <w:start w:val="1"/>
      <w:numFmt w:val="bullet"/>
      <w:lvlText w:val=""/>
      <w:lvlJc w:val="left"/>
      <w:pPr>
        <w:ind w:left="253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94" w:hanging="360"/>
      </w:pPr>
      <w:rPr>
        <w:rFonts w:ascii="Wingdings" w:hAnsi="Wingdings" w:hint="default"/>
      </w:rPr>
    </w:lvl>
  </w:abstractNum>
  <w:abstractNum w:abstractNumId="16" w15:restartNumberingAfterBreak="0">
    <w:nsid w:val="62354687"/>
    <w:multiLevelType w:val="singleLevel"/>
    <w:tmpl w:val="BEB6EDAE"/>
    <w:lvl w:ilvl="0">
      <w:start w:val="10"/>
      <w:numFmt w:val="ordinal"/>
      <w:lvlText w:val="Art. %1  -"/>
      <w:legacy w:legacy="1" w:legacySpace="0" w:legacyIndent="1021"/>
      <w:lvlJc w:val="left"/>
      <w:pPr>
        <w:ind w:left="1021" w:hanging="1021"/>
      </w:pPr>
    </w:lvl>
  </w:abstractNum>
  <w:abstractNum w:abstractNumId="17" w15:restartNumberingAfterBreak="0">
    <w:nsid w:val="673362AF"/>
    <w:multiLevelType w:val="singleLevel"/>
    <w:tmpl w:val="3438A974"/>
    <w:lvl w:ilvl="0">
      <w:start w:val="17"/>
      <w:numFmt w:val="ordinal"/>
      <w:lvlText w:val="Art. %1  - "/>
      <w:legacy w:legacy="1" w:legacySpace="0" w:legacyIndent="1021"/>
      <w:lvlJc w:val="left"/>
      <w:pPr>
        <w:ind w:left="1021" w:hanging="1021"/>
      </w:pPr>
    </w:lvl>
  </w:abstractNum>
  <w:abstractNum w:abstractNumId="18" w15:restartNumberingAfterBreak="0">
    <w:nsid w:val="77A83AE7"/>
    <w:multiLevelType w:val="multilevel"/>
    <w:tmpl w:val="DDBCF0C4"/>
    <w:lvl w:ilvl="0">
      <w:start w:val="3"/>
      <w:numFmt w:val="ordinal"/>
      <w:lvlText w:val="Cláusula  %1 - "/>
      <w:lvlJc w:val="left"/>
      <w:pPr>
        <w:tabs>
          <w:tab w:val="num" w:pos="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717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897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57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17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797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57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17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697" w:hanging="180"/>
      </w:pPr>
    </w:lvl>
  </w:abstractNum>
  <w:abstractNum w:abstractNumId="19" w15:restartNumberingAfterBreak="0">
    <w:nsid w:val="78147985"/>
    <w:multiLevelType w:val="singleLevel"/>
    <w:tmpl w:val="835CF2DE"/>
    <w:lvl w:ilvl="0">
      <w:start w:val="15"/>
      <w:numFmt w:val="ordinal"/>
      <w:lvlText w:val="Art. %1 - "/>
      <w:lvlJc w:val="left"/>
      <w:pPr>
        <w:tabs>
          <w:tab w:val="num" w:pos="1440"/>
        </w:tabs>
        <w:ind w:left="964" w:hanging="964"/>
      </w:pPr>
      <w:rPr>
        <w:rFonts w:hint="default"/>
      </w:rPr>
    </w:lvl>
  </w:abstractNum>
  <w:num w:numId="1" w16cid:durableId="1290936551">
    <w:abstractNumId w:val="5"/>
  </w:num>
  <w:num w:numId="2" w16cid:durableId="8677478">
    <w:abstractNumId w:val="0"/>
  </w:num>
  <w:num w:numId="3" w16cid:durableId="178088495">
    <w:abstractNumId w:val="0"/>
  </w:num>
  <w:num w:numId="4" w16cid:durableId="800075578">
    <w:abstractNumId w:val="2"/>
  </w:num>
  <w:num w:numId="5" w16cid:durableId="34546647">
    <w:abstractNumId w:val="8"/>
  </w:num>
  <w:num w:numId="6" w16cid:durableId="627322356">
    <w:abstractNumId w:val="16"/>
  </w:num>
  <w:num w:numId="7" w16cid:durableId="1645432402">
    <w:abstractNumId w:val="19"/>
  </w:num>
  <w:num w:numId="8" w16cid:durableId="1335689224">
    <w:abstractNumId w:val="11"/>
  </w:num>
  <w:num w:numId="9" w16cid:durableId="1558858530">
    <w:abstractNumId w:val="14"/>
  </w:num>
  <w:num w:numId="10" w16cid:durableId="672807184">
    <w:abstractNumId w:val="12"/>
  </w:num>
  <w:num w:numId="11" w16cid:durableId="1243446268">
    <w:abstractNumId w:val="3"/>
  </w:num>
  <w:num w:numId="12" w16cid:durableId="1533113446">
    <w:abstractNumId w:val="17"/>
  </w:num>
  <w:num w:numId="13" w16cid:durableId="1685089146">
    <w:abstractNumId w:val="9"/>
  </w:num>
  <w:num w:numId="14" w16cid:durableId="1801458328">
    <w:abstractNumId w:val="10"/>
  </w:num>
  <w:num w:numId="15" w16cid:durableId="1851020683">
    <w:abstractNumId w:val="6"/>
  </w:num>
  <w:num w:numId="16" w16cid:durableId="1967008713">
    <w:abstractNumId w:val="13"/>
  </w:num>
  <w:num w:numId="17" w16cid:durableId="1499341736">
    <w:abstractNumId w:val="7"/>
  </w:num>
  <w:num w:numId="18" w16cid:durableId="1114514803">
    <w:abstractNumId w:val="15"/>
  </w:num>
  <w:num w:numId="19" w16cid:durableId="817068689">
    <w:abstractNumId w:val="1"/>
  </w:num>
  <w:num w:numId="20" w16cid:durableId="1025904044">
    <w:abstractNumId w:val="18"/>
  </w:num>
  <w:num w:numId="21" w16cid:durableId="94327301">
    <w:abstractNumId w:val="4"/>
  </w:num>
  <w:num w:numId="22" w16cid:durableId="187526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5EC"/>
    <w:rsid w:val="00002DB2"/>
    <w:rsid w:val="00005DA8"/>
    <w:rsid w:val="000107C0"/>
    <w:rsid w:val="000119BC"/>
    <w:rsid w:val="00011CA4"/>
    <w:rsid w:val="00021E7C"/>
    <w:rsid w:val="00024FE1"/>
    <w:rsid w:val="00027A91"/>
    <w:rsid w:val="00027ECA"/>
    <w:rsid w:val="00043D0C"/>
    <w:rsid w:val="0004429C"/>
    <w:rsid w:val="00045501"/>
    <w:rsid w:val="00062C57"/>
    <w:rsid w:val="00063F48"/>
    <w:rsid w:val="00066C25"/>
    <w:rsid w:val="00066C5D"/>
    <w:rsid w:val="00067A8A"/>
    <w:rsid w:val="00071219"/>
    <w:rsid w:val="000876B7"/>
    <w:rsid w:val="0009003C"/>
    <w:rsid w:val="0009505A"/>
    <w:rsid w:val="00097BA7"/>
    <w:rsid w:val="000A1ABE"/>
    <w:rsid w:val="000C1380"/>
    <w:rsid w:val="000C14FC"/>
    <w:rsid w:val="000C480B"/>
    <w:rsid w:val="000C7893"/>
    <w:rsid w:val="000C7D79"/>
    <w:rsid w:val="000D07A8"/>
    <w:rsid w:val="000D10D0"/>
    <w:rsid w:val="000E57E8"/>
    <w:rsid w:val="000F5C67"/>
    <w:rsid w:val="001062B7"/>
    <w:rsid w:val="00107364"/>
    <w:rsid w:val="00107CAA"/>
    <w:rsid w:val="00122CC5"/>
    <w:rsid w:val="00140409"/>
    <w:rsid w:val="00141297"/>
    <w:rsid w:val="00141A0C"/>
    <w:rsid w:val="0014446B"/>
    <w:rsid w:val="00150434"/>
    <w:rsid w:val="00151ED9"/>
    <w:rsid w:val="001554D7"/>
    <w:rsid w:val="001622D8"/>
    <w:rsid w:val="00167226"/>
    <w:rsid w:val="001714A0"/>
    <w:rsid w:val="001800D5"/>
    <w:rsid w:val="0018502E"/>
    <w:rsid w:val="0019148A"/>
    <w:rsid w:val="001A0F5C"/>
    <w:rsid w:val="001A2610"/>
    <w:rsid w:val="001A40B9"/>
    <w:rsid w:val="001A4AB1"/>
    <w:rsid w:val="001C2394"/>
    <w:rsid w:val="001D0772"/>
    <w:rsid w:val="001D11D6"/>
    <w:rsid w:val="001D3E61"/>
    <w:rsid w:val="001D420F"/>
    <w:rsid w:val="001E0EC1"/>
    <w:rsid w:val="001E4732"/>
    <w:rsid w:val="001E53A6"/>
    <w:rsid w:val="001F0C45"/>
    <w:rsid w:val="001F4006"/>
    <w:rsid w:val="001F7037"/>
    <w:rsid w:val="002003F0"/>
    <w:rsid w:val="0020594B"/>
    <w:rsid w:val="00227A73"/>
    <w:rsid w:val="00230F62"/>
    <w:rsid w:val="002310D7"/>
    <w:rsid w:val="0023179D"/>
    <w:rsid w:val="00232114"/>
    <w:rsid w:val="0023549D"/>
    <w:rsid w:val="0023550E"/>
    <w:rsid w:val="0023653E"/>
    <w:rsid w:val="00240360"/>
    <w:rsid w:val="00240631"/>
    <w:rsid w:val="00241F66"/>
    <w:rsid w:val="0026772B"/>
    <w:rsid w:val="0027036B"/>
    <w:rsid w:val="00276AB6"/>
    <w:rsid w:val="00276D2E"/>
    <w:rsid w:val="00280772"/>
    <w:rsid w:val="002878C4"/>
    <w:rsid w:val="00291DD0"/>
    <w:rsid w:val="00292B21"/>
    <w:rsid w:val="002935F6"/>
    <w:rsid w:val="0029468B"/>
    <w:rsid w:val="00294F63"/>
    <w:rsid w:val="002A3391"/>
    <w:rsid w:val="002B77E0"/>
    <w:rsid w:val="002C174C"/>
    <w:rsid w:val="002D0853"/>
    <w:rsid w:val="002D2025"/>
    <w:rsid w:val="002D6014"/>
    <w:rsid w:val="002E278F"/>
    <w:rsid w:val="002E752D"/>
    <w:rsid w:val="002F765D"/>
    <w:rsid w:val="003006F5"/>
    <w:rsid w:val="00301812"/>
    <w:rsid w:val="00302302"/>
    <w:rsid w:val="003027F8"/>
    <w:rsid w:val="0030640C"/>
    <w:rsid w:val="003154BB"/>
    <w:rsid w:val="00322E1F"/>
    <w:rsid w:val="003240B5"/>
    <w:rsid w:val="00337D51"/>
    <w:rsid w:val="0034219F"/>
    <w:rsid w:val="003437C3"/>
    <w:rsid w:val="00345C64"/>
    <w:rsid w:val="00355580"/>
    <w:rsid w:val="00360F34"/>
    <w:rsid w:val="0036130E"/>
    <w:rsid w:val="00367DC0"/>
    <w:rsid w:val="00374E1D"/>
    <w:rsid w:val="003764CC"/>
    <w:rsid w:val="0038420F"/>
    <w:rsid w:val="00391C9C"/>
    <w:rsid w:val="00392C97"/>
    <w:rsid w:val="0039319A"/>
    <w:rsid w:val="00396D6E"/>
    <w:rsid w:val="003A15B1"/>
    <w:rsid w:val="003B1470"/>
    <w:rsid w:val="003B183A"/>
    <w:rsid w:val="003B55C2"/>
    <w:rsid w:val="003B6CF4"/>
    <w:rsid w:val="003C21D2"/>
    <w:rsid w:val="003C5562"/>
    <w:rsid w:val="003C5C8D"/>
    <w:rsid w:val="003D1AA6"/>
    <w:rsid w:val="003D3B48"/>
    <w:rsid w:val="003D4314"/>
    <w:rsid w:val="003D6CF4"/>
    <w:rsid w:val="003E14E7"/>
    <w:rsid w:val="003E3B43"/>
    <w:rsid w:val="003E58ED"/>
    <w:rsid w:val="003F0942"/>
    <w:rsid w:val="003F7D23"/>
    <w:rsid w:val="0040340A"/>
    <w:rsid w:val="004044A5"/>
    <w:rsid w:val="00404E91"/>
    <w:rsid w:val="00405051"/>
    <w:rsid w:val="0041183D"/>
    <w:rsid w:val="00420D6E"/>
    <w:rsid w:val="00421EFB"/>
    <w:rsid w:val="00427A55"/>
    <w:rsid w:val="004328F4"/>
    <w:rsid w:val="004418B6"/>
    <w:rsid w:val="0044633E"/>
    <w:rsid w:val="004463A9"/>
    <w:rsid w:val="00451933"/>
    <w:rsid w:val="00452E1A"/>
    <w:rsid w:val="00457943"/>
    <w:rsid w:val="004650CF"/>
    <w:rsid w:val="00466733"/>
    <w:rsid w:val="00467CDF"/>
    <w:rsid w:val="00467DC0"/>
    <w:rsid w:val="00481784"/>
    <w:rsid w:val="00484862"/>
    <w:rsid w:val="00490AEA"/>
    <w:rsid w:val="00492A14"/>
    <w:rsid w:val="004938F6"/>
    <w:rsid w:val="0049473C"/>
    <w:rsid w:val="004A16AE"/>
    <w:rsid w:val="004A5B1C"/>
    <w:rsid w:val="004B1777"/>
    <w:rsid w:val="004B6A33"/>
    <w:rsid w:val="004C13AA"/>
    <w:rsid w:val="004D00D8"/>
    <w:rsid w:val="004D126C"/>
    <w:rsid w:val="004D1D43"/>
    <w:rsid w:val="004D3215"/>
    <w:rsid w:val="004E3FA8"/>
    <w:rsid w:val="004E6C43"/>
    <w:rsid w:val="004F0F31"/>
    <w:rsid w:val="004F1CDA"/>
    <w:rsid w:val="004F2BB6"/>
    <w:rsid w:val="004F3DE9"/>
    <w:rsid w:val="00500013"/>
    <w:rsid w:val="0050440C"/>
    <w:rsid w:val="00531C57"/>
    <w:rsid w:val="00542AC8"/>
    <w:rsid w:val="00545E68"/>
    <w:rsid w:val="00551664"/>
    <w:rsid w:val="0055411A"/>
    <w:rsid w:val="00556DA4"/>
    <w:rsid w:val="00556FB5"/>
    <w:rsid w:val="005621DC"/>
    <w:rsid w:val="0056530E"/>
    <w:rsid w:val="00571559"/>
    <w:rsid w:val="00575584"/>
    <w:rsid w:val="005809FA"/>
    <w:rsid w:val="005844FC"/>
    <w:rsid w:val="00594688"/>
    <w:rsid w:val="005A0069"/>
    <w:rsid w:val="005A17E9"/>
    <w:rsid w:val="005A3350"/>
    <w:rsid w:val="005A4565"/>
    <w:rsid w:val="005A4FA9"/>
    <w:rsid w:val="005C035A"/>
    <w:rsid w:val="005C359E"/>
    <w:rsid w:val="005C3A55"/>
    <w:rsid w:val="005C4CC5"/>
    <w:rsid w:val="005C5981"/>
    <w:rsid w:val="005C78DF"/>
    <w:rsid w:val="005D20E9"/>
    <w:rsid w:val="005D2819"/>
    <w:rsid w:val="005D2BF1"/>
    <w:rsid w:val="005E1408"/>
    <w:rsid w:val="005E235C"/>
    <w:rsid w:val="005E2F7E"/>
    <w:rsid w:val="006037D9"/>
    <w:rsid w:val="00605CBC"/>
    <w:rsid w:val="00607199"/>
    <w:rsid w:val="00607C82"/>
    <w:rsid w:val="00611D4F"/>
    <w:rsid w:val="00612240"/>
    <w:rsid w:val="0061743D"/>
    <w:rsid w:val="00620A3B"/>
    <w:rsid w:val="00626B01"/>
    <w:rsid w:val="00637AC8"/>
    <w:rsid w:val="00640533"/>
    <w:rsid w:val="00643E14"/>
    <w:rsid w:val="00645037"/>
    <w:rsid w:val="00645E28"/>
    <w:rsid w:val="00650EFB"/>
    <w:rsid w:val="00651190"/>
    <w:rsid w:val="00651C3E"/>
    <w:rsid w:val="00652390"/>
    <w:rsid w:val="00655C1E"/>
    <w:rsid w:val="00662C8A"/>
    <w:rsid w:val="0066599B"/>
    <w:rsid w:val="006671EA"/>
    <w:rsid w:val="006672A4"/>
    <w:rsid w:val="00671F99"/>
    <w:rsid w:val="0067721D"/>
    <w:rsid w:val="00682817"/>
    <w:rsid w:val="00684BB4"/>
    <w:rsid w:val="00684C93"/>
    <w:rsid w:val="00686B9A"/>
    <w:rsid w:val="006939E2"/>
    <w:rsid w:val="006955A8"/>
    <w:rsid w:val="006A08A4"/>
    <w:rsid w:val="006A12AC"/>
    <w:rsid w:val="006A6863"/>
    <w:rsid w:val="006B03D2"/>
    <w:rsid w:val="006B155E"/>
    <w:rsid w:val="006B40C2"/>
    <w:rsid w:val="006B4EDF"/>
    <w:rsid w:val="006C0E86"/>
    <w:rsid w:val="006C1250"/>
    <w:rsid w:val="006C16EB"/>
    <w:rsid w:val="006C17CC"/>
    <w:rsid w:val="006C33F9"/>
    <w:rsid w:val="006C3CDF"/>
    <w:rsid w:val="006C4893"/>
    <w:rsid w:val="006C48C4"/>
    <w:rsid w:val="006C5E0F"/>
    <w:rsid w:val="006C6DF6"/>
    <w:rsid w:val="006C7F2E"/>
    <w:rsid w:val="006D4076"/>
    <w:rsid w:val="006D4371"/>
    <w:rsid w:val="006D7529"/>
    <w:rsid w:val="006D779A"/>
    <w:rsid w:val="006E363F"/>
    <w:rsid w:val="006E3BB2"/>
    <w:rsid w:val="006E5E1E"/>
    <w:rsid w:val="006F1838"/>
    <w:rsid w:val="00703199"/>
    <w:rsid w:val="007231FE"/>
    <w:rsid w:val="0073266C"/>
    <w:rsid w:val="00732F8D"/>
    <w:rsid w:val="0073324B"/>
    <w:rsid w:val="007334C3"/>
    <w:rsid w:val="00735C6D"/>
    <w:rsid w:val="00740505"/>
    <w:rsid w:val="00743B44"/>
    <w:rsid w:val="00760309"/>
    <w:rsid w:val="0076235B"/>
    <w:rsid w:val="00763A28"/>
    <w:rsid w:val="00763C2C"/>
    <w:rsid w:val="00771A04"/>
    <w:rsid w:val="00773CAB"/>
    <w:rsid w:val="00774CC6"/>
    <w:rsid w:val="00777341"/>
    <w:rsid w:val="007805BD"/>
    <w:rsid w:val="00792045"/>
    <w:rsid w:val="007A1614"/>
    <w:rsid w:val="007A1722"/>
    <w:rsid w:val="007A5BE6"/>
    <w:rsid w:val="007A776D"/>
    <w:rsid w:val="007D0844"/>
    <w:rsid w:val="007E0025"/>
    <w:rsid w:val="007F12ED"/>
    <w:rsid w:val="007F38E9"/>
    <w:rsid w:val="007F78D3"/>
    <w:rsid w:val="008072F7"/>
    <w:rsid w:val="0081193B"/>
    <w:rsid w:val="008172FF"/>
    <w:rsid w:val="0082483B"/>
    <w:rsid w:val="008323AE"/>
    <w:rsid w:val="008335F5"/>
    <w:rsid w:val="0083567A"/>
    <w:rsid w:val="00845C4D"/>
    <w:rsid w:val="008578CF"/>
    <w:rsid w:val="008604FC"/>
    <w:rsid w:val="008609D5"/>
    <w:rsid w:val="00870854"/>
    <w:rsid w:val="0087613E"/>
    <w:rsid w:val="0088064A"/>
    <w:rsid w:val="00881A7A"/>
    <w:rsid w:val="00882454"/>
    <w:rsid w:val="00885B12"/>
    <w:rsid w:val="008926DB"/>
    <w:rsid w:val="00892A4B"/>
    <w:rsid w:val="008A26E1"/>
    <w:rsid w:val="008A45E1"/>
    <w:rsid w:val="008A7974"/>
    <w:rsid w:val="008C1529"/>
    <w:rsid w:val="008C6087"/>
    <w:rsid w:val="008D625B"/>
    <w:rsid w:val="008E2ED9"/>
    <w:rsid w:val="008F284C"/>
    <w:rsid w:val="00904636"/>
    <w:rsid w:val="009052AA"/>
    <w:rsid w:val="00916129"/>
    <w:rsid w:val="00921DA3"/>
    <w:rsid w:val="00930DC5"/>
    <w:rsid w:val="00937B68"/>
    <w:rsid w:val="00942923"/>
    <w:rsid w:val="00943016"/>
    <w:rsid w:val="00945461"/>
    <w:rsid w:val="009454BC"/>
    <w:rsid w:val="00947DDE"/>
    <w:rsid w:val="00950415"/>
    <w:rsid w:val="00951ADA"/>
    <w:rsid w:val="009524AF"/>
    <w:rsid w:val="00955FEE"/>
    <w:rsid w:val="00973FDF"/>
    <w:rsid w:val="00974CCA"/>
    <w:rsid w:val="009764A6"/>
    <w:rsid w:val="009802E3"/>
    <w:rsid w:val="00982C66"/>
    <w:rsid w:val="00987126"/>
    <w:rsid w:val="00991988"/>
    <w:rsid w:val="00992FAC"/>
    <w:rsid w:val="00995BAE"/>
    <w:rsid w:val="009A0E53"/>
    <w:rsid w:val="009A5409"/>
    <w:rsid w:val="009A6E82"/>
    <w:rsid w:val="009A7BD9"/>
    <w:rsid w:val="009B3C03"/>
    <w:rsid w:val="009B46AC"/>
    <w:rsid w:val="009B580E"/>
    <w:rsid w:val="009B6280"/>
    <w:rsid w:val="009C148D"/>
    <w:rsid w:val="009C1997"/>
    <w:rsid w:val="009C227E"/>
    <w:rsid w:val="009D7BC9"/>
    <w:rsid w:val="009E3EFB"/>
    <w:rsid w:val="009F1D16"/>
    <w:rsid w:val="009F43A6"/>
    <w:rsid w:val="009F5470"/>
    <w:rsid w:val="009F7DEE"/>
    <w:rsid w:val="00A044E2"/>
    <w:rsid w:val="00A11FD5"/>
    <w:rsid w:val="00A126BD"/>
    <w:rsid w:val="00A13B8D"/>
    <w:rsid w:val="00A20158"/>
    <w:rsid w:val="00A22049"/>
    <w:rsid w:val="00A255EC"/>
    <w:rsid w:val="00A257A7"/>
    <w:rsid w:val="00A2582F"/>
    <w:rsid w:val="00A26444"/>
    <w:rsid w:val="00A27013"/>
    <w:rsid w:val="00A327DE"/>
    <w:rsid w:val="00A410E3"/>
    <w:rsid w:val="00A50AFE"/>
    <w:rsid w:val="00A559CA"/>
    <w:rsid w:val="00A55AD1"/>
    <w:rsid w:val="00A67175"/>
    <w:rsid w:val="00A67D97"/>
    <w:rsid w:val="00A729D3"/>
    <w:rsid w:val="00A73BBC"/>
    <w:rsid w:val="00A74AD7"/>
    <w:rsid w:val="00A76331"/>
    <w:rsid w:val="00A7712A"/>
    <w:rsid w:val="00A83E5C"/>
    <w:rsid w:val="00A8722B"/>
    <w:rsid w:val="00A8750F"/>
    <w:rsid w:val="00A9033C"/>
    <w:rsid w:val="00A903F2"/>
    <w:rsid w:val="00AA3104"/>
    <w:rsid w:val="00AC0A73"/>
    <w:rsid w:val="00AC3ABF"/>
    <w:rsid w:val="00AC653C"/>
    <w:rsid w:val="00AD5D27"/>
    <w:rsid w:val="00AE40EE"/>
    <w:rsid w:val="00AE4FE4"/>
    <w:rsid w:val="00AF3399"/>
    <w:rsid w:val="00AF5600"/>
    <w:rsid w:val="00AF6F4A"/>
    <w:rsid w:val="00B00DE3"/>
    <w:rsid w:val="00B0102A"/>
    <w:rsid w:val="00B01128"/>
    <w:rsid w:val="00B04D71"/>
    <w:rsid w:val="00B11879"/>
    <w:rsid w:val="00B21062"/>
    <w:rsid w:val="00B247AA"/>
    <w:rsid w:val="00B24886"/>
    <w:rsid w:val="00B3523D"/>
    <w:rsid w:val="00B414D6"/>
    <w:rsid w:val="00B42D84"/>
    <w:rsid w:val="00B5644E"/>
    <w:rsid w:val="00B63D91"/>
    <w:rsid w:val="00B71146"/>
    <w:rsid w:val="00B743F1"/>
    <w:rsid w:val="00B757E3"/>
    <w:rsid w:val="00B759AB"/>
    <w:rsid w:val="00B77999"/>
    <w:rsid w:val="00B809B4"/>
    <w:rsid w:val="00B92EDE"/>
    <w:rsid w:val="00B97C76"/>
    <w:rsid w:val="00BB2D08"/>
    <w:rsid w:val="00BB4904"/>
    <w:rsid w:val="00BB4B6B"/>
    <w:rsid w:val="00BC34AA"/>
    <w:rsid w:val="00BD3154"/>
    <w:rsid w:val="00BD79AD"/>
    <w:rsid w:val="00BE04D1"/>
    <w:rsid w:val="00BE0A2F"/>
    <w:rsid w:val="00BE75AB"/>
    <w:rsid w:val="00BF36A3"/>
    <w:rsid w:val="00C01E0A"/>
    <w:rsid w:val="00C0658A"/>
    <w:rsid w:val="00C07C27"/>
    <w:rsid w:val="00C11CB7"/>
    <w:rsid w:val="00C12B4F"/>
    <w:rsid w:val="00C24C90"/>
    <w:rsid w:val="00C2601C"/>
    <w:rsid w:val="00C26F54"/>
    <w:rsid w:val="00C27563"/>
    <w:rsid w:val="00C2783F"/>
    <w:rsid w:val="00C32CD0"/>
    <w:rsid w:val="00C36044"/>
    <w:rsid w:val="00C407A6"/>
    <w:rsid w:val="00C4190F"/>
    <w:rsid w:val="00C45CCF"/>
    <w:rsid w:val="00C467B3"/>
    <w:rsid w:val="00C47805"/>
    <w:rsid w:val="00C5173A"/>
    <w:rsid w:val="00C532E9"/>
    <w:rsid w:val="00C5516D"/>
    <w:rsid w:val="00C61B38"/>
    <w:rsid w:val="00C70746"/>
    <w:rsid w:val="00C71237"/>
    <w:rsid w:val="00C72AC2"/>
    <w:rsid w:val="00C83E40"/>
    <w:rsid w:val="00C933ED"/>
    <w:rsid w:val="00CA60F9"/>
    <w:rsid w:val="00CA750C"/>
    <w:rsid w:val="00CB0BC5"/>
    <w:rsid w:val="00CB2263"/>
    <w:rsid w:val="00CB7BCC"/>
    <w:rsid w:val="00CB7BE5"/>
    <w:rsid w:val="00CC68F6"/>
    <w:rsid w:val="00CD04B8"/>
    <w:rsid w:val="00CD0D50"/>
    <w:rsid w:val="00CD62CD"/>
    <w:rsid w:val="00CE2ECA"/>
    <w:rsid w:val="00CE63C7"/>
    <w:rsid w:val="00CE7094"/>
    <w:rsid w:val="00CF2910"/>
    <w:rsid w:val="00CF2FB3"/>
    <w:rsid w:val="00CF657F"/>
    <w:rsid w:val="00D005E1"/>
    <w:rsid w:val="00D11291"/>
    <w:rsid w:val="00D12D71"/>
    <w:rsid w:val="00D14E8D"/>
    <w:rsid w:val="00D15400"/>
    <w:rsid w:val="00D15E3E"/>
    <w:rsid w:val="00D16278"/>
    <w:rsid w:val="00D17A8A"/>
    <w:rsid w:val="00D2136F"/>
    <w:rsid w:val="00D215F1"/>
    <w:rsid w:val="00D228FF"/>
    <w:rsid w:val="00D2379E"/>
    <w:rsid w:val="00D26A02"/>
    <w:rsid w:val="00D414C9"/>
    <w:rsid w:val="00D42B69"/>
    <w:rsid w:val="00D53EA7"/>
    <w:rsid w:val="00D54B49"/>
    <w:rsid w:val="00D54F4A"/>
    <w:rsid w:val="00D5691B"/>
    <w:rsid w:val="00D573E2"/>
    <w:rsid w:val="00D6175A"/>
    <w:rsid w:val="00D61FD0"/>
    <w:rsid w:val="00D64D4A"/>
    <w:rsid w:val="00D66A9F"/>
    <w:rsid w:val="00D676E2"/>
    <w:rsid w:val="00D67A71"/>
    <w:rsid w:val="00D702F2"/>
    <w:rsid w:val="00D92007"/>
    <w:rsid w:val="00D92BD4"/>
    <w:rsid w:val="00DA0486"/>
    <w:rsid w:val="00DA14A9"/>
    <w:rsid w:val="00DB3E8D"/>
    <w:rsid w:val="00DB5D2E"/>
    <w:rsid w:val="00DB60D7"/>
    <w:rsid w:val="00DC66BE"/>
    <w:rsid w:val="00DD013D"/>
    <w:rsid w:val="00DD2325"/>
    <w:rsid w:val="00DE284B"/>
    <w:rsid w:val="00DE6CA6"/>
    <w:rsid w:val="00DF0253"/>
    <w:rsid w:val="00DF30A9"/>
    <w:rsid w:val="00E0001D"/>
    <w:rsid w:val="00E01E9C"/>
    <w:rsid w:val="00E06058"/>
    <w:rsid w:val="00E13F77"/>
    <w:rsid w:val="00E15405"/>
    <w:rsid w:val="00E162D0"/>
    <w:rsid w:val="00E21460"/>
    <w:rsid w:val="00E21869"/>
    <w:rsid w:val="00E231F5"/>
    <w:rsid w:val="00E24860"/>
    <w:rsid w:val="00E37820"/>
    <w:rsid w:val="00E4578C"/>
    <w:rsid w:val="00E467F6"/>
    <w:rsid w:val="00E4798B"/>
    <w:rsid w:val="00E51BF2"/>
    <w:rsid w:val="00E5251E"/>
    <w:rsid w:val="00E53B10"/>
    <w:rsid w:val="00E55DE1"/>
    <w:rsid w:val="00E55FB0"/>
    <w:rsid w:val="00E57545"/>
    <w:rsid w:val="00E601CE"/>
    <w:rsid w:val="00E63477"/>
    <w:rsid w:val="00E63FCC"/>
    <w:rsid w:val="00E705E5"/>
    <w:rsid w:val="00E719B8"/>
    <w:rsid w:val="00E7217B"/>
    <w:rsid w:val="00E728E7"/>
    <w:rsid w:val="00E746C4"/>
    <w:rsid w:val="00E74774"/>
    <w:rsid w:val="00E77F38"/>
    <w:rsid w:val="00E945A6"/>
    <w:rsid w:val="00E94C8F"/>
    <w:rsid w:val="00EA30DE"/>
    <w:rsid w:val="00EA60DF"/>
    <w:rsid w:val="00EB0B55"/>
    <w:rsid w:val="00EB0F6D"/>
    <w:rsid w:val="00EB14E8"/>
    <w:rsid w:val="00EB4035"/>
    <w:rsid w:val="00EB4D77"/>
    <w:rsid w:val="00EC06C9"/>
    <w:rsid w:val="00EC1603"/>
    <w:rsid w:val="00EC1AE5"/>
    <w:rsid w:val="00EC2D80"/>
    <w:rsid w:val="00EC6042"/>
    <w:rsid w:val="00ED0303"/>
    <w:rsid w:val="00ED3E20"/>
    <w:rsid w:val="00ED5A8B"/>
    <w:rsid w:val="00ED6FF7"/>
    <w:rsid w:val="00ED7745"/>
    <w:rsid w:val="00EE177A"/>
    <w:rsid w:val="00EF07EC"/>
    <w:rsid w:val="00EF083F"/>
    <w:rsid w:val="00EF5A42"/>
    <w:rsid w:val="00F0397A"/>
    <w:rsid w:val="00F14E2C"/>
    <w:rsid w:val="00F260E5"/>
    <w:rsid w:val="00F3144D"/>
    <w:rsid w:val="00F40AD0"/>
    <w:rsid w:val="00F437D8"/>
    <w:rsid w:val="00F440EF"/>
    <w:rsid w:val="00F47DB5"/>
    <w:rsid w:val="00F5127C"/>
    <w:rsid w:val="00F527DC"/>
    <w:rsid w:val="00F6046C"/>
    <w:rsid w:val="00F60B3F"/>
    <w:rsid w:val="00F6423B"/>
    <w:rsid w:val="00F6492A"/>
    <w:rsid w:val="00F667BE"/>
    <w:rsid w:val="00F749E3"/>
    <w:rsid w:val="00F8291E"/>
    <w:rsid w:val="00F84ECA"/>
    <w:rsid w:val="00F85CDD"/>
    <w:rsid w:val="00F87CAF"/>
    <w:rsid w:val="00F9566F"/>
    <w:rsid w:val="00F96366"/>
    <w:rsid w:val="00F97666"/>
    <w:rsid w:val="00FA08A5"/>
    <w:rsid w:val="00FA291E"/>
    <w:rsid w:val="00FA621E"/>
    <w:rsid w:val="00FA6742"/>
    <w:rsid w:val="00FA776A"/>
    <w:rsid w:val="00FC3E5D"/>
    <w:rsid w:val="00FC6F3D"/>
    <w:rsid w:val="00FD0773"/>
    <w:rsid w:val="00FD5524"/>
    <w:rsid w:val="00FD6056"/>
    <w:rsid w:val="00FE55B3"/>
    <w:rsid w:val="00FF1E82"/>
    <w:rsid w:val="00FF4D83"/>
    <w:rsid w:val="00FF7560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202C68"/>
  <w15:docId w15:val="{44007E71-6481-427D-9CDB-25DD6A35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0631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lausula">
    <w:name w:val="clausula"/>
    <w:basedOn w:val="Normal"/>
    <w:rsid w:val="00D15E3E"/>
    <w:pPr>
      <w:spacing w:after="120"/>
      <w:ind w:left="1021" w:hanging="1021"/>
      <w:jc w:val="both"/>
    </w:pPr>
  </w:style>
  <w:style w:type="paragraph" w:styleId="Cabealho">
    <w:name w:val="header"/>
    <w:basedOn w:val="Normal"/>
    <w:rsid w:val="00D15E3E"/>
    <w:pPr>
      <w:tabs>
        <w:tab w:val="center" w:pos="4419"/>
        <w:tab w:val="right" w:pos="8838"/>
      </w:tabs>
    </w:pPr>
  </w:style>
  <w:style w:type="paragraph" w:customStyle="1" w:styleId="CAPITULO">
    <w:name w:val="CAPITULO"/>
    <w:basedOn w:val="Normal"/>
    <w:rsid w:val="00D15E3E"/>
    <w:pPr>
      <w:spacing w:before="240" w:after="240"/>
      <w:jc w:val="center"/>
    </w:pPr>
    <w:rPr>
      <w:b/>
      <w:u w:val="single"/>
    </w:rPr>
  </w:style>
  <w:style w:type="character" w:styleId="Nmerodepgina">
    <w:name w:val="page number"/>
    <w:basedOn w:val="Fontepargpadro"/>
    <w:rsid w:val="00D15E3E"/>
  </w:style>
  <w:style w:type="paragraph" w:customStyle="1" w:styleId="preambulo">
    <w:name w:val="preambulo"/>
    <w:basedOn w:val="Normal"/>
    <w:next w:val="Normal"/>
    <w:rsid w:val="00D15E3E"/>
    <w:pPr>
      <w:ind w:left="2552" w:right="-907"/>
      <w:jc w:val="both"/>
    </w:pPr>
  </w:style>
  <w:style w:type="paragraph" w:styleId="Rodap">
    <w:name w:val="footer"/>
    <w:basedOn w:val="Normal"/>
    <w:rsid w:val="00D15E3E"/>
    <w:pPr>
      <w:tabs>
        <w:tab w:val="center" w:pos="4419"/>
        <w:tab w:val="right" w:pos="8838"/>
      </w:tabs>
    </w:pPr>
  </w:style>
  <w:style w:type="paragraph" w:customStyle="1" w:styleId="soccapi">
    <w:name w:val="soccapi"/>
    <w:basedOn w:val="Normal"/>
    <w:rsid w:val="00D15E3E"/>
    <w:pPr>
      <w:ind w:left="1304" w:hanging="340"/>
      <w:jc w:val="both"/>
    </w:pPr>
    <w:rPr>
      <w:sz w:val="22"/>
    </w:rPr>
  </w:style>
  <w:style w:type="paragraph" w:customStyle="1" w:styleId="titulo">
    <w:name w:val="titulo"/>
    <w:basedOn w:val="Normal"/>
    <w:rsid w:val="00D15E3E"/>
    <w:pPr>
      <w:spacing w:after="240"/>
      <w:jc w:val="center"/>
    </w:pPr>
    <w:rPr>
      <w:b/>
      <w:caps/>
      <w:u w:val="single"/>
    </w:rPr>
  </w:style>
  <w:style w:type="paragraph" w:customStyle="1" w:styleId="alteraca">
    <w:name w:val="alteraca"/>
    <w:basedOn w:val="Normal"/>
    <w:rsid w:val="00D15E3E"/>
    <w:pPr>
      <w:spacing w:before="120" w:after="120"/>
      <w:ind w:left="397" w:right="-715" w:hanging="397"/>
      <w:jc w:val="both"/>
    </w:pPr>
  </w:style>
  <w:style w:type="paragraph" w:customStyle="1" w:styleId="ARTIGO">
    <w:name w:val="ARTIGO"/>
    <w:basedOn w:val="Normal"/>
    <w:rsid w:val="00D15E3E"/>
    <w:pPr>
      <w:spacing w:after="120"/>
      <w:ind w:left="964" w:hanging="964"/>
      <w:jc w:val="both"/>
    </w:pPr>
  </w:style>
  <w:style w:type="paragraph" w:styleId="Textoembloco">
    <w:name w:val="Block Text"/>
    <w:basedOn w:val="Normal"/>
    <w:rsid w:val="00D15E3E"/>
    <w:pPr>
      <w:spacing w:after="100" w:afterAutospacing="1"/>
      <w:ind w:left="890" w:right="-759"/>
      <w:jc w:val="both"/>
    </w:pPr>
  </w:style>
  <w:style w:type="paragraph" w:styleId="Corpodetexto">
    <w:name w:val="Body Text"/>
    <w:basedOn w:val="Normal"/>
    <w:rsid w:val="00D15E3E"/>
    <w:pPr>
      <w:ind w:right="-801"/>
      <w:jc w:val="both"/>
    </w:pPr>
  </w:style>
  <w:style w:type="paragraph" w:styleId="Textodebalo">
    <w:name w:val="Balloon Text"/>
    <w:basedOn w:val="Normal"/>
    <w:link w:val="TextodebaloChar"/>
    <w:rsid w:val="005A335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A3350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6A08A4"/>
    <w:rPr>
      <w:color w:val="808080"/>
    </w:rPr>
  </w:style>
  <w:style w:type="paragraph" w:customStyle="1" w:styleId="MapadoDocumento1">
    <w:name w:val="Mapa do Documento1"/>
    <w:basedOn w:val="Normal"/>
    <w:rsid w:val="002F765D"/>
    <w:pPr>
      <w:shd w:val="clear" w:color="auto" w:fill="000080"/>
    </w:pPr>
    <w:rPr>
      <w:rFonts w:ascii="Tahoma" w:hAnsi="Tahoma"/>
    </w:rPr>
  </w:style>
  <w:style w:type="paragraph" w:styleId="PargrafodaLista">
    <w:name w:val="List Paragraph"/>
    <w:basedOn w:val="Normal"/>
    <w:uiPriority w:val="34"/>
    <w:qFormat/>
    <w:rsid w:val="00231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88067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800000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MODELOS\ALTER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4933DD-4C98-4133-AB1B-FCAC6AA5F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ALTERA</Template>
  <TotalTime>2642</TotalTime>
  <Pages>8</Pages>
  <Words>2263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SEGUNDA ALTERAÇÃO CONTRATUAL DA FIRMA "E W M INSTALADORA LTDA"</vt:lpstr>
    </vt:vector>
  </TitlesOfParts>
  <Company> </Company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SEGUNDA ALTERAÇÃO CONTRATUAL DA FIRMA "E W M INSTALADORA LTDA"</dc:title>
  <dc:subject/>
  <dc:creator>Julio Kazuo Murakami</dc:creator>
  <cp:keywords/>
  <dc:description/>
  <cp:lastModifiedBy>Paulo Ekke Moukarzel Junior</cp:lastModifiedBy>
  <cp:revision>217</cp:revision>
  <cp:lastPrinted>2023-09-14T14:01:00Z</cp:lastPrinted>
  <dcterms:created xsi:type="dcterms:W3CDTF">2012-08-23T22:47:00Z</dcterms:created>
  <dcterms:modified xsi:type="dcterms:W3CDTF">2023-10-05T18:41:00Z</dcterms:modified>
</cp:coreProperties>
</file>