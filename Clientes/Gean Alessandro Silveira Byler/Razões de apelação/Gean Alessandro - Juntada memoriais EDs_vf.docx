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98B0" w14:textId="796C5D10" w:rsidR="00860CAA" w:rsidRDefault="00860CAA" w:rsidP="00860CA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EXCELENTÍSSIMO SENHOR DESEMBARGADOR ARIOVALDO ROGÉRIO RIBEIRO DA SILVA, DIGNÍSSIMO RELATOR D</w:t>
      </w:r>
      <w:r w:rsidR="00C8608A">
        <w:rPr>
          <w:rFonts w:ascii="Arial" w:eastAsia="Calibri" w:hAnsi="Arial" w:cs="Times New Roman"/>
          <w:sz w:val="24"/>
          <w:szCs w:val="24"/>
        </w:rPr>
        <w:t>OS EMBARGOS DE DECLARAÇÃO NA</w:t>
      </w:r>
      <w:r>
        <w:rPr>
          <w:rFonts w:ascii="Arial" w:eastAsia="Calibri" w:hAnsi="Arial" w:cs="Times New Roman"/>
          <w:sz w:val="24"/>
          <w:szCs w:val="24"/>
        </w:rPr>
        <w:t xml:space="preserve"> APELAÇÃO CRIMINAL N. </w:t>
      </w:r>
      <w:r w:rsidRPr="00860CAA">
        <w:rPr>
          <w:rFonts w:ascii="Arial" w:eastAsia="Calibri" w:hAnsi="Arial" w:cs="Times New Roman"/>
          <w:sz w:val="24"/>
          <w:szCs w:val="24"/>
        </w:rPr>
        <w:t>5000793-43.2023.8.24.0052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239B6A96" w14:textId="77777777" w:rsidR="00860CAA" w:rsidRPr="00980061" w:rsidRDefault="00860CAA" w:rsidP="00860CA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C54BD62" w14:textId="77777777" w:rsidR="00860CAA" w:rsidRPr="00136102" w:rsidRDefault="00860CAA" w:rsidP="00860CAA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9F2179D" w14:textId="77777777" w:rsidR="00860CAA" w:rsidRPr="00136102" w:rsidRDefault="00860CAA" w:rsidP="00860CA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80D905" w14:textId="01F7B606" w:rsidR="00860CAA" w:rsidRPr="005F6C35" w:rsidRDefault="00860CAA" w:rsidP="00860CA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F6C35">
        <w:rPr>
          <w:rFonts w:ascii="Arial" w:eastAsia="Calibri" w:hAnsi="Arial" w:cs="Times New Roman"/>
        </w:rPr>
        <w:t xml:space="preserve">Autos n. </w:t>
      </w:r>
      <w:r w:rsidRPr="00860CAA">
        <w:rPr>
          <w:rFonts w:ascii="Arial" w:eastAsia="Calibri" w:hAnsi="Arial" w:cs="Times New Roman"/>
        </w:rPr>
        <w:t>5000793-43.2023.8.24.0052</w:t>
      </w:r>
      <w:r w:rsidRPr="005F6C35">
        <w:rPr>
          <w:rFonts w:ascii="Arial" w:eastAsia="Calibri" w:hAnsi="Arial" w:cs="Times New Roman"/>
        </w:rPr>
        <w:tab/>
      </w:r>
    </w:p>
    <w:p w14:paraId="05127FBE" w14:textId="77777777" w:rsidR="00860CAA" w:rsidRPr="00136102" w:rsidRDefault="00860CAA" w:rsidP="00860CAA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1BB5738" w14:textId="77777777" w:rsidR="00860CAA" w:rsidRPr="00136102" w:rsidRDefault="00860CAA" w:rsidP="00860CA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B0DC5D9" w14:textId="77777777" w:rsidR="00860CAA" w:rsidRPr="00136102" w:rsidRDefault="00860CAA" w:rsidP="00860CA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A6C131C" w14:textId="1311C5E6" w:rsidR="00860CAA" w:rsidRPr="005F6C35" w:rsidRDefault="00860CAA" w:rsidP="00860CAA">
      <w:pPr>
        <w:pStyle w:val="Qualificaodaspartes"/>
      </w:pPr>
      <w:r>
        <w:rPr>
          <w:b/>
        </w:rPr>
        <w:t>GEAN ALESSANDRO SILVEIRA</w:t>
      </w:r>
      <w:r w:rsidRPr="00A814BD">
        <w:t xml:space="preserve">, </w:t>
      </w:r>
      <w:r>
        <w:t>já devidamente qualificado nos autos d</w:t>
      </w:r>
      <w:r w:rsidR="007D0467">
        <w:t>os embargos de declaração na</w:t>
      </w:r>
      <w:r>
        <w:t xml:space="preserve"> apelação criminal n. </w:t>
      </w:r>
      <w:r w:rsidRPr="00860CAA">
        <w:t>5000793-43.2023.8.24.0052</w:t>
      </w:r>
      <w:r>
        <w:t xml:space="preserve">, em que é </w:t>
      </w:r>
      <w:r w:rsidR="00C8608A">
        <w:t>embargado</w:t>
      </w:r>
      <w:r>
        <w:t xml:space="preserve"> o </w:t>
      </w:r>
      <w:r w:rsidRPr="002E4B3B">
        <w:rPr>
          <w:b/>
          <w:bCs w:val="0"/>
        </w:rPr>
        <w:t>MINISTÉRIO PÚBLICO DE SANTA CATARINA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</w:t>
      </w:r>
      <w:r w:rsidRPr="00A814BD">
        <w:t xml:space="preserve">, </w:t>
      </w:r>
      <w:r w:rsidR="00C8608A">
        <w:t xml:space="preserve">juntar aos autos </w:t>
      </w:r>
      <w:r w:rsidR="00C8608A">
        <w:rPr>
          <w:b/>
          <w:bCs w:val="0"/>
          <w:i/>
          <w:iCs/>
        </w:rPr>
        <w:t>MEMORIAIS</w:t>
      </w:r>
      <w:r w:rsidR="00C8608A">
        <w:t xml:space="preserve"> relacionados aos aclaratórios opostos, nos termos a seguir delineados</w:t>
      </w:r>
      <w:r>
        <w:t>.</w:t>
      </w:r>
    </w:p>
    <w:p w14:paraId="7F260DFB" w14:textId="6836DE9C" w:rsidR="00860CAA" w:rsidRDefault="00860CAA" w:rsidP="00247D22">
      <w:pPr>
        <w:pStyle w:val="Ttulo2"/>
        <w:rPr>
          <w:rFonts w:eastAsia="Calibri"/>
        </w:rPr>
      </w:pPr>
    </w:p>
    <w:p w14:paraId="71F35D34" w14:textId="4D666D65" w:rsidR="00860CAA" w:rsidRPr="00E3738A" w:rsidRDefault="00860CAA" w:rsidP="00247D22">
      <w:pPr>
        <w:pStyle w:val="Ttulo2"/>
        <w:rPr>
          <w:sz w:val="2"/>
          <w:szCs w:val="2"/>
          <w:lang w:eastAsia="pt-BR"/>
        </w:rPr>
      </w:pPr>
    </w:p>
    <w:p w14:paraId="59FFE2A0" w14:textId="6B2EF595" w:rsidR="009A30F3" w:rsidRPr="00385759" w:rsidRDefault="00247D22" w:rsidP="009A30F3">
      <w:pPr>
        <w:pStyle w:val="Qualificao"/>
        <w:ind w:left="0" w:right="284"/>
        <w:jc w:val="center"/>
        <w:rPr>
          <w:b/>
          <w:sz w:val="22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DDF7AE" wp14:editId="4FCA28DD">
                <wp:simplePos x="0" y="0"/>
                <wp:positionH relativeFrom="column">
                  <wp:posOffset>861695</wp:posOffset>
                </wp:positionH>
                <wp:positionV relativeFrom="paragraph">
                  <wp:posOffset>80645</wp:posOffset>
                </wp:positionV>
                <wp:extent cx="4093535" cy="1133475"/>
                <wp:effectExtent l="0" t="0" r="21590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3535" cy="11334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6DA92" id="Retângulo: Cantos Diagonais Arredondados 1" o:spid="_x0000_s1026" style="position:absolute;margin-left:67.85pt;margin-top:6.35pt;width:322.35pt;height:8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93535,1133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" path="m188916,l4093535,r,l4093535,944559v,104335,-84581,188916,-188916,188916l,1133475r,l,188916c,84581,84581,,188916,xe" filled="f" strokecolor="#5b9bd5 [3208]" strokeweight="1pt">
                <v:stroke joinstyle="miter"/>
                <v:path arrowok="t" o:connecttype="custom" o:connectlocs="188916,0;4093535,0;4093535,0;4093535,944559;3904619,1133475;0,1133475;0,1133475;0,188916;188916,0" o:connectangles="0,0,0,0,0,0,0,0,0"/>
              </v:shape>
            </w:pict>
          </mc:Fallback>
        </mc:AlternateContent>
      </w:r>
      <w:r w:rsidR="009A30F3">
        <w:rPr>
          <w:rFonts w:eastAsia="Calibri"/>
          <w:sz w:val="24"/>
          <w:szCs w:val="24"/>
        </w:rPr>
        <w:tab/>
      </w:r>
      <w:r w:rsidR="009A30F3" w:rsidRPr="00385759">
        <w:rPr>
          <w:b/>
          <w:sz w:val="22"/>
        </w:rPr>
        <w:t>MEMORIAIS PEL</w:t>
      </w:r>
      <w:r w:rsidR="009A30F3">
        <w:rPr>
          <w:b/>
          <w:sz w:val="22"/>
        </w:rPr>
        <w:t xml:space="preserve">O EMBARGANTE </w:t>
      </w:r>
    </w:p>
    <w:p w14:paraId="48A5FC0D" w14:textId="77777777" w:rsidR="009A30F3" w:rsidRPr="00385759" w:rsidRDefault="009A30F3" w:rsidP="009A30F3">
      <w:pPr>
        <w:pStyle w:val="Qualificaodaspartes"/>
      </w:pPr>
    </w:p>
    <w:p w14:paraId="22C35617" w14:textId="77777777" w:rsidR="009A30F3" w:rsidRPr="00385759" w:rsidRDefault="009A30F3" w:rsidP="009A30F3">
      <w:pPr>
        <w:ind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 xml:space="preserve">EMINENTE DESEMBARGADOR </w:t>
      </w:r>
      <w:r>
        <w:rPr>
          <w:rFonts w:ascii="Arial" w:eastAsia="Calibri" w:hAnsi="Arial" w:cs="Arial"/>
          <w:b/>
        </w:rPr>
        <w:t>RELATOR</w:t>
      </w:r>
    </w:p>
    <w:p w14:paraId="3ACA8241" w14:textId="77777777" w:rsidR="009A30F3" w:rsidRPr="009D6648" w:rsidRDefault="009A30F3" w:rsidP="009A30F3">
      <w:pPr>
        <w:pStyle w:val="Qualificao"/>
        <w:spacing w:before="0"/>
        <w:ind w:left="0" w:right="284"/>
        <w:rPr>
          <w:rFonts w:eastAsia="Calibri"/>
          <w:b/>
          <w:sz w:val="16"/>
          <w:szCs w:val="16"/>
        </w:rPr>
      </w:pPr>
    </w:p>
    <w:p w14:paraId="05F3BF8C" w14:textId="77777777" w:rsidR="009A30F3" w:rsidRPr="00385759" w:rsidRDefault="009A30F3" w:rsidP="009A30F3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385759">
        <w:rPr>
          <w:b/>
          <w:sz w:val="22"/>
        </w:rPr>
        <w:t xml:space="preserve">COLENDA </w:t>
      </w:r>
      <w:r>
        <w:rPr>
          <w:b/>
          <w:sz w:val="22"/>
        </w:rPr>
        <w:t>PRIMEIRA CÂMARA DE DIREITO CRIMINAL</w:t>
      </w:r>
    </w:p>
    <w:p w14:paraId="73081FB8" w14:textId="77777777" w:rsidR="009A30F3" w:rsidRPr="00E3738A" w:rsidRDefault="009A30F3" w:rsidP="009A30F3">
      <w:pPr>
        <w:pStyle w:val="SemEspaamento"/>
        <w:numPr>
          <w:ilvl w:val="0"/>
          <w:numId w:val="0"/>
        </w:numPr>
        <w:rPr>
          <w:sz w:val="32"/>
          <w:szCs w:val="28"/>
        </w:rPr>
      </w:pPr>
    </w:p>
    <w:p w14:paraId="031A3C77" w14:textId="38CFFD04" w:rsidR="00E3738A" w:rsidRDefault="00E3738A" w:rsidP="00E3738A">
      <w:pPr>
        <w:pStyle w:val="SemEspaamento"/>
      </w:pPr>
      <w:r>
        <w:t xml:space="preserve">Ao julgar a apelação criminal interposta </w:t>
      </w:r>
      <w:r w:rsidRPr="00E67E34">
        <w:rPr>
          <w:sz w:val="20"/>
          <w:szCs w:val="18"/>
        </w:rPr>
        <w:t>(evento 28)</w:t>
      </w:r>
      <w:r>
        <w:t xml:space="preserve">, </w:t>
      </w:r>
      <w:r w:rsidR="00F132EE">
        <w:t xml:space="preserve">essa douta Câmara Criminal </w:t>
      </w:r>
      <w:r>
        <w:t>manteve a condenação do embargante, concluindo que “</w:t>
      </w:r>
      <w:r w:rsidRPr="00537F14">
        <w:rPr>
          <w:i/>
          <w:iCs/>
        </w:rPr>
        <w:t>a versão apresentada pelo apelante quanto ao crime de estupro de vulnerável não se sustenta dentro do conjunto probatório</w:t>
      </w:r>
      <w:r w:rsidRPr="00537F14">
        <w:t>”</w:t>
      </w:r>
      <w:r>
        <w:t xml:space="preserve"> </w:t>
      </w:r>
      <w:r w:rsidRPr="00537F14">
        <w:rPr>
          <w:sz w:val="20"/>
          <w:szCs w:val="18"/>
        </w:rPr>
        <w:t>(evento 56)</w:t>
      </w:r>
      <w:r>
        <w:t>.</w:t>
      </w:r>
    </w:p>
    <w:p w14:paraId="208E4F3D" w14:textId="7BF7575D" w:rsidR="00E3738A" w:rsidRDefault="00E3738A" w:rsidP="00E3738A">
      <w:pPr>
        <w:pStyle w:val="SemEspaamento"/>
      </w:pPr>
      <w:r>
        <w:t>N</w:t>
      </w:r>
      <w:r w:rsidRPr="00537F14">
        <w:t xml:space="preserve">o entanto, </w:t>
      </w:r>
      <w:r>
        <w:t xml:space="preserve">com a devida vênia, </w:t>
      </w:r>
      <w:r w:rsidR="00F132EE">
        <w:t xml:space="preserve">Excelência, </w:t>
      </w:r>
      <w:r>
        <w:t xml:space="preserve">esse </w:t>
      </w:r>
      <w:r>
        <w:rPr>
          <w:i/>
          <w:iCs/>
        </w:rPr>
        <w:t xml:space="preserve">decisum </w:t>
      </w:r>
      <w:r>
        <w:t>padece de omissões</w:t>
      </w:r>
      <w:r w:rsidRPr="00537F14">
        <w:t xml:space="preserve"> quanto </w:t>
      </w:r>
      <w:r>
        <w:t>às teses recursais</w:t>
      </w:r>
      <w:r w:rsidRPr="00537F14">
        <w:t xml:space="preserve">, o que impõe o acolhimento do presente recurso integrativo, com a concessão de efeitos infringentes, </w:t>
      </w:r>
      <w:r>
        <w:t xml:space="preserve">para reconhecer a absolvição do embargante, diante das diversas incongruências da versão acusatória, construída por JULIANA, mãe de MARIA EDUARDA </w:t>
      </w:r>
      <w:r w:rsidRPr="00E67E34">
        <w:rPr>
          <w:sz w:val="20"/>
          <w:szCs w:val="18"/>
        </w:rPr>
        <w:t>(suposta vítima)</w:t>
      </w:r>
      <w:r w:rsidRPr="00537F14">
        <w:t>.</w:t>
      </w:r>
    </w:p>
    <w:p w14:paraId="0E829EDF" w14:textId="77777777" w:rsidR="00E3738A" w:rsidRDefault="00E3738A" w:rsidP="00E3738A">
      <w:pPr>
        <w:pStyle w:val="SemEspaamento"/>
      </w:pPr>
      <w:r>
        <w:t xml:space="preserve">Inicialmente, o aresto embargado omitiu-se em apreciar os argumentos de que o laudo psicológico elaborado, utilizado para fundamentar a condenação, não confirma a existência do fato imputado, apenas analisa o teor das informações prestadas pela vítima </w:t>
      </w:r>
      <w:r w:rsidRPr="00537F14">
        <w:rPr>
          <w:sz w:val="20"/>
          <w:szCs w:val="18"/>
        </w:rPr>
        <w:t>(</w:t>
      </w:r>
      <w:r w:rsidRPr="00537F14">
        <w:rPr>
          <w:b/>
          <w:bCs/>
          <w:sz w:val="20"/>
          <w:szCs w:val="18"/>
        </w:rPr>
        <w:t>1ª omissão</w:t>
      </w:r>
      <w:r w:rsidRPr="00537F14">
        <w:rPr>
          <w:sz w:val="20"/>
          <w:szCs w:val="18"/>
        </w:rPr>
        <w:t>)</w:t>
      </w:r>
      <w:r>
        <w:t xml:space="preserve">, bem como que foi pautado na oitiva de </w:t>
      </w:r>
      <w:r>
        <w:lastRenderedPageBreak/>
        <w:t xml:space="preserve">5h30m, mas o laudo tem apenas 11 páginas e não foi acompanhado do vídeo das entrevistas, inviabilizando o direito de defesa e sendo inservível para fins condenatórios </w:t>
      </w:r>
      <w:r w:rsidRPr="00537F14">
        <w:rPr>
          <w:sz w:val="20"/>
          <w:szCs w:val="18"/>
        </w:rPr>
        <w:t>(</w:t>
      </w:r>
      <w:r w:rsidRPr="00537F14">
        <w:rPr>
          <w:b/>
          <w:bCs/>
          <w:sz w:val="20"/>
          <w:szCs w:val="18"/>
        </w:rPr>
        <w:t>2ª omissão</w:t>
      </w:r>
      <w:r w:rsidRPr="00537F14">
        <w:rPr>
          <w:sz w:val="20"/>
          <w:szCs w:val="18"/>
        </w:rPr>
        <w:t>)</w:t>
      </w:r>
      <w:r>
        <w:t>.</w:t>
      </w:r>
    </w:p>
    <w:p w14:paraId="441594F9" w14:textId="77777777" w:rsidR="00E3738A" w:rsidRDefault="00E3738A" w:rsidP="00E3738A">
      <w:pPr>
        <w:pStyle w:val="SemEspaamento"/>
      </w:pPr>
      <w:r>
        <w:t xml:space="preserve">Além disso, o aresto embargado também não considerou o argumento de que existem diversos indicativos de que JULIANA influenciou na narrativa acusatória contra o embargante, </w:t>
      </w:r>
      <w:r w:rsidRPr="00537F14">
        <w:t>como a questão temporal, tendo em vista que foi afirmado que o primeiro ato sexual teria ocorrido aos 11 anos de idade, à noite, quando JULIANA frequentava a faculdade, mas “</w:t>
      </w:r>
      <w:r w:rsidRPr="00537F14">
        <w:rPr>
          <w:i/>
          <w:iCs/>
        </w:rPr>
        <w:t xml:space="preserve">a prova dos autos comprova que </w:t>
      </w:r>
      <w:r w:rsidRPr="00537F14">
        <w:rPr>
          <w:b/>
          <w:bCs/>
          <w:i/>
          <w:iCs/>
        </w:rPr>
        <w:t>Juliana só começou a faculdade em 2016, quando Maria Eduarda tinha, no mínimo 13 anos de idade</w:t>
      </w:r>
      <w:r w:rsidRPr="00537F14">
        <w:rPr>
          <w:i/>
          <w:iCs/>
        </w:rPr>
        <w:t>, o que já indica a insubsistência do relato e enfraquece a versão acusatória</w:t>
      </w:r>
      <w:r w:rsidRPr="00537F14">
        <w:t>”</w:t>
      </w:r>
      <w:r>
        <w:t xml:space="preserve"> </w:t>
      </w:r>
      <w:r w:rsidRPr="00537F14">
        <w:rPr>
          <w:sz w:val="20"/>
          <w:szCs w:val="18"/>
        </w:rPr>
        <w:t>(</w:t>
      </w:r>
      <w:r>
        <w:rPr>
          <w:b/>
          <w:bCs/>
          <w:sz w:val="20"/>
          <w:szCs w:val="18"/>
        </w:rPr>
        <w:t>3</w:t>
      </w:r>
      <w:r w:rsidRPr="00537F14">
        <w:rPr>
          <w:b/>
          <w:bCs/>
          <w:sz w:val="20"/>
          <w:szCs w:val="18"/>
        </w:rPr>
        <w:t>ª omissão</w:t>
      </w:r>
      <w:r w:rsidRPr="00537F14">
        <w:rPr>
          <w:sz w:val="20"/>
          <w:szCs w:val="18"/>
        </w:rPr>
        <w:t>)</w:t>
      </w:r>
      <w:r>
        <w:t xml:space="preserve">. </w:t>
      </w:r>
    </w:p>
    <w:p w14:paraId="0B00E4A2" w14:textId="77777777" w:rsidR="00E3738A" w:rsidRDefault="00E3738A" w:rsidP="00E3738A">
      <w:pPr>
        <w:pStyle w:val="SemEspaamento"/>
      </w:pPr>
      <w:r>
        <w:t xml:space="preserve">No mais, o </w:t>
      </w:r>
      <w:r>
        <w:rPr>
          <w:i/>
          <w:iCs/>
        </w:rPr>
        <w:t xml:space="preserve">decisum </w:t>
      </w:r>
      <w:r>
        <w:t xml:space="preserve">embargado acabou não considerando </w:t>
      </w:r>
      <w:r w:rsidRPr="00537F14">
        <w:t>e que essa versão acusatória, que gerou a condenação, foi construída por JULIANA, que fez questão de registrar boletim de ocorrência veiculando diversas acusações que se mostraram inverídicas contra o embargante, mesmo MARIA EDUARDA</w:t>
      </w:r>
      <w:r>
        <w:t xml:space="preserve"> </w:t>
      </w:r>
      <w:r w:rsidRPr="0004605A">
        <w:rPr>
          <w:sz w:val="20"/>
          <w:szCs w:val="18"/>
        </w:rPr>
        <w:t>(vítima)</w:t>
      </w:r>
      <w:r w:rsidRPr="00537F14">
        <w:t xml:space="preserve"> já tendo 19 anos e sendo plenamente capaz de realizar </w:t>
      </w:r>
      <w:r>
        <w:t xml:space="preserve">o relato dos fatos </w:t>
      </w:r>
      <w:r w:rsidRPr="00537F14">
        <w:rPr>
          <w:sz w:val="20"/>
          <w:szCs w:val="18"/>
        </w:rPr>
        <w:t>(</w:t>
      </w:r>
      <w:r>
        <w:rPr>
          <w:b/>
          <w:bCs/>
          <w:sz w:val="20"/>
          <w:szCs w:val="18"/>
        </w:rPr>
        <w:t>4</w:t>
      </w:r>
      <w:r w:rsidRPr="00537F14">
        <w:rPr>
          <w:b/>
          <w:bCs/>
          <w:sz w:val="20"/>
          <w:szCs w:val="18"/>
        </w:rPr>
        <w:t>ª omissão</w:t>
      </w:r>
      <w:r w:rsidRPr="00537F14">
        <w:rPr>
          <w:sz w:val="20"/>
          <w:szCs w:val="18"/>
        </w:rPr>
        <w:t>)</w:t>
      </w:r>
      <w:r w:rsidRPr="00537F14">
        <w:t>.</w:t>
      </w:r>
    </w:p>
    <w:p w14:paraId="3C4FDBF7" w14:textId="2E7F3D1F" w:rsidR="00E3738A" w:rsidRDefault="00E3738A" w:rsidP="00E3738A">
      <w:pPr>
        <w:pStyle w:val="SemEspaamento"/>
      </w:pPr>
      <w:r>
        <w:t>Outros indicativos desconsiderados pelo aresto recorrido</w:t>
      </w:r>
      <w:r w:rsidR="00246637">
        <w:t xml:space="preserve">, </w:t>
      </w:r>
      <w:r w:rsidR="00246637">
        <w:rPr>
          <w:i/>
          <w:iCs/>
        </w:rPr>
        <w:t xml:space="preserve">data </w:t>
      </w:r>
      <w:proofErr w:type="spellStart"/>
      <w:r w:rsidR="00246637">
        <w:rPr>
          <w:i/>
          <w:iCs/>
        </w:rPr>
        <w:t>maxima</w:t>
      </w:r>
      <w:proofErr w:type="spellEnd"/>
      <w:r w:rsidR="00246637">
        <w:rPr>
          <w:i/>
          <w:iCs/>
        </w:rPr>
        <w:t xml:space="preserve"> </w:t>
      </w:r>
      <w:proofErr w:type="spellStart"/>
      <w:r w:rsidR="00246637">
        <w:rPr>
          <w:i/>
          <w:iCs/>
        </w:rPr>
        <w:t>venia</w:t>
      </w:r>
      <w:proofErr w:type="spellEnd"/>
      <w:r w:rsidR="00246637">
        <w:t>,</w:t>
      </w:r>
      <w:r>
        <w:t xml:space="preserve"> dizem respeito ao </w:t>
      </w:r>
      <w:r w:rsidRPr="0004605A">
        <w:t xml:space="preserve">depoimento da informante SIMONE APARECIDA ROMANOSKI </w:t>
      </w:r>
      <w:r w:rsidRPr="0004605A">
        <w:rPr>
          <w:sz w:val="20"/>
          <w:szCs w:val="18"/>
        </w:rPr>
        <w:t>(evento 118, VIDEO1, 7m-7m15s)</w:t>
      </w:r>
      <w:r w:rsidRPr="0004605A">
        <w:t xml:space="preserve">, que </w:t>
      </w:r>
      <w:r>
        <w:t xml:space="preserve">era casada com o primo de JULIANA e que </w:t>
      </w:r>
      <w:r w:rsidRPr="0004605A">
        <w:t>confirma a construção de uma narrativa contra o embargante, sobretudo porque Simone afirmou “</w:t>
      </w:r>
      <w:r w:rsidRPr="0004605A">
        <w:rPr>
          <w:i/>
          <w:iCs/>
        </w:rPr>
        <w:t xml:space="preserve">que </w:t>
      </w:r>
      <w:r w:rsidRPr="0004605A">
        <w:rPr>
          <w:b/>
          <w:bCs/>
          <w:i/>
          <w:iCs/>
        </w:rPr>
        <w:t>ouviu conversas da própria JULIANA no sentido de que ela iria tirar tudo de GEAN e que faria a vida dele um inferno</w:t>
      </w:r>
      <w:r w:rsidRPr="0004605A">
        <w:rPr>
          <w:i/>
          <w:iCs/>
        </w:rPr>
        <w:t>, indicando, uma vez mais, que a acusação feita contra o apelante foi um plano maquiavélico colocado em prática por JULIANA (mãe da suposta vítima)</w:t>
      </w:r>
      <w:r w:rsidRPr="0004605A">
        <w:t>”</w:t>
      </w:r>
      <w:r>
        <w:t xml:space="preserve"> </w:t>
      </w:r>
      <w:r w:rsidRPr="00537F14">
        <w:rPr>
          <w:sz w:val="20"/>
          <w:szCs w:val="18"/>
        </w:rPr>
        <w:t>(</w:t>
      </w:r>
      <w:r>
        <w:rPr>
          <w:sz w:val="20"/>
          <w:szCs w:val="18"/>
        </w:rPr>
        <w:t>5</w:t>
      </w:r>
      <w:r w:rsidRPr="00537F14">
        <w:rPr>
          <w:b/>
          <w:bCs/>
          <w:sz w:val="20"/>
          <w:szCs w:val="18"/>
        </w:rPr>
        <w:t>ª omissão</w:t>
      </w:r>
      <w:r w:rsidRPr="00537F14">
        <w:rPr>
          <w:sz w:val="20"/>
          <w:szCs w:val="18"/>
        </w:rPr>
        <w:t>)</w:t>
      </w:r>
      <w:r w:rsidRPr="0004605A">
        <w:t>.</w:t>
      </w:r>
    </w:p>
    <w:p w14:paraId="5EB666A6" w14:textId="77777777" w:rsidR="00E3738A" w:rsidRDefault="00E3738A" w:rsidP="00E3738A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91C674" wp14:editId="6CD283DD">
                <wp:simplePos x="0" y="0"/>
                <wp:positionH relativeFrom="column">
                  <wp:posOffset>2709545</wp:posOffset>
                </wp:positionH>
                <wp:positionV relativeFrom="paragraph">
                  <wp:posOffset>1931670</wp:posOffset>
                </wp:positionV>
                <wp:extent cx="361950" cy="685800"/>
                <wp:effectExtent l="19050" t="0" r="19050" b="38100"/>
                <wp:wrapNone/>
                <wp:docPr id="1238569361" name="Seta: para Baix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685800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BDDC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5" o:spid="_x0000_s1026" type="#_x0000_t67" style="position:absolute;margin-left:213.35pt;margin-top:152.1pt;width:28.5pt;height:5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" adj="15900" fillcolor="#deeaf6 [664]" strokecolor="black [3213]" strokeweight="1pt"/>
            </w:pict>
          </mc:Fallback>
        </mc:AlternateContent>
      </w:r>
      <w:r w:rsidRPr="0004605A">
        <w:t>E outro ponto central do recurso</w:t>
      </w:r>
      <w:r>
        <w:t xml:space="preserve"> de apelação</w:t>
      </w:r>
      <w:r w:rsidRPr="0004605A">
        <w:t>, que foi desconsiderado pelo aresto embargado</w:t>
      </w:r>
      <w:r>
        <w:t xml:space="preserve"> </w:t>
      </w:r>
      <w:r w:rsidRPr="0004605A">
        <w:rPr>
          <w:sz w:val="20"/>
          <w:szCs w:val="18"/>
        </w:rPr>
        <w:t>(</w:t>
      </w:r>
      <w:r w:rsidRPr="0004605A">
        <w:rPr>
          <w:b/>
          <w:bCs/>
          <w:sz w:val="20"/>
          <w:szCs w:val="18"/>
        </w:rPr>
        <w:t>6ª omissão</w:t>
      </w:r>
      <w:r w:rsidRPr="0004605A">
        <w:rPr>
          <w:sz w:val="20"/>
          <w:szCs w:val="18"/>
        </w:rPr>
        <w:t>)</w:t>
      </w:r>
      <w:r w:rsidRPr="0004605A">
        <w:t xml:space="preserve">, diz respeito ao fato de que esse plano contra o embargante foi confirmado em conversa de </w:t>
      </w:r>
      <w:r w:rsidRPr="00096AB1">
        <w:rPr>
          <w:i/>
          <w:iCs/>
        </w:rPr>
        <w:t>whatsapp</w:t>
      </w:r>
      <w:r w:rsidRPr="0004605A">
        <w:t xml:space="preserve"> entre o ora recorrente e JULIANA </w:t>
      </w:r>
      <w:r w:rsidRPr="0004605A">
        <w:rPr>
          <w:sz w:val="20"/>
          <w:szCs w:val="18"/>
        </w:rPr>
        <w:t>(mãe da suposta vítima)</w:t>
      </w:r>
      <w:r w:rsidRPr="0004605A">
        <w:t>, antes de ela registrar o BO que originou a presente ação penal, ocasião em que JULIANA é categórica em afirmar que GEAN aparentava estar “recuperado” e “pronto pra outra cacetada”.</w:t>
      </w:r>
      <w:r>
        <w:t xml:space="preserve"> Vejamos algumas dessas mensagens </w:t>
      </w:r>
      <w:r w:rsidRPr="0004605A">
        <w:rPr>
          <w:sz w:val="20"/>
          <w:szCs w:val="18"/>
        </w:rPr>
        <w:t>(ata notarial do evento 28, ATA3 – 2º grau)</w:t>
      </w:r>
      <w:r>
        <w:t>:</w:t>
      </w:r>
    </w:p>
    <w:p w14:paraId="168CD8EE" w14:textId="77777777" w:rsidR="00E3738A" w:rsidRDefault="00E3738A" w:rsidP="00E3738A">
      <w:pPr>
        <w:pStyle w:val="SemEspaamento"/>
        <w:numPr>
          <w:ilvl w:val="0"/>
          <w:numId w:val="0"/>
        </w:numPr>
        <w:jc w:val="center"/>
      </w:pPr>
      <w:r w:rsidRPr="0004605A">
        <w:rPr>
          <w:noProof/>
        </w:rPr>
        <w:drawing>
          <wp:inline distT="0" distB="0" distL="0" distR="0" wp14:anchorId="4699EE68" wp14:editId="1A5BF13D">
            <wp:extent cx="4045789" cy="4447874"/>
            <wp:effectExtent l="0" t="0" r="0" b="0"/>
            <wp:docPr id="16403277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483" cy="445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E825" w14:textId="77777777" w:rsidR="00E3738A" w:rsidRDefault="00E3738A" w:rsidP="00E3738A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426263" wp14:editId="11C556C5">
                <wp:simplePos x="0" y="0"/>
                <wp:positionH relativeFrom="column">
                  <wp:posOffset>604520</wp:posOffset>
                </wp:positionH>
                <wp:positionV relativeFrom="paragraph">
                  <wp:posOffset>2238375</wp:posOffset>
                </wp:positionV>
                <wp:extent cx="1276350" cy="609600"/>
                <wp:effectExtent l="0" t="19050" r="38100" b="38100"/>
                <wp:wrapNone/>
                <wp:docPr id="444971451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096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6595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47.6pt;margin-top:176.25pt;width:100.5pt;height:4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" adj="16442" fillcolor="#e00" strokecolor="black [3213]" strokeweight="1pt"/>
            </w:pict>
          </mc:Fallback>
        </mc:AlternateContent>
      </w:r>
      <w:r w:rsidRPr="0004605A">
        <w:rPr>
          <w:noProof/>
        </w:rPr>
        <w:drawing>
          <wp:inline distT="0" distB="0" distL="0" distR="0" wp14:anchorId="5A9E7F22" wp14:editId="0D8024B4">
            <wp:extent cx="1923690" cy="4192640"/>
            <wp:effectExtent l="0" t="0" r="635" b="0"/>
            <wp:docPr id="96874736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050" cy="422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8AA70" w14:textId="77777777" w:rsidR="00E3738A" w:rsidRDefault="00E3738A" w:rsidP="00E3738A">
      <w:pPr>
        <w:pStyle w:val="SemEspaamento"/>
      </w:pPr>
      <w:r>
        <w:t xml:space="preserve">Por fim, o </w:t>
      </w:r>
      <w:r>
        <w:rPr>
          <w:i/>
          <w:iCs/>
        </w:rPr>
        <w:t xml:space="preserve">decisum </w:t>
      </w:r>
      <w:r>
        <w:t xml:space="preserve">embargado também não </w:t>
      </w:r>
      <w:r w:rsidRPr="0004605A">
        <w:t>considerou</w:t>
      </w:r>
      <w:r>
        <w:t xml:space="preserve"> outros 2 </w:t>
      </w:r>
      <w:r w:rsidRPr="0009755F">
        <w:rPr>
          <w:sz w:val="20"/>
          <w:szCs w:val="18"/>
        </w:rPr>
        <w:t>(dois)</w:t>
      </w:r>
      <w:r>
        <w:t xml:space="preserve"> indicativos de que a acusação feita contra o embargante é inverídica e foi arquitetada por JULIANA</w:t>
      </w:r>
      <w:r w:rsidRPr="0004605A">
        <w:t>, incorrendo em omissão</w:t>
      </w:r>
      <w:r>
        <w:t>, primeiro, quanto a</w:t>
      </w:r>
      <w:r w:rsidRPr="0004605A">
        <w:t>o argumento recursal de que “</w:t>
      </w:r>
      <w:r w:rsidRPr="0004605A">
        <w:rPr>
          <w:i/>
          <w:iCs/>
        </w:rPr>
        <w:t>o trabalho de conclusão de curso de direito de JULIANA (mãe da vítima) trata sobre os “</w:t>
      </w:r>
      <w:r w:rsidRPr="0004605A">
        <w:rPr>
          <w:b/>
          <w:bCs/>
          <w:i/>
          <w:iCs/>
        </w:rPr>
        <w:t>LIMITES JURÍDICOS DA PRESUNÇÃO DE ESTUPRO FRENTE AO RELACIONAMENTO AMOROSO PRÉ-EXISTENTE COM O AGENTE</w:t>
      </w:r>
      <w:r w:rsidRPr="0004605A">
        <w:rPr>
          <w:i/>
          <w:iCs/>
        </w:rPr>
        <w:t xml:space="preserve">” (evento 28, DOCUMENTACAO2 – autos no 2º grau), que </w:t>
      </w:r>
      <w:r w:rsidRPr="0004605A">
        <w:rPr>
          <w:b/>
          <w:bCs/>
          <w:i/>
          <w:iCs/>
        </w:rPr>
        <w:t>foi elaborado em 2020</w:t>
      </w:r>
      <w:r w:rsidRPr="0004605A">
        <w:rPr>
          <w:i/>
          <w:iCs/>
        </w:rPr>
        <w:t>, ou seja, 2 anos antes de a própria JULIANA registrar um boletim de ocorrência acusando o apelante da prática de estupro de vulnerável, entre diversos outros crimes sexuais</w:t>
      </w:r>
      <w:r w:rsidRPr="0004605A">
        <w:t xml:space="preserve">”. </w:t>
      </w:r>
    </w:p>
    <w:p w14:paraId="588F39BE" w14:textId="77777777" w:rsidR="00E3738A" w:rsidRDefault="00E3738A" w:rsidP="00E3738A">
      <w:pPr>
        <w:pStyle w:val="SemEspaamento"/>
      </w:pPr>
      <w:r>
        <w:t xml:space="preserve">O último argumento não apreciado diz respeito ao fato de que </w:t>
      </w:r>
      <w:r w:rsidRPr="0009755F">
        <w:t>“</w:t>
      </w:r>
      <w:r w:rsidRPr="0009755F">
        <w:rPr>
          <w:i/>
          <w:iCs/>
        </w:rPr>
        <w:t>era de conhecimento público e notório que o apelante encerrava o seu expediente por volta das 22h, no mínimo, pois era o responsável pela contabilidade das oficinas de sua propriedade</w:t>
      </w:r>
      <w:r w:rsidRPr="0009755F">
        <w:t>”</w:t>
      </w:r>
      <w:r>
        <w:t xml:space="preserve">. </w:t>
      </w:r>
    </w:p>
    <w:p w14:paraId="09A70A90" w14:textId="77777777" w:rsidR="00E3738A" w:rsidRPr="0004605A" w:rsidRDefault="00E3738A" w:rsidP="00E3738A">
      <w:pPr>
        <w:pStyle w:val="SemEspaamento"/>
      </w:pPr>
      <w:r>
        <w:t xml:space="preserve">Assim, uma vez esclarecidos esses pontos, que podem infirmar a conclusão adotada pela douta Câmara, fica evidenciada a existência de, no mínimo, dúvida razoável quanto à existência do fato imputado ao embargante, o que </w:t>
      </w:r>
      <w:r w:rsidRPr="0009755F">
        <w:t xml:space="preserve">conduz, inclusive, à </w:t>
      </w:r>
      <w:r>
        <w:t xml:space="preserve">sua </w:t>
      </w:r>
      <w:r w:rsidRPr="0009755F">
        <w:t xml:space="preserve">absolvição, tanto pela incoerência entre a data do suposto fato e o ano em que JULIANA </w:t>
      </w:r>
      <w:r w:rsidRPr="0009755F">
        <w:rPr>
          <w:sz w:val="20"/>
          <w:szCs w:val="18"/>
        </w:rPr>
        <w:t xml:space="preserve">(mãe de Maria Eduarda) </w:t>
      </w:r>
      <w:r w:rsidRPr="0009755F">
        <w:t>começou a frequentar a faculdade, quanto pela narrativa fantasiosa construída p</w:t>
      </w:r>
      <w:r>
        <w:t>ela própria</w:t>
      </w:r>
      <w:r w:rsidRPr="0009755F">
        <w:t xml:space="preserve"> JULIANA, </w:t>
      </w:r>
      <w:r>
        <w:t xml:space="preserve">que fez questão de registrar o BO e veicular diversas acusações falsas, </w:t>
      </w:r>
      <w:r w:rsidRPr="0009755F">
        <w:t xml:space="preserve">além da impossibilidade de se </w:t>
      </w:r>
      <w:r>
        <w:t>confirmar</w:t>
      </w:r>
      <w:r w:rsidRPr="0009755F">
        <w:t xml:space="preserve"> que o embargante teria praticado o delito pelo qual é acusado no período noturno dos anos apontados. </w:t>
      </w:r>
    </w:p>
    <w:p w14:paraId="01956365" w14:textId="2246DDC5" w:rsidR="000169F1" w:rsidRPr="009D2D77" w:rsidRDefault="00E3738A" w:rsidP="009D2D77">
      <w:pPr>
        <w:pStyle w:val="SemEspaamento"/>
      </w:pPr>
      <w:r>
        <w:t>Feitas essas explicações, Excelência, o embargante reitera e confia no provimento do recurso integrativo oposto, nos termos requeridos nas razões recursais, para sanar os vícios apontados e reconhecer a impossibilidade de condenação no caso concreto, diante das inúmeras incongruências expostas anteriormente, que demonstram fortes dúvidas quanto à existência do fato imputado.</w:t>
      </w:r>
    </w:p>
    <w:p w14:paraId="79675289" w14:textId="5AE1EF1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46ABD">
        <w:rPr>
          <w:rFonts w:ascii="Arial" w:eastAsia="Calibri" w:hAnsi="Arial" w:cs="Times New Roman"/>
          <w:noProof/>
          <w:sz w:val="24"/>
          <w:szCs w:val="24"/>
        </w:rPr>
        <w:t>10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BD648E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6B02562" w14:textId="77777777" w:rsidR="00CF388C" w:rsidRDefault="00CF388C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C71CECA" w14:textId="77777777" w:rsidR="00CF388C" w:rsidRPr="00D576AF" w:rsidRDefault="00CF388C" w:rsidP="00CF388C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516EF3A" w14:textId="77777777" w:rsidR="00CF388C" w:rsidRDefault="00CF388C" w:rsidP="00CF388C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346C1460" w14:textId="77777777" w:rsidR="00CF388C" w:rsidRDefault="00CF388C" w:rsidP="009D2D77">
      <w:pPr>
        <w:spacing w:after="0" w:line="240" w:lineRule="auto"/>
        <w:ind w:right="-2"/>
        <w:rPr>
          <w:rFonts w:ascii="Arial" w:eastAsia="Times New Roman" w:hAnsi="Arial" w:cs="Times New Roman"/>
          <w:sz w:val="24"/>
          <w:szCs w:val="24"/>
        </w:rPr>
      </w:pPr>
    </w:p>
    <w:p w14:paraId="31567D91" w14:textId="77777777" w:rsidR="00CF388C" w:rsidRDefault="00CF388C" w:rsidP="00CF388C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5E1C0395" w14:textId="77777777" w:rsidR="00CF388C" w:rsidRPr="006B5937" w:rsidRDefault="00CF388C" w:rsidP="00CF388C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6B5937">
        <w:rPr>
          <w:rFonts w:ascii="Arial" w:eastAsia="Times New Roman" w:hAnsi="Arial" w:cs="Times New Roman"/>
          <w:b/>
          <w:sz w:val="24"/>
          <w:szCs w:val="24"/>
        </w:rPr>
        <w:t>Ilson José da Silva</w:t>
      </w:r>
    </w:p>
    <w:p w14:paraId="4F146264" w14:textId="098D61CF" w:rsidR="00131BEB" w:rsidRPr="000169F1" w:rsidRDefault="00CF388C" w:rsidP="009D2D77">
      <w:pPr>
        <w:spacing w:after="0" w:line="240" w:lineRule="auto"/>
        <w:ind w:right="-2"/>
        <w:jc w:val="center"/>
      </w:pPr>
      <w:r w:rsidRPr="006B5937">
        <w:rPr>
          <w:rFonts w:ascii="Arial" w:eastAsia="Times New Roman" w:hAnsi="Arial" w:cs="Times New Roman"/>
          <w:sz w:val="24"/>
          <w:szCs w:val="24"/>
        </w:rPr>
        <w:t xml:space="preserve">    OAB/SC 5</w:t>
      </w:r>
      <w:r>
        <w:rPr>
          <w:rFonts w:ascii="Arial" w:eastAsia="Times New Roman" w:hAnsi="Arial" w:cs="Times New Roman"/>
          <w:sz w:val="24"/>
          <w:szCs w:val="24"/>
        </w:rPr>
        <w:t>9.274</w:t>
      </w:r>
    </w:p>
    <w:sectPr w:rsidR="00131BEB" w:rsidRPr="000169F1" w:rsidSect="00367B37">
      <w:headerReference w:type="default" r:id="rId10"/>
      <w:footerReference w:type="default" r:id="rId11"/>
      <w:pgSz w:w="11906" w:h="16838"/>
      <w:pgMar w:top="1843" w:right="1416" w:bottom="993" w:left="1418" w:header="680" w:footer="2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4B3B9" w14:textId="77777777" w:rsidR="00A54BAA" w:rsidRDefault="00A54BAA" w:rsidP="00943258">
      <w:pPr>
        <w:spacing w:after="0" w:line="240" w:lineRule="auto"/>
      </w:pPr>
      <w:r>
        <w:separator/>
      </w:r>
    </w:p>
  </w:endnote>
  <w:endnote w:type="continuationSeparator" w:id="0">
    <w:p w14:paraId="185CCF51" w14:textId="77777777" w:rsidR="00A54BAA" w:rsidRDefault="00A54BA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9914E5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DD3AA30" wp14:editId="3C34FE5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535473596" name="Imagem 53547359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677368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A129A" w14:textId="77777777" w:rsidR="00A54BAA" w:rsidRDefault="00A54BAA" w:rsidP="00943258">
      <w:pPr>
        <w:spacing w:after="0" w:line="240" w:lineRule="auto"/>
      </w:pPr>
      <w:r>
        <w:separator/>
      </w:r>
    </w:p>
  </w:footnote>
  <w:footnote w:type="continuationSeparator" w:id="0">
    <w:p w14:paraId="1555DD02" w14:textId="77777777" w:rsidR="00A54BAA" w:rsidRDefault="00A54BA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D53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BB832EB" wp14:editId="1486436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29826700" name="Imagem 122982670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5C5C48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F11D91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AC33ED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AA"/>
    <w:rsid w:val="000030B5"/>
    <w:rsid w:val="00003F31"/>
    <w:rsid w:val="000106E4"/>
    <w:rsid w:val="00011337"/>
    <w:rsid w:val="000146C8"/>
    <w:rsid w:val="000169F1"/>
    <w:rsid w:val="00022990"/>
    <w:rsid w:val="000279D4"/>
    <w:rsid w:val="000309AA"/>
    <w:rsid w:val="0003488C"/>
    <w:rsid w:val="00035859"/>
    <w:rsid w:val="000374A7"/>
    <w:rsid w:val="00037A17"/>
    <w:rsid w:val="0004298B"/>
    <w:rsid w:val="00042C34"/>
    <w:rsid w:val="00043FA5"/>
    <w:rsid w:val="000468FF"/>
    <w:rsid w:val="000470B0"/>
    <w:rsid w:val="00061222"/>
    <w:rsid w:val="000616A1"/>
    <w:rsid w:val="00063CDE"/>
    <w:rsid w:val="0006533C"/>
    <w:rsid w:val="000719B8"/>
    <w:rsid w:val="0007575F"/>
    <w:rsid w:val="00084A2E"/>
    <w:rsid w:val="00085FE2"/>
    <w:rsid w:val="000861D3"/>
    <w:rsid w:val="00090B97"/>
    <w:rsid w:val="0009132D"/>
    <w:rsid w:val="00091C73"/>
    <w:rsid w:val="00092B37"/>
    <w:rsid w:val="00097661"/>
    <w:rsid w:val="000A0D86"/>
    <w:rsid w:val="000A3E18"/>
    <w:rsid w:val="000A5A50"/>
    <w:rsid w:val="000B1B69"/>
    <w:rsid w:val="000B5AF9"/>
    <w:rsid w:val="000C15B5"/>
    <w:rsid w:val="000C3CC6"/>
    <w:rsid w:val="000D228C"/>
    <w:rsid w:val="000D63FA"/>
    <w:rsid w:val="000D755B"/>
    <w:rsid w:val="000E0582"/>
    <w:rsid w:val="000E23D9"/>
    <w:rsid w:val="000E3C16"/>
    <w:rsid w:val="000F43D6"/>
    <w:rsid w:val="00100FCC"/>
    <w:rsid w:val="00104D8E"/>
    <w:rsid w:val="00110FCA"/>
    <w:rsid w:val="00113967"/>
    <w:rsid w:val="001144F2"/>
    <w:rsid w:val="0012004D"/>
    <w:rsid w:val="00124ED7"/>
    <w:rsid w:val="001258AA"/>
    <w:rsid w:val="00127576"/>
    <w:rsid w:val="00131BEB"/>
    <w:rsid w:val="001336F0"/>
    <w:rsid w:val="0013407C"/>
    <w:rsid w:val="00140D35"/>
    <w:rsid w:val="00143AE0"/>
    <w:rsid w:val="00145598"/>
    <w:rsid w:val="00152CEA"/>
    <w:rsid w:val="00155552"/>
    <w:rsid w:val="001667B0"/>
    <w:rsid w:val="001750D1"/>
    <w:rsid w:val="001761C0"/>
    <w:rsid w:val="001779E6"/>
    <w:rsid w:val="001835F0"/>
    <w:rsid w:val="00183A2F"/>
    <w:rsid w:val="00183BE2"/>
    <w:rsid w:val="00184DF2"/>
    <w:rsid w:val="00193DBB"/>
    <w:rsid w:val="0019512A"/>
    <w:rsid w:val="001A3D8F"/>
    <w:rsid w:val="001A644B"/>
    <w:rsid w:val="001B2B98"/>
    <w:rsid w:val="001B2E75"/>
    <w:rsid w:val="001B5C8D"/>
    <w:rsid w:val="001C1564"/>
    <w:rsid w:val="001C7719"/>
    <w:rsid w:val="001C7A62"/>
    <w:rsid w:val="001E1E0A"/>
    <w:rsid w:val="001E20ED"/>
    <w:rsid w:val="001E3949"/>
    <w:rsid w:val="001F1F2E"/>
    <w:rsid w:val="001F74AF"/>
    <w:rsid w:val="00201F45"/>
    <w:rsid w:val="0020432B"/>
    <w:rsid w:val="00207BE4"/>
    <w:rsid w:val="002114E9"/>
    <w:rsid w:val="00214E09"/>
    <w:rsid w:val="0021785A"/>
    <w:rsid w:val="0022645B"/>
    <w:rsid w:val="00230729"/>
    <w:rsid w:val="00230BE7"/>
    <w:rsid w:val="00232AC1"/>
    <w:rsid w:val="00233A5C"/>
    <w:rsid w:val="002447D8"/>
    <w:rsid w:val="00246637"/>
    <w:rsid w:val="00247D22"/>
    <w:rsid w:val="00253B57"/>
    <w:rsid w:val="0026023B"/>
    <w:rsid w:val="0026205B"/>
    <w:rsid w:val="00266094"/>
    <w:rsid w:val="0026635D"/>
    <w:rsid w:val="00271D8F"/>
    <w:rsid w:val="00272406"/>
    <w:rsid w:val="00272BFB"/>
    <w:rsid w:val="00274279"/>
    <w:rsid w:val="00275672"/>
    <w:rsid w:val="00284D3C"/>
    <w:rsid w:val="002856B9"/>
    <w:rsid w:val="00285C10"/>
    <w:rsid w:val="00291F6C"/>
    <w:rsid w:val="002A79CE"/>
    <w:rsid w:val="002B181E"/>
    <w:rsid w:val="002B25C2"/>
    <w:rsid w:val="002B78D2"/>
    <w:rsid w:val="002C77D5"/>
    <w:rsid w:val="002D1BEF"/>
    <w:rsid w:val="002D232B"/>
    <w:rsid w:val="002D2622"/>
    <w:rsid w:val="002D2C5F"/>
    <w:rsid w:val="002D70DD"/>
    <w:rsid w:val="002D74F4"/>
    <w:rsid w:val="002E4B3B"/>
    <w:rsid w:val="002F5C18"/>
    <w:rsid w:val="002F5F3B"/>
    <w:rsid w:val="00302815"/>
    <w:rsid w:val="00302E10"/>
    <w:rsid w:val="00304C9C"/>
    <w:rsid w:val="00310871"/>
    <w:rsid w:val="003168DE"/>
    <w:rsid w:val="003173AF"/>
    <w:rsid w:val="00317FE4"/>
    <w:rsid w:val="00323B67"/>
    <w:rsid w:val="003249BF"/>
    <w:rsid w:val="003258E4"/>
    <w:rsid w:val="00332FB4"/>
    <w:rsid w:val="00336362"/>
    <w:rsid w:val="0034029D"/>
    <w:rsid w:val="00347555"/>
    <w:rsid w:val="00353E49"/>
    <w:rsid w:val="003549A4"/>
    <w:rsid w:val="00360395"/>
    <w:rsid w:val="00360BA4"/>
    <w:rsid w:val="00365CA1"/>
    <w:rsid w:val="00367B37"/>
    <w:rsid w:val="0037741A"/>
    <w:rsid w:val="00377A2E"/>
    <w:rsid w:val="003801CD"/>
    <w:rsid w:val="00384DF3"/>
    <w:rsid w:val="00386E15"/>
    <w:rsid w:val="0039509C"/>
    <w:rsid w:val="003A0183"/>
    <w:rsid w:val="003A3F7B"/>
    <w:rsid w:val="003A6358"/>
    <w:rsid w:val="003A6594"/>
    <w:rsid w:val="003A7733"/>
    <w:rsid w:val="003B7D94"/>
    <w:rsid w:val="003C051C"/>
    <w:rsid w:val="003C3A27"/>
    <w:rsid w:val="003D3DC8"/>
    <w:rsid w:val="003D42CE"/>
    <w:rsid w:val="003E149B"/>
    <w:rsid w:val="003E46B9"/>
    <w:rsid w:val="003E498B"/>
    <w:rsid w:val="003F0963"/>
    <w:rsid w:val="003F104A"/>
    <w:rsid w:val="003F229A"/>
    <w:rsid w:val="003F4BD8"/>
    <w:rsid w:val="003F4CAE"/>
    <w:rsid w:val="003F5781"/>
    <w:rsid w:val="003F66BD"/>
    <w:rsid w:val="00402BDF"/>
    <w:rsid w:val="00407998"/>
    <w:rsid w:val="00407FED"/>
    <w:rsid w:val="00410A1D"/>
    <w:rsid w:val="00412592"/>
    <w:rsid w:val="00413BC5"/>
    <w:rsid w:val="00414FF4"/>
    <w:rsid w:val="004201E0"/>
    <w:rsid w:val="004207AE"/>
    <w:rsid w:val="00420FB4"/>
    <w:rsid w:val="00422AE9"/>
    <w:rsid w:val="004241A2"/>
    <w:rsid w:val="00431141"/>
    <w:rsid w:val="00432129"/>
    <w:rsid w:val="00447D33"/>
    <w:rsid w:val="00454184"/>
    <w:rsid w:val="004542F4"/>
    <w:rsid w:val="00455380"/>
    <w:rsid w:val="00457D7F"/>
    <w:rsid w:val="00461AD6"/>
    <w:rsid w:val="004626AE"/>
    <w:rsid w:val="00466AF3"/>
    <w:rsid w:val="00466DF4"/>
    <w:rsid w:val="00466E75"/>
    <w:rsid w:val="004707DB"/>
    <w:rsid w:val="0047116A"/>
    <w:rsid w:val="0047227F"/>
    <w:rsid w:val="00472332"/>
    <w:rsid w:val="0048644D"/>
    <w:rsid w:val="0049091E"/>
    <w:rsid w:val="004910B9"/>
    <w:rsid w:val="004929FB"/>
    <w:rsid w:val="004947A4"/>
    <w:rsid w:val="004949AD"/>
    <w:rsid w:val="00496451"/>
    <w:rsid w:val="00496BE7"/>
    <w:rsid w:val="00496C5A"/>
    <w:rsid w:val="004A1710"/>
    <w:rsid w:val="004A6C24"/>
    <w:rsid w:val="004B4F14"/>
    <w:rsid w:val="004B5173"/>
    <w:rsid w:val="004C5153"/>
    <w:rsid w:val="004D3014"/>
    <w:rsid w:val="004D3F11"/>
    <w:rsid w:val="004D518D"/>
    <w:rsid w:val="004E0710"/>
    <w:rsid w:val="004E5616"/>
    <w:rsid w:val="004E62BE"/>
    <w:rsid w:val="004E6C2A"/>
    <w:rsid w:val="004E7D37"/>
    <w:rsid w:val="004F2B78"/>
    <w:rsid w:val="004F384D"/>
    <w:rsid w:val="00501A18"/>
    <w:rsid w:val="0050422F"/>
    <w:rsid w:val="00505A69"/>
    <w:rsid w:val="00507251"/>
    <w:rsid w:val="00511346"/>
    <w:rsid w:val="005144C1"/>
    <w:rsid w:val="00516038"/>
    <w:rsid w:val="00516363"/>
    <w:rsid w:val="005171CF"/>
    <w:rsid w:val="00521F50"/>
    <w:rsid w:val="00522A67"/>
    <w:rsid w:val="005242C6"/>
    <w:rsid w:val="005261F8"/>
    <w:rsid w:val="00527BE3"/>
    <w:rsid w:val="005321DA"/>
    <w:rsid w:val="00535D85"/>
    <w:rsid w:val="00541A3C"/>
    <w:rsid w:val="00557738"/>
    <w:rsid w:val="00561E0D"/>
    <w:rsid w:val="00567EE2"/>
    <w:rsid w:val="00570F27"/>
    <w:rsid w:val="00590373"/>
    <w:rsid w:val="005922F8"/>
    <w:rsid w:val="00594074"/>
    <w:rsid w:val="005A4BA8"/>
    <w:rsid w:val="005B0D88"/>
    <w:rsid w:val="005B5C56"/>
    <w:rsid w:val="005B67EA"/>
    <w:rsid w:val="005B7F6A"/>
    <w:rsid w:val="005C0986"/>
    <w:rsid w:val="005C2843"/>
    <w:rsid w:val="005C298D"/>
    <w:rsid w:val="005C4F42"/>
    <w:rsid w:val="005C6BDD"/>
    <w:rsid w:val="005C7674"/>
    <w:rsid w:val="005D0123"/>
    <w:rsid w:val="005D103F"/>
    <w:rsid w:val="005D712F"/>
    <w:rsid w:val="005E01EB"/>
    <w:rsid w:val="005E1FE4"/>
    <w:rsid w:val="005E3B0A"/>
    <w:rsid w:val="005E58E2"/>
    <w:rsid w:val="005E7284"/>
    <w:rsid w:val="005E750C"/>
    <w:rsid w:val="005F1D3C"/>
    <w:rsid w:val="005F30B1"/>
    <w:rsid w:val="005F4A80"/>
    <w:rsid w:val="005F4DA3"/>
    <w:rsid w:val="005F57C4"/>
    <w:rsid w:val="005F646D"/>
    <w:rsid w:val="00600591"/>
    <w:rsid w:val="00600DB5"/>
    <w:rsid w:val="00603382"/>
    <w:rsid w:val="00614DCF"/>
    <w:rsid w:val="00615F60"/>
    <w:rsid w:val="00616CD4"/>
    <w:rsid w:val="00621B62"/>
    <w:rsid w:val="00621D54"/>
    <w:rsid w:val="00623AFE"/>
    <w:rsid w:val="00626274"/>
    <w:rsid w:val="00631668"/>
    <w:rsid w:val="00632DAD"/>
    <w:rsid w:val="00645588"/>
    <w:rsid w:val="00646BCB"/>
    <w:rsid w:val="00647B54"/>
    <w:rsid w:val="00651F73"/>
    <w:rsid w:val="00657CD2"/>
    <w:rsid w:val="00657FAD"/>
    <w:rsid w:val="0066088E"/>
    <w:rsid w:val="00661197"/>
    <w:rsid w:val="0066585F"/>
    <w:rsid w:val="00673228"/>
    <w:rsid w:val="00675DFF"/>
    <w:rsid w:val="006764A9"/>
    <w:rsid w:val="006779AB"/>
    <w:rsid w:val="00680002"/>
    <w:rsid w:val="006805DD"/>
    <w:rsid w:val="006831D6"/>
    <w:rsid w:val="00690ABC"/>
    <w:rsid w:val="00693F8B"/>
    <w:rsid w:val="00696295"/>
    <w:rsid w:val="006973BB"/>
    <w:rsid w:val="006A4055"/>
    <w:rsid w:val="006A4B5F"/>
    <w:rsid w:val="006A69F8"/>
    <w:rsid w:val="006B5937"/>
    <w:rsid w:val="006B74DA"/>
    <w:rsid w:val="006C0DFC"/>
    <w:rsid w:val="006C1316"/>
    <w:rsid w:val="006C14A3"/>
    <w:rsid w:val="006C151A"/>
    <w:rsid w:val="006C4783"/>
    <w:rsid w:val="006C6DAE"/>
    <w:rsid w:val="006D2BA4"/>
    <w:rsid w:val="006D5064"/>
    <w:rsid w:val="006E042F"/>
    <w:rsid w:val="006E3130"/>
    <w:rsid w:val="006E4B25"/>
    <w:rsid w:val="006E4E29"/>
    <w:rsid w:val="006E624F"/>
    <w:rsid w:val="006E62D1"/>
    <w:rsid w:val="006F1C2E"/>
    <w:rsid w:val="006F54C8"/>
    <w:rsid w:val="00702266"/>
    <w:rsid w:val="00703EF7"/>
    <w:rsid w:val="00715E0F"/>
    <w:rsid w:val="00717AD5"/>
    <w:rsid w:val="00720803"/>
    <w:rsid w:val="00721CD5"/>
    <w:rsid w:val="007227DD"/>
    <w:rsid w:val="00722DF5"/>
    <w:rsid w:val="007358ED"/>
    <w:rsid w:val="00742B4F"/>
    <w:rsid w:val="00744787"/>
    <w:rsid w:val="007461A4"/>
    <w:rsid w:val="00752F7F"/>
    <w:rsid w:val="00752F8D"/>
    <w:rsid w:val="007557BD"/>
    <w:rsid w:val="00755F0F"/>
    <w:rsid w:val="00756095"/>
    <w:rsid w:val="0075757C"/>
    <w:rsid w:val="00763BB4"/>
    <w:rsid w:val="00766D2F"/>
    <w:rsid w:val="00766E90"/>
    <w:rsid w:val="00767022"/>
    <w:rsid w:val="00772F02"/>
    <w:rsid w:val="00773FD6"/>
    <w:rsid w:val="007748A2"/>
    <w:rsid w:val="007764C7"/>
    <w:rsid w:val="00777836"/>
    <w:rsid w:val="0078010D"/>
    <w:rsid w:val="00780B14"/>
    <w:rsid w:val="00781009"/>
    <w:rsid w:val="00782E7C"/>
    <w:rsid w:val="00783487"/>
    <w:rsid w:val="00784518"/>
    <w:rsid w:val="007845BF"/>
    <w:rsid w:val="007857EB"/>
    <w:rsid w:val="00785B40"/>
    <w:rsid w:val="007860A2"/>
    <w:rsid w:val="00790F9E"/>
    <w:rsid w:val="00792C9A"/>
    <w:rsid w:val="0079322C"/>
    <w:rsid w:val="007941BE"/>
    <w:rsid w:val="00795616"/>
    <w:rsid w:val="00795E73"/>
    <w:rsid w:val="00795F6A"/>
    <w:rsid w:val="00797900"/>
    <w:rsid w:val="007A25E3"/>
    <w:rsid w:val="007B0A74"/>
    <w:rsid w:val="007B0B20"/>
    <w:rsid w:val="007B4968"/>
    <w:rsid w:val="007C329F"/>
    <w:rsid w:val="007C36DB"/>
    <w:rsid w:val="007C6305"/>
    <w:rsid w:val="007C6F55"/>
    <w:rsid w:val="007C799F"/>
    <w:rsid w:val="007D0467"/>
    <w:rsid w:val="007D484D"/>
    <w:rsid w:val="007D4AB1"/>
    <w:rsid w:val="007D6EFB"/>
    <w:rsid w:val="007D78C9"/>
    <w:rsid w:val="007F37F1"/>
    <w:rsid w:val="007F5D49"/>
    <w:rsid w:val="007F6835"/>
    <w:rsid w:val="007F6919"/>
    <w:rsid w:val="007F7C45"/>
    <w:rsid w:val="00803C58"/>
    <w:rsid w:val="00804696"/>
    <w:rsid w:val="00805DFE"/>
    <w:rsid w:val="008102BE"/>
    <w:rsid w:val="00810D34"/>
    <w:rsid w:val="00812D09"/>
    <w:rsid w:val="008218BE"/>
    <w:rsid w:val="00833B3A"/>
    <w:rsid w:val="00834B55"/>
    <w:rsid w:val="008375D5"/>
    <w:rsid w:val="00841552"/>
    <w:rsid w:val="00841796"/>
    <w:rsid w:val="008545B0"/>
    <w:rsid w:val="00856481"/>
    <w:rsid w:val="00856CD6"/>
    <w:rsid w:val="00860AFA"/>
    <w:rsid w:val="00860CAA"/>
    <w:rsid w:val="00865387"/>
    <w:rsid w:val="00866ADA"/>
    <w:rsid w:val="00867733"/>
    <w:rsid w:val="00872047"/>
    <w:rsid w:val="0087489D"/>
    <w:rsid w:val="008775E7"/>
    <w:rsid w:val="008800D0"/>
    <w:rsid w:val="00881769"/>
    <w:rsid w:val="00886757"/>
    <w:rsid w:val="0088684C"/>
    <w:rsid w:val="008A0012"/>
    <w:rsid w:val="008A2243"/>
    <w:rsid w:val="008A3244"/>
    <w:rsid w:val="008A4158"/>
    <w:rsid w:val="008A5AD6"/>
    <w:rsid w:val="008A5EA3"/>
    <w:rsid w:val="008B627E"/>
    <w:rsid w:val="008C1222"/>
    <w:rsid w:val="008C17AF"/>
    <w:rsid w:val="008C68CB"/>
    <w:rsid w:val="008D25A5"/>
    <w:rsid w:val="008D734D"/>
    <w:rsid w:val="008D783B"/>
    <w:rsid w:val="008E0B00"/>
    <w:rsid w:val="008E31FF"/>
    <w:rsid w:val="008E377D"/>
    <w:rsid w:val="008E4E69"/>
    <w:rsid w:val="008F2218"/>
    <w:rsid w:val="008F53CE"/>
    <w:rsid w:val="008F6E82"/>
    <w:rsid w:val="008F7B29"/>
    <w:rsid w:val="0090226D"/>
    <w:rsid w:val="00902577"/>
    <w:rsid w:val="009026D4"/>
    <w:rsid w:val="00902937"/>
    <w:rsid w:val="00904F17"/>
    <w:rsid w:val="009068A7"/>
    <w:rsid w:val="00906C0D"/>
    <w:rsid w:val="00907626"/>
    <w:rsid w:val="00912F4E"/>
    <w:rsid w:val="00924163"/>
    <w:rsid w:val="009271BC"/>
    <w:rsid w:val="009321B8"/>
    <w:rsid w:val="00943258"/>
    <w:rsid w:val="00947A62"/>
    <w:rsid w:val="009512F2"/>
    <w:rsid w:val="009561B9"/>
    <w:rsid w:val="0095724A"/>
    <w:rsid w:val="00963CB2"/>
    <w:rsid w:val="00965726"/>
    <w:rsid w:val="009659C4"/>
    <w:rsid w:val="009804D9"/>
    <w:rsid w:val="009815D8"/>
    <w:rsid w:val="00981975"/>
    <w:rsid w:val="00993DFB"/>
    <w:rsid w:val="00995D00"/>
    <w:rsid w:val="0099690A"/>
    <w:rsid w:val="009A0CA7"/>
    <w:rsid w:val="009A30F3"/>
    <w:rsid w:val="009A4456"/>
    <w:rsid w:val="009A6B74"/>
    <w:rsid w:val="009A7C2D"/>
    <w:rsid w:val="009C1949"/>
    <w:rsid w:val="009D2D77"/>
    <w:rsid w:val="009D35CA"/>
    <w:rsid w:val="009D6C24"/>
    <w:rsid w:val="009E3D4E"/>
    <w:rsid w:val="009F4A49"/>
    <w:rsid w:val="009F4DD4"/>
    <w:rsid w:val="009F77DF"/>
    <w:rsid w:val="00A019C2"/>
    <w:rsid w:val="00A035C0"/>
    <w:rsid w:val="00A049FC"/>
    <w:rsid w:val="00A107DA"/>
    <w:rsid w:val="00A2149B"/>
    <w:rsid w:val="00A23F9A"/>
    <w:rsid w:val="00A24612"/>
    <w:rsid w:val="00A37A35"/>
    <w:rsid w:val="00A41788"/>
    <w:rsid w:val="00A44A29"/>
    <w:rsid w:val="00A46192"/>
    <w:rsid w:val="00A46A51"/>
    <w:rsid w:val="00A46E29"/>
    <w:rsid w:val="00A51F52"/>
    <w:rsid w:val="00A5463E"/>
    <w:rsid w:val="00A54BAA"/>
    <w:rsid w:val="00A56E4D"/>
    <w:rsid w:val="00A6043A"/>
    <w:rsid w:val="00A60B39"/>
    <w:rsid w:val="00A640DB"/>
    <w:rsid w:val="00A6605E"/>
    <w:rsid w:val="00A75AFC"/>
    <w:rsid w:val="00A76074"/>
    <w:rsid w:val="00A83F94"/>
    <w:rsid w:val="00A94DEA"/>
    <w:rsid w:val="00A9573F"/>
    <w:rsid w:val="00A95C7D"/>
    <w:rsid w:val="00AB112D"/>
    <w:rsid w:val="00AB11BB"/>
    <w:rsid w:val="00AB3265"/>
    <w:rsid w:val="00AB532A"/>
    <w:rsid w:val="00AB6256"/>
    <w:rsid w:val="00AC37F9"/>
    <w:rsid w:val="00AC493B"/>
    <w:rsid w:val="00AD0306"/>
    <w:rsid w:val="00AD361B"/>
    <w:rsid w:val="00AD45C7"/>
    <w:rsid w:val="00AE3D00"/>
    <w:rsid w:val="00AF2744"/>
    <w:rsid w:val="00AF3443"/>
    <w:rsid w:val="00AF55CA"/>
    <w:rsid w:val="00B0053C"/>
    <w:rsid w:val="00B107AB"/>
    <w:rsid w:val="00B1194E"/>
    <w:rsid w:val="00B12928"/>
    <w:rsid w:val="00B12FBC"/>
    <w:rsid w:val="00B14550"/>
    <w:rsid w:val="00B14A81"/>
    <w:rsid w:val="00B20B0C"/>
    <w:rsid w:val="00B25034"/>
    <w:rsid w:val="00B3324B"/>
    <w:rsid w:val="00B37F2C"/>
    <w:rsid w:val="00B4424E"/>
    <w:rsid w:val="00B469E3"/>
    <w:rsid w:val="00B51BBB"/>
    <w:rsid w:val="00B52DAF"/>
    <w:rsid w:val="00B6363E"/>
    <w:rsid w:val="00B7166C"/>
    <w:rsid w:val="00B72507"/>
    <w:rsid w:val="00B72606"/>
    <w:rsid w:val="00B728E8"/>
    <w:rsid w:val="00B72F53"/>
    <w:rsid w:val="00B73223"/>
    <w:rsid w:val="00B76F31"/>
    <w:rsid w:val="00B9129F"/>
    <w:rsid w:val="00B912C8"/>
    <w:rsid w:val="00BA2544"/>
    <w:rsid w:val="00BA314C"/>
    <w:rsid w:val="00BA7110"/>
    <w:rsid w:val="00BA74AC"/>
    <w:rsid w:val="00BA7CDE"/>
    <w:rsid w:val="00BB0228"/>
    <w:rsid w:val="00BB077E"/>
    <w:rsid w:val="00BB6208"/>
    <w:rsid w:val="00BB7525"/>
    <w:rsid w:val="00BB768D"/>
    <w:rsid w:val="00BC4EE7"/>
    <w:rsid w:val="00BC61A0"/>
    <w:rsid w:val="00BC7A93"/>
    <w:rsid w:val="00BD0E75"/>
    <w:rsid w:val="00BE034D"/>
    <w:rsid w:val="00BE56C3"/>
    <w:rsid w:val="00BE5C60"/>
    <w:rsid w:val="00BF161F"/>
    <w:rsid w:val="00BF2A71"/>
    <w:rsid w:val="00BF51A2"/>
    <w:rsid w:val="00BF5DEB"/>
    <w:rsid w:val="00C00A89"/>
    <w:rsid w:val="00C03B4C"/>
    <w:rsid w:val="00C0456B"/>
    <w:rsid w:val="00C16C0A"/>
    <w:rsid w:val="00C20666"/>
    <w:rsid w:val="00C21B02"/>
    <w:rsid w:val="00C220CF"/>
    <w:rsid w:val="00C24DA6"/>
    <w:rsid w:val="00C31F05"/>
    <w:rsid w:val="00C334AF"/>
    <w:rsid w:val="00C33BE6"/>
    <w:rsid w:val="00C437C6"/>
    <w:rsid w:val="00C43AF2"/>
    <w:rsid w:val="00C46ABD"/>
    <w:rsid w:val="00C470AD"/>
    <w:rsid w:val="00C51416"/>
    <w:rsid w:val="00C520CC"/>
    <w:rsid w:val="00C552E0"/>
    <w:rsid w:val="00C60683"/>
    <w:rsid w:val="00C611B0"/>
    <w:rsid w:val="00C61313"/>
    <w:rsid w:val="00C617D0"/>
    <w:rsid w:val="00C6389A"/>
    <w:rsid w:val="00C65788"/>
    <w:rsid w:val="00C678F3"/>
    <w:rsid w:val="00C67F7F"/>
    <w:rsid w:val="00C76DF8"/>
    <w:rsid w:val="00C807A5"/>
    <w:rsid w:val="00C81D1D"/>
    <w:rsid w:val="00C822CC"/>
    <w:rsid w:val="00C8608A"/>
    <w:rsid w:val="00C922BD"/>
    <w:rsid w:val="00C93C4B"/>
    <w:rsid w:val="00C97DFB"/>
    <w:rsid w:val="00CA1F3D"/>
    <w:rsid w:val="00CA400B"/>
    <w:rsid w:val="00CA68CB"/>
    <w:rsid w:val="00CA7DAE"/>
    <w:rsid w:val="00CB0E0C"/>
    <w:rsid w:val="00CB192B"/>
    <w:rsid w:val="00CB38B1"/>
    <w:rsid w:val="00CB5FC5"/>
    <w:rsid w:val="00CB75EA"/>
    <w:rsid w:val="00CC2000"/>
    <w:rsid w:val="00CD0701"/>
    <w:rsid w:val="00CD189E"/>
    <w:rsid w:val="00CF388C"/>
    <w:rsid w:val="00D10D4F"/>
    <w:rsid w:val="00D16A54"/>
    <w:rsid w:val="00D20418"/>
    <w:rsid w:val="00D207DC"/>
    <w:rsid w:val="00D21913"/>
    <w:rsid w:val="00D2669F"/>
    <w:rsid w:val="00D32740"/>
    <w:rsid w:val="00D44035"/>
    <w:rsid w:val="00D50728"/>
    <w:rsid w:val="00D51724"/>
    <w:rsid w:val="00D51EA4"/>
    <w:rsid w:val="00D522F1"/>
    <w:rsid w:val="00D64632"/>
    <w:rsid w:val="00D7113C"/>
    <w:rsid w:val="00D7220A"/>
    <w:rsid w:val="00D7630D"/>
    <w:rsid w:val="00D80385"/>
    <w:rsid w:val="00D82E47"/>
    <w:rsid w:val="00D845DA"/>
    <w:rsid w:val="00D861A3"/>
    <w:rsid w:val="00D87FA6"/>
    <w:rsid w:val="00D91751"/>
    <w:rsid w:val="00D91E44"/>
    <w:rsid w:val="00D93307"/>
    <w:rsid w:val="00D975FA"/>
    <w:rsid w:val="00DA1A2C"/>
    <w:rsid w:val="00DA3D0F"/>
    <w:rsid w:val="00DA4777"/>
    <w:rsid w:val="00DB0F21"/>
    <w:rsid w:val="00DB0F39"/>
    <w:rsid w:val="00DB1997"/>
    <w:rsid w:val="00DB4AB4"/>
    <w:rsid w:val="00DB50BD"/>
    <w:rsid w:val="00DB59B6"/>
    <w:rsid w:val="00DB6231"/>
    <w:rsid w:val="00DB7E5F"/>
    <w:rsid w:val="00DC1F2A"/>
    <w:rsid w:val="00DC5846"/>
    <w:rsid w:val="00DD02D9"/>
    <w:rsid w:val="00DD4EEF"/>
    <w:rsid w:val="00DE0162"/>
    <w:rsid w:val="00DE0552"/>
    <w:rsid w:val="00DE382B"/>
    <w:rsid w:val="00DE5A9F"/>
    <w:rsid w:val="00DE6CA9"/>
    <w:rsid w:val="00DE6F57"/>
    <w:rsid w:val="00DF5478"/>
    <w:rsid w:val="00DF7281"/>
    <w:rsid w:val="00E05790"/>
    <w:rsid w:val="00E05D44"/>
    <w:rsid w:val="00E05E83"/>
    <w:rsid w:val="00E0628F"/>
    <w:rsid w:val="00E127E7"/>
    <w:rsid w:val="00E157B0"/>
    <w:rsid w:val="00E3738A"/>
    <w:rsid w:val="00E37D30"/>
    <w:rsid w:val="00E417BD"/>
    <w:rsid w:val="00E42F27"/>
    <w:rsid w:val="00E4401E"/>
    <w:rsid w:val="00E46480"/>
    <w:rsid w:val="00E563CC"/>
    <w:rsid w:val="00E56D5E"/>
    <w:rsid w:val="00E6081D"/>
    <w:rsid w:val="00E63394"/>
    <w:rsid w:val="00E65605"/>
    <w:rsid w:val="00E70306"/>
    <w:rsid w:val="00E76E6F"/>
    <w:rsid w:val="00E85600"/>
    <w:rsid w:val="00E90F3C"/>
    <w:rsid w:val="00E935BD"/>
    <w:rsid w:val="00E93867"/>
    <w:rsid w:val="00E968BB"/>
    <w:rsid w:val="00E97873"/>
    <w:rsid w:val="00EA5C05"/>
    <w:rsid w:val="00EB4346"/>
    <w:rsid w:val="00EB4DCF"/>
    <w:rsid w:val="00EC1404"/>
    <w:rsid w:val="00EC622B"/>
    <w:rsid w:val="00ED37B1"/>
    <w:rsid w:val="00EE029A"/>
    <w:rsid w:val="00EE3903"/>
    <w:rsid w:val="00EE4FD1"/>
    <w:rsid w:val="00EF1C76"/>
    <w:rsid w:val="00EF4205"/>
    <w:rsid w:val="00EF7481"/>
    <w:rsid w:val="00EF79BA"/>
    <w:rsid w:val="00F05961"/>
    <w:rsid w:val="00F11B2C"/>
    <w:rsid w:val="00F1231F"/>
    <w:rsid w:val="00F132EE"/>
    <w:rsid w:val="00F13A2A"/>
    <w:rsid w:val="00F20A5C"/>
    <w:rsid w:val="00F21C77"/>
    <w:rsid w:val="00F22B73"/>
    <w:rsid w:val="00F27090"/>
    <w:rsid w:val="00F337F7"/>
    <w:rsid w:val="00F3388B"/>
    <w:rsid w:val="00F34ED5"/>
    <w:rsid w:val="00F40B1D"/>
    <w:rsid w:val="00F45DBD"/>
    <w:rsid w:val="00F46901"/>
    <w:rsid w:val="00F5303F"/>
    <w:rsid w:val="00F5333E"/>
    <w:rsid w:val="00F549D1"/>
    <w:rsid w:val="00F576F6"/>
    <w:rsid w:val="00F60FB8"/>
    <w:rsid w:val="00F622FB"/>
    <w:rsid w:val="00F632CF"/>
    <w:rsid w:val="00F637A6"/>
    <w:rsid w:val="00F6399E"/>
    <w:rsid w:val="00F724E2"/>
    <w:rsid w:val="00F7632C"/>
    <w:rsid w:val="00F8007A"/>
    <w:rsid w:val="00F804B7"/>
    <w:rsid w:val="00F81E66"/>
    <w:rsid w:val="00F84BB2"/>
    <w:rsid w:val="00F86888"/>
    <w:rsid w:val="00F8708D"/>
    <w:rsid w:val="00F87907"/>
    <w:rsid w:val="00F937A8"/>
    <w:rsid w:val="00F9402C"/>
    <w:rsid w:val="00F945D5"/>
    <w:rsid w:val="00F9709E"/>
    <w:rsid w:val="00FA625F"/>
    <w:rsid w:val="00FA6518"/>
    <w:rsid w:val="00FB206E"/>
    <w:rsid w:val="00FB3643"/>
    <w:rsid w:val="00FB3A3F"/>
    <w:rsid w:val="00FB3C24"/>
    <w:rsid w:val="00FB4572"/>
    <w:rsid w:val="00FC63CA"/>
    <w:rsid w:val="00FC73B1"/>
    <w:rsid w:val="00FD09CF"/>
    <w:rsid w:val="00FD19C9"/>
    <w:rsid w:val="00FD22CD"/>
    <w:rsid w:val="00FD38F3"/>
    <w:rsid w:val="00FE0E9B"/>
    <w:rsid w:val="00FF3A0C"/>
    <w:rsid w:val="00FF3E38"/>
    <w:rsid w:val="00FF49F7"/>
    <w:rsid w:val="00FF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FED2BF"/>
  <w15:chartTrackingRefBased/>
  <w15:docId w15:val="{6502F2A0-A9BF-42A2-9E03-672228AFD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B72F53"/>
    <w:pPr>
      <w:ind w:left="720"/>
      <w:contextualSpacing/>
    </w:pPr>
  </w:style>
  <w:style w:type="character" w:customStyle="1" w:styleId="QualificaoChar">
    <w:name w:val="Qualificação Char"/>
    <w:basedOn w:val="Fontepargpadro"/>
    <w:link w:val="Qualificao"/>
    <w:rsid w:val="009A30F3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4</TotalTime>
  <Pages>4</Pages>
  <Words>927</Words>
  <Characters>5114</Characters>
  <Application>Microsoft Office Word</Application>
  <DocSecurity>0</DocSecurity>
  <Lines>106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</cp:revision>
  <cp:lastPrinted>2022-07-18T22:35:00Z</cp:lastPrinted>
  <dcterms:created xsi:type="dcterms:W3CDTF">2025-09-08T21:51:00Z</dcterms:created>
  <dcterms:modified xsi:type="dcterms:W3CDTF">2025-11-10T16:57:00Z</dcterms:modified>
</cp:coreProperties>
</file>