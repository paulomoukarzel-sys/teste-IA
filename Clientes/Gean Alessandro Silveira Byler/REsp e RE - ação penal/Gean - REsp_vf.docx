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0D6CE" w14:textId="1682A782" w:rsidR="000169F1" w:rsidRDefault="000169F1" w:rsidP="000169F1">
      <w:pPr>
        <w:spacing w:after="0" w:line="360" w:lineRule="auto"/>
        <w:contextualSpacing/>
        <w:jc w:val="both"/>
        <w:rPr>
          <w:rFonts w:ascii="Arial" w:eastAsia="Calibri" w:hAnsi="Arial" w:cs="Times New Roman"/>
          <w:sz w:val="24"/>
          <w:szCs w:val="24"/>
        </w:rPr>
      </w:pPr>
      <w:r w:rsidRPr="00980061">
        <w:rPr>
          <w:rFonts w:ascii="Arial" w:eastAsia="Calibri" w:hAnsi="Arial" w:cs="Times New Roman"/>
          <w:sz w:val="24"/>
          <w:szCs w:val="24"/>
        </w:rPr>
        <w:t>EXCELENTÍSSIMO</w:t>
      </w:r>
      <w:r w:rsidR="00297066">
        <w:rPr>
          <w:rFonts w:ascii="Arial" w:eastAsia="Calibri" w:hAnsi="Arial" w:cs="Times New Roman"/>
          <w:sz w:val="24"/>
          <w:szCs w:val="24"/>
        </w:rPr>
        <w:t xml:space="preserve"> DESEMBARGADOR </w:t>
      </w:r>
      <w:r w:rsidR="00297066" w:rsidRPr="00297066">
        <w:rPr>
          <w:rFonts w:ascii="Arial" w:eastAsia="Calibri" w:hAnsi="Arial" w:cs="Times New Roman"/>
          <w:sz w:val="24"/>
          <w:szCs w:val="24"/>
        </w:rPr>
        <w:t>FRANCISCO JOSÉ RODRIGUES DE OLIVEIRA NETO</w:t>
      </w:r>
      <w:r w:rsidR="00297066">
        <w:rPr>
          <w:rFonts w:ascii="Arial" w:eastAsia="Calibri" w:hAnsi="Arial" w:cs="Times New Roman"/>
          <w:sz w:val="24"/>
          <w:szCs w:val="24"/>
        </w:rPr>
        <w:t>, DIGNÍSSIMO PRESIDENTE DO TRIBUNAL DE JUSTIÇA DE SANTA CATARINA</w:t>
      </w:r>
    </w:p>
    <w:p w14:paraId="2C7D6897" w14:textId="77777777" w:rsidR="000169F1" w:rsidRPr="00980061" w:rsidRDefault="000169F1" w:rsidP="000169F1">
      <w:pPr>
        <w:spacing w:after="0" w:line="360" w:lineRule="auto"/>
        <w:contextualSpacing/>
        <w:jc w:val="both"/>
        <w:rPr>
          <w:rFonts w:ascii="Arial" w:eastAsia="Calibri" w:hAnsi="Arial" w:cs="Times New Roman"/>
          <w:sz w:val="24"/>
          <w:szCs w:val="24"/>
        </w:rPr>
      </w:pPr>
    </w:p>
    <w:p w14:paraId="622234D5" w14:textId="77777777" w:rsidR="000169F1" w:rsidRDefault="000169F1" w:rsidP="000169F1">
      <w:pPr>
        <w:spacing w:after="0" w:line="360" w:lineRule="auto"/>
        <w:ind w:left="1418"/>
        <w:contextualSpacing/>
        <w:jc w:val="both"/>
        <w:rPr>
          <w:rFonts w:ascii="Arial" w:eastAsia="Calibri" w:hAnsi="Arial" w:cs="Times New Roman"/>
          <w:sz w:val="24"/>
          <w:szCs w:val="24"/>
        </w:rPr>
      </w:pPr>
    </w:p>
    <w:p w14:paraId="2943FDC3" w14:textId="77777777" w:rsidR="001B2A0F" w:rsidRPr="00136102" w:rsidRDefault="001B2A0F" w:rsidP="000169F1">
      <w:pPr>
        <w:spacing w:after="0" w:line="360" w:lineRule="auto"/>
        <w:ind w:left="1418"/>
        <w:contextualSpacing/>
        <w:jc w:val="both"/>
        <w:rPr>
          <w:rFonts w:ascii="Arial" w:eastAsia="Calibri" w:hAnsi="Arial" w:cs="Times New Roman"/>
          <w:sz w:val="24"/>
          <w:szCs w:val="24"/>
        </w:rPr>
      </w:pPr>
    </w:p>
    <w:p w14:paraId="5551B043" w14:textId="343EBC7F" w:rsidR="000169F1" w:rsidRPr="00297066" w:rsidRDefault="00297066" w:rsidP="00297066">
      <w:pPr>
        <w:spacing w:after="0" w:line="360" w:lineRule="auto"/>
        <w:contextualSpacing/>
        <w:jc w:val="both"/>
        <w:rPr>
          <w:rFonts w:ascii="Arial" w:eastAsia="Calibri" w:hAnsi="Arial" w:cs="Times New Roman"/>
        </w:rPr>
      </w:pPr>
      <w:r w:rsidRPr="00297066">
        <w:rPr>
          <w:rFonts w:ascii="Arial" w:eastAsia="Calibri" w:hAnsi="Arial" w:cs="Times New Roman"/>
        </w:rPr>
        <w:t>Autos n. 5000793-43.2023.8.24.0052</w:t>
      </w:r>
    </w:p>
    <w:p w14:paraId="39E3CEDC" w14:textId="77777777" w:rsidR="000169F1" w:rsidRDefault="000169F1" w:rsidP="000169F1">
      <w:pPr>
        <w:tabs>
          <w:tab w:val="left" w:pos="3944"/>
        </w:tabs>
        <w:spacing w:after="0" w:line="360" w:lineRule="auto"/>
        <w:ind w:left="1418"/>
        <w:contextualSpacing/>
        <w:jc w:val="both"/>
        <w:rPr>
          <w:rFonts w:ascii="Arial" w:eastAsia="Calibri" w:hAnsi="Arial" w:cs="Times New Roman"/>
          <w:sz w:val="24"/>
          <w:szCs w:val="24"/>
        </w:rPr>
      </w:pPr>
      <w:r>
        <w:rPr>
          <w:rFonts w:ascii="Arial" w:eastAsia="Calibri" w:hAnsi="Arial" w:cs="Times New Roman"/>
          <w:sz w:val="24"/>
          <w:szCs w:val="24"/>
        </w:rPr>
        <w:tab/>
      </w:r>
    </w:p>
    <w:p w14:paraId="12E45848" w14:textId="77777777" w:rsidR="001B2A0F" w:rsidRPr="00136102" w:rsidRDefault="001B2A0F" w:rsidP="000169F1">
      <w:pPr>
        <w:tabs>
          <w:tab w:val="left" w:pos="3944"/>
        </w:tabs>
        <w:spacing w:after="0" w:line="360" w:lineRule="auto"/>
        <w:ind w:left="1418"/>
        <w:contextualSpacing/>
        <w:jc w:val="both"/>
        <w:rPr>
          <w:rFonts w:ascii="Arial" w:eastAsia="Calibri" w:hAnsi="Arial" w:cs="Times New Roman"/>
          <w:sz w:val="24"/>
          <w:szCs w:val="24"/>
        </w:rPr>
      </w:pPr>
    </w:p>
    <w:p w14:paraId="15241241" w14:textId="77777777" w:rsidR="000169F1" w:rsidRPr="00136102" w:rsidRDefault="000169F1" w:rsidP="000169F1">
      <w:pPr>
        <w:spacing w:after="0" w:line="360" w:lineRule="auto"/>
        <w:contextualSpacing/>
        <w:jc w:val="both"/>
        <w:rPr>
          <w:rFonts w:ascii="Arial" w:eastAsia="Calibri" w:hAnsi="Arial" w:cs="Times New Roman"/>
          <w:sz w:val="24"/>
          <w:szCs w:val="24"/>
        </w:rPr>
      </w:pPr>
    </w:p>
    <w:p w14:paraId="1D2510A2" w14:textId="76BA2A3D" w:rsidR="00297066" w:rsidRPr="005F6C35" w:rsidRDefault="00297066" w:rsidP="001B2A0F">
      <w:pPr>
        <w:pStyle w:val="Qualificaodaspartes"/>
        <w:spacing w:line="360" w:lineRule="auto"/>
      </w:pPr>
      <w:r>
        <w:rPr>
          <w:b/>
        </w:rPr>
        <w:t>GEAN ALESSANDRO SILVEIRA BYLLER</w:t>
      </w:r>
      <w:r w:rsidR="000169F1" w:rsidRPr="00A814BD">
        <w:t xml:space="preserve">, </w:t>
      </w:r>
      <w:r>
        <w:t xml:space="preserve">já qualificado nos autos dos embargos de declaração na apelação criminal n. </w:t>
      </w:r>
      <w:r w:rsidRPr="00297066">
        <w:t>5000793-43.2023.8.24.0052</w:t>
      </w:r>
      <w:r>
        <w:t>, em que é embargado o MINISTÉRIO PÚBLICO DE SANTA CATARINA,</w:t>
      </w:r>
      <w:r w:rsidRPr="00A814BD">
        <w:t xml:space="preserve"> vem, respeitosamente, </w:t>
      </w:r>
      <w:r>
        <w:t xml:space="preserve">à elevada presença de </w:t>
      </w:r>
      <w:r w:rsidRPr="00A814BD">
        <w:t xml:space="preserve">Vossa Excelência, </w:t>
      </w:r>
      <w:r>
        <w:t>por seus advogados abaixo signatários</w:t>
      </w:r>
      <w:r w:rsidRPr="00A814BD">
        <w:t xml:space="preserve">, </w:t>
      </w:r>
      <w:r>
        <w:t xml:space="preserve">em atenção à intimação do evento 103, com fundamento no art. 105, III, alínea ‘a”, da CF/88, interpor, a tempo e modo, </w:t>
      </w:r>
      <w:r>
        <w:rPr>
          <w:b/>
          <w:bCs w:val="0"/>
          <w:i/>
          <w:iCs/>
        </w:rPr>
        <w:t>RECURSO ESPECIAL</w:t>
      </w:r>
      <w:r>
        <w:t xml:space="preserve"> contra os acórdãos dos eventos 68 e 101, pelas razões de fato e de direito expostas na peça em anexo.</w:t>
      </w:r>
    </w:p>
    <w:p w14:paraId="31FBE142" w14:textId="77777777" w:rsidR="00297066" w:rsidRDefault="00297066" w:rsidP="001B2A0F">
      <w:pPr>
        <w:pStyle w:val="Ttulo2"/>
        <w:rPr>
          <w:rFonts w:eastAsia="Calibri"/>
        </w:rPr>
      </w:pPr>
    </w:p>
    <w:p w14:paraId="26FD629E" w14:textId="77777777" w:rsidR="00297066" w:rsidRDefault="00297066" w:rsidP="00297066">
      <w:pPr>
        <w:tabs>
          <w:tab w:val="left" w:pos="8504"/>
        </w:tabs>
        <w:spacing w:after="0" w:line="276" w:lineRule="auto"/>
        <w:ind w:right="142"/>
        <w:contextualSpacing/>
        <w:rPr>
          <w:rFonts w:ascii="Arial" w:eastAsia="Times New Roman" w:hAnsi="Arial" w:cs="Times New Roman"/>
          <w:i/>
          <w:iCs/>
          <w:sz w:val="26"/>
          <w:szCs w:val="26"/>
          <w:lang w:eastAsia="pt-BR"/>
        </w:rPr>
      </w:pPr>
    </w:p>
    <w:p w14:paraId="61BCFF5E" w14:textId="2CF86DA1" w:rsidR="00297066" w:rsidRPr="00136102" w:rsidRDefault="00297066" w:rsidP="00297066">
      <w:pPr>
        <w:pStyle w:val="SemEspaamento"/>
        <w:numPr>
          <w:ilvl w:val="0"/>
          <w:numId w:val="0"/>
        </w:numPr>
        <w:ind w:firstLine="1985"/>
      </w:pPr>
      <w:r w:rsidRPr="00D55647">
        <w:rPr>
          <w:rFonts w:eastAsia="Calibri" w:cs="Times New Roman"/>
        </w:rPr>
        <w:t xml:space="preserve">Requer, regularmente processado, seja o </w:t>
      </w:r>
      <w:r>
        <w:rPr>
          <w:rFonts w:eastAsia="Calibri" w:cs="Times New Roman"/>
        </w:rPr>
        <w:t>presente reclamo</w:t>
      </w:r>
      <w:r w:rsidRPr="00D55647">
        <w:rPr>
          <w:rFonts w:eastAsia="Calibri" w:cs="Times New Roman"/>
        </w:rPr>
        <w:t xml:space="preserve"> admitido por Vossa Excelência, com a consequente remessa ao Egrégio Superior Tribunal de Justiça.</w:t>
      </w:r>
    </w:p>
    <w:p w14:paraId="2A9DAD4A" w14:textId="77777777" w:rsidR="00297066" w:rsidRDefault="00297066" w:rsidP="00297066">
      <w:pPr>
        <w:spacing w:after="0" w:line="360" w:lineRule="auto"/>
        <w:ind w:left="1418"/>
        <w:contextualSpacing/>
        <w:jc w:val="both"/>
        <w:rPr>
          <w:rFonts w:ascii="Arial" w:eastAsia="Calibri" w:hAnsi="Arial" w:cs="Times New Roman"/>
          <w:sz w:val="24"/>
          <w:szCs w:val="24"/>
        </w:rPr>
      </w:pPr>
    </w:p>
    <w:p w14:paraId="7E0DB82F" w14:textId="77777777" w:rsidR="00297066" w:rsidRPr="00136102" w:rsidRDefault="00297066" w:rsidP="00297066">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Pede deferimento. </w:t>
      </w:r>
    </w:p>
    <w:p w14:paraId="6F5FEE23" w14:textId="64332DDA" w:rsidR="00297066" w:rsidRPr="00136102" w:rsidRDefault="00297066" w:rsidP="00297066">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497E3E">
        <w:rPr>
          <w:rFonts w:ascii="Arial" w:eastAsia="Calibri" w:hAnsi="Arial" w:cs="Times New Roman"/>
          <w:noProof/>
          <w:sz w:val="24"/>
          <w:szCs w:val="24"/>
        </w:rPr>
        <w:t>3 de fevereiro de 2026</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4E3FB9B6" w14:textId="77777777" w:rsidR="00297066" w:rsidRDefault="00297066" w:rsidP="00297066">
      <w:pPr>
        <w:autoSpaceDE w:val="0"/>
        <w:autoSpaceDN w:val="0"/>
        <w:adjustRightInd w:val="0"/>
        <w:spacing w:after="0" w:line="240" w:lineRule="auto"/>
        <w:rPr>
          <w:rFonts w:ascii="Arial" w:hAnsi="Arial" w:cs="Arial"/>
          <w:b/>
          <w:bCs/>
          <w:sz w:val="24"/>
          <w:szCs w:val="24"/>
          <w:lang w:val="pt"/>
        </w:rPr>
      </w:pPr>
    </w:p>
    <w:p w14:paraId="7DC464D6" w14:textId="77777777" w:rsidR="00297066" w:rsidRDefault="00297066" w:rsidP="00297066">
      <w:pPr>
        <w:autoSpaceDE w:val="0"/>
        <w:autoSpaceDN w:val="0"/>
        <w:adjustRightInd w:val="0"/>
        <w:spacing w:after="0" w:line="240" w:lineRule="auto"/>
        <w:rPr>
          <w:rFonts w:ascii="Arial" w:hAnsi="Arial" w:cs="Arial"/>
          <w:b/>
          <w:bCs/>
          <w:sz w:val="24"/>
          <w:szCs w:val="24"/>
          <w:lang w:val="pt"/>
        </w:rPr>
      </w:pPr>
    </w:p>
    <w:p w14:paraId="725D7142" w14:textId="77777777" w:rsidR="00297066" w:rsidRDefault="00297066" w:rsidP="00297066">
      <w:pPr>
        <w:autoSpaceDE w:val="0"/>
        <w:autoSpaceDN w:val="0"/>
        <w:adjustRightInd w:val="0"/>
        <w:spacing w:after="0" w:line="240" w:lineRule="auto"/>
        <w:rPr>
          <w:rFonts w:ascii="Arial" w:hAnsi="Arial" w:cs="Arial"/>
          <w:b/>
          <w:bCs/>
          <w:sz w:val="24"/>
          <w:szCs w:val="24"/>
          <w:lang w:val="pt"/>
        </w:rPr>
      </w:pPr>
    </w:p>
    <w:p w14:paraId="05CED336" w14:textId="77777777" w:rsidR="00297066" w:rsidRPr="00D576AF" w:rsidRDefault="00297066" w:rsidP="00297066">
      <w:pPr>
        <w:spacing w:after="0" w:line="240" w:lineRule="auto"/>
        <w:ind w:right="-2"/>
        <w:jc w:val="center"/>
        <w:rPr>
          <w:rFonts w:ascii="Arial" w:eastAsia="Times New Roman" w:hAnsi="Arial" w:cs="Times New Roman"/>
          <w:bCs/>
          <w:sz w:val="24"/>
          <w:szCs w:val="24"/>
        </w:rPr>
      </w:pPr>
      <w:r w:rsidRPr="00D576AF">
        <w:rPr>
          <w:rFonts w:ascii="Arial" w:eastAsia="Times New Roman" w:hAnsi="Arial" w:cs="Times New Roman"/>
          <w:b/>
          <w:sz w:val="24"/>
          <w:szCs w:val="24"/>
        </w:rPr>
        <w:t>Paulo Ekke Moukarzel Junior</w:t>
      </w:r>
      <w:r w:rsidRPr="00D576AF">
        <w:rPr>
          <w:rFonts w:ascii="Arial" w:eastAsia="Times New Roman" w:hAnsi="Arial" w:cs="Times New Roman"/>
          <w:b/>
          <w:sz w:val="24"/>
          <w:szCs w:val="24"/>
        </w:rPr>
        <w:tab/>
      </w:r>
      <w:r w:rsidRPr="00D576AF">
        <w:rPr>
          <w:rFonts w:ascii="Arial" w:eastAsia="Times New Roman" w:hAnsi="Arial" w:cs="Times New Roman"/>
          <w:b/>
          <w:sz w:val="24"/>
          <w:szCs w:val="24"/>
        </w:rPr>
        <w:tab/>
      </w:r>
      <w:r>
        <w:rPr>
          <w:rFonts w:ascii="Arial" w:eastAsia="Times New Roman" w:hAnsi="Arial" w:cs="Times New Roman"/>
          <w:b/>
          <w:sz w:val="24"/>
          <w:szCs w:val="24"/>
        </w:rPr>
        <w:tab/>
      </w:r>
      <w:r w:rsidRPr="00D576AF">
        <w:rPr>
          <w:rFonts w:ascii="Arial" w:eastAsia="Times New Roman" w:hAnsi="Arial" w:cs="Times New Roman"/>
          <w:b/>
          <w:sz w:val="24"/>
          <w:szCs w:val="24"/>
        </w:rPr>
        <w:t xml:space="preserve">Bruno </w:t>
      </w:r>
      <w:r>
        <w:rPr>
          <w:rFonts w:ascii="Arial" w:eastAsia="Times New Roman" w:hAnsi="Arial" w:cs="Times New Roman"/>
          <w:b/>
          <w:sz w:val="24"/>
          <w:szCs w:val="24"/>
        </w:rPr>
        <w:t>Gastão da Rosa</w:t>
      </w:r>
    </w:p>
    <w:p w14:paraId="6A897730" w14:textId="77777777" w:rsidR="00297066" w:rsidRDefault="00297066" w:rsidP="00297066">
      <w:pPr>
        <w:spacing w:after="0" w:line="240" w:lineRule="auto"/>
        <w:ind w:right="-2"/>
        <w:jc w:val="center"/>
        <w:rPr>
          <w:rFonts w:ascii="Arial" w:eastAsia="Times New Roman" w:hAnsi="Arial" w:cs="Times New Roman"/>
          <w:sz w:val="24"/>
          <w:szCs w:val="24"/>
          <w:lang w:val="en-US"/>
        </w:rPr>
      </w:pPr>
      <w:r w:rsidRPr="00B3282E">
        <w:rPr>
          <w:rFonts w:ascii="Arial" w:eastAsia="Times New Roman" w:hAnsi="Arial" w:cs="Times New Roman"/>
          <w:sz w:val="24"/>
          <w:szCs w:val="24"/>
        </w:rPr>
        <w:t xml:space="preserve">    </w:t>
      </w:r>
      <w:r w:rsidRPr="005C5F96">
        <w:rPr>
          <w:rFonts w:ascii="Arial" w:eastAsia="Times New Roman" w:hAnsi="Arial" w:cs="Times New Roman"/>
          <w:sz w:val="24"/>
          <w:szCs w:val="24"/>
          <w:lang w:val="en-US"/>
        </w:rPr>
        <w:t>OAB/SC 36.591</w:t>
      </w:r>
      <w:r w:rsidRPr="005C5F96">
        <w:rPr>
          <w:rFonts w:ascii="Arial" w:eastAsia="Times New Roman" w:hAnsi="Arial" w:cs="Times New Roman"/>
          <w:sz w:val="24"/>
          <w:szCs w:val="24"/>
          <w:lang w:val="en-US"/>
        </w:rPr>
        <w:tab/>
      </w:r>
      <w:r w:rsidRPr="005C5F96">
        <w:rPr>
          <w:rFonts w:ascii="Arial" w:eastAsia="Times New Roman" w:hAnsi="Arial" w:cs="Times New Roman"/>
          <w:sz w:val="24"/>
          <w:szCs w:val="24"/>
          <w:lang w:val="en-US"/>
        </w:rPr>
        <w:tab/>
      </w:r>
      <w:r w:rsidRPr="005C5F96">
        <w:rPr>
          <w:rFonts w:ascii="Arial" w:eastAsia="Times New Roman" w:hAnsi="Arial" w:cs="Times New Roman"/>
          <w:sz w:val="24"/>
          <w:szCs w:val="24"/>
          <w:lang w:val="en-US"/>
        </w:rPr>
        <w:tab/>
      </w:r>
      <w:r w:rsidRPr="005C5F96">
        <w:rPr>
          <w:rFonts w:ascii="Arial" w:eastAsia="Times New Roman" w:hAnsi="Arial" w:cs="Times New Roman"/>
          <w:sz w:val="24"/>
          <w:szCs w:val="24"/>
          <w:lang w:val="en-US"/>
        </w:rPr>
        <w:tab/>
      </w:r>
      <w:r w:rsidRPr="005C5F96">
        <w:rPr>
          <w:rFonts w:ascii="Arial" w:eastAsia="Times New Roman" w:hAnsi="Arial" w:cs="Times New Roman"/>
          <w:sz w:val="24"/>
          <w:szCs w:val="24"/>
          <w:lang w:val="en-US"/>
        </w:rPr>
        <w:tab/>
        <w:t>OAB/SC 47.774</w:t>
      </w:r>
    </w:p>
    <w:p w14:paraId="7CF1A8CA" w14:textId="77777777" w:rsidR="00297066" w:rsidRDefault="00297066" w:rsidP="00297066">
      <w:pPr>
        <w:spacing w:after="0" w:line="240" w:lineRule="auto"/>
        <w:ind w:right="-2"/>
        <w:jc w:val="center"/>
        <w:rPr>
          <w:rFonts w:ascii="Arial" w:eastAsia="Times New Roman" w:hAnsi="Arial" w:cs="Times New Roman"/>
          <w:sz w:val="24"/>
          <w:szCs w:val="24"/>
          <w:lang w:val="en-US"/>
        </w:rPr>
      </w:pPr>
    </w:p>
    <w:p w14:paraId="4259B42B" w14:textId="77777777" w:rsidR="00297066" w:rsidRDefault="00297066" w:rsidP="00297066">
      <w:pPr>
        <w:spacing w:after="0" w:line="240" w:lineRule="auto"/>
        <w:ind w:right="-2"/>
        <w:jc w:val="center"/>
        <w:rPr>
          <w:rFonts w:ascii="Arial" w:eastAsia="Times New Roman" w:hAnsi="Arial" w:cs="Times New Roman"/>
          <w:sz w:val="24"/>
          <w:szCs w:val="24"/>
          <w:lang w:val="en-US"/>
        </w:rPr>
      </w:pPr>
    </w:p>
    <w:p w14:paraId="6C86B42F" w14:textId="77777777" w:rsidR="00297066" w:rsidRDefault="00297066" w:rsidP="00297066">
      <w:pPr>
        <w:spacing w:after="0" w:line="240" w:lineRule="auto"/>
        <w:ind w:right="-2"/>
        <w:jc w:val="center"/>
        <w:rPr>
          <w:rFonts w:ascii="Arial" w:eastAsia="Times New Roman" w:hAnsi="Arial" w:cs="Times New Roman"/>
          <w:sz w:val="24"/>
          <w:szCs w:val="24"/>
          <w:lang w:val="en-US"/>
        </w:rPr>
      </w:pPr>
    </w:p>
    <w:p w14:paraId="5CEE47E4" w14:textId="77777777" w:rsidR="00297066" w:rsidRDefault="00297066" w:rsidP="00297066">
      <w:pPr>
        <w:spacing w:after="0" w:line="240" w:lineRule="auto"/>
        <w:ind w:right="-2"/>
        <w:jc w:val="center"/>
        <w:rPr>
          <w:rFonts w:ascii="Arial" w:eastAsia="Times New Roman" w:hAnsi="Arial" w:cs="Times New Roman"/>
          <w:sz w:val="24"/>
          <w:szCs w:val="24"/>
          <w:lang w:val="en-US"/>
        </w:rPr>
      </w:pPr>
    </w:p>
    <w:p w14:paraId="50DABEB7" w14:textId="77777777" w:rsidR="00297066" w:rsidRDefault="00297066" w:rsidP="00297066">
      <w:pPr>
        <w:spacing w:after="0" w:line="240" w:lineRule="auto"/>
        <w:ind w:right="-2"/>
        <w:jc w:val="center"/>
        <w:rPr>
          <w:rFonts w:ascii="Arial" w:eastAsia="Times New Roman" w:hAnsi="Arial" w:cs="Times New Roman"/>
          <w:sz w:val="24"/>
          <w:szCs w:val="24"/>
          <w:lang w:val="en-US"/>
        </w:rPr>
      </w:pPr>
    </w:p>
    <w:p w14:paraId="2ECA9B79" w14:textId="77777777" w:rsidR="00297066" w:rsidRDefault="00297066" w:rsidP="00297066">
      <w:pPr>
        <w:spacing w:after="0" w:line="240" w:lineRule="auto"/>
        <w:ind w:right="-2"/>
        <w:jc w:val="center"/>
        <w:rPr>
          <w:rFonts w:ascii="Arial" w:eastAsia="Times New Roman" w:hAnsi="Arial" w:cs="Times New Roman"/>
          <w:sz w:val="24"/>
          <w:szCs w:val="24"/>
          <w:lang w:val="en-US"/>
        </w:rPr>
      </w:pPr>
    </w:p>
    <w:p w14:paraId="0DBF66EC" w14:textId="77777777" w:rsidR="006B3A64" w:rsidRDefault="006B3A64" w:rsidP="006B3A64">
      <w:pPr>
        <w:tabs>
          <w:tab w:val="left" w:pos="8504"/>
        </w:tabs>
        <w:spacing w:after="0" w:line="276" w:lineRule="auto"/>
        <w:ind w:right="142"/>
        <w:contextualSpacing/>
        <w:rPr>
          <w:rFonts w:ascii="Arial" w:eastAsia="Times New Roman" w:hAnsi="Arial" w:cs="Times New Roman"/>
          <w:sz w:val="6"/>
          <w:szCs w:val="6"/>
          <w:lang w:val="en-US" w:eastAsia="pt-BR"/>
        </w:rPr>
      </w:pPr>
    </w:p>
    <w:p w14:paraId="09C84F4E" w14:textId="77777777" w:rsidR="00FC034C" w:rsidRDefault="00FC034C" w:rsidP="006B3A64">
      <w:pPr>
        <w:tabs>
          <w:tab w:val="left" w:pos="8504"/>
        </w:tabs>
        <w:spacing w:after="0" w:line="276" w:lineRule="auto"/>
        <w:ind w:right="142"/>
        <w:contextualSpacing/>
        <w:rPr>
          <w:rFonts w:ascii="Arial" w:eastAsia="Times New Roman" w:hAnsi="Arial" w:cs="Times New Roman"/>
          <w:sz w:val="6"/>
          <w:szCs w:val="6"/>
          <w:lang w:val="en-US" w:eastAsia="pt-BR"/>
        </w:rPr>
      </w:pPr>
    </w:p>
    <w:p w14:paraId="16105BAF" w14:textId="77777777" w:rsidR="00FC034C" w:rsidRDefault="00FC034C" w:rsidP="006B3A64">
      <w:pPr>
        <w:tabs>
          <w:tab w:val="left" w:pos="8504"/>
        </w:tabs>
        <w:spacing w:after="0" w:line="276" w:lineRule="auto"/>
        <w:ind w:right="142"/>
        <w:contextualSpacing/>
        <w:rPr>
          <w:rFonts w:ascii="Arial" w:eastAsia="Times New Roman" w:hAnsi="Arial" w:cs="Times New Roman"/>
          <w:sz w:val="6"/>
          <w:szCs w:val="6"/>
          <w:lang w:val="en-US" w:eastAsia="pt-BR"/>
        </w:rPr>
      </w:pPr>
    </w:p>
    <w:p w14:paraId="091F9F24" w14:textId="77777777" w:rsidR="00FC034C" w:rsidRDefault="00FC034C" w:rsidP="006B3A64">
      <w:pPr>
        <w:tabs>
          <w:tab w:val="left" w:pos="8504"/>
        </w:tabs>
        <w:spacing w:after="0" w:line="276" w:lineRule="auto"/>
        <w:ind w:right="142"/>
        <w:contextualSpacing/>
        <w:rPr>
          <w:rFonts w:ascii="Arial" w:eastAsia="Times New Roman" w:hAnsi="Arial" w:cs="Times New Roman"/>
          <w:sz w:val="6"/>
          <w:szCs w:val="6"/>
          <w:lang w:val="en-US" w:eastAsia="pt-BR"/>
        </w:rPr>
      </w:pPr>
    </w:p>
    <w:p w14:paraId="44D498BD" w14:textId="77777777" w:rsidR="00FC034C" w:rsidRDefault="00FC034C" w:rsidP="006B3A64">
      <w:pPr>
        <w:tabs>
          <w:tab w:val="left" w:pos="8504"/>
        </w:tabs>
        <w:spacing w:after="0" w:line="276" w:lineRule="auto"/>
        <w:ind w:right="142"/>
        <w:contextualSpacing/>
        <w:rPr>
          <w:rFonts w:ascii="Arial" w:eastAsia="Times New Roman" w:hAnsi="Arial" w:cs="Times New Roman"/>
          <w:sz w:val="6"/>
          <w:szCs w:val="6"/>
          <w:lang w:val="en-US" w:eastAsia="pt-BR"/>
        </w:rPr>
      </w:pPr>
    </w:p>
    <w:p w14:paraId="7D500DB4" w14:textId="77777777" w:rsidR="00FC034C" w:rsidRDefault="00FC034C" w:rsidP="006B3A64">
      <w:pPr>
        <w:tabs>
          <w:tab w:val="left" w:pos="8504"/>
        </w:tabs>
        <w:spacing w:after="0" w:line="276" w:lineRule="auto"/>
        <w:ind w:right="142"/>
        <w:contextualSpacing/>
        <w:rPr>
          <w:rFonts w:ascii="Arial" w:eastAsia="Times New Roman" w:hAnsi="Arial" w:cs="Times New Roman"/>
          <w:sz w:val="6"/>
          <w:szCs w:val="6"/>
          <w:lang w:val="en-US" w:eastAsia="pt-BR"/>
        </w:rPr>
      </w:pPr>
    </w:p>
    <w:p w14:paraId="02DC1DB7" w14:textId="2AF4683F" w:rsidR="006B3A64" w:rsidRPr="005C5F96" w:rsidRDefault="006B3A64" w:rsidP="006B3A64">
      <w:pPr>
        <w:tabs>
          <w:tab w:val="left" w:pos="8504"/>
        </w:tabs>
        <w:spacing w:after="0" w:line="276" w:lineRule="auto"/>
        <w:ind w:right="142"/>
        <w:contextualSpacing/>
        <w:rPr>
          <w:rFonts w:ascii="Arial" w:eastAsia="Times New Roman" w:hAnsi="Arial" w:cs="Times New Roman"/>
          <w:sz w:val="6"/>
          <w:szCs w:val="6"/>
          <w:lang w:val="en-US" w:eastAsia="pt-BR"/>
        </w:rPr>
      </w:pPr>
      <w:r>
        <w:rPr>
          <w:rFonts w:ascii="Arial" w:eastAsia="Times New Roman" w:hAnsi="Arial" w:cs="Times New Roman"/>
          <w:noProof/>
          <w:sz w:val="24"/>
          <w:szCs w:val="24"/>
          <w:lang w:eastAsia="pt-BR"/>
        </w:rPr>
        <w:lastRenderedPageBreak/>
        <mc:AlternateContent>
          <mc:Choice Requires="wps">
            <w:drawing>
              <wp:anchor distT="0" distB="0" distL="114300" distR="114300" simplePos="0" relativeHeight="251660288" behindDoc="0" locked="0" layoutInCell="1" allowOverlap="1" wp14:anchorId="21E000CC" wp14:editId="3D1F1F7D">
                <wp:simplePos x="0" y="0"/>
                <wp:positionH relativeFrom="column">
                  <wp:posOffset>-81723</wp:posOffset>
                </wp:positionH>
                <wp:positionV relativeFrom="paragraph">
                  <wp:posOffset>55437</wp:posOffset>
                </wp:positionV>
                <wp:extent cx="3104707" cy="628650"/>
                <wp:effectExtent l="0" t="0" r="19685" b="19050"/>
                <wp:wrapNone/>
                <wp:docPr id="392339084" name="Retângulo: Cantos Diagonais Arredondados 1" descr="P33#y1"/>
                <wp:cNvGraphicFramePr/>
                <a:graphic xmlns:a="http://schemas.openxmlformats.org/drawingml/2006/main">
                  <a:graphicData uri="http://schemas.microsoft.com/office/word/2010/wordprocessingShape">
                    <wps:wsp>
                      <wps:cNvSpPr/>
                      <wps:spPr>
                        <a:xfrm>
                          <a:off x="0" y="0"/>
                          <a:ext cx="3104707" cy="628650"/>
                        </a:xfrm>
                        <a:prstGeom prst="round2DiagRect">
                          <a:avLst/>
                        </a:prstGeom>
                        <a:no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0E3152" id="Retângulo: Cantos Diagonais Arredondados 1" o:spid="_x0000_s1026" alt="P33#y1" style="position:absolute;margin-left:-6.45pt;margin-top:4.35pt;width:244.45pt;height: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104707,628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" path="m104777,l3104707,r,l3104707,523873v,57867,-46910,104777,-104777,104777l,628650r,l,104777c,46910,46910,,104777,xe" filled="f" strokecolor="#5b9bd5 [3208]" strokeweight="1pt">
                <v:stroke joinstyle="miter"/>
                <v:path arrowok="t" o:connecttype="custom" o:connectlocs="104777,0;3104707,0;3104707,0;3104707,523873;2999930,628650;0,628650;0,628650;0,104777;104777,0" o:connectangles="0,0,0,0,0,0,0,0,0"/>
              </v:shape>
            </w:pict>
          </mc:Fallback>
        </mc:AlternateContent>
      </w:r>
    </w:p>
    <w:p w14:paraId="516CAEE0" w14:textId="77777777" w:rsidR="006B3A64" w:rsidRPr="005C5F96" w:rsidRDefault="006B3A64" w:rsidP="006B3A64">
      <w:pPr>
        <w:tabs>
          <w:tab w:val="left" w:pos="8504"/>
        </w:tabs>
        <w:spacing w:after="0" w:line="276" w:lineRule="auto"/>
        <w:ind w:right="142"/>
        <w:contextualSpacing/>
        <w:rPr>
          <w:rFonts w:ascii="Arial" w:eastAsia="Times New Roman" w:hAnsi="Arial" w:cs="Times New Roman"/>
          <w:sz w:val="6"/>
          <w:szCs w:val="6"/>
          <w:lang w:val="en-US" w:eastAsia="pt-BR"/>
        </w:rPr>
      </w:pPr>
    </w:p>
    <w:p w14:paraId="517DA676" w14:textId="3B169ACB" w:rsidR="006B3A64" w:rsidRPr="00E77478" w:rsidRDefault="006B3A64" w:rsidP="006B3A64">
      <w:pPr>
        <w:tabs>
          <w:tab w:val="left" w:pos="8504"/>
        </w:tabs>
        <w:spacing w:before="120" w:after="120" w:line="276" w:lineRule="auto"/>
        <w:contextualSpacing/>
        <w:jc w:val="both"/>
        <w:rPr>
          <w:rFonts w:ascii="Arial" w:eastAsia="Calibri" w:hAnsi="Arial" w:cs="Arial"/>
          <w:bCs/>
          <w:lang w:val="en-US"/>
        </w:rPr>
      </w:pPr>
      <w:r w:rsidRPr="00E77478">
        <w:rPr>
          <w:rFonts w:ascii="Arial" w:eastAsia="Calibri" w:hAnsi="Arial" w:cs="Arial"/>
          <w:bCs/>
          <w:lang w:val="en-US"/>
        </w:rPr>
        <w:t>REsp n. 5000793-43.2023.8.24.0052.</w:t>
      </w:r>
    </w:p>
    <w:p w14:paraId="5C67DA9A" w14:textId="6EE8B585" w:rsidR="006B3A64" w:rsidRDefault="006B3A64" w:rsidP="006B3A64">
      <w:pPr>
        <w:tabs>
          <w:tab w:val="left" w:pos="8504"/>
        </w:tabs>
        <w:spacing w:after="0" w:line="276" w:lineRule="auto"/>
        <w:ind w:right="142"/>
        <w:contextualSpacing/>
        <w:rPr>
          <w:rFonts w:ascii="Arial" w:eastAsia="Times New Roman" w:hAnsi="Arial" w:cs="Times New Roman"/>
          <w:lang w:eastAsia="pt-BR"/>
        </w:rPr>
      </w:pPr>
      <w:r>
        <w:rPr>
          <w:rFonts w:ascii="Arial" w:eastAsia="Times New Roman" w:hAnsi="Arial" w:cs="Times New Roman"/>
          <w:lang w:eastAsia="pt-BR"/>
        </w:rPr>
        <w:t>Recorrente</w:t>
      </w:r>
      <w:r w:rsidRPr="00D12C67">
        <w:rPr>
          <w:rFonts w:ascii="Arial" w:eastAsia="Times New Roman" w:hAnsi="Arial" w:cs="Times New Roman"/>
          <w:lang w:eastAsia="pt-BR"/>
        </w:rPr>
        <w:t xml:space="preserve">: </w:t>
      </w:r>
      <w:r>
        <w:rPr>
          <w:rFonts w:ascii="Arial" w:eastAsia="Times New Roman" w:hAnsi="Arial" w:cs="Times New Roman"/>
          <w:lang w:eastAsia="pt-BR"/>
        </w:rPr>
        <w:t xml:space="preserve">Gean Alessandro Silveira </w:t>
      </w:r>
      <w:proofErr w:type="spellStart"/>
      <w:r>
        <w:rPr>
          <w:rFonts w:ascii="Arial" w:eastAsia="Times New Roman" w:hAnsi="Arial" w:cs="Times New Roman"/>
          <w:lang w:eastAsia="pt-BR"/>
        </w:rPr>
        <w:t>Byller</w:t>
      </w:r>
      <w:proofErr w:type="spellEnd"/>
      <w:r>
        <w:rPr>
          <w:rFonts w:ascii="Arial" w:eastAsia="Times New Roman" w:hAnsi="Arial" w:cs="Times New Roman"/>
          <w:lang w:eastAsia="pt-BR"/>
        </w:rPr>
        <w:t>.</w:t>
      </w:r>
    </w:p>
    <w:p w14:paraId="173A28B4" w14:textId="77777777" w:rsidR="006B3A64" w:rsidRPr="00D12C67" w:rsidRDefault="006B3A64" w:rsidP="006B3A64">
      <w:pPr>
        <w:tabs>
          <w:tab w:val="left" w:pos="8504"/>
        </w:tabs>
        <w:spacing w:after="0" w:line="276" w:lineRule="auto"/>
        <w:ind w:right="142"/>
        <w:contextualSpacing/>
        <w:rPr>
          <w:rFonts w:ascii="Arial" w:eastAsia="Times New Roman" w:hAnsi="Arial" w:cs="Times New Roman"/>
          <w:lang w:eastAsia="pt-BR"/>
        </w:rPr>
      </w:pPr>
      <w:r>
        <w:rPr>
          <w:rFonts w:ascii="Arial" w:eastAsia="Times New Roman" w:hAnsi="Arial" w:cs="Times New Roman"/>
          <w:lang w:eastAsia="pt-BR"/>
        </w:rPr>
        <w:t>Recorrido: Ministério Público de Santa Catarina.</w:t>
      </w:r>
    </w:p>
    <w:p w14:paraId="2D38444E" w14:textId="77777777" w:rsidR="006B3A64" w:rsidRDefault="006B3A64" w:rsidP="006B3A64"/>
    <w:p w14:paraId="62A11FAD" w14:textId="77777777" w:rsidR="006B3A64" w:rsidRPr="0027451F" w:rsidRDefault="006B3A64" w:rsidP="0020749B">
      <w:pPr>
        <w:pStyle w:val="Ttulo2"/>
        <w:rPr>
          <w:lang w:eastAsia="pt-BR"/>
        </w:rPr>
      </w:pPr>
    </w:p>
    <w:p w14:paraId="5A492AA7" w14:textId="77777777" w:rsidR="006B3A64" w:rsidRPr="00053B75" w:rsidRDefault="006B3A64" w:rsidP="00CB33E0">
      <w:pPr>
        <w:tabs>
          <w:tab w:val="left" w:pos="8504"/>
        </w:tabs>
        <w:spacing w:after="0" w:line="276" w:lineRule="auto"/>
        <w:contextualSpacing/>
        <w:jc w:val="center"/>
        <w:rPr>
          <w:rFonts w:ascii="Arial" w:eastAsia="Times New Roman" w:hAnsi="Arial" w:cs="Times New Roman"/>
          <w:i/>
          <w:iCs/>
          <w:sz w:val="26"/>
          <w:szCs w:val="26"/>
          <w:lang w:eastAsia="pt-BR"/>
        </w:rPr>
      </w:pPr>
      <w:r>
        <w:rPr>
          <w:rFonts w:ascii="Arial" w:eastAsia="Times New Roman" w:hAnsi="Arial" w:cs="Times New Roman"/>
          <w:i/>
          <w:iCs/>
          <w:sz w:val="26"/>
          <w:szCs w:val="26"/>
          <w:lang w:eastAsia="pt-BR"/>
        </w:rPr>
        <w:t>RAZÕES RECURSAIS</w:t>
      </w:r>
    </w:p>
    <w:p w14:paraId="43F63DB5" w14:textId="77777777" w:rsidR="006B3A64" w:rsidRPr="0027451F" w:rsidRDefault="006B3A64" w:rsidP="006B3A64">
      <w:pPr>
        <w:rPr>
          <w:sz w:val="4"/>
          <w:szCs w:val="4"/>
        </w:rPr>
      </w:pPr>
      <w:r>
        <w:t xml:space="preserve">  </w:t>
      </w:r>
    </w:p>
    <w:p w14:paraId="58AA17F4" w14:textId="77777777" w:rsidR="006B3A64" w:rsidRDefault="006B3A64" w:rsidP="0020749B">
      <w:pPr>
        <w:pStyle w:val="Ttulo2"/>
      </w:pPr>
    </w:p>
    <w:p w14:paraId="1065C542" w14:textId="77777777" w:rsidR="006B3A64" w:rsidRDefault="006B3A64" w:rsidP="006B3A64">
      <w:pPr>
        <w:spacing w:after="0"/>
      </w:pPr>
      <w:r>
        <w:rPr>
          <w:noProof/>
          <w:lang w:eastAsia="pt-BR"/>
        </w:rPr>
        <mc:AlternateContent>
          <mc:Choice Requires="wps">
            <w:drawing>
              <wp:anchor distT="0" distB="0" distL="114300" distR="114300" simplePos="0" relativeHeight="251659264" behindDoc="0" locked="0" layoutInCell="1" allowOverlap="1" wp14:anchorId="60580D62" wp14:editId="2983B763">
                <wp:simplePos x="0" y="0"/>
                <wp:positionH relativeFrom="column">
                  <wp:posOffset>226621</wp:posOffset>
                </wp:positionH>
                <wp:positionV relativeFrom="paragraph">
                  <wp:posOffset>16895</wp:posOffset>
                </wp:positionV>
                <wp:extent cx="5118100" cy="1754372"/>
                <wp:effectExtent l="0" t="0" r="25400" b="17780"/>
                <wp:wrapNone/>
                <wp:docPr id="1095846490" name="Retângulo: Cantos Diagonais Arredondados 1" descr="P43#y1"/>
                <wp:cNvGraphicFramePr/>
                <a:graphic xmlns:a="http://schemas.openxmlformats.org/drawingml/2006/main">
                  <a:graphicData uri="http://schemas.microsoft.com/office/word/2010/wordprocessingShape">
                    <wps:wsp>
                      <wps:cNvSpPr/>
                      <wps:spPr>
                        <a:xfrm>
                          <a:off x="0" y="0"/>
                          <a:ext cx="5118100" cy="1754372"/>
                        </a:xfrm>
                        <a:prstGeom prst="round2DiagRect">
                          <a:avLst/>
                        </a:prstGeom>
                        <a:no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63479F" id="Retângulo: Cantos Diagonais Arredondados 1" o:spid="_x0000_s1026" alt="P43#y1" style="position:absolute;margin-left:17.85pt;margin-top:1.35pt;width:403pt;height:138.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118100,17543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" path="m292401,l5118100,r,l5118100,1461971v,161489,-130912,292401,-292401,292401l,1754372r,l,292401c,130912,130912,,292401,xe" filled="f" strokecolor="#5b9bd5 [3208]" strokeweight="1pt">
                <v:stroke joinstyle="miter"/>
                <v:path arrowok="t" o:connecttype="custom" o:connectlocs="292401,0;5118100,0;5118100,0;5118100,1461971;4825699,1754372;0,1754372;0,1754372;0,292401;292401,0" o:connectangles="0,0,0,0,0,0,0,0,0"/>
              </v:shape>
            </w:pict>
          </mc:Fallback>
        </mc:AlternateContent>
      </w:r>
    </w:p>
    <w:p w14:paraId="2B4D31BF" w14:textId="77777777" w:rsidR="006B3A64" w:rsidRPr="001676D1" w:rsidRDefault="006B3A64" w:rsidP="0017252E">
      <w:pPr>
        <w:tabs>
          <w:tab w:val="left" w:pos="8504"/>
        </w:tabs>
        <w:spacing w:before="120" w:after="120" w:line="480" w:lineRule="auto"/>
        <w:contextualSpacing/>
        <w:jc w:val="center"/>
        <w:rPr>
          <w:rFonts w:ascii="Arial" w:eastAsia="Times New Roman" w:hAnsi="Arial" w:cs="Times New Roman"/>
          <w:b/>
          <w:bCs/>
          <w:sz w:val="26"/>
          <w:szCs w:val="26"/>
          <w:lang w:eastAsia="pt-BR"/>
        </w:rPr>
      </w:pPr>
      <w:r w:rsidRPr="001676D1">
        <w:rPr>
          <w:rFonts w:ascii="Arial" w:eastAsia="Times New Roman" w:hAnsi="Arial" w:cs="Times New Roman"/>
          <w:b/>
          <w:bCs/>
          <w:sz w:val="26"/>
          <w:szCs w:val="26"/>
          <w:lang w:eastAsia="pt-BR"/>
        </w:rPr>
        <w:t xml:space="preserve">EGRÉGIO </w:t>
      </w:r>
      <w:r>
        <w:rPr>
          <w:rFonts w:ascii="Arial" w:eastAsia="Times New Roman" w:hAnsi="Arial" w:cs="Times New Roman"/>
          <w:b/>
          <w:bCs/>
          <w:sz w:val="26"/>
          <w:szCs w:val="26"/>
          <w:lang w:eastAsia="pt-BR"/>
        </w:rPr>
        <w:t xml:space="preserve">SUPERIOR </w:t>
      </w:r>
      <w:r w:rsidRPr="001676D1">
        <w:rPr>
          <w:rFonts w:ascii="Arial" w:eastAsia="Times New Roman" w:hAnsi="Arial" w:cs="Times New Roman"/>
          <w:b/>
          <w:bCs/>
          <w:sz w:val="26"/>
          <w:szCs w:val="26"/>
          <w:lang w:eastAsia="pt-BR"/>
        </w:rPr>
        <w:t>TRIBUNAL DE JUSTIÇA</w:t>
      </w:r>
    </w:p>
    <w:p w14:paraId="4B7A2BC7" w14:textId="77777777" w:rsidR="006B3A64" w:rsidRPr="0027451F" w:rsidRDefault="006B3A64" w:rsidP="0017252E">
      <w:pPr>
        <w:tabs>
          <w:tab w:val="left" w:pos="8504"/>
        </w:tabs>
        <w:spacing w:after="0" w:line="480" w:lineRule="auto"/>
        <w:contextualSpacing/>
        <w:jc w:val="center"/>
        <w:rPr>
          <w:rFonts w:ascii="Arial" w:eastAsia="Times New Roman" w:hAnsi="Arial" w:cs="Times New Roman"/>
          <w:b/>
          <w:bCs/>
          <w:sz w:val="14"/>
          <w:szCs w:val="14"/>
          <w:lang w:eastAsia="pt-BR"/>
        </w:rPr>
      </w:pPr>
    </w:p>
    <w:p w14:paraId="28EE3E65" w14:textId="77777777" w:rsidR="006B3A64" w:rsidRPr="001676D1" w:rsidRDefault="006B3A64" w:rsidP="0017252E">
      <w:pPr>
        <w:tabs>
          <w:tab w:val="left" w:pos="8504"/>
        </w:tabs>
        <w:spacing w:before="120" w:after="120" w:line="480" w:lineRule="auto"/>
        <w:contextualSpacing/>
        <w:jc w:val="center"/>
        <w:rPr>
          <w:rFonts w:ascii="Arial" w:eastAsia="Times New Roman" w:hAnsi="Arial" w:cs="Times New Roman"/>
          <w:b/>
          <w:bCs/>
          <w:sz w:val="26"/>
          <w:szCs w:val="26"/>
          <w:lang w:eastAsia="pt-BR"/>
        </w:rPr>
      </w:pPr>
      <w:r w:rsidRPr="001676D1">
        <w:rPr>
          <w:rFonts w:ascii="Arial" w:eastAsia="Times New Roman" w:hAnsi="Arial" w:cs="Times New Roman"/>
          <w:b/>
          <w:bCs/>
          <w:sz w:val="26"/>
          <w:szCs w:val="26"/>
          <w:lang w:eastAsia="pt-BR"/>
        </w:rPr>
        <w:t xml:space="preserve">COLENDA </w:t>
      </w:r>
      <w:r>
        <w:rPr>
          <w:rFonts w:ascii="Arial" w:eastAsia="Times New Roman" w:hAnsi="Arial" w:cs="Times New Roman"/>
          <w:b/>
          <w:bCs/>
          <w:sz w:val="26"/>
          <w:szCs w:val="26"/>
          <w:lang w:eastAsia="pt-BR"/>
        </w:rPr>
        <w:t>TURMA</w:t>
      </w:r>
    </w:p>
    <w:p w14:paraId="56DC7F02" w14:textId="77777777" w:rsidR="006B3A64" w:rsidRPr="0027451F" w:rsidRDefault="006B3A64" w:rsidP="0017252E">
      <w:pPr>
        <w:tabs>
          <w:tab w:val="left" w:pos="8504"/>
        </w:tabs>
        <w:spacing w:after="0" w:line="480" w:lineRule="auto"/>
        <w:contextualSpacing/>
        <w:rPr>
          <w:rFonts w:ascii="Arial" w:eastAsia="Times New Roman" w:hAnsi="Arial" w:cs="Times New Roman"/>
          <w:b/>
          <w:bCs/>
          <w:sz w:val="14"/>
          <w:szCs w:val="14"/>
          <w:lang w:eastAsia="pt-BR"/>
        </w:rPr>
      </w:pPr>
    </w:p>
    <w:p w14:paraId="64015328" w14:textId="77777777" w:rsidR="006B3A64" w:rsidRPr="006E3695" w:rsidRDefault="006B3A64" w:rsidP="0017252E">
      <w:pPr>
        <w:tabs>
          <w:tab w:val="left" w:pos="8504"/>
        </w:tabs>
        <w:spacing w:before="120" w:after="120" w:line="480" w:lineRule="auto"/>
        <w:contextualSpacing/>
        <w:jc w:val="center"/>
        <w:rPr>
          <w:rFonts w:ascii="Arial" w:eastAsia="Times New Roman" w:hAnsi="Arial" w:cs="Times New Roman"/>
          <w:b/>
          <w:bCs/>
          <w:sz w:val="28"/>
          <w:szCs w:val="28"/>
          <w:lang w:eastAsia="pt-BR"/>
        </w:rPr>
      </w:pPr>
      <w:r>
        <w:rPr>
          <w:rFonts w:ascii="Arial" w:eastAsia="Times New Roman" w:hAnsi="Arial" w:cs="Times New Roman"/>
          <w:b/>
          <w:bCs/>
          <w:sz w:val="26"/>
          <w:szCs w:val="26"/>
          <w:lang w:eastAsia="pt-BR"/>
        </w:rPr>
        <w:t>EMÉRITOS MINISTROS JULGADORES</w:t>
      </w:r>
    </w:p>
    <w:p w14:paraId="0148F2CA" w14:textId="77777777" w:rsidR="00297066" w:rsidRPr="00E77478" w:rsidRDefault="00297066" w:rsidP="00297066">
      <w:pPr>
        <w:spacing w:after="0" w:line="240" w:lineRule="auto"/>
        <w:ind w:right="-2"/>
        <w:jc w:val="center"/>
        <w:rPr>
          <w:rFonts w:ascii="Arial" w:eastAsia="Times New Roman" w:hAnsi="Arial" w:cs="Times New Roman"/>
          <w:sz w:val="24"/>
          <w:szCs w:val="24"/>
        </w:rPr>
      </w:pPr>
    </w:p>
    <w:p w14:paraId="780ADCA2" w14:textId="77777777" w:rsidR="00297066" w:rsidRPr="00E77478" w:rsidRDefault="00297066" w:rsidP="00A64A85">
      <w:pPr>
        <w:spacing w:after="0" w:line="240" w:lineRule="auto"/>
        <w:ind w:right="-2"/>
        <w:rPr>
          <w:rFonts w:ascii="Arial" w:eastAsia="Times New Roman" w:hAnsi="Arial" w:cs="Times New Roman"/>
          <w:sz w:val="24"/>
          <w:szCs w:val="24"/>
        </w:rPr>
      </w:pPr>
    </w:p>
    <w:p w14:paraId="3B0609B1" w14:textId="36AE4B99" w:rsidR="000169F1" w:rsidRDefault="000169F1" w:rsidP="006B3A64">
      <w:pPr>
        <w:pStyle w:val="Qualificaodaspartes"/>
        <w:ind w:firstLine="0"/>
        <w:rPr>
          <w:rFonts w:eastAsia="Calibri" w:cs="Times New Roman"/>
          <w:b/>
          <w:szCs w:val="24"/>
        </w:rPr>
      </w:pPr>
    </w:p>
    <w:p w14:paraId="71AEA61C" w14:textId="25A6F8E3" w:rsidR="000169F1" w:rsidRPr="005C4689" w:rsidRDefault="000169F1" w:rsidP="000169F1">
      <w:pPr>
        <w:pStyle w:val="Ttulo"/>
      </w:pPr>
      <w:r w:rsidRPr="005C4689">
        <w:t>I –</w:t>
      </w:r>
      <w:r>
        <w:t xml:space="preserve"> </w:t>
      </w:r>
      <w:r w:rsidR="006B3A64">
        <w:t>SÍNTESE DA DEMANDA</w:t>
      </w:r>
    </w:p>
    <w:p w14:paraId="54278611" w14:textId="77777777" w:rsidR="000169F1" w:rsidRPr="004A3F4E" w:rsidRDefault="000169F1" w:rsidP="006B3A64">
      <w:pPr>
        <w:pStyle w:val="SemEspaamento"/>
        <w:numPr>
          <w:ilvl w:val="0"/>
          <w:numId w:val="0"/>
        </w:numPr>
        <w:ind w:left="1701"/>
      </w:pPr>
    </w:p>
    <w:p w14:paraId="5FB3506D" w14:textId="5B521DB5" w:rsidR="006A7698" w:rsidRDefault="008E0AA0" w:rsidP="006A7698">
      <w:pPr>
        <w:pStyle w:val="SemEspaamento"/>
      </w:pPr>
      <w:r>
        <w:t>O recorrente GEAN foi denunciado pela suposta prática dos crimes previstos no art. 217-A e 218-A do CP porque, a</w:t>
      </w:r>
      <w:r w:rsidR="006A7698">
        <w:t>pós o término conturbado da relação conjugal, a sua ex-companheira, JULIANA, registrou boletim de ocorrência em 7.11.2022, acusando</w:t>
      </w:r>
      <w:r w:rsidR="002F02CF">
        <w:t>-</w:t>
      </w:r>
      <w:r w:rsidR="006A7698">
        <w:t>o de ter praticado estupro contra ela e, também, contra a sua filha, MARIA EDUARDA, além de tê-lo imputado a prática de atos libidinosos na presença da menor</w:t>
      </w:r>
      <w:r>
        <w:t xml:space="preserve"> </w:t>
      </w:r>
      <w:r w:rsidR="006A7698" w:rsidRPr="000D755B">
        <w:rPr>
          <w:sz w:val="20"/>
          <w:szCs w:val="18"/>
        </w:rPr>
        <w:t>(estupro de vulnerável e satisfação de lascívia</w:t>
      </w:r>
      <w:r w:rsidR="006A7698">
        <w:rPr>
          <w:sz w:val="20"/>
          <w:szCs w:val="18"/>
        </w:rPr>
        <w:t xml:space="preserve"> – evento 1, DENUNCIA1</w:t>
      </w:r>
      <w:r w:rsidR="006A7698" w:rsidRPr="000D755B">
        <w:rPr>
          <w:sz w:val="20"/>
          <w:szCs w:val="18"/>
        </w:rPr>
        <w:t>)</w:t>
      </w:r>
      <w:r w:rsidR="006A7698">
        <w:t>.</w:t>
      </w:r>
    </w:p>
    <w:p w14:paraId="2E012A0B" w14:textId="77777777" w:rsidR="0020749B" w:rsidRDefault="0020749B" w:rsidP="0020749B">
      <w:pPr>
        <w:pStyle w:val="SemEspaamento"/>
      </w:pPr>
      <w:r>
        <w:t xml:space="preserve">Vale registrar, inicialmente, que GEAN não foi denunciado pela incriminação </w:t>
      </w:r>
      <w:r w:rsidRPr="00193DBB">
        <w:rPr>
          <w:sz w:val="22"/>
          <w:szCs w:val="20"/>
        </w:rPr>
        <w:t xml:space="preserve">– </w:t>
      </w:r>
      <w:r>
        <w:rPr>
          <w:sz w:val="22"/>
          <w:szCs w:val="20"/>
        </w:rPr>
        <w:t xml:space="preserve">evidentemente </w:t>
      </w:r>
      <w:r w:rsidRPr="00193DBB">
        <w:rPr>
          <w:sz w:val="22"/>
          <w:szCs w:val="20"/>
        </w:rPr>
        <w:t>falsa –</w:t>
      </w:r>
      <w:r>
        <w:t xml:space="preserve"> de estupro em relação à JULIANA </w:t>
      </w:r>
      <w:r w:rsidRPr="00C61313">
        <w:rPr>
          <w:sz w:val="20"/>
          <w:szCs w:val="18"/>
        </w:rPr>
        <w:t>(mãe</w:t>
      </w:r>
      <w:r>
        <w:rPr>
          <w:sz w:val="20"/>
          <w:szCs w:val="18"/>
        </w:rPr>
        <w:t xml:space="preserve"> de Maria Eduarda</w:t>
      </w:r>
      <w:r w:rsidRPr="00C61313">
        <w:rPr>
          <w:sz w:val="20"/>
          <w:szCs w:val="18"/>
        </w:rPr>
        <w:t>)</w:t>
      </w:r>
      <w:r>
        <w:t>, na medida em que ela não narrou nenhuma conduta nesse sentido e, durante a instrução do inquérito policial, não foi colhido nenhum indício que apontasse para a existência desse fato, evidentemente inventado por JULIANA, quando registrou o B.O., para prejudicá-lo.</w:t>
      </w:r>
    </w:p>
    <w:p w14:paraId="7DB6A5E2" w14:textId="77777777" w:rsidR="0020749B" w:rsidRPr="00790F9E" w:rsidRDefault="0020749B" w:rsidP="0020749B">
      <w:pPr>
        <w:pStyle w:val="SemEspaamento"/>
      </w:pPr>
      <w:r>
        <w:t>Feito esse esclarecimento,</w:t>
      </w:r>
      <w:r w:rsidRPr="00790F9E">
        <w:t xml:space="preserve"> segundo a narrativa da denúncia, entre 2014 e 2016 o </w:t>
      </w:r>
      <w:r>
        <w:t>recorrente</w:t>
      </w:r>
      <w:r w:rsidRPr="00790F9E">
        <w:t xml:space="preserve"> GEAN teria tido conjunção carnal, por 3 vezes, com a sua enteada, MARIA EDUARDA, e a obrigado a presenciar a prática de atos libidinosos diversos na residência do ex-casal, localizada na Rua Barão do Rio Branco, n. 448, São Pedro, Porto União/SC.</w:t>
      </w:r>
    </w:p>
    <w:p w14:paraId="5A439400" w14:textId="51C83B09" w:rsidR="006A7698" w:rsidRDefault="006A7698" w:rsidP="006A7698">
      <w:pPr>
        <w:pStyle w:val="SemEspaamento"/>
      </w:pPr>
      <w:r>
        <w:t xml:space="preserve">Devidamente instruído o feito, sobreveio sentença que condenou o recorrente à exorbitante pena de 14 anos, 4 meses e 24 dias pela suposta prática do delito previsto no art. 217-A, </w:t>
      </w:r>
      <w:r>
        <w:rPr>
          <w:i/>
          <w:iCs/>
        </w:rPr>
        <w:t>caput</w:t>
      </w:r>
      <w:r>
        <w:t xml:space="preserve">, c/c arts. 71 e 226, II, do CP, tendo o absolvido pelo crime previsto no art. 218-A do CP </w:t>
      </w:r>
      <w:r>
        <w:rPr>
          <w:sz w:val="20"/>
          <w:szCs w:val="18"/>
        </w:rPr>
        <w:t>(evento 133, SENT1</w:t>
      </w:r>
      <w:r w:rsidRPr="000D755B">
        <w:rPr>
          <w:sz w:val="20"/>
          <w:szCs w:val="18"/>
        </w:rPr>
        <w:t>)</w:t>
      </w:r>
      <w:r>
        <w:t>.</w:t>
      </w:r>
    </w:p>
    <w:p w14:paraId="73696D29" w14:textId="79A33DA4" w:rsidR="00CF58E2" w:rsidRDefault="002F02CF" w:rsidP="0060359D">
      <w:pPr>
        <w:pStyle w:val="SemEspaamento"/>
      </w:pPr>
      <w:r>
        <w:t xml:space="preserve">Irresignado, </w:t>
      </w:r>
      <w:r w:rsidR="00061549">
        <w:t>o recorrente interpôs apelação</w:t>
      </w:r>
      <w:r w:rsidR="00D220E2">
        <w:t xml:space="preserve">, em que </w:t>
      </w:r>
      <w:r w:rsidR="0060359D">
        <w:t xml:space="preserve">foi demonstrada falta de prova da materialidade do delito, assim como ocorreu em relação ao crime do art. 218-A do CP, o que fica evidente </w:t>
      </w:r>
      <w:r w:rsidR="00CF58E2">
        <w:t xml:space="preserve">pelo fato de que há incongruência temporal entre a data do fato, que teria ocorrido </w:t>
      </w:r>
      <w:r w:rsidR="006F49BF">
        <w:t xml:space="preserve">quando a vítima tinha 11 anos e enquanto </w:t>
      </w:r>
      <w:r w:rsidR="00CF58E2">
        <w:t>JULIANA estaria na faculdade, e próprio o ano de início do curso superior de JULIANA</w:t>
      </w:r>
      <w:r w:rsidR="006F49BF">
        <w:t>, em que a vítima já tinha pelo menos 13 anos</w:t>
      </w:r>
      <w:r w:rsidR="00E319B0">
        <w:t xml:space="preserve"> </w:t>
      </w:r>
      <w:r w:rsidR="00E319B0" w:rsidRPr="00E319B0">
        <w:rPr>
          <w:sz w:val="20"/>
          <w:szCs w:val="18"/>
        </w:rPr>
        <w:t>(evento 28 – 2º grau)</w:t>
      </w:r>
      <w:r w:rsidR="00CF58E2">
        <w:t xml:space="preserve">. </w:t>
      </w:r>
    </w:p>
    <w:p w14:paraId="1A296A1F" w14:textId="704BED0C" w:rsidR="00942BA9" w:rsidRDefault="00CF58E2" w:rsidP="0060359D">
      <w:pPr>
        <w:pStyle w:val="SemEspaamento"/>
      </w:pPr>
      <w:r w:rsidRPr="000E6ED6">
        <w:t>Mas não é só. Na apelação foi expost</w:t>
      </w:r>
      <w:r w:rsidR="00CD413B">
        <w:t xml:space="preserve">o que JULIANA registrou o boletim de ocorrência, veiculando diversas acusações falsas contra o recorrente, mesmo MARIA EDUARDA já tendo 19 anos e, portanto, sendo plenamente capaz de </w:t>
      </w:r>
      <w:r w:rsidR="001D74C0">
        <w:t>relatar, com detalhes, eventual fato que teria sido praticado</w:t>
      </w:r>
      <w:r w:rsidRPr="000E6ED6">
        <w:t xml:space="preserve"> </w:t>
      </w:r>
      <w:r w:rsidR="001D74C0">
        <w:t>contra si</w:t>
      </w:r>
      <w:r w:rsidR="00E319B0">
        <w:t xml:space="preserve"> </w:t>
      </w:r>
      <w:r w:rsidR="00E319B0" w:rsidRPr="00E319B0">
        <w:rPr>
          <w:sz w:val="20"/>
          <w:szCs w:val="18"/>
        </w:rPr>
        <w:t>(evento 28 – 2º grau)</w:t>
      </w:r>
      <w:r w:rsidR="001D74C0">
        <w:t>.</w:t>
      </w:r>
      <w:r w:rsidR="00942BA9">
        <w:t xml:space="preserve"> </w:t>
      </w:r>
    </w:p>
    <w:p w14:paraId="7F08E0D6" w14:textId="6D3EAC55" w:rsidR="0060359D" w:rsidRPr="004A3F4E" w:rsidRDefault="00942BA9" w:rsidP="0060359D">
      <w:pPr>
        <w:pStyle w:val="SemEspaamento"/>
      </w:pPr>
      <w:r>
        <w:t xml:space="preserve">Na apelação foi demonstrado, também, </w:t>
      </w:r>
      <w:r w:rsidR="00CF58E2" w:rsidRPr="000E6ED6">
        <w:t xml:space="preserve">a divergência </w:t>
      </w:r>
      <w:r w:rsidR="0060359D" w:rsidRPr="000E6ED6">
        <w:t xml:space="preserve">relacionada à palavra da suposta vítima e de seus familiares com os fatos relatados por eles próprios </w:t>
      </w:r>
      <w:r w:rsidR="0060359D" w:rsidRPr="000E6ED6">
        <w:rPr>
          <w:sz w:val="22"/>
          <w:szCs w:val="20"/>
        </w:rPr>
        <w:t>– e que nortearam a investigação criminal –</w:t>
      </w:r>
      <w:r w:rsidR="0060359D" w:rsidRPr="000E6ED6">
        <w:t xml:space="preserve">, além de </w:t>
      </w:r>
      <w:r w:rsidR="008E6D0D">
        <w:t xml:space="preserve">diversos outros </w:t>
      </w:r>
      <w:r w:rsidR="0060359D" w:rsidRPr="000E6ED6">
        <w:t xml:space="preserve">fortes indícios que apontam para a premeditação da acusação, por JULIANA </w:t>
      </w:r>
      <w:r w:rsidR="0060359D" w:rsidRPr="000E6ED6">
        <w:rPr>
          <w:sz w:val="20"/>
          <w:szCs w:val="18"/>
        </w:rPr>
        <w:t>(mãe de Maria Eduarda)</w:t>
      </w:r>
      <w:r w:rsidR="0060359D" w:rsidRPr="000E6ED6">
        <w:t xml:space="preserve">, </w:t>
      </w:r>
      <w:r w:rsidR="00CF58E2" w:rsidRPr="000E6ED6">
        <w:t>como</w:t>
      </w:r>
      <w:r w:rsidR="000E6ED6" w:rsidRPr="000E6ED6">
        <w:t xml:space="preserve"> o fato de que</w:t>
      </w:r>
      <w:r w:rsidR="00CF58E2" w:rsidRPr="000E6ED6">
        <w:t xml:space="preserve"> </w:t>
      </w:r>
      <w:r w:rsidR="000E6ED6" w:rsidRPr="000E6ED6">
        <w:t>o trabalho de conclusão de curso de direito de JULIANA</w:t>
      </w:r>
      <w:r w:rsidR="00445068">
        <w:t xml:space="preserve"> </w:t>
      </w:r>
      <w:r w:rsidR="000E6ED6" w:rsidRPr="000E6ED6">
        <w:t>trata</w:t>
      </w:r>
      <w:r w:rsidR="008E6D0D">
        <w:t>r</w:t>
      </w:r>
      <w:r w:rsidR="000E6ED6" w:rsidRPr="000E6ED6">
        <w:t xml:space="preserve"> sobre os </w:t>
      </w:r>
      <w:r w:rsidR="000E6ED6" w:rsidRPr="0004605A">
        <w:rPr>
          <w:i/>
          <w:iCs/>
        </w:rPr>
        <w:t>“</w:t>
      </w:r>
      <w:r w:rsidR="000E6ED6" w:rsidRPr="0004605A">
        <w:rPr>
          <w:b/>
          <w:bCs/>
          <w:i/>
          <w:iCs/>
        </w:rPr>
        <w:t xml:space="preserve">LIMITES JURÍDICOS DA PRESUNÇÃO DE ESTUPRO FRENTE AO RELACIONAMENTO AMOROSO PRÉ-EXISTENTE </w:t>
      </w:r>
      <w:r w:rsidR="00834F81">
        <w:rPr>
          <w:b/>
          <w:bCs/>
          <w:i/>
          <w:iCs/>
        </w:rPr>
        <w:t xml:space="preserve">DA MENOR </w:t>
      </w:r>
      <w:r w:rsidR="000E6ED6" w:rsidRPr="0004605A">
        <w:rPr>
          <w:b/>
          <w:bCs/>
          <w:i/>
          <w:iCs/>
        </w:rPr>
        <w:t>COM O AGENTE</w:t>
      </w:r>
      <w:r w:rsidR="000E6ED6" w:rsidRPr="0004605A">
        <w:rPr>
          <w:i/>
          <w:iCs/>
        </w:rPr>
        <w:t xml:space="preserve">” </w:t>
      </w:r>
      <w:r w:rsidR="000E6ED6" w:rsidRPr="000E6ED6">
        <w:rPr>
          <w:sz w:val="20"/>
          <w:szCs w:val="18"/>
        </w:rPr>
        <w:t>(evento 28, DOCUMENTACAO2 – autos no 2º grau)</w:t>
      </w:r>
      <w:r w:rsidR="000E6ED6" w:rsidRPr="000E6ED6">
        <w:t xml:space="preserve">, que </w:t>
      </w:r>
      <w:r w:rsidR="000E6ED6" w:rsidRPr="000E6ED6">
        <w:rPr>
          <w:b/>
          <w:bCs/>
        </w:rPr>
        <w:t>foi elaborado em 2020</w:t>
      </w:r>
      <w:r w:rsidR="000E6ED6">
        <w:t xml:space="preserve">, </w:t>
      </w:r>
      <w:r w:rsidR="009A239A">
        <w:t>2</w:t>
      </w:r>
      <w:r w:rsidR="008E6D0D">
        <w:t xml:space="preserve"> ano</w:t>
      </w:r>
      <w:r w:rsidR="009A239A">
        <w:t>s</w:t>
      </w:r>
      <w:r w:rsidR="008E6D0D">
        <w:t xml:space="preserve"> </w:t>
      </w:r>
      <w:r w:rsidR="000E6ED6">
        <w:t xml:space="preserve">antes da acusação </w:t>
      </w:r>
      <w:r w:rsidR="00834F81">
        <w:t xml:space="preserve">feita pela própria JULIANA </w:t>
      </w:r>
      <w:r w:rsidR="0060359D">
        <w:t xml:space="preserve">para se vingar do </w:t>
      </w:r>
      <w:r w:rsidR="00834F81">
        <w:t>recorrente</w:t>
      </w:r>
      <w:r w:rsidR="00906F3E">
        <w:t xml:space="preserve"> </w:t>
      </w:r>
      <w:r w:rsidR="00906F3E" w:rsidRPr="00E319B0">
        <w:rPr>
          <w:sz w:val="20"/>
          <w:szCs w:val="18"/>
        </w:rPr>
        <w:t>(evento 28 – 2º grau)</w:t>
      </w:r>
      <w:r w:rsidR="00834F81">
        <w:t>.</w:t>
      </w:r>
      <w:r w:rsidR="0060359D" w:rsidRPr="0042579F">
        <w:t xml:space="preserve"> </w:t>
      </w:r>
    </w:p>
    <w:p w14:paraId="772987CF" w14:textId="72EF9FBF" w:rsidR="000169F1" w:rsidRDefault="00834F81" w:rsidP="000169F1">
      <w:pPr>
        <w:pStyle w:val="SemEspaamento"/>
      </w:pPr>
      <w:r>
        <w:t xml:space="preserve">Além disso, o recorrente juntou aos autos a conversa de </w:t>
      </w:r>
      <w:r w:rsidRPr="008531B5">
        <w:rPr>
          <w:i/>
          <w:iCs/>
        </w:rPr>
        <w:t xml:space="preserve">whatsapp </w:t>
      </w:r>
      <w:r>
        <w:t>entre ele e JULIANA, ocasião em que JULIANA confessa que</w:t>
      </w:r>
      <w:r w:rsidR="00F25936">
        <w:t xml:space="preserve"> iria acabar com a vida do recorrente, além de apresentar fotos da família ao longo dos anos após os fatos pelos quais foi acusado, em que não há qualquer sinal de </w:t>
      </w:r>
      <w:r w:rsidR="008531B5">
        <w:t xml:space="preserve">hostilidade de Maria Eduarda em relação ao </w:t>
      </w:r>
      <w:r w:rsidR="0020749B">
        <w:t>recorrente</w:t>
      </w:r>
      <w:r w:rsidR="00906F3E">
        <w:t xml:space="preserve"> </w:t>
      </w:r>
      <w:r w:rsidR="00337AB2" w:rsidRPr="00CD69C8">
        <w:rPr>
          <w:sz w:val="22"/>
          <w:szCs w:val="20"/>
        </w:rPr>
        <w:t>– diferentemente do que se espera em casos de abuso</w:t>
      </w:r>
      <w:r w:rsidR="00337AB2" w:rsidRPr="00E319B0">
        <w:rPr>
          <w:sz w:val="20"/>
          <w:szCs w:val="18"/>
        </w:rPr>
        <w:t xml:space="preserve"> </w:t>
      </w:r>
      <w:r w:rsidR="00906F3E" w:rsidRPr="00E319B0">
        <w:rPr>
          <w:sz w:val="20"/>
          <w:szCs w:val="18"/>
        </w:rPr>
        <w:t>(evento 28 – 2º grau)</w:t>
      </w:r>
      <w:r w:rsidR="00906F3E">
        <w:t>.</w:t>
      </w:r>
    </w:p>
    <w:p w14:paraId="0FA3FB08" w14:textId="1CC41308" w:rsidR="006C2FBB" w:rsidRDefault="00906F3E" w:rsidP="000169F1">
      <w:pPr>
        <w:pStyle w:val="SemEspaamento"/>
      </w:pPr>
      <w:r>
        <w:t>Ou seja, o recorrente demonstrou que</w:t>
      </w:r>
      <w:r w:rsidR="001D1770">
        <w:t xml:space="preserve"> há</w:t>
      </w:r>
      <w:r>
        <w:t xml:space="preserve">, no mínimo, </w:t>
      </w:r>
      <w:r w:rsidRPr="001D1770">
        <w:rPr>
          <w:b/>
          <w:bCs/>
        </w:rPr>
        <w:t>dúvida insuperável</w:t>
      </w:r>
      <w:r>
        <w:t xml:space="preserve"> em relação à ocorrência das acusações feitas por JULIANA</w:t>
      </w:r>
      <w:r w:rsidR="001D1770">
        <w:t xml:space="preserve"> </w:t>
      </w:r>
      <w:r w:rsidR="001D1770" w:rsidRPr="001D1770">
        <w:rPr>
          <w:sz w:val="20"/>
          <w:szCs w:val="18"/>
        </w:rPr>
        <w:t>(</w:t>
      </w:r>
      <w:r w:rsidR="001D1770">
        <w:rPr>
          <w:sz w:val="20"/>
          <w:szCs w:val="18"/>
        </w:rPr>
        <w:t xml:space="preserve">falta de </w:t>
      </w:r>
      <w:r w:rsidR="001D1770" w:rsidRPr="001D1770">
        <w:rPr>
          <w:sz w:val="20"/>
          <w:szCs w:val="18"/>
        </w:rPr>
        <w:t>materialidade)</w:t>
      </w:r>
      <w:r>
        <w:t xml:space="preserve">, o que deveria conduzir à reforma </w:t>
      </w:r>
      <w:r w:rsidR="006C2FBB">
        <w:t>da sentença e à sua absolvição.</w:t>
      </w:r>
    </w:p>
    <w:p w14:paraId="5B506B15" w14:textId="58CCEFCD" w:rsidR="00906F3E" w:rsidRDefault="006C2FBB" w:rsidP="000169F1">
      <w:pPr>
        <w:pStyle w:val="SemEspaamento"/>
      </w:pPr>
      <w:r>
        <w:t>Ocorre, no entanto, que</w:t>
      </w:r>
      <w:r w:rsidR="00773006">
        <w:t xml:space="preserve"> </w:t>
      </w:r>
      <w:r>
        <w:t>o recorrente foi surpreendido pelo acórdão do evento 68, que manteve a sua condenação, sem</w:t>
      </w:r>
      <w:r w:rsidR="007A4390">
        <w:t xml:space="preserve"> enfrentar</w:t>
      </w:r>
      <w:r>
        <w:t xml:space="preserve">, contudo, </w:t>
      </w:r>
      <w:r w:rsidR="007A4390">
        <w:t>os sólidos argumentos apresentados nas razões recursais e que são capazes de infirmar a conclusão a que chegou a douta Câmara Julgadora.</w:t>
      </w:r>
    </w:p>
    <w:p w14:paraId="6170867B" w14:textId="1397F48B" w:rsidR="005434D1" w:rsidRDefault="007A4390" w:rsidP="000169F1">
      <w:pPr>
        <w:pStyle w:val="SemEspaamento"/>
      </w:pPr>
      <w:r>
        <w:t>Diante desse contexto, foram opostos aclaratórios</w:t>
      </w:r>
      <w:r w:rsidR="000559BA">
        <w:t xml:space="preserve"> </w:t>
      </w:r>
      <w:r w:rsidR="000559BA" w:rsidRPr="007F18AB">
        <w:rPr>
          <w:sz w:val="20"/>
          <w:szCs w:val="18"/>
        </w:rPr>
        <w:t>(evento 80)</w:t>
      </w:r>
      <w:r w:rsidR="00826BB6">
        <w:t xml:space="preserve"> para </w:t>
      </w:r>
      <w:r w:rsidR="000559BA">
        <w:t xml:space="preserve">que </w:t>
      </w:r>
      <w:r w:rsidR="00801585">
        <w:t>fossem sanadas as omissões relativas às teses recursais apresentadas pelo Órgão Julgador</w:t>
      </w:r>
      <w:r w:rsidR="007F18AB">
        <w:t xml:space="preserve">, além de prequestionar </w:t>
      </w:r>
      <w:r w:rsidR="005434D1">
        <w:t xml:space="preserve">os </w:t>
      </w:r>
      <w:r w:rsidR="00AA7C1C">
        <w:t>dispositivos legais e constitucionais relevantes para o deslinde da causa</w:t>
      </w:r>
      <w:r w:rsidR="007F18AB">
        <w:t xml:space="preserve">. </w:t>
      </w:r>
    </w:p>
    <w:p w14:paraId="3A2106DA" w14:textId="3B54DDCF" w:rsidR="007A4390" w:rsidRDefault="007F18AB" w:rsidP="000169F1">
      <w:pPr>
        <w:pStyle w:val="SemEspaamento"/>
      </w:pPr>
      <w:r>
        <w:t>Entretanto, os embargos de declaração foram</w:t>
      </w:r>
      <w:r w:rsidR="005434D1">
        <w:t xml:space="preserve"> rejeitados</w:t>
      </w:r>
      <w:r w:rsidR="00B14737">
        <w:t xml:space="preserve"> </w:t>
      </w:r>
      <w:r w:rsidR="00B14737" w:rsidRPr="00B14737">
        <w:rPr>
          <w:sz w:val="20"/>
          <w:szCs w:val="18"/>
        </w:rPr>
        <w:t>(evento 101)</w:t>
      </w:r>
      <w:r w:rsidR="005434D1">
        <w:t xml:space="preserve">, </w:t>
      </w:r>
      <w:r w:rsidR="0090098B">
        <w:t>perpetuando o não enfrentamento das teses recursais delineadas</w:t>
      </w:r>
      <w:r w:rsidR="00B14737">
        <w:t xml:space="preserve"> nas razões recursais</w:t>
      </w:r>
      <w:r w:rsidR="0090098B">
        <w:t>, que</w:t>
      </w:r>
      <w:r w:rsidR="006168E4">
        <w:t xml:space="preserve"> possuem o condão de derruir a conclusão condenatória dos arestos ora recorridos</w:t>
      </w:r>
      <w:r w:rsidR="00883544">
        <w:t xml:space="preserve"> e que, no mínimo, devem ser devidamente consideradas</w:t>
      </w:r>
      <w:r w:rsidR="00316543">
        <w:t>, mesmo</w:t>
      </w:r>
      <w:r w:rsidR="00883544">
        <w:t xml:space="preserve"> no caso de manutenção do édito condenatório</w:t>
      </w:r>
      <w:r w:rsidR="006168E4">
        <w:t>.</w:t>
      </w:r>
    </w:p>
    <w:p w14:paraId="203A1E73" w14:textId="3570B524" w:rsidR="006168E4" w:rsidRPr="004A3F4E" w:rsidRDefault="006168E4" w:rsidP="000169F1">
      <w:pPr>
        <w:pStyle w:val="SemEspaamento"/>
      </w:pPr>
      <w:r>
        <w:t xml:space="preserve">Assim sendo, o recorrente não vê outra alternativa senão a interposição do presente recurso especial, </w:t>
      </w:r>
      <w:r w:rsidR="00B14737">
        <w:t>na medida em que os arestos recorridos afrontaram</w:t>
      </w:r>
      <w:r w:rsidR="00B438AC">
        <w:t xml:space="preserve">, de forma direta, os </w:t>
      </w:r>
      <w:r>
        <w:t xml:space="preserve">arts. </w:t>
      </w:r>
      <w:r w:rsidRPr="006168E4">
        <w:t>386, II e VII, 619 e 620 do CPP</w:t>
      </w:r>
      <w:r w:rsidR="009F7AF8">
        <w:t xml:space="preserve">, </w:t>
      </w:r>
      <w:r w:rsidR="00B438AC">
        <w:t xml:space="preserve">como se verá nas </w:t>
      </w:r>
      <w:r w:rsidR="009F7AF8">
        <w:t xml:space="preserve">razões expostas a seguir. </w:t>
      </w:r>
    </w:p>
    <w:p w14:paraId="0F4BF6C8" w14:textId="77777777" w:rsidR="000169F1" w:rsidRPr="00136102" w:rsidRDefault="000169F1" w:rsidP="00747E63">
      <w:pPr>
        <w:pStyle w:val="SemEspaamento"/>
        <w:numPr>
          <w:ilvl w:val="0"/>
          <w:numId w:val="0"/>
        </w:numPr>
        <w:ind w:left="1701"/>
      </w:pPr>
    </w:p>
    <w:p w14:paraId="58F15136" w14:textId="77777777" w:rsidR="00747E63" w:rsidRPr="007039F9" w:rsidRDefault="00747E63" w:rsidP="00747E63">
      <w:pPr>
        <w:pStyle w:val="Ttulo"/>
      </w:pPr>
      <w:r w:rsidRPr="007039F9">
        <w:t>I</w:t>
      </w:r>
      <w:r>
        <w:t>I</w:t>
      </w:r>
      <w:r w:rsidRPr="007039F9">
        <w:t xml:space="preserve"> – </w:t>
      </w:r>
      <w:r>
        <w:t xml:space="preserve">DO </w:t>
      </w:r>
      <w:r w:rsidRPr="007039F9">
        <w:t>CABIMENTO DO RECURSO ESPECIAL</w:t>
      </w:r>
    </w:p>
    <w:p w14:paraId="3CC5662D" w14:textId="77777777" w:rsidR="00747E63" w:rsidRPr="00F927E7" w:rsidRDefault="00747E63" w:rsidP="00747E63">
      <w:pPr>
        <w:pStyle w:val="SemEspaamento"/>
        <w:numPr>
          <w:ilvl w:val="0"/>
          <w:numId w:val="0"/>
        </w:numPr>
        <w:ind w:left="1701"/>
      </w:pPr>
    </w:p>
    <w:p w14:paraId="7BED92DA" w14:textId="39AB7C5E" w:rsidR="00747E63" w:rsidRDefault="00747E63" w:rsidP="00747E63">
      <w:pPr>
        <w:pStyle w:val="SemEspaamento"/>
      </w:pPr>
      <w:r>
        <w:t xml:space="preserve">No presente caso, o </w:t>
      </w:r>
      <w:r w:rsidRPr="007039F9">
        <w:t>recurso especial encontra amparo no art. 105, III, alínea ‘a’, da Constituição Federal, uma vez que</w:t>
      </w:r>
      <w:r>
        <w:t xml:space="preserve">, como se verá a seguir, </w:t>
      </w:r>
      <w:r w:rsidRPr="007039F9">
        <w:t xml:space="preserve">é manifesta a </w:t>
      </w:r>
      <w:r>
        <w:t>infringência</w:t>
      </w:r>
      <w:r w:rsidRPr="007039F9">
        <w:t xml:space="preserve"> aos </w:t>
      </w:r>
      <w:r>
        <w:t xml:space="preserve">arts. </w:t>
      </w:r>
      <w:r w:rsidRPr="006168E4">
        <w:t>386, II</w:t>
      </w:r>
      <w:r w:rsidR="006C4A6F">
        <w:t xml:space="preserve"> </w:t>
      </w:r>
      <w:r w:rsidRPr="006168E4">
        <w:t>e VII, 619 e 620 do CPP</w:t>
      </w:r>
      <w:r w:rsidRPr="007039F9">
        <w:t>.</w:t>
      </w:r>
    </w:p>
    <w:p w14:paraId="6427B279" w14:textId="645EF22C" w:rsidR="00747E63" w:rsidRPr="009A1B3B" w:rsidRDefault="00747E63" w:rsidP="00747E63">
      <w:pPr>
        <w:pStyle w:val="SemEspaamento"/>
      </w:pPr>
      <w:r>
        <w:t>O recorrente ressalta</w:t>
      </w:r>
      <w:r w:rsidRPr="00DC736D">
        <w:t xml:space="preserve">, desde já, que os dispositivos legais </w:t>
      </w:r>
      <w:r>
        <w:t>violados</w:t>
      </w:r>
      <w:r w:rsidRPr="00DC736D">
        <w:t xml:space="preserve"> foram prequestionados </w:t>
      </w:r>
      <w:r w:rsidRPr="006E6ACE">
        <w:t>nos r. acórdãos recorridos</w:t>
      </w:r>
      <w:r>
        <w:t xml:space="preserve"> </w:t>
      </w:r>
      <w:r w:rsidRPr="00260110">
        <w:rPr>
          <w:sz w:val="20"/>
          <w:szCs w:val="18"/>
        </w:rPr>
        <w:t>(eventos 68 e 1</w:t>
      </w:r>
      <w:r w:rsidR="00260110" w:rsidRPr="00260110">
        <w:rPr>
          <w:sz w:val="20"/>
          <w:szCs w:val="18"/>
        </w:rPr>
        <w:t>0</w:t>
      </w:r>
      <w:r w:rsidRPr="00260110">
        <w:rPr>
          <w:sz w:val="20"/>
          <w:szCs w:val="18"/>
        </w:rPr>
        <w:t>1</w:t>
      </w:r>
      <w:r w:rsidR="00260110" w:rsidRPr="00260110">
        <w:rPr>
          <w:sz w:val="20"/>
          <w:szCs w:val="18"/>
        </w:rPr>
        <w:t>)</w:t>
      </w:r>
      <w:r>
        <w:t xml:space="preserve"> e</w:t>
      </w:r>
      <w:r w:rsidRPr="006E6ACE">
        <w:t xml:space="preserve">, </w:t>
      </w:r>
      <w:r>
        <w:t>vale registrar</w:t>
      </w:r>
      <w:r w:rsidRPr="006E6ACE">
        <w:t xml:space="preserve">, que </w:t>
      </w:r>
      <w:r>
        <w:t xml:space="preserve">o art. 1.025 do CPC </w:t>
      </w:r>
      <w:r w:rsidRPr="006E6ACE">
        <w:t>passou a admitir o prequestionamento implícit</w:t>
      </w:r>
      <w:r>
        <w:t>o,</w:t>
      </w:r>
      <w:r w:rsidRPr="006E6ACE">
        <w:t xml:space="preserve"> </w:t>
      </w:r>
      <w:r>
        <w:t xml:space="preserve">sendo suficiente que as decisões do Tribunal de origem apreciem e </w:t>
      </w:r>
      <w:r w:rsidRPr="009A1B3B">
        <w:t>demonstre</w:t>
      </w:r>
      <w:r>
        <w:t>m</w:t>
      </w:r>
      <w:r w:rsidRPr="009A1B3B">
        <w:t xml:space="preserve"> os argumentos da rejeição ou </w:t>
      </w:r>
      <w:r>
        <w:t xml:space="preserve">do </w:t>
      </w:r>
      <w:r w:rsidRPr="009A1B3B">
        <w:t>acolhimento das teses recursais.</w:t>
      </w:r>
    </w:p>
    <w:p w14:paraId="61F6C0C5" w14:textId="578A3359" w:rsidR="00747E63" w:rsidRPr="0069390A" w:rsidRDefault="00747E63" w:rsidP="00747E63">
      <w:pPr>
        <w:pStyle w:val="SemEspaamento"/>
      </w:pPr>
      <w:r>
        <w:t xml:space="preserve">No mais, as questões trazidas neste recurso estão amparadas nos elementos utilizados pelos acórdãos hostilizados para concluir pela condenação e foram destacados nas razões dos embargos de declaração opostos, o que dispensa a necessidade de revolvimento de material fático-probatório, </w:t>
      </w:r>
      <w:r w:rsidR="0085003F">
        <w:t xml:space="preserve">inclusive por se tratar </w:t>
      </w:r>
      <w:r w:rsidR="0085003F" w:rsidRPr="0085003F">
        <w:t>de</w:t>
      </w:r>
      <w:r w:rsidR="0085003F">
        <w:rPr>
          <w:b/>
          <w:bCs/>
        </w:rPr>
        <w:t xml:space="preserve"> </w:t>
      </w:r>
      <w:r w:rsidRPr="00260110">
        <w:rPr>
          <w:b/>
          <w:bCs/>
        </w:rPr>
        <w:t>mera revaloração jurídica quanto à situação fática já delimitada e às provas utilizadas pelos arestos recorridos</w:t>
      </w:r>
      <w:r>
        <w:rPr>
          <w:sz w:val="20"/>
          <w:szCs w:val="20"/>
        </w:rPr>
        <w:t>.</w:t>
      </w:r>
    </w:p>
    <w:p w14:paraId="524E2639" w14:textId="1642F324" w:rsidR="00747E63" w:rsidRPr="0069390A" w:rsidRDefault="00747E63" w:rsidP="00747E63">
      <w:pPr>
        <w:pStyle w:val="SemEspaamento"/>
      </w:pPr>
      <w:r>
        <w:t xml:space="preserve">Registra-se, ainda, que o requisito de </w:t>
      </w:r>
      <w:r w:rsidR="00A8084E">
        <w:t>“</w:t>
      </w:r>
      <w:r w:rsidRPr="00881337">
        <w:rPr>
          <w:i/>
          <w:iCs/>
        </w:rPr>
        <w:t>relevância das matérias de direito infraconstitucional debatidas</w:t>
      </w:r>
      <w:r w:rsidR="00A8084E">
        <w:t>”</w:t>
      </w:r>
      <w:r>
        <w:t xml:space="preserve"> está presente no caso vertente, pelo fato de se tratar de recurso interposto em processo criminal, por força do art. 105, §3º, I, da CF.</w:t>
      </w:r>
    </w:p>
    <w:p w14:paraId="1B1D3EB0" w14:textId="2C5C31E6" w:rsidR="00747E63" w:rsidRPr="004A3F4E" w:rsidRDefault="00747E63" w:rsidP="00747E63">
      <w:pPr>
        <w:pStyle w:val="SemEspaamento"/>
      </w:pPr>
      <w:r w:rsidRPr="007039F9">
        <w:t xml:space="preserve">Desse modo, </w:t>
      </w:r>
      <w:r>
        <w:t xml:space="preserve">uma vez preenchidos os requisitos legais autorizadores, </w:t>
      </w:r>
      <w:r w:rsidR="00A8084E">
        <w:t>o conhecimento e a admissão do presente recurso é medida que se impõe</w:t>
      </w:r>
      <w:r w:rsidRPr="007039F9">
        <w:t>.</w:t>
      </w:r>
    </w:p>
    <w:p w14:paraId="48D3BBDE" w14:textId="77777777" w:rsidR="000169F1" w:rsidRDefault="000169F1" w:rsidP="000169F1">
      <w:pPr>
        <w:pStyle w:val="Ttulo"/>
      </w:pPr>
    </w:p>
    <w:p w14:paraId="7DDB1DAB" w14:textId="5CE13D39" w:rsidR="000169F1" w:rsidRPr="00136102" w:rsidRDefault="000169F1" w:rsidP="000169F1">
      <w:pPr>
        <w:pStyle w:val="Ttulo"/>
      </w:pPr>
      <w:r>
        <w:t xml:space="preserve">III – </w:t>
      </w:r>
      <w:r w:rsidR="00DC1734">
        <w:t xml:space="preserve">ARESTO RECORRIDO QUE </w:t>
      </w:r>
      <w:r w:rsidR="009C4C97">
        <w:t xml:space="preserve">NEGOU </w:t>
      </w:r>
      <w:r w:rsidR="00DC1734">
        <w:t>VIGÊNCIA</w:t>
      </w:r>
      <w:r w:rsidR="005567FF">
        <w:t xml:space="preserve"> </w:t>
      </w:r>
      <w:r w:rsidR="00DC1734">
        <w:t>A</w:t>
      </w:r>
      <w:r w:rsidR="005567FF">
        <w:t>OS ARTS. 619 E 620 DO CPP</w:t>
      </w:r>
    </w:p>
    <w:p w14:paraId="5A0E2A25" w14:textId="77777777" w:rsidR="000169F1" w:rsidRDefault="000169F1" w:rsidP="000169F1">
      <w:pPr>
        <w:spacing w:after="0" w:line="360" w:lineRule="auto"/>
        <w:ind w:firstLine="1418"/>
        <w:contextualSpacing/>
        <w:jc w:val="both"/>
        <w:rPr>
          <w:rFonts w:ascii="Arial" w:eastAsia="Calibri" w:hAnsi="Arial" w:cs="Times New Roman"/>
          <w:b/>
          <w:sz w:val="24"/>
          <w:szCs w:val="24"/>
        </w:rPr>
      </w:pPr>
    </w:p>
    <w:p w14:paraId="43915F11" w14:textId="037AA3B4" w:rsidR="009F209B" w:rsidRPr="009F209B" w:rsidRDefault="00D17CED" w:rsidP="00715B36">
      <w:pPr>
        <w:pStyle w:val="SemEspaamento"/>
        <w:rPr>
          <w:rFonts w:eastAsia="Calibri" w:cs="Times New Roman"/>
          <w:b/>
          <w:szCs w:val="24"/>
        </w:rPr>
      </w:pPr>
      <w:r>
        <w:t xml:space="preserve">Excelência, </w:t>
      </w:r>
      <w:r w:rsidR="009E76C4">
        <w:t xml:space="preserve">o ponto central </w:t>
      </w:r>
      <w:r w:rsidR="00715B36">
        <w:t xml:space="preserve">das razões </w:t>
      </w:r>
      <w:r w:rsidR="009E76C4">
        <w:t xml:space="preserve">de apelação </w:t>
      </w:r>
      <w:r w:rsidR="009E76C4" w:rsidRPr="009E151E">
        <w:rPr>
          <w:sz w:val="20"/>
          <w:szCs w:val="18"/>
        </w:rPr>
        <w:t xml:space="preserve">(evento </w:t>
      </w:r>
      <w:r w:rsidR="009E151E" w:rsidRPr="009E151E">
        <w:rPr>
          <w:sz w:val="20"/>
          <w:szCs w:val="18"/>
        </w:rPr>
        <w:t>28 – 2º grau</w:t>
      </w:r>
      <w:r w:rsidR="009E76C4" w:rsidRPr="009E151E">
        <w:rPr>
          <w:sz w:val="20"/>
          <w:szCs w:val="18"/>
        </w:rPr>
        <w:t>)</w:t>
      </w:r>
      <w:r w:rsidR="009E76C4">
        <w:t xml:space="preserve"> </w:t>
      </w:r>
      <w:r w:rsidR="00E625B2">
        <w:t xml:space="preserve">diz respeito </w:t>
      </w:r>
      <w:r w:rsidR="002C2CA1">
        <w:t>a todas as circunstâncias</w:t>
      </w:r>
      <w:r w:rsidR="00DC1734">
        <w:t xml:space="preserve"> e elementos de prova</w:t>
      </w:r>
      <w:r w:rsidR="002C2CA1">
        <w:t xml:space="preserve"> que levam à conclusão de que JULIANA, mãe de MARIA EDUARDA, </w:t>
      </w:r>
      <w:r w:rsidR="004E2DBA">
        <w:t>criou a narrativa acusatória</w:t>
      </w:r>
      <w:r w:rsidR="00F01E37">
        <w:t xml:space="preserve">, que gerou </w:t>
      </w:r>
      <w:r w:rsidR="008E3B41">
        <w:t>essa</w:t>
      </w:r>
      <w:r w:rsidR="00F01E37">
        <w:t xml:space="preserve"> condenação</w:t>
      </w:r>
      <w:r w:rsidR="008E3B41">
        <w:t xml:space="preserve"> indevida</w:t>
      </w:r>
      <w:r w:rsidR="00F01E37">
        <w:t>,</w:t>
      </w:r>
      <w:r w:rsidR="004E2DBA">
        <w:t xml:space="preserve"> para acabar com a vida do recorrente, </w:t>
      </w:r>
      <w:r w:rsidR="008E3B41">
        <w:t>por conta d</w:t>
      </w:r>
      <w:r w:rsidR="002372BA">
        <w:t>o término conturbado do relacionamento conjugal</w:t>
      </w:r>
      <w:r w:rsidR="00962BF9">
        <w:t xml:space="preserve"> que mantinham</w:t>
      </w:r>
      <w:r w:rsidR="002372BA">
        <w:t>.</w:t>
      </w:r>
      <w:r w:rsidR="009F209B">
        <w:t xml:space="preserve"> </w:t>
      </w:r>
    </w:p>
    <w:p w14:paraId="60C0C14D" w14:textId="4D4FAFC8" w:rsidR="00362B86" w:rsidRPr="00362B86" w:rsidRDefault="009F209B" w:rsidP="00715B36">
      <w:pPr>
        <w:pStyle w:val="SemEspaamento"/>
        <w:rPr>
          <w:rFonts w:eastAsia="Calibri" w:cs="Times New Roman"/>
          <w:b/>
          <w:szCs w:val="24"/>
        </w:rPr>
      </w:pPr>
      <w:r>
        <w:t xml:space="preserve">No entanto, </w:t>
      </w:r>
      <w:r w:rsidR="00DC1734">
        <w:t xml:space="preserve">como se verá a seguir, </w:t>
      </w:r>
      <w:r>
        <w:t xml:space="preserve">essa argumentação não foi </w:t>
      </w:r>
      <w:r w:rsidR="001953AF">
        <w:t xml:space="preserve">devidamente </w:t>
      </w:r>
      <w:r>
        <w:t xml:space="preserve">enfrentada pelo acórdão que julgou a apelação criminal </w:t>
      </w:r>
      <w:r w:rsidRPr="00362B86">
        <w:rPr>
          <w:sz w:val="20"/>
          <w:szCs w:val="18"/>
        </w:rPr>
        <w:t>(evento</w:t>
      </w:r>
      <w:r w:rsidR="009853D5" w:rsidRPr="00362B86">
        <w:rPr>
          <w:sz w:val="20"/>
          <w:szCs w:val="18"/>
        </w:rPr>
        <w:t xml:space="preserve"> 68)</w:t>
      </w:r>
      <w:r w:rsidR="009853D5">
        <w:t xml:space="preserve">, o que motivou a oposição dos aclaratórios para </w:t>
      </w:r>
      <w:r w:rsidR="00FA1518">
        <w:t xml:space="preserve">que fossem apreciados os pontos omissos </w:t>
      </w:r>
      <w:r w:rsidR="00FA1518" w:rsidRPr="00362B86">
        <w:rPr>
          <w:sz w:val="20"/>
          <w:szCs w:val="18"/>
        </w:rPr>
        <w:t>(evento 80)</w:t>
      </w:r>
      <w:r w:rsidR="00FA1518">
        <w:t xml:space="preserve">, que foram rejeitados </w:t>
      </w:r>
      <w:r w:rsidR="00FA1518" w:rsidRPr="00362B86">
        <w:rPr>
          <w:sz w:val="20"/>
          <w:szCs w:val="18"/>
        </w:rPr>
        <w:t>(evento 101)</w:t>
      </w:r>
      <w:r w:rsidR="00362B86">
        <w:t xml:space="preserve">, </w:t>
      </w:r>
      <w:r w:rsidR="00D86230">
        <w:t>sem enfrentar</w:t>
      </w:r>
      <w:r w:rsidR="006C1AC2">
        <w:t>, novamente,</w:t>
      </w:r>
      <w:r w:rsidR="00D86230">
        <w:t xml:space="preserve"> os vícios indicados, </w:t>
      </w:r>
      <w:r w:rsidR="00362B86">
        <w:t xml:space="preserve">acarretando na </w:t>
      </w:r>
      <w:r w:rsidR="00362B86" w:rsidRPr="00CA3AB8">
        <w:rPr>
          <w:b/>
          <w:bCs/>
        </w:rPr>
        <w:t>negativa de vigência ao</w:t>
      </w:r>
      <w:r w:rsidR="00F25528" w:rsidRPr="00CA3AB8">
        <w:rPr>
          <w:b/>
          <w:bCs/>
        </w:rPr>
        <w:t>s</w:t>
      </w:r>
      <w:r w:rsidR="00362B86" w:rsidRPr="00CA3AB8">
        <w:rPr>
          <w:b/>
          <w:bCs/>
        </w:rPr>
        <w:t xml:space="preserve"> art</w:t>
      </w:r>
      <w:r w:rsidR="00F25528" w:rsidRPr="00CA3AB8">
        <w:rPr>
          <w:b/>
          <w:bCs/>
        </w:rPr>
        <w:t>s</w:t>
      </w:r>
      <w:r w:rsidR="00362B86" w:rsidRPr="00CA3AB8">
        <w:rPr>
          <w:b/>
          <w:bCs/>
        </w:rPr>
        <w:t>. 619 e 620 do CPP, pois</w:t>
      </w:r>
      <w:r w:rsidR="00FA1518" w:rsidRPr="00CA3AB8">
        <w:rPr>
          <w:b/>
          <w:bCs/>
        </w:rPr>
        <w:t xml:space="preserve"> </w:t>
      </w:r>
      <w:r w:rsidR="0051049E" w:rsidRPr="00CA3AB8">
        <w:rPr>
          <w:b/>
          <w:bCs/>
        </w:rPr>
        <w:t>o aresto</w:t>
      </w:r>
      <w:r w:rsidR="009C4C97">
        <w:rPr>
          <w:b/>
          <w:bCs/>
        </w:rPr>
        <w:t xml:space="preserve"> que julgou o recurso integrativo</w:t>
      </w:r>
      <w:r w:rsidR="00FA1518" w:rsidRPr="00CA3AB8">
        <w:rPr>
          <w:b/>
          <w:bCs/>
        </w:rPr>
        <w:t xml:space="preserve"> não </w:t>
      </w:r>
      <w:r w:rsidR="009C4C97">
        <w:rPr>
          <w:b/>
          <w:bCs/>
        </w:rPr>
        <w:t xml:space="preserve">tratou </w:t>
      </w:r>
      <w:r w:rsidR="00FA1518" w:rsidRPr="00CA3AB8">
        <w:rPr>
          <w:b/>
          <w:bCs/>
        </w:rPr>
        <w:t xml:space="preserve">da </w:t>
      </w:r>
      <w:proofErr w:type="spellStart"/>
      <w:r w:rsidR="00FA1518" w:rsidRPr="00CA3AB8">
        <w:rPr>
          <w:b/>
          <w:bCs/>
        </w:rPr>
        <w:t>argumenta</w:t>
      </w:r>
      <w:r w:rsidR="00B33CEF">
        <w:rPr>
          <w:b/>
          <w:bCs/>
        </w:rPr>
        <w:t>a</w:t>
      </w:r>
      <w:r w:rsidR="00FA1518" w:rsidRPr="00CA3AB8">
        <w:rPr>
          <w:b/>
          <w:bCs/>
        </w:rPr>
        <w:t>ção</w:t>
      </w:r>
      <w:proofErr w:type="spellEnd"/>
      <w:r w:rsidR="00FA1518" w:rsidRPr="00CA3AB8">
        <w:rPr>
          <w:b/>
          <w:bCs/>
        </w:rPr>
        <w:t xml:space="preserve"> </w:t>
      </w:r>
      <w:r w:rsidR="008B330E" w:rsidRPr="00CA3AB8">
        <w:rPr>
          <w:b/>
          <w:bCs/>
        </w:rPr>
        <w:t>recursal</w:t>
      </w:r>
      <w:r w:rsidR="008B330E" w:rsidRPr="001D5DA6">
        <w:rPr>
          <w:b/>
          <w:bCs/>
        </w:rPr>
        <w:t xml:space="preserve"> </w:t>
      </w:r>
      <w:r w:rsidR="00FA1518" w:rsidRPr="001D5DA6">
        <w:rPr>
          <w:b/>
          <w:bCs/>
        </w:rPr>
        <w:t xml:space="preserve">que </w:t>
      </w:r>
      <w:r w:rsidR="00D86230" w:rsidRPr="001D5DA6">
        <w:rPr>
          <w:b/>
          <w:bCs/>
        </w:rPr>
        <w:t xml:space="preserve">possui o condão, inclusive, de </w:t>
      </w:r>
      <w:r w:rsidR="00FA1518" w:rsidRPr="001D5DA6">
        <w:rPr>
          <w:b/>
          <w:bCs/>
        </w:rPr>
        <w:t>demonstra</w:t>
      </w:r>
      <w:r w:rsidR="00D86230" w:rsidRPr="001D5DA6">
        <w:rPr>
          <w:b/>
          <w:bCs/>
        </w:rPr>
        <w:t>r</w:t>
      </w:r>
      <w:r w:rsidR="00FA1518" w:rsidRPr="001D5DA6">
        <w:rPr>
          <w:b/>
          <w:bCs/>
        </w:rPr>
        <w:t xml:space="preserve"> a inocência do recorrente</w:t>
      </w:r>
      <w:r w:rsidR="00D86230" w:rsidRPr="001D5DA6">
        <w:rPr>
          <w:b/>
          <w:bCs/>
        </w:rPr>
        <w:t xml:space="preserve"> </w:t>
      </w:r>
      <w:r w:rsidR="00FE2255" w:rsidRPr="001D5DA6">
        <w:rPr>
          <w:b/>
          <w:bCs/>
        </w:rPr>
        <w:t>e infirmar a conclusão adotada pela douta Câmara Julgadora</w:t>
      </w:r>
      <w:r w:rsidR="00FE2255" w:rsidRPr="001D5DA6">
        <w:rPr>
          <w:b/>
          <w:bCs/>
          <w:sz w:val="22"/>
          <w:szCs w:val="20"/>
        </w:rPr>
        <w:t xml:space="preserve"> </w:t>
      </w:r>
      <w:r w:rsidR="00D86230" w:rsidRPr="00186C05">
        <w:rPr>
          <w:sz w:val="22"/>
          <w:szCs w:val="20"/>
        </w:rPr>
        <w:t xml:space="preserve">– ou que, pelo menos, deve ser devidamente considerada, mesmo </w:t>
      </w:r>
      <w:r w:rsidR="00D86230">
        <w:rPr>
          <w:sz w:val="22"/>
          <w:szCs w:val="20"/>
        </w:rPr>
        <w:t xml:space="preserve">em </w:t>
      </w:r>
      <w:r w:rsidR="00D86230" w:rsidRPr="00186C05">
        <w:rPr>
          <w:sz w:val="22"/>
          <w:szCs w:val="20"/>
        </w:rPr>
        <w:t>caso de condenação</w:t>
      </w:r>
      <w:r w:rsidR="00362B86">
        <w:t>.</w:t>
      </w:r>
    </w:p>
    <w:p w14:paraId="667321D2" w14:textId="77777777" w:rsidR="00296B0C" w:rsidRPr="0071667B" w:rsidRDefault="00296B0C" w:rsidP="00296B0C">
      <w:pPr>
        <w:pStyle w:val="SemEspaamento"/>
        <w:rPr>
          <w:rFonts w:eastAsia="Calibri" w:cs="Times New Roman"/>
          <w:b/>
          <w:szCs w:val="24"/>
        </w:rPr>
      </w:pPr>
      <w:r>
        <w:t xml:space="preserve">E isso fica evidente pelo fato de que, nas razões recursais </w:t>
      </w:r>
      <w:r w:rsidRPr="001D5C6C">
        <w:rPr>
          <w:sz w:val="20"/>
          <w:szCs w:val="18"/>
        </w:rPr>
        <w:t>(evento 28)</w:t>
      </w:r>
      <w:r>
        <w:t xml:space="preserve">, o recorrente apontou que JULIANA registrou B.O. veiculando acusações falsas, de que foi estuprada pelo recorrente </w:t>
      </w:r>
      <w:r w:rsidRPr="00BE3875">
        <w:rPr>
          <w:sz w:val="20"/>
          <w:szCs w:val="18"/>
        </w:rPr>
        <w:t>(fato que nem chegou a ser denunciado)</w:t>
      </w:r>
      <w:r>
        <w:t xml:space="preserve"> e de que teria ocorrido o crime de satisfação de lascívia </w:t>
      </w:r>
      <w:r w:rsidRPr="00BE3875">
        <w:rPr>
          <w:sz w:val="20"/>
          <w:szCs w:val="18"/>
        </w:rPr>
        <w:t>(o recorrente foi absolvido)</w:t>
      </w:r>
      <w:r>
        <w:t xml:space="preserve">, além de registrar que a oitiva de SIMONE APARECIDA ROMANOSKI </w:t>
      </w:r>
      <w:r w:rsidRPr="00795F6A">
        <w:rPr>
          <w:sz w:val="20"/>
          <w:szCs w:val="18"/>
        </w:rPr>
        <w:t>(evento 118, VIDEO1, 7m-7m15s)</w:t>
      </w:r>
      <w:r>
        <w:t xml:space="preserve"> e ata notarial de conversas no </w:t>
      </w:r>
      <w:r w:rsidRPr="00BE3875">
        <w:rPr>
          <w:i/>
          <w:iCs/>
        </w:rPr>
        <w:t>Facebook</w:t>
      </w:r>
      <w:r>
        <w:t xml:space="preserve"> entre GEAN e JULIANA </w:t>
      </w:r>
      <w:r w:rsidRPr="002E105E">
        <w:rPr>
          <w:sz w:val="20"/>
          <w:szCs w:val="18"/>
        </w:rPr>
        <w:t>(evento 28, ATA3)</w:t>
      </w:r>
      <w:r>
        <w:t xml:space="preserve"> comprovam que, desde 2019, JULIANA planejava se vingar do recorrente, só não tendo feito isso anteriormente por conta dos pagamentos que recebida em razão do acordo dissolução de união estável firmado entre o recorrente e a ex-companheira </w:t>
      </w:r>
      <w:r w:rsidRPr="00C47256">
        <w:rPr>
          <w:sz w:val="20"/>
          <w:szCs w:val="18"/>
        </w:rPr>
        <w:t>(JULIANA)</w:t>
      </w:r>
      <w:r>
        <w:t>.</w:t>
      </w:r>
    </w:p>
    <w:p w14:paraId="74DD7731" w14:textId="77777777" w:rsidR="0041378F" w:rsidRPr="00671E39" w:rsidRDefault="0041378F" w:rsidP="0041378F">
      <w:pPr>
        <w:pStyle w:val="SemEspaamento"/>
        <w:rPr>
          <w:rFonts w:eastAsia="Calibri" w:cs="Times New Roman"/>
          <w:b/>
          <w:szCs w:val="24"/>
        </w:rPr>
      </w:pPr>
      <w:r>
        <w:t>Além disso, o recorrente expôs que,</w:t>
      </w:r>
      <w:r w:rsidRPr="00671E39">
        <w:t xml:space="preserve"> </w:t>
      </w:r>
      <w:r>
        <w:t xml:space="preserve">segundo a própria instrução processual, é comprovadamente falsa a narrativa de JULIANA </w:t>
      </w:r>
      <w:r w:rsidRPr="006005E4">
        <w:rPr>
          <w:sz w:val="20"/>
          <w:szCs w:val="18"/>
        </w:rPr>
        <w:t xml:space="preserve">(e </w:t>
      </w:r>
      <w:r>
        <w:rPr>
          <w:sz w:val="20"/>
          <w:szCs w:val="18"/>
        </w:rPr>
        <w:t xml:space="preserve">que foi utilizada pela </w:t>
      </w:r>
      <w:r w:rsidRPr="006005E4">
        <w:rPr>
          <w:sz w:val="20"/>
          <w:szCs w:val="18"/>
        </w:rPr>
        <w:t>acusação)</w:t>
      </w:r>
      <w:r>
        <w:t xml:space="preserve"> no sentido de que o primeiro fato teria ocorrido enquanto ela cursava a faculdade, à noite, quando a filha </w:t>
      </w:r>
      <w:r w:rsidRPr="00671E39">
        <w:rPr>
          <w:sz w:val="20"/>
          <w:szCs w:val="18"/>
        </w:rPr>
        <w:t>(MARIA EDUARDA)</w:t>
      </w:r>
      <w:r>
        <w:t xml:space="preserve"> tinha 11 anos à época do primeiro fato, já que JULIANA começou a faculdade somente em 2016, quando MARIA EDUARDA tinha pelo menos 13 anos. </w:t>
      </w:r>
    </w:p>
    <w:p w14:paraId="51DA477A" w14:textId="77777777" w:rsidR="00C47256" w:rsidRPr="00C47256" w:rsidRDefault="00671E39" w:rsidP="00715B36">
      <w:pPr>
        <w:pStyle w:val="SemEspaamento"/>
        <w:rPr>
          <w:rFonts w:eastAsia="Calibri" w:cs="Times New Roman"/>
          <w:b/>
          <w:szCs w:val="24"/>
        </w:rPr>
      </w:pPr>
      <w:r>
        <w:t xml:space="preserve">Mas não é só. </w:t>
      </w:r>
    </w:p>
    <w:p w14:paraId="40FB609B" w14:textId="60C42A89" w:rsidR="00AE47B3" w:rsidRPr="00AE47B3" w:rsidRDefault="00671E39" w:rsidP="00715B36">
      <w:pPr>
        <w:pStyle w:val="SemEspaamento"/>
        <w:rPr>
          <w:rFonts w:eastAsia="Calibri" w:cs="Times New Roman"/>
          <w:b/>
          <w:szCs w:val="24"/>
        </w:rPr>
      </w:pPr>
      <w:r>
        <w:t>Nas razões de apelação o recorrente</w:t>
      </w:r>
      <w:r w:rsidR="00AE47B3">
        <w:t xml:space="preserve"> argumentou que causa estranheza o fato de que </w:t>
      </w:r>
      <w:r w:rsidR="00637465">
        <w:t xml:space="preserve">MARIA EDUARDA </w:t>
      </w:r>
      <w:r w:rsidR="00AE47B3">
        <w:t xml:space="preserve">não foi registrar </w:t>
      </w:r>
      <w:r w:rsidR="00721FCE">
        <w:t>o B.O.</w:t>
      </w:r>
      <w:r w:rsidR="00637465">
        <w:t>,</w:t>
      </w:r>
      <w:r w:rsidR="00E03C83">
        <w:t xml:space="preserve"> </w:t>
      </w:r>
      <w:r w:rsidR="00637465">
        <w:t xml:space="preserve">tendo em vista que </w:t>
      </w:r>
      <w:r w:rsidR="00A60125">
        <w:t xml:space="preserve">a suposta vítima </w:t>
      </w:r>
      <w:r w:rsidR="00280DC9">
        <w:t>já era maior de idade quando</w:t>
      </w:r>
      <w:r w:rsidR="00721FCE">
        <w:t xml:space="preserve"> </w:t>
      </w:r>
      <w:r w:rsidR="00BE3875">
        <w:t>JULIANA alega ter descoberto os fatos e</w:t>
      </w:r>
      <w:r w:rsidR="005F41AF">
        <w:t xml:space="preserve"> foi registrar o B.O.</w:t>
      </w:r>
      <w:r w:rsidR="00A60125">
        <w:t xml:space="preserve">, sem conhecer </w:t>
      </w:r>
      <w:r w:rsidR="005F41AF">
        <w:t xml:space="preserve">os </w:t>
      </w:r>
      <w:r w:rsidR="00A60125">
        <w:t>detalhes</w:t>
      </w:r>
      <w:r w:rsidR="005F41AF">
        <w:t xml:space="preserve"> como a filha MARIA EDUARDA</w:t>
      </w:r>
      <w:r w:rsidR="00A60125">
        <w:t>,</w:t>
      </w:r>
      <w:r w:rsidR="005F41AF">
        <w:t xml:space="preserve"> ocasião em que</w:t>
      </w:r>
      <w:r w:rsidR="00DC6F69">
        <w:t>, repita-se,</w:t>
      </w:r>
      <w:r w:rsidR="005F41AF">
        <w:t xml:space="preserve"> veiculou </w:t>
      </w:r>
      <w:r w:rsidR="00C46A03">
        <w:t xml:space="preserve">diversas </w:t>
      </w:r>
      <w:r w:rsidR="00A60125">
        <w:t>acusações falsas</w:t>
      </w:r>
      <w:r w:rsidR="005F41AF">
        <w:t xml:space="preserve"> contra o recorrente</w:t>
      </w:r>
      <w:r w:rsidR="00AE47B3">
        <w:t>.</w:t>
      </w:r>
    </w:p>
    <w:p w14:paraId="5DF0F2F0" w14:textId="19BC5DD5" w:rsidR="00AE47B3" w:rsidRDefault="00AE47B3" w:rsidP="00AE47B3">
      <w:pPr>
        <w:pStyle w:val="SemEspaamento"/>
      </w:pPr>
      <w:r>
        <w:t>O recorrente aduziu</w:t>
      </w:r>
      <w:r w:rsidR="00CB6803">
        <w:t>, também,</w:t>
      </w:r>
      <w:r>
        <w:t xml:space="preserve"> outro ponto que reforça que a narrativa acusatória foi construída por JULIANA para prejudicá-lo, que diz com o fato de que </w:t>
      </w:r>
      <w:r w:rsidR="00C46A03" w:rsidRPr="00BC3841">
        <w:rPr>
          <w:b/>
          <w:bCs/>
        </w:rPr>
        <w:t>o TCC de JULIANA</w:t>
      </w:r>
      <w:r w:rsidR="00223322" w:rsidRPr="00BC3841">
        <w:rPr>
          <w:b/>
          <w:bCs/>
        </w:rPr>
        <w:t>, elaborado em 2020</w:t>
      </w:r>
      <w:r w:rsidR="00223322">
        <w:t xml:space="preserve">, ou seja, </w:t>
      </w:r>
      <w:r w:rsidR="00223322" w:rsidRPr="00CF371E">
        <w:rPr>
          <w:b/>
          <w:bCs/>
        </w:rPr>
        <w:t>2 anos antes d</w:t>
      </w:r>
      <w:r w:rsidR="00A10F2A">
        <w:rPr>
          <w:b/>
          <w:bCs/>
        </w:rPr>
        <w:t>e ela</w:t>
      </w:r>
      <w:r w:rsidR="00223322" w:rsidRPr="00CF371E">
        <w:rPr>
          <w:b/>
          <w:bCs/>
        </w:rPr>
        <w:t xml:space="preserve"> regist</w:t>
      </w:r>
      <w:r w:rsidR="00A10F2A">
        <w:rPr>
          <w:b/>
          <w:bCs/>
        </w:rPr>
        <w:t>ar</w:t>
      </w:r>
      <w:r w:rsidR="00223322" w:rsidRPr="00CF371E">
        <w:rPr>
          <w:b/>
          <w:bCs/>
        </w:rPr>
        <w:t xml:space="preserve"> o BO acusando o recorrente,</w:t>
      </w:r>
      <w:r w:rsidR="00223322">
        <w:t xml:space="preserve"> </w:t>
      </w:r>
      <w:r w:rsidR="00223322" w:rsidRPr="00A83566">
        <w:rPr>
          <w:b/>
          <w:bCs/>
        </w:rPr>
        <w:t xml:space="preserve">possuía o tema </w:t>
      </w:r>
      <w:r w:rsidR="00223322">
        <w:t>“</w:t>
      </w:r>
      <w:r w:rsidR="00223322">
        <w:rPr>
          <w:b/>
          <w:bCs/>
        </w:rPr>
        <w:t xml:space="preserve">limites jurídicos da </w:t>
      </w:r>
      <w:r w:rsidR="00165EDC">
        <w:rPr>
          <w:b/>
          <w:bCs/>
        </w:rPr>
        <w:t>PRESUNÇÃO DE ESTUPRO FRENTE AO RELACIONAMENTO AMOROSO PRÉ-EXISTENTE</w:t>
      </w:r>
      <w:r w:rsidR="00223322">
        <w:rPr>
          <w:b/>
          <w:bCs/>
        </w:rPr>
        <w:t xml:space="preserve"> </w:t>
      </w:r>
      <w:r w:rsidR="00165EDC" w:rsidRPr="00BF68C6">
        <w:rPr>
          <w:b/>
          <w:bCs/>
          <w:u w:val="single"/>
        </w:rPr>
        <w:t>DA</w:t>
      </w:r>
      <w:r w:rsidR="00165EDC">
        <w:rPr>
          <w:b/>
          <w:bCs/>
        </w:rPr>
        <w:t xml:space="preserve"> </w:t>
      </w:r>
      <w:r w:rsidR="00165EDC" w:rsidRPr="00BF68C6">
        <w:rPr>
          <w:b/>
          <w:bCs/>
          <w:u w:val="single"/>
        </w:rPr>
        <w:t>MENOR</w:t>
      </w:r>
      <w:r w:rsidR="00165EDC">
        <w:rPr>
          <w:b/>
          <w:bCs/>
        </w:rPr>
        <w:t xml:space="preserve"> </w:t>
      </w:r>
      <w:r w:rsidR="00223322">
        <w:rPr>
          <w:b/>
          <w:bCs/>
        </w:rPr>
        <w:t>com o agente</w:t>
      </w:r>
      <w:r w:rsidR="00223322">
        <w:t>”</w:t>
      </w:r>
      <w:r w:rsidR="002E105E">
        <w:t xml:space="preserve"> </w:t>
      </w:r>
      <w:r w:rsidR="002E105E" w:rsidRPr="002E105E">
        <w:rPr>
          <w:sz w:val="20"/>
          <w:szCs w:val="18"/>
        </w:rPr>
        <w:t xml:space="preserve">(evento 28, </w:t>
      </w:r>
      <w:r w:rsidR="00382893">
        <w:rPr>
          <w:sz w:val="20"/>
          <w:szCs w:val="18"/>
        </w:rPr>
        <w:t>DOCUMENTACAO2</w:t>
      </w:r>
      <w:r w:rsidR="002E105E" w:rsidRPr="002E105E">
        <w:rPr>
          <w:sz w:val="20"/>
          <w:szCs w:val="18"/>
        </w:rPr>
        <w:t>)</w:t>
      </w:r>
      <w:r>
        <w:t>.</w:t>
      </w:r>
    </w:p>
    <w:p w14:paraId="0972635B" w14:textId="74C4E669" w:rsidR="00382893" w:rsidRDefault="00CB6803" w:rsidP="00AE47B3">
      <w:pPr>
        <w:pStyle w:val="SemEspaamento"/>
      </w:pPr>
      <w:r>
        <w:t xml:space="preserve">No mais, o recorrente ainda </w:t>
      </w:r>
      <w:r w:rsidR="00C064B5">
        <w:t>explicou que</w:t>
      </w:r>
      <w:r w:rsidR="00337677">
        <w:t xml:space="preserve"> as fotos que registram a convivência dos</w:t>
      </w:r>
      <w:r w:rsidR="00CC0A63">
        <w:t xml:space="preserve"> anos</w:t>
      </w:r>
      <w:r w:rsidR="00337677">
        <w:t xml:space="preserve"> seguintes após o suposto fato são categóricas em comprovar </w:t>
      </w:r>
      <w:r w:rsidR="00662020">
        <w:t xml:space="preserve">que </w:t>
      </w:r>
      <w:r w:rsidR="00C064B5">
        <w:t>MARIA EDUARDA</w:t>
      </w:r>
      <w:r w:rsidR="00337677">
        <w:t xml:space="preserve"> não demonstrava qualquer hostilidade ou distanciamento em relação ao recorrente</w:t>
      </w:r>
      <w:r w:rsidR="00F12833">
        <w:t xml:space="preserve"> </w:t>
      </w:r>
      <w:r w:rsidR="00F12833" w:rsidRPr="009E2D96">
        <w:rPr>
          <w:sz w:val="22"/>
          <w:szCs w:val="20"/>
        </w:rPr>
        <w:t>– que seria natural se fosse verdadeira a acusação de abuso sexual –</w:t>
      </w:r>
      <w:r w:rsidR="00337677">
        <w:t xml:space="preserve">, o que </w:t>
      </w:r>
      <w:r w:rsidR="002B0E14">
        <w:t>conduz, uma vez mais, à conclusão de que JULIANA criou essa narrativa fantasiosa para impor condenação totalmente indevida ao recorrente.</w:t>
      </w:r>
    </w:p>
    <w:p w14:paraId="337AF032" w14:textId="6EA51F6B" w:rsidR="00966D05" w:rsidRDefault="00B94EF9" w:rsidP="00966D05">
      <w:pPr>
        <w:pStyle w:val="SemEspaamento"/>
      </w:pPr>
      <w:r>
        <w:t>E, nas razões recursais, foi exposto que</w:t>
      </w:r>
      <w:r w:rsidR="00966D05">
        <w:t xml:space="preserve">, entre 2013 e 2016, o recorrente era o responsável pela condução de suas 2 </w:t>
      </w:r>
      <w:r w:rsidR="00966D05" w:rsidRPr="00D7220A">
        <w:rPr>
          <w:sz w:val="20"/>
          <w:szCs w:val="20"/>
        </w:rPr>
        <w:t>(duas)</w:t>
      </w:r>
      <w:r w:rsidR="00966D05">
        <w:t xml:space="preserve"> borracharias e também realizava todo o fechamento do caixa e o levantamento da contabilidade das empresas, tarefas que lhe exigiam muito tempo para encerrar a rotina diária, sendo público e notório que GEAN trabalhava até </w:t>
      </w:r>
      <w:r w:rsidR="008C41BF">
        <w:t>por volta das 22h, o que demonstra a impossibilidade de ter praticado os fatos pelos quais foi condenado</w:t>
      </w:r>
      <w:r w:rsidR="00CF371E">
        <w:t xml:space="preserve"> nos períodos indicados</w:t>
      </w:r>
      <w:r w:rsidR="008C41BF">
        <w:t xml:space="preserve">, ainda que desconsiderada a incongruência entre </w:t>
      </w:r>
      <w:r w:rsidR="002D6328">
        <w:t xml:space="preserve">a data do </w:t>
      </w:r>
      <w:r w:rsidR="006C12B0">
        <w:t xml:space="preserve">suposto </w:t>
      </w:r>
      <w:r w:rsidR="002D6328">
        <w:t>primeiro fato</w:t>
      </w:r>
      <w:r w:rsidR="006C12B0">
        <w:t xml:space="preserve"> </w:t>
      </w:r>
      <w:r w:rsidR="006C12B0" w:rsidRPr="006C12B0">
        <w:rPr>
          <w:sz w:val="20"/>
          <w:szCs w:val="18"/>
        </w:rPr>
        <w:t>(2014)</w:t>
      </w:r>
      <w:r w:rsidR="00521528">
        <w:t xml:space="preserve"> </w:t>
      </w:r>
      <w:r w:rsidR="00CF371E">
        <w:t xml:space="preserve">e o início da faculdade de JULIANA </w:t>
      </w:r>
      <w:r w:rsidR="00CF371E" w:rsidRPr="008C41BF">
        <w:rPr>
          <w:sz w:val="20"/>
          <w:szCs w:val="18"/>
        </w:rPr>
        <w:t>(2016</w:t>
      </w:r>
      <w:r w:rsidR="00CF371E">
        <w:rPr>
          <w:sz w:val="20"/>
          <w:szCs w:val="18"/>
        </w:rPr>
        <w:t xml:space="preserve"> – </w:t>
      </w:r>
      <w:r w:rsidR="003654C6">
        <w:rPr>
          <w:sz w:val="20"/>
          <w:szCs w:val="18"/>
        </w:rPr>
        <w:t xml:space="preserve">no ano de 2014, </w:t>
      </w:r>
      <w:r w:rsidR="00521528">
        <w:rPr>
          <w:sz w:val="20"/>
          <w:szCs w:val="18"/>
        </w:rPr>
        <w:t xml:space="preserve">Maria Eduarda </w:t>
      </w:r>
      <w:r w:rsidR="00521528" w:rsidRPr="00C23F5B">
        <w:rPr>
          <w:sz w:val="20"/>
          <w:szCs w:val="18"/>
        </w:rPr>
        <w:t>teria 11 anos, ou seja</w:t>
      </w:r>
      <w:r w:rsidR="00CF371E">
        <w:rPr>
          <w:sz w:val="20"/>
          <w:szCs w:val="18"/>
        </w:rPr>
        <w:t xml:space="preserve">, </w:t>
      </w:r>
      <w:r w:rsidR="00521528">
        <w:rPr>
          <w:sz w:val="20"/>
          <w:szCs w:val="18"/>
        </w:rPr>
        <w:t xml:space="preserve">Juliana </w:t>
      </w:r>
      <w:r w:rsidR="00C864B3">
        <w:rPr>
          <w:sz w:val="20"/>
          <w:szCs w:val="18"/>
        </w:rPr>
        <w:t xml:space="preserve">ainda </w:t>
      </w:r>
      <w:r w:rsidR="00521528">
        <w:rPr>
          <w:sz w:val="20"/>
          <w:szCs w:val="18"/>
        </w:rPr>
        <w:t xml:space="preserve">não </w:t>
      </w:r>
      <w:r w:rsidR="00CF371E">
        <w:rPr>
          <w:sz w:val="20"/>
          <w:szCs w:val="18"/>
        </w:rPr>
        <w:t xml:space="preserve">fazia faculdade de </w:t>
      </w:r>
      <w:r w:rsidR="00521528">
        <w:rPr>
          <w:sz w:val="20"/>
          <w:szCs w:val="18"/>
        </w:rPr>
        <w:t xml:space="preserve">Direito </w:t>
      </w:r>
      <w:r w:rsidR="00CF371E">
        <w:rPr>
          <w:sz w:val="20"/>
          <w:szCs w:val="18"/>
        </w:rPr>
        <w:t xml:space="preserve">e </w:t>
      </w:r>
      <w:r w:rsidR="00C864B3">
        <w:rPr>
          <w:sz w:val="20"/>
          <w:szCs w:val="18"/>
        </w:rPr>
        <w:t>cuidava d</w:t>
      </w:r>
      <w:r w:rsidR="00CF371E">
        <w:rPr>
          <w:sz w:val="20"/>
          <w:szCs w:val="18"/>
        </w:rPr>
        <w:t>a menor</w:t>
      </w:r>
      <w:r w:rsidR="00C864B3">
        <w:rPr>
          <w:sz w:val="20"/>
          <w:szCs w:val="18"/>
        </w:rPr>
        <w:t>, que</w:t>
      </w:r>
      <w:r w:rsidR="00CF371E">
        <w:rPr>
          <w:sz w:val="20"/>
          <w:szCs w:val="18"/>
        </w:rPr>
        <w:t xml:space="preserve"> não ficava sozinha à noite</w:t>
      </w:r>
      <w:r w:rsidR="00FE3505">
        <w:rPr>
          <w:sz w:val="20"/>
          <w:szCs w:val="18"/>
        </w:rPr>
        <w:t xml:space="preserve"> com o recorrente</w:t>
      </w:r>
      <w:r w:rsidR="00521528" w:rsidRPr="00C23F5B">
        <w:rPr>
          <w:sz w:val="20"/>
          <w:szCs w:val="18"/>
        </w:rPr>
        <w:t>)</w:t>
      </w:r>
      <w:r w:rsidR="00966D05">
        <w:t xml:space="preserve">. </w:t>
      </w:r>
    </w:p>
    <w:p w14:paraId="4AB865A5" w14:textId="77777777" w:rsidR="00571FD1" w:rsidRDefault="00533F3A" w:rsidP="00AE47B3">
      <w:pPr>
        <w:pStyle w:val="SemEspaamento"/>
      </w:pPr>
      <w:r>
        <w:t>Mesmo com toda essa sólida argumentação delineada, Excelência,</w:t>
      </w:r>
      <w:r w:rsidR="0058660B">
        <w:t xml:space="preserve"> </w:t>
      </w:r>
      <w:r w:rsidR="00D21F43">
        <w:t xml:space="preserve">fundamentada nos elementos dos autos que evidenciam que JULIANA se utilizou da condição de genitora para, ao que tudo indica, induzir/alienar durante anos MARIA EDUARDA a criar falsas memórias e conseguir acusar o seu ex-companheiro </w:t>
      </w:r>
      <w:r w:rsidR="00D21F43" w:rsidRPr="00F20A5C">
        <w:rPr>
          <w:sz w:val="20"/>
          <w:szCs w:val="18"/>
        </w:rPr>
        <w:t>(GEAN)</w:t>
      </w:r>
      <w:r w:rsidR="00D21F43">
        <w:t>,</w:t>
      </w:r>
      <w:r w:rsidR="0058660B">
        <w:t xml:space="preserve"> </w:t>
      </w:r>
      <w:r w:rsidR="00E64701">
        <w:t>sobreveio acórdão que manteve a condenação</w:t>
      </w:r>
      <w:r w:rsidR="00BF68C6">
        <w:t xml:space="preserve"> </w:t>
      </w:r>
      <w:r w:rsidR="00BF68C6" w:rsidRPr="006B21FE">
        <w:rPr>
          <w:sz w:val="20"/>
          <w:szCs w:val="18"/>
        </w:rPr>
        <w:t>(evento 68)</w:t>
      </w:r>
      <w:r w:rsidR="00E64701">
        <w:t xml:space="preserve">, sem tratar </w:t>
      </w:r>
      <w:r w:rsidR="00985262">
        <w:t xml:space="preserve">devidamente </w:t>
      </w:r>
      <w:r w:rsidR="00F60BCA">
        <w:t>desses argumentos recursais.</w:t>
      </w:r>
      <w:r w:rsidR="00985262">
        <w:t xml:space="preserve"> </w:t>
      </w:r>
    </w:p>
    <w:p w14:paraId="705E6B96" w14:textId="5E776941" w:rsidR="00F60BCA" w:rsidRDefault="00985262" w:rsidP="00AE47B3">
      <w:pPr>
        <w:pStyle w:val="SemEspaamento"/>
      </w:pPr>
      <w:r>
        <w:t>Vejamos a fundamentação delineada</w:t>
      </w:r>
      <w:r w:rsidR="00C864B3">
        <w:t xml:space="preserve"> em relação às teses defensivas</w:t>
      </w:r>
      <w:r w:rsidR="00CC2572">
        <w:t>, que não considerou</w:t>
      </w:r>
      <w:r>
        <w:t xml:space="preserve"> </w:t>
      </w:r>
      <w:r w:rsidR="00C864B3">
        <w:t xml:space="preserve">os argumentos </w:t>
      </w:r>
      <w:r w:rsidR="00571FD1">
        <w:t xml:space="preserve">recursais </w:t>
      </w:r>
      <w:r w:rsidR="00CC2572">
        <w:t xml:space="preserve">e as provas que </w:t>
      </w:r>
      <w:r w:rsidR="00BE37D1">
        <w:t>o</w:t>
      </w:r>
      <w:r w:rsidR="00CC2572">
        <w:t xml:space="preserve">s fundamentam </w:t>
      </w:r>
      <w:r w:rsidRPr="00985262">
        <w:rPr>
          <w:sz w:val="20"/>
          <w:szCs w:val="18"/>
        </w:rPr>
        <w:t>(evento 68)</w:t>
      </w:r>
      <w:r>
        <w:t>:</w:t>
      </w:r>
    </w:p>
    <w:p w14:paraId="1382C126" w14:textId="77777777" w:rsidR="00BB4387" w:rsidRPr="005C7C14" w:rsidRDefault="00BB4387" w:rsidP="005C7C14">
      <w:pPr>
        <w:pStyle w:val="Ttulo2"/>
      </w:pPr>
    </w:p>
    <w:p w14:paraId="29617F0E" w14:textId="52F8FB59" w:rsidR="002B0E14" w:rsidRDefault="00BB4387" w:rsidP="00BE37D1">
      <w:pPr>
        <w:pStyle w:val="SemEspaamento"/>
        <w:numPr>
          <w:ilvl w:val="0"/>
          <w:numId w:val="0"/>
        </w:numPr>
        <w:ind w:left="-1276"/>
      </w:pPr>
      <w:r>
        <w:rPr>
          <w:noProof/>
        </w:rPr>
        <w:drawing>
          <wp:inline distT="0" distB="0" distL="0" distR="0" wp14:anchorId="77ECFF6A" wp14:editId="5F00B327">
            <wp:extent cx="7431388" cy="1648047"/>
            <wp:effectExtent l="0" t="0" r="0" b="9525"/>
            <wp:docPr id="450519065" name="Imagem 3" descr="P9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19065" name="Imagem 3" descr="P90#yIS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445982" cy="1651283"/>
                    </a:xfrm>
                    <a:prstGeom prst="rect">
                      <a:avLst/>
                    </a:prstGeom>
                    <a:noFill/>
                    <a:ln>
                      <a:noFill/>
                    </a:ln>
                  </pic:spPr>
                </pic:pic>
              </a:graphicData>
            </a:graphic>
          </wp:inline>
        </w:drawing>
      </w:r>
    </w:p>
    <w:p w14:paraId="526E8D55" w14:textId="77777777" w:rsidR="000169F1" w:rsidRDefault="000169F1" w:rsidP="006E7117">
      <w:pPr>
        <w:pStyle w:val="Ttulo2"/>
      </w:pPr>
    </w:p>
    <w:p w14:paraId="7630E944" w14:textId="7C96AF46" w:rsidR="000169F1" w:rsidRDefault="00BB4387" w:rsidP="00BB4387">
      <w:pPr>
        <w:pStyle w:val="SemEspaamento"/>
      </w:pPr>
      <w:r>
        <w:t>Diante desse contexto,</w:t>
      </w:r>
      <w:r w:rsidR="0059366D">
        <w:t xml:space="preserve"> </w:t>
      </w:r>
      <w:r>
        <w:t>o recorrente opôs embargos de declaração</w:t>
      </w:r>
      <w:r w:rsidR="00E82E53">
        <w:t xml:space="preserve"> </w:t>
      </w:r>
      <w:r w:rsidR="00E82E53" w:rsidRPr="001B12AC">
        <w:rPr>
          <w:sz w:val="20"/>
          <w:szCs w:val="18"/>
        </w:rPr>
        <w:t>(</w:t>
      </w:r>
      <w:r w:rsidR="001B12AC" w:rsidRPr="001B12AC">
        <w:rPr>
          <w:sz w:val="20"/>
          <w:szCs w:val="18"/>
        </w:rPr>
        <w:t>evento 80)</w:t>
      </w:r>
      <w:r>
        <w:t xml:space="preserve">, suscitando as omissões </w:t>
      </w:r>
      <w:r w:rsidR="00CE35B6">
        <w:t xml:space="preserve">do aresto </w:t>
      </w:r>
      <w:r>
        <w:t>relativas às pr</w:t>
      </w:r>
      <w:r w:rsidR="00CE35B6">
        <w:t>ovas do conjunto probatório</w:t>
      </w:r>
      <w:r w:rsidR="00E82E53">
        <w:t xml:space="preserve"> e </w:t>
      </w:r>
      <w:r w:rsidR="00F22C77">
        <w:t xml:space="preserve">às </w:t>
      </w:r>
      <w:r w:rsidR="00E82E53">
        <w:t>teses recursais</w:t>
      </w:r>
      <w:r w:rsidR="00CE35B6">
        <w:t xml:space="preserve"> que demonstram a </w:t>
      </w:r>
      <w:r w:rsidR="00E82E53">
        <w:t xml:space="preserve">falsa </w:t>
      </w:r>
      <w:r w:rsidR="00CE35B6">
        <w:t xml:space="preserve">narrativa criada por JULIANA </w:t>
      </w:r>
      <w:r w:rsidR="00E82E53">
        <w:t xml:space="preserve">para prejudicar o recorrente, expostas anteriormente, </w:t>
      </w:r>
      <w:r w:rsidR="00CE35B6">
        <w:t xml:space="preserve">e </w:t>
      </w:r>
      <w:r w:rsidR="00E82E53">
        <w:t xml:space="preserve">que </w:t>
      </w:r>
      <w:r w:rsidR="00CE35B6">
        <w:t xml:space="preserve">conduzem, no mínimo, à </w:t>
      </w:r>
      <w:r w:rsidR="005D34C6" w:rsidRPr="00F46D75">
        <w:rPr>
          <w:b/>
          <w:bCs/>
        </w:rPr>
        <w:t>dúvida razoável</w:t>
      </w:r>
      <w:r w:rsidR="005D34C6">
        <w:t xml:space="preserve"> quanto à existência do delito, o que afasta a certeza indispensável para o édito condenatório</w:t>
      </w:r>
      <w:r w:rsidR="00E82E53">
        <w:t>.</w:t>
      </w:r>
    </w:p>
    <w:p w14:paraId="52C3E1F1" w14:textId="7E6698B4" w:rsidR="00AE72CA" w:rsidRDefault="00E82E53" w:rsidP="00BB4387">
      <w:pPr>
        <w:pStyle w:val="SemEspaamento"/>
      </w:pPr>
      <w:r>
        <w:t>Ocorre, no entanto, que, para a sua surpresa</w:t>
      </w:r>
      <w:r w:rsidR="001B12AC">
        <w:t>, sobreveio acórdão que rejeitou os aclaratórios opostos</w:t>
      </w:r>
      <w:r w:rsidR="00725FDA">
        <w:t xml:space="preserve"> </w:t>
      </w:r>
      <w:r w:rsidR="00725FDA" w:rsidRPr="00F46D75">
        <w:rPr>
          <w:sz w:val="20"/>
          <w:szCs w:val="18"/>
        </w:rPr>
        <w:t>(evento 101)</w:t>
      </w:r>
      <w:r w:rsidR="001B12AC">
        <w:t xml:space="preserve">, </w:t>
      </w:r>
      <w:r w:rsidR="00033F0B">
        <w:t xml:space="preserve">que também não tratou da argumentação exposta e dos vícios indicados, limitando-se a </w:t>
      </w:r>
      <w:r w:rsidR="00FD644B">
        <w:t xml:space="preserve">argumentar, </w:t>
      </w:r>
      <w:r w:rsidR="00FD644B" w:rsidRPr="00F9454F">
        <w:rPr>
          <w:u w:val="single"/>
        </w:rPr>
        <w:t>de</w:t>
      </w:r>
      <w:r w:rsidR="00FD644B">
        <w:t xml:space="preserve"> </w:t>
      </w:r>
      <w:r w:rsidR="00FD644B" w:rsidRPr="00F9454F">
        <w:rPr>
          <w:u w:val="single"/>
        </w:rPr>
        <w:t>forma</w:t>
      </w:r>
      <w:r w:rsidR="00FD644B">
        <w:t xml:space="preserve"> </w:t>
      </w:r>
      <w:r w:rsidR="00FD644B" w:rsidRPr="00F9454F">
        <w:rPr>
          <w:u w:val="single"/>
        </w:rPr>
        <w:t>genérica</w:t>
      </w:r>
      <w:r w:rsidR="00FD644B">
        <w:t xml:space="preserve">, que </w:t>
      </w:r>
      <w:r w:rsidR="006143B5">
        <w:t>seria mero inconformismo com o resultado do julgamento</w:t>
      </w:r>
      <w:r w:rsidR="00AE72CA">
        <w:t xml:space="preserve">, em evidente </w:t>
      </w:r>
      <w:r w:rsidR="0056627D">
        <w:t>ofensa direta</w:t>
      </w:r>
      <w:r w:rsidR="00AE72CA">
        <w:t xml:space="preserve"> aos arts. 619 e 620 do CPP</w:t>
      </w:r>
      <w:r w:rsidR="006143B5">
        <w:t xml:space="preserve">. </w:t>
      </w:r>
    </w:p>
    <w:p w14:paraId="6C819CD0" w14:textId="5133E0A7" w:rsidR="00E82E53" w:rsidRDefault="006143B5" w:rsidP="00BB4387">
      <w:pPr>
        <w:pStyle w:val="SemEspaamento"/>
      </w:pPr>
      <w:r>
        <w:t>Vale a transcrição</w:t>
      </w:r>
      <w:r w:rsidR="00F46D75">
        <w:t xml:space="preserve"> do aresto que julgou os embargos de declaração</w:t>
      </w:r>
      <w:r>
        <w:t xml:space="preserve"> </w:t>
      </w:r>
      <w:r w:rsidRPr="00C92A6A">
        <w:rPr>
          <w:sz w:val="20"/>
          <w:szCs w:val="18"/>
        </w:rPr>
        <w:t>(evento 101)</w:t>
      </w:r>
      <w:r>
        <w:t>:</w:t>
      </w:r>
    </w:p>
    <w:p w14:paraId="3E0ABED3" w14:textId="67AF2D4B" w:rsidR="00AE47B3" w:rsidRPr="005C7C14" w:rsidRDefault="00AE47B3" w:rsidP="00352BD3">
      <w:pPr>
        <w:pStyle w:val="Ttulo2"/>
        <w:rPr>
          <w:sz w:val="18"/>
          <w:szCs w:val="18"/>
        </w:rPr>
      </w:pPr>
    </w:p>
    <w:p w14:paraId="78039984" w14:textId="48F0F0F7" w:rsidR="00AE47B3" w:rsidRDefault="00352BD3" w:rsidP="00352BD3">
      <w:pPr>
        <w:pStyle w:val="SemEspaamento"/>
        <w:numPr>
          <w:ilvl w:val="0"/>
          <w:numId w:val="0"/>
        </w:numPr>
        <w:ind w:left="-993"/>
      </w:pPr>
      <w:r>
        <w:rPr>
          <w:noProof/>
        </w:rPr>
        <w:drawing>
          <wp:inline distT="0" distB="0" distL="0" distR="0" wp14:anchorId="3395F412" wp14:editId="38E5D9E7">
            <wp:extent cx="7094831" cy="2583712"/>
            <wp:effectExtent l="0" t="0" r="0" b="7620"/>
            <wp:docPr id="961385375" name="Imagem 4" descr="P9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85375" name="Imagem 4" descr="P96#yIS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21799" cy="2593533"/>
                    </a:xfrm>
                    <a:prstGeom prst="rect">
                      <a:avLst/>
                    </a:prstGeom>
                    <a:noFill/>
                    <a:ln>
                      <a:noFill/>
                    </a:ln>
                  </pic:spPr>
                </pic:pic>
              </a:graphicData>
            </a:graphic>
          </wp:inline>
        </w:drawing>
      </w:r>
    </w:p>
    <w:p w14:paraId="5B5171D9" w14:textId="77777777" w:rsidR="00AE47B3" w:rsidRDefault="00AE47B3" w:rsidP="005C7C14">
      <w:pPr>
        <w:pStyle w:val="Ttulo2"/>
      </w:pPr>
    </w:p>
    <w:p w14:paraId="140677B0" w14:textId="0E7CEE31" w:rsidR="00BD591E" w:rsidRDefault="00661B74" w:rsidP="00352BD3">
      <w:pPr>
        <w:pStyle w:val="SemEspaamento"/>
      </w:pPr>
      <w:r>
        <w:t xml:space="preserve">Vale registrar, por oportuno, que esse </w:t>
      </w:r>
      <w:r>
        <w:rPr>
          <w:i/>
          <w:iCs/>
        </w:rPr>
        <w:t xml:space="preserve">decisum </w:t>
      </w:r>
      <w:r>
        <w:t xml:space="preserve">nem sequer tratou sobre a </w:t>
      </w:r>
      <w:r w:rsidRPr="00A57831">
        <w:rPr>
          <w:b/>
          <w:bCs/>
        </w:rPr>
        <w:t>omissão</w:t>
      </w:r>
      <w:r>
        <w:rPr>
          <w:b/>
          <w:bCs/>
        </w:rPr>
        <w:t xml:space="preserve"> </w:t>
      </w:r>
      <w:r w:rsidRPr="00A57831">
        <w:rPr>
          <w:b/>
          <w:bCs/>
        </w:rPr>
        <w:t>temporal</w:t>
      </w:r>
      <w:r>
        <w:t xml:space="preserve"> relativa à </w:t>
      </w:r>
      <w:r>
        <w:rPr>
          <w:b/>
          <w:bCs/>
        </w:rPr>
        <w:t>divergência entre a data em que supostamente teria ocorrido o primeiro fato</w:t>
      </w:r>
      <w:r>
        <w:t xml:space="preserve">, quando MARIA EDUARDA tinha 11 anos </w:t>
      </w:r>
      <w:r w:rsidRPr="00FA387A">
        <w:rPr>
          <w:sz w:val="20"/>
          <w:szCs w:val="18"/>
        </w:rPr>
        <w:t>(2014)</w:t>
      </w:r>
      <w:r w:rsidR="00757FC6">
        <w:t>,</w:t>
      </w:r>
      <w:r>
        <w:t xml:space="preserve"> que teria ocorrido à noite, enquanto JULIANA frequentava faculdade, </w:t>
      </w:r>
      <w:r>
        <w:rPr>
          <w:b/>
          <w:bCs/>
        </w:rPr>
        <w:t xml:space="preserve">e a data em que JULIANA começou a </w:t>
      </w:r>
      <w:r w:rsidRPr="00A57831">
        <w:rPr>
          <w:b/>
          <w:bCs/>
        </w:rPr>
        <w:t>f</w:t>
      </w:r>
      <w:r w:rsidR="00357FBD">
        <w:rPr>
          <w:b/>
          <w:bCs/>
        </w:rPr>
        <w:t>requentar a f</w:t>
      </w:r>
      <w:r w:rsidRPr="00A57831">
        <w:rPr>
          <w:b/>
          <w:bCs/>
        </w:rPr>
        <w:t>aculdade</w:t>
      </w:r>
      <w:r>
        <w:rPr>
          <w:b/>
          <w:bCs/>
        </w:rPr>
        <w:t>, que foi só</w:t>
      </w:r>
      <w:r w:rsidRPr="00A57831">
        <w:rPr>
          <w:b/>
          <w:bCs/>
        </w:rPr>
        <w:t xml:space="preserve"> em 2016</w:t>
      </w:r>
      <w:r>
        <w:t xml:space="preserve">, o que </w:t>
      </w:r>
      <w:r w:rsidRPr="00EF61D4">
        <w:rPr>
          <w:b/>
          <w:bCs/>
        </w:rPr>
        <w:t xml:space="preserve">comprova a total impossibilidade lógico-temporal </w:t>
      </w:r>
      <w:r>
        <w:t>da condenação por essa acusação imposta falsamente ao recorrente</w:t>
      </w:r>
      <w:r w:rsidR="00357FBD">
        <w:t xml:space="preserve"> e já comprova</w:t>
      </w:r>
      <w:r>
        <w:t>, por si só,</w:t>
      </w:r>
      <w:r w:rsidR="0030036D">
        <w:t xml:space="preserve"> a infringência direta aos arts. 619 e 620 do CPP</w:t>
      </w:r>
      <w:r w:rsidR="00A57831">
        <w:t>.</w:t>
      </w:r>
    </w:p>
    <w:p w14:paraId="1C8B50F4" w14:textId="1849DD66" w:rsidR="00054B29" w:rsidRDefault="00352BD3" w:rsidP="00352BD3">
      <w:pPr>
        <w:pStyle w:val="SemEspaamento"/>
      </w:pPr>
      <w:r>
        <w:t xml:space="preserve">Como visto, ao não apreciar devidamente </w:t>
      </w:r>
      <w:r w:rsidR="00AE72CA">
        <w:t>as teses recursais</w:t>
      </w:r>
      <w:r w:rsidR="00BA6A47">
        <w:t xml:space="preserve"> e os elementos de prova que sustentam essa</w:t>
      </w:r>
      <w:r w:rsidR="00AB7E85">
        <w:t xml:space="preserve"> argumentação</w:t>
      </w:r>
      <w:r w:rsidR="00B1353C">
        <w:t xml:space="preserve"> defensiva</w:t>
      </w:r>
      <w:r w:rsidR="00BA6A47">
        <w:t>,</w:t>
      </w:r>
      <w:r w:rsidR="00AE72CA">
        <w:t xml:space="preserve"> </w:t>
      </w:r>
      <w:r w:rsidR="00C90C85">
        <w:t xml:space="preserve">deixando </w:t>
      </w:r>
      <w:r w:rsidR="00AB7E85">
        <w:t xml:space="preserve">de </w:t>
      </w:r>
      <w:r w:rsidR="00AE72CA">
        <w:t xml:space="preserve">enfrentar os argumentos que são </w:t>
      </w:r>
      <w:r w:rsidR="005A3EF4">
        <w:t xml:space="preserve">plenamente </w:t>
      </w:r>
      <w:r w:rsidR="00AE72CA">
        <w:t xml:space="preserve">capazes de infirmar a conclusão </w:t>
      </w:r>
      <w:r w:rsidR="005A3EF4">
        <w:t xml:space="preserve">condenatória </w:t>
      </w:r>
      <w:r w:rsidR="00AE72CA">
        <w:t>adotada pel</w:t>
      </w:r>
      <w:r w:rsidR="005A3EF4">
        <w:t xml:space="preserve">o nobre Órgão Colegiado, </w:t>
      </w:r>
      <w:r w:rsidR="00AB7E85">
        <w:t xml:space="preserve">resta </w:t>
      </w:r>
      <w:r w:rsidR="005A3EF4">
        <w:t>comprovad</w:t>
      </w:r>
      <w:r w:rsidR="00CF4383">
        <w:t>o que o acórdão recorrido</w:t>
      </w:r>
      <w:r w:rsidR="007E22B7">
        <w:t>, que julgou os aclaratórios,</w:t>
      </w:r>
      <w:r w:rsidR="005A3EF4">
        <w:t xml:space="preserve"> </w:t>
      </w:r>
      <w:r w:rsidR="00CF4383">
        <w:t>incorre</w:t>
      </w:r>
      <w:r w:rsidR="007E22B7">
        <w:t xml:space="preserve">u </w:t>
      </w:r>
      <w:r w:rsidR="00CF4383">
        <w:t xml:space="preserve">em violação </w:t>
      </w:r>
      <w:r w:rsidR="0030036D">
        <w:t>frontal</w:t>
      </w:r>
      <w:r w:rsidR="005A3EF4">
        <w:t xml:space="preserve"> aos arts. 619 e 620 do CPP</w:t>
      </w:r>
      <w:r w:rsidR="00054B29">
        <w:t>.</w:t>
      </w:r>
    </w:p>
    <w:p w14:paraId="401EED75" w14:textId="15B7E6FC" w:rsidR="00054B29" w:rsidRDefault="00896F04" w:rsidP="00352BD3">
      <w:pPr>
        <w:pStyle w:val="SemEspaamento"/>
      </w:pPr>
      <w:r>
        <w:t>Excelência, o</w:t>
      </w:r>
      <w:r w:rsidR="001925BA">
        <w:t xml:space="preserve"> recorrente pede vênia para expor que </w:t>
      </w:r>
      <w:r w:rsidR="00C36649">
        <w:t xml:space="preserve">se está diante de caso que envolve </w:t>
      </w:r>
      <w:r w:rsidR="00264102">
        <w:t>a vida de um empresário do ramo da borracharia,</w:t>
      </w:r>
      <w:r w:rsidR="001925BA">
        <w:t xml:space="preserve"> sem qualquer histórico de atuação criminosa</w:t>
      </w:r>
      <w:r w:rsidR="00B91C1C">
        <w:t xml:space="preserve"> </w:t>
      </w:r>
      <w:r w:rsidR="00B91C1C" w:rsidRPr="00A34E26">
        <w:rPr>
          <w:sz w:val="20"/>
          <w:szCs w:val="18"/>
        </w:rPr>
        <w:t>(evento 73 – 1º grau)</w:t>
      </w:r>
      <w:r w:rsidR="001925BA">
        <w:t>, e</w:t>
      </w:r>
      <w:r w:rsidR="00264102">
        <w:t xml:space="preserve"> que por anos </w:t>
      </w:r>
      <w:r w:rsidR="009B17AB">
        <w:t>vem suportando os estigmas e as mazelas d</w:t>
      </w:r>
      <w:r w:rsidR="008915E8">
        <w:t>ecorrentes de ter contra si processo criminal por crime sexual</w:t>
      </w:r>
      <w:r w:rsidR="00264102">
        <w:t xml:space="preserve">, </w:t>
      </w:r>
      <w:r w:rsidR="00C36649">
        <w:t>mesmo diante de tantos elementos de prova que</w:t>
      </w:r>
      <w:r w:rsidR="0049415A">
        <w:t>, embora</w:t>
      </w:r>
      <w:r w:rsidR="00C36649">
        <w:t xml:space="preserve"> </w:t>
      </w:r>
      <w:r w:rsidR="008915E8">
        <w:t xml:space="preserve">não </w:t>
      </w:r>
      <w:r w:rsidR="0049415A">
        <w:t xml:space="preserve">tenham sido </w:t>
      </w:r>
      <w:r w:rsidR="008915E8">
        <w:t xml:space="preserve">considerados, </w:t>
      </w:r>
      <w:r w:rsidR="00C36649" w:rsidRPr="00E62E62">
        <w:rPr>
          <w:u w:val="single"/>
        </w:rPr>
        <w:t>evidenciam</w:t>
      </w:r>
      <w:r w:rsidR="00C36649">
        <w:t xml:space="preserve"> </w:t>
      </w:r>
      <w:r w:rsidR="00C36649" w:rsidRPr="00E62E62">
        <w:rPr>
          <w:u w:val="single"/>
        </w:rPr>
        <w:t>a</w:t>
      </w:r>
      <w:r w:rsidR="00C36649">
        <w:t xml:space="preserve"> </w:t>
      </w:r>
      <w:r w:rsidR="0049415A" w:rsidRPr="00E62E62">
        <w:rPr>
          <w:u w:val="single"/>
        </w:rPr>
        <w:t>total</w:t>
      </w:r>
      <w:r w:rsidR="0049415A">
        <w:t xml:space="preserve"> </w:t>
      </w:r>
      <w:r w:rsidR="00C36649" w:rsidRPr="00E62E62">
        <w:rPr>
          <w:u w:val="single"/>
        </w:rPr>
        <w:t>insubsistência</w:t>
      </w:r>
      <w:r w:rsidR="00C36649">
        <w:t xml:space="preserve"> </w:t>
      </w:r>
      <w:r w:rsidR="00C36649" w:rsidRPr="001E210E">
        <w:rPr>
          <w:u w:val="single"/>
        </w:rPr>
        <w:t>da</w:t>
      </w:r>
      <w:r w:rsidR="00C36649">
        <w:t xml:space="preserve"> </w:t>
      </w:r>
      <w:r w:rsidR="00C36649" w:rsidRPr="001E210E">
        <w:rPr>
          <w:u w:val="single"/>
        </w:rPr>
        <w:t>acusação</w:t>
      </w:r>
      <w:r w:rsidR="008915E8">
        <w:t xml:space="preserve"> e a necessidade de </w:t>
      </w:r>
      <w:r w:rsidR="00753D9D">
        <w:t xml:space="preserve">sua </w:t>
      </w:r>
      <w:r w:rsidR="008915E8">
        <w:t>absolvição.</w:t>
      </w:r>
    </w:p>
    <w:p w14:paraId="5C4A30BF" w14:textId="50E64ED1" w:rsidR="00AE47B3" w:rsidRDefault="00753D9D" w:rsidP="00352BD3">
      <w:pPr>
        <w:pStyle w:val="SemEspaamento"/>
      </w:pPr>
      <w:r>
        <w:t xml:space="preserve">Portanto </w:t>
      </w:r>
      <w:r w:rsidR="005A3EF4">
        <w:t>o provimento do presente recurso</w:t>
      </w:r>
      <w:r w:rsidR="00CD0066">
        <w:t xml:space="preserve">, para </w:t>
      </w:r>
      <w:r>
        <w:t xml:space="preserve">reconhecer a afronta aos arts. 619 e 620 do CPP e </w:t>
      </w:r>
      <w:r w:rsidR="00CD0066">
        <w:t xml:space="preserve">determinar que a Corte Local proceda à correta apreciação </w:t>
      </w:r>
      <w:r w:rsidR="00C97D8A">
        <w:t>d</w:t>
      </w:r>
      <w:r w:rsidR="00CD0066">
        <w:t>os pleitos defensivos,</w:t>
      </w:r>
      <w:r w:rsidR="005A3EF4">
        <w:t xml:space="preserve"> </w:t>
      </w:r>
      <w:r w:rsidR="00C97D8A">
        <w:t xml:space="preserve">considerando </w:t>
      </w:r>
      <w:r>
        <w:t>todos os elementos de prova dos autos</w:t>
      </w:r>
      <w:r w:rsidR="00F21269">
        <w:t xml:space="preserve"> </w:t>
      </w:r>
      <w:r w:rsidR="000D5BC2">
        <w:t xml:space="preserve">que sustentam as teses recursais e são </w:t>
      </w:r>
      <w:r w:rsidR="00F21269">
        <w:t xml:space="preserve">capazes de derruir, inclusive, a conclusão condenatória, </w:t>
      </w:r>
      <w:r w:rsidR="005A3EF4">
        <w:t xml:space="preserve">é medida </w:t>
      </w:r>
      <w:r>
        <w:t>de Justiça</w:t>
      </w:r>
      <w:r w:rsidR="005A3EF4">
        <w:t>.</w:t>
      </w:r>
    </w:p>
    <w:p w14:paraId="2D47C22F" w14:textId="77777777" w:rsidR="00AE47B3" w:rsidRPr="005C7C14" w:rsidRDefault="00AE47B3" w:rsidP="00896F04">
      <w:pPr>
        <w:pStyle w:val="SemEspaamento"/>
        <w:numPr>
          <w:ilvl w:val="0"/>
          <w:numId w:val="0"/>
        </w:numPr>
        <w:ind w:left="1701"/>
      </w:pPr>
    </w:p>
    <w:p w14:paraId="29D4B53B" w14:textId="0C313E22" w:rsidR="005A3EF4" w:rsidRPr="00136102" w:rsidRDefault="005A3EF4" w:rsidP="005A3EF4">
      <w:pPr>
        <w:pStyle w:val="Ttulo"/>
      </w:pPr>
      <w:r>
        <w:t xml:space="preserve">IV – INFRINGÊNCIA DIRETA AO ART. </w:t>
      </w:r>
      <w:r w:rsidR="009D1F3E">
        <w:t>386, II</w:t>
      </w:r>
      <w:r w:rsidR="00CB6CFF">
        <w:t xml:space="preserve"> </w:t>
      </w:r>
      <w:r w:rsidR="009D1F3E">
        <w:t xml:space="preserve">e VII, DO </w:t>
      </w:r>
      <w:r>
        <w:t xml:space="preserve">CPP </w:t>
      </w:r>
    </w:p>
    <w:p w14:paraId="757A3BEC" w14:textId="77777777" w:rsidR="005A3EF4" w:rsidRPr="005C7C14" w:rsidRDefault="005A3EF4" w:rsidP="00896F04">
      <w:pPr>
        <w:pStyle w:val="SemEspaamento"/>
        <w:numPr>
          <w:ilvl w:val="0"/>
          <w:numId w:val="0"/>
        </w:numPr>
        <w:ind w:left="1701"/>
      </w:pPr>
    </w:p>
    <w:p w14:paraId="298DBF8F" w14:textId="6FA7B1BD" w:rsidR="005A3EF4" w:rsidRDefault="009D1F3E" w:rsidP="009D1F3E">
      <w:pPr>
        <w:pStyle w:val="SemEspaamento"/>
      </w:pPr>
      <w:r>
        <w:t>Em um segundo momento, Excelência,</w:t>
      </w:r>
      <w:r w:rsidR="009D0CAF">
        <w:t xml:space="preserve"> </w:t>
      </w:r>
      <w:r w:rsidR="00D359CC">
        <w:t xml:space="preserve">ao </w:t>
      </w:r>
      <w:r w:rsidR="00F46D75">
        <w:t xml:space="preserve">ignorar as teses recursais e </w:t>
      </w:r>
      <w:r w:rsidR="00D359CC">
        <w:t>os elementos de prova</w:t>
      </w:r>
      <w:r w:rsidR="00F46D75">
        <w:t xml:space="preserve"> </w:t>
      </w:r>
      <w:r w:rsidR="00B15C30">
        <w:t xml:space="preserve">que </w:t>
      </w:r>
      <w:r w:rsidR="007A5CE7">
        <w:t xml:space="preserve">as </w:t>
      </w:r>
      <w:r w:rsidR="00B15C30">
        <w:t>fundamentam,</w:t>
      </w:r>
      <w:r w:rsidR="007A5CE7">
        <w:t xml:space="preserve"> os acórdãos recorridos também acabaram por infringir, de forma direta, o art. 386, II e VII, do CPP</w:t>
      </w:r>
      <w:r w:rsidR="00255977">
        <w:t>.</w:t>
      </w:r>
    </w:p>
    <w:p w14:paraId="3D3E42A0" w14:textId="05BF2841" w:rsidR="00255977" w:rsidRDefault="00255977" w:rsidP="009D1F3E">
      <w:pPr>
        <w:pStyle w:val="SemEspaamento"/>
      </w:pPr>
      <w:r>
        <w:t>Isso porque, como visto</w:t>
      </w:r>
      <w:r w:rsidR="00F30918">
        <w:t xml:space="preserve"> no tópico anterior</w:t>
      </w:r>
      <w:r>
        <w:t>, há farta prova documental, desconsiderada pelos arestos, que evidenciam</w:t>
      </w:r>
      <w:r w:rsidR="00BD591E">
        <w:t xml:space="preserve">, </w:t>
      </w:r>
      <w:r w:rsidR="00BD591E" w:rsidRPr="00604853">
        <w:rPr>
          <w:b/>
          <w:bCs/>
        </w:rPr>
        <w:t>no mínimo</w:t>
      </w:r>
      <w:r w:rsidR="00BD591E">
        <w:t>, a alta probabilidade</w:t>
      </w:r>
      <w:r w:rsidR="00604853">
        <w:t xml:space="preserve"> de JULIANA ter construído uma narrativa fantasiosa para envolver o recorrente numa empreitada criminosa </w:t>
      </w:r>
      <w:r w:rsidR="00896F04" w:rsidRPr="00896F04">
        <w:rPr>
          <w:sz w:val="22"/>
          <w:szCs w:val="20"/>
        </w:rPr>
        <w:t xml:space="preserve">– </w:t>
      </w:r>
      <w:r w:rsidR="00604853" w:rsidRPr="00896F04">
        <w:rPr>
          <w:sz w:val="22"/>
          <w:szCs w:val="20"/>
        </w:rPr>
        <w:t>que, em verdade, nunca existiu</w:t>
      </w:r>
      <w:r w:rsidR="00896F04">
        <w:rPr>
          <w:sz w:val="22"/>
          <w:szCs w:val="20"/>
        </w:rPr>
        <w:t xml:space="preserve"> –</w:t>
      </w:r>
      <w:r w:rsidR="00896F04">
        <w:t>, o que afasta a existência de certeza necessária para a manutenção de édito condenatório.</w:t>
      </w:r>
    </w:p>
    <w:p w14:paraId="4EE28DC1" w14:textId="520945AB" w:rsidR="00A50B60" w:rsidRDefault="00896F04" w:rsidP="00A50B60">
      <w:pPr>
        <w:pStyle w:val="SemEspaamento"/>
      </w:pPr>
      <w:r>
        <w:t>Ora</w:t>
      </w:r>
      <w:r w:rsidR="00604853">
        <w:t xml:space="preserve">, </w:t>
      </w:r>
      <w:r w:rsidR="00EA7B38">
        <w:t xml:space="preserve">o </w:t>
      </w:r>
      <w:r w:rsidR="00620979">
        <w:t>depoimento judicial</w:t>
      </w:r>
      <w:r w:rsidR="00EA7B38">
        <w:t xml:space="preserve"> de SIMONE</w:t>
      </w:r>
      <w:r w:rsidR="00A50B60" w:rsidRPr="00A50B60">
        <w:t xml:space="preserve"> </w:t>
      </w:r>
      <w:r w:rsidR="00A50B60">
        <w:t xml:space="preserve">APARECIDA ROMANOSKI </w:t>
      </w:r>
      <w:r w:rsidR="00A50B60" w:rsidRPr="00795F6A">
        <w:rPr>
          <w:sz w:val="20"/>
          <w:szCs w:val="18"/>
        </w:rPr>
        <w:t>(evento 118, VIDEO1, 7m-7m15s)</w:t>
      </w:r>
      <w:r w:rsidR="00A50B60">
        <w:t xml:space="preserve">, que era casada, à época, com o primo de JULIANA e convivia com ela frequentemente, foi categórica em afirmar que </w:t>
      </w:r>
      <w:r w:rsidR="00A50B60" w:rsidRPr="00A50B60">
        <w:rPr>
          <w:b/>
          <w:bCs/>
        </w:rPr>
        <w:t>ouviu conversas da própria JULIANA no sentido de que ela iria tirar tudo de GEAN e que faria a vida dele um inferno</w:t>
      </w:r>
      <w:r w:rsidR="00A50B60" w:rsidRPr="00A50B60">
        <w:t xml:space="preserve">, indicando, uma vez mais, que a acusação feita contra o </w:t>
      </w:r>
      <w:r w:rsidR="0020749B">
        <w:t>recorrente</w:t>
      </w:r>
      <w:r w:rsidR="00A50B60" w:rsidRPr="00A50B60">
        <w:t xml:space="preserve"> foi um plano maquiavélico colocado em prática por JULIANA.</w:t>
      </w:r>
    </w:p>
    <w:p w14:paraId="420D5769" w14:textId="4D2497B1" w:rsidR="00604853" w:rsidRDefault="00A50B60" w:rsidP="00755426">
      <w:pPr>
        <w:pStyle w:val="SemEspaamento"/>
      </w:pPr>
      <w:r>
        <w:t xml:space="preserve">As mensagens no </w:t>
      </w:r>
      <w:r>
        <w:rPr>
          <w:i/>
          <w:iCs/>
        </w:rPr>
        <w:t xml:space="preserve">Facebook </w:t>
      </w:r>
      <w:r>
        <w:t xml:space="preserve">entre o recorrente e JULIANA, </w:t>
      </w:r>
      <w:r w:rsidR="00755426" w:rsidRPr="007654FF">
        <w:rPr>
          <w:b/>
          <w:bCs/>
        </w:rPr>
        <w:t xml:space="preserve">antes de </w:t>
      </w:r>
      <w:r w:rsidR="00170F4E">
        <w:rPr>
          <w:b/>
          <w:bCs/>
        </w:rPr>
        <w:t xml:space="preserve">ela própria </w:t>
      </w:r>
      <w:r w:rsidR="00755426" w:rsidRPr="007654FF">
        <w:rPr>
          <w:b/>
          <w:bCs/>
        </w:rPr>
        <w:t>registra</w:t>
      </w:r>
      <w:r w:rsidR="00170F4E">
        <w:rPr>
          <w:b/>
          <w:bCs/>
        </w:rPr>
        <w:t xml:space="preserve">r </w:t>
      </w:r>
      <w:r w:rsidR="00755426" w:rsidRPr="007654FF">
        <w:rPr>
          <w:b/>
          <w:bCs/>
        </w:rPr>
        <w:t>o B.O.</w:t>
      </w:r>
      <w:r w:rsidR="00755426">
        <w:t xml:space="preserve">, demonstra, </w:t>
      </w:r>
      <w:r w:rsidR="00A73F5E">
        <w:t>mais uma vez</w:t>
      </w:r>
      <w:r>
        <w:t xml:space="preserve">, </w:t>
      </w:r>
      <w:r w:rsidR="00A73F5E">
        <w:t>a intenção da própria JULIANA de se vingar do recorrente, sobretudo porque entendeu que foi colocada para fora da casa de GEAN, como se fosse um cão, após a descoberta de outra traição da</w:t>
      </w:r>
      <w:r w:rsidR="00706E57">
        <w:t xml:space="preserve"> ex-companheira</w:t>
      </w:r>
      <w:r w:rsidR="00755426">
        <w:t xml:space="preserve"> </w:t>
      </w:r>
      <w:r w:rsidR="00755426" w:rsidRPr="00755426">
        <w:rPr>
          <w:sz w:val="20"/>
          <w:szCs w:val="18"/>
        </w:rPr>
        <w:t>(evento 28, ATA3)</w:t>
      </w:r>
      <w:r w:rsidR="00706E57">
        <w:t>.</w:t>
      </w:r>
    </w:p>
    <w:p w14:paraId="7D0ED947" w14:textId="7E19D802" w:rsidR="00E61DC4" w:rsidRDefault="00E61DC4" w:rsidP="00E61DC4">
      <w:pPr>
        <w:pStyle w:val="SemEspaamento"/>
      </w:pPr>
      <w:r>
        <w:t>E, ao prosseguir, JULIANA ameaça o recorrente e registra “</w:t>
      </w:r>
      <w:r w:rsidRPr="00C76F48">
        <w:rPr>
          <w:b/>
          <w:bCs/>
          <w:i/>
          <w:iCs/>
        </w:rPr>
        <w:t>não sorria muito</w:t>
      </w:r>
      <w:r w:rsidRPr="00C76F48">
        <w:rPr>
          <w:i/>
          <w:iCs/>
        </w:rPr>
        <w:t xml:space="preserve"> </w:t>
      </w:r>
      <w:proofErr w:type="spellStart"/>
      <w:r>
        <w:rPr>
          <w:i/>
          <w:iCs/>
        </w:rPr>
        <w:t>pq</w:t>
      </w:r>
      <w:proofErr w:type="spellEnd"/>
      <w:r>
        <w:rPr>
          <w:i/>
          <w:iCs/>
        </w:rPr>
        <w:t xml:space="preserve"> </w:t>
      </w:r>
      <w:r w:rsidRPr="00C76F48">
        <w:rPr>
          <w:i/>
          <w:iCs/>
        </w:rPr>
        <w:t xml:space="preserve">[porque] </w:t>
      </w:r>
      <w:r w:rsidRPr="00C76F48">
        <w:rPr>
          <w:b/>
          <w:bCs/>
          <w:i/>
          <w:iCs/>
        </w:rPr>
        <w:t>a hora de chorar vem logo</w:t>
      </w:r>
      <w:r>
        <w:t>”, além de asseverar que teria passado “</w:t>
      </w:r>
      <w:r w:rsidRPr="00C76F48">
        <w:rPr>
          <w:i/>
          <w:iCs/>
        </w:rPr>
        <w:t>muito ruim mas nada como um dia após o outro</w:t>
      </w:r>
      <w:r>
        <w:t xml:space="preserve">”, pois já teria pagado o preço e agora seria a vez de GEAN. Vejamos </w:t>
      </w:r>
      <w:r w:rsidRPr="00E0768C">
        <w:rPr>
          <w:sz w:val="20"/>
          <w:szCs w:val="18"/>
        </w:rPr>
        <w:t>(evento 28, ATA3, p. 3)</w:t>
      </w:r>
      <w:r>
        <w:t>:</w:t>
      </w:r>
    </w:p>
    <w:p w14:paraId="3DB26810" w14:textId="77777777" w:rsidR="00E61DC4" w:rsidRDefault="00E61DC4" w:rsidP="00E61DC4">
      <w:pPr>
        <w:pStyle w:val="SemEspaamento"/>
        <w:numPr>
          <w:ilvl w:val="0"/>
          <w:numId w:val="0"/>
        </w:numPr>
        <w:jc w:val="center"/>
      </w:pPr>
      <w:r>
        <w:rPr>
          <w:noProof/>
        </w:rPr>
        <w:drawing>
          <wp:inline distT="0" distB="0" distL="0" distR="0" wp14:anchorId="2C456CA6" wp14:editId="64E53A9F">
            <wp:extent cx="3627444" cy="3997842"/>
            <wp:effectExtent l="0" t="0" r="0" b="3175"/>
            <wp:docPr id="795720623" name="Imagem 2" descr="P11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20623" name="Imagem 2" descr="P110#yIS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62774" cy="4036780"/>
                    </a:xfrm>
                    <a:prstGeom prst="rect">
                      <a:avLst/>
                    </a:prstGeom>
                    <a:noFill/>
                    <a:ln>
                      <a:noFill/>
                    </a:ln>
                  </pic:spPr>
                </pic:pic>
              </a:graphicData>
            </a:graphic>
          </wp:inline>
        </w:drawing>
      </w:r>
    </w:p>
    <w:p w14:paraId="004EFD9E" w14:textId="4E407A5F" w:rsidR="00E61DC4" w:rsidRDefault="00896F04" w:rsidP="00E61DC4">
      <w:pPr>
        <w:pStyle w:val="SemEspaamento"/>
        <w:numPr>
          <w:ilvl w:val="0"/>
          <w:numId w:val="0"/>
        </w:numPr>
        <w:jc w:val="center"/>
      </w:pPr>
      <w:r>
        <w:rPr>
          <w:noProof/>
        </w:rPr>
        <mc:AlternateContent>
          <mc:Choice Requires="wps">
            <w:drawing>
              <wp:anchor distT="0" distB="0" distL="114300" distR="114300" simplePos="0" relativeHeight="251663360" behindDoc="0" locked="0" layoutInCell="1" allowOverlap="1" wp14:anchorId="48271362" wp14:editId="4010C920">
                <wp:simplePos x="0" y="0"/>
                <wp:positionH relativeFrom="column">
                  <wp:posOffset>1357689</wp:posOffset>
                </wp:positionH>
                <wp:positionV relativeFrom="paragraph">
                  <wp:posOffset>2330967</wp:posOffset>
                </wp:positionV>
                <wp:extent cx="680483" cy="361507"/>
                <wp:effectExtent l="0" t="19050" r="43815" b="38735"/>
                <wp:wrapNone/>
                <wp:docPr id="166648254" name="Seta: para a Direita 2" descr="P111#y2"/>
                <wp:cNvGraphicFramePr/>
                <a:graphic xmlns:a="http://schemas.openxmlformats.org/drawingml/2006/main">
                  <a:graphicData uri="http://schemas.microsoft.com/office/word/2010/wordprocessingShape">
                    <wps:wsp>
                      <wps:cNvSpPr/>
                      <wps:spPr>
                        <a:xfrm>
                          <a:off x="0" y="0"/>
                          <a:ext cx="680483" cy="361507"/>
                        </a:xfrm>
                        <a:prstGeom prst="rightArrow">
                          <a:avLst/>
                        </a:prstGeom>
                        <a:solidFill>
                          <a:srgbClr val="EE0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C08A81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Seta: para a Direita 2" o:spid="_x0000_s1026" type="#_x0000_t13" alt="P111#y2" style="position:absolute;margin-left:106.9pt;margin-top:183.55pt;width:53.6pt;height:28.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" adj="15862" fillcolor="#e00" strokecolor="black [3213]" strokeweight="1pt"/>
            </w:pict>
          </mc:Fallback>
        </mc:AlternateContent>
      </w:r>
      <w:r>
        <w:rPr>
          <w:noProof/>
        </w:rPr>
        <mc:AlternateContent>
          <mc:Choice Requires="wps">
            <w:drawing>
              <wp:anchor distT="0" distB="0" distL="114300" distR="114300" simplePos="0" relativeHeight="251662336" behindDoc="0" locked="0" layoutInCell="1" allowOverlap="1" wp14:anchorId="6F6D3ECA" wp14:editId="6E07E609">
                <wp:simplePos x="0" y="0"/>
                <wp:positionH relativeFrom="column">
                  <wp:posOffset>1148685</wp:posOffset>
                </wp:positionH>
                <wp:positionV relativeFrom="paragraph">
                  <wp:posOffset>1555603</wp:posOffset>
                </wp:positionV>
                <wp:extent cx="680085" cy="361315"/>
                <wp:effectExtent l="0" t="19050" r="43815" b="38735"/>
                <wp:wrapNone/>
                <wp:docPr id="907384238" name="Seta: para a Direita 2" descr="P111#y1"/>
                <wp:cNvGraphicFramePr/>
                <a:graphic xmlns:a="http://schemas.openxmlformats.org/drawingml/2006/main">
                  <a:graphicData uri="http://schemas.microsoft.com/office/word/2010/wordprocessingShape">
                    <wps:wsp>
                      <wps:cNvSpPr/>
                      <wps:spPr>
                        <a:xfrm>
                          <a:off x="0" y="0"/>
                          <a:ext cx="680085" cy="361315"/>
                        </a:xfrm>
                        <a:prstGeom prst="rightArrow">
                          <a:avLst/>
                        </a:prstGeom>
                        <a:solidFill>
                          <a:srgbClr val="EE0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712C4CF" id="Seta: para a Direita 2" o:spid="_x0000_s1026" type="#_x0000_t13" alt="P111#y1" style="position:absolute;margin-left:90.45pt;margin-top:122.5pt;width:53.55pt;height:28.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" adj="15862" fillcolor="#e00" strokecolor="black [3213]" strokeweight="1pt"/>
            </w:pict>
          </mc:Fallback>
        </mc:AlternateContent>
      </w:r>
      <w:r w:rsidR="00E61DC4">
        <w:rPr>
          <w:noProof/>
        </w:rPr>
        <w:drawing>
          <wp:inline distT="0" distB="0" distL="0" distR="0" wp14:anchorId="2747CAA2" wp14:editId="4906DF72">
            <wp:extent cx="2086639" cy="4593168"/>
            <wp:effectExtent l="0" t="0" r="8890" b="0"/>
            <wp:docPr id="1819696218" name="Imagem 3" descr="P11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696218" name="Imagem 3" descr="P111#yIS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50706" cy="4734195"/>
                    </a:xfrm>
                    <a:prstGeom prst="rect">
                      <a:avLst/>
                    </a:prstGeom>
                    <a:noFill/>
                    <a:ln>
                      <a:noFill/>
                    </a:ln>
                  </pic:spPr>
                </pic:pic>
              </a:graphicData>
            </a:graphic>
          </wp:inline>
        </w:drawing>
      </w:r>
    </w:p>
    <w:p w14:paraId="6AB6F594" w14:textId="5D0078F3" w:rsidR="00472739" w:rsidRPr="00472739" w:rsidRDefault="00BA0131" w:rsidP="00472739">
      <w:pPr>
        <w:pStyle w:val="SemEspaamento"/>
      </w:pPr>
      <w:r>
        <w:t>Assim</w:t>
      </w:r>
      <w:r w:rsidR="007654FF">
        <w:t xml:space="preserve">, Excelência, </w:t>
      </w:r>
      <w:r>
        <w:t xml:space="preserve">como os arestos combatidos </w:t>
      </w:r>
      <w:r w:rsidR="007654FF">
        <w:t>desconsiderar</w:t>
      </w:r>
      <w:r>
        <w:t>am</w:t>
      </w:r>
      <w:r w:rsidR="007654FF">
        <w:t xml:space="preserve"> as teses recursais fundamentadas com base nesses elementos de prova, além de outros já expostos no tópico anterior, como </w:t>
      </w:r>
      <w:r w:rsidR="00472739">
        <w:t xml:space="preserve">o tema do TCC de JULIANA sobre os </w:t>
      </w:r>
      <w:r w:rsidR="00472739" w:rsidRPr="00472739">
        <w:t>“</w:t>
      </w:r>
      <w:r w:rsidR="00472739" w:rsidRPr="00472739">
        <w:rPr>
          <w:i/>
          <w:iCs/>
        </w:rPr>
        <w:t xml:space="preserve">limites jurídicos da </w:t>
      </w:r>
      <w:r w:rsidR="00472739" w:rsidRPr="008C36B1">
        <w:rPr>
          <w:b/>
          <w:bCs/>
          <w:i/>
          <w:iCs/>
        </w:rPr>
        <w:t>PRESUNÇÃO DE ESTUPRO</w:t>
      </w:r>
      <w:r w:rsidR="00472739" w:rsidRPr="00472739">
        <w:rPr>
          <w:i/>
          <w:iCs/>
        </w:rPr>
        <w:t xml:space="preserve"> FRENTE AO RELACIONAMENTO AMOROSO PRÉ-EXISTENTE </w:t>
      </w:r>
      <w:r w:rsidR="00472739" w:rsidRPr="008C36B1">
        <w:rPr>
          <w:b/>
          <w:bCs/>
          <w:i/>
          <w:iCs/>
        </w:rPr>
        <w:t>DA MENOR</w:t>
      </w:r>
      <w:r w:rsidR="00472739" w:rsidRPr="00472739">
        <w:rPr>
          <w:i/>
          <w:iCs/>
        </w:rPr>
        <w:t xml:space="preserve"> </w:t>
      </w:r>
      <w:r w:rsidR="00C93A6D" w:rsidRPr="00472739">
        <w:rPr>
          <w:i/>
          <w:iCs/>
        </w:rPr>
        <w:t>COM O AGENTE</w:t>
      </w:r>
      <w:r w:rsidR="00472739" w:rsidRPr="00472739">
        <w:t xml:space="preserve">” </w:t>
      </w:r>
      <w:r w:rsidR="00472739" w:rsidRPr="00472739">
        <w:rPr>
          <w:sz w:val="20"/>
          <w:szCs w:val="18"/>
        </w:rPr>
        <w:t>(evento 28, DOCUMENTACAO2)</w:t>
      </w:r>
      <w:r w:rsidR="00472739">
        <w:t>, também elaborado antes d</w:t>
      </w:r>
      <w:r>
        <w:t>o registro do B.O., resta</w:t>
      </w:r>
      <w:r w:rsidR="00695C67">
        <w:t xml:space="preserve"> comprovad</w:t>
      </w:r>
      <w:r w:rsidR="001E15C4">
        <w:t>a a infringência direta ao</w:t>
      </w:r>
      <w:r w:rsidR="001C2AAF">
        <w:t xml:space="preserve"> </w:t>
      </w:r>
      <w:r w:rsidR="00695C67">
        <w:t>art. 386, II</w:t>
      </w:r>
      <w:r w:rsidR="006C4A6F">
        <w:t xml:space="preserve"> </w:t>
      </w:r>
      <w:r w:rsidR="00695C67">
        <w:t>e VII, do CPP.</w:t>
      </w:r>
    </w:p>
    <w:p w14:paraId="672CD9BE" w14:textId="3B522CC1" w:rsidR="00E61DC4" w:rsidRDefault="00DE0B3D" w:rsidP="00E61DC4">
      <w:pPr>
        <w:pStyle w:val="SemEspaamento"/>
      </w:pPr>
      <w:r>
        <w:t xml:space="preserve">Esse dispositivo legal, é bom que se diga, determina </w:t>
      </w:r>
      <w:r w:rsidR="008C36B1">
        <w:t>que o</w:t>
      </w:r>
      <w:r>
        <w:t xml:space="preserve"> Magistrado absolva o acusado se não houver prova da existência do fato </w:t>
      </w:r>
      <w:r w:rsidRPr="006C3301">
        <w:rPr>
          <w:sz w:val="20"/>
          <w:szCs w:val="18"/>
        </w:rPr>
        <w:t>(inciso II)</w:t>
      </w:r>
      <w:r w:rsidR="006C3301">
        <w:t xml:space="preserve"> </w:t>
      </w:r>
      <w:r w:rsidR="008C36B1">
        <w:t xml:space="preserve">e </w:t>
      </w:r>
      <w:r w:rsidR="00067E4B">
        <w:t xml:space="preserve">quando não houver prova suficiente para a condenação </w:t>
      </w:r>
      <w:r w:rsidR="00067E4B" w:rsidRPr="006C3301">
        <w:rPr>
          <w:sz w:val="20"/>
          <w:szCs w:val="18"/>
        </w:rPr>
        <w:t>(inc. VII)</w:t>
      </w:r>
      <w:r w:rsidR="00067E4B">
        <w:t xml:space="preserve">, </w:t>
      </w:r>
      <w:r w:rsidR="006C3301">
        <w:t xml:space="preserve">o que deveria ter sido feito no </w:t>
      </w:r>
      <w:r w:rsidR="00067E4B">
        <w:t>caso vertente, em que são inúmeras as provas que enfraquecem o pleito acusatório</w:t>
      </w:r>
      <w:r w:rsidR="008C36B1">
        <w:t>, mostram a fragilidade</w:t>
      </w:r>
      <w:r w:rsidR="00001D40">
        <w:t xml:space="preserve"> da narrativa</w:t>
      </w:r>
      <w:r w:rsidR="00067E4B">
        <w:t xml:space="preserve"> e evidenciam o plano</w:t>
      </w:r>
      <w:r w:rsidR="001A622C">
        <w:t xml:space="preserve"> maquiavélico colocado em prática por JULIANA para se vingar do recorrente</w:t>
      </w:r>
      <w:r w:rsidR="00067E4B">
        <w:t>.</w:t>
      </w:r>
    </w:p>
    <w:p w14:paraId="70F74C9E" w14:textId="40BB7C1E" w:rsidR="000F7AD0" w:rsidRDefault="000F7AD0" w:rsidP="00E61DC4">
      <w:pPr>
        <w:pStyle w:val="SemEspaamento"/>
      </w:pPr>
      <w:r>
        <w:t xml:space="preserve">Sobre o assunto, aliás, o Colendo Superior Tribunal de </w:t>
      </w:r>
      <w:r w:rsidR="00735DE0">
        <w:t>Justiça</w:t>
      </w:r>
      <w:r w:rsidR="006C3301">
        <w:t>, ao reconhecer a violação frontal ao art. 386, II e VII,</w:t>
      </w:r>
      <w:r w:rsidR="00735DE0">
        <w:t xml:space="preserve"> </w:t>
      </w:r>
      <w:r w:rsidR="006C3301">
        <w:t xml:space="preserve">do CPP, </w:t>
      </w:r>
      <w:r w:rsidR="00735DE0">
        <w:t>sedimentou que, “</w:t>
      </w:r>
      <w:r w:rsidR="00735DE0" w:rsidRPr="00735DE0">
        <w:rPr>
          <w:i/>
          <w:iCs/>
        </w:rPr>
        <w:t xml:space="preserve">Apesar de a palavra da vítima ter suma importância nos crimes contra a dignidade sexual, </w:t>
      </w:r>
      <w:r w:rsidR="00735DE0" w:rsidRPr="00735DE0">
        <w:rPr>
          <w:b/>
          <w:bCs/>
          <w:i/>
          <w:iCs/>
        </w:rPr>
        <w:t>especialmente naqueles em que as vítimas são vulneráveis,</w:t>
      </w:r>
      <w:r w:rsidR="00735DE0" w:rsidRPr="00735DE0">
        <w:rPr>
          <w:i/>
          <w:iCs/>
        </w:rPr>
        <w:t xml:space="preserve"> </w:t>
      </w:r>
      <w:r w:rsidR="00735DE0" w:rsidRPr="00735DE0">
        <w:rPr>
          <w:b/>
          <w:bCs/>
          <w:i/>
          <w:iCs/>
        </w:rPr>
        <w:t>isso não dispensa o concurso de outros elementos de prova</w:t>
      </w:r>
      <w:r w:rsidR="00735DE0">
        <w:t xml:space="preserve">” </w:t>
      </w:r>
      <w:r w:rsidR="006C3301" w:rsidRPr="0093163F">
        <w:rPr>
          <w:sz w:val="20"/>
          <w:szCs w:val="18"/>
        </w:rPr>
        <w:t xml:space="preserve">(AgRg no AREsp 1.961.564/PR, rel. Min. Olindo Menezes </w:t>
      </w:r>
      <w:r w:rsidR="006C3301">
        <w:rPr>
          <w:sz w:val="20"/>
          <w:szCs w:val="18"/>
        </w:rPr>
        <w:t xml:space="preserve">– </w:t>
      </w:r>
      <w:r w:rsidR="006C3301" w:rsidRPr="0093163F">
        <w:rPr>
          <w:sz w:val="20"/>
          <w:szCs w:val="18"/>
        </w:rPr>
        <w:t>Des. Convocado do TRF1,</w:t>
      </w:r>
      <w:r w:rsidR="006C3301">
        <w:rPr>
          <w:sz w:val="20"/>
          <w:szCs w:val="18"/>
        </w:rPr>
        <w:t xml:space="preserve"> 6ªTurma,</w:t>
      </w:r>
      <w:r w:rsidR="006C3301" w:rsidRPr="0093163F">
        <w:rPr>
          <w:sz w:val="20"/>
          <w:szCs w:val="18"/>
        </w:rPr>
        <w:t xml:space="preserve"> j. em 22.2.2022 – destaque acrescentado)</w:t>
      </w:r>
      <w:r w:rsidR="006C3301">
        <w:t>.</w:t>
      </w:r>
    </w:p>
    <w:p w14:paraId="33A6A9BC" w14:textId="5B1DC889" w:rsidR="00D10AFA" w:rsidRDefault="00534DE0" w:rsidP="00E61DC4">
      <w:pPr>
        <w:pStyle w:val="SemEspaamento"/>
      </w:pPr>
      <w:r>
        <w:t xml:space="preserve">Como exaustivamente exposto, </w:t>
      </w:r>
      <w:r>
        <w:rPr>
          <w:i/>
          <w:iCs/>
        </w:rPr>
        <w:t xml:space="preserve">in </w:t>
      </w:r>
      <w:proofErr w:type="spellStart"/>
      <w:r w:rsidR="00D10AFA">
        <w:rPr>
          <w:i/>
          <w:iCs/>
        </w:rPr>
        <w:t>casu</w:t>
      </w:r>
      <w:proofErr w:type="spellEnd"/>
      <w:r w:rsidR="00D10AFA">
        <w:t xml:space="preserve">, a palavra da vítima e de seus familiares fica isolada em relação aos demais elementos de prova colhidos, </w:t>
      </w:r>
      <w:r w:rsidR="00304783">
        <w:t xml:space="preserve">que foram desconsiderados pelos arestos recorridos e </w:t>
      </w:r>
      <w:r w:rsidR="00F9230E">
        <w:t>evidenciam, no mínimo, a falta de certeza necessária para a condenação do recorrente</w:t>
      </w:r>
      <w:r w:rsidR="00434A73">
        <w:t>, além da ofensa manifesta aos dispositivos legais mencionados</w:t>
      </w:r>
      <w:r w:rsidR="00F9230E">
        <w:t>.</w:t>
      </w:r>
    </w:p>
    <w:p w14:paraId="3B9A21F9" w14:textId="4B6AB96B" w:rsidR="00001D40" w:rsidRDefault="00001D40" w:rsidP="00E61DC4">
      <w:pPr>
        <w:pStyle w:val="SemEspaamento"/>
      </w:pPr>
      <w:r>
        <w:t xml:space="preserve">Vale frisar, Excelência, </w:t>
      </w:r>
      <w:r w:rsidR="00F76501">
        <w:t xml:space="preserve">o Direito Penal não </w:t>
      </w:r>
      <w:r w:rsidR="000C6C5F">
        <w:t>permite</w:t>
      </w:r>
      <w:r w:rsidR="00F76501">
        <w:t xml:space="preserve"> </w:t>
      </w:r>
      <w:r w:rsidR="00222C74">
        <w:t>o sancionamento</w:t>
      </w:r>
      <w:r w:rsidR="000C6C5F">
        <w:t xml:space="preserve"> do cidadão</w:t>
      </w:r>
      <w:r w:rsidR="00222C74">
        <w:t xml:space="preserve"> em caso de dúvida quanto à existência do fato, em observância, inclusive, ao princípio do </w:t>
      </w:r>
      <w:r w:rsidR="00222C74">
        <w:rPr>
          <w:i/>
          <w:iCs/>
        </w:rPr>
        <w:t>in dubio pro reo</w:t>
      </w:r>
      <w:r w:rsidR="00222C74">
        <w:t xml:space="preserve">, de modo que não se pode admitir a desconsideração de todo esse acervo probatório favorável ao réu </w:t>
      </w:r>
      <w:r w:rsidR="00702CC9">
        <w:t xml:space="preserve">e de suas sólidas teses recursais apenas para </w:t>
      </w:r>
      <w:r w:rsidR="00592AC1">
        <w:t xml:space="preserve">impor, a qualquer custo, </w:t>
      </w:r>
      <w:r w:rsidR="000C6C5F">
        <w:t>um</w:t>
      </w:r>
      <w:r w:rsidR="00592AC1">
        <w:t xml:space="preserve">a condenação </w:t>
      </w:r>
      <w:r w:rsidR="000C6C5F">
        <w:t>que</w:t>
      </w:r>
      <w:r w:rsidR="001C6ACE">
        <w:t>, ao fim e ao cabo, mostra</w:t>
      </w:r>
      <w:r w:rsidR="007703DB">
        <w:t>-se</w:t>
      </w:r>
      <w:r w:rsidR="001C6ACE">
        <w:t xml:space="preserve"> totalmente indevida.</w:t>
      </w:r>
      <w:r w:rsidR="00592AC1">
        <w:t xml:space="preserve"> </w:t>
      </w:r>
    </w:p>
    <w:p w14:paraId="129403C1" w14:textId="25820CEE" w:rsidR="00CB6CFF" w:rsidRDefault="00CB6CFF" w:rsidP="00E61DC4">
      <w:pPr>
        <w:pStyle w:val="SemEspaamento"/>
      </w:pPr>
      <w:r>
        <w:t>Assim, uma vez comprovad</w:t>
      </w:r>
      <w:r w:rsidR="00060890">
        <w:t xml:space="preserve">o que, ao desconsiderarem as teses recursais e </w:t>
      </w:r>
      <w:r w:rsidR="0025531E">
        <w:t xml:space="preserve">os </w:t>
      </w:r>
      <w:r w:rsidR="00060890">
        <w:t>elementos de provas apontados pela defesa,</w:t>
      </w:r>
      <w:r>
        <w:t xml:space="preserve"> </w:t>
      </w:r>
      <w:r w:rsidR="00060890">
        <w:t xml:space="preserve">os arestos recorridos </w:t>
      </w:r>
      <w:r w:rsidR="001C6ACE">
        <w:t xml:space="preserve">também </w:t>
      </w:r>
      <w:r w:rsidR="00060890">
        <w:t xml:space="preserve">infringiram, de forma </w:t>
      </w:r>
      <w:r>
        <w:t>direta</w:t>
      </w:r>
      <w:r w:rsidR="00060890">
        <w:t>,</w:t>
      </w:r>
      <w:r>
        <w:t xml:space="preserve"> o art. 386, II e VII, do CPP</w:t>
      </w:r>
      <w:r w:rsidR="00060890">
        <w:t xml:space="preserve">, o presente reclamo deve ser provido, </w:t>
      </w:r>
      <w:r w:rsidR="00F9230E">
        <w:t xml:space="preserve">também por esta razão, </w:t>
      </w:r>
      <w:r w:rsidR="00060890">
        <w:t>para</w:t>
      </w:r>
      <w:r w:rsidR="00A73889">
        <w:t xml:space="preserve"> decretar a absolvição do recorrente, como medida de Justiça.</w:t>
      </w:r>
    </w:p>
    <w:p w14:paraId="03646493" w14:textId="77777777" w:rsidR="000E64D9" w:rsidRDefault="000E64D9" w:rsidP="000E64D9">
      <w:pPr>
        <w:pStyle w:val="SemEspaamento"/>
        <w:numPr>
          <w:ilvl w:val="0"/>
          <w:numId w:val="0"/>
        </w:numPr>
        <w:ind w:left="1701"/>
      </w:pPr>
    </w:p>
    <w:p w14:paraId="62CBF68F" w14:textId="787101B8" w:rsidR="005A3EF4" w:rsidRDefault="00A73889" w:rsidP="00A73889">
      <w:pPr>
        <w:pStyle w:val="Ttulo"/>
      </w:pPr>
      <w:r>
        <w:t>V – REQUERIMENTOS</w:t>
      </w:r>
    </w:p>
    <w:p w14:paraId="3E7501D9" w14:textId="77777777" w:rsidR="005A3EF4" w:rsidRDefault="005A3EF4" w:rsidP="000169F1">
      <w:pPr>
        <w:pStyle w:val="SemEspaamento"/>
        <w:numPr>
          <w:ilvl w:val="0"/>
          <w:numId w:val="0"/>
        </w:numPr>
        <w:ind w:left="1418"/>
      </w:pPr>
    </w:p>
    <w:p w14:paraId="484E605D" w14:textId="07F8A3CE" w:rsidR="001C6ACE" w:rsidRDefault="001C6ACE" w:rsidP="001C6ACE">
      <w:pPr>
        <w:pStyle w:val="SemEspaamento"/>
      </w:pPr>
      <w:r>
        <w:t>Ante o exposto, além da intimação da parte contrária para, querendo, apresentar contrarrazões, o recorrente requer o conhecimento e provimento do presente recurso especial para:</w:t>
      </w:r>
    </w:p>
    <w:p w14:paraId="626CA51E" w14:textId="77777777" w:rsidR="001C6ACE" w:rsidRDefault="001C6ACE" w:rsidP="001C6ACE">
      <w:pPr>
        <w:pStyle w:val="SemEspaamento"/>
        <w:numPr>
          <w:ilvl w:val="0"/>
          <w:numId w:val="0"/>
        </w:numPr>
        <w:ind w:firstLine="1701"/>
      </w:pPr>
    </w:p>
    <w:p w14:paraId="20871114" w14:textId="48B104D4" w:rsidR="001C6ACE" w:rsidRDefault="00D14F10" w:rsidP="00BC2C21">
      <w:pPr>
        <w:pStyle w:val="SemEspaamento"/>
        <w:numPr>
          <w:ilvl w:val="0"/>
          <w:numId w:val="2"/>
        </w:numPr>
        <w:ind w:left="0" w:firstLine="1418"/>
      </w:pPr>
      <w:r>
        <w:t xml:space="preserve">em atenção à teoria da causa madura, além dos princípios da economia processual e da razoável duração do processo, </w:t>
      </w:r>
      <w:r w:rsidR="001C6ACE">
        <w:t xml:space="preserve">reconhecer </w:t>
      </w:r>
      <w:r w:rsidR="00A926A8">
        <w:t xml:space="preserve">que os arestos recorridos infringiram </w:t>
      </w:r>
      <w:r w:rsidR="001C6ACE">
        <w:t>direta</w:t>
      </w:r>
      <w:r w:rsidR="00A926A8">
        <w:t xml:space="preserve">mente </w:t>
      </w:r>
      <w:r w:rsidR="001C6ACE">
        <w:t>o art. 386, II e VII, do CPP,</w:t>
      </w:r>
      <w:r w:rsidR="0033484D">
        <w:t xml:space="preserve"> </w:t>
      </w:r>
      <w:r w:rsidR="000B2ABE">
        <w:t>decretando</w:t>
      </w:r>
      <w:r w:rsidR="006E4840">
        <w:t xml:space="preserve"> imediatamente </w:t>
      </w:r>
      <w:r w:rsidR="0033484D">
        <w:t>a absolvição do recorrente</w:t>
      </w:r>
      <w:r w:rsidR="006E4840">
        <w:t>,</w:t>
      </w:r>
      <w:r w:rsidR="0033484D">
        <w:t xml:space="preserve"> </w:t>
      </w:r>
      <w:r w:rsidR="00A84449">
        <w:t>sobretudo</w:t>
      </w:r>
      <w:r w:rsidR="006E4840">
        <w:t xml:space="preserve"> porque </w:t>
      </w:r>
      <w:r>
        <w:t xml:space="preserve">esses </w:t>
      </w:r>
      <w:r>
        <w:rPr>
          <w:i/>
          <w:iCs/>
        </w:rPr>
        <w:t xml:space="preserve">decisum </w:t>
      </w:r>
      <w:r w:rsidR="006E4840">
        <w:t>deixaram de considerar o acervo probatório favorável ao réu, mencionado pela defesa, e as teses recursais</w:t>
      </w:r>
      <w:r w:rsidR="00A84449">
        <w:t xml:space="preserve"> </w:t>
      </w:r>
      <w:r w:rsidR="006E4840">
        <w:t>apresentadas</w:t>
      </w:r>
      <w:r w:rsidR="000B2ABE">
        <w:t xml:space="preserve"> e </w:t>
      </w:r>
      <w:r w:rsidR="00BC2C21">
        <w:t>porque</w:t>
      </w:r>
      <w:r w:rsidR="006E4840">
        <w:t xml:space="preserve">, </w:t>
      </w:r>
      <w:r w:rsidR="00A84449">
        <w:t>em 2 oportunidades</w:t>
      </w:r>
      <w:r w:rsidR="006E4840">
        <w:t>,</w:t>
      </w:r>
      <w:r w:rsidR="00A84449">
        <w:t xml:space="preserve"> a Corte local já deixou de examinar as teses jurídicas veiculadas</w:t>
      </w:r>
      <w:r w:rsidR="00BC2C21">
        <w:t>;</w:t>
      </w:r>
    </w:p>
    <w:p w14:paraId="10D87412" w14:textId="60D6F81A" w:rsidR="00DD0CB7" w:rsidRDefault="00DD0CB7" w:rsidP="00DD0CB7">
      <w:pPr>
        <w:pStyle w:val="SemEspaamento"/>
        <w:numPr>
          <w:ilvl w:val="0"/>
          <w:numId w:val="2"/>
        </w:numPr>
        <w:ind w:left="0" w:firstLine="1418"/>
      </w:pPr>
      <w:r>
        <w:t>subsidiariamente, anular o acórdão que julgou os aclaratórios opostos por afronta</w:t>
      </w:r>
      <w:r w:rsidRPr="00AC1D5D">
        <w:t xml:space="preserve"> </w:t>
      </w:r>
      <w:r>
        <w:t xml:space="preserve">aos arts. 619 e 620 do CPP, </w:t>
      </w:r>
      <w:r w:rsidR="00014D88">
        <w:t xml:space="preserve">para que outro julgamento seja realizado, dessa vez com o saneamento e a devida apreciação dos diversos vícios identificados no recurso integrativo, </w:t>
      </w:r>
      <w:r>
        <w:t>pois os vícios indicados no</w:t>
      </w:r>
      <w:r w:rsidR="00F720CE">
        <w:t xml:space="preserve">s embargos de declaração </w:t>
      </w:r>
      <w:r>
        <w:t>pelo recorrente persistem e não foram objeto de esclarecimento,</w:t>
      </w:r>
      <w:r w:rsidR="00B52E38">
        <w:t xml:space="preserve"> os quais são capazes, inclusive, de derruir a conclusão condenatória a que chegou a Corte Local</w:t>
      </w:r>
      <w:r w:rsidR="00E92907">
        <w:t>.</w:t>
      </w:r>
    </w:p>
    <w:p w14:paraId="4D71CB6A" w14:textId="77777777" w:rsidR="000169F1" w:rsidRPr="00C93597" w:rsidRDefault="000169F1" w:rsidP="0039514E">
      <w:pPr>
        <w:pStyle w:val="Ttulo2"/>
      </w:pPr>
    </w:p>
    <w:p w14:paraId="21958923" w14:textId="77777777" w:rsidR="0090226D" w:rsidRPr="00EC1F20" w:rsidRDefault="0090226D" w:rsidP="0090226D">
      <w:pPr>
        <w:pStyle w:val="SemEspaamento"/>
      </w:pPr>
      <w:r w:rsidRPr="0090226D">
        <w:rPr>
          <w:rFonts w:eastAsia="Calibri" w:cs="Times New Roman"/>
        </w:rPr>
        <w:t>Pleiteia, por fim, sejam</w:t>
      </w:r>
      <w:r w:rsidRPr="00416D9D">
        <w:t xml:space="preserve"> todas as intimações </w:t>
      </w:r>
      <w:r>
        <w:t xml:space="preserve">doravante </w:t>
      </w:r>
      <w:r w:rsidRPr="00416D9D">
        <w:t>realizadas em nome d</w:t>
      </w:r>
      <w:r>
        <w:t>os</w:t>
      </w:r>
      <w:r w:rsidRPr="00416D9D">
        <w:t xml:space="preserve"> advogad</w:t>
      </w:r>
      <w:r>
        <w:t>os</w:t>
      </w:r>
      <w:r w:rsidRPr="00416D9D">
        <w:t xml:space="preserve"> </w:t>
      </w:r>
      <w:r>
        <w:t>Paulo Ekke Moukarzel Junior</w:t>
      </w:r>
      <w:r w:rsidRPr="00416D9D">
        <w:t>, inscrit</w:t>
      </w:r>
      <w:r>
        <w:t>o</w:t>
      </w:r>
      <w:r w:rsidRPr="00416D9D">
        <w:t xml:space="preserve"> na OAB/SC sob o nº </w:t>
      </w:r>
      <w:r>
        <w:t>36.591</w:t>
      </w:r>
      <w:r w:rsidRPr="00416D9D">
        <w:t xml:space="preserve">, </w:t>
      </w:r>
      <w:r>
        <w:t xml:space="preserve">e Bruno Gastão da Rosa, inscrito na OAB/SC sob o n° 47.774, </w:t>
      </w:r>
      <w:r w:rsidRPr="00416D9D">
        <w:t>sob pena de nulidade</w:t>
      </w:r>
      <w:r w:rsidRPr="00A51EDB">
        <w:t xml:space="preserve"> </w:t>
      </w:r>
      <w:r w:rsidRPr="0090226D">
        <w:rPr>
          <w:sz w:val="20"/>
        </w:rPr>
        <w:t>(art. 272, §5º, do CPC)</w:t>
      </w:r>
      <w:r w:rsidRPr="00416D9D">
        <w:t>.</w:t>
      </w:r>
    </w:p>
    <w:p w14:paraId="174636A3" w14:textId="77777777" w:rsidR="000169F1" w:rsidRDefault="000169F1" w:rsidP="000E64D9">
      <w:pPr>
        <w:pStyle w:val="Ttulo2"/>
        <w:rPr>
          <w:rFonts w:eastAsia="Calibri"/>
        </w:rPr>
      </w:pPr>
    </w:p>
    <w:p w14:paraId="7BAAD1A5" w14:textId="77777777" w:rsidR="000169F1" w:rsidRPr="00136102" w:rsidRDefault="000169F1" w:rsidP="000169F1">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Pede deferimento. </w:t>
      </w:r>
    </w:p>
    <w:p w14:paraId="6339A8C1" w14:textId="0F694793" w:rsidR="000169F1" w:rsidRPr="00136102" w:rsidRDefault="000169F1" w:rsidP="000169F1">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497E3E">
        <w:rPr>
          <w:rFonts w:ascii="Arial" w:eastAsia="Calibri" w:hAnsi="Arial" w:cs="Times New Roman"/>
          <w:noProof/>
          <w:sz w:val="24"/>
          <w:szCs w:val="24"/>
        </w:rPr>
        <w:t>3 de fevereiro de 2026</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360BD572" w14:textId="77777777" w:rsidR="000169F1" w:rsidRDefault="000169F1" w:rsidP="000169F1">
      <w:pPr>
        <w:autoSpaceDE w:val="0"/>
        <w:autoSpaceDN w:val="0"/>
        <w:adjustRightInd w:val="0"/>
        <w:spacing w:after="0" w:line="240" w:lineRule="auto"/>
        <w:rPr>
          <w:rFonts w:ascii="Arial" w:hAnsi="Arial" w:cs="Arial"/>
          <w:b/>
          <w:bCs/>
          <w:sz w:val="24"/>
          <w:szCs w:val="24"/>
          <w:lang w:val="pt"/>
        </w:rPr>
      </w:pPr>
    </w:p>
    <w:p w14:paraId="7F084E60" w14:textId="77777777" w:rsidR="000169F1" w:rsidRPr="0039514E" w:rsidRDefault="000169F1" w:rsidP="000169F1">
      <w:pPr>
        <w:autoSpaceDE w:val="0"/>
        <w:autoSpaceDN w:val="0"/>
        <w:adjustRightInd w:val="0"/>
        <w:spacing w:after="0" w:line="240" w:lineRule="auto"/>
        <w:rPr>
          <w:rFonts w:ascii="Arial" w:hAnsi="Arial" w:cs="Arial"/>
          <w:b/>
          <w:bCs/>
          <w:sz w:val="28"/>
          <w:szCs w:val="28"/>
          <w:lang w:val="pt"/>
        </w:rPr>
      </w:pPr>
    </w:p>
    <w:p w14:paraId="0D73E2BF" w14:textId="77777777" w:rsidR="00312BCC" w:rsidRPr="00D576AF" w:rsidRDefault="00312BCC" w:rsidP="00312BCC">
      <w:pPr>
        <w:spacing w:after="0" w:line="240" w:lineRule="auto"/>
        <w:ind w:right="-2"/>
        <w:jc w:val="center"/>
        <w:rPr>
          <w:rFonts w:ascii="Arial" w:eastAsia="Times New Roman" w:hAnsi="Arial" w:cs="Times New Roman"/>
          <w:bCs/>
          <w:sz w:val="24"/>
          <w:szCs w:val="24"/>
        </w:rPr>
      </w:pPr>
      <w:r w:rsidRPr="00D576AF">
        <w:rPr>
          <w:rFonts w:ascii="Arial" w:eastAsia="Times New Roman" w:hAnsi="Arial" w:cs="Times New Roman"/>
          <w:b/>
          <w:sz w:val="24"/>
          <w:szCs w:val="24"/>
        </w:rPr>
        <w:t>Paulo Ekke Moukarzel Junior</w:t>
      </w:r>
      <w:r w:rsidRPr="00D576AF">
        <w:rPr>
          <w:rFonts w:ascii="Arial" w:eastAsia="Times New Roman" w:hAnsi="Arial" w:cs="Times New Roman"/>
          <w:b/>
          <w:sz w:val="24"/>
          <w:szCs w:val="24"/>
        </w:rPr>
        <w:tab/>
      </w:r>
      <w:r w:rsidRPr="00D576AF">
        <w:rPr>
          <w:rFonts w:ascii="Arial" w:eastAsia="Times New Roman" w:hAnsi="Arial" w:cs="Times New Roman"/>
          <w:b/>
          <w:sz w:val="24"/>
          <w:szCs w:val="24"/>
        </w:rPr>
        <w:tab/>
      </w:r>
      <w:r>
        <w:rPr>
          <w:rFonts w:ascii="Arial" w:eastAsia="Times New Roman" w:hAnsi="Arial" w:cs="Times New Roman"/>
          <w:b/>
          <w:sz w:val="24"/>
          <w:szCs w:val="24"/>
        </w:rPr>
        <w:tab/>
      </w:r>
      <w:r w:rsidRPr="00D576AF">
        <w:rPr>
          <w:rFonts w:ascii="Arial" w:eastAsia="Times New Roman" w:hAnsi="Arial" w:cs="Times New Roman"/>
          <w:b/>
          <w:sz w:val="24"/>
          <w:szCs w:val="24"/>
        </w:rPr>
        <w:t xml:space="preserve">Bruno </w:t>
      </w:r>
      <w:r>
        <w:rPr>
          <w:rFonts w:ascii="Arial" w:eastAsia="Times New Roman" w:hAnsi="Arial" w:cs="Times New Roman"/>
          <w:b/>
          <w:sz w:val="24"/>
          <w:szCs w:val="24"/>
        </w:rPr>
        <w:t>Gastão da Rosa</w:t>
      </w:r>
    </w:p>
    <w:p w14:paraId="6279C9FB" w14:textId="2F6C6B29" w:rsidR="00131BEB" w:rsidRPr="000169F1" w:rsidRDefault="00312BCC" w:rsidP="000E64D9">
      <w:pPr>
        <w:spacing w:after="0" w:line="240" w:lineRule="auto"/>
        <w:ind w:right="-2"/>
        <w:jc w:val="center"/>
      </w:pPr>
      <w:r w:rsidRPr="00B3282E">
        <w:rPr>
          <w:rFonts w:ascii="Arial" w:eastAsia="Times New Roman" w:hAnsi="Arial" w:cs="Times New Roman"/>
          <w:sz w:val="24"/>
          <w:szCs w:val="24"/>
        </w:rPr>
        <w:t xml:space="preserve">    </w:t>
      </w:r>
      <w:r w:rsidRPr="005C5F96">
        <w:rPr>
          <w:rFonts w:ascii="Arial" w:eastAsia="Times New Roman" w:hAnsi="Arial" w:cs="Times New Roman"/>
          <w:sz w:val="24"/>
          <w:szCs w:val="24"/>
          <w:lang w:val="en-US"/>
        </w:rPr>
        <w:t>OAB/SC 36.591</w:t>
      </w:r>
      <w:r w:rsidRPr="005C5F96">
        <w:rPr>
          <w:rFonts w:ascii="Arial" w:eastAsia="Times New Roman" w:hAnsi="Arial" w:cs="Times New Roman"/>
          <w:sz w:val="24"/>
          <w:szCs w:val="24"/>
          <w:lang w:val="en-US"/>
        </w:rPr>
        <w:tab/>
      </w:r>
      <w:r w:rsidRPr="005C5F96">
        <w:rPr>
          <w:rFonts w:ascii="Arial" w:eastAsia="Times New Roman" w:hAnsi="Arial" w:cs="Times New Roman"/>
          <w:sz w:val="24"/>
          <w:szCs w:val="24"/>
          <w:lang w:val="en-US"/>
        </w:rPr>
        <w:tab/>
      </w:r>
      <w:r w:rsidRPr="005C5F96">
        <w:rPr>
          <w:rFonts w:ascii="Arial" w:eastAsia="Times New Roman" w:hAnsi="Arial" w:cs="Times New Roman"/>
          <w:sz w:val="24"/>
          <w:szCs w:val="24"/>
          <w:lang w:val="en-US"/>
        </w:rPr>
        <w:tab/>
      </w:r>
      <w:r w:rsidRPr="005C5F96">
        <w:rPr>
          <w:rFonts w:ascii="Arial" w:eastAsia="Times New Roman" w:hAnsi="Arial" w:cs="Times New Roman"/>
          <w:sz w:val="24"/>
          <w:szCs w:val="24"/>
          <w:lang w:val="en-US"/>
        </w:rPr>
        <w:tab/>
      </w:r>
      <w:r w:rsidRPr="005C5F96">
        <w:rPr>
          <w:rFonts w:ascii="Arial" w:eastAsia="Times New Roman" w:hAnsi="Arial" w:cs="Times New Roman"/>
          <w:sz w:val="24"/>
          <w:szCs w:val="24"/>
          <w:lang w:val="en-US"/>
        </w:rPr>
        <w:tab/>
        <w:t>OAB/SC 47.774</w:t>
      </w:r>
    </w:p>
    <w:sectPr w:rsidR="00131BEB" w:rsidRPr="000169F1" w:rsidSect="00E61DC4">
      <w:headerReference w:type="default" r:id="rId12"/>
      <w:footerReference w:type="default" r:id="rId13"/>
      <w:pgSz w:w="11906" w:h="16838"/>
      <w:pgMar w:top="1843" w:right="1416" w:bottom="993" w:left="1418"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FCF82" w14:textId="77777777" w:rsidR="00363E1B" w:rsidRDefault="00363E1B" w:rsidP="00943258">
      <w:pPr>
        <w:spacing w:after="0" w:line="240" w:lineRule="auto"/>
      </w:pPr>
      <w:r>
        <w:separator/>
      </w:r>
    </w:p>
  </w:endnote>
  <w:endnote w:type="continuationSeparator" w:id="0">
    <w:p w14:paraId="522A7B4C" w14:textId="77777777" w:rsidR="00363E1B" w:rsidRDefault="00363E1B" w:rsidP="00943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6"/>
        <w:szCs w:val="16"/>
      </w:rPr>
      <w:id w:val="-147363395"/>
      <w:docPartObj>
        <w:docPartGallery w:val="Page Numbers (Bottom of Page)"/>
        <w:docPartUnique/>
      </w:docPartObj>
    </w:sdtPr>
    <w:sdtContent>
      <w:p w14:paraId="143A2AB7" w14:textId="77777777" w:rsidR="00501A18" w:rsidRPr="00501A18" w:rsidRDefault="00B6363E" w:rsidP="00501A18">
        <w:pPr>
          <w:pStyle w:val="Rodap"/>
          <w:ind w:right="-994"/>
          <w:jc w:val="right"/>
          <w:rPr>
            <w:rFonts w:ascii="Arial" w:hAnsi="Arial" w:cs="Arial"/>
            <w:sz w:val="16"/>
            <w:szCs w:val="16"/>
          </w:rPr>
        </w:pPr>
        <w:r>
          <w:rPr>
            <w:noProof/>
          </w:rPr>
          <w:drawing>
            <wp:anchor distT="0" distB="0" distL="114300" distR="114300" simplePos="0" relativeHeight="251659264" behindDoc="1" locked="0" layoutInCell="1" allowOverlap="1" wp14:anchorId="2BBAEFFA" wp14:editId="3D951A72">
              <wp:simplePos x="0" y="0"/>
              <wp:positionH relativeFrom="column">
                <wp:posOffset>1616528</wp:posOffset>
              </wp:positionH>
              <wp:positionV relativeFrom="paragraph">
                <wp:posOffset>34282</wp:posOffset>
              </wp:positionV>
              <wp:extent cx="2628900" cy="156648"/>
              <wp:effectExtent l="0" t="0" r="0" b="0"/>
              <wp:wrapNone/>
              <wp:docPr id="1600242852" name="Imagem 1600242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28900" cy="156648"/>
                      </a:xfrm>
                      <a:prstGeom prst="rect">
                        <a:avLst/>
                      </a:prstGeom>
                      <a:noFill/>
                      <a:ln>
                        <a:noFill/>
                      </a:ln>
                    </pic:spPr>
                  </pic:pic>
                </a:graphicData>
              </a:graphic>
              <wp14:sizeRelH relativeFrom="page">
                <wp14:pctWidth>0</wp14:pctWidth>
              </wp14:sizeRelH>
              <wp14:sizeRelV relativeFrom="page">
                <wp14:pctHeight>0</wp14:pctHeight>
              </wp14:sizeRelV>
            </wp:anchor>
          </w:drawing>
        </w:r>
        <w:r w:rsidR="00501A18" w:rsidRPr="00501A18">
          <w:rPr>
            <w:rFonts w:ascii="Arial" w:hAnsi="Arial" w:cs="Arial"/>
            <w:sz w:val="16"/>
            <w:szCs w:val="16"/>
          </w:rPr>
          <w:fldChar w:fldCharType="begin"/>
        </w:r>
        <w:r w:rsidR="00501A18" w:rsidRPr="00501A18">
          <w:rPr>
            <w:rFonts w:ascii="Arial" w:hAnsi="Arial" w:cs="Arial"/>
            <w:sz w:val="16"/>
            <w:szCs w:val="16"/>
          </w:rPr>
          <w:instrText>PAGE   \* MERGEFORMAT</w:instrText>
        </w:r>
        <w:r w:rsidR="00501A18" w:rsidRPr="00501A18">
          <w:rPr>
            <w:rFonts w:ascii="Arial" w:hAnsi="Arial" w:cs="Arial"/>
            <w:sz w:val="16"/>
            <w:szCs w:val="16"/>
          </w:rPr>
          <w:fldChar w:fldCharType="separate"/>
        </w:r>
        <w:r w:rsidR="00501A18" w:rsidRPr="00501A18">
          <w:rPr>
            <w:rFonts w:ascii="Arial" w:hAnsi="Arial" w:cs="Arial"/>
            <w:sz w:val="16"/>
            <w:szCs w:val="16"/>
          </w:rPr>
          <w:t>2</w:t>
        </w:r>
        <w:r w:rsidR="00501A18" w:rsidRPr="00501A18">
          <w:rPr>
            <w:rFonts w:ascii="Arial" w:hAnsi="Arial" w:cs="Arial"/>
            <w:sz w:val="16"/>
            <w:szCs w:val="16"/>
          </w:rPr>
          <w:fldChar w:fldCharType="end"/>
        </w:r>
      </w:p>
    </w:sdtContent>
  </w:sdt>
  <w:p w14:paraId="168579DC" w14:textId="77777777" w:rsidR="00501A18" w:rsidRDefault="00924163" w:rsidP="00924163">
    <w:pPr>
      <w:pStyle w:val="Rodap"/>
      <w:tabs>
        <w:tab w:val="clear" w:pos="4252"/>
        <w:tab w:val="clear" w:pos="8504"/>
        <w:tab w:val="left" w:pos="664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67B20" w14:textId="77777777" w:rsidR="00363E1B" w:rsidRDefault="00363E1B" w:rsidP="00943258">
      <w:pPr>
        <w:spacing w:after="0" w:line="240" w:lineRule="auto"/>
      </w:pPr>
      <w:r>
        <w:separator/>
      </w:r>
    </w:p>
  </w:footnote>
  <w:footnote w:type="continuationSeparator" w:id="0">
    <w:p w14:paraId="1FEB4A1D" w14:textId="77777777" w:rsidR="00363E1B" w:rsidRDefault="00363E1B" w:rsidP="009432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E65CE" w14:textId="77777777" w:rsidR="00131BEB" w:rsidRDefault="00DF5478" w:rsidP="00FB3A3F">
    <w:pPr>
      <w:pStyle w:val="Cabealho"/>
      <w:tabs>
        <w:tab w:val="clear" w:pos="4252"/>
        <w:tab w:val="clear" w:pos="8504"/>
        <w:tab w:val="left" w:pos="6932"/>
      </w:tabs>
    </w:pPr>
    <w:r>
      <w:rPr>
        <w:noProof/>
      </w:rPr>
      <w:drawing>
        <wp:anchor distT="114300" distB="114300" distL="114300" distR="114300" simplePos="0" relativeHeight="251661312" behindDoc="1" locked="0" layoutInCell="1" hidden="0" allowOverlap="1" wp14:anchorId="50567E11" wp14:editId="212F396E">
          <wp:simplePos x="0" y="0"/>
          <wp:positionH relativeFrom="page">
            <wp:posOffset>-21361</wp:posOffset>
          </wp:positionH>
          <wp:positionV relativeFrom="page">
            <wp:posOffset>-71063</wp:posOffset>
          </wp:positionV>
          <wp:extent cx="7612446" cy="1100138"/>
          <wp:effectExtent l="0" t="0" r="0" b="0"/>
          <wp:wrapNone/>
          <wp:docPr id="2067218418" name="Imagem 2067218418" descr="Uma imagem contendo Padrão do plano de fundo&#10;&#10;Descrição gerada automaticamente"/>
          <wp:cNvGraphicFramePr/>
          <a:graphic xmlns:a="http://schemas.openxmlformats.org/drawingml/2006/main">
            <a:graphicData uri="http://schemas.openxmlformats.org/drawingml/2006/picture">
              <pic:pic xmlns:pic="http://schemas.openxmlformats.org/drawingml/2006/picture">
                <pic:nvPicPr>
                  <pic:cNvPr id="1" name="image1.png" descr="Uma imagem contendo Padrão do plano de fundo&#10;&#10;Descrição gerada automaticamente"/>
                  <pic:cNvPicPr preferRelativeResize="0"/>
                </pic:nvPicPr>
                <pic:blipFill>
                  <a:blip r:embed="rId1"/>
                  <a:srcRect/>
                  <a:stretch>
                    <a:fillRect/>
                  </a:stretch>
                </pic:blipFill>
                <pic:spPr>
                  <a:xfrm>
                    <a:off x="0" y="0"/>
                    <a:ext cx="7612446" cy="1100138"/>
                  </a:xfrm>
                  <a:prstGeom prst="rect">
                    <a:avLst/>
                  </a:prstGeom>
                  <a:ln/>
                </pic:spPr>
              </pic:pic>
            </a:graphicData>
          </a:graphic>
        </wp:anchor>
      </w:drawing>
    </w:r>
    <w:r w:rsidR="00FB3A3F">
      <w:tab/>
    </w:r>
  </w:p>
  <w:p w14:paraId="1DA45380" w14:textId="77777777" w:rsidR="007C36DB" w:rsidRDefault="007C36DB" w:rsidP="00131BEB">
    <w:pPr>
      <w:pStyle w:val="Cabealho"/>
      <w:tabs>
        <w:tab w:val="clear" w:pos="4252"/>
        <w:tab w:val="clear" w:pos="8504"/>
        <w:tab w:val="left" w:pos="2685"/>
      </w:tabs>
    </w:pPr>
  </w:p>
  <w:p w14:paraId="442409CD" w14:textId="77777777" w:rsidR="007C36DB" w:rsidRDefault="007C36DB" w:rsidP="007C36DB">
    <w:pPr>
      <w:pStyle w:val="Cabealho"/>
      <w:tabs>
        <w:tab w:val="clear" w:pos="4252"/>
        <w:tab w:val="clear" w:pos="8504"/>
        <w:tab w:val="left" w:pos="6555"/>
      </w:tabs>
    </w:pPr>
  </w:p>
  <w:p w14:paraId="3598CF12" w14:textId="77777777" w:rsidR="00943258" w:rsidRDefault="007C36DB" w:rsidP="007C36DB">
    <w:pPr>
      <w:pStyle w:val="Cabealho"/>
      <w:tabs>
        <w:tab w:val="clear" w:pos="4252"/>
        <w:tab w:val="clear" w:pos="8504"/>
        <w:tab w:val="left" w:pos="655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7EAE1BC"/>
    <w:lvl w:ilvl="0">
      <w:start w:val="1"/>
      <w:numFmt w:val="decimal"/>
      <w:pStyle w:val="Numerada5"/>
      <w:lvlText w:val="%1."/>
      <w:lvlJc w:val="left"/>
      <w:pPr>
        <w:tabs>
          <w:tab w:val="num" w:pos="1492"/>
        </w:tabs>
        <w:ind w:left="1492" w:hanging="360"/>
      </w:pPr>
    </w:lvl>
  </w:abstractNum>
  <w:abstractNum w:abstractNumId="1" w15:restartNumberingAfterBreak="0">
    <w:nsid w:val="FFFFFF7D"/>
    <w:multiLevelType w:val="singleLevel"/>
    <w:tmpl w:val="48D6B7D2"/>
    <w:lvl w:ilvl="0">
      <w:start w:val="1"/>
      <w:numFmt w:val="decimal"/>
      <w:pStyle w:val="Numerada4"/>
      <w:lvlText w:val="%1."/>
      <w:lvlJc w:val="left"/>
      <w:pPr>
        <w:tabs>
          <w:tab w:val="num" w:pos="1209"/>
        </w:tabs>
        <w:ind w:left="1209" w:hanging="360"/>
      </w:pPr>
    </w:lvl>
  </w:abstractNum>
  <w:abstractNum w:abstractNumId="2" w15:restartNumberingAfterBreak="0">
    <w:nsid w:val="FFFFFF7E"/>
    <w:multiLevelType w:val="singleLevel"/>
    <w:tmpl w:val="70247386"/>
    <w:lvl w:ilvl="0">
      <w:start w:val="1"/>
      <w:numFmt w:val="decimal"/>
      <w:pStyle w:val="Numerada3"/>
      <w:lvlText w:val="%1."/>
      <w:lvlJc w:val="left"/>
      <w:pPr>
        <w:tabs>
          <w:tab w:val="num" w:pos="926"/>
        </w:tabs>
        <w:ind w:left="926" w:hanging="360"/>
      </w:pPr>
    </w:lvl>
  </w:abstractNum>
  <w:abstractNum w:abstractNumId="3" w15:restartNumberingAfterBreak="0">
    <w:nsid w:val="FFFFFF7F"/>
    <w:multiLevelType w:val="singleLevel"/>
    <w:tmpl w:val="9928188E"/>
    <w:lvl w:ilvl="0">
      <w:start w:val="1"/>
      <w:numFmt w:val="decimal"/>
      <w:pStyle w:val="Numerada2"/>
      <w:lvlText w:val="%1."/>
      <w:lvlJc w:val="left"/>
      <w:pPr>
        <w:tabs>
          <w:tab w:val="num" w:pos="643"/>
        </w:tabs>
        <w:ind w:left="643" w:hanging="360"/>
      </w:pPr>
    </w:lvl>
  </w:abstractNum>
  <w:abstractNum w:abstractNumId="4" w15:restartNumberingAfterBreak="0">
    <w:nsid w:val="FFFFFF80"/>
    <w:multiLevelType w:val="singleLevel"/>
    <w:tmpl w:val="BEDC7ED6"/>
    <w:lvl w:ilvl="0">
      <w:start w:val="1"/>
      <w:numFmt w:val="bullet"/>
      <w:pStyle w:val="Commarcador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0580648"/>
    <w:lvl w:ilvl="0">
      <w:start w:val="1"/>
      <w:numFmt w:val="bullet"/>
      <w:pStyle w:val="Commarcador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282F460"/>
    <w:lvl w:ilvl="0">
      <w:start w:val="1"/>
      <w:numFmt w:val="bullet"/>
      <w:pStyle w:val="Commarcador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17405BA"/>
    <w:lvl w:ilvl="0">
      <w:start w:val="1"/>
      <w:numFmt w:val="bullet"/>
      <w:pStyle w:val="Commarcador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26CAE16"/>
    <w:lvl w:ilvl="0">
      <w:start w:val="1"/>
      <w:numFmt w:val="decimal"/>
      <w:pStyle w:val="Numerada"/>
      <w:lvlText w:val="%1."/>
      <w:lvlJc w:val="left"/>
      <w:pPr>
        <w:tabs>
          <w:tab w:val="num" w:pos="360"/>
        </w:tabs>
        <w:ind w:left="360" w:hanging="360"/>
      </w:pPr>
    </w:lvl>
  </w:abstractNum>
  <w:abstractNum w:abstractNumId="9" w15:restartNumberingAfterBreak="0">
    <w:nsid w:val="FFFFFF89"/>
    <w:multiLevelType w:val="singleLevel"/>
    <w:tmpl w:val="1D7C7BCA"/>
    <w:lvl w:ilvl="0">
      <w:start w:val="1"/>
      <w:numFmt w:val="bullet"/>
      <w:pStyle w:val="Commarcadores"/>
      <w:lvlText w:val=""/>
      <w:lvlJc w:val="left"/>
      <w:pPr>
        <w:tabs>
          <w:tab w:val="num" w:pos="360"/>
        </w:tabs>
        <w:ind w:left="360" w:hanging="360"/>
      </w:pPr>
      <w:rPr>
        <w:rFonts w:ascii="Symbol" w:hAnsi="Symbol" w:hint="default"/>
      </w:rPr>
    </w:lvl>
  </w:abstractNum>
  <w:abstractNum w:abstractNumId="10" w15:restartNumberingAfterBreak="0">
    <w:nsid w:val="25572193"/>
    <w:multiLevelType w:val="hybridMultilevel"/>
    <w:tmpl w:val="D4E299F4"/>
    <w:lvl w:ilvl="0" w:tplc="976EC1FC">
      <w:start w:val="1"/>
      <w:numFmt w:val="decimal"/>
      <w:pStyle w:val="SemEspaamento"/>
      <w:lvlText w:val="%1."/>
      <w:lvlJc w:val="left"/>
      <w:pPr>
        <w:ind w:left="1778" w:hanging="360"/>
      </w:pPr>
      <w:rPr>
        <w:b w:val="0"/>
        <w:bCs/>
        <w:sz w:val="22"/>
        <w:szCs w:val="20"/>
        <w:specVanish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1" w15:restartNumberingAfterBreak="0">
    <w:nsid w:val="257E08C7"/>
    <w:multiLevelType w:val="hybridMultilevel"/>
    <w:tmpl w:val="829E63FE"/>
    <w:lvl w:ilvl="0" w:tplc="8CC4DE52">
      <w:start w:val="1"/>
      <w:numFmt w:val="lowerLetter"/>
      <w:lvlText w:val="%1)"/>
      <w:lvlJc w:val="left"/>
      <w:pPr>
        <w:ind w:left="1778" w:hanging="360"/>
      </w:pPr>
      <w:rPr>
        <w:rFonts w:hint="default"/>
        <w:b/>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2" w15:restartNumberingAfterBreak="0">
    <w:nsid w:val="4AD0617A"/>
    <w:multiLevelType w:val="hybridMultilevel"/>
    <w:tmpl w:val="A25C194A"/>
    <w:lvl w:ilvl="0" w:tplc="7662242A">
      <w:start w:val="1"/>
      <w:numFmt w:val="lowerLetter"/>
      <w:lvlText w:val="%1)"/>
      <w:lvlJc w:val="left"/>
      <w:pPr>
        <w:ind w:left="2061" w:hanging="360"/>
      </w:pPr>
      <w:rPr>
        <w:rFonts w:hint="default"/>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num w:numId="1" w16cid:durableId="926309199">
    <w:abstractNumId w:val="10"/>
  </w:num>
  <w:num w:numId="2" w16cid:durableId="806433346">
    <w:abstractNumId w:val="11"/>
  </w:num>
  <w:num w:numId="3" w16cid:durableId="93594246">
    <w:abstractNumId w:val="10"/>
    <w:lvlOverride w:ilvl="0">
      <w:startOverride w:val="1"/>
    </w:lvlOverride>
  </w:num>
  <w:num w:numId="4" w16cid:durableId="332028267">
    <w:abstractNumId w:val="10"/>
    <w:lvlOverride w:ilvl="0">
      <w:startOverride w:val="1"/>
    </w:lvlOverride>
  </w:num>
  <w:num w:numId="5" w16cid:durableId="812062352">
    <w:abstractNumId w:val="12"/>
  </w:num>
  <w:num w:numId="6" w16cid:durableId="1022433798">
    <w:abstractNumId w:val="9"/>
  </w:num>
  <w:num w:numId="7" w16cid:durableId="472212685">
    <w:abstractNumId w:val="7"/>
  </w:num>
  <w:num w:numId="8" w16cid:durableId="1059549969">
    <w:abstractNumId w:val="6"/>
  </w:num>
  <w:num w:numId="9" w16cid:durableId="1475875558">
    <w:abstractNumId w:val="5"/>
  </w:num>
  <w:num w:numId="10" w16cid:durableId="155344290">
    <w:abstractNumId w:val="4"/>
  </w:num>
  <w:num w:numId="11" w16cid:durableId="1272977991">
    <w:abstractNumId w:val="8"/>
  </w:num>
  <w:num w:numId="12" w16cid:durableId="60368332">
    <w:abstractNumId w:val="3"/>
  </w:num>
  <w:num w:numId="13" w16cid:durableId="108555339">
    <w:abstractNumId w:val="2"/>
  </w:num>
  <w:num w:numId="14" w16cid:durableId="1484733177">
    <w:abstractNumId w:val="1"/>
  </w:num>
  <w:num w:numId="15" w16cid:durableId="902104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066"/>
    <w:rsid w:val="00001D40"/>
    <w:rsid w:val="00003F31"/>
    <w:rsid w:val="0001233D"/>
    <w:rsid w:val="00014D88"/>
    <w:rsid w:val="0001548E"/>
    <w:rsid w:val="000169F1"/>
    <w:rsid w:val="00033F0B"/>
    <w:rsid w:val="0004298B"/>
    <w:rsid w:val="00054B29"/>
    <w:rsid w:val="000559BA"/>
    <w:rsid w:val="00060890"/>
    <w:rsid w:val="00061549"/>
    <w:rsid w:val="00067E4B"/>
    <w:rsid w:val="00076F93"/>
    <w:rsid w:val="00097661"/>
    <w:rsid w:val="000A211D"/>
    <w:rsid w:val="000B2778"/>
    <w:rsid w:val="000B2ABE"/>
    <w:rsid w:val="000C6C5F"/>
    <w:rsid w:val="000D228C"/>
    <w:rsid w:val="000D5BC2"/>
    <w:rsid w:val="000E64D9"/>
    <w:rsid w:val="000E6ED6"/>
    <w:rsid w:val="000F7AD0"/>
    <w:rsid w:val="0010608E"/>
    <w:rsid w:val="00113164"/>
    <w:rsid w:val="00131BEB"/>
    <w:rsid w:val="00154024"/>
    <w:rsid w:val="00165830"/>
    <w:rsid w:val="00165EDC"/>
    <w:rsid w:val="001667B0"/>
    <w:rsid w:val="00170F4E"/>
    <w:rsid w:val="0017252E"/>
    <w:rsid w:val="0017356D"/>
    <w:rsid w:val="001761C0"/>
    <w:rsid w:val="00183BE2"/>
    <w:rsid w:val="00186C05"/>
    <w:rsid w:val="001925BA"/>
    <w:rsid w:val="001953AF"/>
    <w:rsid w:val="001A622C"/>
    <w:rsid w:val="001B12AC"/>
    <w:rsid w:val="001B2A0F"/>
    <w:rsid w:val="001B2B98"/>
    <w:rsid w:val="001B2E75"/>
    <w:rsid w:val="001C2AAF"/>
    <w:rsid w:val="001C6ACE"/>
    <w:rsid w:val="001D1770"/>
    <w:rsid w:val="001D5C6C"/>
    <w:rsid w:val="001D5DA6"/>
    <w:rsid w:val="001D74C0"/>
    <w:rsid w:val="001E15C4"/>
    <w:rsid w:val="001E210E"/>
    <w:rsid w:val="00201F45"/>
    <w:rsid w:val="0020749B"/>
    <w:rsid w:val="00207BE4"/>
    <w:rsid w:val="00214E09"/>
    <w:rsid w:val="00222C74"/>
    <w:rsid w:val="00223322"/>
    <w:rsid w:val="002372BA"/>
    <w:rsid w:val="0025531E"/>
    <w:rsid w:val="00255977"/>
    <w:rsid w:val="00260110"/>
    <w:rsid w:val="00264102"/>
    <w:rsid w:val="002725F1"/>
    <w:rsid w:val="00272BFB"/>
    <w:rsid w:val="00280DC9"/>
    <w:rsid w:val="00291F6C"/>
    <w:rsid w:val="00296B0C"/>
    <w:rsid w:val="00297066"/>
    <w:rsid w:val="002B0E14"/>
    <w:rsid w:val="002C07B6"/>
    <w:rsid w:val="002C2CA1"/>
    <w:rsid w:val="002D6328"/>
    <w:rsid w:val="002E105E"/>
    <w:rsid w:val="002F02CF"/>
    <w:rsid w:val="0030036D"/>
    <w:rsid w:val="00304783"/>
    <w:rsid w:val="00312BCC"/>
    <w:rsid w:val="00316543"/>
    <w:rsid w:val="00324677"/>
    <w:rsid w:val="0033484D"/>
    <w:rsid w:val="00337677"/>
    <w:rsid w:val="00337AB2"/>
    <w:rsid w:val="00352BD3"/>
    <w:rsid w:val="00354109"/>
    <w:rsid w:val="00357FBD"/>
    <w:rsid w:val="00362B86"/>
    <w:rsid w:val="00363E1B"/>
    <w:rsid w:val="003654C6"/>
    <w:rsid w:val="0037580B"/>
    <w:rsid w:val="00377A2E"/>
    <w:rsid w:val="003801CD"/>
    <w:rsid w:val="00382893"/>
    <w:rsid w:val="0039514E"/>
    <w:rsid w:val="003955A7"/>
    <w:rsid w:val="003A456B"/>
    <w:rsid w:val="003E46B9"/>
    <w:rsid w:val="003F38EB"/>
    <w:rsid w:val="004130E8"/>
    <w:rsid w:val="0041378F"/>
    <w:rsid w:val="00433BB1"/>
    <w:rsid w:val="00434A73"/>
    <w:rsid w:val="00445068"/>
    <w:rsid w:val="00472739"/>
    <w:rsid w:val="00474040"/>
    <w:rsid w:val="004800B6"/>
    <w:rsid w:val="0049415A"/>
    <w:rsid w:val="004949AD"/>
    <w:rsid w:val="00497E3E"/>
    <w:rsid w:val="004B0289"/>
    <w:rsid w:val="004D0E0C"/>
    <w:rsid w:val="004D1F9E"/>
    <w:rsid w:val="004E2DBA"/>
    <w:rsid w:val="004F2B78"/>
    <w:rsid w:val="004F384D"/>
    <w:rsid w:val="00501A18"/>
    <w:rsid w:val="0051049E"/>
    <w:rsid w:val="005144C3"/>
    <w:rsid w:val="00521528"/>
    <w:rsid w:val="005271AA"/>
    <w:rsid w:val="005321DA"/>
    <w:rsid w:val="00533F3A"/>
    <w:rsid w:val="00534DE0"/>
    <w:rsid w:val="005434D1"/>
    <w:rsid w:val="005466A0"/>
    <w:rsid w:val="0055127E"/>
    <w:rsid w:val="005567FF"/>
    <w:rsid w:val="0056627D"/>
    <w:rsid w:val="00571FD1"/>
    <w:rsid w:val="00577CB4"/>
    <w:rsid w:val="0058660B"/>
    <w:rsid w:val="00592AC1"/>
    <w:rsid w:val="0059366D"/>
    <w:rsid w:val="005A3EF4"/>
    <w:rsid w:val="005B1545"/>
    <w:rsid w:val="005B67EA"/>
    <w:rsid w:val="005B70D8"/>
    <w:rsid w:val="005C7C14"/>
    <w:rsid w:val="005D34C6"/>
    <w:rsid w:val="005D6E52"/>
    <w:rsid w:val="005E1E5B"/>
    <w:rsid w:val="005E58E2"/>
    <w:rsid w:val="005F41AF"/>
    <w:rsid w:val="006005E4"/>
    <w:rsid w:val="0060359D"/>
    <w:rsid w:val="00604853"/>
    <w:rsid w:val="006143B5"/>
    <w:rsid w:val="006168E4"/>
    <w:rsid w:val="00616C60"/>
    <w:rsid w:val="00620979"/>
    <w:rsid w:val="006332C7"/>
    <w:rsid w:val="00637465"/>
    <w:rsid w:val="006539FC"/>
    <w:rsid w:val="00657495"/>
    <w:rsid w:val="00661B74"/>
    <w:rsid w:val="00662020"/>
    <w:rsid w:val="00663963"/>
    <w:rsid w:val="00671E39"/>
    <w:rsid w:val="00673228"/>
    <w:rsid w:val="00693F8B"/>
    <w:rsid w:val="00695C67"/>
    <w:rsid w:val="00696295"/>
    <w:rsid w:val="006A0B4F"/>
    <w:rsid w:val="006A6AF9"/>
    <w:rsid w:val="006A7698"/>
    <w:rsid w:val="006B21FE"/>
    <w:rsid w:val="006B3A64"/>
    <w:rsid w:val="006C0DFC"/>
    <w:rsid w:val="006C12B0"/>
    <w:rsid w:val="006C1AC2"/>
    <w:rsid w:val="006C2FBB"/>
    <w:rsid w:val="006C3301"/>
    <w:rsid w:val="006C4A6F"/>
    <w:rsid w:val="006E4840"/>
    <w:rsid w:val="006E7081"/>
    <w:rsid w:val="006E7117"/>
    <w:rsid w:val="006F49BF"/>
    <w:rsid w:val="006F4E3D"/>
    <w:rsid w:val="00702CC9"/>
    <w:rsid w:val="00706612"/>
    <w:rsid w:val="00706E57"/>
    <w:rsid w:val="00715B36"/>
    <w:rsid w:val="0071667B"/>
    <w:rsid w:val="00721FCE"/>
    <w:rsid w:val="00722DF5"/>
    <w:rsid w:val="00725FDA"/>
    <w:rsid w:val="00735DE0"/>
    <w:rsid w:val="00741E12"/>
    <w:rsid w:val="00747E63"/>
    <w:rsid w:val="00752D30"/>
    <w:rsid w:val="00753D9D"/>
    <w:rsid w:val="00755426"/>
    <w:rsid w:val="00757FC6"/>
    <w:rsid w:val="00760ADA"/>
    <w:rsid w:val="007654FF"/>
    <w:rsid w:val="007703DB"/>
    <w:rsid w:val="00773006"/>
    <w:rsid w:val="00795616"/>
    <w:rsid w:val="00797900"/>
    <w:rsid w:val="007A4390"/>
    <w:rsid w:val="007A5CE7"/>
    <w:rsid w:val="007C0BFD"/>
    <w:rsid w:val="007C36DB"/>
    <w:rsid w:val="007E22B7"/>
    <w:rsid w:val="007F18AB"/>
    <w:rsid w:val="00801585"/>
    <w:rsid w:val="0080542B"/>
    <w:rsid w:val="00810D34"/>
    <w:rsid w:val="00826BB6"/>
    <w:rsid w:val="00834F81"/>
    <w:rsid w:val="0085003F"/>
    <w:rsid w:val="008531B5"/>
    <w:rsid w:val="008562CA"/>
    <w:rsid w:val="00872F5B"/>
    <w:rsid w:val="00881337"/>
    <w:rsid w:val="00883544"/>
    <w:rsid w:val="00890345"/>
    <w:rsid w:val="008915E8"/>
    <w:rsid w:val="00896F04"/>
    <w:rsid w:val="00897541"/>
    <w:rsid w:val="008A0012"/>
    <w:rsid w:val="008B151E"/>
    <w:rsid w:val="008B330E"/>
    <w:rsid w:val="008C36B1"/>
    <w:rsid w:val="008C41BF"/>
    <w:rsid w:val="008D75F7"/>
    <w:rsid w:val="008E0AA0"/>
    <w:rsid w:val="008E2392"/>
    <w:rsid w:val="008E31FF"/>
    <w:rsid w:val="008E377D"/>
    <w:rsid w:val="008E3B41"/>
    <w:rsid w:val="008E5409"/>
    <w:rsid w:val="008E6D0D"/>
    <w:rsid w:val="008F2218"/>
    <w:rsid w:val="008F53CE"/>
    <w:rsid w:val="008F7B29"/>
    <w:rsid w:val="0090098B"/>
    <w:rsid w:val="0090226D"/>
    <w:rsid w:val="00906F3E"/>
    <w:rsid w:val="00924163"/>
    <w:rsid w:val="0093013A"/>
    <w:rsid w:val="00942BA9"/>
    <w:rsid w:val="00943258"/>
    <w:rsid w:val="00962BF9"/>
    <w:rsid w:val="00966D05"/>
    <w:rsid w:val="009815AB"/>
    <w:rsid w:val="00985262"/>
    <w:rsid w:val="009853D5"/>
    <w:rsid w:val="00987CEE"/>
    <w:rsid w:val="009A239A"/>
    <w:rsid w:val="009B17AB"/>
    <w:rsid w:val="009C4C97"/>
    <w:rsid w:val="009D0CAF"/>
    <w:rsid w:val="009D1F3E"/>
    <w:rsid w:val="009E151E"/>
    <w:rsid w:val="009E76C4"/>
    <w:rsid w:val="009F209B"/>
    <w:rsid w:val="009F7AF8"/>
    <w:rsid w:val="00A049FC"/>
    <w:rsid w:val="00A05A32"/>
    <w:rsid w:val="00A10F2A"/>
    <w:rsid w:val="00A312BB"/>
    <w:rsid w:val="00A5014E"/>
    <w:rsid w:val="00A50B60"/>
    <w:rsid w:val="00A54BE1"/>
    <w:rsid w:val="00A54C10"/>
    <w:rsid w:val="00A57831"/>
    <w:rsid w:val="00A60125"/>
    <w:rsid w:val="00A62014"/>
    <w:rsid w:val="00A63CE1"/>
    <w:rsid w:val="00A64A85"/>
    <w:rsid w:val="00A73889"/>
    <w:rsid w:val="00A73F5E"/>
    <w:rsid w:val="00A75B40"/>
    <w:rsid w:val="00A8084E"/>
    <w:rsid w:val="00A83566"/>
    <w:rsid w:val="00A84449"/>
    <w:rsid w:val="00A8710A"/>
    <w:rsid w:val="00A926A8"/>
    <w:rsid w:val="00A932B8"/>
    <w:rsid w:val="00AA78F1"/>
    <w:rsid w:val="00AA7C1C"/>
    <w:rsid w:val="00AB7E85"/>
    <w:rsid w:val="00AE47B3"/>
    <w:rsid w:val="00AE72CA"/>
    <w:rsid w:val="00B04C21"/>
    <w:rsid w:val="00B06454"/>
    <w:rsid w:val="00B10899"/>
    <w:rsid w:val="00B1240C"/>
    <w:rsid w:val="00B12EB6"/>
    <w:rsid w:val="00B1353C"/>
    <w:rsid w:val="00B14737"/>
    <w:rsid w:val="00B14A81"/>
    <w:rsid w:val="00B15C30"/>
    <w:rsid w:val="00B33CEF"/>
    <w:rsid w:val="00B438AC"/>
    <w:rsid w:val="00B52E38"/>
    <w:rsid w:val="00B56B83"/>
    <w:rsid w:val="00B6363E"/>
    <w:rsid w:val="00B6516A"/>
    <w:rsid w:val="00B71020"/>
    <w:rsid w:val="00B91C1C"/>
    <w:rsid w:val="00B94EF9"/>
    <w:rsid w:val="00BA0131"/>
    <w:rsid w:val="00BA2544"/>
    <w:rsid w:val="00BA6A47"/>
    <w:rsid w:val="00BB12C0"/>
    <w:rsid w:val="00BB4387"/>
    <w:rsid w:val="00BC2C21"/>
    <w:rsid w:val="00BC3841"/>
    <w:rsid w:val="00BD591E"/>
    <w:rsid w:val="00BE37D1"/>
    <w:rsid w:val="00BE3875"/>
    <w:rsid w:val="00BF68C6"/>
    <w:rsid w:val="00C03B4C"/>
    <w:rsid w:val="00C0456B"/>
    <w:rsid w:val="00C064B5"/>
    <w:rsid w:val="00C23F5B"/>
    <w:rsid w:val="00C24520"/>
    <w:rsid w:val="00C262B1"/>
    <w:rsid w:val="00C274D9"/>
    <w:rsid w:val="00C34E05"/>
    <w:rsid w:val="00C36649"/>
    <w:rsid w:val="00C46A03"/>
    <w:rsid w:val="00C47256"/>
    <w:rsid w:val="00C64CE9"/>
    <w:rsid w:val="00C864B3"/>
    <w:rsid w:val="00C90C85"/>
    <w:rsid w:val="00C92A6A"/>
    <w:rsid w:val="00C93A6D"/>
    <w:rsid w:val="00C97D8A"/>
    <w:rsid w:val="00CA3AB8"/>
    <w:rsid w:val="00CB33E0"/>
    <w:rsid w:val="00CB41B2"/>
    <w:rsid w:val="00CB5FC5"/>
    <w:rsid w:val="00CB6803"/>
    <w:rsid w:val="00CB6CFF"/>
    <w:rsid w:val="00CC0A63"/>
    <w:rsid w:val="00CC2572"/>
    <w:rsid w:val="00CD0066"/>
    <w:rsid w:val="00CD413B"/>
    <w:rsid w:val="00CE35B6"/>
    <w:rsid w:val="00CF371E"/>
    <w:rsid w:val="00CF4383"/>
    <w:rsid w:val="00CF58E2"/>
    <w:rsid w:val="00D10AFA"/>
    <w:rsid w:val="00D14F10"/>
    <w:rsid w:val="00D17CED"/>
    <w:rsid w:val="00D21F43"/>
    <w:rsid w:val="00D220E2"/>
    <w:rsid w:val="00D3233E"/>
    <w:rsid w:val="00D32740"/>
    <w:rsid w:val="00D359CC"/>
    <w:rsid w:val="00D364E6"/>
    <w:rsid w:val="00D86230"/>
    <w:rsid w:val="00DC1734"/>
    <w:rsid w:val="00DC20AB"/>
    <w:rsid w:val="00DC28BB"/>
    <w:rsid w:val="00DC6F69"/>
    <w:rsid w:val="00DD0CB7"/>
    <w:rsid w:val="00DE0162"/>
    <w:rsid w:val="00DE0552"/>
    <w:rsid w:val="00DE0B3D"/>
    <w:rsid w:val="00DE358D"/>
    <w:rsid w:val="00DF5478"/>
    <w:rsid w:val="00E03C83"/>
    <w:rsid w:val="00E05790"/>
    <w:rsid w:val="00E319B0"/>
    <w:rsid w:val="00E37274"/>
    <w:rsid w:val="00E45C12"/>
    <w:rsid w:val="00E608F9"/>
    <w:rsid w:val="00E61DC4"/>
    <w:rsid w:val="00E625B2"/>
    <w:rsid w:val="00E62E62"/>
    <w:rsid w:val="00E64701"/>
    <w:rsid w:val="00E6683F"/>
    <w:rsid w:val="00E77478"/>
    <w:rsid w:val="00E82E53"/>
    <w:rsid w:val="00E90F3C"/>
    <w:rsid w:val="00E92907"/>
    <w:rsid w:val="00E9600E"/>
    <w:rsid w:val="00E968BB"/>
    <w:rsid w:val="00EA7549"/>
    <w:rsid w:val="00EA7B38"/>
    <w:rsid w:val="00EB4346"/>
    <w:rsid w:val="00EC2A66"/>
    <w:rsid w:val="00ED2D65"/>
    <w:rsid w:val="00EE3903"/>
    <w:rsid w:val="00EF1E19"/>
    <w:rsid w:val="00F01E37"/>
    <w:rsid w:val="00F03B57"/>
    <w:rsid w:val="00F11B2C"/>
    <w:rsid w:val="00F1242D"/>
    <w:rsid w:val="00F12833"/>
    <w:rsid w:val="00F21269"/>
    <w:rsid w:val="00F22B73"/>
    <w:rsid w:val="00F22C77"/>
    <w:rsid w:val="00F25528"/>
    <w:rsid w:val="00F25936"/>
    <w:rsid w:val="00F30918"/>
    <w:rsid w:val="00F32818"/>
    <w:rsid w:val="00F46D75"/>
    <w:rsid w:val="00F60BCA"/>
    <w:rsid w:val="00F70C38"/>
    <w:rsid w:val="00F720CE"/>
    <w:rsid w:val="00F76501"/>
    <w:rsid w:val="00F9230E"/>
    <w:rsid w:val="00F9454F"/>
    <w:rsid w:val="00FA1518"/>
    <w:rsid w:val="00FA387A"/>
    <w:rsid w:val="00FB0A00"/>
    <w:rsid w:val="00FB3A3F"/>
    <w:rsid w:val="00FC034C"/>
    <w:rsid w:val="00FC059B"/>
    <w:rsid w:val="00FC0E19"/>
    <w:rsid w:val="00FC110D"/>
    <w:rsid w:val="00FC63CA"/>
    <w:rsid w:val="00FD5E37"/>
    <w:rsid w:val="00FD644B"/>
    <w:rsid w:val="00FE2255"/>
    <w:rsid w:val="00FE350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837104"/>
  <w15:chartTrackingRefBased/>
  <w15:docId w15:val="{C284ADC2-5CE4-4D2D-A2F5-16AC16010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9F1"/>
  </w:style>
  <w:style w:type="paragraph" w:styleId="Ttulo1">
    <w:name w:val="heading 1"/>
    <w:basedOn w:val="Normal"/>
    <w:next w:val="Normal"/>
    <w:link w:val="Ttulo1Char"/>
    <w:uiPriority w:val="9"/>
    <w:qFormat/>
    <w:rsid w:val="00FC059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aliases w:val="citação"/>
    <w:basedOn w:val="Normal"/>
    <w:next w:val="Normal"/>
    <w:link w:val="Ttulo2Char"/>
    <w:uiPriority w:val="9"/>
    <w:unhideWhenUsed/>
    <w:qFormat/>
    <w:rsid w:val="00501A18"/>
    <w:pPr>
      <w:spacing w:after="0" w:line="240" w:lineRule="auto"/>
      <w:ind w:left="1418"/>
      <w:jc w:val="both"/>
      <w:outlineLvl w:val="1"/>
    </w:pPr>
    <w:rPr>
      <w:rFonts w:ascii="Arial" w:eastAsia="Times New Roman" w:hAnsi="Arial" w:cs="Times New Roman"/>
    </w:rPr>
  </w:style>
  <w:style w:type="paragraph" w:styleId="Ttulo3">
    <w:name w:val="heading 3"/>
    <w:basedOn w:val="Normal"/>
    <w:next w:val="Normal"/>
    <w:link w:val="Ttulo3Char"/>
    <w:uiPriority w:val="9"/>
    <w:semiHidden/>
    <w:unhideWhenUsed/>
    <w:qFormat/>
    <w:rsid w:val="00FC059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har"/>
    <w:uiPriority w:val="9"/>
    <w:semiHidden/>
    <w:unhideWhenUsed/>
    <w:qFormat/>
    <w:rsid w:val="00FC05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har"/>
    <w:uiPriority w:val="9"/>
    <w:semiHidden/>
    <w:unhideWhenUsed/>
    <w:qFormat/>
    <w:rsid w:val="00FC059B"/>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har"/>
    <w:uiPriority w:val="9"/>
    <w:semiHidden/>
    <w:unhideWhenUsed/>
    <w:qFormat/>
    <w:rsid w:val="00FC059B"/>
    <w:pPr>
      <w:keepNext/>
      <w:keepLines/>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
    <w:semiHidden/>
    <w:unhideWhenUsed/>
    <w:qFormat/>
    <w:rsid w:val="00FC05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FC05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FC05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4325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3258"/>
  </w:style>
  <w:style w:type="paragraph" w:styleId="Rodap">
    <w:name w:val="footer"/>
    <w:basedOn w:val="Normal"/>
    <w:link w:val="RodapChar"/>
    <w:uiPriority w:val="99"/>
    <w:unhideWhenUsed/>
    <w:rsid w:val="00943258"/>
    <w:pPr>
      <w:tabs>
        <w:tab w:val="center" w:pos="4252"/>
        <w:tab w:val="right" w:pos="8504"/>
      </w:tabs>
      <w:spacing w:after="0" w:line="240" w:lineRule="auto"/>
    </w:pPr>
  </w:style>
  <w:style w:type="character" w:customStyle="1" w:styleId="RodapChar">
    <w:name w:val="Rodapé Char"/>
    <w:basedOn w:val="Fontepargpadro"/>
    <w:link w:val="Rodap"/>
    <w:uiPriority w:val="99"/>
    <w:rsid w:val="00943258"/>
  </w:style>
  <w:style w:type="character" w:customStyle="1" w:styleId="Ttulo2Char">
    <w:name w:val="Título 2 Char"/>
    <w:aliases w:val="citação Char"/>
    <w:basedOn w:val="Fontepargpadro"/>
    <w:link w:val="Ttulo2"/>
    <w:uiPriority w:val="9"/>
    <w:rsid w:val="00501A18"/>
    <w:rPr>
      <w:rFonts w:ascii="Arial" w:eastAsia="Times New Roman" w:hAnsi="Arial" w:cs="Times New Roman"/>
    </w:rPr>
  </w:style>
  <w:style w:type="paragraph" w:customStyle="1" w:styleId="Qualificaodaspartes">
    <w:name w:val="Qualificação das partes"/>
    <w:basedOn w:val="Normal"/>
    <w:qFormat/>
    <w:rsid w:val="00501A18"/>
    <w:pPr>
      <w:spacing w:after="0" w:line="288" w:lineRule="auto"/>
      <w:ind w:firstLine="1985"/>
      <w:contextualSpacing/>
      <w:jc w:val="both"/>
    </w:pPr>
    <w:rPr>
      <w:rFonts w:ascii="Arial" w:hAnsi="Arial" w:cs="Arial"/>
      <w:bCs/>
      <w:sz w:val="24"/>
    </w:rPr>
  </w:style>
  <w:style w:type="paragraph" w:styleId="Ttulo">
    <w:name w:val="Title"/>
    <w:aliases w:val="Tópico novo"/>
    <w:basedOn w:val="Normal"/>
    <w:next w:val="Normal"/>
    <w:link w:val="TtuloChar"/>
    <w:uiPriority w:val="10"/>
    <w:qFormat/>
    <w:rsid w:val="00501A18"/>
    <w:pPr>
      <w:spacing w:after="0" w:line="360" w:lineRule="auto"/>
      <w:contextualSpacing/>
      <w:jc w:val="both"/>
    </w:pPr>
    <w:rPr>
      <w:rFonts w:ascii="Arial" w:eastAsia="Calibri" w:hAnsi="Arial" w:cs="Times New Roman"/>
      <w:b/>
      <w:szCs w:val="24"/>
    </w:rPr>
  </w:style>
  <w:style w:type="character" w:customStyle="1" w:styleId="TtuloChar">
    <w:name w:val="Título Char"/>
    <w:aliases w:val="Tópico novo Char"/>
    <w:basedOn w:val="Fontepargpadro"/>
    <w:link w:val="Ttulo"/>
    <w:uiPriority w:val="10"/>
    <w:rsid w:val="00501A18"/>
    <w:rPr>
      <w:rFonts w:ascii="Arial" w:eastAsia="Calibri" w:hAnsi="Arial" w:cs="Times New Roman"/>
      <w:b/>
      <w:szCs w:val="24"/>
    </w:rPr>
  </w:style>
  <w:style w:type="paragraph" w:styleId="SemEspaamento">
    <w:name w:val="No Spacing"/>
    <w:aliases w:val="Texto numerado,Formatação padrão"/>
    <w:basedOn w:val="Normal"/>
    <w:uiPriority w:val="1"/>
    <w:qFormat/>
    <w:rsid w:val="00501A18"/>
    <w:pPr>
      <w:numPr>
        <w:numId w:val="1"/>
      </w:numPr>
      <w:spacing w:after="0" w:line="360" w:lineRule="auto"/>
      <w:ind w:left="0" w:firstLine="1701"/>
      <w:jc w:val="both"/>
    </w:pPr>
    <w:rPr>
      <w:rFonts w:ascii="Arial" w:hAnsi="Arial" w:cs="Arial"/>
      <w:sz w:val="24"/>
    </w:rPr>
  </w:style>
  <w:style w:type="paragraph" w:customStyle="1" w:styleId="Destino">
    <w:name w:val="Destino"/>
    <w:basedOn w:val="Normal"/>
    <w:next w:val="Qualificao"/>
    <w:rsid w:val="008F53CE"/>
    <w:pPr>
      <w:spacing w:before="240" w:after="0" w:line="240" w:lineRule="auto"/>
    </w:pPr>
    <w:rPr>
      <w:rFonts w:ascii="Arial" w:eastAsia="Times New Roman" w:hAnsi="Arial" w:cs="Times New Roman"/>
      <w:caps/>
      <w:sz w:val="26"/>
    </w:rPr>
  </w:style>
  <w:style w:type="paragraph" w:customStyle="1" w:styleId="Qualificao">
    <w:name w:val="Qualificação"/>
    <w:basedOn w:val="Normal"/>
    <w:rsid w:val="008F53CE"/>
    <w:pPr>
      <w:spacing w:before="240" w:after="0" w:line="240" w:lineRule="auto"/>
      <w:ind w:left="1077"/>
    </w:pPr>
    <w:rPr>
      <w:rFonts w:ascii="Arial" w:eastAsia="Times New Roman" w:hAnsi="Arial" w:cs="Times New Roman"/>
      <w:bCs/>
      <w:sz w:val="26"/>
    </w:rPr>
  </w:style>
  <w:style w:type="paragraph" w:styleId="Assinatura">
    <w:name w:val="Signature"/>
    <w:basedOn w:val="Normal"/>
    <w:link w:val="AssinaturaChar"/>
    <w:uiPriority w:val="99"/>
    <w:semiHidden/>
    <w:unhideWhenUsed/>
    <w:rsid w:val="00FC059B"/>
    <w:pPr>
      <w:spacing w:after="0" w:line="240" w:lineRule="auto"/>
      <w:ind w:left="4252"/>
    </w:pPr>
  </w:style>
  <w:style w:type="character" w:customStyle="1" w:styleId="AssinaturaChar">
    <w:name w:val="Assinatura Char"/>
    <w:basedOn w:val="Fontepargpadro"/>
    <w:link w:val="Assinatura"/>
    <w:uiPriority w:val="99"/>
    <w:semiHidden/>
    <w:rsid w:val="00FC059B"/>
  </w:style>
  <w:style w:type="paragraph" w:styleId="AssinaturadeEmail">
    <w:name w:val="E-mail Signature"/>
    <w:basedOn w:val="Normal"/>
    <w:link w:val="AssinaturadeEmailChar"/>
    <w:uiPriority w:val="99"/>
    <w:semiHidden/>
    <w:unhideWhenUsed/>
    <w:rsid w:val="00FC059B"/>
    <w:pPr>
      <w:spacing w:after="0" w:line="240" w:lineRule="auto"/>
    </w:pPr>
  </w:style>
  <w:style w:type="character" w:customStyle="1" w:styleId="AssinaturadeEmailChar">
    <w:name w:val="Assinatura de Email Char"/>
    <w:basedOn w:val="Fontepargpadro"/>
    <w:link w:val="AssinaturadeEmail"/>
    <w:uiPriority w:val="99"/>
    <w:semiHidden/>
    <w:rsid w:val="00FC059B"/>
  </w:style>
  <w:style w:type="paragraph" w:styleId="Textodecomentrio">
    <w:name w:val="annotation text"/>
    <w:basedOn w:val="Normal"/>
    <w:link w:val="TextodecomentrioChar"/>
    <w:uiPriority w:val="99"/>
    <w:semiHidden/>
    <w:unhideWhenUsed/>
    <w:rsid w:val="00FC059B"/>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FC059B"/>
    <w:rPr>
      <w:sz w:val="20"/>
      <w:szCs w:val="20"/>
    </w:rPr>
  </w:style>
  <w:style w:type="paragraph" w:styleId="Assuntodocomentrio">
    <w:name w:val="annotation subject"/>
    <w:basedOn w:val="Textodecomentrio"/>
    <w:next w:val="Textodecomentrio"/>
    <w:link w:val="AssuntodocomentrioChar"/>
    <w:uiPriority w:val="99"/>
    <w:semiHidden/>
    <w:unhideWhenUsed/>
    <w:rsid w:val="00FC059B"/>
    <w:rPr>
      <w:b/>
      <w:bCs/>
    </w:rPr>
  </w:style>
  <w:style w:type="character" w:customStyle="1" w:styleId="AssuntodocomentrioChar">
    <w:name w:val="Assunto do comentário Char"/>
    <w:basedOn w:val="TextodecomentrioChar"/>
    <w:link w:val="Assuntodocomentrio"/>
    <w:uiPriority w:val="99"/>
    <w:semiHidden/>
    <w:rsid w:val="00FC059B"/>
    <w:rPr>
      <w:b/>
      <w:bCs/>
      <w:sz w:val="20"/>
      <w:szCs w:val="20"/>
    </w:rPr>
  </w:style>
  <w:style w:type="paragraph" w:styleId="Bibliografia">
    <w:name w:val="Bibliography"/>
    <w:basedOn w:val="Normal"/>
    <w:next w:val="Normal"/>
    <w:uiPriority w:val="37"/>
    <w:semiHidden/>
    <w:unhideWhenUsed/>
    <w:rsid w:val="00FC059B"/>
  </w:style>
  <w:style w:type="paragraph" w:styleId="Cabealhodamensagem">
    <w:name w:val="Message Header"/>
    <w:basedOn w:val="Normal"/>
    <w:link w:val="CabealhodamensagemChar"/>
    <w:uiPriority w:val="99"/>
    <w:semiHidden/>
    <w:unhideWhenUsed/>
    <w:rsid w:val="00FC059B"/>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CabealhodamensagemChar">
    <w:name w:val="Cabeçalho da mensagem Char"/>
    <w:basedOn w:val="Fontepargpadro"/>
    <w:link w:val="Cabealhodamensagem"/>
    <w:uiPriority w:val="99"/>
    <w:semiHidden/>
    <w:rsid w:val="00FC059B"/>
    <w:rPr>
      <w:rFonts w:asciiTheme="majorHAnsi" w:eastAsiaTheme="majorEastAsia" w:hAnsiTheme="majorHAnsi" w:cstheme="majorBidi"/>
      <w:sz w:val="24"/>
      <w:szCs w:val="24"/>
      <w:shd w:val="pct20" w:color="auto" w:fill="auto"/>
    </w:rPr>
  </w:style>
  <w:style w:type="character" w:customStyle="1" w:styleId="Ttulo1Char">
    <w:name w:val="Título 1 Char"/>
    <w:basedOn w:val="Fontepargpadro"/>
    <w:link w:val="Ttulo1"/>
    <w:uiPriority w:val="9"/>
    <w:rsid w:val="00FC059B"/>
    <w:rPr>
      <w:rFonts w:asciiTheme="majorHAnsi" w:eastAsiaTheme="majorEastAsia" w:hAnsiTheme="majorHAnsi" w:cstheme="majorBidi"/>
      <w:color w:val="2F5496" w:themeColor="accent1" w:themeShade="BF"/>
      <w:sz w:val="32"/>
      <w:szCs w:val="32"/>
    </w:rPr>
  </w:style>
  <w:style w:type="paragraph" w:styleId="CabealhodoSumrio">
    <w:name w:val="TOC Heading"/>
    <w:basedOn w:val="Ttulo1"/>
    <w:next w:val="Normal"/>
    <w:uiPriority w:val="39"/>
    <w:semiHidden/>
    <w:unhideWhenUsed/>
    <w:qFormat/>
    <w:rsid w:val="00FC059B"/>
    <w:pPr>
      <w:outlineLvl w:val="9"/>
    </w:pPr>
  </w:style>
  <w:style w:type="paragraph" w:styleId="Citao">
    <w:name w:val="Quote"/>
    <w:basedOn w:val="Normal"/>
    <w:next w:val="Normal"/>
    <w:link w:val="CitaoChar"/>
    <w:uiPriority w:val="29"/>
    <w:qFormat/>
    <w:rsid w:val="00FC059B"/>
    <w:pPr>
      <w:spacing w:before="200"/>
      <w:ind w:left="864" w:right="864"/>
      <w:jc w:val="center"/>
    </w:pPr>
    <w:rPr>
      <w:i/>
      <w:iCs/>
      <w:color w:val="404040" w:themeColor="text1" w:themeTint="BF"/>
    </w:rPr>
  </w:style>
  <w:style w:type="character" w:customStyle="1" w:styleId="CitaoChar">
    <w:name w:val="Citação Char"/>
    <w:basedOn w:val="Fontepargpadro"/>
    <w:link w:val="Citao"/>
    <w:uiPriority w:val="29"/>
    <w:rsid w:val="00FC059B"/>
    <w:rPr>
      <w:i/>
      <w:iCs/>
      <w:color w:val="404040" w:themeColor="text1" w:themeTint="BF"/>
    </w:rPr>
  </w:style>
  <w:style w:type="paragraph" w:styleId="CitaoIntensa">
    <w:name w:val="Intense Quote"/>
    <w:basedOn w:val="Normal"/>
    <w:next w:val="Normal"/>
    <w:link w:val="CitaoIntensaChar"/>
    <w:uiPriority w:val="30"/>
    <w:qFormat/>
    <w:rsid w:val="00FC05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oIntensaChar">
    <w:name w:val="Citação Intensa Char"/>
    <w:basedOn w:val="Fontepargpadro"/>
    <w:link w:val="CitaoIntensa"/>
    <w:uiPriority w:val="30"/>
    <w:rsid w:val="00FC059B"/>
    <w:rPr>
      <w:i/>
      <w:iCs/>
      <w:color w:val="4472C4" w:themeColor="accent1"/>
    </w:rPr>
  </w:style>
  <w:style w:type="paragraph" w:styleId="Commarcadores">
    <w:name w:val="List Bullet"/>
    <w:basedOn w:val="Normal"/>
    <w:uiPriority w:val="99"/>
    <w:semiHidden/>
    <w:unhideWhenUsed/>
    <w:rsid w:val="00FC059B"/>
    <w:pPr>
      <w:numPr>
        <w:numId w:val="6"/>
      </w:numPr>
      <w:contextualSpacing/>
    </w:pPr>
  </w:style>
  <w:style w:type="paragraph" w:styleId="Commarcadores2">
    <w:name w:val="List Bullet 2"/>
    <w:basedOn w:val="Normal"/>
    <w:uiPriority w:val="99"/>
    <w:semiHidden/>
    <w:unhideWhenUsed/>
    <w:rsid w:val="00FC059B"/>
    <w:pPr>
      <w:numPr>
        <w:numId w:val="7"/>
      </w:numPr>
      <w:contextualSpacing/>
    </w:pPr>
  </w:style>
  <w:style w:type="paragraph" w:styleId="Commarcadores3">
    <w:name w:val="List Bullet 3"/>
    <w:basedOn w:val="Normal"/>
    <w:uiPriority w:val="99"/>
    <w:semiHidden/>
    <w:unhideWhenUsed/>
    <w:rsid w:val="00FC059B"/>
    <w:pPr>
      <w:numPr>
        <w:numId w:val="8"/>
      </w:numPr>
      <w:contextualSpacing/>
    </w:pPr>
  </w:style>
  <w:style w:type="paragraph" w:styleId="Commarcadores4">
    <w:name w:val="List Bullet 4"/>
    <w:basedOn w:val="Normal"/>
    <w:uiPriority w:val="99"/>
    <w:semiHidden/>
    <w:unhideWhenUsed/>
    <w:rsid w:val="00FC059B"/>
    <w:pPr>
      <w:numPr>
        <w:numId w:val="9"/>
      </w:numPr>
      <w:contextualSpacing/>
    </w:pPr>
  </w:style>
  <w:style w:type="paragraph" w:styleId="Commarcadores5">
    <w:name w:val="List Bullet 5"/>
    <w:basedOn w:val="Normal"/>
    <w:uiPriority w:val="99"/>
    <w:semiHidden/>
    <w:unhideWhenUsed/>
    <w:rsid w:val="00FC059B"/>
    <w:pPr>
      <w:numPr>
        <w:numId w:val="10"/>
      </w:numPr>
      <w:contextualSpacing/>
    </w:pPr>
  </w:style>
  <w:style w:type="paragraph" w:styleId="Corpodetexto">
    <w:name w:val="Body Text"/>
    <w:basedOn w:val="Normal"/>
    <w:link w:val="CorpodetextoChar"/>
    <w:uiPriority w:val="99"/>
    <w:semiHidden/>
    <w:unhideWhenUsed/>
    <w:rsid w:val="00FC059B"/>
    <w:pPr>
      <w:spacing w:after="120"/>
    </w:pPr>
  </w:style>
  <w:style w:type="character" w:customStyle="1" w:styleId="CorpodetextoChar">
    <w:name w:val="Corpo de texto Char"/>
    <w:basedOn w:val="Fontepargpadro"/>
    <w:link w:val="Corpodetexto"/>
    <w:uiPriority w:val="99"/>
    <w:semiHidden/>
    <w:rsid w:val="00FC059B"/>
  </w:style>
  <w:style w:type="paragraph" w:styleId="Corpodetexto2">
    <w:name w:val="Body Text 2"/>
    <w:basedOn w:val="Normal"/>
    <w:link w:val="Corpodetexto2Char"/>
    <w:uiPriority w:val="99"/>
    <w:semiHidden/>
    <w:unhideWhenUsed/>
    <w:rsid w:val="00FC059B"/>
    <w:pPr>
      <w:spacing w:after="120" w:line="480" w:lineRule="auto"/>
    </w:pPr>
  </w:style>
  <w:style w:type="character" w:customStyle="1" w:styleId="Corpodetexto2Char">
    <w:name w:val="Corpo de texto 2 Char"/>
    <w:basedOn w:val="Fontepargpadro"/>
    <w:link w:val="Corpodetexto2"/>
    <w:uiPriority w:val="99"/>
    <w:semiHidden/>
    <w:rsid w:val="00FC059B"/>
  </w:style>
  <w:style w:type="paragraph" w:styleId="Corpodetexto3">
    <w:name w:val="Body Text 3"/>
    <w:basedOn w:val="Normal"/>
    <w:link w:val="Corpodetexto3Char"/>
    <w:uiPriority w:val="99"/>
    <w:semiHidden/>
    <w:unhideWhenUsed/>
    <w:rsid w:val="00FC059B"/>
    <w:pPr>
      <w:spacing w:after="120"/>
    </w:pPr>
    <w:rPr>
      <w:sz w:val="16"/>
      <w:szCs w:val="16"/>
    </w:rPr>
  </w:style>
  <w:style w:type="character" w:customStyle="1" w:styleId="Corpodetexto3Char">
    <w:name w:val="Corpo de texto 3 Char"/>
    <w:basedOn w:val="Fontepargpadro"/>
    <w:link w:val="Corpodetexto3"/>
    <w:uiPriority w:val="99"/>
    <w:semiHidden/>
    <w:rsid w:val="00FC059B"/>
    <w:rPr>
      <w:sz w:val="16"/>
      <w:szCs w:val="16"/>
    </w:rPr>
  </w:style>
  <w:style w:type="paragraph" w:styleId="Data">
    <w:name w:val="Date"/>
    <w:basedOn w:val="Normal"/>
    <w:next w:val="Normal"/>
    <w:link w:val="DataChar"/>
    <w:uiPriority w:val="99"/>
    <w:semiHidden/>
    <w:unhideWhenUsed/>
    <w:rsid w:val="00FC059B"/>
  </w:style>
  <w:style w:type="character" w:customStyle="1" w:styleId="DataChar">
    <w:name w:val="Data Char"/>
    <w:basedOn w:val="Fontepargpadro"/>
    <w:link w:val="Data"/>
    <w:uiPriority w:val="99"/>
    <w:semiHidden/>
    <w:rsid w:val="00FC059B"/>
  </w:style>
  <w:style w:type="paragraph" w:styleId="Destinatrio">
    <w:name w:val="envelope address"/>
    <w:basedOn w:val="Normal"/>
    <w:uiPriority w:val="99"/>
    <w:semiHidden/>
    <w:unhideWhenUsed/>
    <w:rsid w:val="00FC059B"/>
    <w:pPr>
      <w:framePr w:w="7938" w:h="1984" w:hRule="exact" w:hSpace="141" w:wrap="auto" w:hAnchor="page" w:xAlign="center" w:yAlign="bottom"/>
      <w:spacing w:after="0" w:line="240" w:lineRule="auto"/>
      <w:ind w:left="2835"/>
    </w:pPr>
    <w:rPr>
      <w:rFonts w:asciiTheme="majorHAnsi" w:eastAsiaTheme="majorEastAsia" w:hAnsiTheme="majorHAnsi" w:cstheme="majorBidi"/>
      <w:sz w:val="24"/>
      <w:szCs w:val="24"/>
    </w:rPr>
  </w:style>
  <w:style w:type="paragraph" w:styleId="Encerramento">
    <w:name w:val="Closing"/>
    <w:basedOn w:val="Normal"/>
    <w:link w:val="EncerramentoChar"/>
    <w:uiPriority w:val="99"/>
    <w:semiHidden/>
    <w:unhideWhenUsed/>
    <w:rsid w:val="00FC059B"/>
    <w:pPr>
      <w:spacing w:after="0" w:line="240" w:lineRule="auto"/>
      <w:ind w:left="4252"/>
    </w:pPr>
  </w:style>
  <w:style w:type="character" w:customStyle="1" w:styleId="EncerramentoChar">
    <w:name w:val="Encerramento Char"/>
    <w:basedOn w:val="Fontepargpadro"/>
    <w:link w:val="Encerramento"/>
    <w:uiPriority w:val="99"/>
    <w:semiHidden/>
    <w:rsid w:val="00FC059B"/>
  </w:style>
  <w:style w:type="paragraph" w:styleId="EndereoHTML">
    <w:name w:val="HTML Address"/>
    <w:basedOn w:val="Normal"/>
    <w:link w:val="EndereoHTMLChar"/>
    <w:uiPriority w:val="99"/>
    <w:semiHidden/>
    <w:unhideWhenUsed/>
    <w:rsid w:val="00FC059B"/>
    <w:pPr>
      <w:spacing w:after="0" w:line="240" w:lineRule="auto"/>
    </w:pPr>
    <w:rPr>
      <w:i/>
      <w:iCs/>
    </w:rPr>
  </w:style>
  <w:style w:type="character" w:customStyle="1" w:styleId="EndereoHTMLChar">
    <w:name w:val="Endereço HTML Char"/>
    <w:basedOn w:val="Fontepargpadro"/>
    <w:link w:val="EndereoHTML"/>
    <w:uiPriority w:val="99"/>
    <w:semiHidden/>
    <w:rsid w:val="00FC059B"/>
    <w:rPr>
      <w:i/>
      <w:iCs/>
    </w:rPr>
  </w:style>
  <w:style w:type="paragraph" w:styleId="ndicedeautoridades">
    <w:name w:val="table of authorities"/>
    <w:basedOn w:val="Normal"/>
    <w:next w:val="Normal"/>
    <w:uiPriority w:val="99"/>
    <w:semiHidden/>
    <w:unhideWhenUsed/>
    <w:rsid w:val="00FC059B"/>
    <w:pPr>
      <w:spacing w:after="0"/>
      <w:ind w:left="220" w:hanging="220"/>
    </w:pPr>
  </w:style>
  <w:style w:type="paragraph" w:styleId="ndicedeilustraes">
    <w:name w:val="table of figures"/>
    <w:basedOn w:val="Normal"/>
    <w:next w:val="Normal"/>
    <w:uiPriority w:val="99"/>
    <w:semiHidden/>
    <w:unhideWhenUsed/>
    <w:rsid w:val="00FC059B"/>
    <w:pPr>
      <w:spacing w:after="0"/>
    </w:pPr>
  </w:style>
  <w:style w:type="paragraph" w:styleId="Legenda">
    <w:name w:val="caption"/>
    <w:basedOn w:val="Normal"/>
    <w:next w:val="Normal"/>
    <w:uiPriority w:val="35"/>
    <w:semiHidden/>
    <w:unhideWhenUsed/>
    <w:qFormat/>
    <w:rsid w:val="00FC059B"/>
    <w:pPr>
      <w:spacing w:after="200" w:line="240" w:lineRule="auto"/>
    </w:pPr>
    <w:rPr>
      <w:i/>
      <w:iCs/>
      <w:color w:val="44546A" w:themeColor="text2"/>
      <w:sz w:val="18"/>
      <w:szCs w:val="18"/>
    </w:rPr>
  </w:style>
  <w:style w:type="paragraph" w:styleId="Lista">
    <w:name w:val="List"/>
    <w:basedOn w:val="Normal"/>
    <w:uiPriority w:val="99"/>
    <w:semiHidden/>
    <w:unhideWhenUsed/>
    <w:rsid w:val="00FC059B"/>
    <w:pPr>
      <w:ind w:left="283" w:hanging="283"/>
      <w:contextualSpacing/>
    </w:pPr>
  </w:style>
  <w:style w:type="paragraph" w:styleId="Lista2">
    <w:name w:val="List 2"/>
    <w:basedOn w:val="Normal"/>
    <w:uiPriority w:val="99"/>
    <w:semiHidden/>
    <w:unhideWhenUsed/>
    <w:rsid w:val="00FC059B"/>
    <w:pPr>
      <w:ind w:left="566" w:hanging="283"/>
      <w:contextualSpacing/>
    </w:pPr>
  </w:style>
  <w:style w:type="paragraph" w:styleId="Lista3">
    <w:name w:val="List 3"/>
    <w:basedOn w:val="Normal"/>
    <w:uiPriority w:val="99"/>
    <w:semiHidden/>
    <w:unhideWhenUsed/>
    <w:rsid w:val="00FC059B"/>
    <w:pPr>
      <w:ind w:left="849" w:hanging="283"/>
      <w:contextualSpacing/>
    </w:pPr>
  </w:style>
  <w:style w:type="paragraph" w:styleId="Lista4">
    <w:name w:val="List 4"/>
    <w:basedOn w:val="Normal"/>
    <w:uiPriority w:val="99"/>
    <w:semiHidden/>
    <w:unhideWhenUsed/>
    <w:rsid w:val="00FC059B"/>
    <w:pPr>
      <w:ind w:left="1132" w:hanging="283"/>
      <w:contextualSpacing/>
    </w:pPr>
  </w:style>
  <w:style w:type="paragraph" w:styleId="Lista5">
    <w:name w:val="List 5"/>
    <w:basedOn w:val="Normal"/>
    <w:uiPriority w:val="99"/>
    <w:semiHidden/>
    <w:unhideWhenUsed/>
    <w:rsid w:val="00FC059B"/>
    <w:pPr>
      <w:ind w:left="1415" w:hanging="283"/>
      <w:contextualSpacing/>
    </w:pPr>
  </w:style>
  <w:style w:type="paragraph" w:styleId="Listadecontinuao">
    <w:name w:val="List Continue"/>
    <w:basedOn w:val="Normal"/>
    <w:uiPriority w:val="99"/>
    <w:semiHidden/>
    <w:unhideWhenUsed/>
    <w:rsid w:val="00FC059B"/>
    <w:pPr>
      <w:spacing w:after="120"/>
      <w:ind w:left="283"/>
      <w:contextualSpacing/>
    </w:pPr>
  </w:style>
  <w:style w:type="paragraph" w:styleId="Listadecontinuao2">
    <w:name w:val="List Continue 2"/>
    <w:basedOn w:val="Normal"/>
    <w:uiPriority w:val="99"/>
    <w:semiHidden/>
    <w:unhideWhenUsed/>
    <w:rsid w:val="00FC059B"/>
    <w:pPr>
      <w:spacing w:after="120"/>
      <w:ind w:left="566"/>
      <w:contextualSpacing/>
    </w:pPr>
  </w:style>
  <w:style w:type="paragraph" w:styleId="Listadecontinuao3">
    <w:name w:val="List Continue 3"/>
    <w:basedOn w:val="Normal"/>
    <w:uiPriority w:val="99"/>
    <w:semiHidden/>
    <w:unhideWhenUsed/>
    <w:rsid w:val="00FC059B"/>
    <w:pPr>
      <w:spacing w:after="120"/>
      <w:ind w:left="849"/>
      <w:contextualSpacing/>
    </w:pPr>
  </w:style>
  <w:style w:type="paragraph" w:styleId="Listadecontinuao4">
    <w:name w:val="List Continue 4"/>
    <w:basedOn w:val="Normal"/>
    <w:uiPriority w:val="99"/>
    <w:semiHidden/>
    <w:unhideWhenUsed/>
    <w:rsid w:val="00FC059B"/>
    <w:pPr>
      <w:spacing w:after="120"/>
      <w:ind w:left="1132"/>
      <w:contextualSpacing/>
    </w:pPr>
  </w:style>
  <w:style w:type="paragraph" w:styleId="Listadecontinuao5">
    <w:name w:val="List Continue 5"/>
    <w:basedOn w:val="Normal"/>
    <w:uiPriority w:val="99"/>
    <w:semiHidden/>
    <w:unhideWhenUsed/>
    <w:rsid w:val="00FC059B"/>
    <w:pPr>
      <w:spacing w:after="120"/>
      <w:ind w:left="1415"/>
      <w:contextualSpacing/>
    </w:pPr>
  </w:style>
  <w:style w:type="paragraph" w:styleId="MapadoDocumento">
    <w:name w:val="Document Map"/>
    <w:basedOn w:val="Normal"/>
    <w:link w:val="MapadoDocumentoChar"/>
    <w:uiPriority w:val="99"/>
    <w:semiHidden/>
    <w:unhideWhenUsed/>
    <w:rsid w:val="00FC059B"/>
    <w:pPr>
      <w:spacing w:after="0" w:line="240" w:lineRule="auto"/>
    </w:pPr>
    <w:rPr>
      <w:rFonts w:ascii="Segoe UI" w:hAnsi="Segoe UI" w:cs="Segoe UI"/>
      <w:sz w:val="16"/>
      <w:szCs w:val="16"/>
    </w:rPr>
  </w:style>
  <w:style w:type="character" w:customStyle="1" w:styleId="MapadoDocumentoChar">
    <w:name w:val="Mapa do Documento Char"/>
    <w:basedOn w:val="Fontepargpadro"/>
    <w:link w:val="MapadoDocumento"/>
    <w:uiPriority w:val="99"/>
    <w:semiHidden/>
    <w:rsid w:val="00FC059B"/>
    <w:rPr>
      <w:rFonts w:ascii="Segoe UI" w:hAnsi="Segoe UI" w:cs="Segoe UI"/>
      <w:sz w:val="16"/>
      <w:szCs w:val="16"/>
    </w:rPr>
  </w:style>
  <w:style w:type="paragraph" w:styleId="NormalWeb">
    <w:name w:val="Normal (Web)"/>
    <w:basedOn w:val="Normal"/>
    <w:uiPriority w:val="99"/>
    <w:semiHidden/>
    <w:unhideWhenUsed/>
    <w:rsid w:val="00FC059B"/>
    <w:rPr>
      <w:rFonts w:ascii="Times New Roman" w:hAnsi="Times New Roman" w:cs="Times New Roman"/>
      <w:sz w:val="24"/>
      <w:szCs w:val="24"/>
    </w:rPr>
  </w:style>
  <w:style w:type="paragraph" w:styleId="Numerada">
    <w:name w:val="List Number"/>
    <w:basedOn w:val="Normal"/>
    <w:uiPriority w:val="99"/>
    <w:semiHidden/>
    <w:unhideWhenUsed/>
    <w:rsid w:val="00FC059B"/>
    <w:pPr>
      <w:numPr>
        <w:numId w:val="11"/>
      </w:numPr>
      <w:contextualSpacing/>
    </w:pPr>
  </w:style>
  <w:style w:type="paragraph" w:styleId="Numerada2">
    <w:name w:val="List Number 2"/>
    <w:basedOn w:val="Normal"/>
    <w:uiPriority w:val="99"/>
    <w:semiHidden/>
    <w:unhideWhenUsed/>
    <w:rsid w:val="00FC059B"/>
    <w:pPr>
      <w:numPr>
        <w:numId w:val="12"/>
      </w:numPr>
      <w:contextualSpacing/>
    </w:pPr>
  </w:style>
  <w:style w:type="paragraph" w:styleId="Numerada3">
    <w:name w:val="List Number 3"/>
    <w:basedOn w:val="Normal"/>
    <w:uiPriority w:val="99"/>
    <w:semiHidden/>
    <w:unhideWhenUsed/>
    <w:rsid w:val="00FC059B"/>
    <w:pPr>
      <w:numPr>
        <w:numId w:val="13"/>
      </w:numPr>
      <w:contextualSpacing/>
    </w:pPr>
  </w:style>
  <w:style w:type="paragraph" w:styleId="Numerada4">
    <w:name w:val="List Number 4"/>
    <w:basedOn w:val="Normal"/>
    <w:uiPriority w:val="99"/>
    <w:semiHidden/>
    <w:unhideWhenUsed/>
    <w:rsid w:val="00FC059B"/>
    <w:pPr>
      <w:numPr>
        <w:numId w:val="14"/>
      </w:numPr>
      <w:contextualSpacing/>
    </w:pPr>
  </w:style>
  <w:style w:type="paragraph" w:styleId="Numerada5">
    <w:name w:val="List Number 5"/>
    <w:basedOn w:val="Normal"/>
    <w:uiPriority w:val="99"/>
    <w:semiHidden/>
    <w:unhideWhenUsed/>
    <w:rsid w:val="00FC059B"/>
    <w:pPr>
      <w:numPr>
        <w:numId w:val="15"/>
      </w:numPr>
      <w:contextualSpacing/>
    </w:pPr>
  </w:style>
  <w:style w:type="paragraph" w:styleId="PargrafodaLista">
    <w:name w:val="List Paragraph"/>
    <w:basedOn w:val="Normal"/>
    <w:uiPriority w:val="34"/>
    <w:qFormat/>
    <w:rsid w:val="00FC059B"/>
    <w:pPr>
      <w:ind w:left="720"/>
      <w:contextualSpacing/>
    </w:pPr>
  </w:style>
  <w:style w:type="paragraph" w:styleId="Pr-formataoHTML">
    <w:name w:val="HTML Preformatted"/>
    <w:basedOn w:val="Normal"/>
    <w:link w:val="Pr-formataoHTMLChar"/>
    <w:uiPriority w:val="99"/>
    <w:semiHidden/>
    <w:unhideWhenUsed/>
    <w:rsid w:val="00FC059B"/>
    <w:pPr>
      <w:spacing w:after="0"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FC059B"/>
    <w:rPr>
      <w:rFonts w:ascii="Consolas" w:hAnsi="Consolas"/>
      <w:sz w:val="20"/>
      <w:szCs w:val="20"/>
    </w:rPr>
  </w:style>
  <w:style w:type="paragraph" w:styleId="Primeirorecuodecorpodetexto">
    <w:name w:val="Body Text First Indent"/>
    <w:basedOn w:val="Corpodetexto"/>
    <w:link w:val="PrimeirorecuodecorpodetextoChar"/>
    <w:uiPriority w:val="99"/>
    <w:semiHidden/>
    <w:unhideWhenUsed/>
    <w:rsid w:val="00FC059B"/>
    <w:pPr>
      <w:spacing w:after="160"/>
      <w:ind w:firstLine="360"/>
    </w:pPr>
  </w:style>
  <w:style w:type="character" w:customStyle="1" w:styleId="PrimeirorecuodecorpodetextoChar">
    <w:name w:val="Primeiro recuo de corpo de texto Char"/>
    <w:basedOn w:val="CorpodetextoChar"/>
    <w:link w:val="Primeirorecuodecorpodetexto"/>
    <w:uiPriority w:val="99"/>
    <w:semiHidden/>
    <w:rsid w:val="00FC059B"/>
  </w:style>
  <w:style w:type="paragraph" w:styleId="Recuodecorpodetexto">
    <w:name w:val="Body Text Indent"/>
    <w:basedOn w:val="Normal"/>
    <w:link w:val="RecuodecorpodetextoChar"/>
    <w:uiPriority w:val="99"/>
    <w:semiHidden/>
    <w:unhideWhenUsed/>
    <w:rsid w:val="00FC059B"/>
    <w:pPr>
      <w:spacing w:after="120"/>
      <w:ind w:left="283"/>
    </w:pPr>
  </w:style>
  <w:style w:type="character" w:customStyle="1" w:styleId="RecuodecorpodetextoChar">
    <w:name w:val="Recuo de corpo de texto Char"/>
    <w:basedOn w:val="Fontepargpadro"/>
    <w:link w:val="Recuodecorpodetexto"/>
    <w:uiPriority w:val="99"/>
    <w:semiHidden/>
    <w:rsid w:val="00FC059B"/>
  </w:style>
  <w:style w:type="paragraph" w:styleId="Primeirorecuodecorpodetexto2">
    <w:name w:val="Body Text First Indent 2"/>
    <w:basedOn w:val="Recuodecorpodetexto"/>
    <w:link w:val="Primeirorecuodecorpodetexto2Char"/>
    <w:uiPriority w:val="99"/>
    <w:semiHidden/>
    <w:unhideWhenUsed/>
    <w:rsid w:val="00FC059B"/>
    <w:pPr>
      <w:spacing w:after="160"/>
      <w:ind w:left="360" w:firstLine="360"/>
    </w:pPr>
  </w:style>
  <w:style w:type="character" w:customStyle="1" w:styleId="Primeirorecuodecorpodetexto2Char">
    <w:name w:val="Primeiro recuo de corpo de texto 2 Char"/>
    <w:basedOn w:val="RecuodecorpodetextoChar"/>
    <w:link w:val="Primeirorecuodecorpodetexto2"/>
    <w:uiPriority w:val="99"/>
    <w:semiHidden/>
    <w:rsid w:val="00FC059B"/>
  </w:style>
  <w:style w:type="paragraph" w:styleId="Recuodecorpodetexto2">
    <w:name w:val="Body Text Indent 2"/>
    <w:basedOn w:val="Normal"/>
    <w:link w:val="Recuodecorpodetexto2Char"/>
    <w:uiPriority w:val="99"/>
    <w:semiHidden/>
    <w:unhideWhenUsed/>
    <w:rsid w:val="00FC059B"/>
    <w:pPr>
      <w:spacing w:after="120" w:line="480" w:lineRule="auto"/>
      <w:ind w:left="283"/>
    </w:pPr>
  </w:style>
  <w:style w:type="character" w:customStyle="1" w:styleId="Recuodecorpodetexto2Char">
    <w:name w:val="Recuo de corpo de texto 2 Char"/>
    <w:basedOn w:val="Fontepargpadro"/>
    <w:link w:val="Recuodecorpodetexto2"/>
    <w:uiPriority w:val="99"/>
    <w:semiHidden/>
    <w:rsid w:val="00FC059B"/>
  </w:style>
  <w:style w:type="paragraph" w:styleId="Recuodecorpodetexto3">
    <w:name w:val="Body Text Indent 3"/>
    <w:basedOn w:val="Normal"/>
    <w:link w:val="Recuodecorpodetexto3Char"/>
    <w:uiPriority w:val="99"/>
    <w:semiHidden/>
    <w:unhideWhenUsed/>
    <w:rsid w:val="00FC059B"/>
    <w:pPr>
      <w:spacing w:after="120"/>
      <w:ind w:left="283"/>
    </w:pPr>
    <w:rPr>
      <w:sz w:val="16"/>
      <w:szCs w:val="16"/>
    </w:rPr>
  </w:style>
  <w:style w:type="character" w:customStyle="1" w:styleId="Recuodecorpodetexto3Char">
    <w:name w:val="Recuo de corpo de texto 3 Char"/>
    <w:basedOn w:val="Fontepargpadro"/>
    <w:link w:val="Recuodecorpodetexto3"/>
    <w:uiPriority w:val="99"/>
    <w:semiHidden/>
    <w:rsid w:val="00FC059B"/>
    <w:rPr>
      <w:sz w:val="16"/>
      <w:szCs w:val="16"/>
    </w:rPr>
  </w:style>
  <w:style w:type="paragraph" w:styleId="Recuonormal">
    <w:name w:val="Normal Indent"/>
    <w:basedOn w:val="Normal"/>
    <w:uiPriority w:val="99"/>
    <w:semiHidden/>
    <w:unhideWhenUsed/>
    <w:rsid w:val="00FC059B"/>
    <w:pPr>
      <w:ind w:left="708"/>
    </w:pPr>
  </w:style>
  <w:style w:type="paragraph" w:styleId="Remetente">
    <w:name w:val="envelope return"/>
    <w:basedOn w:val="Normal"/>
    <w:uiPriority w:val="99"/>
    <w:semiHidden/>
    <w:unhideWhenUsed/>
    <w:rsid w:val="00FC059B"/>
    <w:pPr>
      <w:spacing w:after="0" w:line="240" w:lineRule="auto"/>
    </w:pPr>
    <w:rPr>
      <w:rFonts w:asciiTheme="majorHAnsi" w:eastAsiaTheme="majorEastAsia" w:hAnsiTheme="majorHAnsi" w:cstheme="majorBidi"/>
      <w:sz w:val="20"/>
      <w:szCs w:val="20"/>
    </w:rPr>
  </w:style>
  <w:style w:type="paragraph" w:styleId="Remissivo1">
    <w:name w:val="index 1"/>
    <w:basedOn w:val="Normal"/>
    <w:next w:val="Normal"/>
    <w:autoRedefine/>
    <w:uiPriority w:val="99"/>
    <w:semiHidden/>
    <w:unhideWhenUsed/>
    <w:rsid w:val="00FC059B"/>
    <w:pPr>
      <w:spacing w:after="0" w:line="240" w:lineRule="auto"/>
      <w:ind w:left="220" w:hanging="220"/>
    </w:pPr>
  </w:style>
  <w:style w:type="paragraph" w:styleId="Remissivo2">
    <w:name w:val="index 2"/>
    <w:basedOn w:val="Normal"/>
    <w:next w:val="Normal"/>
    <w:autoRedefine/>
    <w:uiPriority w:val="99"/>
    <w:semiHidden/>
    <w:unhideWhenUsed/>
    <w:rsid w:val="00FC059B"/>
    <w:pPr>
      <w:spacing w:after="0" w:line="240" w:lineRule="auto"/>
      <w:ind w:left="440" w:hanging="220"/>
    </w:pPr>
  </w:style>
  <w:style w:type="paragraph" w:styleId="Remissivo3">
    <w:name w:val="index 3"/>
    <w:basedOn w:val="Normal"/>
    <w:next w:val="Normal"/>
    <w:autoRedefine/>
    <w:uiPriority w:val="99"/>
    <w:semiHidden/>
    <w:unhideWhenUsed/>
    <w:rsid w:val="00FC059B"/>
    <w:pPr>
      <w:spacing w:after="0" w:line="240" w:lineRule="auto"/>
      <w:ind w:left="660" w:hanging="220"/>
    </w:pPr>
  </w:style>
  <w:style w:type="paragraph" w:styleId="Remissivo4">
    <w:name w:val="index 4"/>
    <w:basedOn w:val="Normal"/>
    <w:next w:val="Normal"/>
    <w:autoRedefine/>
    <w:uiPriority w:val="99"/>
    <w:semiHidden/>
    <w:unhideWhenUsed/>
    <w:rsid w:val="00FC059B"/>
    <w:pPr>
      <w:spacing w:after="0" w:line="240" w:lineRule="auto"/>
      <w:ind w:left="880" w:hanging="220"/>
    </w:pPr>
  </w:style>
  <w:style w:type="paragraph" w:styleId="Remissivo5">
    <w:name w:val="index 5"/>
    <w:basedOn w:val="Normal"/>
    <w:next w:val="Normal"/>
    <w:autoRedefine/>
    <w:uiPriority w:val="99"/>
    <w:semiHidden/>
    <w:unhideWhenUsed/>
    <w:rsid w:val="00FC059B"/>
    <w:pPr>
      <w:spacing w:after="0" w:line="240" w:lineRule="auto"/>
      <w:ind w:left="1100" w:hanging="220"/>
    </w:pPr>
  </w:style>
  <w:style w:type="paragraph" w:styleId="Remissivo6">
    <w:name w:val="index 6"/>
    <w:basedOn w:val="Normal"/>
    <w:next w:val="Normal"/>
    <w:autoRedefine/>
    <w:uiPriority w:val="99"/>
    <w:semiHidden/>
    <w:unhideWhenUsed/>
    <w:rsid w:val="00FC059B"/>
    <w:pPr>
      <w:spacing w:after="0" w:line="240" w:lineRule="auto"/>
      <w:ind w:left="1320" w:hanging="220"/>
    </w:pPr>
  </w:style>
  <w:style w:type="paragraph" w:styleId="Remissivo7">
    <w:name w:val="index 7"/>
    <w:basedOn w:val="Normal"/>
    <w:next w:val="Normal"/>
    <w:autoRedefine/>
    <w:uiPriority w:val="99"/>
    <w:semiHidden/>
    <w:unhideWhenUsed/>
    <w:rsid w:val="00FC059B"/>
    <w:pPr>
      <w:spacing w:after="0" w:line="240" w:lineRule="auto"/>
      <w:ind w:left="1540" w:hanging="220"/>
    </w:pPr>
  </w:style>
  <w:style w:type="paragraph" w:styleId="Remissivo8">
    <w:name w:val="index 8"/>
    <w:basedOn w:val="Normal"/>
    <w:next w:val="Normal"/>
    <w:autoRedefine/>
    <w:uiPriority w:val="99"/>
    <w:semiHidden/>
    <w:unhideWhenUsed/>
    <w:rsid w:val="00FC059B"/>
    <w:pPr>
      <w:spacing w:after="0" w:line="240" w:lineRule="auto"/>
      <w:ind w:left="1760" w:hanging="220"/>
    </w:pPr>
  </w:style>
  <w:style w:type="paragraph" w:styleId="Remissivo9">
    <w:name w:val="index 9"/>
    <w:basedOn w:val="Normal"/>
    <w:next w:val="Normal"/>
    <w:autoRedefine/>
    <w:uiPriority w:val="99"/>
    <w:semiHidden/>
    <w:unhideWhenUsed/>
    <w:rsid w:val="00FC059B"/>
    <w:pPr>
      <w:spacing w:after="0" w:line="240" w:lineRule="auto"/>
      <w:ind w:left="1980" w:hanging="220"/>
    </w:pPr>
  </w:style>
  <w:style w:type="paragraph" w:styleId="Saudao">
    <w:name w:val="Salutation"/>
    <w:basedOn w:val="Normal"/>
    <w:next w:val="Normal"/>
    <w:link w:val="SaudaoChar"/>
    <w:uiPriority w:val="99"/>
    <w:semiHidden/>
    <w:unhideWhenUsed/>
    <w:rsid w:val="00FC059B"/>
  </w:style>
  <w:style w:type="character" w:customStyle="1" w:styleId="SaudaoChar">
    <w:name w:val="Saudação Char"/>
    <w:basedOn w:val="Fontepargpadro"/>
    <w:link w:val="Saudao"/>
    <w:uiPriority w:val="99"/>
    <w:semiHidden/>
    <w:rsid w:val="00FC059B"/>
  </w:style>
  <w:style w:type="paragraph" w:styleId="Subttulo">
    <w:name w:val="Subtitle"/>
    <w:basedOn w:val="Normal"/>
    <w:next w:val="Normal"/>
    <w:link w:val="SubttuloChar"/>
    <w:uiPriority w:val="11"/>
    <w:qFormat/>
    <w:rsid w:val="00FC059B"/>
    <w:pPr>
      <w:numPr>
        <w:ilvl w:val="1"/>
      </w:numPr>
    </w:pPr>
    <w:rPr>
      <w:rFonts w:eastAsiaTheme="minorEastAsia"/>
      <w:color w:val="5A5A5A" w:themeColor="text1" w:themeTint="A5"/>
      <w:spacing w:val="15"/>
    </w:rPr>
  </w:style>
  <w:style w:type="character" w:customStyle="1" w:styleId="SubttuloChar">
    <w:name w:val="Subtítulo Char"/>
    <w:basedOn w:val="Fontepargpadro"/>
    <w:link w:val="Subttulo"/>
    <w:uiPriority w:val="11"/>
    <w:rsid w:val="00FC059B"/>
    <w:rPr>
      <w:rFonts w:eastAsiaTheme="minorEastAsia"/>
      <w:color w:val="5A5A5A" w:themeColor="text1" w:themeTint="A5"/>
      <w:spacing w:val="15"/>
    </w:rPr>
  </w:style>
  <w:style w:type="paragraph" w:styleId="Sumrio1">
    <w:name w:val="toc 1"/>
    <w:basedOn w:val="Normal"/>
    <w:next w:val="Normal"/>
    <w:autoRedefine/>
    <w:uiPriority w:val="39"/>
    <w:semiHidden/>
    <w:unhideWhenUsed/>
    <w:rsid w:val="00FC059B"/>
    <w:pPr>
      <w:spacing w:after="100"/>
    </w:pPr>
  </w:style>
  <w:style w:type="paragraph" w:styleId="Sumrio2">
    <w:name w:val="toc 2"/>
    <w:basedOn w:val="Normal"/>
    <w:next w:val="Normal"/>
    <w:autoRedefine/>
    <w:uiPriority w:val="39"/>
    <w:semiHidden/>
    <w:unhideWhenUsed/>
    <w:rsid w:val="00FC059B"/>
    <w:pPr>
      <w:spacing w:after="100"/>
      <w:ind w:left="220"/>
    </w:pPr>
  </w:style>
  <w:style w:type="paragraph" w:styleId="Sumrio3">
    <w:name w:val="toc 3"/>
    <w:basedOn w:val="Normal"/>
    <w:next w:val="Normal"/>
    <w:autoRedefine/>
    <w:uiPriority w:val="39"/>
    <w:semiHidden/>
    <w:unhideWhenUsed/>
    <w:rsid w:val="00FC059B"/>
    <w:pPr>
      <w:spacing w:after="100"/>
      <w:ind w:left="440"/>
    </w:pPr>
  </w:style>
  <w:style w:type="paragraph" w:styleId="Sumrio4">
    <w:name w:val="toc 4"/>
    <w:basedOn w:val="Normal"/>
    <w:next w:val="Normal"/>
    <w:autoRedefine/>
    <w:uiPriority w:val="39"/>
    <w:semiHidden/>
    <w:unhideWhenUsed/>
    <w:rsid w:val="00FC059B"/>
    <w:pPr>
      <w:spacing w:after="100"/>
      <w:ind w:left="660"/>
    </w:pPr>
  </w:style>
  <w:style w:type="paragraph" w:styleId="Sumrio5">
    <w:name w:val="toc 5"/>
    <w:basedOn w:val="Normal"/>
    <w:next w:val="Normal"/>
    <w:autoRedefine/>
    <w:uiPriority w:val="39"/>
    <w:semiHidden/>
    <w:unhideWhenUsed/>
    <w:rsid w:val="00FC059B"/>
    <w:pPr>
      <w:spacing w:after="100"/>
      <w:ind w:left="880"/>
    </w:pPr>
  </w:style>
  <w:style w:type="paragraph" w:styleId="Sumrio6">
    <w:name w:val="toc 6"/>
    <w:basedOn w:val="Normal"/>
    <w:next w:val="Normal"/>
    <w:autoRedefine/>
    <w:uiPriority w:val="39"/>
    <w:semiHidden/>
    <w:unhideWhenUsed/>
    <w:rsid w:val="00FC059B"/>
    <w:pPr>
      <w:spacing w:after="100"/>
      <w:ind w:left="1100"/>
    </w:pPr>
  </w:style>
  <w:style w:type="paragraph" w:styleId="Sumrio7">
    <w:name w:val="toc 7"/>
    <w:basedOn w:val="Normal"/>
    <w:next w:val="Normal"/>
    <w:autoRedefine/>
    <w:uiPriority w:val="39"/>
    <w:semiHidden/>
    <w:unhideWhenUsed/>
    <w:rsid w:val="00FC059B"/>
    <w:pPr>
      <w:spacing w:after="100"/>
      <w:ind w:left="1320"/>
    </w:pPr>
  </w:style>
  <w:style w:type="paragraph" w:styleId="Sumrio8">
    <w:name w:val="toc 8"/>
    <w:basedOn w:val="Normal"/>
    <w:next w:val="Normal"/>
    <w:autoRedefine/>
    <w:uiPriority w:val="39"/>
    <w:semiHidden/>
    <w:unhideWhenUsed/>
    <w:rsid w:val="00FC059B"/>
    <w:pPr>
      <w:spacing w:after="100"/>
      <w:ind w:left="1540"/>
    </w:pPr>
  </w:style>
  <w:style w:type="paragraph" w:styleId="Sumrio9">
    <w:name w:val="toc 9"/>
    <w:basedOn w:val="Normal"/>
    <w:next w:val="Normal"/>
    <w:autoRedefine/>
    <w:uiPriority w:val="39"/>
    <w:semiHidden/>
    <w:unhideWhenUsed/>
    <w:rsid w:val="00FC059B"/>
    <w:pPr>
      <w:spacing w:after="100"/>
      <w:ind w:left="1760"/>
    </w:pPr>
  </w:style>
  <w:style w:type="paragraph" w:styleId="Textodebalo">
    <w:name w:val="Balloon Text"/>
    <w:basedOn w:val="Normal"/>
    <w:link w:val="TextodebaloChar"/>
    <w:uiPriority w:val="99"/>
    <w:semiHidden/>
    <w:unhideWhenUsed/>
    <w:rsid w:val="00FC059B"/>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FC059B"/>
    <w:rPr>
      <w:rFonts w:ascii="Segoe UI" w:hAnsi="Segoe UI" w:cs="Segoe UI"/>
      <w:sz w:val="18"/>
      <w:szCs w:val="18"/>
    </w:rPr>
  </w:style>
  <w:style w:type="paragraph" w:styleId="Textodemacro">
    <w:name w:val="macro"/>
    <w:link w:val="TextodemacroChar"/>
    <w:uiPriority w:val="99"/>
    <w:semiHidden/>
    <w:unhideWhenUsed/>
    <w:rsid w:val="00FC059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xtodemacroChar">
    <w:name w:val="Texto de macro Char"/>
    <w:basedOn w:val="Fontepargpadro"/>
    <w:link w:val="Textodemacro"/>
    <w:uiPriority w:val="99"/>
    <w:semiHidden/>
    <w:rsid w:val="00FC059B"/>
    <w:rPr>
      <w:rFonts w:ascii="Consolas" w:hAnsi="Consolas"/>
      <w:sz w:val="20"/>
      <w:szCs w:val="20"/>
    </w:rPr>
  </w:style>
  <w:style w:type="paragraph" w:styleId="Textodenotadefim">
    <w:name w:val="endnote text"/>
    <w:basedOn w:val="Normal"/>
    <w:link w:val="TextodenotadefimChar"/>
    <w:uiPriority w:val="99"/>
    <w:semiHidden/>
    <w:unhideWhenUsed/>
    <w:rsid w:val="00FC059B"/>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FC059B"/>
    <w:rPr>
      <w:sz w:val="20"/>
      <w:szCs w:val="20"/>
    </w:rPr>
  </w:style>
  <w:style w:type="paragraph" w:styleId="Textodenotaderodap">
    <w:name w:val="footnote text"/>
    <w:basedOn w:val="Normal"/>
    <w:link w:val="TextodenotaderodapChar"/>
    <w:uiPriority w:val="99"/>
    <w:semiHidden/>
    <w:unhideWhenUsed/>
    <w:rsid w:val="00FC059B"/>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FC059B"/>
    <w:rPr>
      <w:sz w:val="20"/>
      <w:szCs w:val="20"/>
    </w:rPr>
  </w:style>
  <w:style w:type="paragraph" w:styleId="Textoembloco">
    <w:name w:val="Block Text"/>
    <w:basedOn w:val="Normal"/>
    <w:uiPriority w:val="99"/>
    <w:semiHidden/>
    <w:unhideWhenUsed/>
    <w:rsid w:val="00FC059B"/>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TextosemFormatao">
    <w:name w:val="Plain Text"/>
    <w:basedOn w:val="Normal"/>
    <w:link w:val="TextosemFormataoChar"/>
    <w:uiPriority w:val="99"/>
    <w:semiHidden/>
    <w:unhideWhenUsed/>
    <w:rsid w:val="00FC059B"/>
    <w:pPr>
      <w:spacing w:after="0" w:line="240" w:lineRule="auto"/>
    </w:pPr>
    <w:rPr>
      <w:rFonts w:ascii="Consolas" w:hAnsi="Consolas"/>
      <w:sz w:val="21"/>
      <w:szCs w:val="21"/>
    </w:rPr>
  </w:style>
  <w:style w:type="character" w:customStyle="1" w:styleId="TextosemFormataoChar">
    <w:name w:val="Texto sem Formatação Char"/>
    <w:basedOn w:val="Fontepargpadro"/>
    <w:link w:val="TextosemFormatao"/>
    <w:uiPriority w:val="99"/>
    <w:semiHidden/>
    <w:rsid w:val="00FC059B"/>
    <w:rPr>
      <w:rFonts w:ascii="Consolas" w:hAnsi="Consolas"/>
      <w:sz w:val="21"/>
      <w:szCs w:val="21"/>
    </w:rPr>
  </w:style>
  <w:style w:type="character" w:customStyle="1" w:styleId="Ttulo3Char">
    <w:name w:val="Título 3 Char"/>
    <w:basedOn w:val="Fontepargpadro"/>
    <w:link w:val="Ttulo3"/>
    <w:uiPriority w:val="9"/>
    <w:semiHidden/>
    <w:rsid w:val="00FC059B"/>
    <w:rPr>
      <w:rFonts w:asciiTheme="majorHAnsi" w:eastAsiaTheme="majorEastAsia" w:hAnsiTheme="majorHAnsi" w:cstheme="majorBidi"/>
      <w:color w:val="1F3763" w:themeColor="accent1" w:themeShade="7F"/>
      <w:sz w:val="24"/>
      <w:szCs w:val="24"/>
    </w:rPr>
  </w:style>
  <w:style w:type="character" w:customStyle="1" w:styleId="Ttulo4Char">
    <w:name w:val="Título 4 Char"/>
    <w:basedOn w:val="Fontepargpadro"/>
    <w:link w:val="Ttulo4"/>
    <w:uiPriority w:val="9"/>
    <w:semiHidden/>
    <w:rsid w:val="00FC059B"/>
    <w:rPr>
      <w:rFonts w:asciiTheme="majorHAnsi" w:eastAsiaTheme="majorEastAsia" w:hAnsiTheme="majorHAnsi" w:cstheme="majorBidi"/>
      <w:i/>
      <w:iCs/>
      <w:color w:val="2F5496" w:themeColor="accent1" w:themeShade="BF"/>
    </w:rPr>
  </w:style>
  <w:style w:type="character" w:customStyle="1" w:styleId="Ttulo5Char">
    <w:name w:val="Título 5 Char"/>
    <w:basedOn w:val="Fontepargpadro"/>
    <w:link w:val="Ttulo5"/>
    <w:uiPriority w:val="9"/>
    <w:semiHidden/>
    <w:rsid w:val="00FC059B"/>
    <w:rPr>
      <w:rFonts w:asciiTheme="majorHAnsi" w:eastAsiaTheme="majorEastAsia" w:hAnsiTheme="majorHAnsi" w:cstheme="majorBidi"/>
      <w:color w:val="2F5496" w:themeColor="accent1" w:themeShade="BF"/>
    </w:rPr>
  </w:style>
  <w:style w:type="character" w:customStyle="1" w:styleId="Ttulo6Char">
    <w:name w:val="Título 6 Char"/>
    <w:basedOn w:val="Fontepargpadro"/>
    <w:link w:val="Ttulo6"/>
    <w:uiPriority w:val="9"/>
    <w:semiHidden/>
    <w:rsid w:val="00FC059B"/>
    <w:rPr>
      <w:rFonts w:asciiTheme="majorHAnsi" w:eastAsiaTheme="majorEastAsia" w:hAnsiTheme="majorHAnsi" w:cstheme="majorBidi"/>
      <w:color w:val="1F3763" w:themeColor="accent1" w:themeShade="7F"/>
    </w:rPr>
  </w:style>
  <w:style w:type="character" w:customStyle="1" w:styleId="Ttulo7Char">
    <w:name w:val="Título 7 Char"/>
    <w:basedOn w:val="Fontepargpadro"/>
    <w:link w:val="Ttulo7"/>
    <w:uiPriority w:val="9"/>
    <w:semiHidden/>
    <w:rsid w:val="00FC059B"/>
    <w:rPr>
      <w:rFonts w:asciiTheme="majorHAnsi" w:eastAsiaTheme="majorEastAsia" w:hAnsiTheme="majorHAnsi" w:cstheme="majorBidi"/>
      <w:i/>
      <w:iCs/>
      <w:color w:val="1F3763" w:themeColor="accent1" w:themeShade="7F"/>
    </w:rPr>
  </w:style>
  <w:style w:type="character" w:customStyle="1" w:styleId="Ttulo8Char">
    <w:name w:val="Título 8 Char"/>
    <w:basedOn w:val="Fontepargpadro"/>
    <w:link w:val="Ttulo8"/>
    <w:uiPriority w:val="9"/>
    <w:semiHidden/>
    <w:rsid w:val="00FC059B"/>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FC059B"/>
    <w:rPr>
      <w:rFonts w:asciiTheme="majorHAnsi" w:eastAsiaTheme="majorEastAsia" w:hAnsiTheme="majorHAnsi" w:cstheme="majorBidi"/>
      <w:i/>
      <w:iCs/>
      <w:color w:val="272727" w:themeColor="text1" w:themeTint="D8"/>
      <w:sz w:val="21"/>
      <w:szCs w:val="21"/>
    </w:rPr>
  </w:style>
  <w:style w:type="paragraph" w:styleId="Ttulodanota">
    <w:name w:val="Note Heading"/>
    <w:basedOn w:val="Normal"/>
    <w:next w:val="Normal"/>
    <w:link w:val="TtulodanotaChar"/>
    <w:uiPriority w:val="99"/>
    <w:semiHidden/>
    <w:unhideWhenUsed/>
    <w:rsid w:val="00FC059B"/>
    <w:pPr>
      <w:spacing w:after="0" w:line="240" w:lineRule="auto"/>
    </w:pPr>
  </w:style>
  <w:style w:type="character" w:customStyle="1" w:styleId="TtulodanotaChar">
    <w:name w:val="Título da nota Char"/>
    <w:basedOn w:val="Fontepargpadro"/>
    <w:link w:val="Ttulodanota"/>
    <w:uiPriority w:val="99"/>
    <w:semiHidden/>
    <w:rsid w:val="00FC059B"/>
  </w:style>
  <w:style w:type="paragraph" w:styleId="Ttulodendicedeautoridades">
    <w:name w:val="toa heading"/>
    <w:basedOn w:val="Normal"/>
    <w:next w:val="Normal"/>
    <w:uiPriority w:val="99"/>
    <w:semiHidden/>
    <w:unhideWhenUsed/>
    <w:rsid w:val="00FC059B"/>
    <w:pPr>
      <w:spacing w:before="120"/>
    </w:pPr>
    <w:rPr>
      <w:rFonts w:asciiTheme="majorHAnsi" w:eastAsiaTheme="majorEastAsia" w:hAnsiTheme="majorHAnsi" w:cstheme="majorBidi"/>
      <w:b/>
      <w:bCs/>
      <w:sz w:val="24"/>
      <w:szCs w:val="24"/>
    </w:rPr>
  </w:style>
  <w:style w:type="paragraph" w:styleId="Ttulodendiceremissivo">
    <w:name w:val="index heading"/>
    <w:basedOn w:val="Normal"/>
    <w:next w:val="Remissivo1"/>
    <w:uiPriority w:val="99"/>
    <w:semiHidden/>
    <w:unhideWhenUsed/>
    <w:rsid w:val="00FC059B"/>
    <w:rPr>
      <w:rFonts w:asciiTheme="majorHAnsi" w:eastAsiaTheme="majorEastAsia" w:hAnsiTheme="majorHAnsi" w:cstheme="majorBid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o\OneDrive\Documentos\M.Adv\Modelos\Peti&#231;&#227;o%20inicial%20-%20com%20timbre%20Paul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92CE7-E5FC-4809-B39D-26360A98E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Petição inicial - com timbre Paulo</Template>
  <TotalTime>34</TotalTime>
  <Pages>12</Pages>
  <Words>3399</Words>
  <Characters>17540</Characters>
  <Application>Microsoft Office Word</Application>
  <DocSecurity>0</DocSecurity>
  <Lines>318</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Ekke Moukarzel Junior</dc:creator>
  <cp:keywords/>
  <dc:description/>
  <cp:lastModifiedBy>Paulo Ekke Moukarzel Junior</cp:lastModifiedBy>
  <cp:revision>57</cp:revision>
  <cp:lastPrinted>2025-10-02T17:42:00Z</cp:lastPrinted>
  <dcterms:created xsi:type="dcterms:W3CDTF">2025-10-02T14:59:00Z</dcterms:created>
  <dcterms:modified xsi:type="dcterms:W3CDTF">2026-02-03T12:41:00Z</dcterms:modified>
</cp:coreProperties>
</file>