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99068C" w14:textId="38A9823A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0079D0">
        <w:rPr>
          <w:rFonts w:ascii="Arial" w:eastAsia="Calibri" w:hAnsi="Arial" w:cs="Times New Roman"/>
          <w:sz w:val="24"/>
          <w:szCs w:val="24"/>
        </w:rPr>
        <w:t xml:space="preserve"> SENHOR DESEMBARGADOR ARIOVALDO</w:t>
      </w:r>
      <w:r w:rsidR="00CE794F">
        <w:rPr>
          <w:rFonts w:ascii="Arial" w:eastAsia="Calibri" w:hAnsi="Arial" w:cs="Times New Roman"/>
          <w:sz w:val="24"/>
          <w:szCs w:val="24"/>
        </w:rPr>
        <w:t xml:space="preserve"> ROGÉRIO RIBEIRO DA SILVA, DIGNÍSSIMO</w:t>
      </w:r>
      <w:r w:rsidR="003D28F0">
        <w:rPr>
          <w:rFonts w:ascii="Arial" w:eastAsia="Calibri" w:hAnsi="Arial" w:cs="Times New Roman"/>
          <w:sz w:val="24"/>
          <w:szCs w:val="24"/>
        </w:rPr>
        <w:t xml:space="preserve"> RELATOR DA APELAÇÃO CRIMINAL N. </w:t>
      </w:r>
      <w:r w:rsidR="003D28F0" w:rsidRPr="003D28F0">
        <w:rPr>
          <w:rFonts w:ascii="Arial" w:eastAsia="Calibri" w:hAnsi="Arial" w:cs="Times New Roman"/>
          <w:sz w:val="24"/>
          <w:szCs w:val="24"/>
        </w:rPr>
        <w:t>5000793-43.2023.8.24.0052</w:t>
      </w:r>
    </w:p>
    <w:p w14:paraId="6B9D16C7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7FBC0B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7C834AA" w14:textId="77777777" w:rsidR="003D28F0" w:rsidRPr="00136102" w:rsidRDefault="003D28F0" w:rsidP="00CE794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35DAD44" w14:textId="4A77E071" w:rsidR="000169F1" w:rsidRPr="003D28F0" w:rsidRDefault="003D28F0" w:rsidP="003D28F0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3D28F0">
        <w:rPr>
          <w:rFonts w:ascii="Arial" w:eastAsia="Calibri" w:hAnsi="Arial" w:cs="Times New Roman"/>
        </w:rPr>
        <w:t>Autos n. 5000793-43.2023.8.24.0052</w:t>
      </w:r>
    </w:p>
    <w:p w14:paraId="2BCCD72E" w14:textId="77777777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325393DC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F2CB793" w14:textId="688AD9DB" w:rsidR="003D28F0" w:rsidRDefault="003D28F0" w:rsidP="0048255E">
      <w:pPr>
        <w:pStyle w:val="Qualificaodaspartes"/>
        <w:spacing w:line="360" w:lineRule="auto"/>
      </w:pPr>
      <w:r>
        <w:rPr>
          <w:b/>
        </w:rPr>
        <w:t>GEAN ALESSANDRO SILVEIRA</w:t>
      </w:r>
      <w:r w:rsidR="00432BF2">
        <w:rPr>
          <w:b/>
        </w:rPr>
        <w:t xml:space="preserve"> BYLLER</w:t>
      </w:r>
      <w:r w:rsidR="000169F1" w:rsidRPr="00A814BD">
        <w:t xml:space="preserve">, </w:t>
      </w:r>
      <w:r>
        <w:t xml:space="preserve">já qualificado nos autos da apelação criminal n. </w:t>
      </w:r>
      <w:r w:rsidRPr="003D28F0">
        <w:t>5000793-43.2023.8.24.0052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 w:rsidR="00865009">
        <w:t xml:space="preserve">em atenção aos eventos </w:t>
      </w:r>
      <w:r w:rsidR="008D4FF3">
        <w:t xml:space="preserve">44 a 47, </w:t>
      </w:r>
      <w:r w:rsidR="0048255E" w:rsidRPr="0048255E">
        <w:t xml:space="preserve">que pautaram o presente feito para julgamento na modalidade virtual, com fundamento no art. 166, I, do RITJSC, manifestar </w:t>
      </w:r>
      <w:r w:rsidR="0048255E" w:rsidRPr="00BF5275">
        <w:rPr>
          <w:u w:val="single"/>
        </w:rPr>
        <w:t>objeção</w:t>
      </w:r>
      <w:r w:rsidR="0048255E" w:rsidRPr="0048255E">
        <w:t xml:space="preserve"> </w:t>
      </w:r>
      <w:r w:rsidR="0048255E" w:rsidRPr="00BF5275">
        <w:rPr>
          <w:u w:val="single"/>
        </w:rPr>
        <w:t>e</w:t>
      </w:r>
      <w:r w:rsidR="0048255E" w:rsidRPr="0048255E">
        <w:t xml:space="preserve"> </w:t>
      </w:r>
      <w:r w:rsidR="0048255E" w:rsidRPr="00BF5275">
        <w:rPr>
          <w:u w:val="single"/>
        </w:rPr>
        <w:t>requerer</w:t>
      </w:r>
      <w:r w:rsidR="0048255E" w:rsidRPr="0048255E">
        <w:t xml:space="preserve"> a </w:t>
      </w:r>
      <w:r w:rsidR="0048255E" w:rsidRPr="00BF5275">
        <w:rPr>
          <w:u w:val="single"/>
        </w:rPr>
        <w:t>retirada</w:t>
      </w:r>
      <w:r w:rsidR="0048255E" w:rsidRPr="0048255E">
        <w:t xml:space="preserve"> </w:t>
      </w:r>
      <w:r w:rsidR="0048255E" w:rsidRPr="00BF5275">
        <w:rPr>
          <w:u w:val="single"/>
        </w:rPr>
        <w:t>do</w:t>
      </w:r>
      <w:r w:rsidR="0048255E" w:rsidRPr="0048255E">
        <w:t xml:space="preserve"> </w:t>
      </w:r>
      <w:r w:rsidR="0048255E" w:rsidRPr="00BF5275">
        <w:rPr>
          <w:u w:val="single"/>
        </w:rPr>
        <w:t>processo</w:t>
      </w:r>
      <w:r w:rsidR="0048255E" w:rsidRPr="0048255E">
        <w:t xml:space="preserve"> </w:t>
      </w:r>
      <w:r w:rsidR="0048255E" w:rsidRPr="00BF5275">
        <w:rPr>
          <w:u w:val="single"/>
        </w:rPr>
        <w:t>da</w:t>
      </w:r>
      <w:r w:rsidR="0048255E" w:rsidRPr="0048255E">
        <w:t xml:space="preserve"> </w:t>
      </w:r>
      <w:r w:rsidR="0048255E" w:rsidRPr="00BF5275">
        <w:rPr>
          <w:u w:val="single"/>
        </w:rPr>
        <w:t>pauta</w:t>
      </w:r>
      <w:r w:rsidR="0048255E" w:rsidRPr="0048255E">
        <w:t xml:space="preserve"> </w:t>
      </w:r>
      <w:r w:rsidR="0048255E" w:rsidRPr="00BF5275">
        <w:rPr>
          <w:u w:val="single"/>
        </w:rPr>
        <w:t>virtual</w:t>
      </w:r>
      <w:r w:rsidR="0048255E" w:rsidRPr="0048255E">
        <w:t xml:space="preserve">, para que seja realizado posterior julgamento em sessão presencial, </w:t>
      </w:r>
      <w:r w:rsidR="00BF5275">
        <w:t>de modo a permitir</w:t>
      </w:r>
      <w:r w:rsidR="0048255E" w:rsidRPr="0048255E">
        <w:t xml:space="preserve"> a entrega pessoal de memoriais e realização de sustentação oral.</w:t>
      </w:r>
    </w:p>
    <w:p w14:paraId="4D17882C" w14:textId="77777777" w:rsidR="0030150A" w:rsidRDefault="0030150A" w:rsidP="003D28F0">
      <w:pPr>
        <w:pStyle w:val="Qualificaodaspartes"/>
        <w:spacing w:line="360" w:lineRule="auto"/>
        <w:rPr>
          <w:rFonts w:eastAsia="Calibri" w:cs="Times New Roman"/>
        </w:rPr>
      </w:pPr>
    </w:p>
    <w:p w14:paraId="4F0229A8" w14:textId="67667C82" w:rsidR="0090226D" w:rsidRPr="00EC1F20" w:rsidRDefault="0030150A" w:rsidP="003D28F0">
      <w:pPr>
        <w:pStyle w:val="Qualificaodaspartes"/>
        <w:spacing w:line="360" w:lineRule="auto"/>
      </w:pPr>
      <w:r>
        <w:rPr>
          <w:rFonts w:eastAsia="Calibri" w:cs="Times New Roman"/>
        </w:rPr>
        <w:t>Requer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>,</w:t>
      </w:r>
      <w:r w:rsidR="0090226D">
        <w:t xml:space="preserve"> Bruno Gastão da Rosa, inscrito na OAB/SC sob o n° 47.774, </w:t>
      </w:r>
      <w:r w:rsidR="00A82586">
        <w:t xml:space="preserve">e Ilson José da Silva, inscrito na OAB/SC sob o nº 59.274,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567A68EE" w14:textId="77777777" w:rsidR="000169F1" w:rsidRPr="00CE794F" w:rsidRDefault="000169F1" w:rsidP="003D28F0">
      <w:pPr>
        <w:spacing w:after="0" w:line="360" w:lineRule="auto"/>
        <w:contextualSpacing/>
        <w:jc w:val="both"/>
        <w:rPr>
          <w:rFonts w:ascii="Arial" w:eastAsia="Calibri" w:hAnsi="Arial" w:cs="Times New Roman"/>
          <w:sz w:val="12"/>
          <w:szCs w:val="12"/>
        </w:rPr>
      </w:pPr>
    </w:p>
    <w:p w14:paraId="31185C1C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E927C5C" w14:textId="3C9832E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07526">
        <w:rPr>
          <w:rFonts w:ascii="Arial" w:eastAsia="Calibri" w:hAnsi="Arial" w:cs="Times New Roman"/>
          <w:noProof/>
          <w:sz w:val="24"/>
          <w:szCs w:val="24"/>
        </w:rPr>
        <w:t>1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4B99543" w14:textId="77777777" w:rsidR="000169F1" w:rsidRPr="00CE794F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5A8F176B" w14:textId="77777777" w:rsidR="000169F1" w:rsidRPr="00D563BE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3E8249B3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55C38552" w14:textId="334D6102" w:rsidR="00131BEB" w:rsidRDefault="00EE029A" w:rsidP="003D28F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5AB630AC" w14:textId="77777777" w:rsidR="00A82586" w:rsidRDefault="00A82586" w:rsidP="003D28F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41DDE97A" w14:textId="77777777" w:rsidR="00A82586" w:rsidRDefault="00A82586" w:rsidP="003D28F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7C89E082" w14:textId="77777777" w:rsidR="00A82586" w:rsidRDefault="00A82586" w:rsidP="003D28F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74A7247B" w14:textId="0CBE5D04" w:rsidR="00A82586" w:rsidRDefault="00A82586" w:rsidP="003D28F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bCs/>
          <w:sz w:val="24"/>
          <w:szCs w:val="24"/>
        </w:rPr>
        <w:t>Ilson José da Silva</w:t>
      </w:r>
    </w:p>
    <w:p w14:paraId="597B2577" w14:textId="6D2342BA" w:rsidR="00A82586" w:rsidRPr="00A82586" w:rsidRDefault="00A82586" w:rsidP="003D28F0">
      <w:pPr>
        <w:spacing w:after="0" w:line="240" w:lineRule="auto"/>
        <w:ind w:right="-2"/>
        <w:jc w:val="center"/>
      </w:pPr>
      <w:r>
        <w:rPr>
          <w:rFonts w:ascii="Arial" w:eastAsia="Times New Roman" w:hAnsi="Arial" w:cs="Times New Roman"/>
          <w:sz w:val="24"/>
          <w:szCs w:val="24"/>
        </w:rPr>
        <w:t>OAB/SC 59.274</w:t>
      </w:r>
    </w:p>
    <w:sectPr w:rsidR="00A82586" w:rsidRPr="00A82586" w:rsidSect="00D563BE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C9FD77" w14:textId="77777777" w:rsidR="003D28F0" w:rsidRDefault="003D28F0" w:rsidP="00943258">
      <w:pPr>
        <w:spacing w:after="0" w:line="240" w:lineRule="auto"/>
      </w:pPr>
      <w:r>
        <w:separator/>
      </w:r>
    </w:p>
  </w:endnote>
  <w:endnote w:type="continuationSeparator" w:id="0">
    <w:p w14:paraId="56A8ED02" w14:textId="77777777" w:rsidR="003D28F0" w:rsidRDefault="003D28F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D9C3BF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C1A308C" wp14:editId="53C539E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54889853" name="Imagem 205488985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DB4CEF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3507BC" w14:textId="77777777" w:rsidR="003D28F0" w:rsidRDefault="003D28F0" w:rsidP="00943258">
      <w:pPr>
        <w:spacing w:after="0" w:line="240" w:lineRule="auto"/>
      </w:pPr>
      <w:r>
        <w:separator/>
      </w:r>
    </w:p>
  </w:footnote>
  <w:footnote w:type="continuationSeparator" w:id="0">
    <w:p w14:paraId="5A5AC389" w14:textId="77777777" w:rsidR="003D28F0" w:rsidRDefault="003D28F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E39DF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98C0060" wp14:editId="3AF74B8D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23242458" name="Imagem 172324245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82FC514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BA85A8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4A57A6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9460AA5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FA66D0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5000CF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8F87308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3424E30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09890EC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504DA6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E2FA00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81C426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7748F5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0"/>
  </w:num>
  <w:num w:numId="2" w16cid:durableId="806433346">
    <w:abstractNumId w:val="11"/>
  </w:num>
  <w:num w:numId="3" w16cid:durableId="93594246">
    <w:abstractNumId w:val="10"/>
    <w:lvlOverride w:ilvl="0">
      <w:startOverride w:val="1"/>
    </w:lvlOverride>
  </w:num>
  <w:num w:numId="4" w16cid:durableId="1900283515">
    <w:abstractNumId w:val="9"/>
  </w:num>
  <w:num w:numId="5" w16cid:durableId="1160266084">
    <w:abstractNumId w:val="7"/>
  </w:num>
  <w:num w:numId="6" w16cid:durableId="1801609915">
    <w:abstractNumId w:val="6"/>
  </w:num>
  <w:num w:numId="7" w16cid:durableId="565189130">
    <w:abstractNumId w:val="5"/>
  </w:num>
  <w:num w:numId="8" w16cid:durableId="577904432">
    <w:abstractNumId w:val="4"/>
  </w:num>
  <w:num w:numId="9" w16cid:durableId="272518162">
    <w:abstractNumId w:val="8"/>
  </w:num>
  <w:num w:numId="10" w16cid:durableId="1071776371">
    <w:abstractNumId w:val="3"/>
  </w:num>
  <w:num w:numId="11" w16cid:durableId="1637955750">
    <w:abstractNumId w:val="2"/>
  </w:num>
  <w:num w:numId="12" w16cid:durableId="1819567841">
    <w:abstractNumId w:val="1"/>
  </w:num>
  <w:num w:numId="13" w16cid:durableId="119095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8F0"/>
    <w:rsid w:val="00003F31"/>
    <w:rsid w:val="000079D0"/>
    <w:rsid w:val="000169F1"/>
    <w:rsid w:val="000175DE"/>
    <w:rsid w:val="0004298B"/>
    <w:rsid w:val="00097661"/>
    <w:rsid w:val="000D228C"/>
    <w:rsid w:val="00131BEB"/>
    <w:rsid w:val="001667B0"/>
    <w:rsid w:val="001761C0"/>
    <w:rsid w:val="00183BE2"/>
    <w:rsid w:val="0019452C"/>
    <w:rsid w:val="001B2B98"/>
    <w:rsid w:val="001B2E75"/>
    <w:rsid w:val="00201F45"/>
    <w:rsid w:val="00207BE4"/>
    <w:rsid w:val="00214E09"/>
    <w:rsid w:val="00272BFB"/>
    <w:rsid w:val="00291F6C"/>
    <w:rsid w:val="0030150A"/>
    <w:rsid w:val="00377A2E"/>
    <w:rsid w:val="003801CD"/>
    <w:rsid w:val="003D1549"/>
    <w:rsid w:val="003D28F0"/>
    <w:rsid w:val="003E46B9"/>
    <w:rsid w:val="00432BF2"/>
    <w:rsid w:val="0048255E"/>
    <w:rsid w:val="004949AD"/>
    <w:rsid w:val="004F2B78"/>
    <w:rsid w:val="004F384D"/>
    <w:rsid w:val="00501A18"/>
    <w:rsid w:val="005321DA"/>
    <w:rsid w:val="005768E4"/>
    <w:rsid w:val="005B67EA"/>
    <w:rsid w:val="005E58E2"/>
    <w:rsid w:val="00673228"/>
    <w:rsid w:val="00693F8B"/>
    <w:rsid w:val="00696295"/>
    <w:rsid w:val="006C0DFC"/>
    <w:rsid w:val="00707526"/>
    <w:rsid w:val="00722DF5"/>
    <w:rsid w:val="00742209"/>
    <w:rsid w:val="00752D59"/>
    <w:rsid w:val="00775436"/>
    <w:rsid w:val="00780CA7"/>
    <w:rsid w:val="00794EC8"/>
    <w:rsid w:val="00795616"/>
    <w:rsid w:val="00797900"/>
    <w:rsid w:val="007C36DB"/>
    <w:rsid w:val="00810D34"/>
    <w:rsid w:val="00865009"/>
    <w:rsid w:val="008754B9"/>
    <w:rsid w:val="00883BE0"/>
    <w:rsid w:val="008A0012"/>
    <w:rsid w:val="008D4FF3"/>
    <w:rsid w:val="008E31FF"/>
    <w:rsid w:val="008E377D"/>
    <w:rsid w:val="008E7513"/>
    <w:rsid w:val="008F2218"/>
    <w:rsid w:val="008F53CE"/>
    <w:rsid w:val="008F7B29"/>
    <w:rsid w:val="0090226D"/>
    <w:rsid w:val="00924163"/>
    <w:rsid w:val="00943258"/>
    <w:rsid w:val="009B5816"/>
    <w:rsid w:val="00A049FC"/>
    <w:rsid w:val="00A6605E"/>
    <w:rsid w:val="00A75D53"/>
    <w:rsid w:val="00A82586"/>
    <w:rsid w:val="00B13C3C"/>
    <w:rsid w:val="00B14A81"/>
    <w:rsid w:val="00B6363E"/>
    <w:rsid w:val="00BA2544"/>
    <w:rsid w:val="00BF5275"/>
    <w:rsid w:val="00C03B4C"/>
    <w:rsid w:val="00C0456B"/>
    <w:rsid w:val="00C27516"/>
    <w:rsid w:val="00C56BF9"/>
    <w:rsid w:val="00CB5FC5"/>
    <w:rsid w:val="00CE794F"/>
    <w:rsid w:val="00D32740"/>
    <w:rsid w:val="00D563BE"/>
    <w:rsid w:val="00DB513A"/>
    <w:rsid w:val="00DE0162"/>
    <w:rsid w:val="00DE0552"/>
    <w:rsid w:val="00DF0CE6"/>
    <w:rsid w:val="00DF5478"/>
    <w:rsid w:val="00E05790"/>
    <w:rsid w:val="00E90F3C"/>
    <w:rsid w:val="00E968BB"/>
    <w:rsid w:val="00EB1870"/>
    <w:rsid w:val="00EB4346"/>
    <w:rsid w:val="00EC37A6"/>
    <w:rsid w:val="00EE029A"/>
    <w:rsid w:val="00EE3903"/>
    <w:rsid w:val="00F11B2C"/>
    <w:rsid w:val="00F22B73"/>
    <w:rsid w:val="00F44880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611428"/>
  <w15:chartTrackingRefBased/>
  <w15:docId w15:val="{2F9E5BD9-BF9E-4FDC-87FF-B2CFE9CC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883B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3B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3B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3B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3BE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3BE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3BE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3BE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883BE0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883BE0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883BE0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883BE0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83BE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83BE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83BE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83BE0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883BE0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883BE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883BE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883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83BE0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883BE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3BE0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3BE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3BE0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883BE0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883BE0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883BE0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883BE0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883BE0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883BE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883BE0"/>
  </w:style>
  <w:style w:type="paragraph" w:styleId="Corpodetexto2">
    <w:name w:val="Body Text 2"/>
    <w:basedOn w:val="Normal"/>
    <w:link w:val="Corpodetexto2Char"/>
    <w:uiPriority w:val="99"/>
    <w:semiHidden/>
    <w:unhideWhenUsed/>
    <w:rsid w:val="00883BE0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883BE0"/>
  </w:style>
  <w:style w:type="paragraph" w:styleId="Corpodetexto3">
    <w:name w:val="Body Text 3"/>
    <w:basedOn w:val="Normal"/>
    <w:link w:val="Corpodetexto3Char"/>
    <w:uiPriority w:val="99"/>
    <w:semiHidden/>
    <w:unhideWhenUsed/>
    <w:rsid w:val="00883BE0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883BE0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883BE0"/>
  </w:style>
  <w:style w:type="character" w:customStyle="1" w:styleId="DataChar">
    <w:name w:val="Data Char"/>
    <w:basedOn w:val="Fontepargpadro"/>
    <w:link w:val="Data"/>
    <w:uiPriority w:val="99"/>
    <w:semiHidden/>
    <w:rsid w:val="00883BE0"/>
  </w:style>
  <w:style w:type="paragraph" w:styleId="Destinatrio">
    <w:name w:val="envelope address"/>
    <w:basedOn w:val="Normal"/>
    <w:uiPriority w:val="99"/>
    <w:semiHidden/>
    <w:unhideWhenUsed/>
    <w:rsid w:val="00883BE0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883BE0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883BE0"/>
  </w:style>
  <w:style w:type="paragraph" w:styleId="EndereoHTML">
    <w:name w:val="HTML Address"/>
    <w:basedOn w:val="Normal"/>
    <w:link w:val="EndereoHTMLChar"/>
    <w:uiPriority w:val="99"/>
    <w:semiHidden/>
    <w:unhideWhenUsed/>
    <w:rsid w:val="00883BE0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883BE0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883BE0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883BE0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883BE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883BE0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883BE0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883BE0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883BE0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883BE0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883BE0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883BE0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883BE0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883BE0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883BE0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883BE0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883BE0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3BE0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883BE0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883BE0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883BE0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883BE0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883BE0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qFormat/>
    <w:rsid w:val="00883BE0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83BE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83BE0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883BE0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883BE0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883BE0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883BE0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883BE0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883BE0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883BE0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883BE0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883BE0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883BE0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883BE0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883BE0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883BE0"/>
  </w:style>
  <w:style w:type="character" w:customStyle="1" w:styleId="SaudaoChar">
    <w:name w:val="Saudação Char"/>
    <w:basedOn w:val="Fontepargpadro"/>
    <w:link w:val="Saudao"/>
    <w:uiPriority w:val="99"/>
    <w:semiHidden/>
    <w:rsid w:val="00883BE0"/>
  </w:style>
  <w:style w:type="paragraph" w:styleId="Subttulo">
    <w:name w:val="Subtitle"/>
    <w:basedOn w:val="Normal"/>
    <w:next w:val="Normal"/>
    <w:link w:val="SubttuloChar"/>
    <w:uiPriority w:val="11"/>
    <w:qFormat/>
    <w:rsid w:val="00883B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83BE0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883BE0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883BE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883BE0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883BE0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883BE0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883BE0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883BE0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883BE0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883BE0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83B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3BE0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883BE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883BE0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883BE0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883BE0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83B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83BE0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883BE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883BE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883BE0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3B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3B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3BE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3BE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3BE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3BE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3BE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883BE0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883BE0"/>
  </w:style>
  <w:style w:type="paragraph" w:styleId="Ttulodendicedeautoridades">
    <w:name w:val="toa heading"/>
    <w:basedOn w:val="Normal"/>
    <w:next w:val="Normal"/>
    <w:uiPriority w:val="99"/>
    <w:semiHidden/>
    <w:unhideWhenUsed/>
    <w:rsid w:val="00883BE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883BE0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5</TotalTime>
  <Pages>1</Pages>
  <Words>184</Words>
  <Characters>1095</Characters>
  <Application>Microsoft Office Word</Application>
  <DocSecurity>0</DocSecurity>
  <Lines>36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</cp:revision>
  <cp:lastPrinted>2024-04-24T21:23:00Z</cp:lastPrinted>
  <dcterms:created xsi:type="dcterms:W3CDTF">2024-07-01T18:46:00Z</dcterms:created>
  <dcterms:modified xsi:type="dcterms:W3CDTF">2024-07-01T18:52:00Z</dcterms:modified>
</cp:coreProperties>
</file>