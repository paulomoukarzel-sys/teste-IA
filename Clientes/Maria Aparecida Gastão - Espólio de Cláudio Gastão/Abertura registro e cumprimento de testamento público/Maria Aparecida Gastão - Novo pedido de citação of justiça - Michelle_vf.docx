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565D1" w14:textId="7583061E" w:rsidR="000169F1" w:rsidRPr="00993434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1F55B1">
        <w:rPr>
          <w:rFonts w:ascii="Arial" w:eastAsia="Calibri" w:hAnsi="Arial" w:cs="Times New Roman"/>
          <w:sz w:val="24"/>
          <w:szCs w:val="24"/>
        </w:rPr>
        <w:t xml:space="preserve"> </w:t>
      </w:r>
      <w:r w:rsidRPr="00980061">
        <w:rPr>
          <w:rFonts w:ascii="Arial" w:eastAsia="Calibri" w:hAnsi="Arial" w:cs="Times New Roman"/>
          <w:sz w:val="24"/>
          <w:szCs w:val="24"/>
        </w:rPr>
        <w:t>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VARA D</w:t>
      </w:r>
      <w:r w:rsidR="001F55B1">
        <w:rPr>
          <w:rFonts w:ascii="Arial" w:eastAsia="Calibri" w:hAnsi="Arial" w:cs="Times New Roman"/>
          <w:sz w:val="24"/>
          <w:szCs w:val="24"/>
        </w:rPr>
        <w:t>E SUCESSÕES E REGISTRO PÚBLICO D</w:t>
      </w:r>
      <w:r>
        <w:rPr>
          <w:rFonts w:ascii="Arial" w:eastAsia="Calibri" w:hAnsi="Arial" w:cs="Times New Roman"/>
          <w:sz w:val="24"/>
          <w:szCs w:val="24"/>
        </w:rPr>
        <w:t xml:space="preserve">A COMARCA </w:t>
      </w:r>
      <w:r w:rsidR="001F55B1">
        <w:rPr>
          <w:rFonts w:ascii="Arial" w:eastAsia="Calibri" w:hAnsi="Arial" w:cs="Times New Roman"/>
          <w:sz w:val="24"/>
          <w:szCs w:val="24"/>
        </w:rPr>
        <w:t>DA CAPITAL/SC</w:t>
      </w:r>
    </w:p>
    <w:p w14:paraId="4E891076" w14:textId="77777777" w:rsidR="000169F1" w:rsidRPr="00F555ED" w:rsidRDefault="000169F1" w:rsidP="00F775D3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17060CA4" w14:textId="77777777" w:rsidR="00837EC2" w:rsidRDefault="00837EC2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3B0FB1AD" w14:textId="77777777" w:rsidR="004505A8" w:rsidRDefault="004505A8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3EA5ACD7" w14:textId="77777777" w:rsidR="004505A8" w:rsidRPr="004505A8" w:rsidRDefault="004505A8" w:rsidP="004505A8">
      <w:pPr>
        <w:pStyle w:val="Ttulo2"/>
        <w:rPr>
          <w:rFonts w:eastAsia="Calibri"/>
          <w:sz w:val="18"/>
          <w:szCs w:val="18"/>
        </w:rPr>
      </w:pPr>
    </w:p>
    <w:p w14:paraId="7E82C478" w14:textId="77777777" w:rsidR="00837EC2" w:rsidRDefault="00837EC2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0"/>
          <w:szCs w:val="10"/>
        </w:rPr>
      </w:pPr>
    </w:p>
    <w:p w14:paraId="1F81622E" w14:textId="77777777" w:rsidR="00886D51" w:rsidRPr="00F555ED" w:rsidRDefault="00886D5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0"/>
          <w:szCs w:val="10"/>
        </w:rPr>
      </w:pPr>
    </w:p>
    <w:p w14:paraId="7B494C44" w14:textId="2B0973F6" w:rsidR="000169F1" w:rsidRPr="001F55B1" w:rsidRDefault="001F55B1" w:rsidP="001F55B1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1F55B1">
        <w:rPr>
          <w:rFonts w:ascii="Arial" w:eastAsia="Calibri" w:hAnsi="Arial" w:cs="Times New Roman"/>
        </w:rPr>
        <w:t xml:space="preserve">Autos n. </w:t>
      </w:r>
      <w:r w:rsidR="00887D8C" w:rsidRPr="00887D8C">
        <w:rPr>
          <w:rFonts w:ascii="Arial" w:eastAsia="Calibri" w:hAnsi="Arial" w:cs="Times New Roman"/>
        </w:rPr>
        <w:t>5010719-28.2023.8.24.0091</w:t>
      </w:r>
    </w:p>
    <w:p w14:paraId="2B75C69E" w14:textId="2D8793CD" w:rsidR="00837EC2" w:rsidRDefault="00837EC2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495CE121" w14:textId="77777777" w:rsidR="00886D51" w:rsidRPr="00F555ED" w:rsidRDefault="00886D5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1DFF2DBE" w14:textId="77777777" w:rsidR="00215566" w:rsidRDefault="00215566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665D5082" w14:textId="77777777" w:rsidR="004505A8" w:rsidRPr="00DC2A87" w:rsidRDefault="004505A8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66BAE65D" w14:textId="1CAEA5BF" w:rsidR="000169F1" w:rsidRDefault="00DD34D2" w:rsidP="00957EDC">
      <w:pPr>
        <w:pStyle w:val="Qualificaodaspartes"/>
        <w:spacing w:line="360" w:lineRule="auto"/>
      </w:pPr>
      <w:r w:rsidRPr="001F55B1">
        <w:rPr>
          <w:b/>
        </w:rPr>
        <w:t>MARIA APARECIDA MALAGOLLI GAST</w:t>
      </w:r>
      <w:r>
        <w:rPr>
          <w:b/>
        </w:rPr>
        <w:t>Ã</w:t>
      </w:r>
      <w:r w:rsidRPr="001F55B1">
        <w:rPr>
          <w:b/>
        </w:rPr>
        <w:t>O DA ROSA</w:t>
      </w:r>
      <w:r w:rsidRPr="00A814BD">
        <w:t xml:space="preserve">, </w:t>
      </w:r>
      <w:r>
        <w:t xml:space="preserve">já qualificada nos autos da ação de abertura, registro e cumprimento de testamento n. </w:t>
      </w:r>
      <w:r w:rsidRPr="000B23CD">
        <w:t>5010719-28.2023.8.24.0091</w:t>
      </w:r>
      <w:r>
        <w:t xml:space="preserve">, deixado pelo </w:t>
      </w:r>
      <w:r>
        <w:rPr>
          <w:i/>
          <w:iCs/>
        </w:rPr>
        <w:t>de cujus</w:t>
      </w:r>
      <w:r>
        <w:t xml:space="preserve"> CLÁUDIO GASTÃO DA ROSA,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>por seu advogado abaixo signatário</w:t>
      </w:r>
      <w:r w:rsidRPr="00A814BD">
        <w:t xml:space="preserve">, </w:t>
      </w:r>
      <w:r>
        <w:t xml:space="preserve">em atenção </w:t>
      </w:r>
      <w:r w:rsidR="00F376EA">
        <w:t xml:space="preserve">à </w:t>
      </w:r>
      <w:r w:rsidR="00383265">
        <w:t xml:space="preserve">nova </w:t>
      </w:r>
      <w:r w:rsidR="00F376EA" w:rsidRPr="0039280A">
        <w:t>citação</w:t>
      </w:r>
      <w:r w:rsidR="00F376EA">
        <w:t xml:space="preserve"> frustrada d</w:t>
      </w:r>
      <w:r w:rsidR="00D70FDF">
        <w:t xml:space="preserve">e </w:t>
      </w:r>
      <w:r w:rsidR="00A41386">
        <w:t>MICHELLE</w:t>
      </w:r>
      <w:r w:rsidR="00D70FDF">
        <w:t xml:space="preserve"> GASTAO DA ROSA </w:t>
      </w:r>
      <w:r w:rsidR="00A41386">
        <w:t xml:space="preserve">PERDIGÃO </w:t>
      </w:r>
      <w:r w:rsidR="00F376EA" w:rsidRPr="00F376EA">
        <w:rPr>
          <w:sz w:val="20"/>
          <w:szCs w:val="18"/>
        </w:rPr>
        <w:t>(evento</w:t>
      </w:r>
      <w:r w:rsidR="00D70FDF">
        <w:rPr>
          <w:sz w:val="20"/>
          <w:szCs w:val="18"/>
        </w:rPr>
        <w:t xml:space="preserve"> </w:t>
      </w:r>
      <w:r w:rsidR="004552FD">
        <w:rPr>
          <w:sz w:val="20"/>
          <w:szCs w:val="18"/>
        </w:rPr>
        <w:t>62</w:t>
      </w:r>
      <w:r w:rsidR="00F376EA" w:rsidRPr="00F376EA">
        <w:rPr>
          <w:sz w:val="20"/>
          <w:szCs w:val="18"/>
        </w:rPr>
        <w:t>)</w:t>
      </w:r>
      <w:r w:rsidR="00737DF8">
        <w:t xml:space="preserve">, </w:t>
      </w:r>
      <w:r w:rsidR="00C96646">
        <w:rPr>
          <w:b/>
          <w:bCs w:val="0"/>
        </w:rPr>
        <w:t xml:space="preserve">requerer </w:t>
      </w:r>
      <w:r w:rsidR="004552FD">
        <w:rPr>
          <w:b/>
          <w:bCs w:val="0"/>
        </w:rPr>
        <w:t xml:space="preserve">que a </w:t>
      </w:r>
      <w:r w:rsidR="007836D6" w:rsidRPr="00717712">
        <w:rPr>
          <w:b/>
          <w:bCs w:val="0"/>
        </w:rPr>
        <w:t>citação</w:t>
      </w:r>
      <w:r w:rsidR="004552FD">
        <w:rPr>
          <w:b/>
          <w:bCs w:val="0"/>
        </w:rPr>
        <w:t xml:space="preserve"> da herdeira </w:t>
      </w:r>
      <w:r w:rsidR="004552FD" w:rsidRPr="00717712">
        <w:rPr>
          <w:b/>
          <w:bCs w:val="0"/>
        </w:rPr>
        <w:t>seja feita</w:t>
      </w:r>
      <w:r w:rsidR="007836D6" w:rsidRPr="00717712">
        <w:rPr>
          <w:b/>
          <w:bCs w:val="0"/>
        </w:rPr>
        <w:t>, por Oficial de Justiça</w:t>
      </w:r>
      <w:r w:rsidR="0098017D">
        <w:t>,</w:t>
      </w:r>
      <w:r w:rsidR="006C329D">
        <w:t xml:space="preserve"> </w:t>
      </w:r>
      <w:r w:rsidR="004552FD" w:rsidRPr="00C96646">
        <w:rPr>
          <w:b/>
          <w:bCs w:val="0"/>
        </w:rPr>
        <w:t xml:space="preserve">no endereço profissional </w:t>
      </w:r>
      <w:r w:rsidR="00C96646" w:rsidRPr="00C96646">
        <w:rPr>
          <w:b/>
          <w:bCs w:val="0"/>
        </w:rPr>
        <w:t xml:space="preserve">de </w:t>
      </w:r>
      <w:r w:rsidR="00CD22FE" w:rsidRPr="00C96646">
        <w:rPr>
          <w:b/>
          <w:bCs w:val="0"/>
        </w:rPr>
        <w:t>MICHELLE</w:t>
      </w:r>
      <w:r w:rsidR="004552FD">
        <w:t xml:space="preserve">, qual seja, </w:t>
      </w:r>
      <w:r w:rsidR="006D53B7">
        <w:t xml:space="preserve">a Procuradoria Municipal de Palhoça/SC, localizada </w:t>
      </w:r>
      <w:r w:rsidR="002F0FCE">
        <w:t xml:space="preserve">na Avenida </w:t>
      </w:r>
      <w:proofErr w:type="spellStart"/>
      <w:r w:rsidR="002F0FCE" w:rsidRPr="002F0FCE">
        <w:t>Hilza</w:t>
      </w:r>
      <w:proofErr w:type="spellEnd"/>
      <w:r w:rsidR="002F0FCE" w:rsidRPr="002F0FCE">
        <w:t xml:space="preserve"> Terezinha Pagani, </w:t>
      </w:r>
      <w:r w:rsidR="002F0FCE">
        <w:t xml:space="preserve">n. </w:t>
      </w:r>
      <w:r w:rsidR="002F0FCE" w:rsidRPr="002F0FCE">
        <w:t>280</w:t>
      </w:r>
      <w:r w:rsidR="002F0FCE">
        <w:t>,</w:t>
      </w:r>
      <w:r w:rsidR="00717712">
        <w:t xml:space="preserve"> bairro</w:t>
      </w:r>
      <w:r w:rsidR="002F0FCE" w:rsidRPr="002F0FCE">
        <w:t xml:space="preserve"> Passa Vinte, Palhoça</w:t>
      </w:r>
      <w:r w:rsidR="00717712">
        <w:t>/</w:t>
      </w:r>
      <w:r w:rsidR="002F0FCE" w:rsidRPr="002F0FCE">
        <w:t xml:space="preserve">SC, </w:t>
      </w:r>
      <w:r w:rsidR="00717712">
        <w:t xml:space="preserve">CEP n. </w:t>
      </w:r>
      <w:r w:rsidR="002F0FCE" w:rsidRPr="002F0FCE">
        <w:t>88</w:t>
      </w:r>
      <w:r w:rsidR="00717712">
        <w:t>.</w:t>
      </w:r>
      <w:r w:rsidR="002F0FCE" w:rsidRPr="002F0FCE">
        <w:t>132-900</w:t>
      </w:r>
      <w:r w:rsidR="00ED57E3">
        <w:t xml:space="preserve">, como forma de </w:t>
      </w:r>
      <w:r w:rsidR="00717712">
        <w:t>dar prosseguimento à presente demanda</w:t>
      </w:r>
      <w:r w:rsidR="001F55B1">
        <w:t>.</w:t>
      </w:r>
    </w:p>
    <w:p w14:paraId="08F26C84" w14:textId="77777777" w:rsidR="00737DF8" w:rsidRPr="00105020" w:rsidRDefault="00737DF8" w:rsidP="00105020">
      <w:pPr>
        <w:pStyle w:val="Ttulo2"/>
        <w:rPr>
          <w:sz w:val="20"/>
          <w:szCs w:val="20"/>
        </w:rPr>
      </w:pPr>
    </w:p>
    <w:p w14:paraId="28177A0B" w14:textId="77777777" w:rsidR="00B7735E" w:rsidRPr="0073202D" w:rsidRDefault="00B7735E" w:rsidP="00105020">
      <w:pPr>
        <w:pStyle w:val="Ttulo2"/>
        <w:rPr>
          <w:sz w:val="14"/>
          <w:szCs w:val="14"/>
        </w:rPr>
      </w:pPr>
    </w:p>
    <w:p w14:paraId="0D69B43E" w14:textId="1A4480F3" w:rsidR="00FA7155" w:rsidRDefault="00FA7155" w:rsidP="000074B5">
      <w:pPr>
        <w:spacing w:after="0" w:line="360" w:lineRule="auto"/>
        <w:ind w:firstLine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A </w:t>
      </w:r>
      <w:r w:rsidR="00676DD1">
        <w:rPr>
          <w:rFonts w:ascii="Arial" w:eastAsia="Calibri" w:hAnsi="Arial" w:cs="Times New Roman"/>
          <w:sz w:val="24"/>
          <w:szCs w:val="24"/>
        </w:rPr>
        <w:t>demandante</w:t>
      </w:r>
      <w:r>
        <w:rPr>
          <w:rFonts w:ascii="Arial" w:eastAsia="Calibri" w:hAnsi="Arial" w:cs="Times New Roman"/>
          <w:sz w:val="24"/>
          <w:szCs w:val="24"/>
        </w:rPr>
        <w:t xml:space="preserve"> registra, por oportuno</w:t>
      </w:r>
      <w:r w:rsidR="000435A8">
        <w:rPr>
          <w:rFonts w:ascii="Arial" w:eastAsia="Calibri" w:hAnsi="Arial" w:cs="Times New Roman"/>
          <w:sz w:val="24"/>
          <w:szCs w:val="24"/>
        </w:rPr>
        <w:t xml:space="preserve">, que </w:t>
      </w:r>
      <w:r w:rsidR="000074B5">
        <w:rPr>
          <w:rFonts w:ascii="Arial" w:eastAsia="Calibri" w:hAnsi="Arial" w:cs="Times New Roman"/>
          <w:sz w:val="24"/>
          <w:szCs w:val="24"/>
        </w:rPr>
        <w:t xml:space="preserve">já foram recolhidas </w:t>
      </w:r>
      <w:r w:rsidR="000435A8">
        <w:rPr>
          <w:rFonts w:ascii="Arial" w:eastAsia="Calibri" w:hAnsi="Arial" w:cs="Times New Roman"/>
          <w:sz w:val="24"/>
          <w:szCs w:val="24"/>
        </w:rPr>
        <w:t>as</w:t>
      </w:r>
      <w:r w:rsidR="000074B5">
        <w:rPr>
          <w:rFonts w:ascii="Arial" w:eastAsia="Calibri" w:hAnsi="Arial" w:cs="Times New Roman"/>
          <w:sz w:val="24"/>
          <w:szCs w:val="24"/>
        </w:rPr>
        <w:t xml:space="preserve"> custas relativas às diligências do Oficial de Justiça, conforme comprovado pel</w:t>
      </w:r>
      <w:r w:rsidR="003C3DF4">
        <w:rPr>
          <w:rFonts w:ascii="Arial" w:eastAsia="Calibri" w:hAnsi="Arial" w:cs="Times New Roman"/>
          <w:sz w:val="24"/>
          <w:szCs w:val="24"/>
        </w:rPr>
        <w:t>a informação do evento 67</w:t>
      </w:r>
      <w:r w:rsidR="00956B13">
        <w:rPr>
          <w:rFonts w:ascii="Arial" w:eastAsia="Calibri" w:hAnsi="Arial" w:cs="Times New Roman"/>
          <w:sz w:val="24"/>
          <w:szCs w:val="24"/>
        </w:rPr>
        <w:t>.</w:t>
      </w:r>
      <w:r w:rsidR="000074B5">
        <w:rPr>
          <w:rFonts w:ascii="Arial" w:eastAsia="Calibri" w:hAnsi="Arial" w:cs="Times New Roman"/>
          <w:sz w:val="24"/>
          <w:szCs w:val="24"/>
        </w:rPr>
        <w:t xml:space="preserve"> </w:t>
      </w:r>
    </w:p>
    <w:p w14:paraId="0F222F97" w14:textId="77777777" w:rsidR="000074B5" w:rsidRPr="000074B5" w:rsidRDefault="000074B5" w:rsidP="000074B5">
      <w:pPr>
        <w:pStyle w:val="Ttulo2"/>
        <w:rPr>
          <w:rFonts w:eastAsia="Calibri"/>
          <w:sz w:val="18"/>
          <w:szCs w:val="18"/>
        </w:rPr>
      </w:pPr>
    </w:p>
    <w:p w14:paraId="55FC5FCB" w14:textId="78E1F287" w:rsidR="00B7735E" w:rsidRDefault="00B7735E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Pede deferimento.</w:t>
      </w:r>
    </w:p>
    <w:p w14:paraId="20ECEFB9" w14:textId="7F17C6BD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3C3DF4">
        <w:rPr>
          <w:rFonts w:ascii="Arial" w:eastAsia="Calibri" w:hAnsi="Arial" w:cs="Times New Roman"/>
          <w:noProof/>
          <w:sz w:val="24"/>
          <w:szCs w:val="24"/>
        </w:rPr>
        <w:t>8 de outubro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071CC8CA" w14:textId="77777777" w:rsidR="00635B3C" w:rsidRPr="00956B13" w:rsidRDefault="00635B3C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6"/>
          <w:szCs w:val="36"/>
          <w:lang w:val="pt"/>
        </w:rPr>
      </w:pPr>
    </w:p>
    <w:p w14:paraId="15CC8D9E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636195E7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0169F1" w:rsidSect="00956B13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8C7EC" w14:textId="77777777" w:rsidR="00A67406" w:rsidRDefault="00A67406" w:rsidP="00943258">
      <w:pPr>
        <w:spacing w:after="0" w:line="240" w:lineRule="auto"/>
      </w:pPr>
      <w:r>
        <w:separator/>
      </w:r>
    </w:p>
  </w:endnote>
  <w:endnote w:type="continuationSeparator" w:id="0">
    <w:p w14:paraId="5E1E218F" w14:textId="77777777" w:rsidR="00A67406" w:rsidRDefault="00A67406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D18521C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263C6D1" wp14:editId="08CF21C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759576028" name="Imagem 175957602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912D79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635FC" w14:textId="77777777" w:rsidR="00A67406" w:rsidRDefault="00A67406" w:rsidP="00943258">
      <w:pPr>
        <w:spacing w:after="0" w:line="240" w:lineRule="auto"/>
      </w:pPr>
      <w:r>
        <w:separator/>
      </w:r>
    </w:p>
  </w:footnote>
  <w:footnote w:type="continuationSeparator" w:id="0">
    <w:p w14:paraId="29CFBB88" w14:textId="77777777" w:rsidR="00A67406" w:rsidRDefault="00A67406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02A86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87955EC" wp14:editId="31E1E6E6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370267139" name="Imagem 1370267139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93C35C3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5E766EF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964CAA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B1"/>
    <w:rsid w:val="00001D2D"/>
    <w:rsid w:val="00003F31"/>
    <w:rsid w:val="000074B5"/>
    <w:rsid w:val="00012B32"/>
    <w:rsid w:val="000169F1"/>
    <w:rsid w:val="00035610"/>
    <w:rsid w:val="000356CB"/>
    <w:rsid w:val="0004298B"/>
    <w:rsid w:val="00043447"/>
    <w:rsid w:val="000435A8"/>
    <w:rsid w:val="00047123"/>
    <w:rsid w:val="00051D55"/>
    <w:rsid w:val="00070575"/>
    <w:rsid w:val="000838B3"/>
    <w:rsid w:val="00097661"/>
    <w:rsid w:val="000A176D"/>
    <w:rsid w:val="000A7AC5"/>
    <w:rsid w:val="000B0662"/>
    <w:rsid w:val="000B23CD"/>
    <w:rsid w:val="000B4D26"/>
    <w:rsid w:val="000B52E8"/>
    <w:rsid w:val="000C77DD"/>
    <w:rsid w:val="000D228C"/>
    <w:rsid w:val="000D22B1"/>
    <w:rsid w:val="000D53F3"/>
    <w:rsid w:val="000E5B0E"/>
    <w:rsid w:val="00105020"/>
    <w:rsid w:val="00131BEB"/>
    <w:rsid w:val="001320C9"/>
    <w:rsid w:val="001466AD"/>
    <w:rsid w:val="00160279"/>
    <w:rsid w:val="001667B0"/>
    <w:rsid w:val="001761C0"/>
    <w:rsid w:val="00177298"/>
    <w:rsid w:val="00183BE2"/>
    <w:rsid w:val="00187ADE"/>
    <w:rsid w:val="00194993"/>
    <w:rsid w:val="001A11E9"/>
    <w:rsid w:val="001A2B31"/>
    <w:rsid w:val="001A6914"/>
    <w:rsid w:val="001B2B98"/>
    <w:rsid w:val="001B2E75"/>
    <w:rsid w:val="001C5F2F"/>
    <w:rsid w:val="001D08FC"/>
    <w:rsid w:val="001D1601"/>
    <w:rsid w:val="001E5D31"/>
    <w:rsid w:val="001F1F47"/>
    <w:rsid w:val="001F3D03"/>
    <w:rsid w:val="001F4F7B"/>
    <w:rsid w:val="001F55B1"/>
    <w:rsid w:val="001F6FA2"/>
    <w:rsid w:val="00201F45"/>
    <w:rsid w:val="00203EB9"/>
    <w:rsid w:val="00207BE4"/>
    <w:rsid w:val="00214E09"/>
    <w:rsid w:val="00215566"/>
    <w:rsid w:val="00236480"/>
    <w:rsid w:val="00244811"/>
    <w:rsid w:val="002456D9"/>
    <w:rsid w:val="002529CC"/>
    <w:rsid w:val="00256CF5"/>
    <w:rsid w:val="00267830"/>
    <w:rsid w:val="0027268D"/>
    <w:rsid w:val="00272BFB"/>
    <w:rsid w:val="0029017A"/>
    <w:rsid w:val="00291F6C"/>
    <w:rsid w:val="00297B33"/>
    <w:rsid w:val="002A70A1"/>
    <w:rsid w:val="002C7B99"/>
    <w:rsid w:val="002D2A83"/>
    <w:rsid w:val="002D3949"/>
    <w:rsid w:val="002D487A"/>
    <w:rsid w:val="002D4E47"/>
    <w:rsid w:val="002E2D36"/>
    <w:rsid w:val="002E70B7"/>
    <w:rsid w:val="002F00B6"/>
    <w:rsid w:val="002F0FCE"/>
    <w:rsid w:val="00304AA9"/>
    <w:rsid w:val="003422F3"/>
    <w:rsid w:val="00367005"/>
    <w:rsid w:val="00374302"/>
    <w:rsid w:val="003748A8"/>
    <w:rsid w:val="00377A2E"/>
    <w:rsid w:val="003801CD"/>
    <w:rsid w:val="00381B53"/>
    <w:rsid w:val="00381FEC"/>
    <w:rsid w:val="00383265"/>
    <w:rsid w:val="0039280A"/>
    <w:rsid w:val="00393DFF"/>
    <w:rsid w:val="003B660C"/>
    <w:rsid w:val="003C1E41"/>
    <w:rsid w:val="003C3DF4"/>
    <w:rsid w:val="003E06B9"/>
    <w:rsid w:val="003E46B9"/>
    <w:rsid w:val="003E681A"/>
    <w:rsid w:val="0041657B"/>
    <w:rsid w:val="004234BF"/>
    <w:rsid w:val="00433570"/>
    <w:rsid w:val="004374FB"/>
    <w:rsid w:val="00440F10"/>
    <w:rsid w:val="004505A8"/>
    <w:rsid w:val="004552FD"/>
    <w:rsid w:val="00456532"/>
    <w:rsid w:val="00461EEF"/>
    <w:rsid w:val="00462EE0"/>
    <w:rsid w:val="004849E4"/>
    <w:rsid w:val="004949AD"/>
    <w:rsid w:val="00494D00"/>
    <w:rsid w:val="004A2A86"/>
    <w:rsid w:val="004A7F00"/>
    <w:rsid w:val="004B22FC"/>
    <w:rsid w:val="004D17BB"/>
    <w:rsid w:val="004F2B78"/>
    <w:rsid w:val="004F384D"/>
    <w:rsid w:val="00501A18"/>
    <w:rsid w:val="005026DF"/>
    <w:rsid w:val="005060DE"/>
    <w:rsid w:val="005175D4"/>
    <w:rsid w:val="005321DA"/>
    <w:rsid w:val="0054204D"/>
    <w:rsid w:val="0057317A"/>
    <w:rsid w:val="00573FF0"/>
    <w:rsid w:val="0058105F"/>
    <w:rsid w:val="005967F2"/>
    <w:rsid w:val="005A35A0"/>
    <w:rsid w:val="005A5619"/>
    <w:rsid w:val="005B67EA"/>
    <w:rsid w:val="005E58E2"/>
    <w:rsid w:val="005E6D43"/>
    <w:rsid w:val="00603DE9"/>
    <w:rsid w:val="00605172"/>
    <w:rsid w:val="0060571E"/>
    <w:rsid w:val="00621C26"/>
    <w:rsid w:val="00635B3C"/>
    <w:rsid w:val="00636906"/>
    <w:rsid w:val="00647F19"/>
    <w:rsid w:val="0066145F"/>
    <w:rsid w:val="00666FBE"/>
    <w:rsid w:val="00673228"/>
    <w:rsid w:val="00676DD1"/>
    <w:rsid w:val="00684B5D"/>
    <w:rsid w:val="00693F8B"/>
    <w:rsid w:val="00696295"/>
    <w:rsid w:val="006C0DFC"/>
    <w:rsid w:val="006C329D"/>
    <w:rsid w:val="006D23EA"/>
    <w:rsid w:val="006D3442"/>
    <w:rsid w:val="006D53B7"/>
    <w:rsid w:val="006E74BC"/>
    <w:rsid w:val="00717712"/>
    <w:rsid w:val="0072051B"/>
    <w:rsid w:val="00722DF5"/>
    <w:rsid w:val="00724E9E"/>
    <w:rsid w:val="007279C5"/>
    <w:rsid w:val="0073202D"/>
    <w:rsid w:val="00737DF8"/>
    <w:rsid w:val="00751F7B"/>
    <w:rsid w:val="007621C5"/>
    <w:rsid w:val="007731C6"/>
    <w:rsid w:val="007836D6"/>
    <w:rsid w:val="00784222"/>
    <w:rsid w:val="0078515B"/>
    <w:rsid w:val="00795616"/>
    <w:rsid w:val="00795CFC"/>
    <w:rsid w:val="00796169"/>
    <w:rsid w:val="00796363"/>
    <w:rsid w:val="00797900"/>
    <w:rsid w:val="007A3CD2"/>
    <w:rsid w:val="007B5532"/>
    <w:rsid w:val="007C36DB"/>
    <w:rsid w:val="007F0D99"/>
    <w:rsid w:val="008054D0"/>
    <w:rsid w:val="00805746"/>
    <w:rsid w:val="00810D34"/>
    <w:rsid w:val="00821ADE"/>
    <w:rsid w:val="00837EC2"/>
    <w:rsid w:val="008434DB"/>
    <w:rsid w:val="00886D51"/>
    <w:rsid w:val="00887D8C"/>
    <w:rsid w:val="008929FE"/>
    <w:rsid w:val="00897324"/>
    <w:rsid w:val="008A0012"/>
    <w:rsid w:val="008B45DD"/>
    <w:rsid w:val="008E31FF"/>
    <w:rsid w:val="008E377D"/>
    <w:rsid w:val="008E56CE"/>
    <w:rsid w:val="008E67C8"/>
    <w:rsid w:val="008F2218"/>
    <w:rsid w:val="008F53CE"/>
    <w:rsid w:val="008F7B29"/>
    <w:rsid w:val="0090226D"/>
    <w:rsid w:val="00903468"/>
    <w:rsid w:val="00904FA5"/>
    <w:rsid w:val="0090713D"/>
    <w:rsid w:val="00924163"/>
    <w:rsid w:val="009414C2"/>
    <w:rsid w:val="00943258"/>
    <w:rsid w:val="009439E5"/>
    <w:rsid w:val="00956B13"/>
    <w:rsid w:val="00957EDC"/>
    <w:rsid w:val="009620B7"/>
    <w:rsid w:val="00977426"/>
    <w:rsid w:val="009776C0"/>
    <w:rsid w:val="0098017D"/>
    <w:rsid w:val="00983459"/>
    <w:rsid w:val="00987B88"/>
    <w:rsid w:val="00993434"/>
    <w:rsid w:val="009967F8"/>
    <w:rsid w:val="009B334D"/>
    <w:rsid w:val="009C6F9C"/>
    <w:rsid w:val="009D1C9E"/>
    <w:rsid w:val="009D6FA6"/>
    <w:rsid w:val="00A02B75"/>
    <w:rsid w:val="00A049FC"/>
    <w:rsid w:val="00A13080"/>
    <w:rsid w:val="00A41386"/>
    <w:rsid w:val="00A44012"/>
    <w:rsid w:val="00A52C46"/>
    <w:rsid w:val="00A56B2E"/>
    <w:rsid w:val="00A57C44"/>
    <w:rsid w:val="00A67406"/>
    <w:rsid w:val="00A70098"/>
    <w:rsid w:val="00A83179"/>
    <w:rsid w:val="00A93F23"/>
    <w:rsid w:val="00AA15EA"/>
    <w:rsid w:val="00AA72C0"/>
    <w:rsid w:val="00AB474A"/>
    <w:rsid w:val="00AB4A77"/>
    <w:rsid w:val="00AC2FCF"/>
    <w:rsid w:val="00B03C0F"/>
    <w:rsid w:val="00B0550A"/>
    <w:rsid w:val="00B05E5B"/>
    <w:rsid w:val="00B06910"/>
    <w:rsid w:val="00B0770C"/>
    <w:rsid w:val="00B13F7D"/>
    <w:rsid w:val="00B14A81"/>
    <w:rsid w:val="00B329BE"/>
    <w:rsid w:val="00B33658"/>
    <w:rsid w:val="00B579D1"/>
    <w:rsid w:val="00B6363E"/>
    <w:rsid w:val="00B7735E"/>
    <w:rsid w:val="00B87FCA"/>
    <w:rsid w:val="00B91D2B"/>
    <w:rsid w:val="00BA2544"/>
    <w:rsid w:val="00BC195A"/>
    <w:rsid w:val="00BC43A4"/>
    <w:rsid w:val="00BC6C1E"/>
    <w:rsid w:val="00BD02E4"/>
    <w:rsid w:val="00BD0AAA"/>
    <w:rsid w:val="00BD7969"/>
    <w:rsid w:val="00BF0DF8"/>
    <w:rsid w:val="00C03B4C"/>
    <w:rsid w:val="00C0456B"/>
    <w:rsid w:val="00C15DCA"/>
    <w:rsid w:val="00C20E47"/>
    <w:rsid w:val="00C21932"/>
    <w:rsid w:val="00C27DC7"/>
    <w:rsid w:val="00C30259"/>
    <w:rsid w:val="00C54A4A"/>
    <w:rsid w:val="00C67411"/>
    <w:rsid w:val="00C741CA"/>
    <w:rsid w:val="00C901BA"/>
    <w:rsid w:val="00C93659"/>
    <w:rsid w:val="00C96646"/>
    <w:rsid w:val="00CB56A7"/>
    <w:rsid w:val="00CB5C7D"/>
    <w:rsid w:val="00CB5FC5"/>
    <w:rsid w:val="00CD22FE"/>
    <w:rsid w:val="00CF2C86"/>
    <w:rsid w:val="00CF3245"/>
    <w:rsid w:val="00CF7AA8"/>
    <w:rsid w:val="00D131FA"/>
    <w:rsid w:val="00D16479"/>
    <w:rsid w:val="00D2648A"/>
    <w:rsid w:val="00D32740"/>
    <w:rsid w:val="00D436AB"/>
    <w:rsid w:val="00D52245"/>
    <w:rsid w:val="00D53338"/>
    <w:rsid w:val="00D57BFE"/>
    <w:rsid w:val="00D6192F"/>
    <w:rsid w:val="00D62B67"/>
    <w:rsid w:val="00D63CD2"/>
    <w:rsid w:val="00D70FDF"/>
    <w:rsid w:val="00D72095"/>
    <w:rsid w:val="00D80ABA"/>
    <w:rsid w:val="00D8174F"/>
    <w:rsid w:val="00D96963"/>
    <w:rsid w:val="00DA1BA4"/>
    <w:rsid w:val="00DB252F"/>
    <w:rsid w:val="00DC2A87"/>
    <w:rsid w:val="00DC6DF6"/>
    <w:rsid w:val="00DD34D2"/>
    <w:rsid w:val="00DE0162"/>
    <w:rsid w:val="00DE0552"/>
    <w:rsid w:val="00DE0DAD"/>
    <w:rsid w:val="00DF5478"/>
    <w:rsid w:val="00E03103"/>
    <w:rsid w:val="00E05790"/>
    <w:rsid w:val="00E3084C"/>
    <w:rsid w:val="00E308A3"/>
    <w:rsid w:val="00E3185F"/>
    <w:rsid w:val="00E36052"/>
    <w:rsid w:val="00E7231C"/>
    <w:rsid w:val="00E7487C"/>
    <w:rsid w:val="00E90F3C"/>
    <w:rsid w:val="00E968BB"/>
    <w:rsid w:val="00EB4346"/>
    <w:rsid w:val="00EB53B0"/>
    <w:rsid w:val="00EC599C"/>
    <w:rsid w:val="00ED57E3"/>
    <w:rsid w:val="00EE0BAC"/>
    <w:rsid w:val="00EE17D2"/>
    <w:rsid w:val="00EE3903"/>
    <w:rsid w:val="00EE5CDF"/>
    <w:rsid w:val="00EE7D15"/>
    <w:rsid w:val="00F03823"/>
    <w:rsid w:val="00F05758"/>
    <w:rsid w:val="00F11B2C"/>
    <w:rsid w:val="00F11B9B"/>
    <w:rsid w:val="00F22B73"/>
    <w:rsid w:val="00F24F89"/>
    <w:rsid w:val="00F34592"/>
    <w:rsid w:val="00F376EA"/>
    <w:rsid w:val="00F4389F"/>
    <w:rsid w:val="00F508E8"/>
    <w:rsid w:val="00F526C7"/>
    <w:rsid w:val="00F541DA"/>
    <w:rsid w:val="00F555ED"/>
    <w:rsid w:val="00F775D3"/>
    <w:rsid w:val="00F778CB"/>
    <w:rsid w:val="00F84FC3"/>
    <w:rsid w:val="00F87A0E"/>
    <w:rsid w:val="00F95D28"/>
    <w:rsid w:val="00FA57EE"/>
    <w:rsid w:val="00FA7155"/>
    <w:rsid w:val="00FB15A1"/>
    <w:rsid w:val="00FB1653"/>
    <w:rsid w:val="00FB3A3F"/>
    <w:rsid w:val="00FC63CA"/>
    <w:rsid w:val="00FD750F"/>
    <w:rsid w:val="00FE4806"/>
    <w:rsid w:val="00FF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1FBE11"/>
  <w15:chartTrackingRefBased/>
  <w15:docId w15:val="{2047DA79-F658-498A-9EF5-68DC5BEF4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175</TotalTime>
  <Pages>1</Pages>
  <Words>181</Words>
  <Characters>983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21</cp:revision>
  <cp:lastPrinted>2022-07-18T22:35:00Z</cp:lastPrinted>
  <dcterms:created xsi:type="dcterms:W3CDTF">2025-02-19T17:52:00Z</dcterms:created>
  <dcterms:modified xsi:type="dcterms:W3CDTF">2025-10-08T17:58:00Z</dcterms:modified>
</cp:coreProperties>
</file>