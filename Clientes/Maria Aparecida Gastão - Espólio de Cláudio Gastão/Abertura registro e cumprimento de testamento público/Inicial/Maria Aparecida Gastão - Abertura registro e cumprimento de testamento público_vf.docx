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9D02D" w14:textId="77777777" w:rsidR="00F516E3" w:rsidRPr="00980061" w:rsidRDefault="00F516E3" w:rsidP="00F516E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2F411E">
        <w:rPr>
          <w:rFonts w:ascii="Arial" w:eastAsia="Calibri" w:hAnsi="Arial" w:cs="Times New Roman"/>
          <w:sz w:val="24"/>
          <w:szCs w:val="24"/>
        </w:rPr>
        <w:t>EXCELENTÍSSIMO(A) SENHOR(A) DOUTOR(A) JUIZ(A) DE DIREITO DA VARA DE SUCESSÕES E REGISTROS PÚBLICOS DA COMARCA DA CAPITAL – FLORIANÓPOLIS/SC.</w:t>
      </w:r>
    </w:p>
    <w:p w14:paraId="48842856" w14:textId="77777777" w:rsidR="00F516E3" w:rsidRPr="00136102" w:rsidRDefault="00F516E3" w:rsidP="00F516E3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10C4ADB" w14:textId="77777777" w:rsidR="00F516E3" w:rsidRPr="00980061" w:rsidRDefault="00F516E3" w:rsidP="00F516E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7A5636" wp14:editId="020AD215">
                <wp:simplePos x="0" y="0"/>
                <wp:positionH relativeFrom="column">
                  <wp:posOffset>-5080</wp:posOffset>
                </wp:positionH>
                <wp:positionV relativeFrom="paragraph">
                  <wp:posOffset>226060</wp:posOffset>
                </wp:positionV>
                <wp:extent cx="2434856" cy="1114425"/>
                <wp:effectExtent l="0" t="0" r="22860" b="28575"/>
                <wp:wrapNone/>
                <wp:docPr id="1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4856" cy="111442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BD429" id="Retângulo: Cantos Diagonais Arredondados 1" o:spid="_x0000_s1026" style="position:absolute;margin-left:-.4pt;margin-top:17.8pt;width:191.7pt;height:8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34856,111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" path="m185741,l2434856,r,l2434856,928684v,102582,-83159,185741,-185741,185741l,1114425r,l,185741c,83159,83159,,185741,xe" filled="f" strokecolor="#5b9bd5 [3208]" strokeweight="1pt">
                <v:stroke joinstyle="miter"/>
                <v:path arrowok="t" o:connecttype="custom" o:connectlocs="185741,0;2434856,0;2434856,0;2434856,928684;2249115,1114425;0,1114425;0,1114425;0,185741;185741,0" o:connectangles="0,0,0,0,0,0,0,0,0"/>
              </v:shape>
            </w:pict>
          </mc:Fallback>
        </mc:AlternateContent>
      </w:r>
    </w:p>
    <w:p w14:paraId="1FA05E58" w14:textId="77777777" w:rsidR="00F516E3" w:rsidRDefault="00F516E3" w:rsidP="00F516E3">
      <w:pPr>
        <w:spacing w:after="0" w:line="360" w:lineRule="auto"/>
        <w:ind w:right="5244"/>
        <w:contextualSpacing/>
        <w:jc w:val="center"/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</w:pPr>
      <w:r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  <w:t>TRAMITAÇÃO PRIORITÁRIA</w:t>
      </w:r>
    </w:p>
    <w:p w14:paraId="665024F1" w14:textId="77777777" w:rsidR="00F516E3" w:rsidRPr="0039362D" w:rsidRDefault="00F516E3" w:rsidP="00F516E3">
      <w:pPr>
        <w:spacing w:after="0" w:line="276" w:lineRule="auto"/>
        <w:ind w:right="5244"/>
        <w:contextualSpacing/>
        <w:jc w:val="center"/>
        <w:rPr>
          <w:rFonts w:ascii="Arial" w:eastAsia="Calibri" w:hAnsi="Arial" w:cs="Times New Roman"/>
        </w:rPr>
      </w:pPr>
      <w:r w:rsidRPr="0039362D">
        <w:rPr>
          <w:rFonts w:ascii="Arial" w:eastAsia="Calibri" w:hAnsi="Arial" w:cs="Times New Roman"/>
        </w:rPr>
        <w:t>Parte com idade superior a 60 anos</w:t>
      </w:r>
    </w:p>
    <w:p w14:paraId="2BA61CA0" w14:textId="77777777" w:rsidR="00F516E3" w:rsidRDefault="00F516E3" w:rsidP="00F516E3">
      <w:pPr>
        <w:spacing w:after="0" w:line="360" w:lineRule="auto"/>
        <w:ind w:right="5244"/>
        <w:contextualSpacing/>
        <w:jc w:val="center"/>
        <w:rPr>
          <w:rFonts w:ascii="Arial" w:eastAsia="Calibri" w:hAnsi="Arial" w:cs="Times New Roman"/>
          <w:sz w:val="20"/>
          <w:szCs w:val="20"/>
        </w:rPr>
      </w:pPr>
      <w:r w:rsidRPr="0039362D">
        <w:rPr>
          <w:rFonts w:ascii="Arial" w:eastAsia="Calibri" w:hAnsi="Arial" w:cs="Times New Roman"/>
          <w:sz w:val="20"/>
          <w:szCs w:val="20"/>
        </w:rPr>
        <w:t>(art. 1.048, I, do CPC)</w:t>
      </w:r>
    </w:p>
    <w:p w14:paraId="37BA779E" w14:textId="579AC860" w:rsidR="00F516E3" w:rsidRDefault="00F516E3" w:rsidP="00F516E3">
      <w:pPr>
        <w:spacing w:after="0" w:line="360" w:lineRule="auto"/>
        <w:ind w:right="5244"/>
        <w:contextualSpacing/>
        <w:jc w:val="center"/>
        <w:rPr>
          <w:rFonts w:ascii="Arial" w:eastAsia="Calibri" w:hAnsi="Arial" w:cs="Times New Roman"/>
          <w:sz w:val="20"/>
          <w:szCs w:val="20"/>
        </w:rPr>
      </w:pPr>
      <w:r>
        <w:rPr>
          <w:rFonts w:ascii="Arial" w:eastAsia="Calibri" w:hAnsi="Arial" w:cs="Times New Roman"/>
          <w:sz w:val="20"/>
          <w:szCs w:val="20"/>
        </w:rPr>
        <w:t xml:space="preserve">Distribuição </w:t>
      </w:r>
      <w:r>
        <w:rPr>
          <w:rFonts w:ascii="Arial" w:eastAsia="Calibri" w:hAnsi="Arial" w:cs="Times New Roman"/>
          <w:sz w:val="20"/>
          <w:szCs w:val="20"/>
          <w:u w:val="single"/>
        </w:rPr>
        <w:t>por dependência</w:t>
      </w:r>
      <w:r>
        <w:rPr>
          <w:rFonts w:ascii="Arial" w:eastAsia="Calibri" w:hAnsi="Arial" w:cs="Times New Roman"/>
          <w:sz w:val="20"/>
          <w:szCs w:val="20"/>
        </w:rPr>
        <w:t xml:space="preserve"> aos autos do inventário n. </w:t>
      </w:r>
      <w:r w:rsidR="0084005E" w:rsidRPr="0084005E">
        <w:rPr>
          <w:rFonts w:ascii="Arial" w:eastAsia="Calibri" w:hAnsi="Arial" w:cs="Times New Roman"/>
          <w:sz w:val="20"/>
          <w:szCs w:val="20"/>
        </w:rPr>
        <w:t>5010715-88.2023.8.24.0091</w:t>
      </w:r>
    </w:p>
    <w:p w14:paraId="1EA4EF42" w14:textId="77777777" w:rsidR="00F516E3" w:rsidRPr="00136102" w:rsidRDefault="00F516E3" w:rsidP="00F516E3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87B753E" w14:textId="77777777" w:rsidR="00F516E3" w:rsidRPr="00136102" w:rsidRDefault="00F516E3" w:rsidP="00F516E3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734DA330" w14:textId="776E0D5D" w:rsidR="00F516E3" w:rsidRPr="00A814BD" w:rsidRDefault="00F516E3" w:rsidP="00F516E3">
      <w:pPr>
        <w:pStyle w:val="Qualificaodaspartes"/>
      </w:pPr>
      <w:r w:rsidRPr="00F73280">
        <w:rPr>
          <w:b/>
          <w:color w:val="000000" w:themeColor="text1"/>
        </w:rPr>
        <w:t>MARIA APARECIDA MALAGOLLI GASTÃO DA ROSA</w:t>
      </w:r>
      <w:r w:rsidRPr="00F73280">
        <w:rPr>
          <w:color w:val="000000" w:themeColor="text1"/>
        </w:rPr>
        <w:t>, brasileira, viúva</w:t>
      </w:r>
      <w:r>
        <w:rPr>
          <w:color w:val="000000" w:themeColor="text1"/>
        </w:rPr>
        <w:t>,</w:t>
      </w:r>
      <w:r w:rsidRPr="00F73280">
        <w:rPr>
          <w:color w:val="000000" w:themeColor="text1"/>
        </w:rPr>
        <w:t xml:space="preserve"> aposentada, inscrita </w:t>
      </w:r>
      <w:r>
        <w:rPr>
          <w:color w:val="000000" w:themeColor="text1"/>
        </w:rPr>
        <w:t>no</w:t>
      </w:r>
      <w:r w:rsidRPr="00F73280">
        <w:rPr>
          <w:color w:val="000000" w:themeColor="text1"/>
        </w:rPr>
        <w:t xml:space="preserve"> CPF</w:t>
      </w:r>
      <w:r>
        <w:rPr>
          <w:color w:val="000000" w:themeColor="text1"/>
        </w:rPr>
        <w:t xml:space="preserve">/MF sob o n. </w:t>
      </w:r>
      <w:r w:rsidRPr="00F73280">
        <w:rPr>
          <w:color w:val="000000" w:themeColor="text1"/>
        </w:rPr>
        <w:t>455.429.299-15, reside</w:t>
      </w:r>
      <w:r>
        <w:rPr>
          <w:color w:val="000000" w:themeColor="text1"/>
        </w:rPr>
        <w:t>nte</w:t>
      </w:r>
      <w:r w:rsidRPr="00F73280">
        <w:rPr>
          <w:color w:val="000000" w:themeColor="text1"/>
        </w:rPr>
        <w:t xml:space="preserve"> e domiciliada na Rua Acelon Eduardo da Silva, </w:t>
      </w:r>
      <w:r>
        <w:rPr>
          <w:color w:val="000000" w:themeColor="text1"/>
        </w:rPr>
        <w:t xml:space="preserve">n. </w:t>
      </w:r>
      <w:r w:rsidRPr="00F73280">
        <w:rPr>
          <w:color w:val="000000" w:themeColor="text1"/>
        </w:rPr>
        <w:t>321, Córrego Grande, Florianópolis</w:t>
      </w:r>
      <w:r>
        <w:rPr>
          <w:color w:val="000000" w:themeColor="text1"/>
        </w:rPr>
        <w:t xml:space="preserve">/SC, </w:t>
      </w:r>
      <w:r w:rsidRPr="00F73280">
        <w:rPr>
          <w:color w:val="000000" w:themeColor="text1"/>
        </w:rPr>
        <w:t>CEP</w:t>
      </w:r>
      <w:r>
        <w:rPr>
          <w:color w:val="000000" w:themeColor="text1"/>
        </w:rPr>
        <w:t xml:space="preserve"> n.</w:t>
      </w:r>
      <w:r w:rsidRPr="00F73280">
        <w:rPr>
          <w:color w:val="000000" w:themeColor="text1"/>
        </w:rPr>
        <w:t xml:space="preserve"> 88.037-408</w:t>
      </w:r>
      <w:r>
        <w:t>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 xml:space="preserve">por seu advogado abaixo signatário </w:t>
      </w:r>
      <w:r w:rsidRPr="0039362D">
        <w:rPr>
          <w:sz w:val="20"/>
          <w:szCs w:val="18"/>
        </w:rPr>
        <w:t>(</w:t>
      </w:r>
      <w:r w:rsidRPr="0039362D">
        <w:rPr>
          <w:b/>
          <w:bCs w:val="0"/>
          <w:sz w:val="20"/>
          <w:szCs w:val="18"/>
        </w:rPr>
        <w:t>doc. 1</w:t>
      </w:r>
      <w:r w:rsidRPr="0039362D">
        <w:rPr>
          <w:sz w:val="20"/>
          <w:szCs w:val="18"/>
        </w:rPr>
        <w:t>)</w:t>
      </w:r>
      <w:r w:rsidRPr="00A814BD">
        <w:t xml:space="preserve">, </w:t>
      </w:r>
      <w:r w:rsidR="005D0116">
        <w:t>na qualidade de testamenteira</w:t>
      </w:r>
      <w:r w:rsidR="004864CB">
        <w:t xml:space="preserve"> e herdeira legatária</w:t>
      </w:r>
      <w:r w:rsidR="005D0116">
        <w:t xml:space="preserve">, </w:t>
      </w:r>
      <w:r>
        <w:t xml:space="preserve">com fundamento nos arts. </w:t>
      </w:r>
      <w:r w:rsidR="005D0116">
        <w:t>735</w:t>
      </w:r>
      <w:r>
        <w:t xml:space="preserve"> e seguintes do CPC, requerer a</w:t>
      </w:r>
    </w:p>
    <w:p w14:paraId="51786768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1323E902" w14:textId="626E4E50" w:rsidR="000169F1" w:rsidRDefault="00BB1250" w:rsidP="00BB1250">
      <w:pPr>
        <w:spacing w:after="0" w:line="360" w:lineRule="auto"/>
        <w:ind w:hanging="2"/>
        <w:contextualSpacing/>
        <w:jc w:val="center"/>
        <w:rPr>
          <w:rFonts w:ascii="Arial" w:eastAsia="Calibri" w:hAnsi="Arial" w:cs="Times New Roman"/>
          <w:b/>
          <w:i/>
          <w:sz w:val="24"/>
          <w:szCs w:val="24"/>
        </w:rPr>
      </w:pPr>
      <w:r>
        <w:rPr>
          <w:rFonts w:ascii="Arial" w:eastAsia="Calibri" w:hAnsi="Arial" w:cs="Times New Roman"/>
          <w:b/>
          <w:i/>
          <w:sz w:val="24"/>
          <w:szCs w:val="24"/>
        </w:rPr>
        <w:t>ABERTURA, REGISTRO E CUMPRIMENTO DE TESTAMENTO PÚBLICO</w:t>
      </w:r>
    </w:p>
    <w:p w14:paraId="63AEBE9A" w14:textId="77777777" w:rsidR="000169F1" w:rsidRPr="00136102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41D301B9" w14:textId="1F614866" w:rsidR="000169F1" w:rsidRPr="0004124A" w:rsidRDefault="00BB1250" w:rsidP="000169F1">
      <w:pPr>
        <w:pStyle w:val="Qualificaodaspartes"/>
      </w:pPr>
      <w:r>
        <w:t xml:space="preserve">deixado pelo seu </w:t>
      </w:r>
      <w:r w:rsidR="0044043A">
        <w:t>cônjuge</w:t>
      </w:r>
      <w:r>
        <w:t xml:space="preserve">, </w:t>
      </w:r>
      <w:r w:rsidR="00907697">
        <w:rPr>
          <w:b/>
          <w:bCs w:val="0"/>
        </w:rPr>
        <w:t>CLÁUDIO GASTÃO DA ROSA</w:t>
      </w:r>
      <w:r w:rsidR="00907697" w:rsidRPr="0004124A">
        <w:t>,</w:t>
      </w:r>
      <w:r w:rsidR="00907697">
        <w:t xml:space="preserve"> brasileiro, casado, advogado, inscrito no CPF/MF sob o n. 005.789.919-34, nascido em 10.7.1944, natural de Florianópolis/SC, falecido em 9.6.2023, conforme certidão de óbito anexa </w:t>
      </w:r>
      <w:r w:rsidR="00907697" w:rsidRPr="003466F4">
        <w:rPr>
          <w:sz w:val="20"/>
          <w:szCs w:val="18"/>
        </w:rPr>
        <w:t>(</w:t>
      </w:r>
      <w:r w:rsidR="00907697" w:rsidRPr="003466F4">
        <w:rPr>
          <w:b/>
          <w:bCs w:val="0"/>
          <w:sz w:val="20"/>
          <w:szCs w:val="18"/>
        </w:rPr>
        <w:t>doc. 2</w:t>
      </w:r>
      <w:r w:rsidR="00907697" w:rsidRPr="003466F4">
        <w:rPr>
          <w:sz w:val="20"/>
          <w:szCs w:val="18"/>
        </w:rPr>
        <w:t>)</w:t>
      </w:r>
      <w:r w:rsidR="000169F1" w:rsidRPr="0004124A">
        <w:t xml:space="preserve">, pelos fundamentos de fato e de direito a seguir </w:t>
      </w:r>
      <w:r w:rsidR="000169F1">
        <w:t>expostos</w:t>
      </w:r>
      <w:r w:rsidR="000169F1" w:rsidRPr="0004124A">
        <w:t>.</w:t>
      </w:r>
    </w:p>
    <w:p w14:paraId="56F5DFA3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31914A5B" w14:textId="50AF14F8" w:rsidR="000169F1" w:rsidRPr="00DC29CC" w:rsidRDefault="000169F1" w:rsidP="00DC29CC">
      <w:pPr>
        <w:pStyle w:val="Ttulo"/>
      </w:pPr>
      <w:r w:rsidRPr="00DC29CC">
        <w:t xml:space="preserve">I – </w:t>
      </w:r>
      <w:r w:rsidR="00072E53" w:rsidRPr="00DC29CC">
        <w:t>DA DISTRIBUIÇÃO POR DEPENDÊNCIA</w:t>
      </w:r>
    </w:p>
    <w:p w14:paraId="2DDE4C3E" w14:textId="77777777" w:rsidR="000169F1" w:rsidRPr="004A3F4E" w:rsidRDefault="000169F1" w:rsidP="00864BE7">
      <w:pPr>
        <w:pStyle w:val="SemEspaamento"/>
        <w:numPr>
          <w:ilvl w:val="0"/>
          <w:numId w:val="0"/>
        </w:numPr>
        <w:ind w:left="1701"/>
      </w:pPr>
    </w:p>
    <w:p w14:paraId="32A57C4D" w14:textId="7D16B52F" w:rsidR="00D2398E" w:rsidRPr="004330D3" w:rsidRDefault="008A0F6B" w:rsidP="00D2398E">
      <w:pPr>
        <w:pStyle w:val="SemEspaamento"/>
      </w:pPr>
      <w:r>
        <w:t xml:space="preserve">Recentemente a </w:t>
      </w:r>
      <w:r w:rsidR="00D2398E">
        <w:t>peticionante</w:t>
      </w:r>
      <w:r w:rsidR="00D2398E" w:rsidRPr="004330D3">
        <w:t xml:space="preserve"> requereu a abertura do inventário </w:t>
      </w:r>
      <w:r w:rsidR="00D2398E">
        <w:t xml:space="preserve">do </w:t>
      </w:r>
      <w:r>
        <w:t xml:space="preserve">seu </w:t>
      </w:r>
      <w:r w:rsidR="00C103D9">
        <w:t>cônjuge</w:t>
      </w:r>
      <w:r>
        <w:t>,</w:t>
      </w:r>
      <w:r w:rsidR="00D2398E">
        <w:t xml:space="preserve"> CLÁUDIO GASTÃO DA ROSA, falecido </w:t>
      </w:r>
      <w:r w:rsidR="00D2398E" w:rsidRPr="004330D3">
        <w:t xml:space="preserve">em </w:t>
      </w:r>
      <w:r w:rsidR="00D2398E">
        <w:t>9.6.2023</w:t>
      </w:r>
      <w:r w:rsidR="00D2398E" w:rsidRPr="004330D3">
        <w:t>, registrado sob o n.</w:t>
      </w:r>
      <w:r w:rsidR="0084005E">
        <w:t xml:space="preserve"> </w:t>
      </w:r>
      <w:r w:rsidR="0084005E" w:rsidRPr="0084005E">
        <w:t>5010715-88.2023.8.24.0091</w:t>
      </w:r>
      <w:r w:rsidR="00D2398E" w:rsidRPr="004330D3">
        <w:t xml:space="preserve">, </w:t>
      </w:r>
      <w:r w:rsidR="00D2398E">
        <w:t xml:space="preserve">que </w:t>
      </w:r>
      <w:r w:rsidR="00D2398E" w:rsidRPr="004330D3">
        <w:t>tramita na Vara d</w:t>
      </w:r>
      <w:r w:rsidR="00D2398E">
        <w:t>e Sucessões e Registros Públicos da Comarca da Capital – Florianópolis/SC</w:t>
      </w:r>
      <w:r w:rsidR="00D2398E" w:rsidRPr="004330D3">
        <w:t>.</w:t>
      </w:r>
    </w:p>
    <w:p w14:paraId="4000C39B" w14:textId="3522B3C2" w:rsidR="000169F1" w:rsidRPr="00136102" w:rsidRDefault="00D2398E" w:rsidP="005F3AF1">
      <w:pPr>
        <w:pStyle w:val="SemEspaamento"/>
      </w:pPr>
      <w:r w:rsidRPr="004330D3">
        <w:t xml:space="preserve">Assim, por força </w:t>
      </w:r>
      <w:r w:rsidR="00BC300D">
        <w:t>do</w:t>
      </w:r>
      <w:r w:rsidR="0003196F">
        <w:t>s</w:t>
      </w:r>
      <w:r w:rsidR="00BC300D">
        <w:t xml:space="preserve"> art</w:t>
      </w:r>
      <w:r w:rsidR="0003196F">
        <w:t>s</w:t>
      </w:r>
      <w:r w:rsidR="00BC300D">
        <w:t>.</w:t>
      </w:r>
      <w:r w:rsidR="0003196F">
        <w:t xml:space="preserve"> 55,</w:t>
      </w:r>
      <w:r w:rsidR="00523E23">
        <w:t xml:space="preserve"> I, e</w:t>
      </w:r>
      <w:r w:rsidR="00BC300D">
        <w:t xml:space="preserve"> </w:t>
      </w:r>
      <w:r w:rsidRPr="004330D3">
        <w:t>286, I, do CPC, a presente demanda deve ser distribuída por dependência àquela,</w:t>
      </w:r>
      <w:r w:rsidR="005D42BB">
        <w:t xml:space="preserve"> porquanto relacionadas </w:t>
      </w:r>
      <w:r w:rsidR="005F3AF1">
        <w:t xml:space="preserve">intrinsicamente </w:t>
      </w:r>
      <w:r w:rsidR="005D42BB">
        <w:t>entre si</w:t>
      </w:r>
      <w:r w:rsidRPr="004330D3">
        <w:t>.</w:t>
      </w:r>
    </w:p>
    <w:p w14:paraId="785CD797" w14:textId="5403B26D" w:rsidR="000169F1" w:rsidRDefault="000169F1" w:rsidP="000169F1">
      <w:pPr>
        <w:pStyle w:val="Ttulo"/>
      </w:pPr>
      <w:r w:rsidRPr="00136102">
        <w:lastRenderedPageBreak/>
        <w:t xml:space="preserve">II – </w:t>
      </w:r>
      <w:r w:rsidR="005F3AF1">
        <w:t xml:space="preserve">DO CONTEXTO FÁTICO </w:t>
      </w:r>
      <w:r w:rsidR="00864BE7">
        <w:t>DESTA DEMANDA</w:t>
      </w:r>
    </w:p>
    <w:p w14:paraId="1CC7A43C" w14:textId="77777777" w:rsidR="000169F1" w:rsidRPr="00583E81" w:rsidRDefault="000169F1" w:rsidP="00864BE7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6BA14496" w14:textId="3EFBD8D8" w:rsidR="004845A6" w:rsidRDefault="004845A6" w:rsidP="000169F1">
      <w:pPr>
        <w:pStyle w:val="SemEspaamento"/>
      </w:pPr>
      <w:r>
        <w:t>No dia 13.6.2017</w:t>
      </w:r>
      <w:r w:rsidR="000169F1">
        <w:t xml:space="preserve"> </w:t>
      </w:r>
      <w:r>
        <w:t xml:space="preserve">o marido da requerente, </w:t>
      </w:r>
      <w:r w:rsidR="006A3C22">
        <w:t xml:space="preserve">Cláudio Gastão da Rosa, autor da herança objeto do inventário n. </w:t>
      </w:r>
      <w:r w:rsidR="0084005E" w:rsidRPr="0084005E">
        <w:t>5010715-88.2023.8.24.0091</w:t>
      </w:r>
      <w:r w:rsidR="006A3C22">
        <w:t xml:space="preserve">, </w:t>
      </w:r>
      <w:r>
        <w:t>lavrou testamento público na Escrivania de Paz do 4º Subdistrito – Trindade</w:t>
      </w:r>
      <w:r w:rsidR="00FB5F51">
        <w:t xml:space="preserve"> – Tabelionato de Notas e Ofício de Registro Civil</w:t>
      </w:r>
      <w:r w:rsidR="007C2FE9">
        <w:t xml:space="preserve"> de Florianópolis/SC</w:t>
      </w:r>
      <w:r>
        <w:t xml:space="preserve"> </w:t>
      </w:r>
      <w:r w:rsidRPr="006A3E77">
        <w:rPr>
          <w:sz w:val="20"/>
          <w:szCs w:val="18"/>
        </w:rPr>
        <w:t>(</w:t>
      </w:r>
      <w:r w:rsidRPr="006A3E77">
        <w:rPr>
          <w:b/>
          <w:bCs/>
          <w:sz w:val="20"/>
          <w:szCs w:val="18"/>
        </w:rPr>
        <w:t>doc. 3</w:t>
      </w:r>
      <w:r w:rsidRPr="006A3E77">
        <w:rPr>
          <w:sz w:val="20"/>
          <w:szCs w:val="18"/>
        </w:rPr>
        <w:t>)</w:t>
      </w:r>
    </w:p>
    <w:p w14:paraId="4531D404" w14:textId="5C90995D" w:rsidR="004864CB" w:rsidRDefault="004864CB" w:rsidP="000169F1">
      <w:pPr>
        <w:pStyle w:val="SemEspaamento"/>
      </w:pPr>
      <w:r>
        <w:t xml:space="preserve">Na ocasião, </w:t>
      </w:r>
      <w:r w:rsidR="00BB59B0">
        <w:t>dentre os diversos imóveis</w:t>
      </w:r>
      <w:r w:rsidR="003904C8">
        <w:t xml:space="preserve"> que possuía</w:t>
      </w:r>
      <w:r w:rsidR="00BB59B0">
        <w:t xml:space="preserve">, </w:t>
      </w:r>
      <w:r>
        <w:t>o</w:t>
      </w:r>
      <w:r w:rsidR="0022508A">
        <w:t xml:space="preserve"> testador </w:t>
      </w:r>
      <w:r w:rsidR="008E5365">
        <w:t xml:space="preserve">deixou à herdeira legatária, ora requerente, </w:t>
      </w:r>
      <w:r w:rsidR="004A3313">
        <w:t xml:space="preserve">a casa 02 </w:t>
      </w:r>
      <w:r w:rsidR="007737B4">
        <w:t>d</w:t>
      </w:r>
      <w:r w:rsidR="004A3313">
        <w:t>o Residencial Domus Augusta VI</w:t>
      </w:r>
      <w:r w:rsidR="007737B4">
        <w:t xml:space="preserve">, localizada na Rua Acelon Eduardo da Silva, n. </w:t>
      </w:r>
      <w:r w:rsidR="00AB235B">
        <w:t>321,</w:t>
      </w:r>
      <w:r w:rsidR="005B61B0">
        <w:t xml:space="preserve"> Córrego Grande, Florianópolis/SC, a qual </w:t>
      </w:r>
      <w:r w:rsidR="00F11E60">
        <w:t xml:space="preserve">servia de residência do casal e, hoje, é o local de moradia </w:t>
      </w:r>
      <w:r w:rsidR="005C27F1">
        <w:t xml:space="preserve">da peticionante </w:t>
      </w:r>
      <w:r w:rsidR="00F11E60">
        <w:t xml:space="preserve">Maria Aparecida, viúva </w:t>
      </w:r>
      <w:r w:rsidR="005C27F1">
        <w:t>do testador</w:t>
      </w:r>
      <w:r w:rsidR="00F11E60">
        <w:t>.</w:t>
      </w:r>
      <w:r w:rsidR="009F2A43">
        <w:t xml:space="preserve"> </w:t>
      </w:r>
    </w:p>
    <w:p w14:paraId="17CB3E30" w14:textId="13540B38" w:rsidR="003904C8" w:rsidRDefault="003904C8" w:rsidP="003904C8">
      <w:pPr>
        <w:pStyle w:val="SemEspaamento"/>
      </w:pPr>
      <w:r>
        <w:t xml:space="preserve">Infelizmente, o testador veio a falecer em 9.6.2023, </w:t>
      </w:r>
      <w:r w:rsidR="0082031C">
        <w:t xml:space="preserve">no Hospital de Caridade, </w:t>
      </w:r>
      <w:r>
        <w:t>em Florianópolis/SC</w:t>
      </w:r>
      <w:r w:rsidR="005C27F1">
        <w:t>, conforme registra a certidão de óbito em anexo</w:t>
      </w:r>
      <w:r>
        <w:t xml:space="preserve"> </w:t>
      </w:r>
      <w:r w:rsidRPr="0087310F">
        <w:rPr>
          <w:sz w:val="20"/>
          <w:szCs w:val="18"/>
        </w:rPr>
        <w:t>(</w:t>
      </w:r>
      <w:r w:rsidRPr="0087310F">
        <w:rPr>
          <w:b/>
          <w:bCs/>
          <w:sz w:val="20"/>
          <w:szCs w:val="18"/>
        </w:rPr>
        <w:t>doc. 2</w:t>
      </w:r>
      <w:r w:rsidRPr="0087310F">
        <w:rPr>
          <w:sz w:val="20"/>
          <w:szCs w:val="18"/>
        </w:rPr>
        <w:t>)</w:t>
      </w:r>
      <w:r>
        <w:t>.</w:t>
      </w:r>
    </w:p>
    <w:p w14:paraId="2696BEBB" w14:textId="391DEA4B" w:rsidR="00F11E60" w:rsidRPr="008B4E99" w:rsidRDefault="00394FCF" w:rsidP="008B4E99">
      <w:pPr>
        <w:pStyle w:val="SemEspaamento"/>
        <w:rPr>
          <w:sz w:val="32"/>
          <w:szCs w:val="32"/>
        </w:rPr>
      </w:pPr>
      <w:r>
        <w:t>Portanto</w:t>
      </w:r>
      <w:r w:rsidRPr="008B37D5">
        <w:t xml:space="preserve">, </w:t>
      </w:r>
      <w:r>
        <w:t xml:space="preserve">com o desígnio de </w:t>
      </w:r>
      <w:r w:rsidR="000C08BE">
        <w:t xml:space="preserve">assegurar a última vontade do autor da herança e </w:t>
      </w:r>
      <w:r>
        <w:t xml:space="preserve">conferir o regular </w:t>
      </w:r>
      <w:r w:rsidRPr="008B37D5">
        <w:t xml:space="preserve">andamento ao inventário, </w:t>
      </w:r>
      <w:r>
        <w:t xml:space="preserve">a </w:t>
      </w:r>
      <w:r w:rsidR="005C27F1">
        <w:t xml:space="preserve">requerente </w:t>
      </w:r>
      <w:r w:rsidRPr="008B37D5">
        <w:t xml:space="preserve">propõe a presente demanda, </w:t>
      </w:r>
      <w:r w:rsidR="000C08BE">
        <w:t>postulando pel</w:t>
      </w:r>
      <w:r w:rsidRPr="008B37D5">
        <w:t>a abertura, registro e cumprimento do testamento público deixado pel</w:t>
      </w:r>
      <w:r w:rsidR="000B6E33">
        <w:t>o</w:t>
      </w:r>
      <w:r w:rsidRPr="008B37D5">
        <w:t xml:space="preserve"> </w:t>
      </w:r>
      <w:r w:rsidRPr="008B37D5">
        <w:rPr>
          <w:i/>
          <w:iCs/>
        </w:rPr>
        <w:t>de cujus</w:t>
      </w:r>
      <w:r w:rsidRPr="008B37D5">
        <w:t>.</w:t>
      </w:r>
    </w:p>
    <w:p w14:paraId="033A9E4C" w14:textId="77777777" w:rsidR="000169F1" w:rsidRPr="00065335" w:rsidRDefault="000169F1" w:rsidP="00065335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54755FE8" w14:textId="670C57C9" w:rsidR="0097266C" w:rsidRDefault="000169F1" w:rsidP="009274A5">
      <w:pPr>
        <w:pStyle w:val="Ttulo"/>
        <w:spacing w:line="276" w:lineRule="auto"/>
      </w:pPr>
      <w:r>
        <w:t xml:space="preserve">III – </w:t>
      </w:r>
      <w:r w:rsidR="0097266C">
        <w:t xml:space="preserve">DA OBSERVÂNCIA ÀS EXIGÊNCIAS LEGAIS </w:t>
      </w:r>
      <w:r w:rsidR="000A547E">
        <w:t>RELATIVAS À EXISTÊNCIA E VALIDADE DO TESTAMENTO PÚBLICO</w:t>
      </w:r>
    </w:p>
    <w:p w14:paraId="6589AF04" w14:textId="77777777" w:rsidR="0097266C" w:rsidRPr="00065335" w:rsidRDefault="0097266C" w:rsidP="00065335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AA2C63C" w14:textId="48FBD63F" w:rsidR="007C4BE8" w:rsidRDefault="008979D8" w:rsidP="00830CBB">
      <w:pPr>
        <w:pStyle w:val="SemEspaamento"/>
      </w:pPr>
      <w:r>
        <w:t xml:space="preserve">Como se sabe, </w:t>
      </w:r>
      <w:r w:rsidR="00830CBB">
        <w:t xml:space="preserve">para que seja existente e válido, </w:t>
      </w:r>
      <w:r w:rsidR="00A32A65">
        <w:t>o</w:t>
      </w:r>
      <w:r w:rsidR="007C4BE8" w:rsidRPr="008A3492">
        <w:t xml:space="preserve"> art. 1.864 do Código Civil </w:t>
      </w:r>
      <w:r w:rsidR="00830CBB">
        <w:t xml:space="preserve">exige, inicialmente, que o </w:t>
      </w:r>
      <w:r w:rsidR="007C4BE8" w:rsidRPr="008A3492">
        <w:t>testamento público</w:t>
      </w:r>
      <w:r w:rsidR="00830CBB">
        <w:t xml:space="preserve"> seja “</w:t>
      </w:r>
      <w:r w:rsidR="00830CBB" w:rsidRPr="00830CBB">
        <w:rPr>
          <w:i/>
          <w:iCs/>
        </w:rPr>
        <w:t>escrito por tabelião ou por seu substituto legal em seu livro de notas, de acordo com as declarações do testador, podendo este servir-se de minuta, notas ou apontamentos</w:t>
      </w:r>
      <w:r w:rsidR="00830CBB">
        <w:t>”.</w:t>
      </w:r>
    </w:p>
    <w:p w14:paraId="484170D9" w14:textId="4DC082AB" w:rsidR="00830CBB" w:rsidRDefault="00830CBB" w:rsidP="00830CBB">
      <w:pPr>
        <w:pStyle w:val="SemEspaamento"/>
      </w:pPr>
      <w:r>
        <w:t>Na sequência, o dispositivo legal mencionado estabelece que, lavrado o testamento, seja “</w:t>
      </w:r>
      <w:r w:rsidRPr="00830CBB">
        <w:rPr>
          <w:i/>
          <w:iCs/>
        </w:rPr>
        <w:t>lido em voz alta pelo tabelião ao testador e a duas testemunhas, a um só tempo; ou pelo testador, se o quiser, na presença destas e do oficial</w:t>
      </w:r>
      <w:r>
        <w:t>”. Por fim, o inciso III do art. 1.864 do CC</w:t>
      </w:r>
      <w:r w:rsidR="00DE5E81">
        <w:t xml:space="preserve"> demanda que o testamento público seja “</w:t>
      </w:r>
      <w:r w:rsidR="00DE5E81" w:rsidRPr="00DE5E81">
        <w:rPr>
          <w:i/>
          <w:iCs/>
        </w:rPr>
        <w:t>assinado pelo testador, pelas testemunhas e pelo tabelião</w:t>
      </w:r>
      <w:r w:rsidR="00DE5E81">
        <w:t>”.</w:t>
      </w:r>
    </w:p>
    <w:p w14:paraId="41AF1B83" w14:textId="111F0AA1" w:rsidR="00DE5E81" w:rsidRDefault="00DE5E81" w:rsidP="00830CBB">
      <w:pPr>
        <w:pStyle w:val="SemEspaamento"/>
      </w:pPr>
      <w:r>
        <w:t>Pois bem.</w:t>
      </w:r>
    </w:p>
    <w:p w14:paraId="2C5042E3" w14:textId="76ABA29C" w:rsidR="007C4BE8" w:rsidRPr="00DE5E81" w:rsidRDefault="007C4BE8" w:rsidP="00DE5E81">
      <w:pPr>
        <w:pStyle w:val="SemEspaamento"/>
      </w:pPr>
      <w:r w:rsidRPr="00DE5E81">
        <w:rPr>
          <w:szCs w:val="24"/>
        </w:rPr>
        <w:t>A partir da leitura do testamento público deixado pel</w:t>
      </w:r>
      <w:r w:rsidR="00DE5E81">
        <w:rPr>
          <w:szCs w:val="24"/>
        </w:rPr>
        <w:t>o</w:t>
      </w:r>
      <w:r w:rsidRPr="00DE5E81">
        <w:rPr>
          <w:szCs w:val="24"/>
        </w:rPr>
        <w:t xml:space="preserve"> </w:t>
      </w:r>
      <w:r w:rsidRPr="00DE5E81">
        <w:rPr>
          <w:i/>
          <w:iCs/>
          <w:szCs w:val="24"/>
        </w:rPr>
        <w:t>de cujus</w:t>
      </w:r>
      <w:r w:rsidRPr="00DE5E81">
        <w:rPr>
          <w:szCs w:val="24"/>
        </w:rPr>
        <w:t xml:space="preserve"> </w:t>
      </w:r>
      <w:r w:rsidRPr="00DE5E81">
        <w:rPr>
          <w:sz w:val="20"/>
          <w:szCs w:val="20"/>
        </w:rPr>
        <w:t>(</w:t>
      </w:r>
      <w:r w:rsidRPr="00DE5E81">
        <w:rPr>
          <w:b/>
          <w:bCs/>
          <w:sz w:val="20"/>
          <w:szCs w:val="20"/>
        </w:rPr>
        <w:t xml:space="preserve">doc. </w:t>
      </w:r>
      <w:r w:rsidR="00DE5E81">
        <w:rPr>
          <w:b/>
          <w:bCs/>
          <w:sz w:val="20"/>
          <w:szCs w:val="20"/>
        </w:rPr>
        <w:t>3</w:t>
      </w:r>
      <w:r w:rsidRPr="00DE5E81">
        <w:rPr>
          <w:sz w:val="20"/>
          <w:szCs w:val="20"/>
        </w:rPr>
        <w:t>)</w:t>
      </w:r>
      <w:r w:rsidRPr="00DE5E81">
        <w:rPr>
          <w:szCs w:val="24"/>
        </w:rPr>
        <w:t xml:space="preserve">, observa-se que este foi </w:t>
      </w:r>
      <w:r w:rsidRPr="00DE5E81">
        <w:rPr>
          <w:b/>
          <w:bCs/>
          <w:szCs w:val="24"/>
        </w:rPr>
        <w:t xml:space="preserve">lavrado </w:t>
      </w:r>
      <w:r w:rsidR="008E59D6">
        <w:rPr>
          <w:b/>
          <w:bCs/>
          <w:szCs w:val="24"/>
        </w:rPr>
        <w:t xml:space="preserve">na </w:t>
      </w:r>
      <w:r w:rsidR="00FB5F51" w:rsidRPr="00FB5F51">
        <w:rPr>
          <w:b/>
          <w:bCs/>
          <w:szCs w:val="24"/>
        </w:rPr>
        <w:t xml:space="preserve">Escrivania de Paz do 4º Subdistrito – Trindade – Tabelionato de Notas e Ofício de Registro Civil </w:t>
      </w:r>
      <w:r w:rsidRPr="00DE5E81">
        <w:rPr>
          <w:szCs w:val="24"/>
        </w:rPr>
        <w:t xml:space="preserve">de </w:t>
      </w:r>
      <w:r w:rsidR="00FB5F51">
        <w:rPr>
          <w:szCs w:val="24"/>
        </w:rPr>
        <w:t>Florianópolis/SC</w:t>
      </w:r>
      <w:r w:rsidRPr="00DE5E81">
        <w:rPr>
          <w:szCs w:val="24"/>
        </w:rPr>
        <w:t xml:space="preserve">, </w:t>
      </w:r>
      <w:r w:rsidRPr="00DE5E81">
        <w:rPr>
          <w:szCs w:val="24"/>
        </w:rPr>
        <w:lastRenderedPageBreak/>
        <w:t>livro</w:t>
      </w:r>
      <w:r w:rsidR="0045220B">
        <w:rPr>
          <w:szCs w:val="24"/>
        </w:rPr>
        <w:t xml:space="preserve"> 0003</w:t>
      </w:r>
      <w:r w:rsidRPr="00DE5E81">
        <w:rPr>
          <w:szCs w:val="24"/>
        </w:rPr>
        <w:t xml:space="preserve">, </w:t>
      </w:r>
      <w:r w:rsidR="00374368">
        <w:rPr>
          <w:szCs w:val="24"/>
        </w:rPr>
        <w:t>folhas 072V a 073V</w:t>
      </w:r>
      <w:r w:rsidR="00415957">
        <w:rPr>
          <w:szCs w:val="24"/>
        </w:rPr>
        <w:t xml:space="preserve"> </w:t>
      </w:r>
      <w:r w:rsidR="00415957" w:rsidRPr="00415957">
        <w:rPr>
          <w:sz w:val="20"/>
          <w:szCs w:val="20"/>
        </w:rPr>
        <w:t>(protocolo n. 26818 – 13.6.2017)</w:t>
      </w:r>
      <w:r w:rsidRPr="00DE5E81">
        <w:rPr>
          <w:szCs w:val="24"/>
        </w:rPr>
        <w:t xml:space="preserve">, </w:t>
      </w:r>
      <w:r w:rsidRPr="00DE5E81">
        <w:rPr>
          <w:b/>
          <w:bCs/>
          <w:szCs w:val="24"/>
        </w:rPr>
        <w:t xml:space="preserve">perante a tabeliã </w:t>
      </w:r>
      <w:r w:rsidR="00F911A9">
        <w:rPr>
          <w:b/>
          <w:bCs/>
          <w:szCs w:val="24"/>
        </w:rPr>
        <w:t>Maria Alice Costa da Silva</w:t>
      </w:r>
      <w:r w:rsidRPr="00DE5E81">
        <w:rPr>
          <w:szCs w:val="24"/>
        </w:rPr>
        <w:t xml:space="preserve">, que escreveu, </w:t>
      </w:r>
      <w:r w:rsidRPr="00DE5E81">
        <w:rPr>
          <w:b/>
          <w:bCs/>
          <w:szCs w:val="24"/>
        </w:rPr>
        <w:t>leu e assinou</w:t>
      </w:r>
      <w:r w:rsidRPr="00DE5E81">
        <w:rPr>
          <w:szCs w:val="24"/>
        </w:rPr>
        <w:t xml:space="preserve">, sendo </w:t>
      </w:r>
      <w:r w:rsidRPr="00DE5E81">
        <w:rPr>
          <w:b/>
          <w:bCs/>
          <w:szCs w:val="24"/>
        </w:rPr>
        <w:t>firmado por duas testemunhas</w:t>
      </w:r>
      <w:r w:rsidR="00C04F2D">
        <w:rPr>
          <w:szCs w:val="24"/>
        </w:rPr>
        <w:t xml:space="preserve">, pela </w:t>
      </w:r>
      <w:r w:rsidRPr="00DE5E81">
        <w:rPr>
          <w:b/>
          <w:bCs/>
          <w:szCs w:val="24"/>
        </w:rPr>
        <w:t>testadora</w:t>
      </w:r>
      <w:r w:rsidR="00C04F2D">
        <w:rPr>
          <w:szCs w:val="24"/>
        </w:rPr>
        <w:t xml:space="preserve"> e pela própria </w:t>
      </w:r>
      <w:r w:rsidR="00C04F2D" w:rsidRPr="00C04F2D">
        <w:rPr>
          <w:b/>
          <w:bCs/>
          <w:szCs w:val="24"/>
        </w:rPr>
        <w:t>tabeliã</w:t>
      </w:r>
      <w:r w:rsidRPr="00DE5E81">
        <w:rPr>
          <w:szCs w:val="24"/>
        </w:rPr>
        <w:t>.</w:t>
      </w:r>
    </w:p>
    <w:p w14:paraId="4CE91E07" w14:textId="318B597D" w:rsidR="000A547E" w:rsidRPr="000A547E" w:rsidRDefault="007C4BE8" w:rsidP="00525AE6">
      <w:pPr>
        <w:pStyle w:val="SemEspaamento"/>
      </w:pPr>
      <w:r>
        <w:t>Portanto, p</w:t>
      </w:r>
      <w:r w:rsidRPr="00631C97">
        <w:t>reenchid</w:t>
      </w:r>
      <w:r>
        <w:t>a</w:t>
      </w:r>
      <w:r w:rsidRPr="00631C97">
        <w:t xml:space="preserve">s </w:t>
      </w:r>
      <w:r>
        <w:t xml:space="preserve">as exigências </w:t>
      </w:r>
      <w:r w:rsidRPr="00631C97">
        <w:t>legais</w:t>
      </w:r>
      <w:r>
        <w:t xml:space="preserve">, </w:t>
      </w:r>
      <w:r w:rsidR="00353A53">
        <w:t>tendo em vista que</w:t>
      </w:r>
      <w:r w:rsidR="002741DF">
        <w:t xml:space="preserve"> </w:t>
      </w:r>
      <w:r w:rsidRPr="002741DF">
        <w:rPr>
          <w:i/>
          <w:iCs/>
        </w:rPr>
        <w:t>a</w:t>
      </w:r>
      <w:r w:rsidRPr="002741DF">
        <w:rPr>
          <w:i/>
          <w:iCs/>
          <w:shd w:val="clear" w:color="auto" w:fill="FFFFFF"/>
        </w:rPr>
        <w:t xml:space="preserve"> ação de abertura, registro e cumprimento de testamento</w:t>
      </w:r>
      <w:r w:rsidRPr="00AC342C">
        <w:rPr>
          <w:shd w:val="clear" w:color="auto" w:fill="FFFFFF"/>
        </w:rPr>
        <w:t xml:space="preserve"> </w:t>
      </w:r>
      <w:r w:rsidR="005C7756">
        <w:rPr>
          <w:shd w:val="clear" w:color="auto" w:fill="FFFFFF"/>
        </w:rPr>
        <w:t>diz respeito a procedimento</w:t>
      </w:r>
      <w:r w:rsidRPr="00AC342C">
        <w:rPr>
          <w:shd w:val="clear" w:color="auto" w:fill="FFFFFF"/>
        </w:rPr>
        <w:t xml:space="preserve"> de jurisdição voluntária </w:t>
      </w:r>
      <w:r>
        <w:rPr>
          <w:shd w:val="clear" w:color="auto" w:fill="FFFFFF"/>
        </w:rPr>
        <w:t xml:space="preserve">em que se discute </w:t>
      </w:r>
      <w:r w:rsidRPr="00AC342C">
        <w:rPr>
          <w:shd w:val="clear" w:color="auto" w:fill="FFFFFF"/>
        </w:rPr>
        <w:t>o exame das formalidades extrínsecas necessárias à sua validade</w:t>
      </w:r>
      <w:r w:rsidRPr="00AC342C">
        <w:t xml:space="preserve">, </w:t>
      </w:r>
      <w:r>
        <w:t xml:space="preserve">requer-se que o presente </w:t>
      </w:r>
      <w:r w:rsidRPr="00AC342C">
        <w:t xml:space="preserve">testamento </w:t>
      </w:r>
      <w:r>
        <w:t xml:space="preserve">seja considerado </w:t>
      </w:r>
      <w:r w:rsidRPr="009D2199">
        <w:rPr>
          <w:b/>
          <w:bCs/>
        </w:rPr>
        <w:t>válido</w:t>
      </w:r>
      <w:r w:rsidR="001D4D74">
        <w:t xml:space="preserve"> </w:t>
      </w:r>
      <w:r w:rsidR="001D4D74">
        <w:rPr>
          <w:b/>
          <w:bCs/>
        </w:rPr>
        <w:t>e regular</w:t>
      </w:r>
      <w:r w:rsidR="001D4D74">
        <w:t>, para que produza todos os seus efeitos jurídicos</w:t>
      </w:r>
      <w:r>
        <w:t>.</w:t>
      </w:r>
    </w:p>
    <w:p w14:paraId="639000E9" w14:textId="77777777" w:rsidR="0097266C" w:rsidRPr="0093593D" w:rsidRDefault="0097266C" w:rsidP="00836BF6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03DE7C8" w14:textId="3D328DF5" w:rsidR="007B4B5D" w:rsidRDefault="0097266C" w:rsidP="007B4B5D">
      <w:pPr>
        <w:pStyle w:val="Ttulo"/>
      </w:pPr>
      <w:r>
        <w:t>I</w:t>
      </w:r>
      <w:r w:rsidR="007B4B5D">
        <w:t>V – DA CITAÇÃO DOS HERDEIROS</w:t>
      </w:r>
    </w:p>
    <w:p w14:paraId="51F1BB66" w14:textId="77777777" w:rsidR="007B4B5D" w:rsidRPr="00886EA7" w:rsidRDefault="007B4B5D" w:rsidP="00886EA7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05FD1C7" w14:textId="0256AC3A" w:rsidR="00145206" w:rsidRDefault="00145206" w:rsidP="005E15CC">
      <w:pPr>
        <w:pStyle w:val="SemEspaamento"/>
      </w:pPr>
      <w:r>
        <w:t xml:space="preserve">Em um segundo momento, Excelência, a requerente registra que todos os herdeiros necessários foram informados pelo próprio </w:t>
      </w:r>
      <w:r w:rsidRPr="00145206">
        <w:rPr>
          <w:i/>
          <w:iCs/>
        </w:rPr>
        <w:t>de cujus</w:t>
      </w:r>
      <w:r>
        <w:t xml:space="preserve"> sobre o presente testamento público</w:t>
      </w:r>
      <w:r w:rsidRPr="008E59D6">
        <w:t xml:space="preserve"> </w:t>
      </w:r>
      <w:r>
        <w:t>à época de sua lavratura.</w:t>
      </w:r>
    </w:p>
    <w:p w14:paraId="41AF066E" w14:textId="593E0C93" w:rsidR="007B4B5D" w:rsidRDefault="005E15CC" w:rsidP="007B4B5D">
      <w:pPr>
        <w:pStyle w:val="SemEspaamento"/>
      </w:pPr>
      <w:r>
        <w:t>Assim, c</w:t>
      </w:r>
      <w:r w:rsidR="007B4B5D">
        <w:t>om o objetivo de conferir a máxima transparência ao presente feito, a requerente postula pela citação dos herdeiros</w:t>
      </w:r>
      <w:r w:rsidR="00407013">
        <w:t xml:space="preserve"> indicados abaixo</w:t>
      </w:r>
      <w:r w:rsidR="007B4B5D">
        <w:t>, nos seguintes endereços:</w:t>
      </w:r>
    </w:p>
    <w:p w14:paraId="25AD2AF3" w14:textId="77777777" w:rsidR="007B0FD4" w:rsidRDefault="007B0FD4" w:rsidP="007B0FD4">
      <w:pPr>
        <w:pStyle w:val="Ttulo2"/>
      </w:pPr>
    </w:p>
    <w:tbl>
      <w:tblPr>
        <w:tblW w:w="10491" w:type="dxa"/>
        <w:tblInd w:w="-7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5100"/>
        <w:gridCol w:w="4965"/>
      </w:tblGrid>
      <w:tr w:rsidR="007B0FD4" w:rsidRPr="00522480" w14:paraId="188C7C69" w14:textId="77777777" w:rsidTr="00AB0A27">
        <w:trPr>
          <w:trHeight w:val="315"/>
        </w:trPr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31A904" w14:textId="77777777" w:rsidR="007B0FD4" w:rsidRPr="00522480" w:rsidRDefault="007B0FD4" w:rsidP="00AB0A2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51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14:paraId="322DE0C3" w14:textId="77777777" w:rsidR="007B0FD4" w:rsidRPr="00522480" w:rsidRDefault="007B0FD4" w:rsidP="00AB0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Herdeiro</w:t>
            </w:r>
          </w:p>
        </w:tc>
        <w:tc>
          <w:tcPr>
            <w:tcW w:w="49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2514584E" w14:textId="77777777" w:rsidR="007B0FD4" w:rsidRPr="00522480" w:rsidRDefault="007B0FD4" w:rsidP="00AB0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Endereço</w:t>
            </w:r>
          </w:p>
        </w:tc>
      </w:tr>
      <w:tr w:rsidR="007B0FD4" w:rsidRPr="00522480" w14:paraId="4929E906" w14:textId="77777777" w:rsidTr="00AB0A27">
        <w:trPr>
          <w:trHeight w:val="300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D73FA" w14:textId="77777777" w:rsidR="007B0FD4" w:rsidRPr="00522480" w:rsidRDefault="007B0FD4" w:rsidP="00AB0A2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A721A0" w14:textId="77777777" w:rsidR="007B0FD4" w:rsidRPr="00522480" w:rsidRDefault="007B0FD4" w:rsidP="00AB0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Cláudio Gastão da Rosa Filho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7FC1CEDD" w14:textId="77777777" w:rsidR="007B0FD4" w:rsidRPr="00522480" w:rsidRDefault="007B0FD4" w:rsidP="00AB0A2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Av. Rio Branco, n. 847, sala 201, Centro, Florianópolis/SC, CEP 88.015-205</w:t>
            </w:r>
          </w:p>
        </w:tc>
      </w:tr>
      <w:tr w:rsidR="007B0FD4" w:rsidRPr="00522480" w14:paraId="538B1CB2" w14:textId="77777777" w:rsidTr="00AB0A27">
        <w:trPr>
          <w:trHeight w:val="300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D6504" w14:textId="77777777" w:rsidR="007B0FD4" w:rsidRPr="00522480" w:rsidRDefault="007B0FD4" w:rsidP="00AB0A2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2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79427D" w14:textId="4140E028" w:rsidR="007B0FD4" w:rsidRPr="00522480" w:rsidRDefault="007B0FD4" w:rsidP="00AB0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Giselle Gastão da Rosa</w:t>
            </w:r>
            <w:r w:rsidR="000271BA">
              <w:rPr>
                <w:rFonts w:ascii="Arial" w:eastAsia="Times New Roman" w:hAnsi="Arial" w:cs="Arial"/>
                <w:color w:val="000000"/>
                <w:lang w:eastAsia="pt-BR"/>
              </w:rPr>
              <w:t xml:space="preserve"> Antunes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4DF88ECD" w14:textId="77777777" w:rsidR="007B0FD4" w:rsidRPr="00522480" w:rsidRDefault="007B0FD4" w:rsidP="00AB0A2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Rua Altamiro Guimarães, n. 302, apto 101, Centro, Florianópolis/SC, CEP 88.015-510</w:t>
            </w:r>
          </w:p>
        </w:tc>
      </w:tr>
      <w:tr w:rsidR="007B0FD4" w:rsidRPr="00522480" w14:paraId="00C601D2" w14:textId="77777777" w:rsidTr="00AB0A27">
        <w:trPr>
          <w:trHeight w:val="300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8CAC8" w14:textId="77777777" w:rsidR="007B0FD4" w:rsidRPr="00522480" w:rsidRDefault="007B0FD4" w:rsidP="00AB0A2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3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E826A3" w14:textId="77777777" w:rsidR="007B0FD4" w:rsidRPr="00522480" w:rsidRDefault="007B0FD4" w:rsidP="00AB0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Michelle Gastão da Rosa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2A1EF5BC" w14:textId="77777777" w:rsidR="007B0FD4" w:rsidRPr="00522480" w:rsidRDefault="007B0FD4" w:rsidP="00AB0A2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Rua Senador Milton Campos, n. 34, apto 02, Coqueiros, Florianópolis/SC, CEP 88.080-110</w:t>
            </w:r>
          </w:p>
        </w:tc>
      </w:tr>
      <w:tr w:rsidR="007B0FD4" w:rsidRPr="00522480" w14:paraId="57DB4849" w14:textId="77777777" w:rsidTr="00AB0A27">
        <w:trPr>
          <w:trHeight w:val="609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08492" w14:textId="77777777" w:rsidR="007B0FD4" w:rsidRPr="00522480" w:rsidRDefault="007B0FD4" w:rsidP="00AB0A2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4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112AA01F" w14:textId="6420097F" w:rsidR="007B0FD4" w:rsidRPr="00522480" w:rsidRDefault="007B0FD4" w:rsidP="00AB0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 xml:space="preserve">Valentina </w:t>
            </w:r>
            <w:r w:rsidR="000271BA">
              <w:rPr>
                <w:rFonts w:ascii="Arial" w:eastAsia="Times New Roman" w:hAnsi="Arial" w:cs="Arial"/>
                <w:color w:val="000000"/>
                <w:lang w:eastAsia="pt-BR"/>
              </w:rPr>
              <w:t xml:space="preserve">Nascimento </w:t>
            </w: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 xml:space="preserve">Gastão da Rosa </w:t>
            </w:r>
            <w:r w:rsidRPr="00522480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(menor de idade, residente com sua mãe, </w:t>
            </w:r>
            <w:r w:rsidR="00202CAC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Mari Lucia </w:t>
            </w:r>
            <w:r w:rsidRPr="00522480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Nascimento)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2B4D845A" w14:textId="77777777" w:rsidR="007B0FD4" w:rsidRPr="00522480" w:rsidRDefault="007B0FD4" w:rsidP="00AB0A2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Rua João Aldoff, n. 513, apto 201, Ponte do Imaruim, Palhoça/SC, CEP 88.130-430</w:t>
            </w:r>
          </w:p>
        </w:tc>
      </w:tr>
    </w:tbl>
    <w:p w14:paraId="2951E8C8" w14:textId="77777777" w:rsidR="007B0FD4" w:rsidRPr="0087386B" w:rsidRDefault="007B0FD4" w:rsidP="007B0FD4">
      <w:pPr>
        <w:pStyle w:val="Ttulo2"/>
        <w:rPr>
          <w:sz w:val="28"/>
          <w:szCs w:val="28"/>
        </w:rPr>
      </w:pPr>
    </w:p>
    <w:p w14:paraId="5684A3E5" w14:textId="6D84E371" w:rsidR="007B4B5D" w:rsidRDefault="007B4B5D" w:rsidP="000169F1">
      <w:pPr>
        <w:pStyle w:val="SemEspaamento"/>
      </w:pPr>
      <w:r>
        <w:t xml:space="preserve">Quanto aos herdeiros Bruno Gastão da Rosa, Maria Luiza Gastão da Rosa e Mônica Gastão da Rosa, a peticionante informa que a citação deles não </w:t>
      </w:r>
      <w:r w:rsidR="00210005">
        <w:t>se faz</w:t>
      </w:r>
      <w:r>
        <w:t xml:space="preserve"> necessária, tendo em vista que são seus filhos, já estão cientes do ajuizamento desta demanda e da correlata </w:t>
      </w:r>
      <w:r w:rsidRPr="009F6914">
        <w:rPr>
          <w:sz w:val="20"/>
          <w:szCs w:val="18"/>
        </w:rPr>
        <w:t>(ação de abertura</w:t>
      </w:r>
      <w:r w:rsidR="009F6914" w:rsidRPr="009F6914">
        <w:rPr>
          <w:sz w:val="20"/>
          <w:szCs w:val="18"/>
        </w:rPr>
        <w:t xml:space="preserve"> de inventário e partilha</w:t>
      </w:r>
      <w:r w:rsidR="00903EF5">
        <w:rPr>
          <w:sz w:val="20"/>
          <w:szCs w:val="18"/>
        </w:rPr>
        <w:t xml:space="preserve"> n. </w:t>
      </w:r>
      <w:r w:rsidR="00F745DE" w:rsidRPr="00F745DE">
        <w:rPr>
          <w:sz w:val="20"/>
          <w:szCs w:val="18"/>
        </w:rPr>
        <w:t>5010715-88.2023.8.24.0091</w:t>
      </w:r>
      <w:r w:rsidRPr="009F6914">
        <w:rPr>
          <w:sz w:val="20"/>
          <w:szCs w:val="18"/>
        </w:rPr>
        <w:t>)</w:t>
      </w:r>
      <w:r>
        <w:t xml:space="preserve"> e irão comparecer espontaneamente em juízo nos próximos dias. </w:t>
      </w:r>
    </w:p>
    <w:p w14:paraId="72EDFFFF" w14:textId="77777777" w:rsidR="007B4B5D" w:rsidRPr="00886EA7" w:rsidRDefault="007B4B5D" w:rsidP="00886EA7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AD7694D" w14:textId="39906135" w:rsidR="000169F1" w:rsidRPr="00136102" w:rsidRDefault="0097266C" w:rsidP="000169F1">
      <w:pPr>
        <w:pStyle w:val="Ttulo"/>
      </w:pPr>
      <w:r>
        <w:t xml:space="preserve">V – </w:t>
      </w:r>
      <w:r w:rsidR="000169F1">
        <w:t xml:space="preserve">REQUERIMENTOS </w:t>
      </w:r>
    </w:p>
    <w:p w14:paraId="34EFA8CF" w14:textId="77777777" w:rsidR="000169F1" w:rsidRPr="009D28DD" w:rsidRDefault="000169F1" w:rsidP="00836BF6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692BE517" w14:textId="11CB0983" w:rsidR="000169F1" w:rsidRPr="00136102" w:rsidRDefault="000169F1" w:rsidP="000169F1">
      <w:pPr>
        <w:pStyle w:val="SemEspaamento"/>
      </w:pPr>
      <w:r>
        <w:t>A</w:t>
      </w:r>
      <w:r w:rsidRPr="00136102">
        <w:t>nte o exposto, é esta para requerer</w:t>
      </w:r>
      <w:r w:rsidR="009D76A6">
        <w:t xml:space="preserve"> a Vossa Excelência</w:t>
      </w:r>
      <w:r w:rsidRPr="00136102">
        <w:t>:</w:t>
      </w:r>
    </w:p>
    <w:p w14:paraId="54007FAB" w14:textId="77777777" w:rsidR="000169F1" w:rsidRPr="009D28DD" w:rsidRDefault="000169F1" w:rsidP="00836BF6">
      <w:pPr>
        <w:pStyle w:val="Qualificaodaspartes"/>
        <w:rPr>
          <w:sz w:val="18"/>
          <w:szCs w:val="16"/>
        </w:rPr>
      </w:pPr>
    </w:p>
    <w:p w14:paraId="70E956EB" w14:textId="7627C2D8" w:rsidR="00EE4D76" w:rsidRPr="00EE4D76" w:rsidRDefault="00EE4D76" w:rsidP="00EE4D76">
      <w:pPr>
        <w:pStyle w:val="PargrafodaLista"/>
        <w:numPr>
          <w:ilvl w:val="1"/>
          <w:numId w:val="4"/>
        </w:numPr>
        <w:spacing w:after="120" w:line="360" w:lineRule="auto"/>
        <w:ind w:left="0" w:firstLine="1701"/>
        <w:jc w:val="both"/>
        <w:rPr>
          <w:rFonts w:ascii="Arial" w:hAnsi="Arial" w:cs="Arial"/>
          <w:sz w:val="24"/>
          <w:szCs w:val="24"/>
        </w:rPr>
      </w:pPr>
      <w:r w:rsidRPr="00EE4D76">
        <w:rPr>
          <w:rFonts w:ascii="Arial" w:hAnsi="Arial" w:cs="Arial"/>
          <w:sz w:val="24"/>
          <w:szCs w:val="24"/>
        </w:rPr>
        <w:lastRenderedPageBreak/>
        <w:t xml:space="preserve">presentes os requisitos necessários à </w:t>
      </w:r>
      <w:r w:rsidR="0093593D">
        <w:rPr>
          <w:rFonts w:ascii="Arial" w:hAnsi="Arial" w:cs="Arial"/>
          <w:sz w:val="24"/>
          <w:szCs w:val="24"/>
        </w:rPr>
        <w:t xml:space="preserve">sua </w:t>
      </w:r>
      <w:r w:rsidRPr="00EE4D76">
        <w:rPr>
          <w:rFonts w:ascii="Arial" w:hAnsi="Arial" w:cs="Arial"/>
          <w:sz w:val="24"/>
          <w:szCs w:val="24"/>
        </w:rPr>
        <w:t>validade, a abertura do testamento</w:t>
      </w:r>
      <w:r w:rsidR="0093593D" w:rsidRPr="0093593D">
        <w:rPr>
          <w:rFonts w:ascii="Arial" w:hAnsi="Arial" w:cs="Arial"/>
          <w:sz w:val="24"/>
          <w:szCs w:val="24"/>
        </w:rPr>
        <w:t xml:space="preserve"> </w:t>
      </w:r>
      <w:r w:rsidR="0093593D" w:rsidRPr="00EE4D76">
        <w:rPr>
          <w:rFonts w:ascii="Arial" w:hAnsi="Arial" w:cs="Arial"/>
          <w:sz w:val="24"/>
          <w:szCs w:val="24"/>
        </w:rPr>
        <w:t>público dos bens deixados pel</w:t>
      </w:r>
      <w:r w:rsidR="0093593D">
        <w:rPr>
          <w:rFonts w:ascii="Arial" w:hAnsi="Arial" w:cs="Arial"/>
          <w:sz w:val="24"/>
          <w:szCs w:val="24"/>
        </w:rPr>
        <w:t>o</w:t>
      </w:r>
      <w:r w:rsidR="0093593D" w:rsidRPr="00EE4D76">
        <w:rPr>
          <w:rFonts w:ascii="Arial" w:hAnsi="Arial" w:cs="Arial"/>
          <w:sz w:val="24"/>
          <w:szCs w:val="24"/>
        </w:rPr>
        <w:t xml:space="preserve"> </w:t>
      </w:r>
      <w:r w:rsidR="0093593D" w:rsidRPr="00EE4D76">
        <w:rPr>
          <w:rFonts w:ascii="Arial" w:hAnsi="Arial" w:cs="Arial"/>
          <w:i/>
          <w:iCs/>
          <w:sz w:val="24"/>
          <w:szCs w:val="24"/>
        </w:rPr>
        <w:t>de cujus</w:t>
      </w:r>
      <w:r w:rsidRPr="00EE4D76">
        <w:rPr>
          <w:rFonts w:ascii="Arial" w:hAnsi="Arial" w:cs="Arial"/>
          <w:sz w:val="24"/>
          <w:szCs w:val="24"/>
        </w:rPr>
        <w:t>, para que surta os efeitos legais</w:t>
      </w:r>
      <w:r w:rsidR="00E06E30">
        <w:rPr>
          <w:rFonts w:ascii="Arial" w:hAnsi="Arial" w:cs="Arial"/>
          <w:sz w:val="24"/>
          <w:szCs w:val="24"/>
        </w:rPr>
        <w:t xml:space="preserve">, com a </w:t>
      </w:r>
      <w:r w:rsidR="00E06E30" w:rsidRPr="00E06E30">
        <w:rPr>
          <w:rFonts w:ascii="Arial" w:hAnsi="Arial" w:cs="Arial"/>
          <w:sz w:val="24"/>
          <w:szCs w:val="24"/>
          <w:u w:val="single"/>
        </w:rPr>
        <w:t>citação</w:t>
      </w:r>
      <w:r w:rsidR="00E06E30">
        <w:rPr>
          <w:rFonts w:ascii="Arial" w:hAnsi="Arial" w:cs="Arial"/>
          <w:sz w:val="24"/>
          <w:szCs w:val="24"/>
        </w:rPr>
        <w:t xml:space="preserve"> dos </w:t>
      </w:r>
      <w:r w:rsidR="00E06E30" w:rsidRPr="00E84EF1">
        <w:rPr>
          <w:rFonts w:ascii="Arial" w:hAnsi="Arial" w:cs="Arial"/>
          <w:sz w:val="24"/>
          <w:szCs w:val="24"/>
        </w:rPr>
        <w:t>herdeiros</w:t>
      </w:r>
      <w:r w:rsidR="00E06E30">
        <w:rPr>
          <w:rFonts w:ascii="Arial" w:hAnsi="Arial" w:cs="Arial"/>
          <w:sz w:val="24"/>
          <w:szCs w:val="24"/>
        </w:rPr>
        <w:t xml:space="preserve"> </w:t>
      </w:r>
      <w:r w:rsidR="00711966">
        <w:rPr>
          <w:rFonts w:ascii="Arial" w:hAnsi="Arial" w:cs="Arial"/>
          <w:sz w:val="24"/>
          <w:szCs w:val="24"/>
        </w:rPr>
        <w:t>Cláudio Gastão da Rosa</w:t>
      </w:r>
      <w:r w:rsidR="005E0624">
        <w:rPr>
          <w:rFonts w:ascii="Arial" w:hAnsi="Arial" w:cs="Arial"/>
          <w:sz w:val="24"/>
          <w:szCs w:val="24"/>
        </w:rPr>
        <w:t xml:space="preserve"> Filho</w:t>
      </w:r>
      <w:r w:rsidR="00711966">
        <w:rPr>
          <w:rFonts w:ascii="Arial" w:hAnsi="Arial" w:cs="Arial"/>
          <w:sz w:val="24"/>
          <w:szCs w:val="24"/>
        </w:rPr>
        <w:t xml:space="preserve">, </w:t>
      </w:r>
      <w:r w:rsidR="00E84EF1">
        <w:rPr>
          <w:rFonts w:ascii="Arial" w:hAnsi="Arial" w:cs="Arial"/>
          <w:sz w:val="24"/>
          <w:szCs w:val="24"/>
        </w:rPr>
        <w:t xml:space="preserve">Giselle Gastão </w:t>
      </w:r>
      <w:r w:rsidR="000271BA">
        <w:rPr>
          <w:rFonts w:ascii="Arial" w:hAnsi="Arial" w:cs="Arial"/>
          <w:sz w:val="24"/>
          <w:szCs w:val="24"/>
        </w:rPr>
        <w:t xml:space="preserve">da Rosa </w:t>
      </w:r>
      <w:r w:rsidR="00E84EF1">
        <w:rPr>
          <w:rFonts w:ascii="Arial" w:hAnsi="Arial" w:cs="Arial"/>
          <w:sz w:val="24"/>
          <w:szCs w:val="24"/>
        </w:rPr>
        <w:t xml:space="preserve">Antunes, Michelle Gastão da Rosa e Valentina Nascimento Gastão da Rosa, </w:t>
      </w:r>
      <w:r w:rsidR="00E06E30">
        <w:rPr>
          <w:rFonts w:ascii="Arial" w:hAnsi="Arial" w:cs="Arial"/>
          <w:sz w:val="24"/>
          <w:szCs w:val="24"/>
        </w:rPr>
        <w:t xml:space="preserve">nos </w:t>
      </w:r>
      <w:r w:rsidR="00E06E30" w:rsidRPr="00E84EF1">
        <w:rPr>
          <w:rFonts w:ascii="Arial" w:hAnsi="Arial" w:cs="Arial"/>
          <w:sz w:val="24"/>
          <w:szCs w:val="24"/>
          <w:u w:val="single"/>
        </w:rPr>
        <w:t>endereços</w:t>
      </w:r>
      <w:r w:rsidR="00E06E30">
        <w:rPr>
          <w:rFonts w:ascii="Arial" w:hAnsi="Arial" w:cs="Arial"/>
          <w:sz w:val="24"/>
          <w:szCs w:val="24"/>
        </w:rPr>
        <w:t xml:space="preserve"> indicados no </w:t>
      </w:r>
      <w:r w:rsidR="00E06E30" w:rsidRPr="00E06E30">
        <w:rPr>
          <w:rFonts w:ascii="Arial" w:hAnsi="Arial" w:cs="Arial"/>
          <w:sz w:val="24"/>
          <w:szCs w:val="24"/>
          <w:u w:val="single"/>
        </w:rPr>
        <w:t>tópico IV</w:t>
      </w:r>
      <w:r w:rsidRPr="00EE4D76">
        <w:rPr>
          <w:rFonts w:ascii="Arial" w:hAnsi="Arial" w:cs="Arial"/>
          <w:sz w:val="24"/>
          <w:szCs w:val="24"/>
        </w:rPr>
        <w:t>;</w:t>
      </w:r>
    </w:p>
    <w:p w14:paraId="42B85F2C" w14:textId="6AA93C1D" w:rsidR="00EE4D76" w:rsidRDefault="00EE4D76" w:rsidP="00EE4D76">
      <w:pPr>
        <w:pStyle w:val="PargrafodaLista"/>
        <w:numPr>
          <w:ilvl w:val="1"/>
          <w:numId w:val="4"/>
        </w:numPr>
        <w:spacing w:after="120" w:line="360" w:lineRule="auto"/>
        <w:ind w:left="0" w:firstLine="170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oitiva do representante do Ministério Público, para que se manifeste sobre o presente ato</w:t>
      </w:r>
      <w:r w:rsidR="00B04B5F">
        <w:rPr>
          <w:rFonts w:ascii="Arial" w:hAnsi="Arial" w:cs="Arial"/>
          <w:sz w:val="24"/>
          <w:szCs w:val="24"/>
        </w:rPr>
        <w:t xml:space="preserve"> </w:t>
      </w:r>
      <w:r w:rsidR="00B04B5F" w:rsidRPr="00A559F1">
        <w:rPr>
          <w:rFonts w:ascii="Arial" w:hAnsi="Arial" w:cs="Arial"/>
          <w:sz w:val="20"/>
          <w:szCs w:val="20"/>
        </w:rPr>
        <w:t xml:space="preserve">(art. 735, </w:t>
      </w:r>
      <w:r w:rsidR="00A559F1" w:rsidRPr="00A559F1">
        <w:rPr>
          <w:rFonts w:ascii="Arial" w:hAnsi="Arial" w:cs="Arial"/>
          <w:sz w:val="20"/>
          <w:szCs w:val="20"/>
        </w:rPr>
        <w:t>§2º, do CPC)</w:t>
      </w:r>
      <w:r>
        <w:rPr>
          <w:rFonts w:ascii="Arial" w:hAnsi="Arial" w:cs="Arial"/>
          <w:sz w:val="24"/>
          <w:szCs w:val="24"/>
        </w:rPr>
        <w:t>;</w:t>
      </w:r>
    </w:p>
    <w:p w14:paraId="3627E0BE" w14:textId="06A7E23D" w:rsidR="00EE4D76" w:rsidRDefault="00EE4D76" w:rsidP="00EE4D76">
      <w:pPr>
        <w:pStyle w:val="PargrafodaLista"/>
        <w:numPr>
          <w:ilvl w:val="1"/>
          <w:numId w:val="4"/>
        </w:numPr>
        <w:spacing w:after="120" w:line="360" w:lineRule="auto"/>
        <w:ind w:left="0" w:firstLine="170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fim, seja </w:t>
      </w:r>
      <w:r w:rsidR="00955DBD">
        <w:rPr>
          <w:rFonts w:ascii="Arial" w:hAnsi="Arial" w:cs="Arial"/>
          <w:sz w:val="24"/>
          <w:szCs w:val="24"/>
        </w:rPr>
        <w:t>determinado o registro e cumprimento d</w:t>
      </w:r>
      <w:r>
        <w:rPr>
          <w:rFonts w:ascii="Arial" w:hAnsi="Arial" w:cs="Arial"/>
          <w:sz w:val="24"/>
          <w:szCs w:val="24"/>
        </w:rPr>
        <w:t xml:space="preserve">o testamento </w:t>
      </w:r>
      <w:r w:rsidR="00955DBD">
        <w:rPr>
          <w:rFonts w:ascii="Arial" w:hAnsi="Arial" w:cs="Arial"/>
          <w:sz w:val="24"/>
          <w:szCs w:val="24"/>
        </w:rPr>
        <w:t xml:space="preserve">público deixado pelo </w:t>
      </w:r>
      <w:r w:rsidR="009C4DAB">
        <w:rPr>
          <w:rFonts w:ascii="Arial" w:hAnsi="Arial" w:cs="Arial"/>
          <w:sz w:val="24"/>
          <w:szCs w:val="24"/>
        </w:rPr>
        <w:t>senhor</w:t>
      </w:r>
      <w:r w:rsidR="00955DBD">
        <w:rPr>
          <w:rFonts w:ascii="Arial" w:hAnsi="Arial" w:cs="Arial"/>
          <w:sz w:val="24"/>
          <w:szCs w:val="24"/>
        </w:rPr>
        <w:t xml:space="preserve"> Cláudio Gastão da Rosa, com as determinações de praxe</w:t>
      </w:r>
      <w:r>
        <w:rPr>
          <w:rFonts w:ascii="Arial" w:hAnsi="Arial" w:cs="Arial"/>
          <w:sz w:val="24"/>
          <w:szCs w:val="24"/>
        </w:rPr>
        <w:t>.</w:t>
      </w:r>
    </w:p>
    <w:p w14:paraId="1CEB3435" w14:textId="75720AAF" w:rsidR="000169F1" w:rsidRPr="00C93597" w:rsidRDefault="001D0364" w:rsidP="003A3645">
      <w:pPr>
        <w:pStyle w:val="SemEspaamento"/>
      </w:pPr>
      <w:r>
        <w:t>Dá-se à causa,</w:t>
      </w:r>
      <w:r w:rsidRPr="001D0364">
        <w:t xml:space="preserve"> </w:t>
      </w:r>
      <w:r>
        <w:t>para efeitos meramente fiscais, o valor de R$1.000,00.</w:t>
      </w:r>
    </w:p>
    <w:p w14:paraId="4ADC8520" w14:textId="77777777" w:rsidR="00F6436D" w:rsidRPr="00885056" w:rsidRDefault="00F6436D" w:rsidP="00F6436D">
      <w:pPr>
        <w:pStyle w:val="SemEspaamento"/>
        <w:numPr>
          <w:ilvl w:val="0"/>
          <w:numId w:val="0"/>
        </w:numPr>
        <w:ind w:left="1701"/>
        <w:rPr>
          <w:sz w:val="14"/>
          <w:szCs w:val="12"/>
        </w:rPr>
      </w:pPr>
    </w:p>
    <w:p w14:paraId="64575032" w14:textId="54CD45CD" w:rsidR="000169F1" w:rsidRPr="003A3645" w:rsidRDefault="0090226D" w:rsidP="003A3645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 xml:space="preserve">36.591,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5AC91FD1" w14:textId="77777777" w:rsidR="009D28DD" w:rsidRPr="009D28DD" w:rsidRDefault="009D28DD" w:rsidP="009D28DD">
      <w:pPr>
        <w:pStyle w:val="SemEspaamento"/>
        <w:numPr>
          <w:ilvl w:val="0"/>
          <w:numId w:val="0"/>
        </w:numPr>
        <w:ind w:left="1701"/>
        <w:rPr>
          <w:sz w:val="8"/>
          <w:szCs w:val="6"/>
        </w:rPr>
      </w:pPr>
    </w:p>
    <w:p w14:paraId="04AC81C8" w14:textId="52567B68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8FB938B" w14:textId="5B1C570D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4005E">
        <w:rPr>
          <w:rFonts w:ascii="Arial" w:eastAsia="Calibri" w:hAnsi="Arial" w:cs="Times New Roman"/>
          <w:noProof/>
          <w:sz w:val="24"/>
          <w:szCs w:val="24"/>
        </w:rPr>
        <w:t>4 de julho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22AD15F" w14:textId="77777777" w:rsidR="000169F1" w:rsidRPr="006E74F4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611622E" w14:textId="77777777" w:rsidR="00454C02" w:rsidRPr="009D28DD" w:rsidRDefault="00454C02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FAF0573" w14:textId="77777777" w:rsidR="000169F1" w:rsidRPr="009D28DD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4"/>
          <w:szCs w:val="14"/>
          <w:lang w:val="pt"/>
        </w:rPr>
      </w:pPr>
    </w:p>
    <w:p w14:paraId="0870E1C0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D913579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6F577B08" w14:textId="77777777" w:rsidR="00903EF5" w:rsidRDefault="00903EF5" w:rsidP="003A3645">
      <w:pPr>
        <w:spacing w:after="0"/>
        <w:rPr>
          <w:rFonts w:ascii="Arial" w:hAnsi="Arial" w:cs="Arial"/>
          <w:sz w:val="24"/>
          <w:szCs w:val="24"/>
          <w:u w:val="single"/>
        </w:rPr>
      </w:pPr>
    </w:p>
    <w:p w14:paraId="505E6886" w14:textId="77777777" w:rsidR="00903EF5" w:rsidRDefault="00903EF5" w:rsidP="003A3645">
      <w:pPr>
        <w:spacing w:after="0"/>
        <w:rPr>
          <w:rFonts w:ascii="Arial" w:hAnsi="Arial" w:cs="Arial"/>
          <w:sz w:val="24"/>
          <w:szCs w:val="24"/>
          <w:u w:val="single"/>
        </w:rPr>
      </w:pPr>
    </w:p>
    <w:p w14:paraId="4491AAEE" w14:textId="77777777" w:rsidR="00D747CB" w:rsidRDefault="00D747CB" w:rsidP="003A3645">
      <w:pPr>
        <w:spacing w:after="0"/>
        <w:rPr>
          <w:rFonts w:ascii="Arial" w:hAnsi="Arial" w:cs="Arial"/>
          <w:sz w:val="24"/>
          <w:szCs w:val="24"/>
          <w:u w:val="single"/>
        </w:rPr>
      </w:pPr>
    </w:p>
    <w:p w14:paraId="606C41F7" w14:textId="77777777" w:rsidR="00903EF5" w:rsidRDefault="00903EF5" w:rsidP="003A3645">
      <w:pPr>
        <w:spacing w:after="0"/>
        <w:rPr>
          <w:rFonts w:ascii="Arial" w:hAnsi="Arial" w:cs="Arial"/>
          <w:sz w:val="24"/>
          <w:szCs w:val="24"/>
          <w:u w:val="single"/>
        </w:rPr>
      </w:pPr>
    </w:p>
    <w:p w14:paraId="43277A9F" w14:textId="3A7F6F76" w:rsidR="003A3645" w:rsidRPr="008518C3" w:rsidRDefault="003A3645" w:rsidP="003A3645">
      <w:pPr>
        <w:spacing w:after="0"/>
        <w:rPr>
          <w:rFonts w:ascii="Arial" w:hAnsi="Arial" w:cs="Arial"/>
          <w:sz w:val="24"/>
          <w:szCs w:val="24"/>
          <w:u w:val="single"/>
        </w:rPr>
      </w:pPr>
      <w:r w:rsidRPr="008518C3">
        <w:rPr>
          <w:rFonts w:ascii="Arial" w:hAnsi="Arial" w:cs="Arial"/>
          <w:sz w:val="24"/>
          <w:szCs w:val="24"/>
          <w:u w:val="single"/>
        </w:rPr>
        <w:t>DOCUMENTOS QUE ACOMPANHAM ESTA PETIÇÃO</w:t>
      </w:r>
      <w:r w:rsidR="0073774A">
        <w:rPr>
          <w:rFonts w:ascii="Arial" w:hAnsi="Arial" w:cs="Arial"/>
          <w:sz w:val="24"/>
          <w:szCs w:val="24"/>
          <w:u w:val="single"/>
        </w:rPr>
        <w:t xml:space="preserve"> INICIAL</w:t>
      </w:r>
      <w:r w:rsidRPr="008518C3">
        <w:rPr>
          <w:rFonts w:ascii="Arial" w:hAnsi="Arial" w:cs="Arial"/>
          <w:sz w:val="24"/>
          <w:szCs w:val="24"/>
          <w:u w:val="single"/>
        </w:rPr>
        <w:t>:</w:t>
      </w:r>
    </w:p>
    <w:p w14:paraId="5C98072B" w14:textId="77777777" w:rsidR="003A3645" w:rsidRPr="00E82A52" w:rsidRDefault="003A3645" w:rsidP="003A3645">
      <w:pPr>
        <w:spacing w:after="0"/>
        <w:jc w:val="both"/>
        <w:rPr>
          <w:rFonts w:ascii="Arial" w:hAnsi="Arial" w:cs="Arial"/>
        </w:rPr>
      </w:pPr>
      <w:r w:rsidRPr="00E82A52">
        <w:rPr>
          <w:rFonts w:ascii="Arial" w:hAnsi="Arial" w:cs="Arial"/>
          <w:b/>
          <w:bCs/>
        </w:rPr>
        <w:t>Doc. 1</w:t>
      </w:r>
      <w:r w:rsidRPr="00E82A52">
        <w:rPr>
          <w:rFonts w:ascii="Arial" w:hAnsi="Arial" w:cs="Arial"/>
        </w:rPr>
        <w:t>: Procuração;</w:t>
      </w:r>
    </w:p>
    <w:p w14:paraId="4F57DB8E" w14:textId="77777777" w:rsidR="003A3645" w:rsidRPr="00E82A52" w:rsidRDefault="003A3645" w:rsidP="003A3645">
      <w:pPr>
        <w:spacing w:after="0"/>
        <w:jc w:val="both"/>
        <w:rPr>
          <w:rFonts w:ascii="Arial" w:hAnsi="Arial" w:cs="Arial"/>
        </w:rPr>
      </w:pPr>
      <w:r w:rsidRPr="00E82A52">
        <w:rPr>
          <w:rFonts w:ascii="Arial" w:hAnsi="Arial" w:cs="Arial"/>
          <w:b/>
          <w:bCs/>
        </w:rPr>
        <w:t>Doc. 2</w:t>
      </w:r>
      <w:r w:rsidRPr="00E82A52">
        <w:rPr>
          <w:rFonts w:ascii="Arial" w:hAnsi="Arial" w:cs="Arial"/>
        </w:rPr>
        <w:t>: Certidão de óbito do autor da herança;</w:t>
      </w:r>
    </w:p>
    <w:p w14:paraId="38E65ADD" w14:textId="2E038068" w:rsidR="003A3645" w:rsidRDefault="003A3645" w:rsidP="003A3645">
      <w:pPr>
        <w:spacing w:after="0"/>
        <w:jc w:val="both"/>
        <w:rPr>
          <w:rFonts w:ascii="Arial" w:hAnsi="Arial" w:cs="Arial"/>
        </w:rPr>
      </w:pPr>
      <w:r w:rsidRPr="00E82A52">
        <w:rPr>
          <w:rFonts w:ascii="Arial" w:hAnsi="Arial" w:cs="Arial"/>
          <w:b/>
          <w:bCs/>
        </w:rPr>
        <w:t>Doc. 3</w:t>
      </w:r>
      <w:r w:rsidRPr="00E82A52">
        <w:rPr>
          <w:rFonts w:ascii="Arial" w:hAnsi="Arial" w:cs="Arial"/>
        </w:rPr>
        <w:t>: Testamento Público</w:t>
      </w:r>
      <w:r>
        <w:rPr>
          <w:rFonts w:ascii="Arial" w:hAnsi="Arial" w:cs="Arial"/>
        </w:rPr>
        <w:t xml:space="preserve"> em favor da requerente;</w:t>
      </w:r>
    </w:p>
    <w:p w14:paraId="2DF7E9C5" w14:textId="01CF87AF" w:rsidR="00C91403" w:rsidRPr="00C91403" w:rsidRDefault="003A3645" w:rsidP="009A7AC6">
      <w:pPr>
        <w:spacing w:after="0"/>
        <w:jc w:val="both"/>
        <w:rPr>
          <w:rFonts w:ascii="Arial" w:hAnsi="Arial" w:cs="Arial"/>
          <w:b/>
          <w:bCs/>
        </w:rPr>
      </w:pPr>
      <w:r w:rsidRPr="00E82A52">
        <w:rPr>
          <w:rFonts w:ascii="Arial" w:hAnsi="Arial" w:cs="Arial"/>
          <w:b/>
          <w:bCs/>
        </w:rPr>
        <w:t>Doc. 4</w:t>
      </w:r>
      <w:r w:rsidRPr="00E82A52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Pr="00E82A52">
        <w:rPr>
          <w:rFonts w:ascii="Arial" w:hAnsi="Arial" w:cs="Arial"/>
        </w:rPr>
        <w:t xml:space="preserve">Certidão de casamento da requerente e </w:t>
      </w:r>
      <w:r>
        <w:rPr>
          <w:rFonts w:ascii="Arial" w:hAnsi="Arial" w:cs="Arial"/>
        </w:rPr>
        <w:t>d</w:t>
      </w:r>
      <w:r w:rsidRPr="00E82A52">
        <w:rPr>
          <w:rFonts w:ascii="Arial" w:hAnsi="Arial" w:cs="Arial"/>
        </w:rPr>
        <w:t xml:space="preserve">o </w:t>
      </w:r>
      <w:r w:rsidRPr="00E82A52">
        <w:rPr>
          <w:rFonts w:ascii="Arial" w:hAnsi="Arial" w:cs="Arial"/>
          <w:i/>
          <w:iCs/>
        </w:rPr>
        <w:t>de cujus</w:t>
      </w:r>
      <w:r w:rsidR="00294B54">
        <w:rPr>
          <w:rFonts w:ascii="Arial" w:hAnsi="Arial" w:cs="Arial"/>
        </w:rPr>
        <w:t>;</w:t>
      </w:r>
    </w:p>
    <w:p w14:paraId="431B5EFE" w14:textId="6978733F" w:rsidR="00294B54" w:rsidRPr="00C91403" w:rsidRDefault="00294B54" w:rsidP="00294B54">
      <w:pPr>
        <w:spacing w:after="0"/>
        <w:jc w:val="both"/>
        <w:rPr>
          <w:rFonts w:ascii="Arial" w:hAnsi="Arial" w:cs="Arial"/>
          <w:b/>
          <w:bCs/>
        </w:rPr>
      </w:pPr>
      <w:r w:rsidRPr="00E82A52">
        <w:rPr>
          <w:rFonts w:ascii="Arial" w:hAnsi="Arial" w:cs="Arial"/>
          <w:b/>
          <w:bCs/>
        </w:rPr>
        <w:t xml:space="preserve">Doc. </w:t>
      </w:r>
      <w:r>
        <w:rPr>
          <w:rFonts w:ascii="Arial" w:hAnsi="Arial" w:cs="Arial"/>
          <w:b/>
          <w:bCs/>
        </w:rPr>
        <w:t>5</w:t>
      </w:r>
      <w:r w:rsidRPr="00E82A52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E1703C">
        <w:rPr>
          <w:rFonts w:ascii="Arial" w:hAnsi="Arial" w:cs="Arial"/>
        </w:rPr>
        <w:t>Documentos pessoais da requerente</w:t>
      </w:r>
      <w:r>
        <w:rPr>
          <w:rFonts w:ascii="Arial" w:hAnsi="Arial" w:cs="Arial"/>
        </w:rPr>
        <w:t>.</w:t>
      </w:r>
    </w:p>
    <w:p w14:paraId="7D703360" w14:textId="77777777" w:rsidR="00131BEB" w:rsidRPr="000169F1" w:rsidRDefault="00131BEB" w:rsidP="000169F1"/>
    <w:sectPr w:rsidR="00131BEB" w:rsidRPr="000169F1" w:rsidSect="00DE5E81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145C7" w14:textId="77777777" w:rsidR="00643AFE" w:rsidRDefault="00643AFE" w:rsidP="00943258">
      <w:pPr>
        <w:spacing w:after="0" w:line="240" w:lineRule="auto"/>
      </w:pPr>
      <w:r>
        <w:separator/>
      </w:r>
    </w:p>
  </w:endnote>
  <w:endnote w:type="continuationSeparator" w:id="0">
    <w:p w14:paraId="4CAE5299" w14:textId="77777777" w:rsidR="00643AFE" w:rsidRDefault="00643AFE" w:rsidP="00943258">
      <w:pPr>
        <w:spacing w:after="0" w:line="240" w:lineRule="auto"/>
      </w:pPr>
      <w:r>
        <w:continuationSeparator/>
      </w:r>
    </w:p>
  </w:endnote>
  <w:endnote w:type="continuationNotice" w:id="1">
    <w:p w14:paraId="7C48BE4E" w14:textId="77777777" w:rsidR="00C91403" w:rsidRDefault="00C9140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8E74D37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4D87DCD5" wp14:editId="702FB9E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68950255" name="Imagem 6895025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C8A07A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2170A" w14:textId="77777777" w:rsidR="00643AFE" w:rsidRDefault="00643AFE" w:rsidP="00943258">
      <w:pPr>
        <w:spacing w:after="0" w:line="240" w:lineRule="auto"/>
      </w:pPr>
      <w:r>
        <w:separator/>
      </w:r>
    </w:p>
  </w:footnote>
  <w:footnote w:type="continuationSeparator" w:id="0">
    <w:p w14:paraId="45E3A375" w14:textId="77777777" w:rsidR="00643AFE" w:rsidRDefault="00643AFE" w:rsidP="00943258">
      <w:pPr>
        <w:spacing w:after="0" w:line="240" w:lineRule="auto"/>
      </w:pPr>
      <w:r>
        <w:continuationSeparator/>
      </w:r>
    </w:p>
  </w:footnote>
  <w:footnote w:type="continuationNotice" w:id="1">
    <w:p w14:paraId="076E00E4" w14:textId="77777777" w:rsidR="00C91403" w:rsidRDefault="00C9140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3CA29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44BB66F7" wp14:editId="6469E52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899719675" name="Imagem 89971967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90F48D6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A69E73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BD8595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5D4F603D"/>
    <w:multiLevelType w:val="hybridMultilevel"/>
    <w:tmpl w:val="3342BD4C"/>
    <w:lvl w:ilvl="0" w:tplc="6FE063E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9086CFE2">
      <w:start w:val="1"/>
      <w:numFmt w:val="lowerLetter"/>
      <w:lvlText w:val="%2)"/>
      <w:lvlJc w:val="left"/>
      <w:pPr>
        <w:ind w:left="1440" w:hanging="360"/>
      </w:pPr>
      <w:rPr>
        <w:rFonts w:ascii="Arial" w:eastAsiaTheme="minorHAnsi" w:hAnsi="Arial" w:cs="Arial"/>
        <w:b/>
        <w:bCs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998532876">
    <w:abstractNumId w:val="2"/>
  </w:num>
  <w:num w:numId="5" w16cid:durableId="525870911">
    <w:abstractNumId w:val="0"/>
    <w:lvlOverride w:ilvl="0">
      <w:startOverride w:val="1"/>
    </w:lvlOverride>
  </w:num>
  <w:num w:numId="6" w16cid:durableId="20594348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6E3"/>
    <w:rsid w:val="00003F31"/>
    <w:rsid w:val="00005845"/>
    <w:rsid w:val="000169F1"/>
    <w:rsid w:val="000271BA"/>
    <w:rsid w:val="0003196F"/>
    <w:rsid w:val="0004298B"/>
    <w:rsid w:val="00065335"/>
    <w:rsid w:val="00072E53"/>
    <w:rsid w:val="0009473A"/>
    <w:rsid w:val="00097661"/>
    <w:rsid w:val="00097B59"/>
    <w:rsid w:val="000A547E"/>
    <w:rsid w:val="000B6E33"/>
    <w:rsid w:val="000C08BE"/>
    <w:rsid w:val="000D228C"/>
    <w:rsid w:val="00131BEB"/>
    <w:rsid w:val="00145206"/>
    <w:rsid w:val="001667B0"/>
    <w:rsid w:val="001761C0"/>
    <w:rsid w:val="00183BE2"/>
    <w:rsid w:val="001B2B98"/>
    <w:rsid w:val="001B2E75"/>
    <w:rsid w:val="001D0364"/>
    <w:rsid w:val="001D4D74"/>
    <w:rsid w:val="001E6AE7"/>
    <w:rsid w:val="00201F45"/>
    <w:rsid w:val="00202CAC"/>
    <w:rsid w:val="00207BE4"/>
    <w:rsid w:val="00210005"/>
    <w:rsid w:val="00214E09"/>
    <w:rsid w:val="00222CC2"/>
    <w:rsid w:val="0022508A"/>
    <w:rsid w:val="00272BFB"/>
    <w:rsid w:val="002741DF"/>
    <w:rsid w:val="00291F6C"/>
    <w:rsid w:val="00294B54"/>
    <w:rsid w:val="002F411E"/>
    <w:rsid w:val="00353A53"/>
    <w:rsid w:val="00374368"/>
    <w:rsid w:val="00377A2E"/>
    <w:rsid w:val="003801CD"/>
    <w:rsid w:val="003904C8"/>
    <w:rsid w:val="00394FCF"/>
    <w:rsid w:val="003A3645"/>
    <w:rsid w:val="003E46B9"/>
    <w:rsid w:val="00407013"/>
    <w:rsid w:val="00415957"/>
    <w:rsid w:val="0044043A"/>
    <w:rsid w:val="0045220B"/>
    <w:rsid w:val="00454C02"/>
    <w:rsid w:val="004845A6"/>
    <w:rsid w:val="004864CB"/>
    <w:rsid w:val="004949AD"/>
    <w:rsid w:val="004A3313"/>
    <w:rsid w:val="004F2B78"/>
    <w:rsid w:val="004F384D"/>
    <w:rsid w:val="00501A18"/>
    <w:rsid w:val="00523E23"/>
    <w:rsid w:val="00525AE6"/>
    <w:rsid w:val="005321DA"/>
    <w:rsid w:val="00583E81"/>
    <w:rsid w:val="00584932"/>
    <w:rsid w:val="005B61B0"/>
    <w:rsid w:val="005B67EA"/>
    <w:rsid w:val="005C27F1"/>
    <w:rsid w:val="005C7756"/>
    <w:rsid w:val="005D0116"/>
    <w:rsid w:val="005D42BB"/>
    <w:rsid w:val="005E0624"/>
    <w:rsid w:val="005E15CC"/>
    <w:rsid w:val="005E1766"/>
    <w:rsid w:val="005E58E2"/>
    <w:rsid w:val="005F3AF1"/>
    <w:rsid w:val="00603E83"/>
    <w:rsid w:val="0061238B"/>
    <w:rsid w:val="00643AFE"/>
    <w:rsid w:val="00673228"/>
    <w:rsid w:val="00693F8B"/>
    <w:rsid w:val="00696295"/>
    <w:rsid w:val="006A3C22"/>
    <w:rsid w:val="006A3E77"/>
    <w:rsid w:val="006C0DFC"/>
    <w:rsid w:val="006E74F4"/>
    <w:rsid w:val="006F5F48"/>
    <w:rsid w:val="00711966"/>
    <w:rsid w:val="00722DF5"/>
    <w:rsid w:val="0073774A"/>
    <w:rsid w:val="007510CD"/>
    <w:rsid w:val="007737B4"/>
    <w:rsid w:val="00795616"/>
    <w:rsid w:val="00797900"/>
    <w:rsid w:val="007B0FD4"/>
    <w:rsid w:val="007B4B5D"/>
    <w:rsid w:val="007C2FE9"/>
    <w:rsid w:val="007C36DB"/>
    <w:rsid w:val="007C4BE8"/>
    <w:rsid w:val="00810D34"/>
    <w:rsid w:val="0082031C"/>
    <w:rsid w:val="00830CBB"/>
    <w:rsid w:val="00833342"/>
    <w:rsid w:val="00836BF6"/>
    <w:rsid w:val="00837C06"/>
    <w:rsid w:val="0084005E"/>
    <w:rsid w:val="00864BE7"/>
    <w:rsid w:val="0087310F"/>
    <w:rsid w:val="0087386B"/>
    <w:rsid w:val="00885056"/>
    <w:rsid w:val="00886EA7"/>
    <w:rsid w:val="008979D8"/>
    <w:rsid w:val="008979EB"/>
    <w:rsid w:val="008A0012"/>
    <w:rsid w:val="008A0F6B"/>
    <w:rsid w:val="008B4E99"/>
    <w:rsid w:val="008E31FF"/>
    <w:rsid w:val="008E377D"/>
    <w:rsid w:val="008E5365"/>
    <w:rsid w:val="008E59D6"/>
    <w:rsid w:val="008F2218"/>
    <w:rsid w:val="008F53CE"/>
    <w:rsid w:val="008F7B29"/>
    <w:rsid w:val="0090226D"/>
    <w:rsid w:val="00903EF5"/>
    <w:rsid w:val="00907697"/>
    <w:rsid w:val="00924163"/>
    <w:rsid w:val="009274A5"/>
    <w:rsid w:val="0093593D"/>
    <w:rsid w:val="00943258"/>
    <w:rsid w:val="00955DBD"/>
    <w:rsid w:val="0097266C"/>
    <w:rsid w:val="009A7AC6"/>
    <w:rsid w:val="009C4DAB"/>
    <w:rsid w:val="009D28DD"/>
    <w:rsid w:val="009D76A6"/>
    <w:rsid w:val="009F2A43"/>
    <w:rsid w:val="009F6914"/>
    <w:rsid w:val="00A02C02"/>
    <w:rsid w:val="00A049FC"/>
    <w:rsid w:val="00A15732"/>
    <w:rsid w:val="00A32A65"/>
    <w:rsid w:val="00A559F1"/>
    <w:rsid w:val="00AB235B"/>
    <w:rsid w:val="00AE1C40"/>
    <w:rsid w:val="00B04B5F"/>
    <w:rsid w:val="00B14A81"/>
    <w:rsid w:val="00B34C49"/>
    <w:rsid w:val="00B6363E"/>
    <w:rsid w:val="00BA03D7"/>
    <w:rsid w:val="00BA2544"/>
    <w:rsid w:val="00BB1250"/>
    <w:rsid w:val="00BB59B0"/>
    <w:rsid w:val="00BC300D"/>
    <w:rsid w:val="00C03B4C"/>
    <w:rsid w:val="00C0456B"/>
    <w:rsid w:val="00C04F2D"/>
    <w:rsid w:val="00C103D9"/>
    <w:rsid w:val="00C77B7C"/>
    <w:rsid w:val="00C91403"/>
    <w:rsid w:val="00CB5FC5"/>
    <w:rsid w:val="00D2398E"/>
    <w:rsid w:val="00D32740"/>
    <w:rsid w:val="00D540EB"/>
    <w:rsid w:val="00D747CB"/>
    <w:rsid w:val="00DC29CC"/>
    <w:rsid w:val="00DE0162"/>
    <w:rsid w:val="00DE0552"/>
    <w:rsid w:val="00DE3B59"/>
    <w:rsid w:val="00DE5E81"/>
    <w:rsid w:val="00DF5478"/>
    <w:rsid w:val="00E05790"/>
    <w:rsid w:val="00E06E30"/>
    <w:rsid w:val="00E1703C"/>
    <w:rsid w:val="00E84EF1"/>
    <w:rsid w:val="00E90F3C"/>
    <w:rsid w:val="00E968BB"/>
    <w:rsid w:val="00EB4346"/>
    <w:rsid w:val="00ED6B07"/>
    <w:rsid w:val="00EE3903"/>
    <w:rsid w:val="00EE4D76"/>
    <w:rsid w:val="00F11B2C"/>
    <w:rsid w:val="00F11E60"/>
    <w:rsid w:val="00F22B73"/>
    <w:rsid w:val="00F32293"/>
    <w:rsid w:val="00F516E3"/>
    <w:rsid w:val="00F6436D"/>
    <w:rsid w:val="00F745DE"/>
    <w:rsid w:val="00F77989"/>
    <w:rsid w:val="00F911A9"/>
    <w:rsid w:val="00FB3A3F"/>
    <w:rsid w:val="00FB5F51"/>
    <w:rsid w:val="00FB707D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CD054F"/>
  <w15:chartTrackingRefBased/>
  <w15:docId w15:val="{DEB26603-FE1B-4B71-A6C5-C00D17934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D239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140</TotalTime>
  <Pages>4</Pages>
  <Words>1125</Words>
  <Characters>5856</Characters>
  <Application>Microsoft Office Word</Application>
  <DocSecurity>0</DocSecurity>
  <Lines>154</Lines>
  <Paragraphs>66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126</cp:revision>
  <cp:lastPrinted>2023-06-29T19:34:00Z</cp:lastPrinted>
  <dcterms:created xsi:type="dcterms:W3CDTF">2023-06-24T17:21:00Z</dcterms:created>
  <dcterms:modified xsi:type="dcterms:W3CDTF">2023-07-04T19:27:00Z</dcterms:modified>
</cp:coreProperties>
</file>