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9565D1" w14:textId="3B8DF149" w:rsidR="000169F1" w:rsidRPr="00993434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1F55B1">
        <w:rPr>
          <w:rFonts w:ascii="Arial" w:eastAsia="Calibri" w:hAnsi="Arial" w:cs="Times New Roman"/>
          <w:sz w:val="24"/>
          <w:szCs w:val="24"/>
        </w:rPr>
        <w:t xml:space="preserve"> </w:t>
      </w:r>
      <w:r w:rsidRPr="00980061">
        <w:rPr>
          <w:rFonts w:ascii="Arial" w:eastAsia="Calibri" w:hAnsi="Arial" w:cs="Times New Roman"/>
          <w:sz w:val="24"/>
          <w:szCs w:val="24"/>
        </w:rPr>
        <w:t>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VARA D</w:t>
      </w:r>
      <w:r w:rsidR="001F55B1">
        <w:rPr>
          <w:rFonts w:ascii="Arial" w:eastAsia="Calibri" w:hAnsi="Arial" w:cs="Times New Roman"/>
          <w:sz w:val="24"/>
          <w:szCs w:val="24"/>
        </w:rPr>
        <w:t>E SUCESSÕES E REGISTRO PÚBLICO D</w:t>
      </w:r>
      <w:r>
        <w:rPr>
          <w:rFonts w:ascii="Arial" w:eastAsia="Calibri" w:hAnsi="Arial" w:cs="Times New Roman"/>
          <w:sz w:val="24"/>
          <w:szCs w:val="24"/>
        </w:rPr>
        <w:t xml:space="preserve">A COMARCA </w:t>
      </w:r>
      <w:r w:rsidR="001F55B1">
        <w:rPr>
          <w:rFonts w:ascii="Arial" w:eastAsia="Calibri" w:hAnsi="Arial" w:cs="Times New Roman"/>
          <w:sz w:val="24"/>
          <w:szCs w:val="24"/>
        </w:rPr>
        <w:t>DA CAPITAL/SC.</w:t>
      </w:r>
    </w:p>
    <w:p w14:paraId="4E891076" w14:textId="77777777" w:rsidR="000169F1" w:rsidRPr="00F555ED" w:rsidRDefault="000169F1" w:rsidP="00F775D3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17060CA4" w14:textId="77777777" w:rsidR="00837EC2" w:rsidRDefault="00837EC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3B0FB1AD" w14:textId="77777777" w:rsidR="004505A8" w:rsidRDefault="004505A8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3EA5ACD7" w14:textId="77777777" w:rsidR="004505A8" w:rsidRPr="004505A8" w:rsidRDefault="004505A8" w:rsidP="004505A8">
      <w:pPr>
        <w:pStyle w:val="Ttulo2"/>
        <w:rPr>
          <w:rFonts w:eastAsia="Calibri"/>
          <w:sz w:val="18"/>
          <w:szCs w:val="18"/>
        </w:rPr>
      </w:pPr>
    </w:p>
    <w:p w14:paraId="7E82C478" w14:textId="77777777" w:rsidR="00837EC2" w:rsidRPr="00F555ED" w:rsidRDefault="00837EC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0"/>
          <w:szCs w:val="10"/>
        </w:rPr>
      </w:pPr>
    </w:p>
    <w:p w14:paraId="7B494C44" w14:textId="1B9C82F1" w:rsidR="000169F1" w:rsidRPr="001F55B1" w:rsidRDefault="001F55B1" w:rsidP="001F55B1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F55B1">
        <w:rPr>
          <w:rFonts w:ascii="Arial" w:eastAsia="Calibri" w:hAnsi="Arial" w:cs="Times New Roman"/>
        </w:rPr>
        <w:t xml:space="preserve">Autos n. </w:t>
      </w:r>
      <w:r w:rsidR="00887D8C" w:rsidRPr="00887D8C">
        <w:rPr>
          <w:rFonts w:ascii="Arial" w:eastAsia="Calibri" w:hAnsi="Arial" w:cs="Times New Roman"/>
        </w:rPr>
        <w:t>5010719-28.2023.8.24.0091</w:t>
      </w:r>
      <w:r w:rsidR="000169F1" w:rsidRPr="001F55B1">
        <w:rPr>
          <w:rFonts w:ascii="Arial" w:eastAsia="Calibri" w:hAnsi="Arial" w:cs="Times New Roman"/>
        </w:rPr>
        <w:tab/>
      </w:r>
    </w:p>
    <w:p w14:paraId="2B75C69E" w14:textId="2D8793CD" w:rsidR="00837EC2" w:rsidRPr="00F555ED" w:rsidRDefault="00837EC2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1DFF2DBE" w14:textId="77777777" w:rsidR="00215566" w:rsidRDefault="00215566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665D5082" w14:textId="77777777" w:rsidR="004505A8" w:rsidRPr="00DC2A87" w:rsidRDefault="004505A8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66BAE65D" w14:textId="6FDF9D3C" w:rsidR="000169F1" w:rsidRDefault="00DD34D2" w:rsidP="00957EDC">
      <w:pPr>
        <w:pStyle w:val="Qualificaodaspartes"/>
        <w:spacing w:line="360" w:lineRule="auto"/>
      </w:pPr>
      <w:r w:rsidRPr="001F55B1">
        <w:rPr>
          <w:b/>
        </w:rPr>
        <w:t>MARIA APARECIDA MALAGOLLI GAST</w:t>
      </w:r>
      <w:r>
        <w:rPr>
          <w:b/>
        </w:rPr>
        <w:t>Ã</w:t>
      </w:r>
      <w:r w:rsidRPr="001F55B1">
        <w:rPr>
          <w:b/>
        </w:rPr>
        <w:t>O DA ROSA</w:t>
      </w:r>
      <w:r w:rsidRPr="00A814BD">
        <w:t xml:space="preserve">, </w:t>
      </w:r>
      <w:r>
        <w:t xml:space="preserve">já qualificada nos autos da ação de abertura, registro e cumprimento de testamento n. </w:t>
      </w:r>
      <w:r w:rsidRPr="000B23CD">
        <w:t>5010719-28.2023.8.24.0091</w:t>
      </w:r>
      <w:r>
        <w:t xml:space="preserve">, deixado pelo </w:t>
      </w:r>
      <w:r>
        <w:rPr>
          <w:i/>
          <w:iCs/>
        </w:rPr>
        <w:t>de cujus</w:t>
      </w:r>
      <w:r>
        <w:t xml:space="preserve"> CLÁUDIO GASTÃO DA ROSA,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 advogado abaixo signatário</w:t>
      </w:r>
      <w:r w:rsidRPr="00A814BD">
        <w:t xml:space="preserve">, </w:t>
      </w:r>
      <w:r>
        <w:t xml:space="preserve">em atenção </w:t>
      </w:r>
      <w:r w:rsidR="00F376EA">
        <w:t xml:space="preserve">à </w:t>
      </w:r>
      <w:r w:rsidR="00F376EA" w:rsidRPr="0039280A">
        <w:t>citação</w:t>
      </w:r>
      <w:r w:rsidR="00F376EA">
        <w:t xml:space="preserve"> frustrada dos </w:t>
      </w:r>
      <w:r w:rsidR="00F03823">
        <w:t>interessados</w:t>
      </w:r>
      <w:r w:rsidR="00F376EA">
        <w:t xml:space="preserve"> descritos </w:t>
      </w:r>
      <w:r w:rsidR="00F03823">
        <w:t xml:space="preserve">em seguida </w:t>
      </w:r>
      <w:r w:rsidR="00F376EA" w:rsidRPr="00F376EA">
        <w:rPr>
          <w:sz w:val="20"/>
          <w:szCs w:val="18"/>
        </w:rPr>
        <w:t>(eventos 30 a 32)</w:t>
      </w:r>
      <w:r w:rsidR="00737DF8">
        <w:t xml:space="preserve">, </w:t>
      </w:r>
      <w:r w:rsidR="007836D6">
        <w:t xml:space="preserve">requerer a </w:t>
      </w:r>
      <w:r w:rsidR="007836D6" w:rsidRPr="0039280A">
        <w:rPr>
          <w:u w:val="single"/>
        </w:rPr>
        <w:t>citação</w:t>
      </w:r>
      <w:r w:rsidR="007836D6">
        <w:t xml:space="preserve">, </w:t>
      </w:r>
      <w:r w:rsidR="007836D6" w:rsidRPr="0039280A">
        <w:rPr>
          <w:u w:val="single"/>
        </w:rPr>
        <w:t>por</w:t>
      </w:r>
      <w:r w:rsidR="007836D6">
        <w:t xml:space="preserve"> </w:t>
      </w:r>
      <w:r w:rsidR="007836D6" w:rsidRPr="0039280A">
        <w:rPr>
          <w:u w:val="single"/>
        </w:rPr>
        <w:t>Oficial</w:t>
      </w:r>
      <w:r w:rsidR="007836D6">
        <w:t xml:space="preserve"> </w:t>
      </w:r>
      <w:r w:rsidR="007836D6" w:rsidRPr="0039280A">
        <w:rPr>
          <w:u w:val="single"/>
        </w:rPr>
        <w:t>de</w:t>
      </w:r>
      <w:r w:rsidR="007836D6">
        <w:t xml:space="preserve"> </w:t>
      </w:r>
      <w:r w:rsidR="007836D6" w:rsidRPr="0039280A">
        <w:rPr>
          <w:u w:val="single"/>
        </w:rPr>
        <w:t>Justiça</w:t>
      </w:r>
      <w:r w:rsidR="0098017D">
        <w:t>,</w:t>
      </w:r>
      <w:r w:rsidR="006C329D">
        <w:t xml:space="preserve"> </w:t>
      </w:r>
      <w:r w:rsidR="0098017D">
        <w:t xml:space="preserve">dos herdeiros </w:t>
      </w:r>
      <w:r w:rsidR="00A44012">
        <w:t xml:space="preserve">CLÁUDIO GASTÃO DA ROSA FILHO, </w:t>
      </w:r>
      <w:r w:rsidR="00A44012" w:rsidRPr="00A44012">
        <w:t>GISELLE GASTAO DA ROSA ANTUNES</w:t>
      </w:r>
      <w:r w:rsidR="00A44012">
        <w:t xml:space="preserve"> e </w:t>
      </w:r>
      <w:r w:rsidR="00A44012" w:rsidRPr="00A44012">
        <w:t>MICHELLE GASTÃO DA ROSA PERDIGÃO</w:t>
      </w:r>
      <w:r w:rsidR="00A44012">
        <w:t xml:space="preserve">, </w:t>
      </w:r>
      <w:r w:rsidR="00F03823" w:rsidRPr="00F03823">
        <w:t>inclusive</w:t>
      </w:r>
      <w:r w:rsidR="00F03823">
        <w:t xml:space="preserve"> </w:t>
      </w:r>
      <w:r w:rsidR="000356CB">
        <w:t xml:space="preserve">para que se proceda </w:t>
      </w:r>
      <w:r w:rsidR="000356CB" w:rsidRPr="00A02B75">
        <w:rPr>
          <w:u w:val="single"/>
        </w:rPr>
        <w:t>pelo</w:t>
      </w:r>
      <w:r w:rsidR="000356CB">
        <w:rPr>
          <w:i/>
          <w:iCs/>
        </w:rPr>
        <w:t xml:space="preserve"> </w:t>
      </w:r>
      <w:r w:rsidR="000356CB" w:rsidRPr="00A02B75">
        <w:rPr>
          <w:i/>
          <w:iCs/>
          <w:u w:val="single"/>
        </w:rPr>
        <w:t>whatsapp</w:t>
      </w:r>
      <w:r w:rsidR="000356CB">
        <w:t xml:space="preserve">, </w:t>
      </w:r>
      <w:r w:rsidR="00A44012">
        <w:t xml:space="preserve">nos endereços e, se necessário, nos números de telefone </w:t>
      </w:r>
      <w:r w:rsidR="00FA7155">
        <w:t xml:space="preserve">para contato, </w:t>
      </w:r>
      <w:r w:rsidR="00A44012">
        <w:t>indicados na tabela abaixo</w:t>
      </w:r>
      <w:r w:rsidR="001F55B1">
        <w:t>.</w:t>
      </w:r>
    </w:p>
    <w:p w14:paraId="08F26C84" w14:textId="77777777" w:rsidR="00737DF8" w:rsidRPr="000838B3" w:rsidRDefault="00737DF8" w:rsidP="000356CB">
      <w:pPr>
        <w:pStyle w:val="Ttulo2"/>
        <w:rPr>
          <w:sz w:val="18"/>
          <w:szCs w:val="18"/>
        </w:rPr>
      </w:pPr>
    </w:p>
    <w:tbl>
      <w:tblPr>
        <w:tblW w:w="10632" w:type="dxa"/>
        <w:tblInd w:w="-71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"/>
        <w:gridCol w:w="2268"/>
        <w:gridCol w:w="4820"/>
        <w:gridCol w:w="3118"/>
      </w:tblGrid>
      <w:tr w:rsidR="00F24F89" w:rsidRPr="00522480" w14:paraId="59A6A1D3" w14:textId="769F1A04" w:rsidTr="0027268D">
        <w:trPr>
          <w:trHeight w:val="315"/>
        </w:trPr>
        <w:tc>
          <w:tcPr>
            <w:tcW w:w="426" w:type="dxa"/>
            <w:shd w:val="clear" w:color="auto" w:fill="auto"/>
            <w:noWrap/>
            <w:vAlign w:val="bottom"/>
            <w:hideMark/>
          </w:tcPr>
          <w:p w14:paraId="49712825" w14:textId="77777777" w:rsidR="00F24F89" w:rsidRPr="00522480" w:rsidRDefault="00F24F89" w:rsidP="007C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2268" w:type="dxa"/>
            <w:shd w:val="clear" w:color="000000" w:fill="DDEBF7"/>
            <w:noWrap/>
            <w:vAlign w:val="bottom"/>
            <w:hideMark/>
          </w:tcPr>
          <w:p w14:paraId="151DEC4F" w14:textId="7AADB7E7" w:rsidR="00F24F89" w:rsidRPr="00AB474A" w:rsidRDefault="00F24F89" w:rsidP="007C34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pt-BR"/>
              </w:rPr>
            </w:pPr>
            <w:r w:rsidRPr="00AB474A">
              <w:rPr>
                <w:rFonts w:ascii="Arial" w:eastAsia="Times New Roman" w:hAnsi="Arial" w:cs="Arial"/>
                <w:b/>
                <w:color w:val="000000"/>
                <w:lang w:eastAsia="pt-BR"/>
              </w:rPr>
              <w:t>Herdeiro</w:t>
            </w:r>
            <w:r w:rsidR="00B0770C" w:rsidRPr="00AB474A">
              <w:rPr>
                <w:rFonts w:ascii="Arial" w:eastAsia="Times New Roman" w:hAnsi="Arial" w:cs="Arial"/>
                <w:b/>
                <w:color w:val="000000"/>
                <w:lang w:eastAsia="pt-BR"/>
              </w:rPr>
              <w:t xml:space="preserve"> interessado</w:t>
            </w:r>
          </w:p>
        </w:tc>
        <w:tc>
          <w:tcPr>
            <w:tcW w:w="4820" w:type="dxa"/>
            <w:shd w:val="clear" w:color="000000" w:fill="E2EFDA"/>
            <w:noWrap/>
            <w:vAlign w:val="bottom"/>
            <w:hideMark/>
          </w:tcPr>
          <w:p w14:paraId="37FF5683" w14:textId="77777777" w:rsidR="00F24F89" w:rsidRPr="00AB474A" w:rsidRDefault="00F24F89" w:rsidP="007C34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pt-BR"/>
              </w:rPr>
            </w:pPr>
            <w:r w:rsidRPr="00AB474A">
              <w:rPr>
                <w:rFonts w:ascii="Arial" w:eastAsia="Times New Roman" w:hAnsi="Arial" w:cs="Arial"/>
                <w:b/>
                <w:color w:val="000000"/>
                <w:lang w:eastAsia="pt-BR"/>
              </w:rPr>
              <w:t>Endereço</w:t>
            </w:r>
          </w:p>
        </w:tc>
        <w:tc>
          <w:tcPr>
            <w:tcW w:w="3118" w:type="dxa"/>
            <w:shd w:val="clear" w:color="auto" w:fill="FFF2CC" w:themeFill="accent4" w:themeFillTint="33"/>
          </w:tcPr>
          <w:p w14:paraId="50B5F015" w14:textId="19459D94" w:rsidR="00F24F89" w:rsidRPr="00AB474A" w:rsidRDefault="00F24F89" w:rsidP="007C34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/>
                <w:iCs/>
                <w:color w:val="000000"/>
                <w:lang w:eastAsia="pt-BR"/>
              </w:rPr>
            </w:pPr>
            <w:r w:rsidRPr="00AB474A">
              <w:rPr>
                <w:rFonts w:ascii="Arial" w:eastAsia="Times New Roman" w:hAnsi="Arial" w:cs="Arial"/>
                <w:b/>
                <w:color w:val="000000"/>
                <w:lang w:eastAsia="pt-BR"/>
              </w:rPr>
              <w:t xml:space="preserve">Telefone celular para </w:t>
            </w:r>
            <w:r w:rsidR="009C6F9C" w:rsidRPr="00AB474A">
              <w:rPr>
                <w:rFonts w:ascii="Arial" w:eastAsia="Times New Roman" w:hAnsi="Arial" w:cs="Arial"/>
                <w:b/>
                <w:color w:val="000000"/>
                <w:lang w:eastAsia="pt-BR"/>
              </w:rPr>
              <w:t xml:space="preserve">contato/citação via </w:t>
            </w:r>
            <w:r w:rsidR="009C6F9C" w:rsidRPr="00AB474A">
              <w:rPr>
                <w:rFonts w:ascii="Arial" w:eastAsia="Times New Roman" w:hAnsi="Arial" w:cs="Arial"/>
                <w:b/>
                <w:i/>
                <w:iCs/>
                <w:color w:val="000000"/>
                <w:lang w:eastAsia="pt-BR"/>
              </w:rPr>
              <w:t>whatsapp</w:t>
            </w:r>
          </w:p>
        </w:tc>
      </w:tr>
      <w:tr w:rsidR="00FA7155" w:rsidRPr="00FA7155" w14:paraId="72E3F244" w14:textId="4EE1D54E" w:rsidTr="0027268D">
        <w:trPr>
          <w:trHeight w:val="300"/>
        </w:trPr>
        <w:tc>
          <w:tcPr>
            <w:tcW w:w="426" w:type="dxa"/>
            <w:shd w:val="clear" w:color="auto" w:fill="auto"/>
            <w:noWrap/>
            <w:vAlign w:val="bottom"/>
            <w:hideMark/>
          </w:tcPr>
          <w:p w14:paraId="689B0B5E" w14:textId="77777777" w:rsidR="00F24F89" w:rsidRPr="00FA7155" w:rsidRDefault="00F24F89" w:rsidP="007C34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lang w:eastAsia="pt-BR"/>
              </w:rPr>
            </w:pPr>
            <w:r w:rsidRPr="00FA7155">
              <w:rPr>
                <w:rFonts w:ascii="Arial" w:eastAsia="Times New Roman" w:hAnsi="Arial" w:cs="Arial"/>
                <w:color w:val="000000" w:themeColor="text1"/>
                <w:lang w:eastAsia="pt-BR"/>
              </w:rPr>
              <w:t>1</w:t>
            </w:r>
          </w:p>
        </w:tc>
        <w:tc>
          <w:tcPr>
            <w:tcW w:w="2268" w:type="dxa"/>
            <w:shd w:val="clear" w:color="000000" w:fill="DDEBF7"/>
            <w:noWrap/>
            <w:vAlign w:val="bottom"/>
            <w:hideMark/>
          </w:tcPr>
          <w:p w14:paraId="75505820" w14:textId="77777777" w:rsidR="00F24F89" w:rsidRDefault="00F24F89" w:rsidP="00F24F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pt-BR"/>
              </w:rPr>
            </w:pPr>
            <w:r w:rsidRPr="00FA7155">
              <w:rPr>
                <w:rFonts w:ascii="Arial" w:eastAsia="Times New Roman" w:hAnsi="Arial" w:cs="Arial"/>
                <w:color w:val="000000" w:themeColor="text1"/>
                <w:lang w:eastAsia="pt-BR"/>
              </w:rPr>
              <w:t>Cláudio Gastão da Rosa Filho</w:t>
            </w:r>
          </w:p>
          <w:p w14:paraId="6BC71B4E" w14:textId="77777777" w:rsidR="00E03103" w:rsidRDefault="00E03103" w:rsidP="00F24F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pt-BR"/>
              </w:rPr>
            </w:pPr>
          </w:p>
          <w:p w14:paraId="1F100EAF" w14:textId="77777777" w:rsidR="00C93659" w:rsidRPr="00FA7155" w:rsidRDefault="00C93659" w:rsidP="00F24F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pt-BR"/>
              </w:rPr>
            </w:pPr>
          </w:p>
        </w:tc>
        <w:tc>
          <w:tcPr>
            <w:tcW w:w="4820" w:type="dxa"/>
            <w:shd w:val="clear" w:color="000000" w:fill="E2EFDA"/>
            <w:noWrap/>
            <w:vAlign w:val="bottom"/>
            <w:hideMark/>
          </w:tcPr>
          <w:p w14:paraId="25C79C52" w14:textId="77777777" w:rsidR="00F24F89" w:rsidRDefault="00F24F89" w:rsidP="00F24F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pt-BR"/>
              </w:rPr>
            </w:pPr>
            <w:r w:rsidRPr="00FA7155">
              <w:rPr>
                <w:rFonts w:ascii="Arial" w:eastAsia="Times New Roman" w:hAnsi="Arial" w:cs="Arial"/>
                <w:color w:val="000000" w:themeColor="text1"/>
                <w:lang w:eastAsia="pt-BR"/>
              </w:rPr>
              <w:t>Av. Rio Branco, n. 847, sala 201, Centro, Florianópolis/SC, CEP 88.015-205</w:t>
            </w:r>
          </w:p>
          <w:p w14:paraId="49002AD6" w14:textId="77777777" w:rsidR="00E03103" w:rsidRDefault="00E03103" w:rsidP="00F24F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pt-BR"/>
              </w:rPr>
            </w:pPr>
          </w:p>
          <w:p w14:paraId="46101AE1" w14:textId="77777777" w:rsidR="00C93659" w:rsidRPr="00FA7155" w:rsidRDefault="00C93659" w:rsidP="00F24F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pt-BR"/>
              </w:rPr>
            </w:pPr>
          </w:p>
        </w:tc>
        <w:tc>
          <w:tcPr>
            <w:tcW w:w="3118" w:type="dxa"/>
            <w:shd w:val="clear" w:color="auto" w:fill="FFF2CC" w:themeFill="accent4" w:themeFillTint="33"/>
          </w:tcPr>
          <w:p w14:paraId="1F1ECD85" w14:textId="77777777" w:rsidR="000D53F3" w:rsidRPr="00FA7155" w:rsidRDefault="000D53F3" w:rsidP="00F24F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8"/>
                <w:szCs w:val="8"/>
                <w:lang w:eastAsia="pt-BR"/>
              </w:rPr>
            </w:pPr>
          </w:p>
          <w:p w14:paraId="6E5BAE75" w14:textId="77777777" w:rsidR="00F24F89" w:rsidRPr="00FA7155" w:rsidRDefault="00B579D1" w:rsidP="00F24F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pt-BR"/>
              </w:rPr>
            </w:pPr>
            <w:r w:rsidRPr="00FA7155">
              <w:rPr>
                <w:rFonts w:ascii="Arial" w:eastAsia="Times New Roman" w:hAnsi="Arial" w:cs="Arial"/>
                <w:color w:val="000000" w:themeColor="text1"/>
                <w:lang w:eastAsia="pt-BR"/>
              </w:rPr>
              <w:t>+1 (305) 575-2770</w:t>
            </w:r>
          </w:p>
          <w:p w14:paraId="6E518932" w14:textId="77777777" w:rsidR="00B579D1" w:rsidRPr="00FA7155" w:rsidRDefault="00B579D1" w:rsidP="00F24F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pt-BR"/>
              </w:rPr>
            </w:pPr>
            <w:r w:rsidRPr="00FA7155">
              <w:rPr>
                <w:rFonts w:ascii="Arial" w:eastAsia="Times New Roman" w:hAnsi="Arial" w:cs="Arial"/>
                <w:color w:val="000000" w:themeColor="text1"/>
                <w:lang w:eastAsia="pt-BR"/>
              </w:rPr>
              <w:t>(48)</w:t>
            </w:r>
            <w:r w:rsidR="00BC43A4" w:rsidRPr="00FA7155">
              <w:rPr>
                <w:rFonts w:ascii="Arial" w:eastAsia="Times New Roman" w:hAnsi="Arial" w:cs="Arial"/>
                <w:color w:val="000000" w:themeColor="text1"/>
                <w:lang w:eastAsia="pt-BR"/>
              </w:rPr>
              <w:t xml:space="preserve"> 98403-8828</w:t>
            </w:r>
          </w:p>
          <w:p w14:paraId="6AA6DC3C" w14:textId="77777777" w:rsidR="00BC43A4" w:rsidRPr="00FA7155" w:rsidRDefault="00BC43A4" w:rsidP="00F24F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pt-BR"/>
              </w:rPr>
            </w:pPr>
            <w:r w:rsidRPr="00FA7155">
              <w:rPr>
                <w:rFonts w:ascii="Arial" w:eastAsia="Times New Roman" w:hAnsi="Arial" w:cs="Arial"/>
                <w:color w:val="000000" w:themeColor="text1"/>
                <w:lang w:eastAsia="pt-BR"/>
              </w:rPr>
              <w:t>(48)</w:t>
            </w:r>
            <w:r w:rsidR="00EC599C" w:rsidRPr="00FA7155">
              <w:rPr>
                <w:rFonts w:ascii="Arial" w:eastAsia="Times New Roman" w:hAnsi="Arial" w:cs="Arial"/>
                <w:color w:val="000000" w:themeColor="text1"/>
                <w:lang w:eastAsia="pt-BR"/>
              </w:rPr>
              <w:t xml:space="preserve"> 99174-1970</w:t>
            </w:r>
          </w:p>
          <w:p w14:paraId="48C0E302" w14:textId="74366A15" w:rsidR="00FA7155" w:rsidRPr="00FA7155" w:rsidRDefault="00FA7155" w:rsidP="00FA7155">
            <w:pPr>
              <w:pStyle w:val="Ttulo2"/>
              <w:rPr>
                <w:color w:val="000000" w:themeColor="text1"/>
                <w:sz w:val="8"/>
                <w:szCs w:val="8"/>
                <w:lang w:eastAsia="pt-BR"/>
              </w:rPr>
            </w:pPr>
          </w:p>
        </w:tc>
      </w:tr>
      <w:tr w:rsidR="00F24F89" w:rsidRPr="00522480" w14:paraId="398FDA54" w14:textId="0445D562" w:rsidTr="0027268D">
        <w:trPr>
          <w:trHeight w:val="300"/>
        </w:trPr>
        <w:tc>
          <w:tcPr>
            <w:tcW w:w="426" w:type="dxa"/>
            <w:shd w:val="clear" w:color="auto" w:fill="auto"/>
            <w:noWrap/>
            <w:vAlign w:val="bottom"/>
            <w:hideMark/>
          </w:tcPr>
          <w:p w14:paraId="2DD21450" w14:textId="77777777" w:rsidR="00F24F89" w:rsidRPr="00522480" w:rsidRDefault="00F24F89" w:rsidP="007C34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2</w:t>
            </w:r>
          </w:p>
        </w:tc>
        <w:tc>
          <w:tcPr>
            <w:tcW w:w="2268" w:type="dxa"/>
            <w:shd w:val="clear" w:color="000000" w:fill="DDEBF7"/>
            <w:noWrap/>
            <w:vAlign w:val="bottom"/>
            <w:hideMark/>
          </w:tcPr>
          <w:p w14:paraId="6F621368" w14:textId="77777777" w:rsidR="00F24F89" w:rsidRPr="00522480" w:rsidRDefault="00F24F89" w:rsidP="00F24F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Giselle Gastão da Rosa</w:t>
            </w:r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 Antunes</w:t>
            </w:r>
          </w:p>
        </w:tc>
        <w:tc>
          <w:tcPr>
            <w:tcW w:w="4820" w:type="dxa"/>
            <w:shd w:val="clear" w:color="000000" w:fill="E2EFDA"/>
            <w:noWrap/>
            <w:vAlign w:val="bottom"/>
            <w:hideMark/>
          </w:tcPr>
          <w:p w14:paraId="208F6E86" w14:textId="77777777" w:rsidR="00F24F89" w:rsidRPr="00522480" w:rsidRDefault="00F24F89" w:rsidP="00F24F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Rua Altamiro Guimarães, n. 302, apto 101, Centro, Florianópolis/SC, CEP 88.015-510</w:t>
            </w:r>
          </w:p>
        </w:tc>
        <w:tc>
          <w:tcPr>
            <w:tcW w:w="3118" w:type="dxa"/>
            <w:shd w:val="clear" w:color="auto" w:fill="FFF2CC" w:themeFill="accent4" w:themeFillTint="33"/>
          </w:tcPr>
          <w:p w14:paraId="00E043C1" w14:textId="77777777" w:rsidR="000D53F3" w:rsidRPr="000D53F3" w:rsidRDefault="000D53F3" w:rsidP="00F24F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8"/>
                <w:szCs w:val="8"/>
                <w:lang w:eastAsia="pt-BR"/>
              </w:rPr>
            </w:pPr>
          </w:p>
          <w:p w14:paraId="0617B638" w14:textId="5CC807CE" w:rsidR="00F24F89" w:rsidRPr="00522480" w:rsidRDefault="000D53F3" w:rsidP="00F24F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(48) 99673-8086</w:t>
            </w:r>
          </w:p>
        </w:tc>
      </w:tr>
      <w:tr w:rsidR="00F24F89" w:rsidRPr="00522480" w14:paraId="496CF819" w14:textId="3029BA7B" w:rsidTr="0027268D">
        <w:trPr>
          <w:trHeight w:val="300"/>
        </w:trPr>
        <w:tc>
          <w:tcPr>
            <w:tcW w:w="426" w:type="dxa"/>
            <w:shd w:val="clear" w:color="auto" w:fill="auto"/>
            <w:noWrap/>
            <w:vAlign w:val="bottom"/>
            <w:hideMark/>
          </w:tcPr>
          <w:p w14:paraId="5EB7A593" w14:textId="77777777" w:rsidR="00F24F89" w:rsidRPr="00522480" w:rsidRDefault="00F24F89" w:rsidP="007C34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3</w:t>
            </w:r>
          </w:p>
        </w:tc>
        <w:tc>
          <w:tcPr>
            <w:tcW w:w="2268" w:type="dxa"/>
            <w:shd w:val="clear" w:color="000000" w:fill="DDEBF7"/>
            <w:noWrap/>
            <w:vAlign w:val="bottom"/>
            <w:hideMark/>
          </w:tcPr>
          <w:p w14:paraId="4657E92B" w14:textId="77777777" w:rsidR="00F24F89" w:rsidRPr="00522480" w:rsidRDefault="00F24F89" w:rsidP="00F24F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Michelle Gastão da Rosa</w:t>
            </w:r>
          </w:p>
        </w:tc>
        <w:tc>
          <w:tcPr>
            <w:tcW w:w="4820" w:type="dxa"/>
            <w:shd w:val="clear" w:color="000000" w:fill="E2EFDA"/>
            <w:noWrap/>
            <w:vAlign w:val="bottom"/>
            <w:hideMark/>
          </w:tcPr>
          <w:p w14:paraId="3598FE9F" w14:textId="77777777" w:rsidR="00F24F89" w:rsidRPr="00522480" w:rsidRDefault="00F24F89" w:rsidP="00F24F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Rua Senador Milton Campos, n. 34, apto 02, Coqueiros, Florianópolis/SC, CEP 88.080-110</w:t>
            </w:r>
          </w:p>
        </w:tc>
        <w:tc>
          <w:tcPr>
            <w:tcW w:w="3118" w:type="dxa"/>
            <w:shd w:val="clear" w:color="auto" w:fill="FFF2CC" w:themeFill="accent4" w:themeFillTint="33"/>
          </w:tcPr>
          <w:p w14:paraId="6539D299" w14:textId="77777777" w:rsidR="000D53F3" w:rsidRPr="000D53F3" w:rsidRDefault="000D53F3" w:rsidP="00F24F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6"/>
                <w:szCs w:val="6"/>
                <w:lang w:eastAsia="pt-BR"/>
              </w:rPr>
            </w:pPr>
          </w:p>
          <w:p w14:paraId="4BE3CBC3" w14:textId="3693F564" w:rsidR="00F24F89" w:rsidRPr="00522480" w:rsidRDefault="00A52C46" w:rsidP="00F24F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(48) 99977-5189</w:t>
            </w:r>
          </w:p>
        </w:tc>
      </w:tr>
    </w:tbl>
    <w:p w14:paraId="28177A0B" w14:textId="77777777" w:rsidR="00B7735E" w:rsidRPr="000356CB" w:rsidRDefault="00B7735E" w:rsidP="000356CB">
      <w:pPr>
        <w:pStyle w:val="Ttulo2"/>
        <w:rPr>
          <w:sz w:val="32"/>
          <w:szCs w:val="32"/>
        </w:rPr>
      </w:pPr>
    </w:p>
    <w:p w14:paraId="0D69B43E" w14:textId="5FB1C7C1" w:rsidR="00FA7155" w:rsidRDefault="00FA7155" w:rsidP="000074B5">
      <w:pPr>
        <w:spacing w:after="0" w:line="360" w:lineRule="auto"/>
        <w:ind w:firstLine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A peticionante registra, por oportuno</w:t>
      </w:r>
      <w:r w:rsidR="000435A8">
        <w:rPr>
          <w:rFonts w:ascii="Arial" w:eastAsia="Calibri" w:hAnsi="Arial" w:cs="Times New Roman"/>
          <w:sz w:val="24"/>
          <w:szCs w:val="24"/>
        </w:rPr>
        <w:t xml:space="preserve">, que </w:t>
      </w:r>
      <w:r w:rsidR="000074B5">
        <w:rPr>
          <w:rFonts w:ascii="Arial" w:eastAsia="Calibri" w:hAnsi="Arial" w:cs="Times New Roman"/>
          <w:sz w:val="24"/>
          <w:szCs w:val="24"/>
        </w:rPr>
        <w:t xml:space="preserve">já foram recolhidas </w:t>
      </w:r>
      <w:r w:rsidR="000435A8">
        <w:rPr>
          <w:rFonts w:ascii="Arial" w:eastAsia="Calibri" w:hAnsi="Arial" w:cs="Times New Roman"/>
          <w:sz w:val="24"/>
          <w:szCs w:val="24"/>
        </w:rPr>
        <w:t>as</w:t>
      </w:r>
      <w:r w:rsidR="000074B5">
        <w:rPr>
          <w:rFonts w:ascii="Arial" w:eastAsia="Calibri" w:hAnsi="Arial" w:cs="Times New Roman"/>
          <w:sz w:val="24"/>
          <w:szCs w:val="24"/>
        </w:rPr>
        <w:t xml:space="preserve"> custas relativas às diligências do Oficial de Justiça, conforme comprovado pelo</w:t>
      </w:r>
      <w:r w:rsidR="00956B13">
        <w:rPr>
          <w:rFonts w:ascii="Arial" w:eastAsia="Calibri" w:hAnsi="Arial" w:cs="Times New Roman"/>
          <w:sz w:val="24"/>
          <w:szCs w:val="24"/>
        </w:rPr>
        <w:t>s</w:t>
      </w:r>
      <w:r w:rsidR="000074B5">
        <w:rPr>
          <w:rFonts w:ascii="Arial" w:eastAsia="Calibri" w:hAnsi="Arial" w:cs="Times New Roman"/>
          <w:sz w:val="24"/>
          <w:szCs w:val="24"/>
        </w:rPr>
        <w:t xml:space="preserve"> evento</w:t>
      </w:r>
      <w:r w:rsidR="00956B13">
        <w:rPr>
          <w:rFonts w:ascii="Arial" w:eastAsia="Calibri" w:hAnsi="Arial" w:cs="Times New Roman"/>
          <w:sz w:val="24"/>
          <w:szCs w:val="24"/>
        </w:rPr>
        <w:t>s 34 a 36 dos autos.</w:t>
      </w:r>
      <w:r w:rsidR="000074B5">
        <w:rPr>
          <w:rFonts w:ascii="Arial" w:eastAsia="Calibri" w:hAnsi="Arial" w:cs="Times New Roman"/>
          <w:sz w:val="24"/>
          <w:szCs w:val="24"/>
        </w:rPr>
        <w:t xml:space="preserve"> </w:t>
      </w:r>
    </w:p>
    <w:p w14:paraId="0F222F97" w14:textId="77777777" w:rsidR="000074B5" w:rsidRPr="000074B5" w:rsidRDefault="000074B5" w:rsidP="000074B5">
      <w:pPr>
        <w:pStyle w:val="Ttulo2"/>
        <w:rPr>
          <w:rFonts w:eastAsia="Calibri"/>
          <w:sz w:val="18"/>
          <w:szCs w:val="18"/>
        </w:rPr>
      </w:pPr>
    </w:p>
    <w:p w14:paraId="55FC5FCB" w14:textId="78E1F287" w:rsidR="00B7735E" w:rsidRDefault="00B7735E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Pede deferimento.</w:t>
      </w:r>
    </w:p>
    <w:p w14:paraId="20ECEFB9" w14:textId="090BA6F8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87D8C">
        <w:rPr>
          <w:rFonts w:ascii="Arial" w:eastAsia="Calibri" w:hAnsi="Arial" w:cs="Times New Roman"/>
          <w:noProof/>
          <w:sz w:val="24"/>
          <w:szCs w:val="24"/>
        </w:rPr>
        <w:t>25 de outubro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71CC8CA" w14:textId="77777777" w:rsidR="00635B3C" w:rsidRPr="00956B13" w:rsidRDefault="00635B3C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6"/>
          <w:szCs w:val="36"/>
          <w:lang w:val="pt"/>
        </w:rPr>
      </w:pPr>
    </w:p>
    <w:p w14:paraId="15CC8D9E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636195E7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0169F1" w:rsidSect="00956B13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C8C7EC" w14:textId="77777777" w:rsidR="00A67406" w:rsidRDefault="00A67406" w:rsidP="00943258">
      <w:pPr>
        <w:spacing w:after="0" w:line="240" w:lineRule="auto"/>
      </w:pPr>
      <w:r>
        <w:separator/>
      </w:r>
    </w:p>
  </w:endnote>
  <w:endnote w:type="continuationSeparator" w:id="0">
    <w:p w14:paraId="5E1E218F" w14:textId="77777777" w:rsidR="00A67406" w:rsidRDefault="00A6740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D18521C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263C6D1" wp14:editId="08CF21C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759576028" name="Imagem 175957602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912D79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F635FC" w14:textId="77777777" w:rsidR="00A67406" w:rsidRDefault="00A67406" w:rsidP="00943258">
      <w:pPr>
        <w:spacing w:after="0" w:line="240" w:lineRule="auto"/>
      </w:pPr>
      <w:r>
        <w:separator/>
      </w:r>
    </w:p>
  </w:footnote>
  <w:footnote w:type="continuationSeparator" w:id="0">
    <w:p w14:paraId="29CFBB88" w14:textId="77777777" w:rsidR="00A67406" w:rsidRDefault="00A6740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102A86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87955EC" wp14:editId="31E1E6E6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370267139" name="Imagem 137026713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93C35C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5E766E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964CAA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B1"/>
    <w:rsid w:val="00001D2D"/>
    <w:rsid w:val="00003F31"/>
    <w:rsid w:val="000074B5"/>
    <w:rsid w:val="00012B32"/>
    <w:rsid w:val="000169F1"/>
    <w:rsid w:val="00035610"/>
    <w:rsid w:val="000356CB"/>
    <w:rsid w:val="0004298B"/>
    <w:rsid w:val="00043447"/>
    <w:rsid w:val="000435A8"/>
    <w:rsid w:val="00047123"/>
    <w:rsid w:val="00051D55"/>
    <w:rsid w:val="00070575"/>
    <w:rsid w:val="000838B3"/>
    <w:rsid w:val="00097661"/>
    <w:rsid w:val="000A176D"/>
    <w:rsid w:val="000A7AC5"/>
    <w:rsid w:val="000B0662"/>
    <w:rsid w:val="000B23CD"/>
    <w:rsid w:val="000B4D26"/>
    <w:rsid w:val="000C77DD"/>
    <w:rsid w:val="000D228C"/>
    <w:rsid w:val="000D22B1"/>
    <w:rsid w:val="000D53F3"/>
    <w:rsid w:val="000E5B0E"/>
    <w:rsid w:val="00131BEB"/>
    <w:rsid w:val="001320C9"/>
    <w:rsid w:val="001466AD"/>
    <w:rsid w:val="00160279"/>
    <w:rsid w:val="001667B0"/>
    <w:rsid w:val="001761C0"/>
    <w:rsid w:val="00177298"/>
    <w:rsid w:val="00183BE2"/>
    <w:rsid w:val="00187ADE"/>
    <w:rsid w:val="00194993"/>
    <w:rsid w:val="001A11E9"/>
    <w:rsid w:val="001A2B31"/>
    <w:rsid w:val="001A6914"/>
    <w:rsid w:val="001B2B98"/>
    <w:rsid w:val="001B2E75"/>
    <w:rsid w:val="001C5F2F"/>
    <w:rsid w:val="001D08FC"/>
    <w:rsid w:val="001D1601"/>
    <w:rsid w:val="001E5D31"/>
    <w:rsid w:val="001F1F47"/>
    <w:rsid w:val="001F3D03"/>
    <w:rsid w:val="001F4F7B"/>
    <w:rsid w:val="001F55B1"/>
    <w:rsid w:val="00201F45"/>
    <w:rsid w:val="00207BE4"/>
    <w:rsid w:val="00214E09"/>
    <w:rsid w:val="00215566"/>
    <w:rsid w:val="00236480"/>
    <w:rsid w:val="00244811"/>
    <w:rsid w:val="002456D9"/>
    <w:rsid w:val="002529CC"/>
    <w:rsid w:val="00256CF5"/>
    <w:rsid w:val="00267830"/>
    <w:rsid w:val="0027268D"/>
    <w:rsid w:val="00272BFB"/>
    <w:rsid w:val="0029017A"/>
    <w:rsid w:val="00291F6C"/>
    <w:rsid w:val="00297B33"/>
    <w:rsid w:val="002A70A1"/>
    <w:rsid w:val="002C7B99"/>
    <w:rsid w:val="002D2A83"/>
    <w:rsid w:val="002D3949"/>
    <w:rsid w:val="002D487A"/>
    <w:rsid w:val="002D4E47"/>
    <w:rsid w:val="002E70B7"/>
    <w:rsid w:val="00304AA9"/>
    <w:rsid w:val="003422F3"/>
    <w:rsid w:val="00367005"/>
    <w:rsid w:val="00374302"/>
    <w:rsid w:val="003748A8"/>
    <w:rsid w:val="00377A2E"/>
    <w:rsid w:val="003801CD"/>
    <w:rsid w:val="00381B53"/>
    <w:rsid w:val="00381FEC"/>
    <w:rsid w:val="0039280A"/>
    <w:rsid w:val="00393DFF"/>
    <w:rsid w:val="003B660C"/>
    <w:rsid w:val="003C1E41"/>
    <w:rsid w:val="003E46B9"/>
    <w:rsid w:val="003E681A"/>
    <w:rsid w:val="0041657B"/>
    <w:rsid w:val="004234BF"/>
    <w:rsid w:val="00433570"/>
    <w:rsid w:val="004374FB"/>
    <w:rsid w:val="00440F10"/>
    <w:rsid w:val="004505A8"/>
    <w:rsid w:val="00456532"/>
    <w:rsid w:val="00461EEF"/>
    <w:rsid w:val="00462EE0"/>
    <w:rsid w:val="004849E4"/>
    <w:rsid w:val="004949AD"/>
    <w:rsid w:val="00494D00"/>
    <w:rsid w:val="004A2A86"/>
    <w:rsid w:val="004A7F00"/>
    <w:rsid w:val="004B22FC"/>
    <w:rsid w:val="004D17BB"/>
    <w:rsid w:val="004F2B78"/>
    <w:rsid w:val="004F384D"/>
    <w:rsid w:val="00501A18"/>
    <w:rsid w:val="005026DF"/>
    <w:rsid w:val="005060DE"/>
    <w:rsid w:val="005321DA"/>
    <w:rsid w:val="0054204D"/>
    <w:rsid w:val="0057317A"/>
    <w:rsid w:val="00573FF0"/>
    <w:rsid w:val="0058105F"/>
    <w:rsid w:val="005967F2"/>
    <w:rsid w:val="005A35A0"/>
    <w:rsid w:val="005A5619"/>
    <w:rsid w:val="005B67EA"/>
    <w:rsid w:val="005E58E2"/>
    <w:rsid w:val="005E6D43"/>
    <w:rsid w:val="00603DE9"/>
    <w:rsid w:val="00605172"/>
    <w:rsid w:val="0060571E"/>
    <w:rsid w:val="00621C26"/>
    <w:rsid w:val="00635B3C"/>
    <w:rsid w:val="00636906"/>
    <w:rsid w:val="00647F19"/>
    <w:rsid w:val="0066145F"/>
    <w:rsid w:val="00666FBE"/>
    <w:rsid w:val="00673228"/>
    <w:rsid w:val="00684B5D"/>
    <w:rsid w:val="00693F8B"/>
    <w:rsid w:val="00696295"/>
    <w:rsid w:val="006C0DFC"/>
    <w:rsid w:val="006C329D"/>
    <w:rsid w:val="006D23EA"/>
    <w:rsid w:val="006D3442"/>
    <w:rsid w:val="0072051B"/>
    <w:rsid w:val="00722DF5"/>
    <w:rsid w:val="00724E9E"/>
    <w:rsid w:val="007279C5"/>
    <w:rsid w:val="00737DF8"/>
    <w:rsid w:val="00751F7B"/>
    <w:rsid w:val="007621C5"/>
    <w:rsid w:val="007731C6"/>
    <w:rsid w:val="007836D6"/>
    <w:rsid w:val="00784222"/>
    <w:rsid w:val="0078515B"/>
    <w:rsid w:val="00795616"/>
    <w:rsid w:val="00795CFC"/>
    <w:rsid w:val="00796169"/>
    <w:rsid w:val="00796363"/>
    <w:rsid w:val="00797900"/>
    <w:rsid w:val="007A3CD2"/>
    <w:rsid w:val="007B5532"/>
    <w:rsid w:val="007C36DB"/>
    <w:rsid w:val="007F0D99"/>
    <w:rsid w:val="008054D0"/>
    <w:rsid w:val="00805746"/>
    <w:rsid w:val="00810D34"/>
    <w:rsid w:val="00837EC2"/>
    <w:rsid w:val="008434DB"/>
    <w:rsid w:val="00887D8C"/>
    <w:rsid w:val="008929FE"/>
    <w:rsid w:val="00897324"/>
    <w:rsid w:val="008A0012"/>
    <w:rsid w:val="008B45DD"/>
    <w:rsid w:val="008E31FF"/>
    <w:rsid w:val="008E377D"/>
    <w:rsid w:val="008E56CE"/>
    <w:rsid w:val="008E67C8"/>
    <w:rsid w:val="008F2218"/>
    <w:rsid w:val="008F53CE"/>
    <w:rsid w:val="008F7B29"/>
    <w:rsid w:val="0090226D"/>
    <w:rsid w:val="00904FA5"/>
    <w:rsid w:val="0090713D"/>
    <w:rsid w:val="00924163"/>
    <w:rsid w:val="009414C2"/>
    <w:rsid w:val="00943258"/>
    <w:rsid w:val="009439E5"/>
    <w:rsid w:val="00956B13"/>
    <w:rsid w:val="00957EDC"/>
    <w:rsid w:val="009620B7"/>
    <w:rsid w:val="00977426"/>
    <w:rsid w:val="009776C0"/>
    <w:rsid w:val="0098017D"/>
    <w:rsid w:val="00983459"/>
    <w:rsid w:val="00987B88"/>
    <w:rsid w:val="00993434"/>
    <w:rsid w:val="009967F8"/>
    <w:rsid w:val="009B334D"/>
    <w:rsid w:val="009C6F9C"/>
    <w:rsid w:val="009D1C9E"/>
    <w:rsid w:val="009D6FA6"/>
    <w:rsid w:val="00A02B75"/>
    <w:rsid w:val="00A049FC"/>
    <w:rsid w:val="00A13080"/>
    <w:rsid w:val="00A44012"/>
    <w:rsid w:val="00A52C46"/>
    <w:rsid w:val="00A56B2E"/>
    <w:rsid w:val="00A57C44"/>
    <w:rsid w:val="00A67406"/>
    <w:rsid w:val="00A83179"/>
    <w:rsid w:val="00A93F23"/>
    <w:rsid w:val="00AA15EA"/>
    <w:rsid w:val="00AA72C0"/>
    <w:rsid w:val="00AB474A"/>
    <w:rsid w:val="00AB4A77"/>
    <w:rsid w:val="00AC2FCF"/>
    <w:rsid w:val="00B03C0F"/>
    <w:rsid w:val="00B0550A"/>
    <w:rsid w:val="00B05E5B"/>
    <w:rsid w:val="00B0770C"/>
    <w:rsid w:val="00B13F7D"/>
    <w:rsid w:val="00B14A81"/>
    <w:rsid w:val="00B329BE"/>
    <w:rsid w:val="00B33658"/>
    <w:rsid w:val="00B579D1"/>
    <w:rsid w:val="00B6363E"/>
    <w:rsid w:val="00B7735E"/>
    <w:rsid w:val="00B87FCA"/>
    <w:rsid w:val="00B91D2B"/>
    <w:rsid w:val="00BA2544"/>
    <w:rsid w:val="00BC195A"/>
    <w:rsid w:val="00BC43A4"/>
    <w:rsid w:val="00BC6C1E"/>
    <w:rsid w:val="00BD02E4"/>
    <w:rsid w:val="00BD0AAA"/>
    <w:rsid w:val="00BD7969"/>
    <w:rsid w:val="00BF0DF8"/>
    <w:rsid w:val="00C03B4C"/>
    <w:rsid w:val="00C0456B"/>
    <w:rsid w:val="00C15DCA"/>
    <w:rsid w:val="00C20E47"/>
    <w:rsid w:val="00C27DC7"/>
    <w:rsid w:val="00C30259"/>
    <w:rsid w:val="00C54A4A"/>
    <w:rsid w:val="00C67411"/>
    <w:rsid w:val="00C901BA"/>
    <w:rsid w:val="00C93659"/>
    <w:rsid w:val="00CB56A7"/>
    <w:rsid w:val="00CB5C7D"/>
    <w:rsid w:val="00CB5FC5"/>
    <w:rsid w:val="00CF2C86"/>
    <w:rsid w:val="00CF3245"/>
    <w:rsid w:val="00CF7AA8"/>
    <w:rsid w:val="00D131FA"/>
    <w:rsid w:val="00D16479"/>
    <w:rsid w:val="00D2648A"/>
    <w:rsid w:val="00D32740"/>
    <w:rsid w:val="00D436AB"/>
    <w:rsid w:val="00D52245"/>
    <w:rsid w:val="00D57BFE"/>
    <w:rsid w:val="00D6192F"/>
    <w:rsid w:val="00D62B67"/>
    <w:rsid w:val="00D63CD2"/>
    <w:rsid w:val="00D72095"/>
    <w:rsid w:val="00D80ABA"/>
    <w:rsid w:val="00D8174F"/>
    <w:rsid w:val="00D96963"/>
    <w:rsid w:val="00DA1BA4"/>
    <w:rsid w:val="00DB252F"/>
    <w:rsid w:val="00DC2A87"/>
    <w:rsid w:val="00DC6DF6"/>
    <w:rsid w:val="00DD34D2"/>
    <w:rsid w:val="00DE0162"/>
    <w:rsid w:val="00DE0552"/>
    <w:rsid w:val="00DE0DAD"/>
    <w:rsid w:val="00DF5478"/>
    <w:rsid w:val="00E03103"/>
    <w:rsid w:val="00E05790"/>
    <w:rsid w:val="00E308A3"/>
    <w:rsid w:val="00E3185F"/>
    <w:rsid w:val="00E36052"/>
    <w:rsid w:val="00E7231C"/>
    <w:rsid w:val="00E7487C"/>
    <w:rsid w:val="00E90F3C"/>
    <w:rsid w:val="00E968BB"/>
    <w:rsid w:val="00EB4346"/>
    <w:rsid w:val="00EB53B0"/>
    <w:rsid w:val="00EC599C"/>
    <w:rsid w:val="00EE0BAC"/>
    <w:rsid w:val="00EE17D2"/>
    <w:rsid w:val="00EE3903"/>
    <w:rsid w:val="00EE5CDF"/>
    <w:rsid w:val="00EE7D15"/>
    <w:rsid w:val="00F03823"/>
    <w:rsid w:val="00F05758"/>
    <w:rsid w:val="00F11B2C"/>
    <w:rsid w:val="00F11B9B"/>
    <w:rsid w:val="00F22B73"/>
    <w:rsid w:val="00F24F89"/>
    <w:rsid w:val="00F34592"/>
    <w:rsid w:val="00F376EA"/>
    <w:rsid w:val="00F4389F"/>
    <w:rsid w:val="00F508E8"/>
    <w:rsid w:val="00F526C7"/>
    <w:rsid w:val="00F541DA"/>
    <w:rsid w:val="00F555ED"/>
    <w:rsid w:val="00F775D3"/>
    <w:rsid w:val="00F778CB"/>
    <w:rsid w:val="00F84FC3"/>
    <w:rsid w:val="00F95D28"/>
    <w:rsid w:val="00FA57EE"/>
    <w:rsid w:val="00FA7155"/>
    <w:rsid w:val="00FB1653"/>
    <w:rsid w:val="00FB3A3F"/>
    <w:rsid w:val="00FC63CA"/>
    <w:rsid w:val="00FD750F"/>
    <w:rsid w:val="00FE4806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FBE11"/>
  <w15:chartTrackingRefBased/>
  <w15:docId w15:val="{2047DA79-F658-498A-9EF5-68DC5BEF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306</TotalTime>
  <Pages>1</Pages>
  <Words>260</Words>
  <Characters>1405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42</cp:revision>
  <cp:lastPrinted>2022-07-18T22:35:00Z</cp:lastPrinted>
  <dcterms:created xsi:type="dcterms:W3CDTF">2024-10-23T13:52:00Z</dcterms:created>
  <dcterms:modified xsi:type="dcterms:W3CDTF">2024-10-25T18:11:00Z</dcterms:modified>
</cp:coreProperties>
</file>