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65D1" w14:textId="3B8DF149" w:rsidR="000169F1" w:rsidRPr="00993434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1F55B1">
        <w:rPr>
          <w:rFonts w:ascii="Arial" w:eastAsia="Calibri" w:hAnsi="Arial" w:cs="Times New Roman"/>
          <w:sz w:val="24"/>
          <w:szCs w:val="24"/>
        </w:rPr>
        <w:t xml:space="preserve"> </w:t>
      </w:r>
      <w:r w:rsidRPr="00980061">
        <w:rPr>
          <w:rFonts w:ascii="Arial" w:eastAsia="Calibri" w:hAnsi="Arial" w:cs="Times New Roman"/>
          <w:sz w:val="24"/>
          <w:szCs w:val="24"/>
        </w:rPr>
        <w:t>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VARA D</w:t>
      </w:r>
      <w:r w:rsidR="001F55B1">
        <w:rPr>
          <w:rFonts w:ascii="Arial" w:eastAsia="Calibri" w:hAnsi="Arial" w:cs="Times New Roman"/>
          <w:sz w:val="24"/>
          <w:szCs w:val="24"/>
        </w:rPr>
        <w:t>E SUCESSÕES E REGISTRO PÚBLICO D</w:t>
      </w:r>
      <w:r>
        <w:rPr>
          <w:rFonts w:ascii="Arial" w:eastAsia="Calibri" w:hAnsi="Arial" w:cs="Times New Roman"/>
          <w:sz w:val="24"/>
          <w:szCs w:val="24"/>
        </w:rPr>
        <w:t xml:space="preserve">A COMARCA </w:t>
      </w:r>
      <w:r w:rsidR="001F55B1">
        <w:rPr>
          <w:rFonts w:ascii="Arial" w:eastAsia="Calibri" w:hAnsi="Arial" w:cs="Times New Roman"/>
          <w:sz w:val="24"/>
          <w:szCs w:val="24"/>
        </w:rPr>
        <w:t>DA CAPITAL/SC.</w:t>
      </w:r>
    </w:p>
    <w:p w14:paraId="4E891076" w14:textId="77777777" w:rsidR="000169F1" w:rsidRPr="00F555ED" w:rsidRDefault="000169F1" w:rsidP="00F775D3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17060CA4" w14:textId="77777777" w:rsidR="00837EC2" w:rsidRDefault="00837EC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3B0FB1AD" w14:textId="77777777" w:rsidR="004505A8" w:rsidRDefault="004505A8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3EA5ACD7" w14:textId="77777777" w:rsidR="004505A8" w:rsidRPr="004505A8" w:rsidRDefault="004505A8" w:rsidP="004505A8">
      <w:pPr>
        <w:pStyle w:val="Ttulo2"/>
        <w:rPr>
          <w:rFonts w:eastAsia="Calibri"/>
          <w:sz w:val="18"/>
          <w:szCs w:val="18"/>
        </w:rPr>
      </w:pPr>
    </w:p>
    <w:p w14:paraId="7E82C478" w14:textId="77777777" w:rsidR="00837EC2" w:rsidRPr="00F555ED" w:rsidRDefault="00837EC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0"/>
          <w:szCs w:val="10"/>
        </w:rPr>
      </w:pPr>
    </w:p>
    <w:p w14:paraId="7B494C44" w14:textId="1B9C82F1" w:rsidR="000169F1" w:rsidRPr="001F55B1" w:rsidRDefault="001F55B1" w:rsidP="001F55B1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F55B1">
        <w:rPr>
          <w:rFonts w:ascii="Arial" w:eastAsia="Calibri" w:hAnsi="Arial" w:cs="Times New Roman"/>
        </w:rPr>
        <w:t xml:space="preserve">Autos n. </w:t>
      </w:r>
      <w:r w:rsidR="00887D8C" w:rsidRPr="00887D8C">
        <w:rPr>
          <w:rFonts w:ascii="Arial" w:eastAsia="Calibri" w:hAnsi="Arial" w:cs="Times New Roman"/>
        </w:rPr>
        <w:t>5010719-28.2023.8.24.0091</w:t>
      </w:r>
      <w:r w:rsidR="000169F1" w:rsidRPr="001F55B1">
        <w:rPr>
          <w:rFonts w:ascii="Arial" w:eastAsia="Calibri" w:hAnsi="Arial" w:cs="Times New Roman"/>
        </w:rPr>
        <w:tab/>
      </w:r>
    </w:p>
    <w:p w14:paraId="2B75C69E" w14:textId="2D8793CD" w:rsidR="00837EC2" w:rsidRPr="00F555ED" w:rsidRDefault="00837EC2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1DFF2DBE" w14:textId="77777777" w:rsidR="00215566" w:rsidRDefault="00215566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665D5082" w14:textId="77777777" w:rsidR="004505A8" w:rsidRPr="00DC2A87" w:rsidRDefault="004505A8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66BAE65D" w14:textId="5A73B938" w:rsidR="000169F1" w:rsidRDefault="00DD34D2" w:rsidP="00957EDC">
      <w:pPr>
        <w:pStyle w:val="Qualificaodaspartes"/>
        <w:spacing w:line="360" w:lineRule="auto"/>
      </w:pPr>
      <w:r w:rsidRPr="001F55B1">
        <w:rPr>
          <w:b/>
        </w:rPr>
        <w:t>MARIA APARECIDA MALAGOLLI GAST</w:t>
      </w:r>
      <w:r>
        <w:rPr>
          <w:b/>
        </w:rPr>
        <w:t>Ã</w:t>
      </w:r>
      <w:r w:rsidRPr="001F55B1">
        <w:rPr>
          <w:b/>
        </w:rPr>
        <w:t>O DA ROSA</w:t>
      </w:r>
      <w:r w:rsidRPr="00A814BD">
        <w:t xml:space="preserve">, </w:t>
      </w:r>
      <w:r>
        <w:t xml:space="preserve">já qualificada nos autos da ação de abertura, registro e cumprimento de testamento n. </w:t>
      </w:r>
      <w:r w:rsidRPr="000B23CD">
        <w:t>5010719-28.2023.8.24.0091</w:t>
      </w:r>
      <w:r>
        <w:t xml:space="preserve">, deixado pelo </w:t>
      </w:r>
      <w:r>
        <w:rPr>
          <w:i/>
          <w:iCs/>
        </w:rPr>
        <w:t>de cujus</w:t>
      </w:r>
      <w:r>
        <w:t xml:space="preserve"> CLÁUDIO GASTÃO DA ROSA,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 advogado abaixo signatário</w:t>
      </w:r>
      <w:r w:rsidRPr="00A814BD">
        <w:t xml:space="preserve">, </w:t>
      </w:r>
      <w:r>
        <w:t xml:space="preserve">em atenção </w:t>
      </w:r>
      <w:r w:rsidR="00F376EA">
        <w:t xml:space="preserve">à </w:t>
      </w:r>
      <w:r w:rsidR="00F376EA" w:rsidRPr="0039280A">
        <w:t>citação</w:t>
      </w:r>
      <w:r w:rsidR="00F376EA">
        <w:t xml:space="preserve"> frustrada d</w:t>
      </w:r>
      <w:r w:rsidR="00D70FDF">
        <w:t xml:space="preserve">e GISELLE GASTAO DA ROSA ANTUNES </w:t>
      </w:r>
      <w:r w:rsidR="00F376EA" w:rsidRPr="00F376EA">
        <w:rPr>
          <w:sz w:val="20"/>
          <w:szCs w:val="18"/>
        </w:rPr>
        <w:t>(</w:t>
      </w:r>
      <w:r w:rsidR="00D70FDF">
        <w:rPr>
          <w:sz w:val="20"/>
          <w:szCs w:val="18"/>
        </w:rPr>
        <w:t xml:space="preserve">certidão do </w:t>
      </w:r>
      <w:r w:rsidR="00F376EA" w:rsidRPr="00F376EA">
        <w:rPr>
          <w:sz w:val="20"/>
          <w:szCs w:val="18"/>
        </w:rPr>
        <w:t>evento</w:t>
      </w:r>
      <w:r w:rsidR="00D70FDF">
        <w:rPr>
          <w:sz w:val="20"/>
          <w:szCs w:val="18"/>
        </w:rPr>
        <w:t xml:space="preserve"> </w:t>
      </w:r>
      <w:r w:rsidR="00903468">
        <w:rPr>
          <w:sz w:val="20"/>
          <w:szCs w:val="18"/>
        </w:rPr>
        <w:t>44</w:t>
      </w:r>
      <w:r w:rsidR="00F376EA" w:rsidRPr="00F376EA">
        <w:rPr>
          <w:sz w:val="20"/>
          <w:szCs w:val="18"/>
        </w:rPr>
        <w:t>)</w:t>
      </w:r>
      <w:r w:rsidR="00737DF8">
        <w:t xml:space="preserve">, </w:t>
      </w:r>
      <w:r w:rsidR="00903468" w:rsidRPr="00ED57E3">
        <w:rPr>
          <w:b/>
          <w:bCs w:val="0"/>
        </w:rPr>
        <w:t xml:space="preserve">reiterar o pedido de </w:t>
      </w:r>
      <w:r w:rsidR="007836D6" w:rsidRPr="00ED57E3">
        <w:rPr>
          <w:b/>
          <w:bCs w:val="0"/>
          <w:u w:val="single"/>
        </w:rPr>
        <w:t>citação</w:t>
      </w:r>
      <w:r w:rsidR="007836D6">
        <w:t xml:space="preserve">, </w:t>
      </w:r>
      <w:r w:rsidR="007836D6" w:rsidRPr="0039280A">
        <w:rPr>
          <w:u w:val="single"/>
        </w:rPr>
        <w:t>por</w:t>
      </w:r>
      <w:r w:rsidR="007836D6">
        <w:t xml:space="preserve"> </w:t>
      </w:r>
      <w:r w:rsidR="007836D6" w:rsidRPr="0039280A">
        <w:rPr>
          <w:u w:val="single"/>
        </w:rPr>
        <w:t>Oficial</w:t>
      </w:r>
      <w:r w:rsidR="007836D6">
        <w:t xml:space="preserve"> </w:t>
      </w:r>
      <w:r w:rsidR="007836D6" w:rsidRPr="0039280A">
        <w:rPr>
          <w:u w:val="single"/>
        </w:rPr>
        <w:t>de</w:t>
      </w:r>
      <w:r w:rsidR="007836D6">
        <w:t xml:space="preserve"> </w:t>
      </w:r>
      <w:r w:rsidR="007836D6" w:rsidRPr="0039280A">
        <w:rPr>
          <w:u w:val="single"/>
        </w:rPr>
        <w:t>Justiça</w:t>
      </w:r>
      <w:r w:rsidR="0098017D">
        <w:t>,</w:t>
      </w:r>
      <w:r w:rsidR="006C329D">
        <w:t xml:space="preserve"> </w:t>
      </w:r>
      <w:r w:rsidR="0098017D">
        <w:t>d</w:t>
      </w:r>
      <w:r w:rsidR="00903468">
        <w:t xml:space="preserve">a </w:t>
      </w:r>
      <w:r w:rsidR="006E74BC">
        <w:t xml:space="preserve">herdeira mencionada </w:t>
      </w:r>
      <w:r w:rsidR="006E74BC" w:rsidRPr="00ED57E3">
        <w:rPr>
          <w:sz w:val="20"/>
          <w:szCs w:val="18"/>
        </w:rPr>
        <w:t>(Giselle)</w:t>
      </w:r>
      <w:r w:rsidR="006E74BC">
        <w:t xml:space="preserve">, </w:t>
      </w:r>
      <w:r w:rsidR="000356CB">
        <w:t xml:space="preserve">para que se </w:t>
      </w:r>
      <w:r w:rsidR="000356CB" w:rsidRPr="00ED57E3">
        <w:rPr>
          <w:b/>
          <w:bCs w:val="0"/>
          <w:u w:val="single"/>
        </w:rPr>
        <w:t>proceda</w:t>
      </w:r>
      <w:r w:rsidR="000356CB">
        <w:t xml:space="preserve"> </w:t>
      </w:r>
      <w:r w:rsidR="000356CB" w:rsidRPr="00ED57E3">
        <w:rPr>
          <w:b/>
          <w:bCs w:val="0"/>
          <w:u w:val="single"/>
        </w:rPr>
        <w:t>pelo</w:t>
      </w:r>
      <w:r w:rsidR="000356CB">
        <w:rPr>
          <w:i/>
          <w:iCs/>
        </w:rPr>
        <w:t xml:space="preserve"> </w:t>
      </w:r>
      <w:r w:rsidR="006E74BC" w:rsidRPr="00ED57E3">
        <w:rPr>
          <w:b/>
          <w:bCs w:val="0"/>
          <w:i/>
          <w:iCs/>
          <w:u w:val="single"/>
        </w:rPr>
        <w:t>Whatsapp</w:t>
      </w:r>
      <w:r w:rsidR="000356CB">
        <w:t xml:space="preserve">, </w:t>
      </w:r>
      <w:r w:rsidR="00A44012">
        <w:t xml:space="preserve">nos números de telefone </w:t>
      </w:r>
      <w:r w:rsidR="00FA7155">
        <w:t xml:space="preserve">para contato </w:t>
      </w:r>
      <w:r w:rsidR="00A44012">
        <w:t>indicados na tabela abaixo</w:t>
      </w:r>
      <w:r w:rsidR="00ED57E3">
        <w:t>, como forma de conferir maior celeridade ao andamento do feito</w:t>
      </w:r>
      <w:r w:rsidR="001F55B1">
        <w:t>.</w:t>
      </w:r>
    </w:p>
    <w:p w14:paraId="08F26C84" w14:textId="77777777" w:rsidR="00737DF8" w:rsidRPr="000838B3" w:rsidRDefault="00737DF8" w:rsidP="000356CB">
      <w:pPr>
        <w:pStyle w:val="Ttulo2"/>
        <w:rPr>
          <w:sz w:val="18"/>
          <w:szCs w:val="18"/>
        </w:rPr>
      </w:pPr>
    </w:p>
    <w:tbl>
      <w:tblPr>
        <w:tblW w:w="764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"/>
        <w:gridCol w:w="2268"/>
        <w:gridCol w:w="4946"/>
      </w:tblGrid>
      <w:tr w:rsidR="006E74BC" w:rsidRPr="00522480" w14:paraId="59A6A1D3" w14:textId="769F1A04" w:rsidTr="00D53338">
        <w:trPr>
          <w:trHeight w:val="102"/>
          <w:jc w:val="center"/>
        </w:trPr>
        <w:tc>
          <w:tcPr>
            <w:tcW w:w="426" w:type="dxa"/>
            <w:shd w:val="clear" w:color="auto" w:fill="auto"/>
            <w:noWrap/>
            <w:vAlign w:val="bottom"/>
            <w:hideMark/>
          </w:tcPr>
          <w:p w14:paraId="49712825" w14:textId="77777777" w:rsidR="006E74BC" w:rsidRPr="00522480" w:rsidRDefault="006E74BC" w:rsidP="007C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2268" w:type="dxa"/>
            <w:shd w:val="clear" w:color="000000" w:fill="DDEBF7"/>
            <w:noWrap/>
            <w:vAlign w:val="bottom"/>
            <w:hideMark/>
          </w:tcPr>
          <w:p w14:paraId="151DEC4F" w14:textId="2F235644" w:rsidR="006E74BC" w:rsidRPr="00AB474A" w:rsidRDefault="006E74BC" w:rsidP="007C34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pt-BR"/>
              </w:rPr>
            </w:pPr>
            <w:r w:rsidRPr="00AB474A">
              <w:rPr>
                <w:rFonts w:ascii="Arial" w:eastAsia="Times New Roman" w:hAnsi="Arial" w:cs="Arial"/>
                <w:b/>
                <w:color w:val="000000"/>
                <w:lang w:eastAsia="pt-BR"/>
              </w:rPr>
              <w:t>Herdeir</w:t>
            </w:r>
            <w:r>
              <w:rPr>
                <w:rFonts w:ascii="Arial" w:eastAsia="Times New Roman" w:hAnsi="Arial" w:cs="Arial"/>
                <w:b/>
                <w:color w:val="000000"/>
                <w:lang w:eastAsia="pt-BR"/>
              </w:rPr>
              <w:t>a</w:t>
            </w:r>
            <w:r w:rsidRPr="00AB474A">
              <w:rPr>
                <w:rFonts w:ascii="Arial" w:eastAsia="Times New Roman" w:hAnsi="Arial" w:cs="Arial"/>
                <w:b/>
                <w:color w:val="000000"/>
                <w:lang w:eastAsia="pt-BR"/>
              </w:rPr>
              <w:t xml:space="preserve"> interessad</w:t>
            </w:r>
            <w:r>
              <w:rPr>
                <w:rFonts w:ascii="Arial" w:eastAsia="Times New Roman" w:hAnsi="Arial" w:cs="Arial"/>
                <w:b/>
                <w:color w:val="000000"/>
                <w:lang w:eastAsia="pt-BR"/>
              </w:rPr>
              <w:t>a</w:t>
            </w:r>
          </w:p>
        </w:tc>
        <w:tc>
          <w:tcPr>
            <w:tcW w:w="4946" w:type="dxa"/>
            <w:shd w:val="clear" w:color="auto" w:fill="FFF2CC" w:themeFill="accent4" w:themeFillTint="33"/>
          </w:tcPr>
          <w:p w14:paraId="50B5F015" w14:textId="19459D94" w:rsidR="006E74BC" w:rsidRPr="00AB474A" w:rsidRDefault="006E74BC" w:rsidP="006E74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/>
                <w:iCs/>
                <w:color w:val="000000"/>
                <w:lang w:eastAsia="pt-BR"/>
              </w:rPr>
            </w:pPr>
            <w:r w:rsidRPr="00AB474A">
              <w:rPr>
                <w:rFonts w:ascii="Arial" w:eastAsia="Times New Roman" w:hAnsi="Arial" w:cs="Arial"/>
                <w:b/>
                <w:color w:val="000000"/>
                <w:lang w:eastAsia="pt-BR"/>
              </w:rPr>
              <w:t xml:space="preserve">Telefone celular para contato/citação via </w:t>
            </w:r>
            <w:r w:rsidRPr="00AB474A">
              <w:rPr>
                <w:rFonts w:ascii="Arial" w:eastAsia="Times New Roman" w:hAnsi="Arial" w:cs="Arial"/>
                <w:b/>
                <w:i/>
                <w:iCs/>
                <w:color w:val="000000"/>
                <w:lang w:eastAsia="pt-BR"/>
              </w:rPr>
              <w:t>whatsapp</w:t>
            </w:r>
          </w:p>
        </w:tc>
      </w:tr>
      <w:tr w:rsidR="006E74BC" w:rsidRPr="00522480" w14:paraId="398FDA54" w14:textId="0445D562" w:rsidTr="006E74BC">
        <w:trPr>
          <w:trHeight w:val="300"/>
          <w:jc w:val="center"/>
        </w:trPr>
        <w:tc>
          <w:tcPr>
            <w:tcW w:w="426" w:type="dxa"/>
            <w:shd w:val="clear" w:color="auto" w:fill="auto"/>
            <w:noWrap/>
            <w:vAlign w:val="bottom"/>
            <w:hideMark/>
          </w:tcPr>
          <w:p w14:paraId="59E9E082" w14:textId="77777777" w:rsidR="006E74BC" w:rsidRDefault="006E74BC" w:rsidP="007C34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  <w:p w14:paraId="29C2ACEE" w14:textId="77777777" w:rsidR="00D53338" w:rsidRDefault="00D53338" w:rsidP="007C34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  <w:p w14:paraId="2DD21450" w14:textId="1ECEC9FA" w:rsidR="00D53338" w:rsidRPr="00522480" w:rsidRDefault="00D53338" w:rsidP="007C34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2268" w:type="dxa"/>
            <w:shd w:val="clear" w:color="000000" w:fill="DDEBF7"/>
            <w:noWrap/>
            <w:vAlign w:val="bottom"/>
            <w:hideMark/>
          </w:tcPr>
          <w:p w14:paraId="0E03D271" w14:textId="77777777" w:rsidR="006E74BC" w:rsidRDefault="006E74BC" w:rsidP="00D533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Giselle Gastão da Rosa</w:t>
            </w:r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Antunes</w:t>
            </w:r>
          </w:p>
          <w:p w14:paraId="6F621368" w14:textId="77777777" w:rsidR="00D53338" w:rsidRPr="00522480" w:rsidRDefault="00D53338" w:rsidP="00D533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4946" w:type="dxa"/>
            <w:shd w:val="clear" w:color="auto" w:fill="FFF2CC" w:themeFill="accent4" w:themeFillTint="33"/>
          </w:tcPr>
          <w:p w14:paraId="00E043C1" w14:textId="77777777" w:rsidR="006E74BC" w:rsidRPr="000D53F3" w:rsidRDefault="006E74BC" w:rsidP="00F24F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8"/>
                <w:szCs w:val="8"/>
                <w:lang w:eastAsia="pt-BR"/>
              </w:rPr>
            </w:pPr>
          </w:p>
          <w:p w14:paraId="5FD19AAB" w14:textId="77777777" w:rsidR="00D53338" w:rsidRDefault="00D53338" w:rsidP="00F24F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  <w:p w14:paraId="711DBA3C" w14:textId="2E6124E8" w:rsidR="006E74BC" w:rsidRDefault="006E74BC" w:rsidP="00F24F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(48) 9</w:t>
            </w:r>
            <w:r w:rsidR="00FB15A1">
              <w:rPr>
                <w:rFonts w:ascii="Arial" w:eastAsia="Times New Roman" w:hAnsi="Arial" w:cs="Arial"/>
                <w:color w:val="000000"/>
                <w:lang w:eastAsia="pt-BR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lang w:eastAsia="pt-BR"/>
              </w:rPr>
              <w:t>9673-8086</w:t>
            </w:r>
          </w:p>
          <w:p w14:paraId="59D18124" w14:textId="51C062C2" w:rsidR="00FB15A1" w:rsidRDefault="00FB15A1" w:rsidP="00F24F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(48) 9 9915-8690</w:t>
            </w:r>
          </w:p>
          <w:p w14:paraId="0617B638" w14:textId="5CC807CE" w:rsidR="006E74BC" w:rsidRPr="00522480" w:rsidRDefault="006E74BC" w:rsidP="00F24F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</w:tbl>
    <w:p w14:paraId="28177A0B" w14:textId="77777777" w:rsidR="00B7735E" w:rsidRPr="000356CB" w:rsidRDefault="00B7735E" w:rsidP="000356CB">
      <w:pPr>
        <w:pStyle w:val="Ttulo2"/>
        <w:rPr>
          <w:sz w:val="32"/>
          <w:szCs w:val="32"/>
        </w:rPr>
      </w:pPr>
    </w:p>
    <w:p w14:paraId="0D69B43E" w14:textId="729E0EA4" w:rsidR="00FA7155" w:rsidRDefault="00FA7155" w:rsidP="000074B5">
      <w:pPr>
        <w:spacing w:after="0" w:line="360" w:lineRule="auto"/>
        <w:ind w:firstLine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A peticionante registra, por oportuno</w:t>
      </w:r>
      <w:r w:rsidR="000435A8">
        <w:rPr>
          <w:rFonts w:ascii="Arial" w:eastAsia="Calibri" w:hAnsi="Arial" w:cs="Times New Roman"/>
          <w:sz w:val="24"/>
          <w:szCs w:val="24"/>
        </w:rPr>
        <w:t xml:space="preserve">, que </w:t>
      </w:r>
      <w:r w:rsidR="000074B5">
        <w:rPr>
          <w:rFonts w:ascii="Arial" w:eastAsia="Calibri" w:hAnsi="Arial" w:cs="Times New Roman"/>
          <w:sz w:val="24"/>
          <w:szCs w:val="24"/>
        </w:rPr>
        <w:t xml:space="preserve">já foram recolhidas </w:t>
      </w:r>
      <w:r w:rsidR="000435A8">
        <w:rPr>
          <w:rFonts w:ascii="Arial" w:eastAsia="Calibri" w:hAnsi="Arial" w:cs="Times New Roman"/>
          <w:sz w:val="24"/>
          <w:szCs w:val="24"/>
        </w:rPr>
        <w:t>as</w:t>
      </w:r>
      <w:r w:rsidR="000074B5">
        <w:rPr>
          <w:rFonts w:ascii="Arial" w:eastAsia="Calibri" w:hAnsi="Arial" w:cs="Times New Roman"/>
          <w:sz w:val="24"/>
          <w:szCs w:val="24"/>
        </w:rPr>
        <w:t xml:space="preserve"> custas relativas às diligências do Oficial de Justiça, conforme comprovado pel</w:t>
      </w:r>
      <w:r w:rsidR="00D53338">
        <w:rPr>
          <w:rFonts w:ascii="Arial" w:eastAsia="Calibri" w:hAnsi="Arial" w:cs="Times New Roman"/>
          <w:sz w:val="24"/>
          <w:szCs w:val="24"/>
        </w:rPr>
        <w:t>a documentação anexa</w:t>
      </w:r>
      <w:r w:rsidR="00956B13">
        <w:rPr>
          <w:rFonts w:ascii="Arial" w:eastAsia="Calibri" w:hAnsi="Arial" w:cs="Times New Roman"/>
          <w:sz w:val="24"/>
          <w:szCs w:val="24"/>
        </w:rPr>
        <w:t>.</w:t>
      </w:r>
      <w:r w:rsidR="000074B5">
        <w:rPr>
          <w:rFonts w:ascii="Arial" w:eastAsia="Calibri" w:hAnsi="Arial" w:cs="Times New Roman"/>
          <w:sz w:val="24"/>
          <w:szCs w:val="24"/>
        </w:rPr>
        <w:t xml:space="preserve"> </w:t>
      </w:r>
    </w:p>
    <w:p w14:paraId="0F222F97" w14:textId="77777777" w:rsidR="000074B5" w:rsidRPr="000074B5" w:rsidRDefault="000074B5" w:rsidP="000074B5">
      <w:pPr>
        <w:pStyle w:val="Ttulo2"/>
        <w:rPr>
          <w:rFonts w:eastAsia="Calibri"/>
          <w:sz w:val="18"/>
          <w:szCs w:val="18"/>
        </w:rPr>
      </w:pPr>
    </w:p>
    <w:p w14:paraId="55FC5FCB" w14:textId="78E1F287" w:rsidR="00B7735E" w:rsidRDefault="00B7735E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Pede deferimento.</w:t>
      </w:r>
    </w:p>
    <w:p w14:paraId="20ECEFB9" w14:textId="537F2100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E2D36">
        <w:rPr>
          <w:rFonts w:ascii="Arial" w:eastAsia="Calibri" w:hAnsi="Arial" w:cs="Times New Roman"/>
          <w:noProof/>
          <w:sz w:val="24"/>
          <w:szCs w:val="24"/>
        </w:rPr>
        <w:t>11 de fevereiro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71CC8CA" w14:textId="77777777" w:rsidR="00635B3C" w:rsidRPr="00956B13" w:rsidRDefault="00635B3C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6"/>
          <w:szCs w:val="36"/>
          <w:lang w:val="pt"/>
        </w:rPr>
      </w:pPr>
    </w:p>
    <w:p w14:paraId="15CC8D9E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636195E7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0169F1" w:rsidSect="00956B13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8C7EC" w14:textId="77777777" w:rsidR="00A67406" w:rsidRDefault="00A67406" w:rsidP="00943258">
      <w:pPr>
        <w:spacing w:after="0" w:line="240" w:lineRule="auto"/>
      </w:pPr>
      <w:r>
        <w:separator/>
      </w:r>
    </w:p>
  </w:endnote>
  <w:endnote w:type="continuationSeparator" w:id="0">
    <w:p w14:paraId="5E1E218F" w14:textId="77777777" w:rsidR="00A67406" w:rsidRDefault="00A6740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D18521C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263C6D1" wp14:editId="08CF21C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759576028" name="Imagem 175957602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912D79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635FC" w14:textId="77777777" w:rsidR="00A67406" w:rsidRDefault="00A67406" w:rsidP="00943258">
      <w:pPr>
        <w:spacing w:after="0" w:line="240" w:lineRule="auto"/>
      </w:pPr>
      <w:r>
        <w:separator/>
      </w:r>
    </w:p>
  </w:footnote>
  <w:footnote w:type="continuationSeparator" w:id="0">
    <w:p w14:paraId="29CFBB88" w14:textId="77777777" w:rsidR="00A67406" w:rsidRDefault="00A6740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02A86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87955EC" wp14:editId="31E1E6E6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370267139" name="Imagem 137026713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93C35C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5E766E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964CAA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B1"/>
    <w:rsid w:val="00001D2D"/>
    <w:rsid w:val="00003F31"/>
    <w:rsid w:val="000074B5"/>
    <w:rsid w:val="00012B32"/>
    <w:rsid w:val="000169F1"/>
    <w:rsid w:val="00035610"/>
    <w:rsid w:val="000356CB"/>
    <w:rsid w:val="0004298B"/>
    <w:rsid w:val="00043447"/>
    <w:rsid w:val="000435A8"/>
    <w:rsid w:val="00047123"/>
    <w:rsid w:val="00051D55"/>
    <w:rsid w:val="00070575"/>
    <w:rsid w:val="000838B3"/>
    <w:rsid w:val="00097661"/>
    <w:rsid w:val="000A176D"/>
    <w:rsid w:val="000A7AC5"/>
    <w:rsid w:val="000B0662"/>
    <w:rsid w:val="000B23CD"/>
    <w:rsid w:val="000B4D26"/>
    <w:rsid w:val="000C77DD"/>
    <w:rsid w:val="000D228C"/>
    <w:rsid w:val="000D22B1"/>
    <w:rsid w:val="000D53F3"/>
    <w:rsid w:val="000E5B0E"/>
    <w:rsid w:val="00131BEB"/>
    <w:rsid w:val="001320C9"/>
    <w:rsid w:val="001466AD"/>
    <w:rsid w:val="00160279"/>
    <w:rsid w:val="001667B0"/>
    <w:rsid w:val="001761C0"/>
    <w:rsid w:val="00177298"/>
    <w:rsid w:val="00183BE2"/>
    <w:rsid w:val="00187ADE"/>
    <w:rsid w:val="00194993"/>
    <w:rsid w:val="001A11E9"/>
    <w:rsid w:val="001A2B31"/>
    <w:rsid w:val="001A6914"/>
    <w:rsid w:val="001B2B98"/>
    <w:rsid w:val="001B2E75"/>
    <w:rsid w:val="001C5F2F"/>
    <w:rsid w:val="001D08FC"/>
    <w:rsid w:val="001D1601"/>
    <w:rsid w:val="001E5D31"/>
    <w:rsid w:val="001F1F47"/>
    <w:rsid w:val="001F3D03"/>
    <w:rsid w:val="001F4F7B"/>
    <w:rsid w:val="001F55B1"/>
    <w:rsid w:val="00201F45"/>
    <w:rsid w:val="00207BE4"/>
    <w:rsid w:val="00214E09"/>
    <w:rsid w:val="00215566"/>
    <w:rsid w:val="00236480"/>
    <w:rsid w:val="00244811"/>
    <w:rsid w:val="002456D9"/>
    <w:rsid w:val="002529CC"/>
    <w:rsid w:val="00256CF5"/>
    <w:rsid w:val="00267830"/>
    <w:rsid w:val="0027268D"/>
    <w:rsid w:val="00272BFB"/>
    <w:rsid w:val="0029017A"/>
    <w:rsid w:val="00291F6C"/>
    <w:rsid w:val="00297B33"/>
    <w:rsid w:val="002A70A1"/>
    <w:rsid w:val="002C7B99"/>
    <w:rsid w:val="002D2A83"/>
    <w:rsid w:val="002D3949"/>
    <w:rsid w:val="002D487A"/>
    <w:rsid w:val="002D4E47"/>
    <w:rsid w:val="002E2D36"/>
    <w:rsid w:val="002E70B7"/>
    <w:rsid w:val="00304AA9"/>
    <w:rsid w:val="003422F3"/>
    <w:rsid w:val="00367005"/>
    <w:rsid w:val="00374302"/>
    <w:rsid w:val="003748A8"/>
    <w:rsid w:val="00377A2E"/>
    <w:rsid w:val="003801CD"/>
    <w:rsid w:val="00381B53"/>
    <w:rsid w:val="00381FEC"/>
    <w:rsid w:val="0039280A"/>
    <w:rsid w:val="00393DFF"/>
    <w:rsid w:val="003B660C"/>
    <w:rsid w:val="003C1E41"/>
    <w:rsid w:val="003E06B9"/>
    <w:rsid w:val="003E46B9"/>
    <w:rsid w:val="003E681A"/>
    <w:rsid w:val="0041657B"/>
    <w:rsid w:val="004234BF"/>
    <w:rsid w:val="00433570"/>
    <w:rsid w:val="004374FB"/>
    <w:rsid w:val="00440F10"/>
    <w:rsid w:val="004505A8"/>
    <w:rsid w:val="00456532"/>
    <w:rsid w:val="00461EEF"/>
    <w:rsid w:val="00462EE0"/>
    <w:rsid w:val="004849E4"/>
    <w:rsid w:val="004949AD"/>
    <w:rsid w:val="00494D00"/>
    <w:rsid w:val="004A2A86"/>
    <w:rsid w:val="004A7F00"/>
    <w:rsid w:val="004B22FC"/>
    <w:rsid w:val="004D17BB"/>
    <w:rsid w:val="004F2B78"/>
    <w:rsid w:val="004F384D"/>
    <w:rsid w:val="00501A18"/>
    <w:rsid w:val="005026DF"/>
    <w:rsid w:val="005060DE"/>
    <w:rsid w:val="005321DA"/>
    <w:rsid w:val="0054204D"/>
    <w:rsid w:val="0057317A"/>
    <w:rsid w:val="00573FF0"/>
    <w:rsid w:val="0058105F"/>
    <w:rsid w:val="005967F2"/>
    <w:rsid w:val="005A35A0"/>
    <w:rsid w:val="005A5619"/>
    <w:rsid w:val="005B67EA"/>
    <w:rsid w:val="005E58E2"/>
    <w:rsid w:val="005E6D43"/>
    <w:rsid w:val="00603DE9"/>
    <w:rsid w:val="00605172"/>
    <w:rsid w:val="0060571E"/>
    <w:rsid w:val="00621C26"/>
    <w:rsid w:val="00635B3C"/>
    <w:rsid w:val="00636906"/>
    <w:rsid w:val="00647F19"/>
    <w:rsid w:val="0066145F"/>
    <w:rsid w:val="00666FBE"/>
    <w:rsid w:val="00673228"/>
    <w:rsid w:val="00684B5D"/>
    <w:rsid w:val="00693F8B"/>
    <w:rsid w:val="00696295"/>
    <w:rsid w:val="006C0DFC"/>
    <w:rsid w:val="006C329D"/>
    <w:rsid w:val="006D23EA"/>
    <w:rsid w:val="006D3442"/>
    <w:rsid w:val="006E74BC"/>
    <w:rsid w:val="0072051B"/>
    <w:rsid w:val="00722DF5"/>
    <w:rsid w:val="00724E9E"/>
    <w:rsid w:val="007279C5"/>
    <w:rsid w:val="00737DF8"/>
    <w:rsid w:val="00751F7B"/>
    <w:rsid w:val="007621C5"/>
    <w:rsid w:val="007731C6"/>
    <w:rsid w:val="007836D6"/>
    <w:rsid w:val="00784222"/>
    <w:rsid w:val="0078515B"/>
    <w:rsid w:val="00795616"/>
    <w:rsid w:val="00795CFC"/>
    <w:rsid w:val="00796169"/>
    <w:rsid w:val="00796363"/>
    <w:rsid w:val="00797900"/>
    <w:rsid w:val="007A3CD2"/>
    <w:rsid w:val="007B5532"/>
    <w:rsid w:val="007C36DB"/>
    <w:rsid w:val="007F0D99"/>
    <w:rsid w:val="008054D0"/>
    <w:rsid w:val="00805746"/>
    <w:rsid w:val="00810D34"/>
    <w:rsid w:val="00837EC2"/>
    <w:rsid w:val="008434DB"/>
    <w:rsid w:val="00887D8C"/>
    <w:rsid w:val="008929FE"/>
    <w:rsid w:val="00897324"/>
    <w:rsid w:val="008A0012"/>
    <w:rsid w:val="008B45DD"/>
    <w:rsid w:val="008E31FF"/>
    <w:rsid w:val="008E377D"/>
    <w:rsid w:val="008E56CE"/>
    <w:rsid w:val="008E67C8"/>
    <w:rsid w:val="008F2218"/>
    <w:rsid w:val="008F53CE"/>
    <w:rsid w:val="008F7B29"/>
    <w:rsid w:val="0090226D"/>
    <w:rsid w:val="00903468"/>
    <w:rsid w:val="00904FA5"/>
    <w:rsid w:val="0090713D"/>
    <w:rsid w:val="00924163"/>
    <w:rsid w:val="009414C2"/>
    <w:rsid w:val="00943258"/>
    <w:rsid w:val="009439E5"/>
    <w:rsid w:val="00956B13"/>
    <w:rsid w:val="00957EDC"/>
    <w:rsid w:val="009620B7"/>
    <w:rsid w:val="00977426"/>
    <w:rsid w:val="009776C0"/>
    <w:rsid w:val="0098017D"/>
    <w:rsid w:val="00983459"/>
    <w:rsid w:val="00987B88"/>
    <w:rsid w:val="00993434"/>
    <w:rsid w:val="009967F8"/>
    <w:rsid w:val="009B334D"/>
    <w:rsid w:val="009C6F9C"/>
    <w:rsid w:val="009D1C9E"/>
    <w:rsid w:val="009D6FA6"/>
    <w:rsid w:val="00A02B75"/>
    <w:rsid w:val="00A049FC"/>
    <w:rsid w:val="00A13080"/>
    <w:rsid w:val="00A44012"/>
    <w:rsid w:val="00A52C46"/>
    <w:rsid w:val="00A56B2E"/>
    <w:rsid w:val="00A57C44"/>
    <w:rsid w:val="00A67406"/>
    <w:rsid w:val="00A83179"/>
    <w:rsid w:val="00A93F23"/>
    <w:rsid w:val="00AA15EA"/>
    <w:rsid w:val="00AA72C0"/>
    <w:rsid w:val="00AB474A"/>
    <w:rsid w:val="00AB4A77"/>
    <w:rsid w:val="00AC2FCF"/>
    <w:rsid w:val="00B03C0F"/>
    <w:rsid w:val="00B0550A"/>
    <w:rsid w:val="00B05E5B"/>
    <w:rsid w:val="00B06910"/>
    <w:rsid w:val="00B0770C"/>
    <w:rsid w:val="00B13F7D"/>
    <w:rsid w:val="00B14A81"/>
    <w:rsid w:val="00B329BE"/>
    <w:rsid w:val="00B33658"/>
    <w:rsid w:val="00B579D1"/>
    <w:rsid w:val="00B6363E"/>
    <w:rsid w:val="00B7735E"/>
    <w:rsid w:val="00B87FCA"/>
    <w:rsid w:val="00B91D2B"/>
    <w:rsid w:val="00BA2544"/>
    <w:rsid w:val="00BC195A"/>
    <w:rsid w:val="00BC43A4"/>
    <w:rsid w:val="00BC6C1E"/>
    <w:rsid w:val="00BD02E4"/>
    <w:rsid w:val="00BD0AAA"/>
    <w:rsid w:val="00BD7969"/>
    <w:rsid w:val="00BF0DF8"/>
    <w:rsid w:val="00C03B4C"/>
    <w:rsid w:val="00C0456B"/>
    <w:rsid w:val="00C15DCA"/>
    <w:rsid w:val="00C20E47"/>
    <w:rsid w:val="00C27DC7"/>
    <w:rsid w:val="00C30259"/>
    <w:rsid w:val="00C54A4A"/>
    <w:rsid w:val="00C67411"/>
    <w:rsid w:val="00C901BA"/>
    <w:rsid w:val="00C93659"/>
    <w:rsid w:val="00CB56A7"/>
    <w:rsid w:val="00CB5C7D"/>
    <w:rsid w:val="00CB5FC5"/>
    <w:rsid w:val="00CF2C86"/>
    <w:rsid w:val="00CF3245"/>
    <w:rsid w:val="00CF7AA8"/>
    <w:rsid w:val="00D131FA"/>
    <w:rsid w:val="00D16479"/>
    <w:rsid w:val="00D2648A"/>
    <w:rsid w:val="00D32740"/>
    <w:rsid w:val="00D436AB"/>
    <w:rsid w:val="00D52245"/>
    <w:rsid w:val="00D53338"/>
    <w:rsid w:val="00D57BFE"/>
    <w:rsid w:val="00D6192F"/>
    <w:rsid w:val="00D62B67"/>
    <w:rsid w:val="00D63CD2"/>
    <w:rsid w:val="00D70FDF"/>
    <w:rsid w:val="00D72095"/>
    <w:rsid w:val="00D80ABA"/>
    <w:rsid w:val="00D8174F"/>
    <w:rsid w:val="00D96963"/>
    <w:rsid w:val="00DA1BA4"/>
    <w:rsid w:val="00DB252F"/>
    <w:rsid w:val="00DC2A87"/>
    <w:rsid w:val="00DC6DF6"/>
    <w:rsid w:val="00DD34D2"/>
    <w:rsid w:val="00DE0162"/>
    <w:rsid w:val="00DE0552"/>
    <w:rsid w:val="00DE0DAD"/>
    <w:rsid w:val="00DF5478"/>
    <w:rsid w:val="00E03103"/>
    <w:rsid w:val="00E05790"/>
    <w:rsid w:val="00E308A3"/>
    <w:rsid w:val="00E3185F"/>
    <w:rsid w:val="00E36052"/>
    <w:rsid w:val="00E7231C"/>
    <w:rsid w:val="00E7487C"/>
    <w:rsid w:val="00E90F3C"/>
    <w:rsid w:val="00E968BB"/>
    <w:rsid w:val="00EB4346"/>
    <w:rsid w:val="00EB53B0"/>
    <w:rsid w:val="00EC599C"/>
    <w:rsid w:val="00ED57E3"/>
    <w:rsid w:val="00EE0BAC"/>
    <w:rsid w:val="00EE17D2"/>
    <w:rsid w:val="00EE3903"/>
    <w:rsid w:val="00EE5CDF"/>
    <w:rsid w:val="00EE7D15"/>
    <w:rsid w:val="00F03823"/>
    <w:rsid w:val="00F05758"/>
    <w:rsid w:val="00F11B2C"/>
    <w:rsid w:val="00F11B9B"/>
    <w:rsid w:val="00F22B73"/>
    <w:rsid w:val="00F24F89"/>
    <w:rsid w:val="00F34592"/>
    <w:rsid w:val="00F376EA"/>
    <w:rsid w:val="00F4389F"/>
    <w:rsid w:val="00F508E8"/>
    <w:rsid w:val="00F526C7"/>
    <w:rsid w:val="00F541DA"/>
    <w:rsid w:val="00F555ED"/>
    <w:rsid w:val="00F775D3"/>
    <w:rsid w:val="00F778CB"/>
    <w:rsid w:val="00F84FC3"/>
    <w:rsid w:val="00F95D28"/>
    <w:rsid w:val="00FA57EE"/>
    <w:rsid w:val="00FA7155"/>
    <w:rsid w:val="00FB15A1"/>
    <w:rsid w:val="00FB1653"/>
    <w:rsid w:val="00FB3A3F"/>
    <w:rsid w:val="00FC63CA"/>
    <w:rsid w:val="00FD750F"/>
    <w:rsid w:val="00FE4806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FBE11"/>
  <w15:chartTrackingRefBased/>
  <w15:docId w15:val="{2047DA79-F658-498A-9EF5-68DC5BEF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14</TotalTime>
  <Pages>1</Pages>
  <Words>195</Words>
  <Characters>1056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9</cp:revision>
  <cp:lastPrinted>2022-07-18T22:35:00Z</cp:lastPrinted>
  <dcterms:created xsi:type="dcterms:W3CDTF">2025-02-11T18:42:00Z</dcterms:created>
  <dcterms:modified xsi:type="dcterms:W3CDTF">2025-02-11T18:56:00Z</dcterms:modified>
</cp:coreProperties>
</file>