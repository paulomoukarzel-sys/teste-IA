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5D1" w14:textId="3B8DF149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4E891076" w14:textId="77777777" w:rsidR="000169F1" w:rsidRPr="00F555ED" w:rsidRDefault="000169F1" w:rsidP="00F775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7060CA4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0FB1AD" w14:textId="77777777" w:rsidR="004505A8" w:rsidRDefault="004505A8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EA5ACD7" w14:textId="77777777" w:rsidR="004505A8" w:rsidRPr="004505A8" w:rsidRDefault="004505A8" w:rsidP="004505A8">
      <w:pPr>
        <w:pStyle w:val="Ttulo2"/>
        <w:rPr>
          <w:rFonts w:eastAsia="Calibri"/>
          <w:sz w:val="18"/>
          <w:szCs w:val="18"/>
        </w:rPr>
      </w:pPr>
    </w:p>
    <w:p w14:paraId="7E82C478" w14:textId="77777777" w:rsidR="00837EC2" w:rsidRPr="00F555ED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7B494C44" w14:textId="1B9C82F1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887D8C" w:rsidRPr="00887D8C">
        <w:rPr>
          <w:rFonts w:ascii="Arial" w:eastAsia="Calibri" w:hAnsi="Arial" w:cs="Times New Roman"/>
        </w:rPr>
        <w:t>5010719-28.2023.8.24.0091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2B75C69E" w14:textId="2D8793CD" w:rsidR="00837EC2" w:rsidRPr="00F555ED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DFF2DBE" w14:textId="77777777" w:rsidR="00215566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5D5082" w14:textId="77777777" w:rsidR="004505A8" w:rsidRPr="00DC2A87" w:rsidRDefault="004505A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BAE65D" w14:textId="145E4577" w:rsidR="000169F1" w:rsidRDefault="00DD34D2" w:rsidP="00957EDC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Pr="00A814BD">
        <w:t xml:space="preserve">, </w:t>
      </w:r>
      <w:r>
        <w:t xml:space="preserve">já qualificada nos autos da ação de abertura, registro e cumprimento de testamento n. </w:t>
      </w:r>
      <w:r w:rsidRPr="000B23CD">
        <w:t>5010719-28.2023.8.24.0091</w:t>
      </w:r>
      <w:r>
        <w:t xml:space="preserve">, deixado pelo </w:t>
      </w:r>
      <w:r>
        <w:rPr>
          <w:i/>
          <w:iCs/>
        </w:rPr>
        <w:t>de cujus</w:t>
      </w:r>
      <w:r>
        <w:t xml:space="preserve"> CLÁUDIO GASTÃO DA ROSA,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</w:t>
      </w:r>
      <w:r w:rsidR="00F376EA">
        <w:t xml:space="preserve">à </w:t>
      </w:r>
      <w:r w:rsidR="00F376EA" w:rsidRPr="0039280A">
        <w:t>citação</w:t>
      </w:r>
      <w:r w:rsidR="00F376EA">
        <w:t xml:space="preserve"> frustrada d</w:t>
      </w:r>
      <w:r w:rsidR="00D70FDF">
        <w:t xml:space="preserve">e </w:t>
      </w:r>
      <w:r w:rsidR="00A41386">
        <w:t>MICHELLE</w:t>
      </w:r>
      <w:r w:rsidR="00D70FDF">
        <w:t xml:space="preserve"> GASTAO DA ROSA </w:t>
      </w:r>
      <w:r w:rsidR="00A41386">
        <w:t xml:space="preserve">PERDIGÃO </w:t>
      </w:r>
      <w:r w:rsidR="00F376EA" w:rsidRPr="00F376EA">
        <w:rPr>
          <w:sz w:val="20"/>
          <w:szCs w:val="18"/>
        </w:rPr>
        <w:t>(</w:t>
      </w:r>
      <w:r w:rsidR="00D70FDF">
        <w:rPr>
          <w:sz w:val="20"/>
          <w:szCs w:val="18"/>
        </w:rPr>
        <w:t xml:space="preserve">certidão do </w:t>
      </w:r>
      <w:r w:rsidR="00F376EA" w:rsidRPr="00F376EA">
        <w:rPr>
          <w:sz w:val="20"/>
          <w:szCs w:val="18"/>
        </w:rPr>
        <w:t>evento</w:t>
      </w:r>
      <w:r w:rsidR="00D70FDF">
        <w:rPr>
          <w:sz w:val="20"/>
          <w:szCs w:val="18"/>
        </w:rPr>
        <w:t xml:space="preserve"> </w:t>
      </w:r>
      <w:r w:rsidR="00A41386">
        <w:rPr>
          <w:sz w:val="20"/>
          <w:szCs w:val="18"/>
        </w:rPr>
        <w:t>49</w:t>
      </w:r>
      <w:r w:rsidR="00F376EA" w:rsidRPr="00F376EA">
        <w:rPr>
          <w:sz w:val="20"/>
          <w:szCs w:val="18"/>
        </w:rPr>
        <w:t>)</w:t>
      </w:r>
      <w:r w:rsidR="00737DF8">
        <w:t xml:space="preserve">, </w:t>
      </w:r>
      <w:r w:rsidR="00903468" w:rsidRPr="00ED57E3">
        <w:rPr>
          <w:b/>
          <w:bCs w:val="0"/>
        </w:rPr>
        <w:t xml:space="preserve">reiterar o pedido de </w:t>
      </w:r>
      <w:r w:rsidR="007836D6" w:rsidRPr="00ED57E3">
        <w:rPr>
          <w:b/>
          <w:bCs w:val="0"/>
          <w:u w:val="single"/>
        </w:rPr>
        <w:t>citação</w:t>
      </w:r>
      <w:r w:rsidR="007836D6">
        <w:t xml:space="preserve">, </w:t>
      </w:r>
      <w:r w:rsidR="007836D6" w:rsidRPr="0039280A">
        <w:rPr>
          <w:u w:val="single"/>
        </w:rPr>
        <w:t>por</w:t>
      </w:r>
      <w:r w:rsidR="007836D6">
        <w:t xml:space="preserve"> </w:t>
      </w:r>
      <w:r w:rsidR="007836D6" w:rsidRPr="0039280A">
        <w:rPr>
          <w:u w:val="single"/>
        </w:rPr>
        <w:t>Oficial</w:t>
      </w:r>
      <w:r w:rsidR="007836D6">
        <w:t xml:space="preserve"> </w:t>
      </w:r>
      <w:r w:rsidR="007836D6" w:rsidRPr="0039280A">
        <w:rPr>
          <w:u w:val="single"/>
        </w:rPr>
        <w:t>de</w:t>
      </w:r>
      <w:r w:rsidR="007836D6">
        <w:t xml:space="preserve"> </w:t>
      </w:r>
      <w:r w:rsidR="007836D6" w:rsidRPr="0039280A">
        <w:rPr>
          <w:u w:val="single"/>
        </w:rPr>
        <w:t>Justiça</w:t>
      </w:r>
      <w:r w:rsidR="0098017D">
        <w:t>,</w:t>
      </w:r>
      <w:r w:rsidR="006C329D">
        <w:t xml:space="preserve"> </w:t>
      </w:r>
      <w:r w:rsidR="0098017D">
        <w:t>d</w:t>
      </w:r>
      <w:r w:rsidR="00903468">
        <w:t xml:space="preserve">a </w:t>
      </w:r>
      <w:r w:rsidR="006E74BC">
        <w:t xml:space="preserve">herdeira mencionada </w:t>
      </w:r>
      <w:r w:rsidR="006E74BC" w:rsidRPr="00ED57E3">
        <w:rPr>
          <w:sz w:val="20"/>
          <w:szCs w:val="18"/>
        </w:rPr>
        <w:t>(</w:t>
      </w:r>
      <w:r w:rsidR="00A41386">
        <w:rPr>
          <w:sz w:val="20"/>
          <w:szCs w:val="18"/>
        </w:rPr>
        <w:t>Michelle</w:t>
      </w:r>
      <w:r w:rsidR="006E74BC" w:rsidRPr="00ED57E3">
        <w:rPr>
          <w:sz w:val="20"/>
          <w:szCs w:val="18"/>
        </w:rPr>
        <w:t>)</w:t>
      </w:r>
      <w:r w:rsidR="006E74BC">
        <w:t xml:space="preserve">, </w:t>
      </w:r>
      <w:r w:rsidR="000356CB">
        <w:t xml:space="preserve">para que se </w:t>
      </w:r>
      <w:r w:rsidR="000356CB" w:rsidRPr="00ED57E3">
        <w:rPr>
          <w:b/>
          <w:bCs w:val="0"/>
          <w:u w:val="single"/>
        </w:rPr>
        <w:t>proceda</w:t>
      </w:r>
      <w:r w:rsidR="000356CB">
        <w:t xml:space="preserve"> </w:t>
      </w:r>
      <w:r w:rsidR="000356CB" w:rsidRPr="00ED57E3">
        <w:rPr>
          <w:b/>
          <w:bCs w:val="0"/>
          <w:u w:val="single"/>
        </w:rPr>
        <w:t>pelo</w:t>
      </w:r>
      <w:r w:rsidR="000356CB">
        <w:rPr>
          <w:i/>
          <w:iCs/>
        </w:rPr>
        <w:t xml:space="preserve"> </w:t>
      </w:r>
      <w:r w:rsidR="006E74BC" w:rsidRPr="00ED57E3">
        <w:rPr>
          <w:b/>
          <w:bCs w:val="0"/>
          <w:i/>
          <w:iCs/>
          <w:u w:val="single"/>
        </w:rPr>
        <w:t>Whatsapp</w:t>
      </w:r>
      <w:r w:rsidR="000356CB">
        <w:t xml:space="preserve">, </w:t>
      </w:r>
      <w:r w:rsidR="00A44012">
        <w:t xml:space="preserve">no número de telefone </w:t>
      </w:r>
      <w:r w:rsidR="00FA7155">
        <w:t xml:space="preserve">para contato </w:t>
      </w:r>
      <w:r w:rsidR="00A44012">
        <w:t>indicado na tabela abaixo</w:t>
      </w:r>
      <w:r w:rsidR="00ED57E3">
        <w:t>, como forma de conferir maior celeridade ao andamento do feito</w:t>
      </w:r>
      <w:r w:rsidR="001F55B1">
        <w:t>.</w:t>
      </w:r>
    </w:p>
    <w:p w14:paraId="08F26C84" w14:textId="77777777" w:rsidR="00737DF8" w:rsidRPr="000838B3" w:rsidRDefault="00737DF8" w:rsidP="000356CB">
      <w:pPr>
        <w:pStyle w:val="Ttulo2"/>
        <w:rPr>
          <w:sz w:val="18"/>
          <w:szCs w:val="18"/>
        </w:rPr>
      </w:pPr>
    </w:p>
    <w:tbl>
      <w:tblPr>
        <w:tblW w:w="7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4946"/>
      </w:tblGrid>
      <w:tr w:rsidR="006E74BC" w:rsidRPr="00522480" w14:paraId="59A6A1D3" w14:textId="769F1A04" w:rsidTr="00D53338">
        <w:trPr>
          <w:trHeight w:val="102"/>
          <w:jc w:val="center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49712825" w14:textId="77777777" w:rsidR="006E74BC" w:rsidRPr="00522480" w:rsidRDefault="006E74BC" w:rsidP="007C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151DEC4F" w14:textId="2F235644" w:rsidR="006E74BC" w:rsidRPr="00AB474A" w:rsidRDefault="006E74BC" w:rsidP="007C3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pt-BR"/>
              </w:rPr>
            </w:pP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>Herdeir</w:t>
            </w:r>
            <w:r>
              <w:rPr>
                <w:rFonts w:ascii="Arial" w:eastAsia="Times New Roman" w:hAnsi="Arial" w:cs="Arial"/>
                <w:b/>
                <w:color w:val="000000"/>
                <w:lang w:eastAsia="pt-BR"/>
              </w:rPr>
              <w:t>a</w:t>
            </w: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 xml:space="preserve"> interessad</w:t>
            </w:r>
            <w:r>
              <w:rPr>
                <w:rFonts w:ascii="Arial" w:eastAsia="Times New Roman" w:hAnsi="Arial" w:cs="Arial"/>
                <w:b/>
                <w:color w:val="000000"/>
                <w:lang w:eastAsia="pt-BR"/>
              </w:rPr>
              <w:t>a</w:t>
            </w:r>
          </w:p>
        </w:tc>
        <w:tc>
          <w:tcPr>
            <w:tcW w:w="4946" w:type="dxa"/>
            <w:shd w:val="clear" w:color="auto" w:fill="FFF2CC" w:themeFill="accent4" w:themeFillTint="33"/>
          </w:tcPr>
          <w:p w14:paraId="50B5F015" w14:textId="19459D94" w:rsidR="006E74BC" w:rsidRPr="00AB474A" w:rsidRDefault="006E74BC" w:rsidP="006E74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color w:val="000000"/>
                <w:lang w:eastAsia="pt-BR"/>
              </w:rPr>
            </w:pP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 xml:space="preserve">Telefone celular para contato/citação via </w:t>
            </w:r>
            <w:r w:rsidRPr="00AB474A">
              <w:rPr>
                <w:rFonts w:ascii="Arial" w:eastAsia="Times New Roman" w:hAnsi="Arial" w:cs="Arial"/>
                <w:b/>
                <w:i/>
                <w:iCs/>
                <w:color w:val="000000"/>
                <w:lang w:eastAsia="pt-BR"/>
              </w:rPr>
              <w:t>whatsapp</w:t>
            </w:r>
          </w:p>
        </w:tc>
      </w:tr>
      <w:tr w:rsidR="006E74BC" w:rsidRPr="00522480" w14:paraId="398FDA54" w14:textId="0445D562" w:rsidTr="006E74BC">
        <w:trPr>
          <w:trHeight w:val="300"/>
          <w:jc w:val="center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59E9E082" w14:textId="77777777" w:rsidR="006E74BC" w:rsidRDefault="006E74BC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  <w:p w14:paraId="29C2ACEE" w14:textId="77777777" w:rsidR="00D53338" w:rsidRDefault="00D53338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  <w:p w14:paraId="2DD21450" w14:textId="1ECEC9FA" w:rsidR="00D53338" w:rsidRPr="00522480" w:rsidRDefault="00D53338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0E03D271" w14:textId="18964FA0" w:rsidR="006E74BC" w:rsidRDefault="00C21932" w:rsidP="00D533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Michelle</w:t>
            </w:r>
            <w:r w:rsidR="006E74BC" w:rsidRPr="00522480">
              <w:rPr>
                <w:rFonts w:ascii="Arial" w:eastAsia="Times New Roman" w:hAnsi="Arial" w:cs="Arial"/>
                <w:color w:val="000000"/>
                <w:lang w:eastAsia="pt-BR"/>
              </w:rPr>
              <w:t xml:space="preserve"> Gastão da Rosa</w:t>
            </w:r>
            <w:r w:rsidR="006E74B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Perdigão</w:t>
            </w:r>
          </w:p>
          <w:p w14:paraId="6F621368" w14:textId="77777777" w:rsidR="00D53338" w:rsidRPr="00522480" w:rsidRDefault="00D53338" w:rsidP="00D533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4946" w:type="dxa"/>
            <w:shd w:val="clear" w:color="auto" w:fill="FFF2CC" w:themeFill="accent4" w:themeFillTint="33"/>
          </w:tcPr>
          <w:p w14:paraId="00E043C1" w14:textId="77777777" w:rsidR="006E74BC" w:rsidRPr="000D53F3" w:rsidRDefault="006E74BC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8"/>
                <w:szCs w:val="8"/>
                <w:lang w:eastAsia="pt-BR"/>
              </w:rPr>
            </w:pPr>
          </w:p>
          <w:p w14:paraId="5FD19AAB" w14:textId="77777777" w:rsidR="00D53338" w:rsidRDefault="00D53338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  <w:p w14:paraId="0617B638" w14:textId="40396726" w:rsidR="006E74BC" w:rsidRPr="00522480" w:rsidRDefault="00E3084C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E3084C">
              <w:rPr>
                <w:rFonts w:ascii="Arial" w:eastAsia="Times New Roman" w:hAnsi="Arial" w:cs="Arial"/>
                <w:color w:val="000000"/>
                <w:lang w:eastAsia="pt-BR"/>
              </w:rPr>
              <w:t>(48) 9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Pr="00E3084C">
              <w:rPr>
                <w:rFonts w:ascii="Arial" w:eastAsia="Times New Roman" w:hAnsi="Arial" w:cs="Arial"/>
                <w:color w:val="000000"/>
                <w:lang w:eastAsia="pt-BR"/>
              </w:rPr>
              <w:t>9977-5189</w:t>
            </w:r>
          </w:p>
        </w:tc>
      </w:tr>
    </w:tbl>
    <w:p w14:paraId="28177A0B" w14:textId="77777777" w:rsidR="00B7735E" w:rsidRPr="000356CB" w:rsidRDefault="00B7735E" w:rsidP="000356CB">
      <w:pPr>
        <w:pStyle w:val="Ttulo2"/>
        <w:rPr>
          <w:sz w:val="32"/>
          <w:szCs w:val="32"/>
        </w:rPr>
      </w:pPr>
    </w:p>
    <w:p w14:paraId="0D69B43E" w14:textId="729E0EA4" w:rsidR="00FA7155" w:rsidRDefault="00FA7155" w:rsidP="000074B5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A peticionante registra, por oportuno</w:t>
      </w:r>
      <w:r w:rsidR="000435A8">
        <w:rPr>
          <w:rFonts w:ascii="Arial" w:eastAsia="Calibri" w:hAnsi="Arial" w:cs="Times New Roman"/>
          <w:sz w:val="24"/>
          <w:szCs w:val="24"/>
        </w:rPr>
        <w:t xml:space="preserve">, que </w:t>
      </w:r>
      <w:r w:rsidR="000074B5">
        <w:rPr>
          <w:rFonts w:ascii="Arial" w:eastAsia="Calibri" w:hAnsi="Arial" w:cs="Times New Roman"/>
          <w:sz w:val="24"/>
          <w:szCs w:val="24"/>
        </w:rPr>
        <w:t xml:space="preserve">já foram recolhidas </w:t>
      </w:r>
      <w:r w:rsidR="000435A8">
        <w:rPr>
          <w:rFonts w:ascii="Arial" w:eastAsia="Calibri" w:hAnsi="Arial" w:cs="Times New Roman"/>
          <w:sz w:val="24"/>
          <w:szCs w:val="24"/>
        </w:rPr>
        <w:t>as</w:t>
      </w:r>
      <w:r w:rsidR="000074B5">
        <w:rPr>
          <w:rFonts w:ascii="Arial" w:eastAsia="Calibri" w:hAnsi="Arial" w:cs="Times New Roman"/>
          <w:sz w:val="24"/>
          <w:szCs w:val="24"/>
        </w:rPr>
        <w:t xml:space="preserve"> custas relativas às diligências do Oficial de Justiça, conforme comprovado pel</w:t>
      </w:r>
      <w:r w:rsidR="00D53338">
        <w:rPr>
          <w:rFonts w:ascii="Arial" w:eastAsia="Calibri" w:hAnsi="Arial" w:cs="Times New Roman"/>
          <w:sz w:val="24"/>
          <w:szCs w:val="24"/>
        </w:rPr>
        <w:t>a documentação anexa</w:t>
      </w:r>
      <w:r w:rsidR="00956B13">
        <w:rPr>
          <w:rFonts w:ascii="Arial" w:eastAsia="Calibri" w:hAnsi="Arial" w:cs="Times New Roman"/>
          <w:sz w:val="24"/>
          <w:szCs w:val="24"/>
        </w:rPr>
        <w:t>.</w:t>
      </w:r>
      <w:r w:rsidR="000074B5">
        <w:rPr>
          <w:rFonts w:ascii="Arial" w:eastAsia="Calibri" w:hAnsi="Arial" w:cs="Times New Roman"/>
          <w:sz w:val="24"/>
          <w:szCs w:val="24"/>
        </w:rPr>
        <w:t xml:space="preserve"> </w:t>
      </w:r>
    </w:p>
    <w:p w14:paraId="0F222F97" w14:textId="77777777" w:rsidR="000074B5" w:rsidRPr="000074B5" w:rsidRDefault="000074B5" w:rsidP="000074B5">
      <w:pPr>
        <w:pStyle w:val="Ttulo2"/>
        <w:rPr>
          <w:rFonts w:eastAsia="Calibri"/>
          <w:sz w:val="18"/>
          <w:szCs w:val="18"/>
        </w:rPr>
      </w:pPr>
    </w:p>
    <w:p w14:paraId="55FC5FCB" w14:textId="78E1F287" w:rsidR="00B7735E" w:rsidRDefault="00B7735E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20ECEFB9" w14:textId="49DA05D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F00B6">
        <w:rPr>
          <w:rFonts w:ascii="Arial" w:eastAsia="Calibri" w:hAnsi="Arial" w:cs="Times New Roman"/>
          <w:noProof/>
          <w:sz w:val="24"/>
          <w:szCs w:val="24"/>
        </w:rPr>
        <w:t>19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71CC8CA" w14:textId="77777777" w:rsidR="00635B3C" w:rsidRPr="00956B13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956B1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C7EC" w14:textId="77777777" w:rsidR="00A67406" w:rsidRDefault="00A67406" w:rsidP="00943258">
      <w:pPr>
        <w:spacing w:after="0" w:line="240" w:lineRule="auto"/>
      </w:pPr>
      <w:r>
        <w:separator/>
      </w:r>
    </w:p>
  </w:endnote>
  <w:endnote w:type="continuationSeparator" w:id="0">
    <w:p w14:paraId="5E1E218F" w14:textId="77777777" w:rsidR="00A67406" w:rsidRDefault="00A6740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9576028" name="Imagem 17595760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35FC" w14:textId="77777777" w:rsidR="00A67406" w:rsidRDefault="00A67406" w:rsidP="00943258">
      <w:pPr>
        <w:spacing w:after="0" w:line="240" w:lineRule="auto"/>
      </w:pPr>
      <w:r>
        <w:separator/>
      </w:r>
    </w:p>
  </w:footnote>
  <w:footnote w:type="continuationSeparator" w:id="0">
    <w:p w14:paraId="29CFBB88" w14:textId="77777777" w:rsidR="00A67406" w:rsidRDefault="00A6740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70267139" name="Imagem 13702671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074B5"/>
    <w:rsid w:val="00012B32"/>
    <w:rsid w:val="000169F1"/>
    <w:rsid w:val="00035610"/>
    <w:rsid w:val="000356CB"/>
    <w:rsid w:val="0004298B"/>
    <w:rsid w:val="00043447"/>
    <w:rsid w:val="000435A8"/>
    <w:rsid w:val="00047123"/>
    <w:rsid w:val="00051D55"/>
    <w:rsid w:val="00070575"/>
    <w:rsid w:val="000838B3"/>
    <w:rsid w:val="00097661"/>
    <w:rsid w:val="000A176D"/>
    <w:rsid w:val="000A7AC5"/>
    <w:rsid w:val="000B0662"/>
    <w:rsid w:val="000B23CD"/>
    <w:rsid w:val="000B4D26"/>
    <w:rsid w:val="000B52E8"/>
    <w:rsid w:val="000C77DD"/>
    <w:rsid w:val="000D228C"/>
    <w:rsid w:val="000D22B1"/>
    <w:rsid w:val="000D53F3"/>
    <w:rsid w:val="000E5B0E"/>
    <w:rsid w:val="00131BEB"/>
    <w:rsid w:val="001320C9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D1601"/>
    <w:rsid w:val="001E5D31"/>
    <w:rsid w:val="001F1F47"/>
    <w:rsid w:val="001F3D03"/>
    <w:rsid w:val="001F4F7B"/>
    <w:rsid w:val="001F55B1"/>
    <w:rsid w:val="00201F45"/>
    <w:rsid w:val="00203EB9"/>
    <w:rsid w:val="00207BE4"/>
    <w:rsid w:val="00214E09"/>
    <w:rsid w:val="00215566"/>
    <w:rsid w:val="00236480"/>
    <w:rsid w:val="00244811"/>
    <w:rsid w:val="002456D9"/>
    <w:rsid w:val="002529CC"/>
    <w:rsid w:val="00256CF5"/>
    <w:rsid w:val="00267830"/>
    <w:rsid w:val="0027268D"/>
    <w:rsid w:val="00272BFB"/>
    <w:rsid w:val="0029017A"/>
    <w:rsid w:val="00291F6C"/>
    <w:rsid w:val="00297B33"/>
    <w:rsid w:val="002A70A1"/>
    <w:rsid w:val="002C7B99"/>
    <w:rsid w:val="002D2A83"/>
    <w:rsid w:val="002D3949"/>
    <w:rsid w:val="002D487A"/>
    <w:rsid w:val="002D4E47"/>
    <w:rsid w:val="002E2D36"/>
    <w:rsid w:val="002E70B7"/>
    <w:rsid w:val="002F00B6"/>
    <w:rsid w:val="00304AA9"/>
    <w:rsid w:val="003422F3"/>
    <w:rsid w:val="00367005"/>
    <w:rsid w:val="00374302"/>
    <w:rsid w:val="003748A8"/>
    <w:rsid w:val="00377A2E"/>
    <w:rsid w:val="003801CD"/>
    <w:rsid w:val="00381B53"/>
    <w:rsid w:val="00381FEC"/>
    <w:rsid w:val="0039280A"/>
    <w:rsid w:val="00393DFF"/>
    <w:rsid w:val="003B660C"/>
    <w:rsid w:val="003C1E41"/>
    <w:rsid w:val="003E06B9"/>
    <w:rsid w:val="003E46B9"/>
    <w:rsid w:val="003E681A"/>
    <w:rsid w:val="0041657B"/>
    <w:rsid w:val="004234BF"/>
    <w:rsid w:val="00433570"/>
    <w:rsid w:val="004374FB"/>
    <w:rsid w:val="00440F10"/>
    <w:rsid w:val="004505A8"/>
    <w:rsid w:val="00456532"/>
    <w:rsid w:val="00461EEF"/>
    <w:rsid w:val="00462EE0"/>
    <w:rsid w:val="004849E4"/>
    <w:rsid w:val="004949AD"/>
    <w:rsid w:val="00494D00"/>
    <w:rsid w:val="004A2A86"/>
    <w:rsid w:val="004A7F00"/>
    <w:rsid w:val="004B22FC"/>
    <w:rsid w:val="004D17BB"/>
    <w:rsid w:val="004F2B78"/>
    <w:rsid w:val="004F384D"/>
    <w:rsid w:val="00501A18"/>
    <w:rsid w:val="005026DF"/>
    <w:rsid w:val="005060DE"/>
    <w:rsid w:val="005321DA"/>
    <w:rsid w:val="0054204D"/>
    <w:rsid w:val="0057317A"/>
    <w:rsid w:val="00573FF0"/>
    <w:rsid w:val="0058105F"/>
    <w:rsid w:val="005967F2"/>
    <w:rsid w:val="005A35A0"/>
    <w:rsid w:val="005A5619"/>
    <w:rsid w:val="005B67EA"/>
    <w:rsid w:val="005E58E2"/>
    <w:rsid w:val="005E6D43"/>
    <w:rsid w:val="00603DE9"/>
    <w:rsid w:val="00605172"/>
    <w:rsid w:val="0060571E"/>
    <w:rsid w:val="00621C26"/>
    <w:rsid w:val="00635B3C"/>
    <w:rsid w:val="00636906"/>
    <w:rsid w:val="00647F19"/>
    <w:rsid w:val="0066145F"/>
    <w:rsid w:val="00666FBE"/>
    <w:rsid w:val="00673228"/>
    <w:rsid w:val="00684B5D"/>
    <w:rsid w:val="00693F8B"/>
    <w:rsid w:val="00696295"/>
    <w:rsid w:val="006C0DFC"/>
    <w:rsid w:val="006C329D"/>
    <w:rsid w:val="006D23EA"/>
    <w:rsid w:val="006D3442"/>
    <w:rsid w:val="006E74BC"/>
    <w:rsid w:val="0072051B"/>
    <w:rsid w:val="00722DF5"/>
    <w:rsid w:val="00724E9E"/>
    <w:rsid w:val="007279C5"/>
    <w:rsid w:val="00737DF8"/>
    <w:rsid w:val="00751F7B"/>
    <w:rsid w:val="007621C5"/>
    <w:rsid w:val="007731C6"/>
    <w:rsid w:val="007836D6"/>
    <w:rsid w:val="00784222"/>
    <w:rsid w:val="0078515B"/>
    <w:rsid w:val="00795616"/>
    <w:rsid w:val="00795CFC"/>
    <w:rsid w:val="00796169"/>
    <w:rsid w:val="00796363"/>
    <w:rsid w:val="00797900"/>
    <w:rsid w:val="007A3CD2"/>
    <w:rsid w:val="007B5532"/>
    <w:rsid w:val="007C36DB"/>
    <w:rsid w:val="007F0D99"/>
    <w:rsid w:val="008054D0"/>
    <w:rsid w:val="00805746"/>
    <w:rsid w:val="00810D34"/>
    <w:rsid w:val="00837EC2"/>
    <w:rsid w:val="008434DB"/>
    <w:rsid w:val="00887D8C"/>
    <w:rsid w:val="008929FE"/>
    <w:rsid w:val="00897324"/>
    <w:rsid w:val="008A0012"/>
    <w:rsid w:val="008B45DD"/>
    <w:rsid w:val="008E31FF"/>
    <w:rsid w:val="008E377D"/>
    <w:rsid w:val="008E56CE"/>
    <w:rsid w:val="008E67C8"/>
    <w:rsid w:val="008F2218"/>
    <w:rsid w:val="008F53CE"/>
    <w:rsid w:val="008F7B29"/>
    <w:rsid w:val="0090226D"/>
    <w:rsid w:val="00903468"/>
    <w:rsid w:val="00904FA5"/>
    <w:rsid w:val="0090713D"/>
    <w:rsid w:val="00924163"/>
    <w:rsid w:val="009414C2"/>
    <w:rsid w:val="00943258"/>
    <w:rsid w:val="009439E5"/>
    <w:rsid w:val="00956B13"/>
    <w:rsid w:val="00957EDC"/>
    <w:rsid w:val="009620B7"/>
    <w:rsid w:val="00977426"/>
    <w:rsid w:val="009776C0"/>
    <w:rsid w:val="0098017D"/>
    <w:rsid w:val="00983459"/>
    <w:rsid w:val="00987B88"/>
    <w:rsid w:val="00993434"/>
    <w:rsid w:val="009967F8"/>
    <w:rsid w:val="009B334D"/>
    <w:rsid w:val="009C6F9C"/>
    <w:rsid w:val="009D1C9E"/>
    <w:rsid w:val="009D6FA6"/>
    <w:rsid w:val="00A02B75"/>
    <w:rsid w:val="00A049FC"/>
    <w:rsid w:val="00A13080"/>
    <w:rsid w:val="00A41386"/>
    <w:rsid w:val="00A44012"/>
    <w:rsid w:val="00A52C46"/>
    <w:rsid w:val="00A56B2E"/>
    <w:rsid w:val="00A57C44"/>
    <w:rsid w:val="00A67406"/>
    <w:rsid w:val="00A83179"/>
    <w:rsid w:val="00A93F23"/>
    <w:rsid w:val="00AA15EA"/>
    <w:rsid w:val="00AA72C0"/>
    <w:rsid w:val="00AB474A"/>
    <w:rsid w:val="00AB4A77"/>
    <w:rsid w:val="00AC2FCF"/>
    <w:rsid w:val="00B03C0F"/>
    <w:rsid w:val="00B0550A"/>
    <w:rsid w:val="00B05E5B"/>
    <w:rsid w:val="00B06910"/>
    <w:rsid w:val="00B0770C"/>
    <w:rsid w:val="00B13F7D"/>
    <w:rsid w:val="00B14A81"/>
    <w:rsid w:val="00B329BE"/>
    <w:rsid w:val="00B33658"/>
    <w:rsid w:val="00B579D1"/>
    <w:rsid w:val="00B6363E"/>
    <w:rsid w:val="00B7735E"/>
    <w:rsid w:val="00B87FCA"/>
    <w:rsid w:val="00B91D2B"/>
    <w:rsid w:val="00BA2544"/>
    <w:rsid w:val="00BC195A"/>
    <w:rsid w:val="00BC43A4"/>
    <w:rsid w:val="00BC6C1E"/>
    <w:rsid w:val="00BD02E4"/>
    <w:rsid w:val="00BD0AAA"/>
    <w:rsid w:val="00BD7969"/>
    <w:rsid w:val="00BF0DF8"/>
    <w:rsid w:val="00C03B4C"/>
    <w:rsid w:val="00C0456B"/>
    <w:rsid w:val="00C15DCA"/>
    <w:rsid w:val="00C20E47"/>
    <w:rsid w:val="00C21932"/>
    <w:rsid w:val="00C27DC7"/>
    <w:rsid w:val="00C30259"/>
    <w:rsid w:val="00C54A4A"/>
    <w:rsid w:val="00C67411"/>
    <w:rsid w:val="00C741CA"/>
    <w:rsid w:val="00C901BA"/>
    <w:rsid w:val="00C93659"/>
    <w:rsid w:val="00CB56A7"/>
    <w:rsid w:val="00CB5C7D"/>
    <w:rsid w:val="00CB5FC5"/>
    <w:rsid w:val="00CF2C86"/>
    <w:rsid w:val="00CF3245"/>
    <w:rsid w:val="00CF7AA8"/>
    <w:rsid w:val="00D131FA"/>
    <w:rsid w:val="00D16479"/>
    <w:rsid w:val="00D2648A"/>
    <w:rsid w:val="00D32740"/>
    <w:rsid w:val="00D436AB"/>
    <w:rsid w:val="00D52245"/>
    <w:rsid w:val="00D53338"/>
    <w:rsid w:val="00D57BFE"/>
    <w:rsid w:val="00D6192F"/>
    <w:rsid w:val="00D62B67"/>
    <w:rsid w:val="00D63CD2"/>
    <w:rsid w:val="00D70FDF"/>
    <w:rsid w:val="00D72095"/>
    <w:rsid w:val="00D80ABA"/>
    <w:rsid w:val="00D8174F"/>
    <w:rsid w:val="00D96963"/>
    <w:rsid w:val="00DA1BA4"/>
    <w:rsid w:val="00DB252F"/>
    <w:rsid w:val="00DC2A87"/>
    <w:rsid w:val="00DC6DF6"/>
    <w:rsid w:val="00DD34D2"/>
    <w:rsid w:val="00DE0162"/>
    <w:rsid w:val="00DE0552"/>
    <w:rsid w:val="00DE0DAD"/>
    <w:rsid w:val="00DF5478"/>
    <w:rsid w:val="00E03103"/>
    <w:rsid w:val="00E05790"/>
    <w:rsid w:val="00E3084C"/>
    <w:rsid w:val="00E308A3"/>
    <w:rsid w:val="00E3185F"/>
    <w:rsid w:val="00E36052"/>
    <w:rsid w:val="00E7231C"/>
    <w:rsid w:val="00E7487C"/>
    <w:rsid w:val="00E90F3C"/>
    <w:rsid w:val="00E968BB"/>
    <w:rsid w:val="00EB4346"/>
    <w:rsid w:val="00EB53B0"/>
    <w:rsid w:val="00EC599C"/>
    <w:rsid w:val="00ED57E3"/>
    <w:rsid w:val="00EE0BAC"/>
    <w:rsid w:val="00EE17D2"/>
    <w:rsid w:val="00EE3903"/>
    <w:rsid w:val="00EE5CDF"/>
    <w:rsid w:val="00EE7D15"/>
    <w:rsid w:val="00F03823"/>
    <w:rsid w:val="00F05758"/>
    <w:rsid w:val="00F11B2C"/>
    <w:rsid w:val="00F11B9B"/>
    <w:rsid w:val="00F22B73"/>
    <w:rsid w:val="00F24F89"/>
    <w:rsid w:val="00F34592"/>
    <w:rsid w:val="00F376EA"/>
    <w:rsid w:val="00F4389F"/>
    <w:rsid w:val="00F508E8"/>
    <w:rsid w:val="00F526C7"/>
    <w:rsid w:val="00F541DA"/>
    <w:rsid w:val="00F555ED"/>
    <w:rsid w:val="00F775D3"/>
    <w:rsid w:val="00F778CB"/>
    <w:rsid w:val="00F84FC3"/>
    <w:rsid w:val="00F95D28"/>
    <w:rsid w:val="00FA57EE"/>
    <w:rsid w:val="00FA7155"/>
    <w:rsid w:val="00FB15A1"/>
    <w:rsid w:val="00FB1653"/>
    <w:rsid w:val="00FB3A3F"/>
    <w:rsid w:val="00FC63CA"/>
    <w:rsid w:val="00FD750F"/>
    <w:rsid w:val="00FE480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</TotalTime>
  <Pages>1</Pages>
  <Words>192</Words>
  <Characters>1043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2025-02-19T17:52:00Z</dcterms:created>
  <dcterms:modified xsi:type="dcterms:W3CDTF">2025-02-19T17:55:00Z</dcterms:modified>
</cp:coreProperties>
</file>