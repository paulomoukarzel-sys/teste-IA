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565D1" w14:textId="3B8DF149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VARA D</w:t>
      </w:r>
      <w:r w:rsidR="001F55B1">
        <w:rPr>
          <w:rFonts w:ascii="Arial" w:eastAsia="Calibri" w:hAnsi="Arial" w:cs="Times New Roman"/>
          <w:sz w:val="24"/>
          <w:szCs w:val="24"/>
        </w:rPr>
        <w:t>E SUCESSÕES E REGISTRO PÚBLICO D</w:t>
      </w:r>
      <w:r>
        <w:rPr>
          <w:rFonts w:ascii="Arial" w:eastAsia="Calibri" w:hAnsi="Arial" w:cs="Times New Roman"/>
          <w:sz w:val="24"/>
          <w:szCs w:val="24"/>
        </w:rPr>
        <w:t xml:space="preserve">A COMARCA </w:t>
      </w:r>
      <w:r w:rsidR="001F55B1">
        <w:rPr>
          <w:rFonts w:ascii="Arial" w:eastAsia="Calibri" w:hAnsi="Arial" w:cs="Times New Roman"/>
          <w:sz w:val="24"/>
          <w:szCs w:val="24"/>
        </w:rPr>
        <w:t>DA CAPITAL/SC.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7060CA4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E82C478" w14:textId="77777777" w:rsidR="00837EC2" w:rsidRPr="00993434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B494C44" w14:textId="56E73A97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0B23CD" w:rsidRPr="000B23CD">
        <w:rPr>
          <w:rFonts w:ascii="Arial" w:eastAsia="Calibri" w:hAnsi="Arial" w:cs="Times New Roman"/>
        </w:rPr>
        <w:t>5010719-28.2023.8.24.0091</w:t>
      </w:r>
      <w:r w:rsidR="000169F1" w:rsidRPr="001F55B1">
        <w:rPr>
          <w:rFonts w:ascii="Arial" w:eastAsia="Calibri" w:hAnsi="Arial" w:cs="Times New Roman"/>
        </w:rPr>
        <w:tab/>
      </w:r>
    </w:p>
    <w:p w14:paraId="45FFBEE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75C69E" w14:textId="2D8793CD" w:rsidR="00837EC2" w:rsidRDefault="00837EC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FF2DBE" w14:textId="77777777" w:rsidR="00215566" w:rsidRPr="00136102" w:rsidRDefault="0021556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6BAE65D" w14:textId="0AABC988" w:rsidR="000169F1" w:rsidRPr="001F55B1" w:rsidRDefault="001F55B1" w:rsidP="008E56CE">
      <w:pPr>
        <w:pStyle w:val="Qualificaodaspartes"/>
        <w:spacing w:line="360" w:lineRule="auto"/>
      </w:pPr>
      <w:r w:rsidRPr="001F55B1">
        <w:rPr>
          <w:b/>
        </w:rPr>
        <w:t>MARIA APARECIDA MALAGOLLI GAST</w:t>
      </w:r>
      <w:r>
        <w:rPr>
          <w:b/>
        </w:rPr>
        <w:t>Ã</w:t>
      </w:r>
      <w:r w:rsidRPr="001F55B1">
        <w:rPr>
          <w:b/>
        </w:rPr>
        <w:t>O DA ROSA</w:t>
      </w:r>
      <w:r w:rsidR="000169F1" w:rsidRPr="00A814BD">
        <w:t xml:space="preserve">, </w:t>
      </w:r>
      <w:r>
        <w:t>já qualificada nos autos d</w:t>
      </w:r>
      <w:r w:rsidR="000B23CD">
        <w:t xml:space="preserve">a ação de abertura, registro e cumprimento de testamento </w:t>
      </w:r>
      <w:r>
        <w:t xml:space="preserve">n. </w:t>
      </w:r>
      <w:r w:rsidR="000B23CD" w:rsidRPr="000B23CD">
        <w:t>5010719-28.2023.8.24.0091</w:t>
      </w:r>
      <w:r w:rsidR="000169F1">
        <w:t>,</w:t>
      </w:r>
      <w:r>
        <w:t xml:space="preserve"> </w:t>
      </w:r>
      <w:r w:rsidR="00E7487C">
        <w:t xml:space="preserve">deixado pelo </w:t>
      </w:r>
      <w:r w:rsidR="00E7487C">
        <w:rPr>
          <w:i/>
          <w:iCs/>
        </w:rPr>
        <w:t>de cujus</w:t>
      </w:r>
      <w:r>
        <w:t xml:space="preserve"> CLÁUDIO GASTÃO DA ROSA,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977426">
        <w:t xml:space="preserve">em atenção à decisão do evento </w:t>
      </w:r>
      <w:r w:rsidR="00E7487C">
        <w:t>8</w:t>
      </w:r>
      <w:r w:rsidR="00977426">
        <w:t xml:space="preserve">, </w:t>
      </w:r>
      <w:r w:rsidRPr="004234BF">
        <w:rPr>
          <w:u w:val="single"/>
        </w:rPr>
        <w:t>juntar</w:t>
      </w:r>
      <w:r>
        <w:t xml:space="preserve"> aos </w:t>
      </w:r>
      <w:r w:rsidRPr="004234BF">
        <w:rPr>
          <w:u w:val="single"/>
        </w:rPr>
        <w:t>autos</w:t>
      </w:r>
      <w:r>
        <w:t xml:space="preserve"> </w:t>
      </w:r>
      <w:r w:rsidR="00E7487C">
        <w:t xml:space="preserve">a </w:t>
      </w:r>
      <w:r w:rsidR="00E7487C" w:rsidRPr="004234BF">
        <w:rPr>
          <w:u w:val="single"/>
        </w:rPr>
        <w:t>certidão</w:t>
      </w:r>
      <w:r w:rsidR="00E7487C">
        <w:t xml:space="preserve"> emitida pelo </w:t>
      </w:r>
      <w:r w:rsidR="00E7487C" w:rsidRPr="004234BF">
        <w:rPr>
          <w:u w:val="single"/>
        </w:rPr>
        <w:t>CENSEC</w:t>
      </w:r>
      <w:r w:rsidR="00FB1653">
        <w:t xml:space="preserve"> </w:t>
      </w:r>
      <w:r w:rsidR="00E7487C" w:rsidRPr="001F55B1">
        <w:rPr>
          <w:sz w:val="20"/>
          <w:szCs w:val="18"/>
        </w:rPr>
        <w:t>(</w:t>
      </w:r>
      <w:r w:rsidR="00E7487C" w:rsidRPr="001F55B1">
        <w:rPr>
          <w:b/>
          <w:bCs w:val="0"/>
          <w:sz w:val="20"/>
          <w:szCs w:val="18"/>
        </w:rPr>
        <w:t>doc. 1</w:t>
      </w:r>
      <w:r w:rsidR="00E7487C" w:rsidRPr="001F55B1">
        <w:rPr>
          <w:sz w:val="20"/>
          <w:szCs w:val="18"/>
        </w:rPr>
        <w:t>)</w:t>
      </w:r>
      <w:r w:rsidR="00E7487C">
        <w:t>, que confirma a</w:t>
      </w:r>
      <w:r w:rsidR="004849E4">
        <w:t xml:space="preserve"> </w:t>
      </w:r>
      <w:r w:rsidR="00E7487C">
        <w:t xml:space="preserve">validade do testamento </w:t>
      </w:r>
      <w:r w:rsidR="00FB1653">
        <w:t xml:space="preserve">que se objetiva registrar e </w:t>
      </w:r>
      <w:r w:rsidR="001D08FC">
        <w:t>fazer cumprir</w:t>
      </w:r>
      <w:r w:rsidR="00FB1653">
        <w:t xml:space="preserve">, </w:t>
      </w:r>
      <w:r w:rsidR="00043447">
        <w:t xml:space="preserve">e </w:t>
      </w:r>
      <w:r w:rsidR="00043447" w:rsidRPr="004234BF">
        <w:rPr>
          <w:u w:val="single"/>
        </w:rPr>
        <w:t>informar</w:t>
      </w:r>
      <w:r w:rsidR="00043447">
        <w:t xml:space="preserve"> que </w:t>
      </w:r>
      <w:r w:rsidR="00043447" w:rsidRPr="004A7F00">
        <w:rPr>
          <w:u w:val="single"/>
        </w:rPr>
        <w:t>há</w:t>
      </w:r>
      <w:r w:rsidR="00043447">
        <w:t xml:space="preserve"> </w:t>
      </w:r>
      <w:r w:rsidR="00043447" w:rsidRPr="004A7F00">
        <w:rPr>
          <w:u w:val="single"/>
        </w:rPr>
        <w:t>interesse</w:t>
      </w:r>
      <w:r w:rsidR="00043447">
        <w:t xml:space="preserve"> da </w:t>
      </w:r>
      <w:r w:rsidR="00456532">
        <w:t xml:space="preserve">herdeira </w:t>
      </w:r>
      <w:r w:rsidR="00043447" w:rsidRPr="004A7F00">
        <w:rPr>
          <w:u w:val="single"/>
        </w:rPr>
        <w:t>menor</w:t>
      </w:r>
      <w:r w:rsidR="00043447">
        <w:t xml:space="preserve"> Valentina </w:t>
      </w:r>
      <w:r w:rsidR="00456532">
        <w:t xml:space="preserve">Nascimento Gastão da Rosa, </w:t>
      </w:r>
      <w:r w:rsidR="004A7F00">
        <w:t xml:space="preserve">conforme </w:t>
      </w:r>
      <w:r w:rsidR="00CF7AA8">
        <w:t>mencionado</w:t>
      </w:r>
      <w:r w:rsidR="004A7F00">
        <w:t xml:space="preserve"> no item IV da exordial, </w:t>
      </w:r>
      <w:r w:rsidR="00456532">
        <w:t xml:space="preserve">justificando, portanto, a </w:t>
      </w:r>
      <w:r w:rsidR="00001D2D">
        <w:t>participação</w:t>
      </w:r>
      <w:r w:rsidR="00456532">
        <w:t xml:space="preserve"> do Ministério Público do Estado de Santa Catarina</w:t>
      </w:r>
      <w:r>
        <w:t>.</w:t>
      </w:r>
    </w:p>
    <w:p w14:paraId="2B245DD9" w14:textId="77777777" w:rsidR="000169F1" w:rsidRPr="00F4389F" w:rsidRDefault="000169F1" w:rsidP="00993434">
      <w:pPr>
        <w:pStyle w:val="Ttulo2"/>
        <w:rPr>
          <w:rFonts w:eastAsia="Calibri"/>
        </w:rPr>
      </w:pPr>
    </w:p>
    <w:p w14:paraId="2B784CFC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DD9BF83" w14:textId="77777777" w:rsidR="00837EC2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07DBB987" w14:textId="77777777" w:rsidR="00837EC2" w:rsidRPr="00993434" w:rsidRDefault="00837EC2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4"/>
          <w:szCs w:val="4"/>
        </w:rPr>
      </w:pPr>
    </w:p>
    <w:p w14:paraId="20ECEFB9" w14:textId="1E353DAD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15566">
        <w:rPr>
          <w:rFonts w:ascii="Arial" w:eastAsia="Calibri" w:hAnsi="Arial" w:cs="Times New Roman"/>
          <w:noProof/>
          <w:sz w:val="24"/>
          <w:szCs w:val="24"/>
        </w:rPr>
        <w:t>28 de julho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79AC7E" w14:textId="77777777" w:rsidR="00635B3C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1CC8CA" w14:textId="77777777" w:rsidR="00635B3C" w:rsidRPr="00993434" w:rsidRDefault="00635B3C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BE5F703" w14:textId="77777777" w:rsidR="000169F1" w:rsidRDefault="000169F1" w:rsidP="000169F1"/>
    <w:p w14:paraId="204221DB" w14:textId="77777777" w:rsidR="000169F1" w:rsidRPr="00377A2E" w:rsidRDefault="000169F1" w:rsidP="000169F1"/>
    <w:p w14:paraId="24199A63" w14:textId="77777777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A73E29" w14:textId="77777777" w:rsidR="000B0662" w:rsidRDefault="000B0662" w:rsidP="00943258">
      <w:pPr>
        <w:spacing w:after="0" w:line="240" w:lineRule="auto"/>
      </w:pPr>
      <w:r>
        <w:separator/>
      </w:r>
    </w:p>
  </w:endnote>
  <w:endnote w:type="continuationSeparator" w:id="0">
    <w:p w14:paraId="64EB3640" w14:textId="77777777" w:rsidR="000B0662" w:rsidRDefault="000B066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7F109" w14:textId="77777777" w:rsidR="000B0662" w:rsidRDefault="000B0662" w:rsidP="00943258">
      <w:pPr>
        <w:spacing w:after="0" w:line="240" w:lineRule="auto"/>
      </w:pPr>
      <w:r>
        <w:separator/>
      </w:r>
    </w:p>
  </w:footnote>
  <w:footnote w:type="continuationSeparator" w:id="0">
    <w:p w14:paraId="61FE6CC4" w14:textId="77777777" w:rsidR="000B0662" w:rsidRDefault="000B066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1D2D"/>
    <w:rsid w:val="00003F31"/>
    <w:rsid w:val="000169F1"/>
    <w:rsid w:val="00035610"/>
    <w:rsid w:val="0004298B"/>
    <w:rsid w:val="00043447"/>
    <w:rsid w:val="00070575"/>
    <w:rsid w:val="00097661"/>
    <w:rsid w:val="000B0662"/>
    <w:rsid w:val="000B23CD"/>
    <w:rsid w:val="000C77DD"/>
    <w:rsid w:val="000D228C"/>
    <w:rsid w:val="000E5B0E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D08FC"/>
    <w:rsid w:val="001E5D31"/>
    <w:rsid w:val="001F1F47"/>
    <w:rsid w:val="001F3D03"/>
    <w:rsid w:val="001F4F7B"/>
    <w:rsid w:val="001F55B1"/>
    <w:rsid w:val="00201F45"/>
    <w:rsid w:val="00207BE4"/>
    <w:rsid w:val="00214E09"/>
    <w:rsid w:val="00215566"/>
    <w:rsid w:val="00236480"/>
    <w:rsid w:val="00244811"/>
    <w:rsid w:val="002529CC"/>
    <w:rsid w:val="00256CF5"/>
    <w:rsid w:val="00272BFB"/>
    <w:rsid w:val="0029017A"/>
    <w:rsid w:val="00291F6C"/>
    <w:rsid w:val="002C7B99"/>
    <w:rsid w:val="002D3949"/>
    <w:rsid w:val="002D487A"/>
    <w:rsid w:val="002D4E47"/>
    <w:rsid w:val="00304AA9"/>
    <w:rsid w:val="003422F3"/>
    <w:rsid w:val="00367005"/>
    <w:rsid w:val="00377A2E"/>
    <w:rsid w:val="003801CD"/>
    <w:rsid w:val="00381FEC"/>
    <w:rsid w:val="003C1E41"/>
    <w:rsid w:val="003E46B9"/>
    <w:rsid w:val="003E681A"/>
    <w:rsid w:val="0041657B"/>
    <w:rsid w:val="004234BF"/>
    <w:rsid w:val="00433570"/>
    <w:rsid w:val="00456532"/>
    <w:rsid w:val="00461EEF"/>
    <w:rsid w:val="00462EE0"/>
    <w:rsid w:val="004849E4"/>
    <w:rsid w:val="004949AD"/>
    <w:rsid w:val="004A7F00"/>
    <w:rsid w:val="004F2B78"/>
    <w:rsid w:val="004F384D"/>
    <w:rsid w:val="00501A18"/>
    <w:rsid w:val="005026DF"/>
    <w:rsid w:val="005321DA"/>
    <w:rsid w:val="0054204D"/>
    <w:rsid w:val="0057317A"/>
    <w:rsid w:val="0058105F"/>
    <w:rsid w:val="005967F2"/>
    <w:rsid w:val="005B67EA"/>
    <w:rsid w:val="005E58E2"/>
    <w:rsid w:val="00603DE9"/>
    <w:rsid w:val="0060571E"/>
    <w:rsid w:val="00635B3C"/>
    <w:rsid w:val="00673228"/>
    <w:rsid w:val="00684B5D"/>
    <w:rsid w:val="00693F8B"/>
    <w:rsid w:val="00696295"/>
    <w:rsid w:val="006C0DFC"/>
    <w:rsid w:val="006D3442"/>
    <w:rsid w:val="00722DF5"/>
    <w:rsid w:val="00724E9E"/>
    <w:rsid w:val="007621C5"/>
    <w:rsid w:val="007731C6"/>
    <w:rsid w:val="00795616"/>
    <w:rsid w:val="00796169"/>
    <w:rsid w:val="00797900"/>
    <w:rsid w:val="007B5532"/>
    <w:rsid w:val="007C36DB"/>
    <w:rsid w:val="008054D0"/>
    <w:rsid w:val="00805746"/>
    <w:rsid w:val="00810D34"/>
    <w:rsid w:val="00837EC2"/>
    <w:rsid w:val="008A0012"/>
    <w:rsid w:val="008E31FF"/>
    <w:rsid w:val="008E377D"/>
    <w:rsid w:val="008E56CE"/>
    <w:rsid w:val="008E67C8"/>
    <w:rsid w:val="008F2218"/>
    <w:rsid w:val="008F53CE"/>
    <w:rsid w:val="008F7B29"/>
    <w:rsid w:val="0090226D"/>
    <w:rsid w:val="0090713D"/>
    <w:rsid w:val="00924163"/>
    <w:rsid w:val="009414C2"/>
    <w:rsid w:val="00943258"/>
    <w:rsid w:val="009439E5"/>
    <w:rsid w:val="00977426"/>
    <w:rsid w:val="009776C0"/>
    <w:rsid w:val="00993434"/>
    <w:rsid w:val="009D1C9E"/>
    <w:rsid w:val="009D6FA6"/>
    <w:rsid w:val="00A049FC"/>
    <w:rsid w:val="00A83179"/>
    <w:rsid w:val="00AA15EA"/>
    <w:rsid w:val="00AB4A77"/>
    <w:rsid w:val="00B03C0F"/>
    <w:rsid w:val="00B14A81"/>
    <w:rsid w:val="00B33658"/>
    <w:rsid w:val="00B6363E"/>
    <w:rsid w:val="00BA2544"/>
    <w:rsid w:val="00BC195A"/>
    <w:rsid w:val="00BC6C1E"/>
    <w:rsid w:val="00BD0AAA"/>
    <w:rsid w:val="00C03B4C"/>
    <w:rsid w:val="00C0456B"/>
    <w:rsid w:val="00C15DCA"/>
    <w:rsid w:val="00C27DC7"/>
    <w:rsid w:val="00C30259"/>
    <w:rsid w:val="00C67411"/>
    <w:rsid w:val="00C901BA"/>
    <w:rsid w:val="00CB56A7"/>
    <w:rsid w:val="00CB5FC5"/>
    <w:rsid w:val="00CF2C86"/>
    <w:rsid w:val="00CF3245"/>
    <w:rsid w:val="00CF7AA8"/>
    <w:rsid w:val="00D131FA"/>
    <w:rsid w:val="00D2648A"/>
    <w:rsid w:val="00D32740"/>
    <w:rsid w:val="00D436AB"/>
    <w:rsid w:val="00D52245"/>
    <w:rsid w:val="00D57BFE"/>
    <w:rsid w:val="00D62B67"/>
    <w:rsid w:val="00D80ABA"/>
    <w:rsid w:val="00D96963"/>
    <w:rsid w:val="00DA1BA4"/>
    <w:rsid w:val="00DB252F"/>
    <w:rsid w:val="00DC6DF6"/>
    <w:rsid w:val="00DE0162"/>
    <w:rsid w:val="00DE0552"/>
    <w:rsid w:val="00DE0DAD"/>
    <w:rsid w:val="00DF5478"/>
    <w:rsid w:val="00E05790"/>
    <w:rsid w:val="00E308A3"/>
    <w:rsid w:val="00E3185F"/>
    <w:rsid w:val="00E7231C"/>
    <w:rsid w:val="00E7487C"/>
    <w:rsid w:val="00E90F3C"/>
    <w:rsid w:val="00E968BB"/>
    <w:rsid w:val="00EB4346"/>
    <w:rsid w:val="00EE0BAC"/>
    <w:rsid w:val="00EE3903"/>
    <w:rsid w:val="00EE5CDF"/>
    <w:rsid w:val="00F05758"/>
    <w:rsid w:val="00F11B2C"/>
    <w:rsid w:val="00F22B73"/>
    <w:rsid w:val="00F34592"/>
    <w:rsid w:val="00F4389F"/>
    <w:rsid w:val="00F84FC3"/>
    <w:rsid w:val="00FA57EE"/>
    <w:rsid w:val="00FB1653"/>
    <w:rsid w:val="00FB3A3F"/>
    <w:rsid w:val="00FC63CA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1120</TotalTime>
  <Pages>1</Pages>
  <Words>144</Words>
  <Characters>823</Characters>
  <Application>Microsoft Office Word</Application>
  <DocSecurity>0</DocSecurity>
  <Lines>32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121</cp:revision>
  <cp:lastPrinted>2022-07-18T22:35:00Z</cp:lastPrinted>
  <dcterms:created xsi:type="dcterms:W3CDTF">2023-07-27T19:39:00Z</dcterms:created>
  <dcterms:modified xsi:type="dcterms:W3CDTF">2023-07-28T16:07:00Z</dcterms:modified>
</cp:coreProperties>
</file>