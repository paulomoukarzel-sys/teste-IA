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E82C478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56E73A97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0B23CD" w:rsidRPr="000B23CD">
        <w:rPr>
          <w:rFonts w:ascii="Arial" w:eastAsia="Calibri" w:hAnsi="Arial" w:cs="Times New Roman"/>
        </w:rPr>
        <w:t>5010719-28.2023.8.24.0091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75C69E" w14:textId="2D8793CD" w:rsidR="00837EC2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F2DBE" w14:textId="77777777" w:rsidR="00215566" w:rsidRPr="00136102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4BD7514B" w:rsidR="000169F1" w:rsidRPr="001F55B1" w:rsidRDefault="001F55B1" w:rsidP="008E56CE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>
        <w:t>já qualificada nos autos d</w:t>
      </w:r>
      <w:r w:rsidR="000B23CD">
        <w:t xml:space="preserve">a ação de abertura, registro e cumprimento de testamento </w:t>
      </w:r>
      <w:r>
        <w:t xml:space="preserve">n. </w:t>
      </w:r>
      <w:r w:rsidR="000B23CD" w:rsidRPr="000B23CD">
        <w:t>5010719-28.2023.8.24.0091</w:t>
      </w:r>
      <w:r w:rsidR="000169F1">
        <w:t>,</w:t>
      </w:r>
      <w:r>
        <w:t xml:space="preserve"> </w:t>
      </w:r>
      <w:r w:rsidR="00E7487C">
        <w:t xml:space="preserve">deixado pelo </w:t>
      </w:r>
      <w:r w:rsidR="00E7487C">
        <w:rPr>
          <w:i/>
          <w:iCs/>
        </w:rPr>
        <w:t>de cujus</w:t>
      </w:r>
      <w:r>
        <w:t xml:space="preserve"> 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72051B">
        <w:rPr>
          <w:u w:val="single"/>
        </w:rPr>
        <w:t>retificar</w:t>
      </w:r>
      <w:r w:rsidR="0072051B">
        <w:t xml:space="preserve"> a informação de que todos os herdeiros necessários </w:t>
      </w:r>
      <w:r w:rsidR="0072051B" w:rsidRPr="002A70A1">
        <w:rPr>
          <w:u w:val="single"/>
        </w:rPr>
        <w:t>foram</w:t>
      </w:r>
      <w:r w:rsidR="0072051B">
        <w:t xml:space="preserve"> </w:t>
      </w:r>
      <w:r w:rsidR="0072051B" w:rsidRPr="002A70A1">
        <w:rPr>
          <w:u w:val="single"/>
        </w:rPr>
        <w:t>comunicados</w:t>
      </w:r>
      <w:r w:rsidR="0072051B">
        <w:t xml:space="preserve"> sobre a existência do </w:t>
      </w:r>
      <w:r w:rsidR="0072051B" w:rsidRPr="00B0550A">
        <w:rPr>
          <w:u w:val="single"/>
        </w:rPr>
        <w:t>testamento</w:t>
      </w:r>
      <w:r w:rsidR="0072051B">
        <w:t xml:space="preserve"> </w:t>
      </w:r>
      <w:r w:rsidR="0072051B" w:rsidRPr="00B0550A">
        <w:rPr>
          <w:u w:val="single"/>
        </w:rPr>
        <w:t>público</w:t>
      </w:r>
      <w:r w:rsidR="0072051B">
        <w:t xml:space="preserve"> deixado pelo falecido</w:t>
      </w:r>
      <w:r w:rsidR="0072051B">
        <w:t xml:space="preserve"> </w:t>
      </w:r>
      <w:r w:rsidR="0072051B" w:rsidRPr="00B329BE">
        <w:rPr>
          <w:sz w:val="20"/>
          <w:szCs w:val="18"/>
        </w:rPr>
        <w:t xml:space="preserve">(item </w:t>
      </w:r>
      <w:r w:rsidR="00B329BE" w:rsidRPr="00B329BE">
        <w:rPr>
          <w:sz w:val="20"/>
          <w:szCs w:val="18"/>
        </w:rPr>
        <w:t>12 da exordial)</w:t>
      </w:r>
      <w:r w:rsidR="0072051B">
        <w:t>,</w:t>
      </w:r>
      <w:r w:rsidR="008434DB">
        <w:t xml:space="preserve"> repassada pelo </w:t>
      </w:r>
      <w:r w:rsidR="008434DB">
        <w:rPr>
          <w:i/>
          <w:iCs/>
        </w:rPr>
        <w:t>de cujus</w:t>
      </w:r>
      <w:r w:rsidR="008434DB">
        <w:t xml:space="preserve"> em vida,</w:t>
      </w:r>
      <w:r w:rsidR="0072051B">
        <w:t xml:space="preserve"> tendo em vista que</w:t>
      </w:r>
      <w:r w:rsidR="000A7AC5">
        <w:t xml:space="preserve">, </w:t>
      </w:r>
      <w:r w:rsidR="000A7AC5">
        <w:t>após iniciar as tratativas para a solução do inventário de forma amigável</w:t>
      </w:r>
      <w:r w:rsidR="000A7AC5">
        <w:t>,</w:t>
      </w:r>
      <w:r w:rsidR="0072051B">
        <w:t xml:space="preserve"> recebeu a </w:t>
      </w:r>
      <w:r w:rsidR="00D63CD2">
        <w:t>notícia de que parte dos herdeiros</w:t>
      </w:r>
      <w:r w:rsidR="00FE4806">
        <w:t xml:space="preserve"> </w:t>
      </w:r>
      <w:r w:rsidR="00FE4806" w:rsidRPr="00374302">
        <w:rPr>
          <w:sz w:val="20"/>
          <w:szCs w:val="18"/>
        </w:rPr>
        <w:t>(Cláudio, Giselle, Michelle e Valentina)</w:t>
      </w:r>
      <w:r w:rsidR="00D63CD2">
        <w:t xml:space="preserve"> </w:t>
      </w:r>
      <w:r w:rsidR="00D63CD2" w:rsidRPr="00573FF0">
        <w:rPr>
          <w:u w:val="single"/>
        </w:rPr>
        <w:t>não</w:t>
      </w:r>
      <w:r w:rsidR="00D63CD2">
        <w:t xml:space="preserve"> </w:t>
      </w:r>
      <w:r w:rsidR="00D63CD2" w:rsidRPr="00573FF0">
        <w:rPr>
          <w:u w:val="single"/>
        </w:rPr>
        <w:t>tinha</w:t>
      </w:r>
      <w:r w:rsidR="00D63CD2">
        <w:t xml:space="preserve"> </w:t>
      </w:r>
      <w:r w:rsidR="00D63CD2" w:rsidRPr="00573FF0">
        <w:rPr>
          <w:u w:val="single"/>
        </w:rPr>
        <w:t>ciência</w:t>
      </w:r>
      <w:r w:rsidR="00D63CD2">
        <w:t xml:space="preserve"> do testamento </w:t>
      </w:r>
      <w:r w:rsidR="000A7AC5">
        <w:t xml:space="preserve">público </w:t>
      </w:r>
      <w:r w:rsidR="00573FF0">
        <w:t>mencionado</w:t>
      </w:r>
      <w:r>
        <w:t>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2B784CFC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DD9BF83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07DBB987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0ECEFB9" w14:textId="229C88E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96363">
        <w:rPr>
          <w:rFonts w:ascii="Arial" w:eastAsia="Calibri" w:hAnsi="Arial" w:cs="Times New Roman"/>
          <w:noProof/>
          <w:sz w:val="24"/>
          <w:szCs w:val="24"/>
        </w:rPr>
        <w:t>11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79AC7E" w14:textId="77777777" w:rsidR="00635B3C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1CC8CA" w14:textId="77777777" w:rsidR="00635B3C" w:rsidRPr="00993434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3E29" w14:textId="77777777" w:rsidR="000B0662" w:rsidRDefault="000B0662" w:rsidP="00943258">
      <w:pPr>
        <w:spacing w:after="0" w:line="240" w:lineRule="auto"/>
      </w:pPr>
      <w:r>
        <w:separator/>
      </w:r>
    </w:p>
  </w:endnote>
  <w:endnote w:type="continuationSeparator" w:id="0">
    <w:p w14:paraId="64EB3640" w14:textId="77777777" w:rsidR="000B0662" w:rsidRDefault="000B066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7F109" w14:textId="77777777" w:rsidR="000B0662" w:rsidRDefault="000B0662" w:rsidP="00943258">
      <w:pPr>
        <w:spacing w:after="0" w:line="240" w:lineRule="auto"/>
      </w:pPr>
      <w:r>
        <w:separator/>
      </w:r>
    </w:p>
  </w:footnote>
  <w:footnote w:type="continuationSeparator" w:id="0">
    <w:p w14:paraId="61FE6CC4" w14:textId="77777777" w:rsidR="000B0662" w:rsidRDefault="000B066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169F1"/>
    <w:rsid w:val="00035610"/>
    <w:rsid w:val="0004298B"/>
    <w:rsid w:val="00043447"/>
    <w:rsid w:val="00047123"/>
    <w:rsid w:val="00070575"/>
    <w:rsid w:val="00097661"/>
    <w:rsid w:val="000A7AC5"/>
    <w:rsid w:val="000B0662"/>
    <w:rsid w:val="000B23CD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529CC"/>
    <w:rsid w:val="00256CF5"/>
    <w:rsid w:val="00272BFB"/>
    <w:rsid w:val="0029017A"/>
    <w:rsid w:val="00291F6C"/>
    <w:rsid w:val="00297B33"/>
    <w:rsid w:val="002A70A1"/>
    <w:rsid w:val="002C7B99"/>
    <w:rsid w:val="002D3949"/>
    <w:rsid w:val="002D487A"/>
    <w:rsid w:val="002D4E47"/>
    <w:rsid w:val="00304AA9"/>
    <w:rsid w:val="003422F3"/>
    <w:rsid w:val="00367005"/>
    <w:rsid w:val="00374302"/>
    <w:rsid w:val="00377A2E"/>
    <w:rsid w:val="003801CD"/>
    <w:rsid w:val="00381FEC"/>
    <w:rsid w:val="003C1E41"/>
    <w:rsid w:val="003E46B9"/>
    <w:rsid w:val="003E681A"/>
    <w:rsid w:val="0041657B"/>
    <w:rsid w:val="004234BF"/>
    <w:rsid w:val="00433570"/>
    <w:rsid w:val="00456532"/>
    <w:rsid w:val="00461EEF"/>
    <w:rsid w:val="00462EE0"/>
    <w:rsid w:val="004849E4"/>
    <w:rsid w:val="004949AD"/>
    <w:rsid w:val="00494D00"/>
    <w:rsid w:val="004A2A86"/>
    <w:rsid w:val="004A7F00"/>
    <w:rsid w:val="004F2B78"/>
    <w:rsid w:val="004F384D"/>
    <w:rsid w:val="00501A18"/>
    <w:rsid w:val="005026DF"/>
    <w:rsid w:val="005321DA"/>
    <w:rsid w:val="0054204D"/>
    <w:rsid w:val="0057317A"/>
    <w:rsid w:val="00573FF0"/>
    <w:rsid w:val="0058105F"/>
    <w:rsid w:val="005967F2"/>
    <w:rsid w:val="005B67EA"/>
    <w:rsid w:val="005E58E2"/>
    <w:rsid w:val="00603DE9"/>
    <w:rsid w:val="0060571E"/>
    <w:rsid w:val="00621C26"/>
    <w:rsid w:val="00635B3C"/>
    <w:rsid w:val="0066145F"/>
    <w:rsid w:val="00673228"/>
    <w:rsid w:val="00684B5D"/>
    <w:rsid w:val="00693F8B"/>
    <w:rsid w:val="00696295"/>
    <w:rsid w:val="006C0DFC"/>
    <w:rsid w:val="006D23EA"/>
    <w:rsid w:val="006D3442"/>
    <w:rsid w:val="0072051B"/>
    <w:rsid w:val="00722DF5"/>
    <w:rsid w:val="00724E9E"/>
    <w:rsid w:val="00751F7B"/>
    <w:rsid w:val="007621C5"/>
    <w:rsid w:val="007731C6"/>
    <w:rsid w:val="00784222"/>
    <w:rsid w:val="00795616"/>
    <w:rsid w:val="00796169"/>
    <w:rsid w:val="00796363"/>
    <w:rsid w:val="00797900"/>
    <w:rsid w:val="007A3CD2"/>
    <w:rsid w:val="007B5532"/>
    <w:rsid w:val="007C36DB"/>
    <w:rsid w:val="008054D0"/>
    <w:rsid w:val="00805746"/>
    <w:rsid w:val="00810D34"/>
    <w:rsid w:val="00837EC2"/>
    <w:rsid w:val="008434DB"/>
    <w:rsid w:val="00897324"/>
    <w:rsid w:val="008A0012"/>
    <w:rsid w:val="008E31FF"/>
    <w:rsid w:val="008E377D"/>
    <w:rsid w:val="008E56CE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3434"/>
    <w:rsid w:val="009D1C9E"/>
    <w:rsid w:val="009D6FA6"/>
    <w:rsid w:val="00A049FC"/>
    <w:rsid w:val="00A56B2E"/>
    <w:rsid w:val="00A83179"/>
    <w:rsid w:val="00AA15EA"/>
    <w:rsid w:val="00AA72C0"/>
    <w:rsid w:val="00AB4A77"/>
    <w:rsid w:val="00B03C0F"/>
    <w:rsid w:val="00B0550A"/>
    <w:rsid w:val="00B14A81"/>
    <w:rsid w:val="00B329BE"/>
    <w:rsid w:val="00B33658"/>
    <w:rsid w:val="00B6363E"/>
    <w:rsid w:val="00BA2544"/>
    <w:rsid w:val="00BC195A"/>
    <w:rsid w:val="00BC6C1E"/>
    <w:rsid w:val="00BD0AAA"/>
    <w:rsid w:val="00C03B4C"/>
    <w:rsid w:val="00C0456B"/>
    <w:rsid w:val="00C15DCA"/>
    <w:rsid w:val="00C27DC7"/>
    <w:rsid w:val="00C30259"/>
    <w:rsid w:val="00C67411"/>
    <w:rsid w:val="00C901BA"/>
    <w:rsid w:val="00CB56A7"/>
    <w:rsid w:val="00CB5FC5"/>
    <w:rsid w:val="00CF2C86"/>
    <w:rsid w:val="00CF3245"/>
    <w:rsid w:val="00CF7AA8"/>
    <w:rsid w:val="00D131FA"/>
    <w:rsid w:val="00D2648A"/>
    <w:rsid w:val="00D32740"/>
    <w:rsid w:val="00D436AB"/>
    <w:rsid w:val="00D52245"/>
    <w:rsid w:val="00D57BFE"/>
    <w:rsid w:val="00D62B67"/>
    <w:rsid w:val="00D63CD2"/>
    <w:rsid w:val="00D80ABA"/>
    <w:rsid w:val="00D8174F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308A3"/>
    <w:rsid w:val="00E3185F"/>
    <w:rsid w:val="00E7231C"/>
    <w:rsid w:val="00E7487C"/>
    <w:rsid w:val="00E90F3C"/>
    <w:rsid w:val="00E968BB"/>
    <w:rsid w:val="00EB4346"/>
    <w:rsid w:val="00EE0BAC"/>
    <w:rsid w:val="00EE3903"/>
    <w:rsid w:val="00EE5CDF"/>
    <w:rsid w:val="00F05758"/>
    <w:rsid w:val="00F11B2C"/>
    <w:rsid w:val="00F22B73"/>
    <w:rsid w:val="00F34592"/>
    <w:rsid w:val="00F4389F"/>
    <w:rsid w:val="00F778CB"/>
    <w:rsid w:val="00F84FC3"/>
    <w:rsid w:val="00FA57EE"/>
    <w:rsid w:val="00FB1653"/>
    <w:rsid w:val="00FB3A3F"/>
    <w:rsid w:val="00FC63CA"/>
    <w:rsid w:val="00FD750F"/>
    <w:rsid w:val="00FE480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27</TotalTime>
  <Pages>1</Pages>
  <Words>159</Words>
  <Characters>852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27</cp:revision>
  <cp:lastPrinted>2022-07-18T22:35:00Z</cp:lastPrinted>
  <dcterms:created xsi:type="dcterms:W3CDTF">2023-09-11T19:19:00Z</dcterms:created>
  <dcterms:modified xsi:type="dcterms:W3CDTF">2023-09-11T20:01:00Z</dcterms:modified>
</cp:coreProperties>
</file>