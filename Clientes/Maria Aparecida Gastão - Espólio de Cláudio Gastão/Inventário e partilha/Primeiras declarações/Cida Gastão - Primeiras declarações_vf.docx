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01E8B" w14:textId="24B2B77E" w:rsidR="00E06319" w:rsidRPr="00CB59A2" w:rsidRDefault="00E06319" w:rsidP="00E06319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B59A2">
        <w:rPr>
          <w:rFonts w:ascii="Arial" w:eastAsia="Calibri" w:hAnsi="Arial" w:cs="Arial"/>
          <w:sz w:val="24"/>
          <w:szCs w:val="24"/>
        </w:rPr>
        <w:t>EXCELENTÍSSIMO SENHOR DOUTOR JUIZ DE DIREITO DA VARA DE SUCESSÕES E REGISTRO</w:t>
      </w:r>
      <w:r w:rsidR="00EF0FFF" w:rsidRPr="00CB59A2">
        <w:rPr>
          <w:rFonts w:ascii="Arial" w:eastAsia="Calibri" w:hAnsi="Arial" w:cs="Arial"/>
          <w:sz w:val="24"/>
          <w:szCs w:val="24"/>
        </w:rPr>
        <w:t>S</w:t>
      </w:r>
      <w:r w:rsidRPr="00CB59A2">
        <w:rPr>
          <w:rFonts w:ascii="Arial" w:eastAsia="Calibri" w:hAnsi="Arial" w:cs="Arial"/>
          <w:sz w:val="24"/>
          <w:szCs w:val="24"/>
        </w:rPr>
        <w:t xml:space="preserve"> PÚBLICO</w:t>
      </w:r>
      <w:r w:rsidR="00EF0FFF" w:rsidRPr="00CB59A2">
        <w:rPr>
          <w:rFonts w:ascii="Arial" w:eastAsia="Calibri" w:hAnsi="Arial" w:cs="Arial"/>
          <w:sz w:val="24"/>
          <w:szCs w:val="24"/>
        </w:rPr>
        <w:t>S</w:t>
      </w:r>
      <w:r w:rsidRPr="00CB59A2">
        <w:rPr>
          <w:rFonts w:ascii="Arial" w:eastAsia="Calibri" w:hAnsi="Arial" w:cs="Arial"/>
          <w:sz w:val="24"/>
          <w:szCs w:val="24"/>
        </w:rPr>
        <w:t xml:space="preserve"> DA COMARCA DA CAPITAL/SC.</w:t>
      </w:r>
    </w:p>
    <w:p w14:paraId="743083B3" w14:textId="77777777" w:rsidR="00E06319" w:rsidRPr="00CB59A2" w:rsidRDefault="00E06319" w:rsidP="00E06319">
      <w:pPr>
        <w:spacing w:after="0" w:line="360" w:lineRule="auto"/>
        <w:ind w:left="1418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2696AEAC" w14:textId="77777777" w:rsidR="00E06319" w:rsidRPr="00CB59A2" w:rsidRDefault="00E06319" w:rsidP="00E06319">
      <w:pPr>
        <w:spacing w:after="0" w:line="360" w:lineRule="auto"/>
        <w:ind w:left="1418"/>
        <w:contextualSpacing/>
        <w:jc w:val="both"/>
        <w:rPr>
          <w:rFonts w:ascii="Arial" w:eastAsia="Calibri" w:hAnsi="Arial" w:cs="Arial"/>
          <w:sz w:val="16"/>
          <w:szCs w:val="16"/>
        </w:rPr>
      </w:pPr>
    </w:p>
    <w:p w14:paraId="63255614" w14:textId="77777777" w:rsidR="00464D53" w:rsidRPr="00CB59A2" w:rsidRDefault="00464D53" w:rsidP="00E06319">
      <w:pPr>
        <w:spacing w:after="0" w:line="360" w:lineRule="auto"/>
        <w:ind w:left="1418"/>
        <w:contextualSpacing/>
        <w:jc w:val="both"/>
        <w:rPr>
          <w:rFonts w:ascii="Arial" w:eastAsia="Calibri" w:hAnsi="Arial" w:cs="Arial"/>
          <w:sz w:val="16"/>
          <w:szCs w:val="16"/>
        </w:rPr>
      </w:pPr>
    </w:p>
    <w:p w14:paraId="7DB7C443" w14:textId="77777777" w:rsidR="00E06319" w:rsidRPr="00CB59A2" w:rsidRDefault="00E06319" w:rsidP="00E06319">
      <w:pPr>
        <w:spacing w:after="0" w:line="360" w:lineRule="auto"/>
        <w:ind w:left="1418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0DF13EFF" w14:textId="77777777" w:rsidR="00E06319" w:rsidRPr="00CB59A2" w:rsidRDefault="00E06319" w:rsidP="00E0631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</w:rPr>
      </w:pPr>
      <w:r w:rsidRPr="00CB59A2">
        <w:rPr>
          <w:rFonts w:ascii="Arial" w:eastAsia="Calibri" w:hAnsi="Arial" w:cs="Arial"/>
        </w:rPr>
        <w:t>Autos n. 5010715-88.2023.8.24.0091</w:t>
      </w:r>
      <w:r w:rsidRPr="00CB59A2">
        <w:rPr>
          <w:rFonts w:ascii="Arial" w:eastAsia="Calibri" w:hAnsi="Arial" w:cs="Arial"/>
        </w:rPr>
        <w:tab/>
      </w:r>
    </w:p>
    <w:p w14:paraId="59C9A239" w14:textId="77777777" w:rsidR="00E06319" w:rsidRPr="00CB59A2" w:rsidRDefault="00E06319" w:rsidP="00E06319">
      <w:pPr>
        <w:spacing w:after="0" w:line="360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2761576D" w14:textId="77777777" w:rsidR="00E06319" w:rsidRPr="00CB59A2" w:rsidRDefault="00E06319" w:rsidP="00E06319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</w:p>
    <w:p w14:paraId="290026DA" w14:textId="77777777" w:rsidR="00464D53" w:rsidRPr="00CB59A2" w:rsidRDefault="00464D53" w:rsidP="00E06319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</w:p>
    <w:p w14:paraId="7447CFA7" w14:textId="3B1C098A" w:rsidR="00E06319" w:rsidRPr="00CB59A2" w:rsidRDefault="00E06319" w:rsidP="00D73143">
      <w:pPr>
        <w:pStyle w:val="Qualificaodaspartes"/>
        <w:rPr>
          <w:rFonts w:eastAsia="Calibri"/>
          <w:bCs w:val="0"/>
          <w:szCs w:val="24"/>
        </w:rPr>
      </w:pPr>
      <w:r w:rsidRPr="00CB59A2">
        <w:rPr>
          <w:b/>
        </w:rPr>
        <w:t>MARIA APARECIDA MALAGOLLI GASTÃO DA ROSA</w:t>
      </w:r>
      <w:r w:rsidRPr="00CB59A2">
        <w:t xml:space="preserve">, já qualificada nos autos do inventário judicial n. 5010715-88.2023.8.24.0091, em que é inventariado CLÁUDIO GASTÃO DA ROSA, vem, respeitosamente, à elevada presença de Vossa Excelência, por seu advogado abaixo signatário, informar que </w:t>
      </w:r>
      <w:r w:rsidRPr="00CB59A2">
        <w:rPr>
          <w:u w:val="single"/>
        </w:rPr>
        <w:t>restaram</w:t>
      </w:r>
      <w:r w:rsidRPr="00CB59A2">
        <w:t xml:space="preserve"> </w:t>
      </w:r>
      <w:r w:rsidRPr="00CB59A2">
        <w:rPr>
          <w:u w:val="single"/>
        </w:rPr>
        <w:t>frustradas</w:t>
      </w:r>
      <w:r w:rsidRPr="00CB59A2">
        <w:t xml:space="preserve"> as </w:t>
      </w:r>
      <w:r w:rsidRPr="00CB59A2">
        <w:rPr>
          <w:u w:val="single"/>
        </w:rPr>
        <w:t>tratativas</w:t>
      </w:r>
      <w:r w:rsidRPr="00CB59A2">
        <w:t xml:space="preserve"> para a </w:t>
      </w:r>
      <w:r w:rsidRPr="00CB59A2">
        <w:rPr>
          <w:u w:val="single"/>
        </w:rPr>
        <w:t>solução</w:t>
      </w:r>
      <w:r w:rsidRPr="00CB59A2">
        <w:t xml:space="preserve"> do </w:t>
      </w:r>
      <w:r w:rsidRPr="00CB59A2">
        <w:rPr>
          <w:u w:val="single"/>
        </w:rPr>
        <w:t>inventário</w:t>
      </w:r>
      <w:r w:rsidRPr="00CB59A2">
        <w:t xml:space="preserve"> de </w:t>
      </w:r>
      <w:r w:rsidRPr="00CB59A2">
        <w:rPr>
          <w:b/>
          <w:bCs w:val="0"/>
          <w:u w:val="single"/>
        </w:rPr>
        <w:t>forma</w:t>
      </w:r>
      <w:r w:rsidRPr="00CB59A2">
        <w:t xml:space="preserve"> </w:t>
      </w:r>
      <w:r w:rsidR="00EC51AE" w:rsidRPr="00CB59A2">
        <w:rPr>
          <w:b/>
          <w:bCs w:val="0"/>
          <w:u w:val="single"/>
        </w:rPr>
        <w:t>consensual</w:t>
      </w:r>
      <w:r w:rsidRPr="00CB59A2">
        <w:t>, razão pela qual,</w:t>
      </w:r>
      <w:r w:rsidRPr="00CB59A2">
        <w:rPr>
          <w:bCs w:val="0"/>
        </w:rPr>
        <w:t xml:space="preserve"> com fundamento no art. 620 do CPC,</w:t>
      </w:r>
      <w:r w:rsidRPr="00CB59A2">
        <w:t xml:space="preserve"> vem prestar as </w:t>
      </w:r>
      <w:r w:rsidRPr="00CB59A2">
        <w:rPr>
          <w:b/>
          <w:i/>
          <w:iCs/>
        </w:rPr>
        <w:t>PRIMEIRAS DECLARAÇÕES</w:t>
      </w:r>
      <w:r w:rsidRPr="00CB59A2">
        <w:rPr>
          <w:bCs w:val="0"/>
        </w:rPr>
        <w:t>, referente aos bens</w:t>
      </w:r>
      <w:r w:rsidR="0078739A" w:rsidRPr="00CB59A2">
        <w:rPr>
          <w:bCs w:val="0"/>
        </w:rPr>
        <w:t xml:space="preserve"> e direitos</w:t>
      </w:r>
      <w:r w:rsidRPr="00CB59A2">
        <w:rPr>
          <w:bCs w:val="0"/>
        </w:rPr>
        <w:t xml:space="preserve"> deixados pelo </w:t>
      </w:r>
      <w:r w:rsidRPr="00CB59A2">
        <w:rPr>
          <w:bCs w:val="0"/>
          <w:i/>
          <w:iCs/>
        </w:rPr>
        <w:t>de cujus</w:t>
      </w:r>
      <w:r w:rsidRPr="00CB59A2">
        <w:rPr>
          <w:bCs w:val="0"/>
        </w:rPr>
        <w:t>, nos seguintes termos.</w:t>
      </w:r>
    </w:p>
    <w:p w14:paraId="410E55DA" w14:textId="77777777" w:rsidR="00F63F3D" w:rsidRPr="00CB59A2" w:rsidRDefault="00F63F3D" w:rsidP="00AC1B2B">
      <w:pPr>
        <w:pStyle w:val="Qualificaodaspartes"/>
        <w:ind w:firstLine="0"/>
      </w:pPr>
    </w:p>
    <w:p w14:paraId="6C48623D" w14:textId="138A7099" w:rsidR="000169F1" w:rsidRPr="00CB59A2" w:rsidRDefault="000169F1" w:rsidP="00E871C0">
      <w:pPr>
        <w:pStyle w:val="Ttulo"/>
        <w:rPr>
          <w:rFonts w:cs="Arial"/>
        </w:rPr>
      </w:pPr>
      <w:r w:rsidRPr="00CB59A2">
        <w:rPr>
          <w:rFonts w:cs="Arial"/>
        </w:rPr>
        <w:t xml:space="preserve">I – </w:t>
      </w:r>
      <w:r w:rsidR="002E5BC8" w:rsidRPr="00CB59A2">
        <w:rPr>
          <w:rFonts w:cs="Arial"/>
        </w:rPr>
        <w:t>DO AUTOR DA HERANÇA</w:t>
      </w:r>
    </w:p>
    <w:p w14:paraId="2FEDBFB6" w14:textId="77777777" w:rsidR="000169F1" w:rsidRPr="00CB59A2" w:rsidRDefault="000169F1" w:rsidP="00AC1B2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EE08534" w14:textId="63DAADB2" w:rsidR="000169F1" w:rsidRPr="00CB59A2" w:rsidRDefault="002E5BC8" w:rsidP="000169F1">
      <w:pPr>
        <w:pStyle w:val="SemEspaamento"/>
      </w:pPr>
      <w:r w:rsidRPr="00CB59A2">
        <w:t xml:space="preserve">Conforme se extrai da certidão de óbito que acompanha a exordial </w:t>
      </w:r>
      <w:r w:rsidRPr="00CB59A2">
        <w:rPr>
          <w:sz w:val="20"/>
          <w:szCs w:val="18"/>
        </w:rPr>
        <w:t>(evento 1, CERTOBT3)</w:t>
      </w:r>
      <w:r w:rsidR="00D4009B" w:rsidRPr="00CB59A2">
        <w:t>,</w:t>
      </w:r>
      <w:r w:rsidR="006451F0" w:rsidRPr="00CB59A2">
        <w:t xml:space="preserve"> </w:t>
      </w:r>
      <w:r w:rsidR="004148AC" w:rsidRPr="00CB59A2">
        <w:t xml:space="preserve">o senhor </w:t>
      </w:r>
      <w:r w:rsidR="0066326A" w:rsidRPr="00CB59A2">
        <w:t>Cláudio Gastão da Rosa</w:t>
      </w:r>
      <w:r w:rsidR="00D73143" w:rsidRPr="00CB59A2">
        <w:t>, filho de Altair Teixeira da Rosa e Maria de Lourdes Alves da Rosa</w:t>
      </w:r>
      <w:r w:rsidR="002C35B4" w:rsidRPr="00CB59A2">
        <w:t>,</w:t>
      </w:r>
      <w:r w:rsidR="004148AC" w:rsidRPr="00CB59A2">
        <w:t xml:space="preserve"> </w:t>
      </w:r>
      <w:r w:rsidR="007D390C" w:rsidRPr="00CB59A2">
        <w:t xml:space="preserve">tinha 78 anos e </w:t>
      </w:r>
      <w:r w:rsidR="00703519" w:rsidRPr="00CB59A2">
        <w:t xml:space="preserve">faleceu no dia 9.6.2023, deixando </w:t>
      </w:r>
      <w:r w:rsidR="00DA0621" w:rsidRPr="00CB59A2">
        <w:t xml:space="preserve">a esposa, </w:t>
      </w:r>
      <w:r w:rsidR="00F11DC8" w:rsidRPr="00CB59A2">
        <w:t xml:space="preserve">Maria Aparecida Malagolli Gastão da Rosa </w:t>
      </w:r>
      <w:r w:rsidR="00F11DC8" w:rsidRPr="00CB59A2">
        <w:rPr>
          <w:sz w:val="20"/>
          <w:szCs w:val="18"/>
        </w:rPr>
        <w:t>(</w:t>
      </w:r>
      <w:r w:rsidR="00DA0621" w:rsidRPr="00CB59A2">
        <w:rPr>
          <w:sz w:val="20"/>
          <w:szCs w:val="18"/>
        </w:rPr>
        <w:t>ora requerente</w:t>
      </w:r>
      <w:r w:rsidR="00F11DC8" w:rsidRPr="00CB59A2">
        <w:rPr>
          <w:sz w:val="20"/>
          <w:szCs w:val="18"/>
        </w:rPr>
        <w:t>)</w:t>
      </w:r>
      <w:r w:rsidR="00DA0621" w:rsidRPr="00CB59A2">
        <w:t xml:space="preserve">, com quem </w:t>
      </w:r>
      <w:r w:rsidR="00537AC0" w:rsidRPr="00CB59A2">
        <w:t xml:space="preserve">residia e </w:t>
      </w:r>
      <w:r w:rsidR="00DA0621" w:rsidRPr="00CB59A2">
        <w:t xml:space="preserve">era casado pela </w:t>
      </w:r>
      <w:r w:rsidR="00DA0621" w:rsidRPr="00CB59A2">
        <w:rPr>
          <w:u w:val="single"/>
        </w:rPr>
        <w:t>comunhão</w:t>
      </w:r>
      <w:r w:rsidR="00DA0621" w:rsidRPr="00CB59A2">
        <w:t xml:space="preserve"> </w:t>
      </w:r>
      <w:r w:rsidR="00DA0621" w:rsidRPr="00CB59A2">
        <w:rPr>
          <w:u w:val="single"/>
        </w:rPr>
        <w:t>parcial</w:t>
      </w:r>
      <w:r w:rsidR="00DA0621" w:rsidRPr="00CB59A2">
        <w:t xml:space="preserve"> </w:t>
      </w:r>
      <w:r w:rsidR="00DA0621" w:rsidRPr="00CB59A2">
        <w:rPr>
          <w:u w:val="single"/>
        </w:rPr>
        <w:t>de</w:t>
      </w:r>
      <w:r w:rsidR="00DA0621" w:rsidRPr="00CB59A2">
        <w:t xml:space="preserve"> </w:t>
      </w:r>
      <w:r w:rsidR="00DA0621" w:rsidRPr="00CB59A2">
        <w:rPr>
          <w:u w:val="single"/>
        </w:rPr>
        <w:t>bens</w:t>
      </w:r>
      <w:r w:rsidR="00512CE6" w:rsidRPr="00CB59A2">
        <w:t xml:space="preserve"> </w:t>
      </w:r>
      <w:r w:rsidR="00512CE6" w:rsidRPr="00CB59A2">
        <w:rPr>
          <w:sz w:val="20"/>
          <w:szCs w:val="18"/>
        </w:rPr>
        <w:t>(evento 1, CERTCAS</w:t>
      </w:r>
      <w:r w:rsidR="0047644D" w:rsidRPr="00CB59A2">
        <w:rPr>
          <w:sz w:val="20"/>
          <w:szCs w:val="18"/>
        </w:rPr>
        <w:t>4)</w:t>
      </w:r>
      <w:r w:rsidR="00DA0621" w:rsidRPr="00CB59A2">
        <w:t>,</w:t>
      </w:r>
      <w:r w:rsidR="005C6664" w:rsidRPr="00CB59A2">
        <w:t xml:space="preserve"> e </w:t>
      </w:r>
      <w:r w:rsidR="00512CE6" w:rsidRPr="00CB59A2">
        <w:t xml:space="preserve">7 </w:t>
      </w:r>
      <w:r w:rsidR="00512CE6" w:rsidRPr="00CB59A2">
        <w:rPr>
          <w:sz w:val="20"/>
          <w:szCs w:val="18"/>
        </w:rPr>
        <w:t>(sete)</w:t>
      </w:r>
      <w:r w:rsidR="00512CE6" w:rsidRPr="00CB59A2">
        <w:t xml:space="preserve"> filhos</w:t>
      </w:r>
      <w:r w:rsidR="00BE5C75" w:rsidRPr="00CB59A2">
        <w:t xml:space="preserve">, quais sejam, Bruno Gastão da Rosa, Cláudio Gastão da Rosa Filho, Giselle Gastão da Rosa Antunes, Maria Luiza Gastão da Rosa, </w:t>
      </w:r>
      <w:r w:rsidR="00F11DC8" w:rsidRPr="00CB59A2">
        <w:t>Michelle Gastão da Rosa</w:t>
      </w:r>
      <w:r w:rsidR="00015714" w:rsidRPr="00CB59A2">
        <w:t xml:space="preserve"> Perdigão</w:t>
      </w:r>
      <w:r w:rsidR="009F71F7" w:rsidRPr="00CB59A2">
        <w:t>, Mônica Gastão da Rosa</w:t>
      </w:r>
      <w:r w:rsidR="00015714" w:rsidRPr="00CB59A2">
        <w:t xml:space="preserve"> e Valentina Nascimento Gastão da Rosa </w:t>
      </w:r>
      <w:r w:rsidR="00015714" w:rsidRPr="00CB59A2">
        <w:rPr>
          <w:sz w:val="20"/>
          <w:szCs w:val="18"/>
        </w:rPr>
        <w:t>(menor de idade, representada pela sua mãe, Mari Lucia Nascimento)</w:t>
      </w:r>
      <w:r w:rsidR="00015714" w:rsidRPr="00CB59A2">
        <w:t>.</w:t>
      </w:r>
    </w:p>
    <w:p w14:paraId="2F2A91EA" w14:textId="0605C8D3" w:rsidR="001B6946" w:rsidRPr="00CB59A2" w:rsidRDefault="00EB5B0E" w:rsidP="00817E92">
      <w:pPr>
        <w:pStyle w:val="SemEspaamento"/>
      </w:pPr>
      <w:r w:rsidRPr="00CB59A2">
        <w:t xml:space="preserve">A requerente reitera, </w:t>
      </w:r>
      <w:r w:rsidR="00790F6D" w:rsidRPr="00CB59A2">
        <w:t>nesse momento</w:t>
      </w:r>
      <w:r w:rsidRPr="00CB59A2">
        <w:t xml:space="preserve">, que o </w:t>
      </w:r>
      <w:r w:rsidRPr="00CB59A2">
        <w:rPr>
          <w:i/>
          <w:iCs/>
        </w:rPr>
        <w:t xml:space="preserve">de cujus </w:t>
      </w:r>
      <w:r w:rsidRPr="00CB59A2">
        <w:rPr>
          <w:u w:val="single"/>
        </w:rPr>
        <w:t>deixou testamento</w:t>
      </w:r>
      <w:r w:rsidR="00F64A06" w:rsidRPr="00CB59A2">
        <w:t xml:space="preserve"> </w:t>
      </w:r>
      <w:r w:rsidR="00F64A06" w:rsidRPr="00CB59A2">
        <w:rPr>
          <w:u w:val="single"/>
        </w:rPr>
        <w:t>público</w:t>
      </w:r>
      <w:r w:rsidRPr="00CB59A2">
        <w:t xml:space="preserve"> em seu </w:t>
      </w:r>
      <w:r w:rsidR="001B6946" w:rsidRPr="00CB59A2">
        <w:t>favor</w:t>
      </w:r>
      <w:r w:rsidRPr="00CB59A2">
        <w:t>, que</w:t>
      </w:r>
      <w:r w:rsidR="00EC5D2B" w:rsidRPr="00CB59A2">
        <w:t xml:space="preserve"> envolve a casa em que </w:t>
      </w:r>
      <w:r w:rsidR="00EC5D2B" w:rsidRPr="00CB59A2">
        <w:rPr>
          <w:u w:val="single"/>
        </w:rPr>
        <w:t>residia</w:t>
      </w:r>
      <w:r w:rsidR="00EC5D2B" w:rsidRPr="00CB59A2">
        <w:t xml:space="preserve"> o </w:t>
      </w:r>
      <w:r w:rsidR="00EC5D2B" w:rsidRPr="00CB59A2">
        <w:rPr>
          <w:u w:val="single"/>
        </w:rPr>
        <w:t>casal</w:t>
      </w:r>
      <w:r w:rsidR="00EC5D2B" w:rsidRPr="00CB59A2">
        <w:t>, localizada na Rua Acelon Eduardo da Silva, n. 321, Córrego Grande, Florianópolis/SC, CEP n. 88.037-408, e</w:t>
      </w:r>
      <w:r w:rsidRPr="00CB59A2">
        <w:t xml:space="preserve"> é objeto da ação de </w:t>
      </w:r>
      <w:r w:rsidR="009536C8" w:rsidRPr="00CB59A2">
        <w:t>abertura, registro e cumprimento de testamento n. 5010719-28.2023.8.24.0091</w:t>
      </w:r>
      <w:r w:rsidR="00464D53" w:rsidRPr="00CB59A2">
        <w:t>, consoante exposto na petição inicial</w:t>
      </w:r>
      <w:r w:rsidR="001B6946" w:rsidRPr="00CB59A2">
        <w:t xml:space="preserve"> e conforme certidão</w:t>
      </w:r>
      <w:r w:rsidR="00820705" w:rsidRPr="00CB59A2">
        <w:t xml:space="preserve"> do CENSEC </w:t>
      </w:r>
      <w:r w:rsidR="00820705" w:rsidRPr="00CB59A2">
        <w:rPr>
          <w:sz w:val="20"/>
          <w:szCs w:val="18"/>
        </w:rPr>
        <w:t>(evento 1, ANEXO5, e evento 12, CERT_EXT6)</w:t>
      </w:r>
      <w:r w:rsidR="001B6946" w:rsidRPr="00CB59A2">
        <w:t xml:space="preserve">. </w:t>
      </w:r>
    </w:p>
    <w:p w14:paraId="7CF7DAAB" w14:textId="77777777" w:rsidR="00EC5D2B" w:rsidRPr="00CB59A2" w:rsidRDefault="00EC5D2B" w:rsidP="00E871C0">
      <w:pPr>
        <w:pStyle w:val="Ttulo"/>
        <w:rPr>
          <w:rFonts w:cs="Arial"/>
        </w:rPr>
      </w:pPr>
    </w:p>
    <w:p w14:paraId="756A8084" w14:textId="77777777" w:rsidR="00EC5D2B" w:rsidRPr="00CB59A2" w:rsidRDefault="00EC5D2B" w:rsidP="00E871C0">
      <w:pPr>
        <w:pStyle w:val="Ttulo"/>
        <w:rPr>
          <w:rFonts w:cs="Arial"/>
        </w:rPr>
      </w:pPr>
    </w:p>
    <w:p w14:paraId="762DB95D" w14:textId="4B8CD8EB" w:rsidR="00DF24E5" w:rsidRPr="00CB59A2" w:rsidRDefault="00DF24E5" w:rsidP="00E871C0">
      <w:pPr>
        <w:pStyle w:val="Ttulo"/>
        <w:rPr>
          <w:rFonts w:cs="Arial"/>
          <w:i/>
          <w:iCs/>
        </w:rPr>
      </w:pPr>
      <w:r w:rsidRPr="00CB59A2">
        <w:rPr>
          <w:rFonts w:cs="Arial"/>
        </w:rPr>
        <w:lastRenderedPageBreak/>
        <w:t xml:space="preserve">II – DOS HERDEIROS DO </w:t>
      </w:r>
      <w:r w:rsidRPr="00CB59A2">
        <w:rPr>
          <w:rFonts w:cs="Arial"/>
          <w:i/>
          <w:iCs/>
        </w:rPr>
        <w:t>DE CUJUS</w:t>
      </w:r>
    </w:p>
    <w:p w14:paraId="024EA7BD" w14:textId="77777777" w:rsidR="00AC1B2B" w:rsidRPr="00CB59A2" w:rsidRDefault="00AC1B2B" w:rsidP="00464D53">
      <w:pPr>
        <w:pStyle w:val="SemEspaamento"/>
        <w:numPr>
          <w:ilvl w:val="0"/>
          <w:numId w:val="0"/>
        </w:numPr>
        <w:ind w:left="1701"/>
      </w:pPr>
    </w:p>
    <w:p w14:paraId="532D0E0F" w14:textId="3DD73383" w:rsidR="00DF24E5" w:rsidRPr="00CB59A2" w:rsidRDefault="003F5442" w:rsidP="009B58E8">
      <w:pPr>
        <w:pStyle w:val="SemEspaamento"/>
      </w:pPr>
      <w:r w:rsidRPr="00CB59A2">
        <w:t>Além d</w:t>
      </w:r>
      <w:r w:rsidR="002125D1" w:rsidRPr="00CB59A2">
        <w:t>a esposa meeira,</w:t>
      </w:r>
      <w:r w:rsidR="0079695C" w:rsidRPr="00CB59A2">
        <w:t xml:space="preserve"> </w:t>
      </w:r>
      <w:r w:rsidR="004A17D2" w:rsidRPr="00CB59A2">
        <w:t>ora inventariante</w:t>
      </w:r>
      <w:r w:rsidR="0079695C" w:rsidRPr="00CB59A2">
        <w:t xml:space="preserve">, </w:t>
      </w:r>
      <w:r w:rsidR="004646F6" w:rsidRPr="00CB59A2">
        <w:t xml:space="preserve">já qualificada nos autos, </w:t>
      </w:r>
      <w:r w:rsidRPr="00CB59A2">
        <w:t>o autor da herança deixou 6</w:t>
      </w:r>
      <w:r w:rsidR="004A17D2" w:rsidRPr="00CB59A2">
        <w:t xml:space="preserve"> </w:t>
      </w:r>
      <w:r w:rsidR="004A17D2" w:rsidRPr="00CB59A2">
        <w:rPr>
          <w:sz w:val="20"/>
          <w:szCs w:val="18"/>
        </w:rPr>
        <w:t>(seis)</w:t>
      </w:r>
      <w:r w:rsidR="004A17D2" w:rsidRPr="00CB59A2">
        <w:t xml:space="preserve"> herdeiros maiores e capazes e 1</w:t>
      </w:r>
      <w:r w:rsidR="00B438C9" w:rsidRPr="00CB59A2">
        <w:t xml:space="preserve"> </w:t>
      </w:r>
      <w:r w:rsidR="00B438C9" w:rsidRPr="00CB59A2">
        <w:rPr>
          <w:sz w:val="20"/>
          <w:szCs w:val="18"/>
        </w:rPr>
        <w:t>(uma)</w:t>
      </w:r>
      <w:r w:rsidR="00B438C9" w:rsidRPr="00CB59A2">
        <w:t xml:space="preserve"> herdeira menor e incapaz, </w:t>
      </w:r>
      <w:r w:rsidR="00F63F3D" w:rsidRPr="00CB59A2">
        <w:t>que possuem a seguinte qualificação:</w:t>
      </w:r>
    </w:p>
    <w:p w14:paraId="79FD1728" w14:textId="77777777" w:rsidR="00653980" w:rsidRPr="00CB59A2" w:rsidRDefault="00653980" w:rsidP="00653980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73E9E057" w14:textId="2414CAEC" w:rsidR="00F63F3D" w:rsidRPr="00CB59A2" w:rsidRDefault="006D1966" w:rsidP="00371426">
      <w:pPr>
        <w:pStyle w:val="SemEspaamento"/>
        <w:numPr>
          <w:ilvl w:val="0"/>
          <w:numId w:val="5"/>
        </w:numPr>
        <w:spacing w:after="240" w:line="276" w:lineRule="auto"/>
        <w:ind w:left="0" w:firstLine="1560"/>
      </w:pPr>
      <w:r w:rsidRPr="00CB59A2">
        <w:rPr>
          <w:b/>
          <w:bCs/>
        </w:rPr>
        <w:t>Bruno Gastão da Rosa</w:t>
      </w:r>
      <w:r w:rsidRPr="00CB59A2">
        <w:t xml:space="preserve">, brasileiro, solteiro, advogado, inscrito no CPF/MF sob o n. </w:t>
      </w:r>
      <w:r w:rsidR="00955FE9" w:rsidRPr="00CB59A2">
        <w:t xml:space="preserve">086.622.019-46, </w:t>
      </w:r>
      <w:r w:rsidR="007238C9" w:rsidRPr="00CB59A2">
        <w:t>com endereço profissional na Rua</w:t>
      </w:r>
      <w:r w:rsidR="00955FE9" w:rsidRPr="00CB59A2">
        <w:t xml:space="preserve"> </w:t>
      </w:r>
      <w:r w:rsidR="004741A6" w:rsidRPr="00CB59A2">
        <w:t>Professor Ayrton Roberto de Oliveira, n. 64, Itacorubi</w:t>
      </w:r>
      <w:r w:rsidR="00955FE9" w:rsidRPr="00CB59A2">
        <w:t>, Florianópolis/SC, CEP n. 88.</w:t>
      </w:r>
      <w:r w:rsidR="004741A6" w:rsidRPr="00CB59A2">
        <w:t>034.050</w:t>
      </w:r>
      <w:r w:rsidR="00247FB2" w:rsidRPr="00CB59A2">
        <w:t>;</w:t>
      </w:r>
    </w:p>
    <w:p w14:paraId="5EB604CB" w14:textId="2017372B" w:rsidR="007F1790" w:rsidRPr="00CB59A2" w:rsidRDefault="00247FB2" w:rsidP="00371426">
      <w:pPr>
        <w:pStyle w:val="SemEspaamento"/>
        <w:numPr>
          <w:ilvl w:val="0"/>
          <w:numId w:val="5"/>
        </w:numPr>
        <w:spacing w:after="240" w:line="276" w:lineRule="auto"/>
        <w:ind w:left="0" w:firstLine="1560"/>
      </w:pPr>
      <w:r w:rsidRPr="00CB59A2">
        <w:rPr>
          <w:b/>
          <w:bCs/>
        </w:rPr>
        <w:t>Cláudio Gastão da Rosa Filho</w:t>
      </w:r>
      <w:r w:rsidRPr="00CB59A2">
        <w:t>, brasileiro, casado</w:t>
      </w:r>
      <w:r w:rsidR="007913EC" w:rsidRPr="00CB59A2">
        <w:t xml:space="preserve"> pelo regime </w:t>
      </w:r>
      <w:r w:rsidR="00593B04" w:rsidRPr="00CB59A2">
        <w:t xml:space="preserve">da </w:t>
      </w:r>
      <w:r w:rsidR="00593B04" w:rsidRPr="00CB59A2">
        <w:rPr>
          <w:u w:val="single"/>
        </w:rPr>
        <w:t>separação</w:t>
      </w:r>
      <w:r w:rsidR="00593B04" w:rsidRPr="00CB59A2">
        <w:t xml:space="preserve"> </w:t>
      </w:r>
      <w:r w:rsidR="00593B04" w:rsidRPr="00CB59A2">
        <w:rPr>
          <w:u w:val="single"/>
        </w:rPr>
        <w:t>de</w:t>
      </w:r>
      <w:r w:rsidR="00593B04" w:rsidRPr="00CB59A2">
        <w:t xml:space="preserve"> </w:t>
      </w:r>
      <w:r w:rsidR="00593B04" w:rsidRPr="00CB59A2">
        <w:rPr>
          <w:u w:val="single"/>
        </w:rPr>
        <w:t>bens</w:t>
      </w:r>
      <w:r w:rsidR="00593B04" w:rsidRPr="00CB59A2">
        <w:t xml:space="preserve"> </w:t>
      </w:r>
      <w:r w:rsidR="00AB52F0" w:rsidRPr="00CB59A2">
        <w:t xml:space="preserve">com </w:t>
      </w:r>
      <w:r w:rsidR="00053CE4" w:rsidRPr="00CB59A2">
        <w:rPr>
          <w:b/>
          <w:bCs/>
        </w:rPr>
        <w:t>Cristiane dos Santos Mendes Gastão da Rosa</w:t>
      </w:r>
      <w:r w:rsidRPr="00CB59A2">
        <w:t xml:space="preserve">, advogado, inscrito no CPF/MF sob o n. </w:t>
      </w:r>
      <w:r w:rsidR="00C84AF2" w:rsidRPr="00CB59A2">
        <w:t>741.993.589-00, com endereço profissional na Av. Rio Branco, n. 847, sala 201, Centro, Florianópolis/SC, CEP 88.015-205;</w:t>
      </w:r>
    </w:p>
    <w:p w14:paraId="6895F5AB" w14:textId="6A1F1557" w:rsidR="00A24D37" w:rsidRPr="00CB59A2" w:rsidRDefault="00EF47DF" w:rsidP="00371426">
      <w:pPr>
        <w:pStyle w:val="SemEspaamento"/>
        <w:numPr>
          <w:ilvl w:val="0"/>
          <w:numId w:val="5"/>
        </w:numPr>
        <w:spacing w:after="240" w:line="276" w:lineRule="auto"/>
        <w:ind w:left="0" w:firstLine="1560"/>
      </w:pPr>
      <w:r w:rsidRPr="00CB59A2">
        <w:rPr>
          <w:b/>
          <w:bCs/>
        </w:rPr>
        <w:t>Giselle Gastão da Rosa Antunes</w:t>
      </w:r>
      <w:r w:rsidRPr="00CB59A2">
        <w:t>, brasileira, casada</w:t>
      </w:r>
      <w:r w:rsidR="007913EC" w:rsidRPr="00CB59A2">
        <w:t xml:space="preserve"> pelo regime </w:t>
      </w:r>
      <w:r w:rsidR="00137F18" w:rsidRPr="00CB59A2">
        <w:t xml:space="preserve">da </w:t>
      </w:r>
      <w:r w:rsidR="00137F18" w:rsidRPr="00CB59A2">
        <w:rPr>
          <w:u w:val="single"/>
        </w:rPr>
        <w:t>comunhão</w:t>
      </w:r>
      <w:r w:rsidR="00137F18" w:rsidRPr="00CB59A2">
        <w:t xml:space="preserve"> </w:t>
      </w:r>
      <w:r w:rsidR="00137F18" w:rsidRPr="00CB59A2">
        <w:rPr>
          <w:u w:val="single"/>
        </w:rPr>
        <w:t>parcial</w:t>
      </w:r>
      <w:r w:rsidR="00137F18" w:rsidRPr="00CB59A2">
        <w:t xml:space="preserve"> de bens</w:t>
      </w:r>
      <w:r w:rsidR="006775BE" w:rsidRPr="00CB59A2">
        <w:t xml:space="preserve"> com </w:t>
      </w:r>
      <w:r w:rsidR="006775BE" w:rsidRPr="00CB59A2">
        <w:rPr>
          <w:b/>
          <w:bCs/>
        </w:rPr>
        <w:t>Rodrigo Luz Antunes</w:t>
      </w:r>
      <w:r w:rsidR="007913EC" w:rsidRPr="00CB59A2">
        <w:t>,</w:t>
      </w:r>
      <w:r w:rsidR="00C84AF2" w:rsidRPr="00CB59A2">
        <w:t xml:space="preserve"> </w:t>
      </w:r>
      <w:r w:rsidR="00BD6DE8" w:rsidRPr="00CB59A2">
        <w:t xml:space="preserve">diretora de ensino educacional, inscrita no CPF/MF sob o n. </w:t>
      </w:r>
      <w:r w:rsidR="00DD3FE7" w:rsidRPr="00CB59A2">
        <w:t xml:space="preserve">889.747.749-68, residente e domiciliada na </w:t>
      </w:r>
      <w:r w:rsidR="007F1790" w:rsidRPr="00CB59A2">
        <w:t>Rua Altamiro Guimarães, n. 302, apto 101, Centro, Florianópolis/SC, CEP 88.015-510;</w:t>
      </w:r>
    </w:p>
    <w:p w14:paraId="097B83D6" w14:textId="5BFE7F14" w:rsidR="007F1790" w:rsidRPr="00CB59A2" w:rsidRDefault="007F4321" w:rsidP="00371426">
      <w:pPr>
        <w:pStyle w:val="SemEspaamento"/>
        <w:numPr>
          <w:ilvl w:val="0"/>
          <w:numId w:val="5"/>
        </w:numPr>
        <w:spacing w:after="240" w:line="276" w:lineRule="auto"/>
        <w:ind w:left="0" w:firstLine="1560"/>
      </w:pPr>
      <w:r w:rsidRPr="00CB59A2">
        <w:rPr>
          <w:b/>
          <w:bCs/>
        </w:rPr>
        <w:t>Maria Luiza Gastão da Rosa</w:t>
      </w:r>
      <w:r w:rsidRPr="00CB59A2">
        <w:t xml:space="preserve">, brasileira, solteira, </w:t>
      </w:r>
      <w:r w:rsidR="00A24D37" w:rsidRPr="00CB59A2">
        <w:t>psicóloga, inscrita no CPF/MF sob o n. 113.714.139-59, residente e domiciliada na Rua Acelon Eduardo da Silva, n. 321, Córrego Grande, Florianópolis/SC, CEP n. 88.037-408;</w:t>
      </w:r>
    </w:p>
    <w:p w14:paraId="2B2B5906" w14:textId="58B851A5" w:rsidR="00185F61" w:rsidRPr="00CB59A2" w:rsidRDefault="00A24D37" w:rsidP="00371426">
      <w:pPr>
        <w:pStyle w:val="SemEspaamento"/>
        <w:numPr>
          <w:ilvl w:val="0"/>
          <w:numId w:val="5"/>
        </w:numPr>
        <w:spacing w:after="240" w:line="276" w:lineRule="auto"/>
        <w:ind w:left="0" w:firstLine="1560"/>
      </w:pPr>
      <w:r w:rsidRPr="00CB59A2">
        <w:rPr>
          <w:b/>
          <w:bCs/>
        </w:rPr>
        <w:t>Michelle Gastão da Rosa Perdigão</w:t>
      </w:r>
      <w:r w:rsidR="000557A5" w:rsidRPr="00CB59A2">
        <w:t>, brasileira, casada</w:t>
      </w:r>
      <w:r w:rsidR="007913EC" w:rsidRPr="00CB59A2">
        <w:t xml:space="preserve"> pelo regime </w:t>
      </w:r>
      <w:r w:rsidR="00B939A6" w:rsidRPr="00CB59A2">
        <w:t xml:space="preserve">da </w:t>
      </w:r>
      <w:r w:rsidR="00B939A6" w:rsidRPr="00CB59A2">
        <w:rPr>
          <w:u w:val="single"/>
        </w:rPr>
        <w:t>comunhão</w:t>
      </w:r>
      <w:r w:rsidR="00B939A6" w:rsidRPr="00CB59A2">
        <w:t xml:space="preserve"> </w:t>
      </w:r>
      <w:r w:rsidR="00B939A6" w:rsidRPr="00CB59A2">
        <w:rPr>
          <w:u w:val="single"/>
        </w:rPr>
        <w:t>parcial</w:t>
      </w:r>
      <w:r w:rsidR="00AB52F0" w:rsidRPr="00CB59A2">
        <w:t xml:space="preserve"> </w:t>
      </w:r>
      <w:r w:rsidR="00B939A6" w:rsidRPr="00CB59A2">
        <w:t xml:space="preserve">de bens </w:t>
      </w:r>
      <w:r w:rsidR="00AB52F0" w:rsidRPr="00CB59A2">
        <w:t xml:space="preserve">com </w:t>
      </w:r>
      <w:r w:rsidR="00B939A6" w:rsidRPr="00CB59A2">
        <w:rPr>
          <w:b/>
          <w:bCs/>
        </w:rPr>
        <w:t>Alekss Carneiro Perdigão</w:t>
      </w:r>
      <w:r w:rsidR="007913EC" w:rsidRPr="00CB59A2">
        <w:t>,</w:t>
      </w:r>
      <w:r w:rsidR="000557A5" w:rsidRPr="00CB59A2">
        <w:t xml:space="preserve"> advogada, inscrita no CPF/MF sob o n. 005.178.919-13, </w:t>
      </w:r>
      <w:r w:rsidR="00057D4A" w:rsidRPr="00CB59A2">
        <w:t xml:space="preserve">podendo ser encontrada na </w:t>
      </w:r>
      <w:r w:rsidR="00185F61" w:rsidRPr="00CB59A2">
        <w:t>Rua Senador Milton Campos, n. 34, apto 02, Coqueiros, Florianópolis/SC, CEP 88.080-110;</w:t>
      </w:r>
    </w:p>
    <w:p w14:paraId="40570C6E" w14:textId="77777777" w:rsidR="007F1FBD" w:rsidRPr="00CB59A2" w:rsidRDefault="00185F61" w:rsidP="00371426">
      <w:pPr>
        <w:pStyle w:val="SemEspaamento"/>
        <w:numPr>
          <w:ilvl w:val="0"/>
          <w:numId w:val="5"/>
        </w:numPr>
        <w:spacing w:after="240" w:line="276" w:lineRule="auto"/>
        <w:ind w:left="0" w:firstLine="1560"/>
      </w:pPr>
      <w:r w:rsidRPr="00CB59A2">
        <w:rPr>
          <w:b/>
          <w:bCs/>
        </w:rPr>
        <w:t>Mônica Gastão da Rosa</w:t>
      </w:r>
      <w:r w:rsidRPr="00CB59A2">
        <w:t xml:space="preserve">, brasileira, solteira, </w:t>
      </w:r>
      <w:r w:rsidR="0055661D" w:rsidRPr="00CB59A2">
        <w:t>bancária, inscrita no CPF/MF sob o n. 079.345.069-10, residente e domiciliada na Rua Acelon Eduardo da Silva, n. 321, Córrego Grande, Florianópolis/SC, CEP n. 88.037-408;</w:t>
      </w:r>
    </w:p>
    <w:p w14:paraId="216ECEFD" w14:textId="060D1E7B" w:rsidR="0055661D" w:rsidRPr="00CB59A2" w:rsidRDefault="0055661D" w:rsidP="00FF0512">
      <w:pPr>
        <w:pStyle w:val="SemEspaamento"/>
        <w:numPr>
          <w:ilvl w:val="0"/>
          <w:numId w:val="5"/>
        </w:numPr>
        <w:spacing w:line="276" w:lineRule="auto"/>
        <w:ind w:left="0" w:firstLine="1560"/>
      </w:pPr>
      <w:r w:rsidRPr="00CB59A2">
        <w:rPr>
          <w:b/>
          <w:bCs/>
        </w:rPr>
        <w:t xml:space="preserve">Valentina Nascimento Gastão da Rosa – </w:t>
      </w:r>
      <w:r w:rsidRPr="00CB59A2">
        <w:t xml:space="preserve">brasileira, solteira, estudante, </w:t>
      </w:r>
      <w:r w:rsidRPr="00CB59A2">
        <w:rPr>
          <w:b/>
          <w:bCs/>
          <w:u w:val="single"/>
        </w:rPr>
        <w:t>menor</w:t>
      </w:r>
      <w:r w:rsidRPr="00CB59A2">
        <w:t xml:space="preserve"> </w:t>
      </w:r>
      <w:r w:rsidRPr="00CB59A2">
        <w:rPr>
          <w:u w:val="single"/>
        </w:rPr>
        <w:t>de</w:t>
      </w:r>
      <w:r w:rsidRPr="00CB59A2">
        <w:t xml:space="preserve"> </w:t>
      </w:r>
      <w:r w:rsidRPr="00CB59A2">
        <w:rPr>
          <w:u w:val="single"/>
        </w:rPr>
        <w:t>idade</w:t>
      </w:r>
      <w:r w:rsidRPr="00CB59A2">
        <w:t xml:space="preserve">, inscrita no CPF/MF sob o n. </w:t>
      </w:r>
      <w:r w:rsidR="00477079" w:rsidRPr="00CB59A2">
        <w:t xml:space="preserve">108.302.099-48, representada nos autos por sua mãe, </w:t>
      </w:r>
      <w:r w:rsidR="00477079" w:rsidRPr="00CB59A2">
        <w:rPr>
          <w:b/>
          <w:bCs/>
        </w:rPr>
        <w:t>Mari Lucia Nascimento</w:t>
      </w:r>
      <w:r w:rsidR="00477079" w:rsidRPr="00CB59A2">
        <w:t>, brasileira, solteira, técnica de enfermagem, inscrita no CPF/MF sob o n. 004.125.479-10,</w:t>
      </w:r>
      <w:r w:rsidR="007F1FBD" w:rsidRPr="00CB59A2">
        <w:t xml:space="preserve"> ambas residentes e domiciliadas na Rua João Adolff, n. 513, apto n. 201, Ponte do Imaruim, Palhoça/SC, CEP n. 88.130-430.</w:t>
      </w:r>
    </w:p>
    <w:p w14:paraId="1A14EC61" w14:textId="77777777" w:rsidR="007F1FBD" w:rsidRPr="00CB59A2" w:rsidRDefault="007F1FBD" w:rsidP="001624AC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37849CC" w14:textId="0844735A" w:rsidR="007F1FBD" w:rsidRPr="00CB59A2" w:rsidRDefault="00322BB8" w:rsidP="007F1FBD">
      <w:pPr>
        <w:pStyle w:val="SemEspaamento"/>
      </w:pPr>
      <w:r w:rsidRPr="00CB59A2">
        <w:t xml:space="preserve">Em </w:t>
      </w:r>
      <w:r w:rsidR="009F71F7" w:rsidRPr="00CB59A2">
        <w:t>cumprimento</w:t>
      </w:r>
      <w:r w:rsidRPr="00CB59A2">
        <w:t xml:space="preserve"> à decisão do evento 9, a</w:t>
      </w:r>
      <w:r w:rsidR="005B1B89" w:rsidRPr="00CB59A2">
        <w:t xml:space="preserve"> inventariante registra que </w:t>
      </w:r>
      <w:r w:rsidR="00B6080E" w:rsidRPr="00CB59A2">
        <w:t xml:space="preserve">já foram juntados aos autos </w:t>
      </w:r>
      <w:r w:rsidR="005B1B89" w:rsidRPr="00CB59A2">
        <w:t xml:space="preserve">as procurações </w:t>
      </w:r>
      <w:r w:rsidR="00B6080E" w:rsidRPr="00CB59A2">
        <w:t xml:space="preserve">e </w:t>
      </w:r>
      <w:r w:rsidR="003B042F" w:rsidRPr="00CB59A2">
        <w:t xml:space="preserve">as certidões de nascimento/casamento </w:t>
      </w:r>
      <w:r w:rsidR="00B6080E" w:rsidRPr="00CB59A2">
        <w:t>d</w:t>
      </w:r>
      <w:r w:rsidR="00D96836" w:rsidRPr="00CB59A2">
        <w:t>a meeira</w:t>
      </w:r>
      <w:r w:rsidR="006C5BBE" w:rsidRPr="00CB59A2">
        <w:t xml:space="preserve">, ora requerente </w:t>
      </w:r>
      <w:r w:rsidR="006C5BBE" w:rsidRPr="00CB59A2">
        <w:rPr>
          <w:sz w:val="20"/>
          <w:szCs w:val="18"/>
        </w:rPr>
        <w:t>(evento 1)</w:t>
      </w:r>
      <w:r w:rsidR="006C5BBE" w:rsidRPr="00CB59A2">
        <w:t>, e d</w:t>
      </w:r>
      <w:r w:rsidR="0088137B" w:rsidRPr="00CB59A2">
        <w:t>a</w:t>
      </w:r>
      <w:r w:rsidR="00B6080E" w:rsidRPr="00CB59A2">
        <w:t>s herdeir</w:t>
      </w:r>
      <w:r w:rsidR="0088137B" w:rsidRPr="00CB59A2">
        <w:t>a</w:t>
      </w:r>
      <w:r w:rsidR="00B6080E" w:rsidRPr="00CB59A2">
        <w:t xml:space="preserve">s </w:t>
      </w:r>
      <w:r w:rsidR="00D96836" w:rsidRPr="00CB59A2">
        <w:t xml:space="preserve">Giselle </w:t>
      </w:r>
      <w:r w:rsidR="00D96836" w:rsidRPr="00CB59A2">
        <w:lastRenderedPageBreak/>
        <w:t xml:space="preserve">Gastão da Rosa Antunes </w:t>
      </w:r>
      <w:r w:rsidR="00D96836" w:rsidRPr="00CB59A2">
        <w:rPr>
          <w:sz w:val="20"/>
          <w:szCs w:val="18"/>
        </w:rPr>
        <w:t>(evento</w:t>
      </w:r>
      <w:r w:rsidR="00790F6D" w:rsidRPr="00CB59A2">
        <w:rPr>
          <w:sz w:val="20"/>
          <w:szCs w:val="18"/>
        </w:rPr>
        <w:t>s 17 e 18)</w:t>
      </w:r>
      <w:r w:rsidR="00D96836" w:rsidRPr="00CB59A2">
        <w:t xml:space="preserve"> e </w:t>
      </w:r>
      <w:r w:rsidR="00B6080E" w:rsidRPr="00CB59A2">
        <w:t xml:space="preserve">Valentina Nascimento Gastão </w:t>
      </w:r>
      <w:r w:rsidR="00B6080E" w:rsidRPr="00CB59A2">
        <w:rPr>
          <w:sz w:val="20"/>
          <w:szCs w:val="18"/>
        </w:rPr>
        <w:t>(eventos 14 e 15</w:t>
      </w:r>
      <w:r w:rsidR="00D96836" w:rsidRPr="00CB59A2">
        <w:rPr>
          <w:sz w:val="20"/>
          <w:szCs w:val="18"/>
        </w:rPr>
        <w:t>)</w:t>
      </w:r>
      <w:r w:rsidR="00790F6D" w:rsidRPr="00CB59A2">
        <w:t>.</w:t>
      </w:r>
    </w:p>
    <w:p w14:paraId="22195115" w14:textId="2E743672" w:rsidR="00790F6D" w:rsidRPr="00CB59A2" w:rsidRDefault="00790F6D" w:rsidP="007F1FBD">
      <w:pPr>
        <w:pStyle w:val="SemEspaamento"/>
      </w:pPr>
      <w:r w:rsidRPr="00CB59A2">
        <w:t>Nesta oportunidade, portanto,</w:t>
      </w:r>
      <w:r w:rsidR="00322BB8" w:rsidRPr="00CB59A2">
        <w:t xml:space="preserve"> a inventariante junta aos autos </w:t>
      </w:r>
      <w:r w:rsidR="003B042F" w:rsidRPr="00CB59A2">
        <w:t xml:space="preserve">as certidões de nascimento/casamento </w:t>
      </w:r>
      <w:r w:rsidR="009F71F7" w:rsidRPr="00CB59A2">
        <w:t xml:space="preserve">dos herdeiros Bruno Gastão da Rosa </w:t>
      </w:r>
      <w:r w:rsidR="009F71F7" w:rsidRPr="00CB59A2">
        <w:rPr>
          <w:sz w:val="20"/>
          <w:szCs w:val="18"/>
        </w:rPr>
        <w:t>(</w:t>
      </w:r>
      <w:r w:rsidR="009F71F7" w:rsidRPr="00CB59A2">
        <w:rPr>
          <w:b/>
          <w:bCs/>
          <w:sz w:val="20"/>
          <w:szCs w:val="18"/>
        </w:rPr>
        <w:t>doc. 1</w:t>
      </w:r>
      <w:r w:rsidR="009F71F7" w:rsidRPr="00CB59A2">
        <w:rPr>
          <w:sz w:val="20"/>
          <w:szCs w:val="18"/>
        </w:rPr>
        <w:t>)</w:t>
      </w:r>
      <w:r w:rsidR="009F71F7" w:rsidRPr="00CB59A2">
        <w:t xml:space="preserve">, Cláudio Gastão da Rosa Filho </w:t>
      </w:r>
      <w:r w:rsidR="009F71F7" w:rsidRPr="00CB59A2">
        <w:rPr>
          <w:sz w:val="20"/>
          <w:szCs w:val="18"/>
        </w:rPr>
        <w:t>(</w:t>
      </w:r>
      <w:r w:rsidR="009F71F7" w:rsidRPr="00CB59A2">
        <w:rPr>
          <w:b/>
          <w:bCs/>
          <w:sz w:val="20"/>
          <w:szCs w:val="18"/>
        </w:rPr>
        <w:t>doc. 2</w:t>
      </w:r>
      <w:r w:rsidR="009F71F7" w:rsidRPr="00CB59A2">
        <w:rPr>
          <w:sz w:val="20"/>
          <w:szCs w:val="18"/>
        </w:rPr>
        <w:t>)</w:t>
      </w:r>
      <w:r w:rsidR="009F71F7" w:rsidRPr="00CB59A2">
        <w:t xml:space="preserve">, Maria Luiza Gastão da Rosa </w:t>
      </w:r>
      <w:r w:rsidR="009F71F7" w:rsidRPr="00CB59A2">
        <w:rPr>
          <w:sz w:val="20"/>
          <w:szCs w:val="18"/>
        </w:rPr>
        <w:t>(</w:t>
      </w:r>
      <w:r w:rsidR="009F71F7" w:rsidRPr="00CB59A2">
        <w:rPr>
          <w:b/>
          <w:bCs/>
          <w:sz w:val="20"/>
          <w:szCs w:val="18"/>
        </w:rPr>
        <w:t>doc. 3</w:t>
      </w:r>
      <w:r w:rsidR="009F71F7" w:rsidRPr="00CB59A2">
        <w:rPr>
          <w:sz w:val="20"/>
          <w:szCs w:val="18"/>
        </w:rPr>
        <w:t>)</w:t>
      </w:r>
      <w:r w:rsidR="009F71F7" w:rsidRPr="00CB59A2">
        <w:t xml:space="preserve">, Michelle Gastão da Rosa Perdigão </w:t>
      </w:r>
      <w:r w:rsidR="009F71F7" w:rsidRPr="00CB59A2">
        <w:rPr>
          <w:sz w:val="20"/>
          <w:szCs w:val="18"/>
        </w:rPr>
        <w:t>(</w:t>
      </w:r>
      <w:r w:rsidR="009F71F7" w:rsidRPr="00CB59A2">
        <w:rPr>
          <w:b/>
          <w:bCs/>
          <w:sz w:val="20"/>
          <w:szCs w:val="18"/>
        </w:rPr>
        <w:t>doc. 4</w:t>
      </w:r>
      <w:r w:rsidR="009F71F7" w:rsidRPr="00CB59A2">
        <w:rPr>
          <w:sz w:val="20"/>
          <w:szCs w:val="18"/>
        </w:rPr>
        <w:t xml:space="preserve">) </w:t>
      </w:r>
      <w:r w:rsidR="009F71F7" w:rsidRPr="00CB59A2">
        <w:t xml:space="preserve">e Mônica Gastão da Rosa </w:t>
      </w:r>
      <w:r w:rsidR="009F71F7" w:rsidRPr="00CB59A2">
        <w:rPr>
          <w:sz w:val="20"/>
          <w:szCs w:val="18"/>
        </w:rPr>
        <w:t>(</w:t>
      </w:r>
      <w:r w:rsidR="009F71F7" w:rsidRPr="00CB59A2">
        <w:rPr>
          <w:b/>
          <w:bCs/>
          <w:sz w:val="20"/>
          <w:szCs w:val="18"/>
        </w:rPr>
        <w:t>doc. 5</w:t>
      </w:r>
      <w:r w:rsidR="009F71F7" w:rsidRPr="00CB59A2">
        <w:rPr>
          <w:sz w:val="20"/>
          <w:szCs w:val="18"/>
        </w:rPr>
        <w:t>)</w:t>
      </w:r>
      <w:r w:rsidR="009F71F7" w:rsidRPr="00CB59A2">
        <w:t>.</w:t>
      </w:r>
    </w:p>
    <w:p w14:paraId="797DD321" w14:textId="77777777" w:rsidR="00F63F3D" w:rsidRPr="00710756" w:rsidRDefault="00F63F3D" w:rsidP="00464D5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F567F71" w14:textId="0800009E" w:rsidR="007560D3" w:rsidRPr="00CB59A2" w:rsidRDefault="007560D3" w:rsidP="00E871C0">
      <w:pPr>
        <w:pStyle w:val="Ttulo"/>
        <w:rPr>
          <w:rFonts w:cs="Arial"/>
          <w:i/>
          <w:iCs/>
        </w:rPr>
      </w:pPr>
      <w:r w:rsidRPr="00CB59A2">
        <w:rPr>
          <w:rFonts w:cs="Arial"/>
        </w:rPr>
        <w:t xml:space="preserve">III – DOS </w:t>
      </w:r>
      <w:r w:rsidR="00817E92" w:rsidRPr="00CB59A2">
        <w:rPr>
          <w:rFonts w:cs="Arial"/>
        </w:rPr>
        <w:t>BENS DEIXADOS</w:t>
      </w:r>
      <w:r w:rsidRPr="00CB59A2">
        <w:rPr>
          <w:rFonts w:cs="Arial"/>
        </w:rPr>
        <w:t xml:space="preserve"> </w:t>
      </w:r>
      <w:r w:rsidR="00817E92" w:rsidRPr="00CB59A2">
        <w:rPr>
          <w:rFonts w:cs="Arial"/>
        </w:rPr>
        <w:t>PELO AUTOR DA HERANÇA</w:t>
      </w:r>
    </w:p>
    <w:p w14:paraId="4FFFBF95" w14:textId="77777777" w:rsidR="00F63F3D" w:rsidRPr="00710756" w:rsidRDefault="00F63F3D" w:rsidP="00464D53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6E7BABCD" w14:textId="38C3B5F4" w:rsidR="00817E92" w:rsidRPr="00CB59A2" w:rsidRDefault="00817E92" w:rsidP="00817E92">
      <w:pPr>
        <w:pStyle w:val="SemEspaamento"/>
      </w:pPr>
      <w:r w:rsidRPr="00CB59A2">
        <w:t xml:space="preserve">Como se extrai da </w:t>
      </w:r>
      <w:r w:rsidR="00E67FED" w:rsidRPr="00CB59A2">
        <w:t xml:space="preserve">lista descritiva </w:t>
      </w:r>
      <w:r w:rsidR="00BD6757" w:rsidRPr="00CB59A2">
        <w:t xml:space="preserve">e avaliação mercadológica </w:t>
      </w:r>
      <w:r w:rsidR="00E67FED" w:rsidRPr="00CB59A2">
        <w:t>apresentada</w:t>
      </w:r>
      <w:r w:rsidR="00BD6757" w:rsidRPr="00CB59A2">
        <w:t>s</w:t>
      </w:r>
      <w:r w:rsidR="00E67FED" w:rsidRPr="00CB59A2">
        <w:t xml:space="preserve"> a seguir, o </w:t>
      </w:r>
      <w:r w:rsidR="00E67FED" w:rsidRPr="00CB59A2">
        <w:rPr>
          <w:i/>
          <w:iCs/>
        </w:rPr>
        <w:t xml:space="preserve">de cujus </w:t>
      </w:r>
      <w:r w:rsidR="00E67FED" w:rsidRPr="00CB59A2">
        <w:t>deixou os seguintes bens</w:t>
      </w:r>
      <w:r w:rsidR="00272EB6" w:rsidRPr="00CB59A2">
        <w:t xml:space="preserve"> e direitos</w:t>
      </w:r>
      <w:r w:rsidR="00873644" w:rsidRPr="00CB59A2">
        <w:t>,</w:t>
      </w:r>
      <w:r w:rsidR="00E37CC1" w:rsidRPr="00CB59A2">
        <w:t xml:space="preserve"> adquiridos na constância do casamento</w:t>
      </w:r>
      <w:r w:rsidR="001A6316" w:rsidRPr="00CB59A2">
        <w:t xml:space="preserve"> com a ora requerente</w:t>
      </w:r>
      <w:r w:rsidR="00E37CC1" w:rsidRPr="00CB59A2">
        <w:t xml:space="preserve"> e</w:t>
      </w:r>
      <w:r w:rsidR="00BD6757" w:rsidRPr="00CB59A2">
        <w:t xml:space="preserve"> que, portanto,</w:t>
      </w:r>
      <w:r w:rsidR="00873644" w:rsidRPr="00CB59A2">
        <w:t xml:space="preserve"> </w:t>
      </w:r>
      <w:r w:rsidR="00E37CC1" w:rsidRPr="00CB59A2">
        <w:t xml:space="preserve">integram </w:t>
      </w:r>
      <w:r w:rsidR="00873644" w:rsidRPr="00CB59A2">
        <w:rPr>
          <w:u w:val="single"/>
        </w:rPr>
        <w:t>a</w:t>
      </w:r>
      <w:r w:rsidR="00873644" w:rsidRPr="00CB59A2">
        <w:t xml:space="preserve"> </w:t>
      </w:r>
      <w:r w:rsidR="00873644" w:rsidRPr="00CB59A2">
        <w:rPr>
          <w:u w:val="single"/>
        </w:rPr>
        <w:t>meação</w:t>
      </w:r>
      <w:r w:rsidR="00873644" w:rsidRPr="00CB59A2">
        <w:t xml:space="preserve"> e a </w:t>
      </w:r>
      <w:r w:rsidR="00873644" w:rsidRPr="00CB59A2">
        <w:rPr>
          <w:u w:val="single"/>
        </w:rPr>
        <w:t>herança</w:t>
      </w:r>
      <w:r w:rsidR="00873644" w:rsidRPr="00CB59A2">
        <w:t>:</w:t>
      </w:r>
    </w:p>
    <w:p w14:paraId="0BD77AF5" w14:textId="77777777" w:rsidR="00262F87" w:rsidRPr="00710756" w:rsidRDefault="00262F87" w:rsidP="000E78BD">
      <w:pPr>
        <w:pStyle w:val="SemEspaamento"/>
        <w:numPr>
          <w:ilvl w:val="0"/>
          <w:numId w:val="0"/>
        </w:numPr>
        <w:rPr>
          <w:sz w:val="8"/>
          <w:szCs w:val="8"/>
        </w:rPr>
      </w:pPr>
    </w:p>
    <w:p w14:paraId="76E47E00" w14:textId="439B2B08" w:rsidR="009C03E8" w:rsidRPr="00CB59A2" w:rsidRDefault="00464D53" w:rsidP="009C03E8">
      <w:pPr>
        <w:pStyle w:val="SemEspaamento"/>
        <w:numPr>
          <w:ilvl w:val="0"/>
          <w:numId w:val="6"/>
        </w:numPr>
        <w:ind w:left="0" w:firstLine="1778"/>
      </w:pPr>
      <w:r w:rsidRPr="00CB59A2">
        <w:t xml:space="preserve">sala comercial </w:t>
      </w:r>
      <w:r w:rsidR="00B35350" w:rsidRPr="00CB59A2">
        <w:t>n. 703 d</w:t>
      </w:r>
      <w:r w:rsidRPr="00CB59A2">
        <w:t xml:space="preserve">o Ed. Joana de Gusmão, </w:t>
      </w:r>
      <w:r w:rsidR="00E900D3" w:rsidRPr="00CB59A2">
        <w:t xml:space="preserve">de aproximadamente 63,51m², </w:t>
      </w:r>
      <w:r w:rsidRPr="00CB59A2">
        <w:t>localizada na Rua João Pinto, Centro, Florianópolis/SC</w:t>
      </w:r>
      <w:r w:rsidR="00A631E1" w:rsidRPr="00CB59A2">
        <w:t xml:space="preserve"> </w:t>
      </w:r>
      <w:r w:rsidRPr="00CB59A2">
        <w:t>–</w:t>
      </w:r>
      <w:r w:rsidR="00B74301" w:rsidRPr="00CB59A2">
        <w:t xml:space="preserve"> </w:t>
      </w:r>
      <w:r w:rsidRPr="00CB59A2">
        <w:rPr>
          <w:u w:val="single"/>
        </w:rPr>
        <w:t>avaliad</w:t>
      </w:r>
      <w:r w:rsidR="00B74301" w:rsidRPr="00CB59A2">
        <w:rPr>
          <w:u w:val="single"/>
        </w:rPr>
        <w:t>a</w:t>
      </w:r>
      <w:r w:rsidRPr="00CB59A2">
        <w:t xml:space="preserve"> em </w:t>
      </w:r>
      <w:r w:rsidRPr="00CB59A2">
        <w:rPr>
          <w:b/>
          <w:bCs/>
          <w:u w:val="single"/>
        </w:rPr>
        <w:t>R$ 215.934,00</w:t>
      </w:r>
      <w:r w:rsidRPr="00CB59A2">
        <w:t xml:space="preserve"> </w:t>
      </w:r>
      <w:r w:rsidRPr="00CB59A2">
        <w:rPr>
          <w:sz w:val="20"/>
          <w:szCs w:val="18"/>
        </w:rPr>
        <w:t>(</w:t>
      </w:r>
      <w:r w:rsidRPr="00CB59A2">
        <w:rPr>
          <w:b/>
          <w:bCs/>
          <w:sz w:val="20"/>
          <w:szCs w:val="18"/>
        </w:rPr>
        <w:t>doc. 6</w:t>
      </w:r>
      <w:r w:rsidRPr="00CB59A2">
        <w:rPr>
          <w:sz w:val="20"/>
          <w:szCs w:val="18"/>
        </w:rPr>
        <w:t>)</w:t>
      </w:r>
      <w:r w:rsidRPr="00CB59A2">
        <w:t>;</w:t>
      </w:r>
    </w:p>
    <w:p w14:paraId="50D96F43" w14:textId="77777777" w:rsidR="003F3B75" w:rsidRPr="00710756" w:rsidRDefault="003F3B75" w:rsidP="003F3B75">
      <w:pPr>
        <w:pStyle w:val="Ttulo2"/>
        <w:rPr>
          <w:sz w:val="4"/>
          <w:szCs w:val="4"/>
        </w:rPr>
      </w:pPr>
    </w:p>
    <w:p w14:paraId="7B9307AA" w14:textId="634DA8FE" w:rsidR="00057ED8" w:rsidRPr="00CB59A2" w:rsidRDefault="00A0470E" w:rsidP="009C03E8">
      <w:pPr>
        <w:pStyle w:val="SemEspaamento"/>
        <w:numPr>
          <w:ilvl w:val="0"/>
          <w:numId w:val="6"/>
        </w:numPr>
        <w:ind w:left="0" w:firstLine="1778"/>
      </w:pPr>
      <w:r w:rsidRPr="00CB59A2">
        <w:t xml:space="preserve">salas comerciais </w:t>
      </w:r>
      <w:r w:rsidR="009758C0" w:rsidRPr="00CB59A2">
        <w:t xml:space="preserve">nºs. 703, 704, 705, 706, 707 e 708 </w:t>
      </w:r>
      <w:r w:rsidR="00B35350" w:rsidRPr="00CB59A2">
        <w:t>do</w:t>
      </w:r>
      <w:r w:rsidRPr="00CB59A2">
        <w:t xml:space="preserve"> Centro Executivo Beiramar Continental</w:t>
      </w:r>
      <w:r w:rsidR="00D740EF" w:rsidRPr="00CB59A2">
        <w:t>, localizadas na R</w:t>
      </w:r>
      <w:r w:rsidR="00A030AC" w:rsidRPr="00CB59A2">
        <w:t>ua</w:t>
      </w:r>
      <w:r w:rsidR="00D740EF" w:rsidRPr="00CB59A2">
        <w:t xml:space="preserve"> Souza Dutra, </w:t>
      </w:r>
      <w:r w:rsidR="00A030AC" w:rsidRPr="00CB59A2">
        <w:t xml:space="preserve">n. </w:t>
      </w:r>
      <w:r w:rsidR="00D740EF" w:rsidRPr="00CB59A2">
        <w:t>145</w:t>
      </w:r>
      <w:r w:rsidR="00A030AC" w:rsidRPr="00CB59A2">
        <w:t>,</w:t>
      </w:r>
      <w:r w:rsidR="00D740EF" w:rsidRPr="00CB59A2">
        <w:t xml:space="preserve"> Estreito, Florianópolis</w:t>
      </w:r>
      <w:r w:rsidR="00A030AC" w:rsidRPr="00CB59A2">
        <w:t>/</w:t>
      </w:r>
      <w:r w:rsidR="00D740EF" w:rsidRPr="00CB59A2">
        <w:t xml:space="preserve">SC, </w:t>
      </w:r>
      <w:r w:rsidR="00A030AC" w:rsidRPr="00CB59A2">
        <w:t xml:space="preserve">CEP n. </w:t>
      </w:r>
      <w:r w:rsidR="00D740EF" w:rsidRPr="00CB59A2">
        <w:t>88</w:t>
      </w:r>
      <w:r w:rsidR="00A030AC" w:rsidRPr="00CB59A2">
        <w:t>.</w:t>
      </w:r>
      <w:r w:rsidR="00D740EF" w:rsidRPr="00CB59A2">
        <w:t>070-605</w:t>
      </w:r>
      <w:r w:rsidR="009758C0" w:rsidRPr="00CB59A2">
        <w:t xml:space="preserve">, de matrículas nºs. 38.291, 38.292, 38.293, 38.294, 38.295 e 38,296 </w:t>
      </w:r>
      <w:r w:rsidR="00BC5310" w:rsidRPr="00CB59A2">
        <w:t xml:space="preserve">registradas </w:t>
      </w:r>
      <w:r w:rsidR="009758C0" w:rsidRPr="00CB59A2">
        <w:t>no 3º ORI de Florianópolis/SC</w:t>
      </w:r>
      <w:r w:rsidR="00BC5310" w:rsidRPr="00CB59A2">
        <w:t xml:space="preserve"> </w:t>
      </w:r>
      <w:r w:rsidRPr="00CB59A2">
        <w:t xml:space="preserve">– </w:t>
      </w:r>
      <w:r w:rsidRPr="00CB59A2">
        <w:rPr>
          <w:u w:val="single"/>
        </w:rPr>
        <w:t>avaliadas</w:t>
      </w:r>
      <w:r w:rsidR="003F5442" w:rsidRPr="00CB59A2">
        <w:rPr>
          <w:u w:val="single"/>
        </w:rPr>
        <w:t>, no total,</w:t>
      </w:r>
      <w:r w:rsidRPr="00CB59A2">
        <w:rPr>
          <w:u w:val="single"/>
        </w:rPr>
        <w:t xml:space="preserve"> em </w:t>
      </w:r>
      <w:r w:rsidRPr="00CB59A2">
        <w:rPr>
          <w:b/>
          <w:bCs/>
          <w:u w:val="single"/>
        </w:rPr>
        <w:t>R$ 1.517.895,00</w:t>
      </w:r>
      <w:r w:rsidRPr="00CB59A2">
        <w:rPr>
          <w:b/>
          <w:bCs/>
        </w:rPr>
        <w:t xml:space="preserve"> </w:t>
      </w:r>
      <w:r w:rsidRPr="00CB59A2">
        <w:rPr>
          <w:sz w:val="20"/>
          <w:szCs w:val="18"/>
        </w:rPr>
        <w:t>(</w:t>
      </w:r>
      <w:r w:rsidR="00A030AC" w:rsidRPr="00CB59A2">
        <w:rPr>
          <w:b/>
          <w:bCs/>
          <w:sz w:val="20"/>
          <w:szCs w:val="18"/>
        </w:rPr>
        <w:t>doc. 7</w:t>
      </w:r>
      <w:r w:rsidRPr="00CB59A2">
        <w:rPr>
          <w:sz w:val="20"/>
          <w:szCs w:val="18"/>
        </w:rPr>
        <w:t>)</w:t>
      </w:r>
      <w:r w:rsidR="00625A81" w:rsidRPr="00CB59A2">
        <w:t xml:space="preserve">. As salas nºs. 703, 704, 705 e 706 possuem </w:t>
      </w:r>
      <w:r w:rsidR="009C03E8" w:rsidRPr="00CB59A2">
        <w:t>área real privativa de 37,99 m², área real de uso comum de 18,44 m², área real total de 56,43 m² e fração ideal do Terreno de 0,52%; a sala n, 707 tem área real privativa de 38,12 m², área real de uso comum de 18,50 m², área real total de 56,62 m² e fração ideal do Terreno de 0,52%; e a sala n. 708</w:t>
      </w:r>
      <w:r w:rsidR="001F7225" w:rsidRPr="00CB59A2">
        <w:t xml:space="preserve"> possui área real privativa de 37,01 m², área real de uso comum de 17,96 m², área real total de 54,97 m² e </w:t>
      </w:r>
      <w:r w:rsidR="00CB2D17" w:rsidRPr="00CB59A2">
        <w:t>0,51%</w:t>
      </w:r>
      <w:r w:rsidR="00CB2D17">
        <w:t xml:space="preserve"> de </w:t>
      </w:r>
      <w:r w:rsidR="001F7225" w:rsidRPr="00CB59A2">
        <w:t xml:space="preserve">fração ideal do </w:t>
      </w:r>
      <w:r w:rsidR="00CB2D17">
        <w:t>t</w:t>
      </w:r>
      <w:r w:rsidR="001F7225" w:rsidRPr="00CB59A2">
        <w:t>erreno.</w:t>
      </w:r>
      <w:r w:rsidR="00B7369C" w:rsidRPr="00CB59A2">
        <w:t xml:space="preserve"> </w:t>
      </w:r>
    </w:p>
    <w:p w14:paraId="10C680BF" w14:textId="26A97657" w:rsidR="00A030AC" w:rsidRPr="00CB59A2" w:rsidRDefault="00B7369C" w:rsidP="00057ED8">
      <w:pPr>
        <w:pStyle w:val="SemEspaamento"/>
        <w:numPr>
          <w:ilvl w:val="0"/>
          <w:numId w:val="0"/>
        </w:numPr>
        <w:spacing w:line="276" w:lineRule="auto"/>
        <w:ind w:firstLine="1778"/>
      </w:pPr>
      <w:r w:rsidRPr="00CB59A2">
        <w:t>*</w:t>
      </w:r>
      <w:r w:rsidRPr="00CB59A2">
        <w:rPr>
          <w:b/>
          <w:bCs/>
        </w:rPr>
        <w:t>Observação</w:t>
      </w:r>
      <w:r w:rsidRPr="00CB59A2">
        <w:t xml:space="preserve">: </w:t>
      </w:r>
      <w:r w:rsidR="00B82704" w:rsidRPr="00CB59A2">
        <w:t>embora ess</w:t>
      </w:r>
      <w:r w:rsidR="003F3B75" w:rsidRPr="00CB59A2">
        <w:t>a</w:t>
      </w:r>
      <w:r w:rsidR="00B82704" w:rsidRPr="00CB59A2">
        <w:t xml:space="preserve">s </w:t>
      </w:r>
      <w:r w:rsidR="003F3B75" w:rsidRPr="00CB59A2">
        <w:t>salas</w:t>
      </w:r>
      <w:r w:rsidR="00B82704" w:rsidRPr="00CB59A2">
        <w:t xml:space="preserve"> pertençam ao Espólio, pois </w:t>
      </w:r>
      <w:r w:rsidR="00FD7A84">
        <w:t xml:space="preserve">são fruto da </w:t>
      </w:r>
      <w:r w:rsidR="004E5E4F" w:rsidRPr="00CB59A2">
        <w:t xml:space="preserve">atuação </w:t>
      </w:r>
      <w:r w:rsidR="00B82704" w:rsidRPr="00CB59A2">
        <w:t xml:space="preserve">profissional </w:t>
      </w:r>
      <w:r w:rsidR="004E5E4F" w:rsidRPr="00CB59A2">
        <w:t>do falecido</w:t>
      </w:r>
      <w:r w:rsidR="00B82704" w:rsidRPr="00CB59A2">
        <w:t xml:space="preserve">, o </w:t>
      </w:r>
      <w:r w:rsidR="00B82704" w:rsidRPr="00CB59A2">
        <w:rPr>
          <w:i/>
          <w:iCs/>
        </w:rPr>
        <w:t>de cujus</w:t>
      </w:r>
      <w:r w:rsidR="00B82704" w:rsidRPr="00CB59A2">
        <w:t xml:space="preserve"> optou por </w:t>
      </w:r>
      <w:r w:rsidR="00343813" w:rsidRPr="00CB59A2">
        <w:t>recebê-l</w:t>
      </w:r>
      <w:r w:rsidR="003F5442" w:rsidRPr="00CB59A2">
        <w:t>a</w:t>
      </w:r>
      <w:r w:rsidR="00343813" w:rsidRPr="00CB59A2">
        <w:t xml:space="preserve">s </w:t>
      </w:r>
      <w:r w:rsidR="003F5442" w:rsidRPr="00CB59A2">
        <w:t>mediante</w:t>
      </w:r>
      <w:r w:rsidR="00343813" w:rsidRPr="00CB59A2">
        <w:t xml:space="preserve"> contrato de compra e venda </w:t>
      </w:r>
      <w:r w:rsidR="003F5442" w:rsidRPr="00CB59A2">
        <w:t xml:space="preserve">firmado </w:t>
      </w:r>
      <w:r w:rsidR="00343813" w:rsidRPr="00CB59A2">
        <w:t>em nome d</w:t>
      </w:r>
      <w:r w:rsidR="003F5442" w:rsidRPr="00CB59A2">
        <w:t>e sua filh</w:t>
      </w:r>
      <w:r w:rsidR="00343813" w:rsidRPr="00CB59A2">
        <w:t xml:space="preserve">a </w:t>
      </w:r>
      <w:r w:rsidRPr="00CB59A2">
        <w:t xml:space="preserve">Mônica Gastão da Rosa, </w:t>
      </w:r>
      <w:r w:rsidR="00020558">
        <w:t xml:space="preserve">no entanto, repita-se, é </w:t>
      </w:r>
      <w:r w:rsidR="003F5442" w:rsidRPr="00CB59A2">
        <w:t>inconteste que</w:t>
      </w:r>
      <w:r w:rsidRPr="00CB59A2">
        <w:t xml:space="preserve"> </w:t>
      </w:r>
      <w:r w:rsidR="00020558">
        <w:t>são</w:t>
      </w:r>
      <w:r w:rsidRPr="00CB59A2">
        <w:t xml:space="preserve"> de propriedade do </w:t>
      </w:r>
      <w:r w:rsidRPr="00CB59A2">
        <w:rPr>
          <w:i/>
          <w:iCs/>
        </w:rPr>
        <w:t>de cujus</w:t>
      </w:r>
      <w:r w:rsidRPr="00CB59A2">
        <w:t xml:space="preserve"> </w:t>
      </w:r>
      <w:r w:rsidRPr="00CB59A2">
        <w:rPr>
          <w:sz w:val="20"/>
          <w:szCs w:val="18"/>
        </w:rPr>
        <w:t>(</w:t>
      </w:r>
      <w:r w:rsidRPr="00CB59A2">
        <w:rPr>
          <w:b/>
          <w:bCs/>
          <w:sz w:val="20"/>
          <w:szCs w:val="18"/>
        </w:rPr>
        <w:t>doc. 7</w:t>
      </w:r>
      <w:r w:rsidRPr="00CB59A2">
        <w:rPr>
          <w:sz w:val="20"/>
          <w:szCs w:val="18"/>
        </w:rPr>
        <w:t>)</w:t>
      </w:r>
      <w:r w:rsidRPr="00CB59A2">
        <w:t>.</w:t>
      </w:r>
    </w:p>
    <w:p w14:paraId="6CF0892E" w14:textId="77777777" w:rsidR="00057ED8" w:rsidRPr="00CB59A2" w:rsidRDefault="00057ED8" w:rsidP="003F3B75">
      <w:pPr>
        <w:pStyle w:val="Ttulo2"/>
        <w:rPr>
          <w:sz w:val="12"/>
          <w:szCs w:val="12"/>
        </w:rPr>
      </w:pPr>
    </w:p>
    <w:p w14:paraId="1C9D6659" w14:textId="248FC58B" w:rsidR="00B74301" w:rsidRPr="00CB59A2" w:rsidRDefault="00A0470E" w:rsidP="00B74301">
      <w:pPr>
        <w:pStyle w:val="SemEspaamento"/>
        <w:numPr>
          <w:ilvl w:val="0"/>
          <w:numId w:val="6"/>
        </w:numPr>
        <w:ind w:left="0" w:firstLine="1778"/>
      </w:pPr>
      <w:r w:rsidRPr="00CB59A2">
        <w:t>sala comercial</w:t>
      </w:r>
      <w:r w:rsidR="008E6455" w:rsidRPr="00CB59A2">
        <w:t xml:space="preserve"> n. 1</w:t>
      </w:r>
      <w:r w:rsidR="00355B08" w:rsidRPr="00CB59A2">
        <w:t>,</w:t>
      </w:r>
      <w:r w:rsidR="008E6455" w:rsidRPr="00CB59A2">
        <w:t>007,</w:t>
      </w:r>
      <w:r w:rsidRPr="00CB59A2">
        <w:t xml:space="preserve"> </w:t>
      </w:r>
      <w:r w:rsidR="00355B08" w:rsidRPr="00CB59A2">
        <w:t>bloco A</w:t>
      </w:r>
      <w:r w:rsidR="00273FEB" w:rsidRPr="00CB59A2">
        <w:t>, do Edifício Ceisa Center</w:t>
      </w:r>
      <w:r w:rsidR="00AB737B" w:rsidRPr="00CB59A2">
        <w:t>,</w:t>
      </w:r>
      <w:r w:rsidR="00355B08" w:rsidRPr="00CB59A2">
        <w:t xml:space="preserve"> </w:t>
      </w:r>
      <w:r w:rsidR="00273FEB" w:rsidRPr="00CB59A2">
        <w:t xml:space="preserve">com </w:t>
      </w:r>
      <w:r w:rsidR="00355B08" w:rsidRPr="00CB59A2">
        <w:t>41,3</w:t>
      </w:r>
      <w:r w:rsidR="00273FEB" w:rsidRPr="00CB59A2">
        <w:t>0</w:t>
      </w:r>
      <w:r w:rsidR="00355B08" w:rsidRPr="00CB59A2">
        <w:t>m²</w:t>
      </w:r>
      <w:r w:rsidR="00273FEB" w:rsidRPr="00CB59A2">
        <w:t xml:space="preserve"> de área total construída e 32,75 m² de área privativa</w:t>
      </w:r>
      <w:r w:rsidR="00355B08" w:rsidRPr="00CB59A2">
        <w:t>,</w:t>
      </w:r>
      <w:r w:rsidR="007D3EBB" w:rsidRPr="00CB59A2">
        <w:t xml:space="preserve"> correspondendo à fração ideal de 0,0015490%</w:t>
      </w:r>
      <w:r w:rsidR="00AB737B" w:rsidRPr="00CB59A2">
        <w:t xml:space="preserve"> do terreno,</w:t>
      </w:r>
      <w:r w:rsidR="00355B08" w:rsidRPr="00CB59A2">
        <w:t xml:space="preserve"> </w:t>
      </w:r>
      <w:r w:rsidR="00AB737B" w:rsidRPr="00CB59A2">
        <w:t xml:space="preserve">registrado sob a matrícula n. 7.625 do 1º ORI da Comarca de Florianópolis/SC, </w:t>
      </w:r>
      <w:r w:rsidR="00440B0B" w:rsidRPr="00CB59A2">
        <w:t>localizado</w:t>
      </w:r>
      <w:r w:rsidRPr="00CB59A2">
        <w:t xml:space="preserve"> </w:t>
      </w:r>
      <w:r w:rsidR="00B74301" w:rsidRPr="00CB59A2">
        <w:t xml:space="preserve">na Av. Osmar Cunha, n. 183, Centro, </w:t>
      </w:r>
      <w:r w:rsidR="00B74301" w:rsidRPr="00CB59A2">
        <w:lastRenderedPageBreak/>
        <w:t>Florianópolis/SC, CEP n. 88.015-900</w:t>
      </w:r>
      <w:r w:rsidR="005266BE" w:rsidRPr="00CB59A2">
        <w:t xml:space="preserve">, registrado </w:t>
      </w:r>
      <w:r w:rsidR="00E4584E" w:rsidRPr="00CB59A2">
        <w:t>no 1º ORI de Florianópolis/SC sob o a matrícula n. 7.625</w:t>
      </w:r>
      <w:r w:rsidR="00B74301" w:rsidRPr="00CB59A2">
        <w:t xml:space="preserve"> </w:t>
      </w:r>
      <w:r w:rsidRPr="00CB59A2">
        <w:t xml:space="preserve">– </w:t>
      </w:r>
      <w:r w:rsidRPr="00CB59A2">
        <w:rPr>
          <w:u w:val="single"/>
        </w:rPr>
        <w:t>avaliada</w:t>
      </w:r>
      <w:r w:rsidRPr="00CB59A2">
        <w:t xml:space="preserve"> em </w:t>
      </w:r>
      <w:r w:rsidRPr="00CB59A2">
        <w:rPr>
          <w:b/>
          <w:bCs/>
          <w:u w:val="single"/>
        </w:rPr>
        <w:t>R$ 256.060,00</w:t>
      </w:r>
      <w:r w:rsidR="00B74301" w:rsidRPr="00CB59A2">
        <w:t xml:space="preserve"> </w:t>
      </w:r>
      <w:r w:rsidR="00B74301" w:rsidRPr="00CB59A2">
        <w:rPr>
          <w:sz w:val="20"/>
          <w:szCs w:val="18"/>
        </w:rPr>
        <w:t>(</w:t>
      </w:r>
      <w:r w:rsidR="00B74301" w:rsidRPr="00CB59A2">
        <w:rPr>
          <w:b/>
          <w:bCs/>
          <w:sz w:val="20"/>
          <w:szCs w:val="18"/>
        </w:rPr>
        <w:t>doc. 8</w:t>
      </w:r>
      <w:r w:rsidR="00B74301" w:rsidRPr="00CB59A2">
        <w:rPr>
          <w:sz w:val="20"/>
          <w:szCs w:val="18"/>
        </w:rPr>
        <w:t>)</w:t>
      </w:r>
      <w:r w:rsidR="00D82768" w:rsidRPr="00CB59A2">
        <w:t>;</w:t>
      </w:r>
    </w:p>
    <w:p w14:paraId="7E981CC8" w14:textId="77777777" w:rsidR="003F3B75" w:rsidRPr="00CB59A2" w:rsidRDefault="003F3B75" w:rsidP="003F3B75">
      <w:pPr>
        <w:pStyle w:val="Ttulo2"/>
        <w:rPr>
          <w:sz w:val="12"/>
          <w:szCs w:val="12"/>
        </w:rPr>
      </w:pPr>
    </w:p>
    <w:p w14:paraId="063EEA06" w14:textId="36122097" w:rsidR="00287429" w:rsidRDefault="00A0470E" w:rsidP="00AD5210">
      <w:pPr>
        <w:pStyle w:val="SemEspaamento"/>
        <w:numPr>
          <w:ilvl w:val="0"/>
          <w:numId w:val="6"/>
        </w:numPr>
        <w:spacing w:after="240"/>
        <w:ind w:left="0" w:firstLine="1778"/>
      </w:pPr>
      <w:r w:rsidRPr="00CB59A2">
        <w:rPr>
          <w:b/>
          <w:bCs/>
          <w:u w:val="single"/>
        </w:rPr>
        <w:t>R$ 360.203,54</w:t>
      </w:r>
      <w:r w:rsidRPr="00CB59A2">
        <w:t xml:space="preserve"> </w:t>
      </w:r>
      <w:r w:rsidR="00B74301" w:rsidRPr="00CB59A2">
        <w:rPr>
          <w:sz w:val="20"/>
          <w:szCs w:val="18"/>
        </w:rPr>
        <w:t>(trezentos e sessenta mil, duzentos e três reais e cinquenta e quatro centavos)</w:t>
      </w:r>
      <w:r w:rsidR="00B74301" w:rsidRPr="00CB59A2">
        <w:t xml:space="preserve"> </w:t>
      </w:r>
      <w:r w:rsidRPr="00CB59A2">
        <w:t>em conta corrente</w:t>
      </w:r>
      <w:r w:rsidR="00431F4D">
        <w:t xml:space="preserve"> da XP</w:t>
      </w:r>
      <w:r w:rsidR="00B74301" w:rsidRPr="00CB59A2">
        <w:t>, decorrente d</w:t>
      </w:r>
      <w:r w:rsidR="007531DF" w:rsidRPr="00CB59A2">
        <w:t>a renda do autor da herança e da quantia remanescente relativa à venda do imóvel que possuía na Rua Júlio Moura, Centro,</w:t>
      </w:r>
      <w:r w:rsidRPr="00CB59A2">
        <w:t xml:space="preserve"> </w:t>
      </w:r>
      <w:r w:rsidR="007531DF" w:rsidRPr="00CB59A2">
        <w:t>Florianópolis/SC</w:t>
      </w:r>
      <w:r w:rsidR="00D82768" w:rsidRPr="00CB59A2">
        <w:t xml:space="preserve"> </w:t>
      </w:r>
      <w:r w:rsidR="00D82768" w:rsidRPr="00CB59A2">
        <w:rPr>
          <w:sz w:val="20"/>
          <w:szCs w:val="18"/>
        </w:rPr>
        <w:t>(</w:t>
      </w:r>
      <w:r w:rsidR="00D82768" w:rsidRPr="00CB59A2">
        <w:rPr>
          <w:b/>
          <w:bCs/>
          <w:sz w:val="20"/>
          <w:szCs w:val="18"/>
        </w:rPr>
        <w:t xml:space="preserve">doc. </w:t>
      </w:r>
      <w:r w:rsidR="00463CF3" w:rsidRPr="00CB59A2">
        <w:rPr>
          <w:b/>
          <w:bCs/>
          <w:sz w:val="20"/>
          <w:szCs w:val="18"/>
        </w:rPr>
        <w:t>9</w:t>
      </w:r>
      <w:r w:rsidR="00D82768" w:rsidRPr="00CB59A2">
        <w:rPr>
          <w:sz w:val="20"/>
          <w:szCs w:val="18"/>
        </w:rPr>
        <w:t>)</w:t>
      </w:r>
      <w:r w:rsidR="007531DF" w:rsidRPr="00CB59A2">
        <w:t>;</w:t>
      </w:r>
    </w:p>
    <w:p w14:paraId="1CF88CD1" w14:textId="202E0E94" w:rsidR="00287429" w:rsidRPr="00CB59A2" w:rsidRDefault="00287429" w:rsidP="00443EBF">
      <w:pPr>
        <w:pStyle w:val="SemEspaamento"/>
        <w:numPr>
          <w:ilvl w:val="0"/>
          <w:numId w:val="6"/>
        </w:numPr>
        <w:ind w:left="0" w:firstLine="1778"/>
      </w:pPr>
      <w:r>
        <w:rPr>
          <w:b/>
          <w:bCs/>
          <w:u w:val="single"/>
        </w:rPr>
        <w:t xml:space="preserve">R$ </w:t>
      </w:r>
      <w:r w:rsidR="00694E14">
        <w:rPr>
          <w:b/>
          <w:bCs/>
          <w:u w:val="single"/>
        </w:rPr>
        <w:t>1.896,86</w:t>
      </w:r>
      <w:r w:rsidR="00431F4D">
        <w:t xml:space="preserve"> </w:t>
      </w:r>
      <w:r w:rsidR="00431F4D" w:rsidRPr="00012300">
        <w:rPr>
          <w:sz w:val="20"/>
          <w:szCs w:val="18"/>
        </w:rPr>
        <w:t>(</w:t>
      </w:r>
      <w:r w:rsidR="00694E14">
        <w:rPr>
          <w:sz w:val="20"/>
          <w:szCs w:val="18"/>
        </w:rPr>
        <w:t>mil, oitocentos e noventa e seis reais e oitenta e seis centavos</w:t>
      </w:r>
      <w:r w:rsidR="00431F4D" w:rsidRPr="00012300">
        <w:rPr>
          <w:sz w:val="20"/>
          <w:szCs w:val="18"/>
        </w:rPr>
        <w:t>)</w:t>
      </w:r>
      <w:r w:rsidR="00431F4D">
        <w:t xml:space="preserve"> em conta corrente </w:t>
      </w:r>
      <w:r w:rsidR="0040614E">
        <w:t>e investimentos n</w:t>
      </w:r>
      <w:r w:rsidR="00431F4D">
        <w:t>o Banco do Brasil</w:t>
      </w:r>
      <w:r w:rsidR="006953EC">
        <w:t xml:space="preserve"> </w:t>
      </w:r>
      <w:r w:rsidR="006953EC" w:rsidRPr="006953EC">
        <w:rPr>
          <w:sz w:val="20"/>
          <w:szCs w:val="18"/>
        </w:rPr>
        <w:t>(</w:t>
      </w:r>
      <w:r w:rsidR="003D5437">
        <w:rPr>
          <w:sz w:val="20"/>
          <w:szCs w:val="18"/>
        </w:rPr>
        <w:t>Agência 0016-7, conta corrente n. 619</w:t>
      </w:r>
      <w:r w:rsidR="00012300">
        <w:rPr>
          <w:sz w:val="20"/>
          <w:szCs w:val="18"/>
        </w:rPr>
        <w:t xml:space="preserve">.669-1 – </w:t>
      </w:r>
      <w:r w:rsidR="006953EC" w:rsidRPr="006953EC">
        <w:rPr>
          <w:b/>
          <w:bCs/>
          <w:sz w:val="20"/>
          <w:szCs w:val="18"/>
        </w:rPr>
        <w:t>doc. 9-A</w:t>
      </w:r>
      <w:r w:rsidR="006953EC" w:rsidRPr="006953EC">
        <w:rPr>
          <w:sz w:val="20"/>
          <w:szCs w:val="18"/>
        </w:rPr>
        <w:t>)</w:t>
      </w:r>
      <w:r w:rsidR="00431F4D">
        <w:t>;</w:t>
      </w:r>
    </w:p>
    <w:p w14:paraId="3783F666" w14:textId="77777777" w:rsidR="003F3B75" w:rsidRPr="00CB59A2" w:rsidRDefault="003F3B75" w:rsidP="003F3B75">
      <w:pPr>
        <w:pStyle w:val="Ttulo2"/>
        <w:rPr>
          <w:sz w:val="12"/>
          <w:szCs w:val="12"/>
        </w:rPr>
      </w:pPr>
    </w:p>
    <w:p w14:paraId="3978F05B" w14:textId="30E37BD1" w:rsidR="00443EBF" w:rsidRPr="00CB59A2" w:rsidRDefault="00A0470E" w:rsidP="00443EBF">
      <w:pPr>
        <w:pStyle w:val="SemEspaamento"/>
        <w:numPr>
          <w:ilvl w:val="0"/>
          <w:numId w:val="6"/>
        </w:numPr>
        <w:ind w:left="0" w:firstLine="1778"/>
      </w:pPr>
      <w:r w:rsidRPr="00CB59A2">
        <w:t xml:space="preserve">30% </w:t>
      </w:r>
      <w:r w:rsidR="00443EBF" w:rsidRPr="00CB59A2">
        <w:rPr>
          <w:sz w:val="20"/>
          <w:szCs w:val="18"/>
        </w:rPr>
        <w:t>(trinta por cento)</w:t>
      </w:r>
      <w:r w:rsidR="00443EBF" w:rsidRPr="00CB59A2">
        <w:t xml:space="preserve"> </w:t>
      </w:r>
      <w:r w:rsidRPr="00CB59A2">
        <w:t>do Precatório n. 0000982-28.2020.8.24.05</w:t>
      </w:r>
      <w:r w:rsidR="000A0AED" w:rsidRPr="00CB59A2">
        <w:t>0</w:t>
      </w:r>
      <w:r w:rsidRPr="00CB59A2">
        <w:t>0</w:t>
      </w:r>
      <w:r w:rsidR="00B15777" w:rsidRPr="00CB59A2">
        <w:t xml:space="preserve"> – avaliado em</w:t>
      </w:r>
      <w:r w:rsidRPr="00CB59A2">
        <w:t xml:space="preserve"> </w:t>
      </w:r>
      <w:r w:rsidRPr="00CB59A2">
        <w:rPr>
          <w:u w:val="single"/>
        </w:rPr>
        <w:t>R$ 17.945,23</w:t>
      </w:r>
      <w:r w:rsidRPr="00CB59A2">
        <w:t xml:space="preserve"> </w:t>
      </w:r>
      <w:r w:rsidRPr="00CB59A2">
        <w:rPr>
          <w:sz w:val="20"/>
          <w:szCs w:val="18"/>
        </w:rPr>
        <w:t>(total R$ 59.817,46</w:t>
      </w:r>
      <w:r w:rsidR="00D82768" w:rsidRPr="00CB59A2">
        <w:rPr>
          <w:sz w:val="20"/>
          <w:szCs w:val="18"/>
        </w:rPr>
        <w:t xml:space="preserve"> – </w:t>
      </w:r>
      <w:r w:rsidR="00D82768" w:rsidRPr="00CB59A2">
        <w:rPr>
          <w:b/>
          <w:bCs/>
          <w:sz w:val="20"/>
          <w:szCs w:val="18"/>
        </w:rPr>
        <w:t>doc. 1</w:t>
      </w:r>
      <w:r w:rsidR="00463CF3" w:rsidRPr="00CB59A2">
        <w:rPr>
          <w:b/>
          <w:bCs/>
          <w:sz w:val="20"/>
          <w:szCs w:val="18"/>
        </w:rPr>
        <w:t>0</w:t>
      </w:r>
      <w:r w:rsidRPr="00CB59A2">
        <w:rPr>
          <w:sz w:val="20"/>
          <w:szCs w:val="18"/>
        </w:rPr>
        <w:t>)</w:t>
      </w:r>
      <w:r w:rsidR="00443EBF" w:rsidRPr="00CB59A2">
        <w:t>;</w:t>
      </w:r>
    </w:p>
    <w:p w14:paraId="50191F9A" w14:textId="77777777" w:rsidR="003F3B75" w:rsidRPr="00CB59A2" w:rsidRDefault="003F3B75" w:rsidP="003F3B75">
      <w:pPr>
        <w:pStyle w:val="Ttulo2"/>
        <w:rPr>
          <w:sz w:val="12"/>
          <w:szCs w:val="12"/>
        </w:rPr>
      </w:pPr>
    </w:p>
    <w:p w14:paraId="7CF77B2D" w14:textId="64DF17A1" w:rsidR="00443EBF" w:rsidRPr="00CB59A2" w:rsidRDefault="00A0470E" w:rsidP="00336500">
      <w:pPr>
        <w:pStyle w:val="SemEspaamento"/>
        <w:numPr>
          <w:ilvl w:val="0"/>
          <w:numId w:val="6"/>
        </w:numPr>
        <w:ind w:left="0" w:firstLine="1778"/>
      </w:pPr>
      <w:r w:rsidRPr="00CB59A2">
        <w:t>30%</w:t>
      </w:r>
      <w:r w:rsidR="00443EBF" w:rsidRPr="00CB59A2">
        <w:t xml:space="preserve"> </w:t>
      </w:r>
      <w:r w:rsidR="00443EBF" w:rsidRPr="00CB59A2">
        <w:rPr>
          <w:sz w:val="20"/>
          <w:szCs w:val="18"/>
        </w:rPr>
        <w:t>(trinta por cento)</w:t>
      </w:r>
      <w:r w:rsidRPr="00CB59A2">
        <w:t xml:space="preserve"> do Precatório n. 0000983-13.2020.8.24.0500</w:t>
      </w:r>
      <w:r w:rsidR="00B15777" w:rsidRPr="00CB59A2">
        <w:t xml:space="preserve"> – avaliado em</w:t>
      </w:r>
      <w:r w:rsidRPr="00CB59A2">
        <w:t xml:space="preserve"> </w:t>
      </w:r>
      <w:r w:rsidRPr="00CB59A2">
        <w:rPr>
          <w:u w:val="single"/>
        </w:rPr>
        <w:t>R$ 34.523,92</w:t>
      </w:r>
      <w:r w:rsidRPr="00CB59A2">
        <w:t xml:space="preserve"> </w:t>
      </w:r>
      <w:r w:rsidRPr="00CB59A2">
        <w:rPr>
          <w:sz w:val="20"/>
          <w:szCs w:val="18"/>
        </w:rPr>
        <w:t>(total R$ 115.079,76</w:t>
      </w:r>
      <w:r w:rsidR="00D82768" w:rsidRPr="00CB59A2">
        <w:rPr>
          <w:sz w:val="20"/>
          <w:szCs w:val="18"/>
        </w:rPr>
        <w:t xml:space="preserve"> – </w:t>
      </w:r>
      <w:r w:rsidR="00D82768" w:rsidRPr="00CB59A2">
        <w:rPr>
          <w:b/>
          <w:bCs/>
          <w:sz w:val="20"/>
          <w:szCs w:val="18"/>
        </w:rPr>
        <w:t>doc. 1</w:t>
      </w:r>
      <w:r w:rsidR="00463CF3" w:rsidRPr="00CB59A2">
        <w:rPr>
          <w:b/>
          <w:bCs/>
          <w:sz w:val="20"/>
          <w:szCs w:val="18"/>
        </w:rPr>
        <w:t>1</w:t>
      </w:r>
      <w:r w:rsidRPr="00CB59A2">
        <w:rPr>
          <w:sz w:val="20"/>
          <w:szCs w:val="18"/>
        </w:rPr>
        <w:t>)</w:t>
      </w:r>
      <w:r w:rsidR="00443EBF" w:rsidRPr="00CB59A2">
        <w:t>;</w:t>
      </w:r>
    </w:p>
    <w:p w14:paraId="20D77308" w14:textId="77777777" w:rsidR="003F3B75" w:rsidRPr="00CB59A2" w:rsidRDefault="003F3B75" w:rsidP="003F3B75">
      <w:pPr>
        <w:pStyle w:val="Ttulo2"/>
        <w:rPr>
          <w:sz w:val="12"/>
          <w:szCs w:val="12"/>
        </w:rPr>
      </w:pPr>
    </w:p>
    <w:p w14:paraId="71013C1D" w14:textId="4EA512BA" w:rsidR="00136EAA" w:rsidRPr="00CB59A2" w:rsidRDefault="00E86D57" w:rsidP="00E86D57">
      <w:pPr>
        <w:pStyle w:val="SemEspaamento"/>
        <w:numPr>
          <w:ilvl w:val="0"/>
          <w:numId w:val="0"/>
        </w:numPr>
        <w:ind w:firstLine="1778"/>
      </w:pPr>
      <w:r>
        <w:rPr>
          <w:b/>
          <w:bCs/>
        </w:rPr>
        <w:t xml:space="preserve">Valor </w:t>
      </w:r>
      <w:r w:rsidR="00855688">
        <w:rPr>
          <w:b/>
          <w:bCs/>
        </w:rPr>
        <w:t>dos</w:t>
      </w:r>
      <w:r>
        <w:rPr>
          <w:b/>
          <w:bCs/>
        </w:rPr>
        <w:t xml:space="preserve"> bens</w:t>
      </w:r>
      <w:r w:rsidR="00855688">
        <w:rPr>
          <w:b/>
          <w:bCs/>
        </w:rPr>
        <w:t xml:space="preserve"> listados acima</w:t>
      </w:r>
      <w:r w:rsidR="00136EAA" w:rsidRPr="00CB59A2">
        <w:t xml:space="preserve">: </w:t>
      </w:r>
      <w:r w:rsidR="00136EAA" w:rsidRPr="00CB59A2">
        <w:rPr>
          <w:b/>
          <w:bCs/>
        </w:rPr>
        <w:t>R$ 2.40</w:t>
      </w:r>
      <w:r w:rsidR="002466FF">
        <w:rPr>
          <w:b/>
          <w:bCs/>
        </w:rPr>
        <w:t>4</w:t>
      </w:r>
      <w:r w:rsidR="00136EAA" w:rsidRPr="00CB59A2">
        <w:rPr>
          <w:b/>
          <w:bCs/>
        </w:rPr>
        <w:t>.</w:t>
      </w:r>
      <w:r w:rsidR="002466FF">
        <w:rPr>
          <w:b/>
          <w:bCs/>
        </w:rPr>
        <w:t>458</w:t>
      </w:r>
      <w:r w:rsidR="00136EAA" w:rsidRPr="00CB59A2">
        <w:rPr>
          <w:b/>
          <w:bCs/>
        </w:rPr>
        <w:t>,</w:t>
      </w:r>
      <w:r w:rsidR="002466FF">
        <w:rPr>
          <w:b/>
          <w:bCs/>
        </w:rPr>
        <w:t>55</w:t>
      </w:r>
      <w:r w:rsidR="00136EAA" w:rsidRPr="00CB59A2">
        <w:t xml:space="preserve"> </w:t>
      </w:r>
      <w:r w:rsidR="00136EAA" w:rsidRPr="00CB59A2">
        <w:rPr>
          <w:sz w:val="20"/>
          <w:szCs w:val="18"/>
        </w:rPr>
        <w:t xml:space="preserve">(dois milhões, quatrocentos e </w:t>
      </w:r>
      <w:r w:rsidR="002466FF">
        <w:rPr>
          <w:sz w:val="20"/>
          <w:szCs w:val="18"/>
        </w:rPr>
        <w:t xml:space="preserve">quatro </w:t>
      </w:r>
      <w:r w:rsidR="00136EAA" w:rsidRPr="00CB59A2">
        <w:rPr>
          <w:sz w:val="20"/>
          <w:szCs w:val="18"/>
        </w:rPr>
        <w:t xml:space="preserve">mil, </w:t>
      </w:r>
      <w:r w:rsidR="002466FF">
        <w:rPr>
          <w:sz w:val="20"/>
          <w:szCs w:val="18"/>
        </w:rPr>
        <w:t xml:space="preserve">quatrocentos e cinquenta e oito </w:t>
      </w:r>
      <w:r w:rsidR="00136EAA" w:rsidRPr="00CB59A2">
        <w:rPr>
          <w:sz w:val="20"/>
          <w:szCs w:val="18"/>
        </w:rPr>
        <w:t xml:space="preserve">reais e </w:t>
      </w:r>
      <w:r w:rsidR="002466FF">
        <w:rPr>
          <w:sz w:val="20"/>
          <w:szCs w:val="18"/>
        </w:rPr>
        <w:t xml:space="preserve">cinquenta e cinco </w:t>
      </w:r>
      <w:r w:rsidR="00136EAA" w:rsidRPr="00CB59A2">
        <w:rPr>
          <w:sz w:val="20"/>
          <w:szCs w:val="18"/>
        </w:rPr>
        <w:t>centavos</w:t>
      </w:r>
      <w:r w:rsidR="004F3AFC" w:rsidRPr="00CB59A2">
        <w:rPr>
          <w:sz w:val="20"/>
          <w:szCs w:val="18"/>
        </w:rPr>
        <w:t>)</w:t>
      </w:r>
      <w:r w:rsidR="004F3AFC" w:rsidRPr="00CB59A2">
        <w:t>, sendo que</w:t>
      </w:r>
      <w:r w:rsidR="00A50558" w:rsidRPr="00CB59A2">
        <w:rPr>
          <w:sz w:val="20"/>
          <w:szCs w:val="18"/>
        </w:rPr>
        <w:t xml:space="preserve"> </w:t>
      </w:r>
      <w:r w:rsidR="00A50558" w:rsidRPr="00CB59A2">
        <w:t xml:space="preserve">metade dessa quantia é a </w:t>
      </w:r>
      <w:r w:rsidR="00A50558" w:rsidRPr="00CB59A2">
        <w:rPr>
          <w:b/>
          <w:bCs/>
          <w:u w:val="single"/>
        </w:rPr>
        <w:t>meação</w:t>
      </w:r>
      <w:r w:rsidR="00A50558" w:rsidRPr="00CB59A2">
        <w:t xml:space="preserve"> da viúva – </w:t>
      </w:r>
      <w:r w:rsidR="00A50558" w:rsidRPr="00CB59A2">
        <w:rPr>
          <w:b/>
          <w:bCs/>
          <w:u w:val="single"/>
        </w:rPr>
        <w:t>R$ 1.20</w:t>
      </w:r>
      <w:r w:rsidR="00471166">
        <w:rPr>
          <w:b/>
          <w:bCs/>
          <w:u w:val="single"/>
        </w:rPr>
        <w:t>2</w:t>
      </w:r>
      <w:r w:rsidR="00C5266D" w:rsidRPr="00CB59A2">
        <w:rPr>
          <w:b/>
          <w:bCs/>
          <w:u w:val="single"/>
        </w:rPr>
        <w:t>.</w:t>
      </w:r>
      <w:r w:rsidR="00471166">
        <w:rPr>
          <w:b/>
          <w:bCs/>
          <w:u w:val="single"/>
        </w:rPr>
        <w:t>229</w:t>
      </w:r>
      <w:r w:rsidR="00C5266D" w:rsidRPr="00CB59A2">
        <w:rPr>
          <w:b/>
          <w:bCs/>
          <w:u w:val="single"/>
        </w:rPr>
        <w:t>,</w:t>
      </w:r>
      <w:r w:rsidR="00471166">
        <w:rPr>
          <w:b/>
          <w:bCs/>
          <w:u w:val="single"/>
        </w:rPr>
        <w:t>27</w:t>
      </w:r>
      <w:r w:rsidR="00D74B72" w:rsidRPr="00CB59A2">
        <w:t>.</w:t>
      </w:r>
    </w:p>
    <w:p w14:paraId="21990520" w14:textId="77777777" w:rsidR="00BD6757" w:rsidRPr="00553BE7" w:rsidRDefault="00BD6757" w:rsidP="001D4ADB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113E8A7E" w14:textId="09BED007" w:rsidR="00D82768" w:rsidRPr="00CB59A2" w:rsidRDefault="00C42D06" w:rsidP="00465A3D">
      <w:pPr>
        <w:pStyle w:val="SemEspaamento"/>
      </w:pPr>
      <w:r w:rsidRPr="00CB59A2">
        <w:t xml:space="preserve">O </w:t>
      </w:r>
      <w:r w:rsidR="00C31DFF" w:rsidRPr="00CB59A2">
        <w:t xml:space="preserve">autor da herança também deixou </w:t>
      </w:r>
      <w:r w:rsidR="00465A3D" w:rsidRPr="00CB59A2">
        <w:t xml:space="preserve">50% </w:t>
      </w:r>
      <w:r w:rsidR="00465A3D" w:rsidRPr="00CB59A2">
        <w:rPr>
          <w:sz w:val="20"/>
          <w:szCs w:val="18"/>
        </w:rPr>
        <w:t>(cinquenta por cento)</w:t>
      </w:r>
      <w:r w:rsidR="00465A3D" w:rsidRPr="00CB59A2">
        <w:t xml:space="preserve"> de uma casa</w:t>
      </w:r>
      <w:r w:rsidR="00C450C5" w:rsidRPr="00CB59A2">
        <w:t xml:space="preserve"> de aproximadamente 450m²</w:t>
      </w:r>
      <w:r w:rsidR="00F24C84" w:rsidRPr="00CB59A2">
        <w:t xml:space="preserve"> de área construída,</w:t>
      </w:r>
      <w:r w:rsidR="00C450C5" w:rsidRPr="00CB59A2">
        <w:t xml:space="preserve"> </w:t>
      </w:r>
      <w:r w:rsidR="000C3C2B" w:rsidRPr="00CB59A2">
        <w:t xml:space="preserve">localizada na Rua </w:t>
      </w:r>
      <w:r w:rsidR="00C0047A" w:rsidRPr="00CB59A2">
        <w:t>Miguel Daux</w:t>
      </w:r>
      <w:r w:rsidR="000C3C2B" w:rsidRPr="00CB59A2">
        <w:t xml:space="preserve">, n. </w:t>
      </w:r>
      <w:r w:rsidR="00C0047A" w:rsidRPr="00CB59A2">
        <w:t>125</w:t>
      </w:r>
      <w:r w:rsidR="000C3C2B" w:rsidRPr="00CB59A2">
        <w:t xml:space="preserve">, Coqueiros, Florianópolis/SC, CEP n. </w:t>
      </w:r>
      <w:r w:rsidR="00C450C5" w:rsidRPr="00CB59A2">
        <w:t>88.080-200</w:t>
      </w:r>
      <w:r w:rsidR="00F24C84" w:rsidRPr="00CB59A2">
        <w:t>, que</w:t>
      </w:r>
      <w:r w:rsidR="00236E46" w:rsidRPr="00CB59A2">
        <w:t xml:space="preserve"> </w:t>
      </w:r>
      <w:r w:rsidR="008E752A" w:rsidRPr="00CB59A2">
        <w:t>está avaliad</w:t>
      </w:r>
      <w:r w:rsidR="00181D48" w:rsidRPr="00CB59A2">
        <w:t>a</w:t>
      </w:r>
      <w:r w:rsidR="008E752A" w:rsidRPr="00CB59A2">
        <w:t xml:space="preserve"> em </w:t>
      </w:r>
      <w:r w:rsidR="008E752A" w:rsidRPr="00CB59A2">
        <w:rPr>
          <w:u w:val="single"/>
        </w:rPr>
        <w:t xml:space="preserve">R$ </w:t>
      </w:r>
      <w:r w:rsidR="00DA1CAF" w:rsidRPr="00CB59A2">
        <w:rPr>
          <w:u w:val="single"/>
        </w:rPr>
        <w:t>1</w:t>
      </w:r>
      <w:r w:rsidR="00181D48" w:rsidRPr="00CB59A2">
        <w:rPr>
          <w:u w:val="single"/>
        </w:rPr>
        <w:t>.</w:t>
      </w:r>
      <w:r w:rsidR="00DA1CAF" w:rsidRPr="00CB59A2">
        <w:rPr>
          <w:u w:val="single"/>
        </w:rPr>
        <w:t>428</w:t>
      </w:r>
      <w:r w:rsidR="00181D48" w:rsidRPr="00CB59A2">
        <w:rPr>
          <w:u w:val="single"/>
        </w:rPr>
        <w:t>.</w:t>
      </w:r>
      <w:r w:rsidR="00DA1CAF" w:rsidRPr="00CB59A2">
        <w:rPr>
          <w:u w:val="single"/>
        </w:rPr>
        <w:t>75</w:t>
      </w:r>
      <w:r w:rsidR="00181D48" w:rsidRPr="00CB59A2">
        <w:rPr>
          <w:u w:val="single"/>
        </w:rPr>
        <w:t>0,00</w:t>
      </w:r>
      <w:r w:rsidR="00181D48" w:rsidRPr="00CB59A2">
        <w:t xml:space="preserve"> </w:t>
      </w:r>
      <w:r w:rsidR="00181D48" w:rsidRPr="00CB59A2">
        <w:rPr>
          <w:sz w:val="20"/>
          <w:szCs w:val="18"/>
        </w:rPr>
        <w:t>(</w:t>
      </w:r>
      <w:r w:rsidR="00DA1CAF" w:rsidRPr="00CB59A2">
        <w:rPr>
          <w:sz w:val="20"/>
          <w:szCs w:val="18"/>
        </w:rPr>
        <w:t xml:space="preserve">um milhão, quatrocentos e vinte e oito mil e setecentos e cinquenta </w:t>
      </w:r>
      <w:r w:rsidR="00181D48" w:rsidRPr="00CB59A2">
        <w:rPr>
          <w:sz w:val="20"/>
          <w:szCs w:val="18"/>
        </w:rPr>
        <w:t>reais</w:t>
      </w:r>
      <w:r w:rsidR="00D82768" w:rsidRPr="00CB59A2">
        <w:rPr>
          <w:sz w:val="20"/>
          <w:szCs w:val="18"/>
        </w:rPr>
        <w:t xml:space="preserve"> – metade do valor total do bem – R$ 2.857.500,00 – </w:t>
      </w:r>
      <w:r w:rsidR="00D82768" w:rsidRPr="00CB59A2">
        <w:rPr>
          <w:b/>
          <w:bCs/>
          <w:sz w:val="20"/>
          <w:szCs w:val="18"/>
        </w:rPr>
        <w:t>doc. 1</w:t>
      </w:r>
      <w:r w:rsidR="00463CF3" w:rsidRPr="00CB59A2">
        <w:rPr>
          <w:b/>
          <w:bCs/>
          <w:sz w:val="20"/>
          <w:szCs w:val="18"/>
        </w:rPr>
        <w:t>2</w:t>
      </w:r>
      <w:r w:rsidR="00181D48" w:rsidRPr="00CB59A2">
        <w:rPr>
          <w:sz w:val="20"/>
          <w:szCs w:val="18"/>
        </w:rPr>
        <w:t>)</w:t>
      </w:r>
      <w:r w:rsidR="006B57A3" w:rsidRPr="00CB59A2">
        <w:t xml:space="preserve">, </w:t>
      </w:r>
      <w:r w:rsidR="00236E46" w:rsidRPr="00CB59A2">
        <w:t>constitui</w:t>
      </w:r>
      <w:r w:rsidR="006B57A3" w:rsidRPr="00CB59A2">
        <w:t>ndo</w:t>
      </w:r>
      <w:r w:rsidR="00236E46" w:rsidRPr="00CB59A2">
        <w:t xml:space="preserve"> </w:t>
      </w:r>
      <w:r w:rsidR="00236E46" w:rsidRPr="00CB59A2">
        <w:rPr>
          <w:u w:val="single"/>
        </w:rPr>
        <w:t>bem</w:t>
      </w:r>
      <w:r w:rsidR="00236E46" w:rsidRPr="00CB59A2">
        <w:t xml:space="preserve"> </w:t>
      </w:r>
      <w:r w:rsidR="00236E46" w:rsidRPr="00CB59A2">
        <w:rPr>
          <w:u w:val="single"/>
        </w:rPr>
        <w:t>particular</w:t>
      </w:r>
      <w:r w:rsidR="00F24C84" w:rsidRPr="00CB59A2">
        <w:t xml:space="preserve"> </w:t>
      </w:r>
      <w:r w:rsidR="006B57A3" w:rsidRPr="00CB59A2">
        <w:t xml:space="preserve">do </w:t>
      </w:r>
      <w:r w:rsidR="006B57A3" w:rsidRPr="00CB59A2">
        <w:rPr>
          <w:i/>
          <w:iCs/>
        </w:rPr>
        <w:t>de cujus</w:t>
      </w:r>
      <w:r w:rsidR="006B57A3" w:rsidRPr="00CB59A2">
        <w:t>,</w:t>
      </w:r>
      <w:r w:rsidR="006B57A3" w:rsidRPr="00CB59A2">
        <w:rPr>
          <w:i/>
          <w:iCs/>
        </w:rPr>
        <w:t xml:space="preserve"> </w:t>
      </w:r>
      <w:r w:rsidR="00F24C84" w:rsidRPr="00CB59A2">
        <w:t xml:space="preserve">originário do seu casamento anterior. </w:t>
      </w:r>
    </w:p>
    <w:p w14:paraId="1FA9D0DA" w14:textId="782B47F0" w:rsidR="00F24C84" w:rsidRPr="00CB59A2" w:rsidRDefault="00CA2F60" w:rsidP="00465A3D">
      <w:pPr>
        <w:pStyle w:val="SemEspaamento"/>
      </w:pPr>
      <w:r w:rsidRPr="00CB59A2">
        <w:t>E</w:t>
      </w:r>
      <w:r w:rsidR="00F24C84" w:rsidRPr="00CB59A2">
        <w:t>sse imóvel</w:t>
      </w:r>
      <w:r w:rsidRPr="00CB59A2">
        <w:t>, portanto,</w:t>
      </w:r>
      <w:r w:rsidR="00F24C84" w:rsidRPr="00CB59A2">
        <w:t xml:space="preserve"> </w:t>
      </w:r>
      <w:r w:rsidR="00F24C84" w:rsidRPr="00CB59A2">
        <w:rPr>
          <w:b/>
          <w:bCs/>
          <w:u w:val="single"/>
        </w:rPr>
        <w:t>não</w:t>
      </w:r>
      <w:r w:rsidR="00F24C84" w:rsidRPr="00CB59A2">
        <w:t xml:space="preserve"> </w:t>
      </w:r>
      <w:r w:rsidR="00F24C84" w:rsidRPr="00CB59A2">
        <w:rPr>
          <w:u w:val="single"/>
        </w:rPr>
        <w:t>integra</w:t>
      </w:r>
      <w:r w:rsidR="00F24C84" w:rsidRPr="00CB59A2">
        <w:t xml:space="preserve"> a </w:t>
      </w:r>
      <w:r w:rsidR="00F24C84" w:rsidRPr="00CB59A2">
        <w:rPr>
          <w:u w:val="single"/>
        </w:rPr>
        <w:t>meação</w:t>
      </w:r>
      <w:r w:rsidR="00F24C84" w:rsidRPr="00CB59A2">
        <w:t>,</w:t>
      </w:r>
      <w:r w:rsidR="004D251A" w:rsidRPr="00CB59A2">
        <w:t xml:space="preserve"> razão pela qual</w:t>
      </w:r>
      <w:r w:rsidR="00F24C84" w:rsidRPr="00CB59A2">
        <w:t xml:space="preserve"> a viúva</w:t>
      </w:r>
      <w:r w:rsidR="004D251A" w:rsidRPr="00CB59A2">
        <w:t xml:space="preserve"> concorre</w:t>
      </w:r>
      <w:r w:rsidR="00236E46" w:rsidRPr="00CB59A2">
        <w:t xml:space="preserve"> com os demais herdeiros, em igual proporção</w:t>
      </w:r>
      <w:r w:rsidR="00304A7D" w:rsidRPr="00CB59A2">
        <w:t xml:space="preserve"> </w:t>
      </w:r>
      <w:r w:rsidR="00304A7D" w:rsidRPr="00CB59A2">
        <w:rPr>
          <w:sz w:val="20"/>
          <w:szCs w:val="18"/>
        </w:rPr>
        <w:t>(art. 1.829, I, e art. 1,832 do CC)</w:t>
      </w:r>
      <w:r w:rsidR="008E752A" w:rsidRPr="00CB59A2">
        <w:t>,</w:t>
      </w:r>
      <w:r w:rsidR="006B57A3" w:rsidRPr="00CB59A2">
        <w:t xml:space="preserve"> e cada herdeiro e </w:t>
      </w:r>
      <w:r w:rsidR="00304A7D" w:rsidRPr="00CB59A2">
        <w:t xml:space="preserve">a </w:t>
      </w:r>
      <w:r w:rsidR="006B57A3" w:rsidRPr="00CB59A2">
        <w:t>meeira ter</w:t>
      </w:r>
      <w:r w:rsidR="00304A7D" w:rsidRPr="00CB59A2">
        <w:t>ão</w:t>
      </w:r>
      <w:r w:rsidR="00236E46" w:rsidRPr="00CB59A2">
        <w:t xml:space="preserve"> </w:t>
      </w:r>
      <w:r w:rsidR="006B57A3" w:rsidRPr="00CB59A2">
        <w:t xml:space="preserve">direito </w:t>
      </w:r>
      <w:r w:rsidR="00304A7D" w:rsidRPr="00CB59A2">
        <w:t xml:space="preserve">à </w:t>
      </w:r>
      <w:r w:rsidR="00304A7D" w:rsidRPr="00CB59A2">
        <w:rPr>
          <w:u w:val="single"/>
        </w:rPr>
        <w:t xml:space="preserve">quota parte </w:t>
      </w:r>
      <w:r w:rsidR="00304A7D" w:rsidRPr="00CB59A2">
        <w:t xml:space="preserve">de </w:t>
      </w:r>
      <w:r w:rsidR="00304A7D" w:rsidRPr="00CB59A2">
        <w:rPr>
          <w:u w:val="single"/>
        </w:rPr>
        <w:t xml:space="preserve">R$ 178.593,75 </w:t>
      </w:r>
      <w:r w:rsidR="00304A7D" w:rsidRPr="00CB59A2">
        <w:rPr>
          <w:sz w:val="20"/>
          <w:szCs w:val="18"/>
        </w:rPr>
        <w:t>(cento e setenta e oito mil, quinhentos e noventa e três reais e setenta e cinco centavos – 1/8 d</w:t>
      </w:r>
      <w:r w:rsidR="00AC61D1" w:rsidRPr="00CB59A2">
        <w:rPr>
          <w:sz w:val="20"/>
          <w:szCs w:val="18"/>
        </w:rPr>
        <w:t>e R$ 1.428.750,00)</w:t>
      </w:r>
      <w:r w:rsidR="008E752A" w:rsidRPr="00CB59A2">
        <w:t>.</w:t>
      </w:r>
    </w:p>
    <w:p w14:paraId="75D97630" w14:textId="0F0F34E4" w:rsidR="00F13DB2" w:rsidRPr="00CB59A2" w:rsidRDefault="00D14F48" w:rsidP="00465A3D">
      <w:pPr>
        <w:pStyle w:val="SemEspaamento"/>
      </w:pPr>
      <w:r w:rsidRPr="00CB59A2">
        <w:t>Aliás</w:t>
      </w:r>
      <w:r w:rsidR="00DA1CAF" w:rsidRPr="00CB59A2">
        <w:t xml:space="preserve">, é bom </w:t>
      </w:r>
      <w:r w:rsidRPr="00CB59A2">
        <w:t>registrar</w:t>
      </w:r>
      <w:r w:rsidR="00DA1CAF" w:rsidRPr="00CB59A2">
        <w:t xml:space="preserve"> </w:t>
      </w:r>
      <w:r w:rsidRPr="00CB59A2">
        <w:t>que</w:t>
      </w:r>
      <w:r w:rsidR="00AC61D1" w:rsidRPr="00CB59A2">
        <w:t>, em vida,</w:t>
      </w:r>
      <w:r w:rsidRPr="00CB59A2">
        <w:t xml:space="preserve"> </w:t>
      </w:r>
      <w:r w:rsidR="00F13DB2" w:rsidRPr="00CB59A2">
        <w:t xml:space="preserve">após </w:t>
      </w:r>
      <w:r w:rsidR="00F50F00" w:rsidRPr="00CB59A2">
        <w:t xml:space="preserve">ter se separado da ex-esposa em 1990 </w:t>
      </w:r>
      <w:r w:rsidR="00F50F00" w:rsidRPr="00CB59A2">
        <w:rPr>
          <w:sz w:val="20"/>
          <w:szCs w:val="18"/>
        </w:rPr>
        <w:t>(</w:t>
      </w:r>
      <w:r w:rsidR="00F50F00" w:rsidRPr="00CB59A2">
        <w:rPr>
          <w:b/>
          <w:bCs/>
          <w:sz w:val="20"/>
          <w:szCs w:val="18"/>
        </w:rPr>
        <w:t>doc. 12</w:t>
      </w:r>
      <w:r w:rsidR="00F50F00" w:rsidRPr="00CB59A2">
        <w:rPr>
          <w:sz w:val="20"/>
          <w:szCs w:val="18"/>
        </w:rPr>
        <w:t>)</w:t>
      </w:r>
      <w:r w:rsidR="00F50F00" w:rsidRPr="00CB59A2">
        <w:t xml:space="preserve">, </w:t>
      </w:r>
      <w:r w:rsidRPr="00CB59A2">
        <w:t xml:space="preserve">o </w:t>
      </w:r>
      <w:r w:rsidR="00AC61D1" w:rsidRPr="00CB59A2">
        <w:t xml:space="preserve">autor da herança </w:t>
      </w:r>
      <w:r w:rsidR="00AC61D1" w:rsidRPr="00CB59A2">
        <w:rPr>
          <w:u w:val="single"/>
        </w:rPr>
        <w:t>cedeu</w:t>
      </w:r>
      <w:r w:rsidR="00DA1CAF" w:rsidRPr="00CB59A2">
        <w:t xml:space="preserve"> </w:t>
      </w:r>
      <w:r w:rsidRPr="00CB59A2">
        <w:t xml:space="preserve">o </w:t>
      </w:r>
      <w:r w:rsidRPr="00CB59A2">
        <w:rPr>
          <w:u w:val="single"/>
        </w:rPr>
        <w:t>uso</w:t>
      </w:r>
      <w:r w:rsidRPr="00CB59A2">
        <w:t xml:space="preserve"> </w:t>
      </w:r>
      <w:r w:rsidR="00AC61D1" w:rsidRPr="00CB59A2">
        <w:rPr>
          <w:u w:val="single"/>
        </w:rPr>
        <w:t>desse</w:t>
      </w:r>
      <w:r w:rsidR="00AC61D1" w:rsidRPr="00CB59A2">
        <w:t xml:space="preserve"> imóvel localizado em Coqueiros </w:t>
      </w:r>
      <w:r w:rsidR="00DA1CAF" w:rsidRPr="00CB59A2">
        <w:t>à herdeira Giselle</w:t>
      </w:r>
      <w:r w:rsidRPr="00CB59A2">
        <w:t xml:space="preserve"> Gastão da Rosa Antunes</w:t>
      </w:r>
      <w:r w:rsidR="00AC61D1" w:rsidRPr="00CB59A2">
        <w:t xml:space="preserve">, </w:t>
      </w:r>
      <w:r w:rsidR="003F478C" w:rsidRPr="00CB59A2">
        <w:t xml:space="preserve">que </w:t>
      </w:r>
      <w:r w:rsidR="00F13DB2" w:rsidRPr="00CB59A2">
        <w:t>passou a exercer</w:t>
      </w:r>
      <w:r w:rsidR="0020622B" w:rsidRPr="00CB59A2">
        <w:t xml:space="preserve"> a posse direta do bem e, pelo menos desde novembro de 2005, </w:t>
      </w:r>
      <w:r w:rsidR="00F13DB2" w:rsidRPr="00CB59A2">
        <w:t xml:space="preserve">começou a auferir renda com a instalação do Centro Educacional </w:t>
      </w:r>
      <w:r w:rsidR="00886931" w:rsidRPr="00CB59A2">
        <w:t xml:space="preserve">e Recreativo </w:t>
      </w:r>
      <w:r w:rsidR="00F13DB2" w:rsidRPr="00CB59A2">
        <w:t xml:space="preserve">Quatro Estações no local </w:t>
      </w:r>
      <w:r w:rsidR="00F13DB2" w:rsidRPr="00CB59A2">
        <w:rPr>
          <w:sz w:val="20"/>
          <w:szCs w:val="18"/>
        </w:rPr>
        <w:t>(</w:t>
      </w:r>
      <w:r w:rsidR="00F13DB2" w:rsidRPr="00CB59A2">
        <w:rPr>
          <w:b/>
          <w:bCs/>
          <w:sz w:val="20"/>
          <w:szCs w:val="18"/>
        </w:rPr>
        <w:t>doc. 1</w:t>
      </w:r>
      <w:r w:rsidR="005F7DFA" w:rsidRPr="00CB59A2">
        <w:rPr>
          <w:b/>
          <w:bCs/>
          <w:sz w:val="20"/>
          <w:szCs w:val="18"/>
        </w:rPr>
        <w:t>3</w:t>
      </w:r>
      <w:r w:rsidR="00F13DB2" w:rsidRPr="00CB59A2">
        <w:rPr>
          <w:sz w:val="20"/>
          <w:szCs w:val="18"/>
        </w:rPr>
        <w:t>)</w:t>
      </w:r>
      <w:r w:rsidR="00F13DB2" w:rsidRPr="00CB59A2">
        <w:t>.</w:t>
      </w:r>
    </w:p>
    <w:p w14:paraId="15371875" w14:textId="0B44720D" w:rsidR="00DA1CAF" w:rsidRPr="00CB59A2" w:rsidRDefault="007F738E" w:rsidP="00465A3D">
      <w:pPr>
        <w:pStyle w:val="SemEspaamento"/>
      </w:pPr>
      <w:r w:rsidRPr="00CB59A2">
        <w:lastRenderedPageBreak/>
        <w:t>E</w:t>
      </w:r>
      <w:r w:rsidR="00563EB8" w:rsidRPr="00CB59A2">
        <w:t xml:space="preserve">m contrapartida, </w:t>
      </w:r>
      <w:r w:rsidRPr="00CB59A2">
        <w:t xml:space="preserve">a herdeira Giselle </w:t>
      </w:r>
      <w:r w:rsidR="003F478C" w:rsidRPr="00CB59A2">
        <w:t xml:space="preserve">ficou responsável pelo recolhimento dos tributos e </w:t>
      </w:r>
      <w:r w:rsidRPr="00CB59A2">
        <w:t xml:space="preserve">a </w:t>
      </w:r>
      <w:r w:rsidR="003F478C" w:rsidRPr="00CB59A2">
        <w:t xml:space="preserve">conservação do </w:t>
      </w:r>
      <w:r w:rsidR="002F2C81" w:rsidRPr="00CB59A2">
        <w:t>imóvel</w:t>
      </w:r>
      <w:r w:rsidR="003F478C" w:rsidRPr="00CB59A2">
        <w:t xml:space="preserve">, </w:t>
      </w:r>
      <w:r w:rsidR="00AC61D1" w:rsidRPr="00CB59A2">
        <w:t xml:space="preserve">situação que </w:t>
      </w:r>
      <w:r w:rsidR="002A10D9" w:rsidRPr="00CB59A2">
        <w:t>se mantém</w:t>
      </w:r>
      <w:r w:rsidR="00AC61D1" w:rsidRPr="00CB59A2">
        <w:t xml:space="preserve"> até </w:t>
      </w:r>
      <w:r w:rsidR="004B1FD6" w:rsidRPr="00CB59A2">
        <w:t>o momento</w:t>
      </w:r>
      <w:r w:rsidR="00563EB8" w:rsidRPr="00CB59A2">
        <w:t xml:space="preserve">, embora, registre-se, </w:t>
      </w:r>
      <w:r w:rsidR="000A37FF" w:rsidRPr="00CB59A2">
        <w:t xml:space="preserve">desde o falecimento do </w:t>
      </w:r>
      <w:r w:rsidR="000A37FF" w:rsidRPr="00CB59A2">
        <w:rPr>
          <w:i/>
          <w:iCs/>
        </w:rPr>
        <w:t xml:space="preserve">de cujus </w:t>
      </w:r>
      <w:r w:rsidR="000A37FF" w:rsidRPr="00CB59A2">
        <w:t xml:space="preserve">o uso do </w:t>
      </w:r>
      <w:r w:rsidR="002F2C81" w:rsidRPr="00CB59A2">
        <w:t>bem</w:t>
      </w:r>
      <w:r w:rsidR="000A37FF" w:rsidRPr="00CB59A2">
        <w:t xml:space="preserve"> deveria </w:t>
      </w:r>
      <w:r w:rsidRPr="00CB59A2">
        <w:t xml:space="preserve">ocorrer somente </w:t>
      </w:r>
      <w:r w:rsidR="000A37FF" w:rsidRPr="00CB59A2">
        <w:t>mediante o pagamento de aluguel mensal</w:t>
      </w:r>
      <w:r w:rsidR="002F2C81" w:rsidRPr="00CB59A2">
        <w:t>, sobretudo porque é utilizado para auferir renda</w:t>
      </w:r>
      <w:r w:rsidR="003F5442" w:rsidRPr="00CB59A2">
        <w:t>, o que poderá ser melhor avaliado pelos demais herdeiros em momento oportuno</w:t>
      </w:r>
      <w:r w:rsidR="00AC61D1" w:rsidRPr="00CB59A2">
        <w:t>.</w:t>
      </w:r>
    </w:p>
    <w:p w14:paraId="2797D3B1" w14:textId="3A2F425A" w:rsidR="00F63F3D" w:rsidRPr="00CB59A2" w:rsidRDefault="00BC3B80" w:rsidP="006A2D82">
      <w:pPr>
        <w:pStyle w:val="SemEspaamento"/>
      </w:pPr>
      <w:r w:rsidRPr="00CB59A2">
        <w:t>No mais, conforme adiantado no tópico I, o</w:t>
      </w:r>
      <w:r w:rsidR="006A2D82" w:rsidRPr="00CB59A2">
        <w:t xml:space="preserve"> falecido também deixou a casa em que residi</w:t>
      </w:r>
      <w:r w:rsidR="00260B3D" w:rsidRPr="00CB59A2">
        <w:t>u</w:t>
      </w:r>
      <w:r w:rsidR="006A2D82" w:rsidRPr="00CB59A2">
        <w:t xml:space="preserve"> com a ora inventariante, </w:t>
      </w:r>
      <w:r w:rsidR="00CF125B" w:rsidRPr="00CB59A2">
        <w:t>com 439,</w:t>
      </w:r>
      <w:r w:rsidR="00E600C5" w:rsidRPr="00CB59A2">
        <w:t>7m² de ár</w:t>
      </w:r>
      <w:r w:rsidRPr="00CB59A2">
        <w:t>e</w:t>
      </w:r>
      <w:r w:rsidR="00E600C5" w:rsidRPr="00CB59A2">
        <w:t xml:space="preserve">a construída, </w:t>
      </w:r>
      <w:r w:rsidR="006A2D82" w:rsidRPr="00CB59A2">
        <w:t>localizada na Rua Acelon Eduardo da Silva, n. 321, Córrego Grande, Florianópolis/SC, CEP n. 88.037-408,</w:t>
      </w:r>
      <w:r w:rsidR="002744B6" w:rsidRPr="00CB59A2">
        <w:t xml:space="preserve"> registrada sob a matrícula n. </w:t>
      </w:r>
      <w:r w:rsidR="00E620A5" w:rsidRPr="00CB59A2">
        <w:t>11.111 no 3º</w:t>
      </w:r>
      <w:r w:rsidR="002A3C9B" w:rsidRPr="00CB59A2">
        <w:t xml:space="preserve"> </w:t>
      </w:r>
      <w:r w:rsidR="00E620A5" w:rsidRPr="00CB59A2">
        <w:t xml:space="preserve">ORI de Florianópolis/SC, </w:t>
      </w:r>
      <w:r w:rsidR="006A2D82" w:rsidRPr="00CB59A2">
        <w:t xml:space="preserve">avaliada </w:t>
      </w:r>
      <w:r w:rsidR="00AD77B6" w:rsidRPr="00CB59A2">
        <w:t xml:space="preserve">atualmente </w:t>
      </w:r>
      <w:r w:rsidR="006A2D82" w:rsidRPr="00CB59A2">
        <w:t xml:space="preserve">em </w:t>
      </w:r>
      <w:r w:rsidR="00C42D06" w:rsidRPr="00CB59A2">
        <w:t xml:space="preserve">R$ 2.850.000,00 </w:t>
      </w:r>
      <w:r w:rsidR="00C42D06" w:rsidRPr="00CB59A2">
        <w:rPr>
          <w:sz w:val="20"/>
          <w:szCs w:val="18"/>
        </w:rPr>
        <w:t>(dois milhões</w:t>
      </w:r>
      <w:r w:rsidR="00AD77B6" w:rsidRPr="00CB59A2">
        <w:rPr>
          <w:sz w:val="20"/>
          <w:szCs w:val="18"/>
        </w:rPr>
        <w:t>, oitocentos e cinquenta mil reais</w:t>
      </w:r>
      <w:r w:rsidR="005F7DFA" w:rsidRPr="00CB59A2">
        <w:rPr>
          <w:sz w:val="20"/>
          <w:szCs w:val="18"/>
        </w:rPr>
        <w:t xml:space="preserve"> – </w:t>
      </w:r>
      <w:r w:rsidR="005F7DFA" w:rsidRPr="00CB59A2">
        <w:rPr>
          <w:b/>
          <w:bCs/>
          <w:sz w:val="20"/>
          <w:szCs w:val="18"/>
        </w:rPr>
        <w:t>doc. 14</w:t>
      </w:r>
      <w:r w:rsidR="00AD77B6" w:rsidRPr="00CB59A2">
        <w:rPr>
          <w:sz w:val="20"/>
          <w:szCs w:val="18"/>
        </w:rPr>
        <w:t>)</w:t>
      </w:r>
      <w:r w:rsidR="00E620A5" w:rsidRPr="00CB59A2">
        <w:t>.</w:t>
      </w:r>
      <w:r w:rsidR="00AD77B6" w:rsidRPr="00CB59A2">
        <w:t xml:space="preserve"> </w:t>
      </w:r>
      <w:r w:rsidR="00E620A5" w:rsidRPr="00CB59A2">
        <w:t xml:space="preserve">Vale frisar que esse imóvel </w:t>
      </w:r>
      <w:r w:rsidR="00845A9F" w:rsidRPr="00CB59A2">
        <w:t>é objeto da ação de abertura, registro e cumprimento de testamento público mencionada anteriormente.</w:t>
      </w:r>
    </w:p>
    <w:p w14:paraId="1128CEE1" w14:textId="63ACC807" w:rsidR="004C27A5" w:rsidRPr="00CB59A2" w:rsidRDefault="004C27A5" w:rsidP="004C27A5">
      <w:pPr>
        <w:pStyle w:val="SemEspaamento"/>
      </w:pPr>
      <w:r w:rsidRPr="00CB59A2">
        <w:t xml:space="preserve">Assim, feitas essas explicações, a inventariante esclarece que o </w:t>
      </w:r>
      <w:r w:rsidRPr="00CB59A2">
        <w:rPr>
          <w:b/>
          <w:bCs/>
        </w:rPr>
        <w:t>valor</w:t>
      </w:r>
      <w:r w:rsidRPr="00CB59A2">
        <w:t xml:space="preserve"> </w:t>
      </w:r>
      <w:r w:rsidRPr="00CB59A2">
        <w:rPr>
          <w:b/>
          <w:bCs/>
        </w:rPr>
        <w:t>total</w:t>
      </w:r>
      <w:r w:rsidRPr="00CB59A2">
        <w:t xml:space="preserve"> dos </w:t>
      </w:r>
      <w:r w:rsidRPr="00CB59A2">
        <w:rPr>
          <w:b/>
          <w:bCs/>
        </w:rPr>
        <w:t>bens</w:t>
      </w:r>
      <w:r w:rsidRPr="00CB59A2">
        <w:t xml:space="preserve"> </w:t>
      </w:r>
      <w:r w:rsidRPr="00520E13">
        <w:rPr>
          <w:b/>
          <w:bCs/>
        </w:rPr>
        <w:t>que</w:t>
      </w:r>
      <w:r w:rsidRPr="00CB59A2">
        <w:t xml:space="preserve"> </w:t>
      </w:r>
      <w:r w:rsidRPr="00CB59A2">
        <w:rPr>
          <w:b/>
          <w:bCs/>
        </w:rPr>
        <w:t>integram</w:t>
      </w:r>
      <w:r w:rsidRPr="00CB59A2">
        <w:t xml:space="preserve"> o </w:t>
      </w:r>
      <w:r w:rsidRPr="00CB59A2">
        <w:rPr>
          <w:b/>
          <w:bCs/>
        </w:rPr>
        <w:t>acervo</w:t>
      </w:r>
      <w:r w:rsidRPr="00CB59A2">
        <w:t xml:space="preserve"> </w:t>
      </w:r>
      <w:r w:rsidRPr="00CB59A2">
        <w:rPr>
          <w:b/>
          <w:bCs/>
        </w:rPr>
        <w:t>hereditário</w:t>
      </w:r>
      <w:r w:rsidRPr="00CB59A2">
        <w:t>,</w:t>
      </w:r>
      <w:r w:rsidR="00CA5EE0" w:rsidRPr="00CB59A2">
        <w:t xml:space="preserve"> ou seja,</w:t>
      </w:r>
      <w:r w:rsidRPr="00CB59A2">
        <w:t xml:space="preserve"> excluída a meação</w:t>
      </w:r>
      <w:r w:rsidR="00E91C5A" w:rsidRPr="00CB59A2">
        <w:t xml:space="preserve"> </w:t>
      </w:r>
      <w:r w:rsidR="00E91C5A" w:rsidRPr="00CB59A2">
        <w:rPr>
          <w:sz w:val="20"/>
          <w:szCs w:val="18"/>
        </w:rPr>
        <w:t>(R$</w:t>
      </w:r>
      <w:r w:rsidR="00845A4F" w:rsidRPr="00CB59A2">
        <w:rPr>
          <w:sz w:val="20"/>
          <w:szCs w:val="18"/>
        </w:rPr>
        <w:t xml:space="preserve"> 1.201</w:t>
      </w:r>
      <w:r w:rsidR="0067549D" w:rsidRPr="00CB59A2">
        <w:rPr>
          <w:sz w:val="20"/>
          <w:szCs w:val="18"/>
        </w:rPr>
        <w:t>.</w:t>
      </w:r>
      <w:r w:rsidR="00B61122">
        <w:rPr>
          <w:sz w:val="20"/>
          <w:szCs w:val="18"/>
        </w:rPr>
        <w:t>400</w:t>
      </w:r>
      <w:r w:rsidR="0067549D" w:rsidRPr="00CB59A2">
        <w:rPr>
          <w:sz w:val="20"/>
          <w:szCs w:val="18"/>
        </w:rPr>
        <w:t>,8</w:t>
      </w:r>
      <w:r w:rsidR="00B61122">
        <w:rPr>
          <w:sz w:val="20"/>
          <w:szCs w:val="18"/>
        </w:rPr>
        <w:t>0</w:t>
      </w:r>
      <w:r w:rsidR="0067549D" w:rsidRPr="00CB59A2">
        <w:rPr>
          <w:sz w:val="20"/>
          <w:szCs w:val="18"/>
        </w:rPr>
        <w:t>)</w:t>
      </w:r>
      <w:r w:rsidR="0067549D" w:rsidRPr="00CB59A2">
        <w:t xml:space="preserve"> e o imóvel objeto de testamento público,</w:t>
      </w:r>
      <w:r w:rsidRPr="00CB59A2">
        <w:t xml:space="preserve"> </w:t>
      </w:r>
      <w:r w:rsidRPr="00CB59A2">
        <w:rPr>
          <w:b/>
          <w:bCs/>
        </w:rPr>
        <w:t>é</w:t>
      </w:r>
      <w:r w:rsidRPr="00CB59A2">
        <w:t xml:space="preserve"> </w:t>
      </w:r>
      <w:r w:rsidRPr="00CB59A2">
        <w:rPr>
          <w:b/>
          <w:bCs/>
        </w:rPr>
        <w:t>de</w:t>
      </w:r>
      <w:r w:rsidRPr="00CB59A2">
        <w:t xml:space="preserve"> </w:t>
      </w:r>
      <w:r w:rsidRPr="00CB59A2">
        <w:rPr>
          <w:b/>
          <w:bCs/>
          <w:u w:val="single"/>
        </w:rPr>
        <w:t>R$</w:t>
      </w:r>
      <w:r w:rsidR="00AC48FB" w:rsidRPr="00CB59A2">
        <w:rPr>
          <w:b/>
          <w:bCs/>
          <w:u w:val="single"/>
        </w:rPr>
        <w:t xml:space="preserve"> 2.630.</w:t>
      </w:r>
      <w:r w:rsidR="004102F5">
        <w:rPr>
          <w:b/>
          <w:bCs/>
          <w:u w:val="single"/>
        </w:rPr>
        <w:t>979</w:t>
      </w:r>
      <w:r w:rsidR="00AC48FB" w:rsidRPr="00CB59A2">
        <w:rPr>
          <w:b/>
          <w:bCs/>
          <w:u w:val="single"/>
        </w:rPr>
        <w:t>,</w:t>
      </w:r>
      <w:r w:rsidR="004102F5">
        <w:rPr>
          <w:b/>
          <w:bCs/>
          <w:u w:val="single"/>
        </w:rPr>
        <w:t>2</w:t>
      </w:r>
      <w:r w:rsidR="00A9275E">
        <w:rPr>
          <w:b/>
          <w:bCs/>
          <w:u w:val="single"/>
        </w:rPr>
        <w:t>8</w:t>
      </w:r>
      <w:r w:rsidR="004D34CB">
        <w:rPr>
          <w:b/>
          <w:bCs/>
        </w:rPr>
        <w:t xml:space="preserve"> </w:t>
      </w:r>
      <w:r w:rsidR="00AC48FB" w:rsidRPr="00CB59A2">
        <w:rPr>
          <w:sz w:val="20"/>
          <w:szCs w:val="18"/>
        </w:rPr>
        <w:t xml:space="preserve">(dois milhões, seiscentos e trinta mil, </w:t>
      </w:r>
      <w:r w:rsidR="004102F5">
        <w:rPr>
          <w:sz w:val="20"/>
          <w:szCs w:val="18"/>
        </w:rPr>
        <w:t xml:space="preserve">novecentos e setenta e nove </w:t>
      </w:r>
      <w:r w:rsidR="004D34CB">
        <w:rPr>
          <w:sz w:val="20"/>
          <w:szCs w:val="18"/>
        </w:rPr>
        <w:t xml:space="preserve">reais e </w:t>
      </w:r>
      <w:r w:rsidR="004102F5">
        <w:rPr>
          <w:sz w:val="20"/>
          <w:szCs w:val="18"/>
        </w:rPr>
        <w:t xml:space="preserve">vinte e oito </w:t>
      </w:r>
      <w:r w:rsidR="00AC48FB" w:rsidRPr="00CB59A2">
        <w:rPr>
          <w:sz w:val="20"/>
          <w:szCs w:val="18"/>
        </w:rPr>
        <w:t>centavos</w:t>
      </w:r>
      <w:r w:rsidR="00162A34">
        <w:rPr>
          <w:sz w:val="20"/>
          <w:szCs w:val="18"/>
        </w:rPr>
        <w:t xml:space="preserve"> – valor dos bens listados somado ao valo</w:t>
      </w:r>
      <w:r w:rsidR="00801018">
        <w:rPr>
          <w:sz w:val="20"/>
          <w:szCs w:val="18"/>
        </w:rPr>
        <w:t>r</w:t>
      </w:r>
      <w:r w:rsidR="00162A34">
        <w:rPr>
          <w:sz w:val="20"/>
          <w:szCs w:val="18"/>
        </w:rPr>
        <w:t xml:space="preserve"> do imóvel de Coqueiros = R$ 1.</w:t>
      </w:r>
      <w:r w:rsidR="00653349">
        <w:rPr>
          <w:sz w:val="20"/>
          <w:szCs w:val="18"/>
        </w:rPr>
        <w:t>202</w:t>
      </w:r>
      <w:r w:rsidR="00162A34">
        <w:rPr>
          <w:sz w:val="20"/>
          <w:szCs w:val="18"/>
        </w:rPr>
        <w:t>.</w:t>
      </w:r>
      <w:r w:rsidR="00653349">
        <w:rPr>
          <w:sz w:val="20"/>
          <w:szCs w:val="18"/>
        </w:rPr>
        <w:t>229</w:t>
      </w:r>
      <w:r w:rsidR="00162A34">
        <w:rPr>
          <w:sz w:val="20"/>
          <w:szCs w:val="18"/>
        </w:rPr>
        <w:t>,</w:t>
      </w:r>
      <w:r w:rsidR="00653349">
        <w:rPr>
          <w:sz w:val="20"/>
          <w:szCs w:val="18"/>
        </w:rPr>
        <w:t>2</w:t>
      </w:r>
      <w:r w:rsidR="00A30F7B">
        <w:rPr>
          <w:sz w:val="20"/>
          <w:szCs w:val="18"/>
        </w:rPr>
        <w:t>8</w:t>
      </w:r>
      <w:r w:rsidR="00162A34">
        <w:rPr>
          <w:sz w:val="20"/>
          <w:szCs w:val="18"/>
        </w:rPr>
        <w:t xml:space="preserve"> + R$ 1.428.750,00</w:t>
      </w:r>
      <w:r w:rsidR="00AC48FB" w:rsidRPr="00CB59A2">
        <w:rPr>
          <w:sz w:val="20"/>
          <w:szCs w:val="18"/>
        </w:rPr>
        <w:t>)</w:t>
      </w:r>
      <w:r w:rsidR="00AC48FB" w:rsidRPr="00CB59A2">
        <w:t>.</w:t>
      </w:r>
    </w:p>
    <w:p w14:paraId="65CD7919" w14:textId="77777777" w:rsidR="00F63F3D" w:rsidRPr="006D2ABC" w:rsidRDefault="00F63F3D" w:rsidP="001D4AD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DD0E565" w14:textId="6FAEEE7E" w:rsidR="00FE632D" w:rsidRPr="00CB59A2" w:rsidRDefault="00FE632D" w:rsidP="00E871C0">
      <w:pPr>
        <w:pStyle w:val="Ttulo"/>
        <w:rPr>
          <w:rFonts w:cs="Arial"/>
        </w:rPr>
      </w:pPr>
      <w:r w:rsidRPr="00CB59A2">
        <w:rPr>
          <w:rFonts w:cs="Arial"/>
        </w:rPr>
        <w:t xml:space="preserve">IV – DOS BENS QUE </w:t>
      </w:r>
      <w:r w:rsidRPr="00CB59A2">
        <w:rPr>
          <w:rFonts w:cs="Arial"/>
          <w:u w:val="single"/>
        </w:rPr>
        <w:t>NÃO</w:t>
      </w:r>
      <w:r w:rsidRPr="00CB59A2">
        <w:rPr>
          <w:rFonts w:cs="Arial"/>
        </w:rPr>
        <w:t xml:space="preserve"> INTEGRAM A HERANÇA</w:t>
      </w:r>
    </w:p>
    <w:p w14:paraId="7D61083E" w14:textId="77777777" w:rsidR="00FE632D" w:rsidRPr="006D2ABC" w:rsidRDefault="00FE632D" w:rsidP="001D4ADB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ED23135" w14:textId="1AE04DEC" w:rsidR="00AC2E0D" w:rsidRPr="00CB59A2" w:rsidRDefault="00AC2E0D" w:rsidP="00AC2E0D">
      <w:pPr>
        <w:pStyle w:val="SemEspaamento"/>
      </w:pPr>
      <w:r w:rsidRPr="00CB59A2">
        <w:t>Por uma questão de boa-fé e transparência, Excelência, a inventariante explica que o imóvel situado na rua Vidal Ramos, n. 54, apartamento 103, matriculado sob o n. 8</w:t>
      </w:r>
      <w:r w:rsidR="00BC36EA">
        <w:t>.</w:t>
      </w:r>
      <w:r w:rsidRPr="00CB59A2">
        <w:t>836 no 1º Ofício do Registro de Imóveis da Capital/SC</w:t>
      </w:r>
      <w:r w:rsidR="00BC36EA">
        <w:t>,</w:t>
      </w:r>
      <w:r w:rsidRPr="00CB59A2">
        <w:t xml:space="preserve"> </w:t>
      </w:r>
      <w:r w:rsidRPr="00CB59A2">
        <w:rPr>
          <w:u w:val="single"/>
        </w:rPr>
        <w:t>não</w:t>
      </w:r>
      <w:r w:rsidRPr="00CB59A2">
        <w:t xml:space="preserve"> </w:t>
      </w:r>
      <w:r w:rsidR="00BC36EA">
        <w:rPr>
          <w:u w:val="single"/>
        </w:rPr>
        <w:t>integra</w:t>
      </w:r>
      <w:r w:rsidR="00BC36EA">
        <w:t xml:space="preserve"> o </w:t>
      </w:r>
      <w:r w:rsidR="00BC36EA" w:rsidRPr="00BC36EA">
        <w:rPr>
          <w:u w:val="single"/>
        </w:rPr>
        <w:t>acervo</w:t>
      </w:r>
      <w:r w:rsidR="00BC36EA">
        <w:t xml:space="preserve"> </w:t>
      </w:r>
      <w:r w:rsidR="00BC36EA" w:rsidRPr="00BC36EA">
        <w:rPr>
          <w:u w:val="single"/>
        </w:rPr>
        <w:t>hereditário</w:t>
      </w:r>
      <w:r w:rsidR="00BC36EA">
        <w:t xml:space="preserve"> d</w:t>
      </w:r>
      <w:r w:rsidRPr="00CB59A2">
        <w:t xml:space="preserve">o </w:t>
      </w:r>
      <w:r w:rsidRPr="00BC36EA">
        <w:rPr>
          <w:u w:val="single"/>
        </w:rPr>
        <w:t>espólio</w:t>
      </w:r>
      <w:r w:rsidRPr="00CB59A2">
        <w:t xml:space="preserve">, porque este bem pertence à viúva Maria Aparecida Malagolli Gastão da Rosa desde o ano de 1986, quando ainda </w:t>
      </w:r>
      <w:r w:rsidRPr="00CB59A2">
        <w:rPr>
          <w:u w:val="single"/>
        </w:rPr>
        <w:t>não</w:t>
      </w:r>
      <w:r w:rsidRPr="00CB59A2">
        <w:t xml:space="preserve"> </w:t>
      </w:r>
      <w:r w:rsidRPr="00CB59A2">
        <w:rPr>
          <w:u w:val="single"/>
        </w:rPr>
        <w:t>era</w:t>
      </w:r>
      <w:r w:rsidRPr="00CB59A2">
        <w:t xml:space="preserve"> </w:t>
      </w:r>
      <w:r w:rsidRPr="00CB59A2">
        <w:rPr>
          <w:u w:val="single"/>
        </w:rPr>
        <w:t>casada</w:t>
      </w:r>
      <w:r w:rsidRPr="00CB59A2">
        <w:t xml:space="preserve"> com o </w:t>
      </w:r>
      <w:r w:rsidRPr="00CB59A2">
        <w:rPr>
          <w:i/>
        </w:rPr>
        <w:t>de cujus</w:t>
      </w:r>
      <w:r w:rsidRPr="00CB59A2">
        <w:t xml:space="preserve">, </w:t>
      </w:r>
      <w:r w:rsidR="00E4064F">
        <w:t xml:space="preserve">havendo </w:t>
      </w:r>
      <w:r w:rsidRPr="00CB59A2">
        <w:t xml:space="preserve">inclusive sentença reconhecendo a </w:t>
      </w:r>
      <w:r w:rsidR="00BC36EA">
        <w:t xml:space="preserve">adjudicação compulsória </w:t>
      </w:r>
      <w:r w:rsidRPr="00CB59A2">
        <w:t>em nome d</w:t>
      </w:r>
      <w:r w:rsidR="00BC36EA">
        <w:t>a inventariante </w:t>
      </w:r>
      <w:r w:rsidRPr="00CB59A2">
        <w:t>nos</w:t>
      </w:r>
      <w:r w:rsidR="00BC36EA">
        <w:t xml:space="preserve"> </w:t>
      </w:r>
      <w:r w:rsidRPr="00CB59A2">
        <w:t xml:space="preserve">autos </w:t>
      </w:r>
      <w:r w:rsidR="00BC36EA">
        <w:t xml:space="preserve">n. </w:t>
      </w:r>
      <w:r w:rsidRPr="00CB59A2">
        <w:t xml:space="preserve">5007609-70.2019.8.24.0023 </w:t>
      </w:r>
      <w:r w:rsidRPr="00CB59A2">
        <w:rPr>
          <w:sz w:val="20"/>
          <w:szCs w:val="18"/>
        </w:rPr>
        <w:t>(</w:t>
      </w:r>
      <w:r w:rsidRPr="00CB59A2">
        <w:rPr>
          <w:i/>
          <w:iCs/>
          <w:sz w:val="20"/>
          <w:szCs w:val="18"/>
        </w:rPr>
        <w:t>vi</w:t>
      </w:r>
      <w:r w:rsidR="008D2AA9" w:rsidRPr="00CB59A2">
        <w:rPr>
          <w:i/>
          <w:iCs/>
          <w:sz w:val="20"/>
          <w:szCs w:val="18"/>
        </w:rPr>
        <w:t>d</w:t>
      </w:r>
      <w:r w:rsidRPr="00CB59A2">
        <w:rPr>
          <w:i/>
          <w:iCs/>
          <w:sz w:val="20"/>
          <w:szCs w:val="18"/>
        </w:rPr>
        <w:t xml:space="preserve">e </w:t>
      </w:r>
      <w:r w:rsidRPr="00CB59A2">
        <w:rPr>
          <w:sz w:val="20"/>
          <w:szCs w:val="18"/>
        </w:rPr>
        <w:t>evento 52)</w:t>
      </w:r>
      <w:r w:rsidRPr="00CB59A2">
        <w:t xml:space="preserve">. </w:t>
      </w:r>
    </w:p>
    <w:p w14:paraId="2FC0BA61" w14:textId="0EF798DE" w:rsidR="000A37FF" w:rsidRPr="00CB59A2" w:rsidRDefault="00D57692" w:rsidP="008E68BB">
      <w:pPr>
        <w:pStyle w:val="SemEspaamento"/>
      </w:pPr>
      <w:r w:rsidRPr="00CB59A2">
        <w:t xml:space="preserve">Além disso, </w:t>
      </w:r>
      <w:r w:rsidR="00D33795" w:rsidRPr="00CB59A2">
        <w:t xml:space="preserve">logo após </w:t>
      </w:r>
      <w:r w:rsidRPr="00CB59A2">
        <w:t xml:space="preserve">o </w:t>
      </w:r>
      <w:r w:rsidR="00DF3BB5" w:rsidRPr="00CB59A2">
        <w:t>autor da herança</w:t>
      </w:r>
      <w:r w:rsidR="00DF3BB5" w:rsidRPr="00CB59A2">
        <w:rPr>
          <w:i/>
          <w:iCs/>
        </w:rPr>
        <w:t xml:space="preserve"> </w:t>
      </w:r>
      <w:r w:rsidR="00C6461F" w:rsidRPr="00CB59A2">
        <w:t xml:space="preserve">fechar o seu escritório e encerrar o exercício da </w:t>
      </w:r>
      <w:r w:rsidRPr="00CB59A2">
        <w:t>nobre profissão de advogado,</w:t>
      </w:r>
      <w:r w:rsidR="00273AA1" w:rsidRPr="00CB59A2">
        <w:t xml:space="preserve"> </w:t>
      </w:r>
      <w:r w:rsidR="008E68BB" w:rsidRPr="00CB59A2">
        <w:t>o seu filho, Bruno Gastão da Rosa, passou a atuar</w:t>
      </w:r>
      <w:r w:rsidR="00B6285C" w:rsidRPr="00CB59A2">
        <w:t xml:space="preserve"> sozinho</w:t>
      </w:r>
      <w:r w:rsidR="008E68BB" w:rsidRPr="00CB59A2">
        <w:t xml:space="preserve"> na </w:t>
      </w:r>
      <w:r w:rsidR="00183902" w:rsidRPr="00CB59A2">
        <w:t>execução n. 0004694-39.2008.8.24.0082</w:t>
      </w:r>
      <w:r w:rsidR="008E68BB" w:rsidRPr="00CB59A2">
        <w:t xml:space="preserve">. </w:t>
      </w:r>
    </w:p>
    <w:p w14:paraId="444C9F34" w14:textId="42FD0195" w:rsidR="00D57692" w:rsidRPr="00CB59A2" w:rsidRDefault="0080598D" w:rsidP="0024431E">
      <w:pPr>
        <w:pStyle w:val="SemEspaamento"/>
      </w:pPr>
      <w:r>
        <w:t>Excelência</w:t>
      </w:r>
      <w:r w:rsidR="008E68BB" w:rsidRPr="00CB59A2">
        <w:t>, neste caso</w:t>
      </w:r>
      <w:r w:rsidR="00B6285C" w:rsidRPr="00CB59A2">
        <w:t xml:space="preserve"> específico</w:t>
      </w:r>
      <w:r w:rsidR="008E68BB" w:rsidRPr="00CB59A2">
        <w:t xml:space="preserve">, não há contrato de honorários </w:t>
      </w:r>
      <w:r>
        <w:t xml:space="preserve">advocatícios </w:t>
      </w:r>
      <w:r w:rsidR="008E68BB" w:rsidRPr="00CB59A2">
        <w:t xml:space="preserve">firmado entre o falecido e </w:t>
      </w:r>
      <w:r w:rsidR="00114F39" w:rsidRPr="00CB59A2">
        <w:t xml:space="preserve">o exequente </w:t>
      </w:r>
      <w:r w:rsidR="00114F39" w:rsidRPr="00CB59A2">
        <w:rPr>
          <w:sz w:val="20"/>
          <w:szCs w:val="18"/>
        </w:rPr>
        <w:t>(Banco Real)</w:t>
      </w:r>
      <w:r w:rsidR="00114F39" w:rsidRPr="00CB59A2">
        <w:t>, que</w:t>
      </w:r>
      <w:r w:rsidR="00B6285C" w:rsidRPr="00CB59A2">
        <w:t>, inclusive,</w:t>
      </w:r>
      <w:r w:rsidR="00114F39" w:rsidRPr="00CB59A2">
        <w:t xml:space="preserve"> </w:t>
      </w:r>
      <w:r w:rsidR="005A3D08" w:rsidRPr="00CB59A2">
        <w:t>requereu</w:t>
      </w:r>
      <w:r w:rsidR="00B6285C" w:rsidRPr="00CB59A2">
        <w:t xml:space="preserve"> </w:t>
      </w:r>
      <w:r w:rsidR="00114F39" w:rsidRPr="00CB59A2">
        <w:t>falência. De qualquer forma, por uma questão</w:t>
      </w:r>
      <w:r w:rsidR="005A3D08" w:rsidRPr="00CB59A2">
        <w:t xml:space="preserve"> boa-fé e transparência, </w:t>
      </w:r>
      <w:r w:rsidR="001E1F83" w:rsidRPr="00CB59A2">
        <w:t xml:space="preserve">a </w:t>
      </w:r>
      <w:r w:rsidR="001E1F83" w:rsidRPr="00CB59A2">
        <w:lastRenderedPageBreak/>
        <w:t>inventariante registra a existência desse processo</w:t>
      </w:r>
      <w:r w:rsidR="00AA1FAE" w:rsidRPr="00CB59A2">
        <w:t>, que</w:t>
      </w:r>
      <w:r w:rsidR="00F3443C" w:rsidRPr="00CB59A2">
        <w:t xml:space="preserve"> pode eventualmente vir a compor o acervo hereditário</w:t>
      </w:r>
      <w:r w:rsidR="00D57692" w:rsidRPr="00CB59A2">
        <w:t>.</w:t>
      </w:r>
    </w:p>
    <w:p w14:paraId="683F9A46" w14:textId="77777777" w:rsidR="00CB59A2" w:rsidRDefault="00CB59A2" w:rsidP="00F654E2">
      <w:pPr>
        <w:pStyle w:val="SemEspaamento"/>
        <w:numPr>
          <w:ilvl w:val="0"/>
          <w:numId w:val="0"/>
        </w:numPr>
        <w:rPr>
          <w:sz w:val="14"/>
          <w:szCs w:val="12"/>
        </w:rPr>
      </w:pPr>
    </w:p>
    <w:p w14:paraId="3D58DB78" w14:textId="0C3C8B76" w:rsidR="00842A5D" w:rsidRPr="00CB59A2" w:rsidRDefault="001058F2" w:rsidP="00E871C0">
      <w:pPr>
        <w:pStyle w:val="Ttulo"/>
        <w:rPr>
          <w:rFonts w:cs="Arial"/>
        </w:rPr>
      </w:pPr>
      <w:r w:rsidRPr="00CB59A2">
        <w:rPr>
          <w:rFonts w:cs="Arial"/>
        </w:rPr>
        <w:t>V</w:t>
      </w:r>
      <w:r w:rsidR="00D163E8" w:rsidRPr="00CB59A2">
        <w:rPr>
          <w:rFonts w:cs="Arial"/>
        </w:rPr>
        <w:t xml:space="preserve"> – </w:t>
      </w:r>
      <w:r w:rsidR="00842A5D" w:rsidRPr="00CB59A2">
        <w:rPr>
          <w:rFonts w:cs="Arial"/>
        </w:rPr>
        <w:t>DAS DÍVIDAS DO FALECIDO</w:t>
      </w:r>
    </w:p>
    <w:p w14:paraId="6867FC6A" w14:textId="77777777" w:rsidR="00842A5D" w:rsidRPr="00CB59A2" w:rsidRDefault="00842A5D" w:rsidP="00F30861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060882E7" w14:textId="61019795" w:rsidR="004D60F5" w:rsidRDefault="003F478C" w:rsidP="003F478C">
      <w:pPr>
        <w:pStyle w:val="SemEspaamento"/>
      </w:pPr>
      <w:r w:rsidRPr="00CB59A2">
        <w:t>Cumpre à inventariante</w:t>
      </w:r>
      <w:r w:rsidR="008F3A9E">
        <w:t xml:space="preserve"> expor</w:t>
      </w:r>
      <w:r w:rsidRPr="00CB59A2">
        <w:t xml:space="preserve">, ainda, que o autor da herança não deixou dívidas públicas conhecidas, embora conste débito municipal de </w:t>
      </w:r>
      <w:r w:rsidR="00147A2E" w:rsidRPr="00CB59A2">
        <w:t>R$</w:t>
      </w:r>
      <w:r w:rsidR="00947C18" w:rsidRPr="00CB59A2">
        <w:t xml:space="preserve"> </w:t>
      </w:r>
      <w:r w:rsidR="002D7A60" w:rsidRPr="00CB59A2">
        <w:t xml:space="preserve">129.217,31 </w:t>
      </w:r>
      <w:r w:rsidR="002D7A60" w:rsidRPr="00CB59A2">
        <w:rPr>
          <w:sz w:val="20"/>
          <w:szCs w:val="18"/>
        </w:rPr>
        <w:t>(cento e vinte e nove mil, duzentos e dezessete reais e trinta e um centavos</w:t>
      </w:r>
      <w:r w:rsidR="00A818DE">
        <w:rPr>
          <w:sz w:val="20"/>
          <w:szCs w:val="18"/>
        </w:rPr>
        <w:t xml:space="preserve"> – </w:t>
      </w:r>
      <w:r w:rsidR="00A818DE">
        <w:rPr>
          <w:b/>
          <w:bCs/>
          <w:sz w:val="20"/>
          <w:szCs w:val="18"/>
        </w:rPr>
        <w:t>doc. 15</w:t>
      </w:r>
      <w:r w:rsidR="002D7A60" w:rsidRPr="00CB59A2">
        <w:rPr>
          <w:sz w:val="20"/>
          <w:szCs w:val="18"/>
        </w:rPr>
        <w:t>)</w:t>
      </w:r>
      <w:r w:rsidR="002D7A60" w:rsidRPr="00CB59A2">
        <w:t xml:space="preserve">, dos quais </w:t>
      </w:r>
      <w:r w:rsidR="00947C18" w:rsidRPr="00CB59A2">
        <w:t xml:space="preserve">128.884,77 </w:t>
      </w:r>
      <w:r w:rsidR="00947C18" w:rsidRPr="00CB59A2">
        <w:rPr>
          <w:sz w:val="20"/>
          <w:szCs w:val="18"/>
        </w:rPr>
        <w:t>(cento e vinte e oito mil, oitocentos e oitenta e quatro reais e setenta e sete centavos)</w:t>
      </w:r>
      <w:r w:rsidRPr="00CB59A2">
        <w:t xml:space="preserve"> </w:t>
      </w:r>
      <w:r w:rsidR="002D7A60" w:rsidRPr="00CB59A2">
        <w:t>dizem respeito</w:t>
      </w:r>
      <w:r w:rsidRPr="00CB59A2">
        <w:t xml:space="preserve"> ao imóvel de Coqueiros</w:t>
      </w:r>
      <w:r w:rsidR="00947C18" w:rsidRPr="00CB59A2">
        <w:t xml:space="preserve"> </w:t>
      </w:r>
      <w:r w:rsidR="002D7A60" w:rsidRPr="00CB59A2">
        <w:t xml:space="preserve">e </w:t>
      </w:r>
      <w:r w:rsidRPr="00CB59A2">
        <w:t xml:space="preserve">cujo pagamento </w:t>
      </w:r>
      <w:r w:rsidR="002D7A60" w:rsidRPr="00CB59A2">
        <w:t xml:space="preserve">fica ao encargo da </w:t>
      </w:r>
      <w:r w:rsidRPr="00CB59A2">
        <w:t>herdeira Giselle Gastão da Rosa Antunes.</w:t>
      </w:r>
      <w:r w:rsidR="002D7A60" w:rsidRPr="00CB59A2">
        <w:t xml:space="preserve"> </w:t>
      </w:r>
      <w:r w:rsidR="008914D2" w:rsidRPr="00CB59A2">
        <w:t xml:space="preserve">Parte dessa quantia, é bom informar, foi parcelada e há outro montante objeto de execução fiscal. </w:t>
      </w:r>
    </w:p>
    <w:p w14:paraId="69F2049E" w14:textId="3241C2A9" w:rsidR="00E72213" w:rsidRPr="00CB59A2" w:rsidRDefault="008914D2" w:rsidP="003F478C">
      <w:pPr>
        <w:pStyle w:val="SemEspaamento"/>
      </w:pPr>
      <w:r w:rsidRPr="00CB59A2">
        <w:t xml:space="preserve">Quanto </w:t>
      </w:r>
      <w:r w:rsidR="00A818DE">
        <w:t xml:space="preserve">ao valor </w:t>
      </w:r>
      <w:r w:rsidRPr="00CB59A2">
        <w:t>remanescente</w:t>
      </w:r>
      <w:r w:rsidR="00A818DE">
        <w:t xml:space="preserve"> </w:t>
      </w:r>
      <w:r w:rsidR="00A818DE" w:rsidRPr="00CB59A2">
        <w:rPr>
          <w:sz w:val="20"/>
          <w:szCs w:val="18"/>
        </w:rPr>
        <w:t>(</w:t>
      </w:r>
      <w:r w:rsidR="00A818DE" w:rsidRPr="00CB59A2">
        <w:rPr>
          <w:b/>
          <w:bCs/>
          <w:sz w:val="20"/>
          <w:szCs w:val="18"/>
        </w:rPr>
        <w:t>doc. 15</w:t>
      </w:r>
      <w:r w:rsidR="00A818DE" w:rsidRPr="00CB59A2">
        <w:rPr>
          <w:sz w:val="20"/>
          <w:szCs w:val="18"/>
        </w:rPr>
        <w:t>)</w:t>
      </w:r>
      <w:r w:rsidRPr="00CB59A2">
        <w:t xml:space="preserve">, </w:t>
      </w:r>
      <w:r w:rsidR="00E72213" w:rsidRPr="00CB59A2">
        <w:t xml:space="preserve">que diz respeito a débito do imóvel do Ceisa Center, </w:t>
      </w:r>
      <w:r w:rsidRPr="00CB59A2">
        <w:t xml:space="preserve">a </w:t>
      </w:r>
      <w:r w:rsidR="002D7A60" w:rsidRPr="00CB59A2">
        <w:t xml:space="preserve">inventariante </w:t>
      </w:r>
      <w:r w:rsidR="00121740" w:rsidRPr="00CB59A2">
        <w:t xml:space="preserve">já </w:t>
      </w:r>
      <w:r w:rsidR="002D7A60" w:rsidRPr="00CB59A2">
        <w:t xml:space="preserve">está </w:t>
      </w:r>
      <w:r w:rsidRPr="00CB59A2">
        <w:t>providenciando o pagamento</w:t>
      </w:r>
      <w:r w:rsidR="00E72213" w:rsidRPr="00CB59A2">
        <w:t>.</w:t>
      </w:r>
      <w:r w:rsidRPr="00CB59A2">
        <w:t xml:space="preserve"> </w:t>
      </w:r>
    </w:p>
    <w:p w14:paraId="4E3D3068" w14:textId="7C0FC263" w:rsidR="003F478C" w:rsidRPr="00CB59A2" w:rsidRDefault="00E72213" w:rsidP="003F478C">
      <w:pPr>
        <w:pStyle w:val="SemEspaamento"/>
      </w:pPr>
      <w:r w:rsidRPr="00CB59A2">
        <w:t>No mais</w:t>
      </w:r>
      <w:r w:rsidR="003F478C" w:rsidRPr="00CB59A2">
        <w:t xml:space="preserve">, junta-se as certidões negativas de débitos estadual e federal </w:t>
      </w:r>
      <w:r w:rsidR="003F478C" w:rsidRPr="00CB59A2">
        <w:rPr>
          <w:sz w:val="20"/>
          <w:szCs w:val="18"/>
        </w:rPr>
        <w:t>(</w:t>
      </w:r>
      <w:r w:rsidR="003F478C" w:rsidRPr="00CB59A2">
        <w:rPr>
          <w:b/>
          <w:bCs/>
          <w:sz w:val="20"/>
          <w:szCs w:val="18"/>
        </w:rPr>
        <w:t>doc. 1</w:t>
      </w:r>
      <w:r w:rsidR="007151B0" w:rsidRPr="00CB59A2">
        <w:rPr>
          <w:b/>
          <w:bCs/>
          <w:sz w:val="20"/>
          <w:szCs w:val="18"/>
        </w:rPr>
        <w:t>6</w:t>
      </w:r>
      <w:r w:rsidR="003F478C" w:rsidRPr="00CB59A2">
        <w:rPr>
          <w:sz w:val="20"/>
          <w:szCs w:val="18"/>
        </w:rPr>
        <w:t>)</w:t>
      </w:r>
      <w:r w:rsidR="003F478C" w:rsidRPr="00CB59A2">
        <w:t>.</w:t>
      </w:r>
    </w:p>
    <w:p w14:paraId="1C76DD4D" w14:textId="5F8C5C5A" w:rsidR="003F478C" w:rsidRPr="00CB59A2" w:rsidRDefault="007579E6" w:rsidP="006A532F">
      <w:pPr>
        <w:pStyle w:val="SemEspaamento"/>
      </w:pPr>
      <w:r>
        <w:t>Registra-se, por oportuno</w:t>
      </w:r>
      <w:r w:rsidR="00475BAA">
        <w:t xml:space="preserve">, </w:t>
      </w:r>
      <w:r>
        <w:t xml:space="preserve">que </w:t>
      </w:r>
      <w:r w:rsidR="00475BAA">
        <w:t xml:space="preserve">não há notícia de </w:t>
      </w:r>
      <w:r w:rsidR="003F478C" w:rsidRPr="00CB59A2">
        <w:t>dívida particular d</w:t>
      </w:r>
      <w:r w:rsidR="00475BAA">
        <w:t>eixada pel</w:t>
      </w:r>
      <w:r w:rsidR="003F478C" w:rsidRPr="00CB59A2">
        <w:t xml:space="preserve">o </w:t>
      </w:r>
      <w:r w:rsidR="003F478C" w:rsidRPr="00CB59A2">
        <w:rPr>
          <w:i/>
          <w:iCs/>
        </w:rPr>
        <w:t>de cujus</w:t>
      </w:r>
      <w:r w:rsidR="003F478C" w:rsidRPr="00CB59A2">
        <w:t>,</w:t>
      </w:r>
      <w:r w:rsidR="00475BAA">
        <w:t xml:space="preserve"> embora existam execuções fiscais e cumprimentos de sentença </w:t>
      </w:r>
      <w:r w:rsidR="00A97545">
        <w:t>propost</w:t>
      </w:r>
      <w:r w:rsidR="00A818DE">
        <w:t>o</w:t>
      </w:r>
      <w:r w:rsidR="00A97545">
        <w:t xml:space="preserve">s </w:t>
      </w:r>
      <w:r w:rsidR="00475BAA">
        <w:t>em seu desfavor, conforme detalhado no tópico abaixo</w:t>
      </w:r>
      <w:r w:rsidR="003F478C" w:rsidRPr="00CB59A2">
        <w:t xml:space="preserve">. </w:t>
      </w:r>
    </w:p>
    <w:p w14:paraId="1D66F797" w14:textId="77777777" w:rsidR="00CF2FEF" w:rsidRPr="0064766C" w:rsidRDefault="00CF2FEF" w:rsidP="008254A0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4FE6118" w14:textId="54640D81" w:rsidR="00B3604B" w:rsidRPr="00CB59A2" w:rsidRDefault="00842A5D" w:rsidP="00E871C0">
      <w:pPr>
        <w:pStyle w:val="Ttulo"/>
        <w:rPr>
          <w:rFonts w:cs="Arial"/>
        </w:rPr>
      </w:pPr>
      <w:r w:rsidRPr="00CB59A2">
        <w:rPr>
          <w:rFonts w:cs="Arial"/>
        </w:rPr>
        <w:t xml:space="preserve">VI – </w:t>
      </w:r>
      <w:r w:rsidR="00CF2FEF" w:rsidRPr="00CB59A2">
        <w:rPr>
          <w:rFonts w:cs="Arial"/>
        </w:rPr>
        <w:t xml:space="preserve">DAS EXECUÇÕES FISCAIS CONTRA O </w:t>
      </w:r>
      <w:r w:rsidR="00CF2FEF" w:rsidRPr="00CB59A2">
        <w:rPr>
          <w:rFonts w:cs="Arial"/>
          <w:i/>
          <w:iCs/>
        </w:rPr>
        <w:t xml:space="preserve">DE CUJUS </w:t>
      </w:r>
      <w:r w:rsidR="00CF2FEF" w:rsidRPr="00CB59A2">
        <w:rPr>
          <w:rFonts w:cs="Arial"/>
        </w:rPr>
        <w:t>E POSSÍVEIS ÔNUS AO ESPÓLIO</w:t>
      </w:r>
    </w:p>
    <w:p w14:paraId="2836BFF2" w14:textId="77777777" w:rsidR="00B3604B" w:rsidRPr="00956199" w:rsidRDefault="00B3604B" w:rsidP="008254A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A4C0E06" w14:textId="0D9FECC4" w:rsidR="00CF2FEF" w:rsidRPr="00CB59A2" w:rsidRDefault="00CF2FEF" w:rsidP="00CF2FEF">
      <w:pPr>
        <w:pStyle w:val="SemEspaamento"/>
      </w:pPr>
      <w:r w:rsidRPr="00CB59A2">
        <w:t>Excelência, a inventariante</w:t>
      </w:r>
      <w:r w:rsidR="00141897" w:rsidRPr="00CB59A2">
        <w:t xml:space="preserve"> expõe que o falecido </w:t>
      </w:r>
      <w:r w:rsidR="00C02606" w:rsidRPr="00CB59A2">
        <w:t>responde às seguintes execuções fiscais</w:t>
      </w:r>
      <w:r w:rsidR="00D50AB8" w:rsidRPr="00CB59A2">
        <w:t xml:space="preserve"> e cumprimentos de sentença</w:t>
      </w:r>
      <w:r w:rsidR="00C02606" w:rsidRPr="00CB59A2">
        <w:t xml:space="preserve">: </w:t>
      </w:r>
    </w:p>
    <w:p w14:paraId="6E628526" w14:textId="77777777" w:rsidR="007C014E" w:rsidRPr="00956199" w:rsidRDefault="007C014E" w:rsidP="007C014E">
      <w:pPr>
        <w:pStyle w:val="Ttulo2"/>
        <w:rPr>
          <w:rFonts w:cs="Arial"/>
          <w:sz w:val="14"/>
          <w:szCs w:val="14"/>
        </w:rPr>
      </w:pPr>
    </w:p>
    <w:tbl>
      <w:tblPr>
        <w:tblW w:w="11219" w:type="dxa"/>
        <w:tblInd w:w="-11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580"/>
        <w:gridCol w:w="2272"/>
        <w:gridCol w:w="1985"/>
        <w:gridCol w:w="1842"/>
        <w:gridCol w:w="1580"/>
      </w:tblGrid>
      <w:tr w:rsidR="00CB59A2" w:rsidRPr="00CB59A2" w14:paraId="5D5F78AA" w14:textId="77777777" w:rsidTr="00094D3C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4BB01E4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544845C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Número do processo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0969310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Exequente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B94BE41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Executado(s)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4539DC0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Tipo de ação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6D7BC4C" w14:textId="77777777" w:rsidR="00094D3C" w:rsidRPr="00CB59A2" w:rsidRDefault="00094D3C" w:rsidP="00094D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 da causa</w:t>
            </w:r>
          </w:p>
        </w:tc>
      </w:tr>
      <w:tr w:rsidR="00CB59A2" w:rsidRPr="00CB59A2" w14:paraId="74F9A210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4EF6B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1B7A8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8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5000449-52.2020.8.24.0057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F956E" w14:textId="1BE34159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ALVIM SEBASTIÃO DA SILVA FILHO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457EE" w14:textId="004D57BE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E1D6D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CUMPRIMENTO DE SENTENÇA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6BC1E1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R$ 4.269,50</w:t>
            </w:r>
          </w:p>
        </w:tc>
      </w:tr>
      <w:tr w:rsidR="00CB59A2" w:rsidRPr="00CB59A2" w14:paraId="4E77A04B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7CB2B09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83ECF69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9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5029327-89.2020.8.24.0023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CA7D27F" w14:textId="51B16C48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434CCC" w14:textId="293BD45D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9E5EEDA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5508D246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R$ 7.183,48</w:t>
            </w:r>
          </w:p>
        </w:tc>
      </w:tr>
      <w:tr w:rsidR="00CB59A2" w:rsidRPr="00CB59A2" w14:paraId="1438EB12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D476B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9BC78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0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5000424-25.2012.8.24.0023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03750" w14:textId="225EE564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PAULO ADRIANO RODRIGUES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6CB3C" w14:textId="77230C5E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F8819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CUMPRIMENTO DE SENTENÇA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D5515FB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R$ 4.851,44</w:t>
            </w:r>
          </w:p>
        </w:tc>
      </w:tr>
      <w:tr w:rsidR="00CB59A2" w:rsidRPr="00CB59A2" w14:paraId="2D4BB60A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69EBD72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2D6A92F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1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5046313-21.2020.8.24.0023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0256A0F" w14:textId="0080229E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6629033" w14:textId="37F2A537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E42CAB2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5366E428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R$ 8.898,71</w:t>
            </w:r>
          </w:p>
        </w:tc>
      </w:tr>
      <w:tr w:rsidR="00CB59A2" w:rsidRPr="00CB59A2" w14:paraId="24BCC548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35980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D625C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  <w:t>5001589-34.2017.8.24.0023</w:t>
            </w:r>
          </w:p>
        </w:tc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33B9E" w14:textId="3DF084D8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CARLOS ALBERTO TORRADO ALVES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2C7DC" w14:textId="5E3EBA19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 E OUTROS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A03E3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CUMPRIMENTO DE SENTENÇA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B13E172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R$ 54.622,06</w:t>
            </w:r>
          </w:p>
        </w:tc>
      </w:tr>
      <w:tr w:rsidR="00CB59A2" w:rsidRPr="00CB59A2" w14:paraId="1529B14C" w14:textId="77777777" w:rsidTr="00094D3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8E92016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280F065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2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0912554-78.2010.8.24.0023</w:t>
              </w:r>
            </w:hyperlink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79304AB" w14:textId="7B8D2F13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E26F3E1" w14:textId="18E615F0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766DDD2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7058AE75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R$ 7.319,96</w:t>
            </w:r>
          </w:p>
        </w:tc>
      </w:tr>
      <w:tr w:rsidR="00CB59A2" w:rsidRPr="00CB59A2" w14:paraId="644EC308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36E92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5DF8E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3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0801823-20.2007.8.24.0023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E48FE" w14:textId="4B28FF91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2FC3C" w14:textId="20E7D6F4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359F8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3F6691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R$ 5.502,03</w:t>
            </w:r>
          </w:p>
        </w:tc>
      </w:tr>
      <w:tr w:rsidR="00CB59A2" w:rsidRPr="00CB59A2" w14:paraId="73FC7127" w14:textId="77777777" w:rsidTr="008254A0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C9CFB80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D691F0F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4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0910711-39.2014.8.24.0023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4D9802D" w14:textId="7A60CD86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71736C2" w14:textId="612E55B5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09C866C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7FDD9DD2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R$ 4.190,03</w:t>
            </w:r>
          </w:p>
        </w:tc>
      </w:tr>
      <w:tr w:rsidR="00CB59A2" w:rsidRPr="00CB59A2" w14:paraId="0EC43050" w14:textId="77777777" w:rsidTr="008254A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8DECB7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9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EF295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5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0014636-34.2015.8.24.0023</w:t>
              </w:r>
            </w:hyperlink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D309F" w14:textId="565338C9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F0C37" w14:textId="7D7C8A9F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48CA0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83864E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R$ 21.758,39</w:t>
            </w:r>
          </w:p>
        </w:tc>
      </w:tr>
      <w:tr w:rsidR="00CB59A2" w:rsidRPr="00CB59A2" w14:paraId="7BFD92F3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77E159A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B0F72AF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6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0910285-90.2015.8.24.0023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AAF972F" w14:textId="5DAB952F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D47F0B1" w14:textId="49878D58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BE991A4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1A85042B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R$ 4.524,72</w:t>
            </w:r>
          </w:p>
        </w:tc>
      </w:tr>
      <w:tr w:rsidR="00CB59A2" w:rsidRPr="00CB59A2" w14:paraId="4A770FC3" w14:textId="77777777" w:rsidTr="00094D3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B705C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24B78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7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0902118-79.2018.8.24.0023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61077" w14:textId="50E8831B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25EDA" w14:textId="5F55F4EC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D9ED3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52BF05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R$ 22.280,01</w:t>
            </w:r>
          </w:p>
        </w:tc>
      </w:tr>
      <w:tr w:rsidR="00CB59A2" w:rsidRPr="00CB59A2" w14:paraId="2E47FE94" w14:textId="77777777" w:rsidTr="00BD08D5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4A489B9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7446EE6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8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5080109-03.2020.8.24.0023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75F4E97" w14:textId="0223600B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ELVIA BUENO BACKES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E56B2F4" w14:textId="7C096A70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F1BE1AE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CUMPRIMENTO DE SENTENÇA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5BAD9C09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R$ 27.896,77</w:t>
            </w:r>
          </w:p>
        </w:tc>
      </w:tr>
      <w:tr w:rsidR="00CB59A2" w:rsidRPr="00CB59A2" w14:paraId="051E9EA0" w14:textId="77777777" w:rsidTr="00BD08D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E5088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41FF0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19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5000294-44.2017.8.24.0028</w:t>
              </w:r>
            </w:hyperlink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A0C50" w14:textId="4DDDF892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BALNEÁRIO RINCÃO/SC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70F89" w14:textId="2B855F5E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BD6A3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CUMPRIMENTO DE SENTENÇA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5DE51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R$ 1.467,13</w:t>
            </w:r>
          </w:p>
        </w:tc>
      </w:tr>
      <w:tr w:rsidR="00CB59A2" w:rsidRPr="00CB59A2" w14:paraId="0690BAE0" w14:textId="77777777" w:rsidTr="00094D3C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2B80166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81A4C0B" w14:textId="77777777" w:rsidR="00094D3C" w:rsidRPr="00CB59A2" w:rsidRDefault="006F0E55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u w:val="single"/>
                <w:lang w:eastAsia="pt-BR"/>
              </w:rPr>
            </w:pPr>
            <w:hyperlink r:id="rId20" w:history="1">
              <w:r w:rsidR="00094D3C" w:rsidRPr="00CB59A2">
                <w:rPr>
                  <w:rFonts w:ascii="Arial" w:eastAsia="Times New Roman" w:hAnsi="Arial" w:cs="Arial"/>
                  <w:sz w:val="20"/>
                  <w:szCs w:val="20"/>
                  <w:u w:val="single"/>
                  <w:lang w:eastAsia="pt-BR"/>
                </w:rPr>
                <w:t>5015320-24.2022.8.24.0023</w:t>
              </w:r>
            </w:hyperlink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3E41F5C" w14:textId="7381B16C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MUNICÍPIO DE FLORIANÓPOLIS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193E356" w14:textId="0DD86FBB" w:rsidR="00094D3C" w:rsidRPr="00CB59A2" w:rsidRDefault="00B1216A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CLÁUDIO GASTÃO DA ROSA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1854F0E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EXECUÇÃO FISCAL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0236ACD3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R$ 18.970,78</w:t>
            </w:r>
          </w:p>
        </w:tc>
      </w:tr>
      <w:tr w:rsidR="00CB59A2" w:rsidRPr="00CB59A2" w14:paraId="1FEAA666" w14:textId="77777777" w:rsidTr="00094D3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DAE5" w14:textId="77777777" w:rsidR="00094D3C" w:rsidRPr="00CB59A2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38AE1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3A27F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DA3ED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968101" w14:textId="77777777" w:rsidR="00094D3C" w:rsidRPr="00CB59A2" w:rsidRDefault="00094D3C" w:rsidP="00094D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B59A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DFEF42" w14:textId="77777777" w:rsidR="00094D3C" w:rsidRPr="00083C79" w:rsidRDefault="00094D3C" w:rsidP="00094D3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83C7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R$ 193.735,01</w:t>
            </w:r>
          </w:p>
        </w:tc>
      </w:tr>
    </w:tbl>
    <w:p w14:paraId="4DDE3BE2" w14:textId="0A95A7F6" w:rsidR="00C02606" w:rsidRPr="0064766C" w:rsidRDefault="00C02606" w:rsidP="00094D3C">
      <w:pPr>
        <w:pStyle w:val="Ttulo2"/>
        <w:rPr>
          <w:rFonts w:cs="Arial"/>
          <w:sz w:val="18"/>
          <w:szCs w:val="18"/>
        </w:rPr>
      </w:pPr>
    </w:p>
    <w:p w14:paraId="7B7EC4FE" w14:textId="5FFFAB0F" w:rsidR="00C02606" w:rsidRDefault="00C02606" w:rsidP="00CF2FEF">
      <w:pPr>
        <w:pStyle w:val="SemEspaamento"/>
      </w:pPr>
      <w:r w:rsidRPr="00CB59A2">
        <w:t>Como visto, portanto, embora esse fato não implique, necessariamente, em despesa</w:t>
      </w:r>
      <w:r w:rsidR="00134194">
        <w:t xml:space="preserve"> ou dívida</w:t>
      </w:r>
      <w:r w:rsidR="00750D81" w:rsidRPr="00CB59A2">
        <w:t xml:space="preserve"> </w:t>
      </w:r>
      <w:r w:rsidR="00134194">
        <w:t>d</w:t>
      </w:r>
      <w:r w:rsidR="00750D81" w:rsidRPr="00CB59A2">
        <w:t xml:space="preserve">o espólio, tendo em vista </w:t>
      </w:r>
      <w:r w:rsidR="001030FB" w:rsidRPr="00CB59A2">
        <w:t xml:space="preserve">a possibilidade de acolhimento de defesa/contraposição </w:t>
      </w:r>
      <w:r w:rsidR="00C604CA">
        <w:t xml:space="preserve">em relação </w:t>
      </w:r>
      <w:r w:rsidR="001030FB" w:rsidRPr="00CB59A2">
        <w:t>às demandas relacionadas acima, cumpre à inventariante informar a existência destes possíveis ônus, que deverão ser arcados pelo patrimônio d</w:t>
      </w:r>
      <w:r w:rsidR="00094D3C" w:rsidRPr="00CB59A2">
        <w:t xml:space="preserve">eixado pelo </w:t>
      </w:r>
      <w:r w:rsidR="00094D3C" w:rsidRPr="00CB59A2">
        <w:rPr>
          <w:i/>
          <w:iCs/>
        </w:rPr>
        <w:t>de cujus</w:t>
      </w:r>
      <w:r w:rsidR="001030FB" w:rsidRPr="00CB59A2">
        <w:t xml:space="preserve">, </w:t>
      </w:r>
      <w:r w:rsidR="002C4DB5" w:rsidRPr="00CB59A2">
        <w:t xml:space="preserve">se for o </w:t>
      </w:r>
      <w:r w:rsidR="001030FB" w:rsidRPr="00CB59A2">
        <w:t>caso.</w:t>
      </w:r>
    </w:p>
    <w:p w14:paraId="079AB362" w14:textId="07B85372" w:rsidR="00D94678" w:rsidRPr="00CB59A2" w:rsidRDefault="00D94678" w:rsidP="00CF2FEF">
      <w:pPr>
        <w:pStyle w:val="SemEspaamento"/>
      </w:pPr>
      <w:r>
        <w:t xml:space="preserve">A inventariante </w:t>
      </w:r>
      <w:r w:rsidR="00EC11E9">
        <w:t>frisa</w:t>
      </w:r>
      <w:r>
        <w:t xml:space="preserve">, ainda, que a maioria </w:t>
      </w:r>
      <w:r w:rsidR="00E53443">
        <w:t xml:space="preserve">das </w:t>
      </w:r>
      <w:r>
        <w:t xml:space="preserve">execuções </w:t>
      </w:r>
      <w:r w:rsidR="00E53443">
        <w:t xml:space="preserve">listadas </w:t>
      </w:r>
      <w:r>
        <w:t>diz respeito ao imóvel de Coqueiros</w:t>
      </w:r>
      <w:r w:rsidR="00E53443">
        <w:t>, Florianópolis/SC</w:t>
      </w:r>
      <w:r>
        <w:t xml:space="preserve">, </w:t>
      </w:r>
      <w:r w:rsidR="00134194">
        <w:t>ou seja, constitu</w:t>
      </w:r>
      <w:r w:rsidR="00864901">
        <w:t>em</w:t>
      </w:r>
      <w:r w:rsidR="00134194">
        <w:t xml:space="preserve"> </w:t>
      </w:r>
      <w:r w:rsidR="008F5B4E">
        <w:t xml:space="preserve">responsabilidade da </w:t>
      </w:r>
      <w:r>
        <w:t xml:space="preserve">herdeira Giselle </w:t>
      </w:r>
      <w:r w:rsidR="00E53443">
        <w:t>Gastão da Rosa Antune</w:t>
      </w:r>
      <w:r w:rsidR="008F5B4E">
        <w:t>s, conforme exposto no</w:t>
      </w:r>
      <w:r w:rsidR="00FE77D7">
        <w:t>s itens 9 e 10</w:t>
      </w:r>
      <w:r w:rsidR="008F5B4E">
        <w:t xml:space="preserve"> </w:t>
      </w:r>
      <w:r w:rsidR="00FD37F4">
        <w:t xml:space="preserve">e no </w:t>
      </w:r>
      <w:r w:rsidR="008F5B4E">
        <w:t>tópico V</w:t>
      </w:r>
      <w:r w:rsidR="00FD37F4">
        <w:t xml:space="preserve"> desta peça.</w:t>
      </w:r>
      <w:r>
        <w:t xml:space="preserve"> </w:t>
      </w:r>
      <w:r w:rsidR="00FD37F4">
        <w:t xml:space="preserve">As </w:t>
      </w:r>
      <w:r w:rsidR="00E53443">
        <w:t xml:space="preserve">demais </w:t>
      </w:r>
      <w:r w:rsidR="00FD37F4">
        <w:t xml:space="preserve">demandas </w:t>
      </w:r>
      <w:r w:rsidR="00E53443">
        <w:t xml:space="preserve">estão sendo </w:t>
      </w:r>
      <w:r w:rsidR="004104AE">
        <w:t>avaliadas e</w:t>
      </w:r>
      <w:r w:rsidR="00327A96">
        <w:t>, caso seja de interesse do espólio,</w:t>
      </w:r>
      <w:r w:rsidR="004104AE">
        <w:t xml:space="preserve"> serão </w:t>
      </w:r>
      <w:r w:rsidR="00E53443">
        <w:t>negociadas pela própria inventariante</w:t>
      </w:r>
      <w:r w:rsidR="00327A96">
        <w:t>,</w:t>
      </w:r>
      <w:r w:rsidR="00E53443">
        <w:t xml:space="preserve"> para encerrar </w:t>
      </w:r>
      <w:r w:rsidR="00FD37F4">
        <w:t xml:space="preserve">os processos </w:t>
      </w:r>
      <w:r w:rsidR="004104AE">
        <w:t>ajuizad</w:t>
      </w:r>
      <w:r w:rsidR="00FD37F4">
        <w:t>o</w:t>
      </w:r>
      <w:r w:rsidR="004104AE">
        <w:t>s contra o falecido.</w:t>
      </w:r>
    </w:p>
    <w:p w14:paraId="55631360" w14:textId="77777777" w:rsidR="006F6F01" w:rsidRPr="00CB59A2" w:rsidRDefault="006F6F01" w:rsidP="00FD50A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52E2561" w14:textId="4CD83696" w:rsidR="00F63F3D" w:rsidRPr="00CB59A2" w:rsidRDefault="00B3604B" w:rsidP="006F6F01">
      <w:pPr>
        <w:pStyle w:val="Ttulo"/>
        <w:rPr>
          <w:rFonts w:cs="Arial"/>
        </w:rPr>
      </w:pPr>
      <w:r w:rsidRPr="00CB59A2">
        <w:rPr>
          <w:rFonts w:cs="Arial"/>
        </w:rPr>
        <w:t xml:space="preserve">VII – </w:t>
      </w:r>
      <w:r w:rsidR="001058F2" w:rsidRPr="00CB59A2">
        <w:rPr>
          <w:rFonts w:cs="Arial"/>
        </w:rPr>
        <w:t>DA RETIFICAÇÃO DO VALOR DA CAUSA</w:t>
      </w:r>
      <w:r w:rsidR="003F6596" w:rsidRPr="00CB59A2">
        <w:rPr>
          <w:rFonts w:cs="Arial"/>
        </w:rPr>
        <w:t>, D</w:t>
      </w:r>
      <w:r w:rsidR="00C01632" w:rsidRPr="00CB59A2">
        <w:rPr>
          <w:rFonts w:cs="Arial"/>
        </w:rPr>
        <w:t>O RECOLHIMENTO DAS CUSTAS INICIAIS COMPLEMENTARES</w:t>
      </w:r>
      <w:r w:rsidR="00FC3854" w:rsidRPr="00CB59A2">
        <w:rPr>
          <w:rFonts w:cs="Arial"/>
        </w:rPr>
        <w:t xml:space="preserve"> </w:t>
      </w:r>
      <w:r w:rsidR="00B04A21" w:rsidRPr="00CB59A2">
        <w:rPr>
          <w:rFonts w:cs="Arial"/>
        </w:rPr>
        <w:t xml:space="preserve">E DO </w:t>
      </w:r>
      <w:r w:rsidR="003F6596" w:rsidRPr="00CB59A2">
        <w:rPr>
          <w:rFonts w:cs="Arial"/>
        </w:rPr>
        <w:t xml:space="preserve">PAGAMENTO DAS AVALIAÇÕES E DO </w:t>
      </w:r>
      <w:r w:rsidR="00E871C0" w:rsidRPr="00CB59A2">
        <w:rPr>
          <w:rFonts w:cs="Arial"/>
        </w:rPr>
        <w:t xml:space="preserve">IMPOSTO DE TRANSMISSÃO </w:t>
      </w:r>
      <w:r w:rsidR="00E871C0" w:rsidRPr="00CB59A2">
        <w:rPr>
          <w:rFonts w:cs="Arial"/>
          <w:i/>
          <w:iCs/>
        </w:rPr>
        <w:t>CAUSA MORTIS</w:t>
      </w:r>
      <w:r w:rsidR="00E871C0" w:rsidRPr="00CB59A2">
        <w:rPr>
          <w:rFonts w:cs="Arial"/>
        </w:rPr>
        <w:t xml:space="preserve"> – ITCMD</w:t>
      </w:r>
    </w:p>
    <w:p w14:paraId="2DE42244" w14:textId="77777777" w:rsidR="00C01632" w:rsidRPr="00CB59A2" w:rsidRDefault="00C01632" w:rsidP="006F6F01">
      <w:pPr>
        <w:pStyle w:val="SemEspaamento"/>
        <w:numPr>
          <w:ilvl w:val="0"/>
          <w:numId w:val="0"/>
        </w:numPr>
        <w:ind w:left="1701"/>
      </w:pPr>
    </w:p>
    <w:p w14:paraId="30473CC5" w14:textId="1BF30853" w:rsidR="00C01632" w:rsidRPr="00CB59A2" w:rsidRDefault="00F3443C" w:rsidP="00C01632">
      <w:pPr>
        <w:pStyle w:val="SemEspaamento"/>
      </w:pPr>
      <w:r w:rsidRPr="00CB59A2">
        <w:t>C</w:t>
      </w:r>
      <w:r w:rsidR="00C01632" w:rsidRPr="00CB59A2">
        <w:t xml:space="preserve">onsoante exposto no tópico III, o valor do acervo hereditário é de </w:t>
      </w:r>
      <w:r w:rsidR="006B3450" w:rsidRPr="006B3450">
        <w:t xml:space="preserve">R$ 2.630.979,28 </w:t>
      </w:r>
      <w:r w:rsidR="006B3450" w:rsidRPr="006B3450">
        <w:rPr>
          <w:sz w:val="20"/>
          <w:szCs w:val="18"/>
        </w:rPr>
        <w:t>(dois milhões, seiscentos e trinta mil, novecentos e setenta e nove reais e vinte e oito centavos)</w:t>
      </w:r>
      <w:r w:rsidR="00C01632" w:rsidRPr="00CB59A2">
        <w:t xml:space="preserve">, razão pela qual a inventariante </w:t>
      </w:r>
      <w:r w:rsidR="00D538F8" w:rsidRPr="00B117BC">
        <w:rPr>
          <w:u w:val="single"/>
        </w:rPr>
        <w:t>requer</w:t>
      </w:r>
      <w:r w:rsidR="0088181C" w:rsidRPr="00CB59A2">
        <w:t xml:space="preserve"> </w:t>
      </w:r>
      <w:r w:rsidR="00B332CD" w:rsidRPr="00CB59A2">
        <w:t xml:space="preserve">a </w:t>
      </w:r>
      <w:r w:rsidR="00B332CD" w:rsidRPr="00CB59A2">
        <w:rPr>
          <w:u w:val="single"/>
        </w:rPr>
        <w:t>retificação</w:t>
      </w:r>
      <w:r w:rsidR="00B332CD" w:rsidRPr="00CB59A2">
        <w:t xml:space="preserve"> </w:t>
      </w:r>
      <w:r w:rsidR="00B332CD" w:rsidRPr="00CB59A2">
        <w:rPr>
          <w:u w:val="single"/>
        </w:rPr>
        <w:t>do</w:t>
      </w:r>
      <w:r w:rsidR="00B332CD" w:rsidRPr="00CB59A2">
        <w:t xml:space="preserve"> </w:t>
      </w:r>
      <w:r w:rsidR="00B332CD" w:rsidRPr="00CB59A2">
        <w:rPr>
          <w:u w:val="single"/>
        </w:rPr>
        <w:t>valor</w:t>
      </w:r>
      <w:r w:rsidR="00B332CD" w:rsidRPr="00CB59A2">
        <w:t xml:space="preserve"> </w:t>
      </w:r>
      <w:r w:rsidR="00B332CD" w:rsidRPr="00C46B47">
        <w:rPr>
          <w:u w:val="single"/>
        </w:rPr>
        <w:t>da</w:t>
      </w:r>
      <w:r w:rsidR="00B332CD" w:rsidRPr="00CB59A2">
        <w:t xml:space="preserve"> </w:t>
      </w:r>
      <w:r w:rsidR="00B332CD" w:rsidRPr="00C46B47">
        <w:rPr>
          <w:u w:val="single"/>
        </w:rPr>
        <w:t>causa</w:t>
      </w:r>
      <w:r w:rsidR="00B332CD" w:rsidRPr="00CB59A2">
        <w:t xml:space="preserve"> para esse montante e solicita </w:t>
      </w:r>
      <w:r w:rsidR="0088181C" w:rsidRPr="00CB59A2">
        <w:t xml:space="preserve">que o ilustre Cartório Judicial providencie o boleto para pagamento </w:t>
      </w:r>
      <w:r w:rsidR="00C01632" w:rsidRPr="00CB59A2">
        <w:t>da</w:t>
      </w:r>
      <w:r w:rsidR="0088181C" w:rsidRPr="00CB59A2">
        <w:t xml:space="preserve"> complementação às</w:t>
      </w:r>
      <w:r w:rsidR="00C01632" w:rsidRPr="00CB59A2">
        <w:t xml:space="preserve"> custas iniciais</w:t>
      </w:r>
      <w:r w:rsidR="00E46D94" w:rsidRPr="00CB59A2">
        <w:t>, uma vez que não foi possível emiti-lo pelo sistema</w:t>
      </w:r>
      <w:r w:rsidR="00E46D94" w:rsidRPr="00CB59A2">
        <w:rPr>
          <w:i/>
          <w:iCs/>
        </w:rPr>
        <w:t xml:space="preserve"> eproc</w:t>
      </w:r>
      <w:r w:rsidR="00C01632" w:rsidRPr="00CB59A2">
        <w:t>.</w:t>
      </w:r>
    </w:p>
    <w:p w14:paraId="2D079E3F" w14:textId="772C0D2F" w:rsidR="00F538D9" w:rsidRPr="00CB59A2" w:rsidRDefault="0088181C" w:rsidP="005F1DE1">
      <w:pPr>
        <w:pStyle w:val="SemEspaamento"/>
      </w:pPr>
      <w:r w:rsidRPr="00CB59A2">
        <w:t>No mais</w:t>
      </w:r>
      <w:r w:rsidR="00B04A21" w:rsidRPr="00CB59A2">
        <w:t xml:space="preserve">, a ora requerente junta aos autos </w:t>
      </w:r>
      <w:r w:rsidR="00C3007F" w:rsidRPr="00CB59A2">
        <w:t>o comprovante de pagamento das</w:t>
      </w:r>
      <w:r w:rsidR="003F6596" w:rsidRPr="00CB59A2">
        <w:t xml:space="preserve"> avaliações realizadas nos imóveis</w:t>
      </w:r>
      <w:r w:rsidR="00F538D9" w:rsidRPr="00CB59A2">
        <w:t xml:space="preserve"> deixados pelo </w:t>
      </w:r>
      <w:r w:rsidR="00F538D9" w:rsidRPr="00CB59A2">
        <w:rPr>
          <w:i/>
          <w:iCs/>
        </w:rPr>
        <w:t>de cujus</w:t>
      </w:r>
      <w:r w:rsidR="005B169C" w:rsidRPr="00CB59A2">
        <w:t xml:space="preserve">, no valor de R$ 1.000,00 </w:t>
      </w:r>
      <w:r w:rsidR="005B169C" w:rsidRPr="00CB59A2">
        <w:rPr>
          <w:sz w:val="20"/>
          <w:szCs w:val="18"/>
        </w:rPr>
        <w:t>(mil reais)</w:t>
      </w:r>
      <w:r w:rsidR="005B169C" w:rsidRPr="00CB59A2">
        <w:t>,</w:t>
      </w:r>
      <w:r w:rsidR="005A2ABD" w:rsidRPr="00CB59A2">
        <w:t xml:space="preserve"> </w:t>
      </w:r>
      <w:r w:rsidR="009C53F8" w:rsidRPr="00CB59A2">
        <w:t xml:space="preserve">e </w:t>
      </w:r>
      <w:r w:rsidR="00700780" w:rsidRPr="00CB59A2">
        <w:t xml:space="preserve">da </w:t>
      </w:r>
      <w:r w:rsidR="009C53F8" w:rsidRPr="00CB59A2">
        <w:t xml:space="preserve">despesa </w:t>
      </w:r>
      <w:r w:rsidR="005D0D97" w:rsidRPr="00CB59A2">
        <w:t xml:space="preserve">perante o DETRAN/SC </w:t>
      </w:r>
      <w:r w:rsidR="009C53F8" w:rsidRPr="00CB59A2">
        <w:t xml:space="preserve">que estava pendente em </w:t>
      </w:r>
      <w:r w:rsidR="009C53F8" w:rsidRPr="00CB59A2">
        <w:lastRenderedPageBreak/>
        <w:t xml:space="preserve">nome do </w:t>
      </w:r>
      <w:r w:rsidR="00292F3C" w:rsidRPr="00CB59A2">
        <w:t xml:space="preserve">autor da herança </w:t>
      </w:r>
      <w:r w:rsidR="0005261F" w:rsidRPr="00CB59A2">
        <w:rPr>
          <w:sz w:val="20"/>
          <w:szCs w:val="18"/>
        </w:rPr>
        <w:t>(</w:t>
      </w:r>
      <w:r w:rsidR="0005261F" w:rsidRPr="00CB59A2">
        <w:rPr>
          <w:b/>
          <w:bCs/>
          <w:sz w:val="20"/>
          <w:szCs w:val="18"/>
        </w:rPr>
        <w:t>doc. 1</w:t>
      </w:r>
      <w:r w:rsidR="002D01E7" w:rsidRPr="00CB59A2">
        <w:rPr>
          <w:b/>
          <w:bCs/>
          <w:sz w:val="20"/>
          <w:szCs w:val="18"/>
        </w:rPr>
        <w:t>7</w:t>
      </w:r>
      <w:r w:rsidR="0005261F" w:rsidRPr="00CB59A2">
        <w:rPr>
          <w:sz w:val="20"/>
          <w:szCs w:val="18"/>
        </w:rPr>
        <w:t>)</w:t>
      </w:r>
      <w:r w:rsidR="005A2ABD" w:rsidRPr="00CB59A2">
        <w:t xml:space="preserve">, </w:t>
      </w:r>
      <w:r w:rsidR="00292F3C" w:rsidRPr="00CB59A2">
        <w:t>que perfazia a quantia de R$ 146</w:t>
      </w:r>
      <w:r w:rsidR="005D0D97" w:rsidRPr="00CB59A2">
        <w:t xml:space="preserve">,63 </w:t>
      </w:r>
      <w:r w:rsidR="005D0D97" w:rsidRPr="00CB59A2">
        <w:rPr>
          <w:sz w:val="20"/>
          <w:szCs w:val="18"/>
        </w:rPr>
        <w:t>(cento e quarenta e seis reais e sessenta e três centavos)</w:t>
      </w:r>
      <w:r w:rsidR="00F538D9" w:rsidRPr="00CB59A2">
        <w:t>.</w:t>
      </w:r>
    </w:p>
    <w:p w14:paraId="3AECB788" w14:textId="71C60AE5" w:rsidR="008F256B" w:rsidRPr="00CB59A2" w:rsidRDefault="008F256B" w:rsidP="005F1DE1">
      <w:pPr>
        <w:pStyle w:val="SemEspaamento"/>
      </w:pPr>
      <w:r w:rsidRPr="00CB59A2">
        <w:t xml:space="preserve">Com relação ao imposto de transmissão </w:t>
      </w:r>
      <w:r w:rsidRPr="00CB59A2">
        <w:rPr>
          <w:i/>
          <w:iCs/>
        </w:rPr>
        <w:t xml:space="preserve">causa mortis </w:t>
      </w:r>
      <w:r w:rsidRPr="00CB59A2">
        <w:t>– ITCMD, a peticio</w:t>
      </w:r>
      <w:r w:rsidR="006A5B33" w:rsidRPr="00CB59A2">
        <w:t xml:space="preserve">nante informa que irá realizar </w:t>
      </w:r>
      <w:r w:rsidR="00D81A36" w:rsidRPr="00CB59A2">
        <w:t xml:space="preserve">a declaração e </w:t>
      </w:r>
      <w:r w:rsidR="006A5B33" w:rsidRPr="00CB59A2">
        <w:t xml:space="preserve">o pagamento </w:t>
      </w:r>
      <w:r w:rsidR="00D81A36" w:rsidRPr="00CB59A2">
        <w:t>no momento da apresentação d</w:t>
      </w:r>
      <w:r w:rsidR="006A5B33" w:rsidRPr="00CB59A2">
        <w:t xml:space="preserve">as últimas declarações, após a manifestação de </w:t>
      </w:r>
      <w:r w:rsidR="00D81A36" w:rsidRPr="00CB59A2">
        <w:t>todos os herdeiros</w:t>
      </w:r>
      <w:r w:rsidR="006A5B33" w:rsidRPr="00CB59A2">
        <w:t>.</w:t>
      </w:r>
    </w:p>
    <w:p w14:paraId="296346D9" w14:textId="77777777" w:rsidR="003916DB" w:rsidRDefault="003916DB" w:rsidP="00E871C0">
      <w:pPr>
        <w:pStyle w:val="Ttulo"/>
        <w:rPr>
          <w:rFonts w:cs="Arial"/>
        </w:rPr>
      </w:pPr>
    </w:p>
    <w:p w14:paraId="2B0187F1" w14:textId="0FE6EEC9" w:rsidR="00F3443C" w:rsidRPr="00CB59A2" w:rsidRDefault="00515586" w:rsidP="00E871C0">
      <w:pPr>
        <w:pStyle w:val="Ttulo"/>
        <w:rPr>
          <w:rFonts w:cs="Arial"/>
        </w:rPr>
      </w:pPr>
      <w:r w:rsidRPr="00CB59A2">
        <w:rPr>
          <w:rFonts w:cs="Arial"/>
        </w:rPr>
        <w:t>V</w:t>
      </w:r>
      <w:r w:rsidR="000169F1" w:rsidRPr="00CB59A2">
        <w:rPr>
          <w:rFonts w:cs="Arial"/>
        </w:rPr>
        <w:t>II</w:t>
      </w:r>
      <w:r w:rsidR="00B3604B" w:rsidRPr="00CB59A2">
        <w:rPr>
          <w:rFonts w:cs="Arial"/>
        </w:rPr>
        <w:t>I</w:t>
      </w:r>
      <w:r w:rsidR="000169F1" w:rsidRPr="00CB59A2">
        <w:rPr>
          <w:rFonts w:cs="Arial"/>
        </w:rPr>
        <w:t xml:space="preserve"> – </w:t>
      </w:r>
      <w:r w:rsidR="00F3443C" w:rsidRPr="00CB59A2">
        <w:rPr>
          <w:rFonts w:cs="Arial"/>
        </w:rPr>
        <w:t>DA SITUAÇÃO</w:t>
      </w:r>
      <w:r w:rsidR="0026083B" w:rsidRPr="00CB59A2">
        <w:rPr>
          <w:rFonts w:cs="Arial"/>
        </w:rPr>
        <w:t xml:space="preserve"> ATUAL</w:t>
      </w:r>
      <w:r w:rsidR="00F3443C" w:rsidRPr="00CB59A2">
        <w:rPr>
          <w:rFonts w:cs="Arial"/>
        </w:rPr>
        <w:t xml:space="preserve"> DOS IMÓVEIS DO ESPÓLIO</w:t>
      </w:r>
    </w:p>
    <w:p w14:paraId="5D149785" w14:textId="77777777" w:rsidR="00F3443C" w:rsidRPr="00CB59A2" w:rsidRDefault="00F3443C" w:rsidP="008F5B4E">
      <w:pPr>
        <w:pStyle w:val="SemEspaamento"/>
        <w:numPr>
          <w:ilvl w:val="0"/>
          <w:numId w:val="0"/>
        </w:numPr>
        <w:ind w:left="1701"/>
      </w:pPr>
    </w:p>
    <w:p w14:paraId="3EDC1452" w14:textId="5DE72D35" w:rsidR="00B83746" w:rsidRDefault="00F3443C" w:rsidP="00B83746">
      <w:pPr>
        <w:pStyle w:val="SemEspaamento"/>
      </w:pPr>
      <w:r w:rsidRPr="00CB59A2">
        <w:t xml:space="preserve">Por fim, Excelência, </w:t>
      </w:r>
      <w:r w:rsidR="00CF570D" w:rsidRPr="00CB59A2">
        <w:t xml:space="preserve">sempre priorizando a máxima </w:t>
      </w:r>
      <w:r w:rsidRPr="00CB59A2">
        <w:t>transparência</w:t>
      </w:r>
      <w:r w:rsidR="005248D3" w:rsidRPr="00CB59A2">
        <w:t xml:space="preserve"> em relação</w:t>
      </w:r>
      <w:r w:rsidR="00CF570D" w:rsidRPr="00CB59A2">
        <w:t xml:space="preserve"> à atuação</w:t>
      </w:r>
      <w:r w:rsidR="005248D3" w:rsidRPr="00CB59A2">
        <w:t xml:space="preserve"> diligente da inventariante judicial, cumpre</w:t>
      </w:r>
      <w:r w:rsidR="00DF6120" w:rsidRPr="00CB59A2">
        <w:t xml:space="preserve"> registrar que todos os imóveis que compõem o acervo hereditário estão locados, à exceção da casa localizada na Rua Acelon Eduardo da Silva, n. 321, Córrego Grande, Florianópolis/SC, CEP n. 88.037-408, que serve de moradia da própria inventariante</w:t>
      </w:r>
      <w:r w:rsidR="003F5442" w:rsidRPr="00CB59A2">
        <w:t xml:space="preserve"> e é objeto de testamento</w:t>
      </w:r>
      <w:r w:rsidR="00DF6120" w:rsidRPr="00CB59A2">
        <w:t>.</w:t>
      </w:r>
    </w:p>
    <w:p w14:paraId="1DD01C12" w14:textId="0E100507" w:rsidR="004066AE" w:rsidRPr="00B83746" w:rsidRDefault="00DF6120" w:rsidP="00B83746">
      <w:pPr>
        <w:pStyle w:val="SemEspaamento"/>
      </w:pPr>
      <w:r w:rsidRPr="00B83746">
        <w:t xml:space="preserve">Os valores recebidos pelos aluguéis estão sendo depositados </w:t>
      </w:r>
      <w:r w:rsidR="009C5A19">
        <w:t>na</w:t>
      </w:r>
      <w:r w:rsidRPr="00B83746">
        <w:t xml:space="preserve"> conta</w:t>
      </w:r>
      <w:r w:rsidR="00BF2E68" w:rsidRPr="00B83746">
        <w:t xml:space="preserve"> corrente da inventariante</w:t>
      </w:r>
      <w:r w:rsidR="009C5A19">
        <w:t xml:space="preserve"> e, d</w:t>
      </w:r>
      <w:r w:rsidR="00856370" w:rsidRPr="00B83746">
        <w:t xml:space="preserve">o valor arrecadado, metade é </w:t>
      </w:r>
      <w:r w:rsidR="004066AE" w:rsidRPr="00B83746">
        <w:t>utilizado para a</w:t>
      </w:r>
      <w:r w:rsidR="00A452B4">
        <w:t xml:space="preserve"> sua</w:t>
      </w:r>
      <w:r w:rsidR="004066AE" w:rsidRPr="00B83746">
        <w:t xml:space="preserve"> própria subsistência</w:t>
      </w:r>
      <w:r w:rsidR="00B83746" w:rsidRPr="00B83746">
        <w:t>,</w:t>
      </w:r>
      <w:r w:rsidR="00883AAE" w:rsidRPr="00B83746">
        <w:t xml:space="preserve"> </w:t>
      </w:r>
      <w:r w:rsidR="00A452B4">
        <w:t xml:space="preserve">tendo em vista que constitui </w:t>
      </w:r>
      <w:r w:rsidR="00B83746" w:rsidRPr="00B83746">
        <w:t xml:space="preserve">rendimento decorrente de sua meação, e os outros 50% </w:t>
      </w:r>
      <w:r w:rsidR="00B83746" w:rsidRPr="00B83746">
        <w:rPr>
          <w:sz w:val="20"/>
          <w:szCs w:val="18"/>
        </w:rPr>
        <w:t>(cinquenta por cento)</w:t>
      </w:r>
      <w:r w:rsidR="004066AE" w:rsidRPr="00B83746">
        <w:t xml:space="preserve"> est</w:t>
      </w:r>
      <w:r w:rsidR="00B83746" w:rsidRPr="00B83746">
        <w:t>ão</w:t>
      </w:r>
      <w:r w:rsidR="004066AE" w:rsidRPr="00B83746">
        <w:t xml:space="preserve"> sendo guardad</w:t>
      </w:r>
      <w:r w:rsidR="00B83746" w:rsidRPr="00B83746">
        <w:t>os</w:t>
      </w:r>
      <w:r w:rsidR="004066AE" w:rsidRPr="00B83746">
        <w:t xml:space="preserve"> para manutenção dos imóveis e custeio de </w:t>
      </w:r>
      <w:r w:rsidR="00B83746" w:rsidRPr="00B83746">
        <w:t xml:space="preserve">eventuais </w:t>
      </w:r>
      <w:r w:rsidR="004066AE" w:rsidRPr="00B83746">
        <w:t>despesas do espólio.</w:t>
      </w:r>
      <w:r w:rsidR="004066AE" w:rsidRPr="00B83746">
        <w:rPr>
          <w:highlight w:val="yellow"/>
        </w:rPr>
        <w:t xml:space="preserve"> </w:t>
      </w:r>
    </w:p>
    <w:p w14:paraId="14115059" w14:textId="0DF148FE" w:rsidR="00DF6120" w:rsidRPr="00CB59A2" w:rsidRDefault="004066AE" w:rsidP="00F3443C">
      <w:pPr>
        <w:pStyle w:val="SemEspaamento"/>
      </w:pPr>
      <w:r w:rsidRPr="00CB59A2">
        <w:t xml:space="preserve">Quanto a essas receitas, a peticionante </w:t>
      </w:r>
      <w:r w:rsidR="00B31760">
        <w:t>explica</w:t>
      </w:r>
      <w:r w:rsidRPr="00CB59A2">
        <w:t xml:space="preserve"> que está preparando a ação de prestação de contas </w:t>
      </w:r>
      <w:r w:rsidR="00C735C3" w:rsidRPr="00CB59A2">
        <w:t>com todas as informações dos rendimentos relacionados aos imóveis do acervo hereditário.</w:t>
      </w:r>
    </w:p>
    <w:p w14:paraId="44A48EF6" w14:textId="77777777" w:rsidR="00F3443C" w:rsidRPr="00380A31" w:rsidRDefault="00F3443C" w:rsidP="001B6E5E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24B92A6C" w14:textId="7DFFD03D" w:rsidR="000169F1" w:rsidRPr="00CB59A2" w:rsidRDefault="00F3443C" w:rsidP="00E871C0">
      <w:pPr>
        <w:pStyle w:val="Ttulo"/>
        <w:rPr>
          <w:rFonts w:cs="Arial"/>
        </w:rPr>
      </w:pPr>
      <w:r w:rsidRPr="00CB59A2">
        <w:rPr>
          <w:rFonts w:cs="Arial"/>
        </w:rPr>
        <w:t xml:space="preserve">IX – </w:t>
      </w:r>
      <w:r w:rsidR="000169F1" w:rsidRPr="00CB59A2">
        <w:rPr>
          <w:rFonts w:cs="Arial"/>
        </w:rPr>
        <w:t xml:space="preserve">REQUERIMENTOS </w:t>
      </w:r>
    </w:p>
    <w:p w14:paraId="6E9D28D4" w14:textId="77777777" w:rsidR="000169F1" w:rsidRPr="00A92D37" w:rsidRDefault="000169F1" w:rsidP="001B6E5E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4F65209F" w14:textId="3EC13A35" w:rsidR="000169F1" w:rsidRPr="00CB59A2" w:rsidRDefault="00445C78" w:rsidP="006F6F01">
      <w:pPr>
        <w:pStyle w:val="SemEspaamento"/>
      </w:pPr>
      <w:r w:rsidRPr="00CB59A2">
        <w:t xml:space="preserve">Assim, </w:t>
      </w:r>
      <w:r w:rsidR="00802A7F" w:rsidRPr="00CB59A2">
        <w:t xml:space="preserve">diante </w:t>
      </w:r>
      <w:r w:rsidR="00E5410B" w:rsidRPr="00CB59A2">
        <w:t xml:space="preserve">da </w:t>
      </w:r>
      <w:r w:rsidRPr="00CB59A2">
        <w:t xml:space="preserve">notícia de que </w:t>
      </w:r>
      <w:r w:rsidR="002E16FE" w:rsidRPr="00CB59A2">
        <w:t xml:space="preserve">há herdeira que </w:t>
      </w:r>
      <w:r w:rsidR="002E16FE" w:rsidRPr="00CB59A2">
        <w:rPr>
          <w:u w:val="single"/>
        </w:rPr>
        <w:t>não</w:t>
      </w:r>
      <w:r w:rsidR="00B332CD" w:rsidRPr="00CB59A2">
        <w:t xml:space="preserve"> </w:t>
      </w:r>
      <w:r w:rsidR="00B332CD" w:rsidRPr="00CB59A2">
        <w:rPr>
          <w:u w:val="single"/>
        </w:rPr>
        <w:t>tem</w:t>
      </w:r>
      <w:r w:rsidR="00B332CD" w:rsidRPr="00CB59A2">
        <w:t xml:space="preserve"> </w:t>
      </w:r>
      <w:r w:rsidR="00B332CD" w:rsidRPr="00CB59A2">
        <w:rPr>
          <w:u w:val="single"/>
        </w:rPr>
        <w:t>interesse</w:t>
      </w:r>
      <w:r w:rsidR="00B332CD" w:rsidRPr="00CB59A2">
        <w:t xml:space="preserve"> na </w:t>
      </w:r>
      <w:r w:rsidR="00E5410B" w:rsidRPr="00734D67">
        <w:rPr>
          <w:u w:val="single"/>
        </w:rPr>
        <w:t>solução</w:t>
      </w:r>
      <w:r w:rsidR="00E5410B" w:rsidRPr="00CB59A2">
        <w:t xml:space="preserve"> do </w:t>
      </w:r>
      <w:r w:rsidR="00E5410B" w:rsidRPr="00734D67">
        <w:rPr>
          <w:u w:val="single"/>
        </w:rPr>
        <w:t>inventário</w:t>
      </w:r>
      <w:r w:rsidR="00E5410B" w:rsidRPr="00CB59A2">
        <w:t xml:space="preserve"> de </w:t>
      </w:r>
      <w:r w:rsidR="00E5410B" w:rsidRPr="00734D67">
        <w:rPr>
          <w:u w:val="single"/>
        </w:rPr>
        <w:t>forma</w:t>
      </w:r>
      <w:r w:rsidR="00E5410B" w:rsidRPr="00CB59A2">
        <w:t xml:space="preserve"> </w:t>
      </w:r>
      <w:r w:rsidR="008F256B" w:rsidRPr="00734D67">
        <w:rPr>
          <w:u w:val="single"/>
        </w:rPr>
        <w:t>consensual</w:t>
      </w:r>
      <w:r w:rsidR="00E5410B" w:rsidRPr="00CB59A2">
        <w:t xml:space="preserve">, </w:t>
      </w:r>
      <w:r w:rsidR="00802A7F" w:rsidRPr="00CB59A2">
        <w:t>em observância ao art. 620 do CPC</w:t>
      </w:r>
      <w:r w:rsidR="00E5410B" w:rsidRPr="00CB59A2">
        <w:t xml:space="preserve"> e à decisão do evento 9,</w:t>
      </w:r>
      <w:r w:rsidR="00F46391" w:rsidRPr="00CB59A2">
        <w:t xml:space="preserve"> </w:t>
      </w:r>
      <w:r w:rsidR="00E5410B" w:rsidRPr="00CB59A2">
        <w:t xml:space="preserve">a inventariante </w:t>
      </w:r>
      <w:r w:rsidR="00F46391" w:rsidRPr="00CB59A2">
        <w:t>apresenta as primeiras declarações</w:t>
      </w:r>
      <w:r w:rsidR="002E16FE" w:rsidRPr="00CB59A2">
        <w:t xml:space="preserve"> e requer o prosseguimento</w:t>
      </w:r>
      <w:r w:rsidR="00B332CD" w:rsidRPr="00CB59A2">
        <w:t xml:space="preserve"> do feito, em seus ulteriores termos</w:t>
      </w:r>
      <w:r w:rsidR="009226F7" w:rsidRPr="00CB59A2">
        <w:t>, de forma a</w:t>
      </w:r>
      <w:r w:rsidR="008F256B" w:rsidRPr="00CB59A2">
        <w:t xml:space="preserve"> submeter estas informações aos demais interessados e</w:t>
      </w:r>
      <w:r w:rsidR="009226F7" w:rsidRPr="00CB59A2">
        <w:t xml:space="preserve"> permitir a </w:t>
      </w:r>
      <w:r w:rsidR="00366AFE" w:rsidRPr="00CB59A2">
        <w:t xml:space="preserve">posterior </w:t>
      </w:r>
      <w:r w:rsidR="009226F7" w:rsidRPr="00CB59A2">
        <w:t>apresentação das últimas declarações e</w:t>
      </w:r>
      <w:r w:rsidR="00366AFE" w:rsidRPr="00CB59A2">
        <w:t xml:space="preserve"> do plano de partilha para</w:t>
      </w:r>
      <w:r w:rsidR="009226F7" w:rsidRPr="00CB59A2">
        <w:t xml:space="preserve"> a </w:t>
      </w:r>
      <w:r w:rsidR="00366AFE" w:rsidRPr="00CB59A2">
        <w:t>homologação judicial</w:t>
      </w:r>
      <w:r w:rsidR="00B332CD" w:rsidRPr="00CB59A2">
        <w:t>.</w:t>
      </w:r>
    </w:p>
    <w:p w14:paraId="613E0336" w14:textId="77777777" w:rsidR="00BA631A" w:rsidRPr="00DE021B" w:rsidRDefault="00BA631A" w:rsidP="00BA631A">
      <w:pPr>
        <w:pStyle w:val="Ttulo"/>
        <w:rPr>
          <w:rFonts w:cs="Arial"/>
          <w:sz w:val="4"/>
          <w:szCs w:val="6"/>
        </w:rPr>
      </w:pPr>
    </w:p>
    <w:p w14:paraId="75A14894" w14:textId="77777777" w:rsidR="000169F1" w:rsidRPr="00CB59A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B59A2">
        <w:rPr>
          <w:rFonts w:ascii="Arial" w:eastAsia="Calibri" w:hAnsi="Arial" w:cs="Arial"/>
          <w:sz w:val="24"/>
          <w:szCs w:val="24"/>
        </w:rPr>
        <w:t xml:space="preserve">Pede deferimento. </w:t>
      </w:r>
    </w:p>
    <w:p w14:paraId="476A4748" w14:textId="0243488F" w:rsidR="000169F1" w:rsidRPr="00CB59A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B59A2">
        <w:rPr>
          <w:rFonts w:ascii="Arial" w:eastAsia="Calibri" w:hAnsi="Arial" w:cs="Arial"/>
          <w:sz w:val="24"/>
          <w:szCs w:val="24"/>
        </w:rPr>
        <w:t xml:space="preserve">Florianópolis, </w:t>
      </w:r>
      <w:r w:rsidRPr="00CB59A2">
        <w:rPr>
          <w:rFonts w:ascii="Arial" w:eastAsia="Calibri" w:hAnsi="Arial" w:cs="Arial"/>
          <w:sz w:val="24"/>
          <w:szCs w:val="24"/>
        </w:rPr>
        <w:fldChar w:fldCharType="begin"/>
      </w:r>
      <w:r w:rsidRPr="00CB59A2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CB59A2">
        <w:rPr>
          <w:rFonts w:ascii="Arial" w:eastAsia="Calibri" w:hAnsi="Arial" w:cs="Arial"/>
          <w:sz w:val="24"/>
          <w:szCs w:val="24"/>
        </w:rPr>
        <w:fldChar w:fldCharType="separate"/>
      </w:r>
      <w:r w:rsidR="006F0E55">
        <w:rPr>
          <w:rFonts w:ascii="Arial" w:eastAsia="Calibri" w:hAnsi="Arial" w:cs="Arial"/>
          <w:noProof/>
          <w:sz w:val="24"/>
          <w:szCs w:val="24"/>
        </w:rPr>
        <w:t>24 de outubro de 2023</w:t>
      </w:r>
      <w:r w:rsidRPr="00CB59A2">
        <w:rPr>
          <w:rFonts w:ascii="Arial" w:eastAsia="Calibri" w:hAnsi="Arial" w:cs="Arial"/>
          <w:sz w:val="24"/>
          <w:szCs w:val="24"/>
        </w:rPr>
        <w:fldChar w:fldCharType="end"/>
      </w:r>
      <w:r w:rsidRPr="00CB59A2">
        <w:rPr>
          <w:rFonts w:ascii="Arial" w:eastAsia="Calibri" w:hAnsi="Arial" w:cs="Arial"/>
          <w:sz w:val="24"/>
          <w:szCs w:val="24"/>
        </w:rPr>
        <w:t>.</w:t>
      </w:r>
    </w:p>
    <w:p w14:paraId="77EBF1E4" w14:textId="77777777" w:rsidR="000169F1" w:rsidRPr="00DE021B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31ABAB98" w14:textId="77777777" w:rsidR="000169F1" w:rsidRPr="00DE021B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1E2B220" w14:textId="77777777" w:rsidR="000169F1" w:rsidRPr="00CB59A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CB59A2">
        <w:rPr>
          <w:rFonts w:ascii="Arial" w:eastAsia="Times New Roman" w:hAnsi="Arial" w:cs="Arial"/>
          <w:b/>
          <w:sz w:val="24"/>
          <w:szCs w:val="24"/>
        </w:rPr>
        <w:t>Paulo Ekke Moukarzel Junior</w:t>
      </w:r>
    </w:p>
    <w:p w14:paraId="09D2B3AD" w14:textId="2ED5F5F5" w:rsidR="00131BEB" w:rsidRDefault="000169F1" w:rsidP="00B47A5D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CB59A2">
        <w:rPr>
          <w:rFonts w:ascii="Arial" w:eastAsia="Times New Roman" w:hAnsi="Arial" w:cs="Arial"/>
          <w:sz w:val="24"/>
          <w:szCs w:val="24"/>
        </w:rPr>
        <w:t>OAB/SC 36.591</w:t>
      </w:r>
    </w:p>
    <w:p w14:paraId="52E84B8D" w14:textId="19369F3A" w:rsidR="00B06CBD" w:rsidRPr="00CB59A2" w:rsidRDefault="00B06CBD" w:rsidP="00B06CBD">
      <w:pPr>
        <w:pStyle w:val="Ttulo2"/>
        <w:spacing w:line="276" w:lineRule="auto"/>
        <w:ind w:left="0"/>
        <w:rPr>
          <w:rFonts w:cs="Arial"/>
          <w:u w:val="single"/>
        </w:rPr>
      </w:pPr>
      <w:r w:rsidRPr="00CB59A2">
        <w:rPr>
          <w:rFonts w:cs="Arial"/>
          <w:u w:val="single"/>
        </w:rPr>
        <w:lastRenderedPageBreak/>
        <w:t xml:space="preserve">DOCUMENTOS QUE </w:t>
      </w:r>
      <w:r w:rsidR="009B3B43">
        <w:rPr>
          <w:rFonts w:cs="Arial"/>
          <w:u w:val="single"/>
        </w:rPr>
        <w:t>ACOMPANHAM</w:t>
      </w:r>
      <w:r w:rsidRPr="00CB59A2">
        <w:rPr>
          <w:rFonts w:cs="Arial"/>
          <w:u w:val="single"/>
        </w:rPr>
        <w:t xml:space="preserve"> ESTAS PRIMEIRAS DECLARAÇÕES:</w:t>
      </w:r>
    </w:p>
    <w:p w14:paraId="34A7508B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1</w:t>
      </w:r>
      <w:r w:rsidRPr="00CB59A2">
        <w:rPr>
          <w:rFonts w:ascii="Arial" w:hAnsi="Arial" w:cs="Arial"/>
        </w:rPr>
        <w:t>: Certidão de nascimento de Bruno Gastão da Rosa;</w:t>
      </w:r>
    </w:p>
    <w:p w14:paraId="11C9A2B1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2</w:t>
      </w:r>
      <w:r w:rsidRPr="00CB59A2">
        <w:rPr>
          <w:rFonts w:ascii="Arial" w:hAnsi="Arial" w:cs="Arial"/>
        </w:rPr>
        <w:t>: Certidão de casamento de Cláudio Gastão da Rosa Filho;</w:t>
      </w:r>
    </w:p>
    <w:p w14:paraId="7F730AA2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3</w:t>
      </w:r>
      <w:r w:rsidRPr="00CB59A2">
        <w:rPr>
          <w:rFonts w:ascii="Arial" w:hAnsi="Arial" w:cs="Arial"/>
        </w:rPr>
        <w:t>: Certidão de nascimento de Maria Luiza Gastão da Rosa;</w:t>
      </w:r>
    </w:p>
    <w:p w14:paraId="7B6BDABD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4</w:t>
      </w:r>
      <w:r w:rsidRPr="00CB59A2">
        <w:rPr>
          <w:rFonts w:ascii="Arial" w:hAnsi="Arial" w:cs="Arial"/>
        </w:rPr>
        <w:t>: Certidão de casamento de Michelle Gastão da Rosa Perdigão;</w:t>
      </w:r>
    </w:p>
    <w:p w14:paraId="73B38875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5</w:t>
      </w:r>
      <w:r w:rsidRPr="00CB59A2">
        <w:rPr>
          <w:rFonts w:ascii="Arial" w:hAnsi="Arial" w:cs="Arial"/>
        </w:rPr>
        <w:t>: Certidão de nascimento de Mônica Gastão da Rosa;</w:t>
      </w:r>
    </w:p>
    <w:p w14:paraId="4986DDD3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6</w:t>
      </w:r>
      <w:r w:rsidRPr="00CB59A2">
        <w:rPr>
          <w:rFonts w:ascii="Arial" w:hAnsi="Arial" w:cs="Arial"/>
        </w:rPr>
        <w:t>: Avaliação do imóvel localizado na Rua João Pinto, Florianópolis/SC;</w:t>
      </w:r>
    </w:p>
    <w:p w14:paraId="55F8C217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7</w:t>
      </w:r>
      <w:r w:rsidRPr="00CB59A2">
        <w:rPr>
          <w:rFonts w:ascii="Arial" w:hAnsi="Arial" w:cs="Arial"/>
        </w:rPr>
        <w:t>: Avaliação das salas comerciais do Centro Executivo Beiramar Continental e o respectivo contrato de compra e venda dos imóveis;</w:t>
      </w:r>
    </w:p>
    <w:p w14:paraId="433ACF69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8</w:t>
      </w:r>
      <w:r w:rsidRPr="00CB59A2">
        <w:rPr>
          <w:rFonts w:ascii="Arial" w:hAnsi="Arial" w:cs="Arial"/>
        </w:rPr>
        <w:t>: Avaliação da sala comercial do Centro Executivo Ceisa Center e o respectivo contrato de compra e venda do imóvel;</w:t>
      </w:r>
    </w:p>
    <w:p w14:paraId="4233CDEE" w14:textId="338523A4" w:rsidR="00B06CBD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9</w:t>
      </w:r>
      <w:r w:rsidRPr="00CB59A2">
        <w:rPr>
          <w:rFonts w:ascii="Arial" w:hAnsi="Arial" w:cs="Arial"/>
        </w:rPr>
        <w:t>: Saldo bancário da conta</w:t>
      </w:r>
      <w:r w:rsidR="00675958">
        <w:rPr>
          <w:rFonts w:ascii="Arial" w:hAnsi="Arial" w:cs="Arial"/>
        </w:rPr>
        <w:t>,</w:t>
      </w:r>
      <w:r w:rsidRPr="00CB59A2">
        <w:rPr>
          <w:rFonts w:ascii="Arial" w:hAnsi="Arial" w:cs="Arial"/>
        </w:rPr>
        <w:t xml:space="preserve"> </w:t>
      </w:r>
      <w:r w:rsidR="00675958">
        <w:rPr>
          <w:rFonts w:ascii="Arial" w:hAnsi="Arial" w:cs="Arial"/>
        </w:rPr>
        <w:t xml:space="preserve">vinculada à XP Investimentos, </w:t>
      </w:r>
      <w:r w:rsidRPr="00CB59A2">
        <w:rPr>
          <w:rFonts w:ascii="Arial" w:hAnsi="Arial" w:cs="Arial"/>
        </w:rPr>
        <w:t xml:space="preserve">do </w:t>
      </w:r>
      <w:r w:rsidRPr="00CB59A2">
        <w:rPr>
          <w:rFonts w:ascii="Arial" w:hAnsi="Arial" w:cs="Arial"/>
          <w:i/>
          <w:iCs/>
        </w:rPr>
        <w:t xml:space="preserve">de cujus </w:t>
      </w:r>
      <w:r w:rsidR="00675958">
        <w:rPr>
          <w:rFonts w:ascii="Arial" w:hAnsi="Arial" w:cs="Arial"/>
        </w:rPr>
        <w:t xml:space="preserve">e da esposa </w:t>
      </w:r>
      <w:r w:rsidRPr="00CB59A2">
        <w:rPr>
          <w:rFonts w:ascii="Arial" w:hAnsi="Arial" w:cs="Arial"/>
        </w:rPr>
        <w:t>na data do falecimento;</w:t>
      </w:r>
    </w:p>
    <w:p w14:paraId="22C607FF" w14:textId="471C2081" w:rsidR="00675958" w:rsidRPr="00CB59A2" w:rsidRDefault="00675958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9</w:t>
      </w:r>
      <w:r>
        <w:rPr>
          <w:rFonts w:ascii="Arial" w:hAnsi="Arial" w:cs="Arial"/>
          <w:b/>
        </w:rPr>
        <w:t>-A</w:t>
      </w:r>
      <w:r w:rsidRPr="00CB59A2">
        <w:rPr>
          <w:rFonts w:ascii="Arial" w:hAnsi="Arial" w:cs="Arial"/>
        </w:rPr>
        <w:t>: Saldo bancário da conta</w:t>
      </w:r>
      <w:r w:rsidR="00B747FC">
        <w:rPr>
          <w:rFonts w:ascii="Arial" w:hAnsi="Arial" w:cs="Arial"/>
        </w:rPr>
        <w:t xml:space="preserve"> e dos investimentos do </w:t>
      </w:r>
      <w:r w:rsidR="00B747FC">
        <w:rPr>
          <w:rFonts w:ascii="Arial" w:hAnsi="Arial" w:cs="Arial"/>
          <w:i/>
          <w:iCs/>
        </w:rPr>
        <w:t>de cujus</w:t>
      </w:r>
      <w:r w:rsidRPr="00CB59A2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e da esposa </w:t>
      </w:r>
      <w:r w:rsidR="00B747FC">
        <w:rPr>
          <w:rFonts w:ascii="Arial" w:hAnsi="Arial" w:cs="Arial"/>
        </w:rPr>
        <w:t>no BB</w:t>
      </w:r>
      <w:r w:rsidRPr="00CB59A2">
        <w:rPr>
          <w:rFonts w:ascii="Arial" w:hAnsi="Arial" w:cs="Arial"/>
        </w:rPr>
        <w:t>;</w:t>
      </w:r>
    </w:p>
    <w:p w14:paraId="586FF4AF" w14:textId="7DBB3223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10</w:t>
      </w:r>
      <w:r w:rsidRPr="00CB59A2">
        <w:rPr>
          <w:rFonts w:ascii="Arial" w:hAnsi="Arial" w:cs="Arial"/>
        </w:rPr>
        <w:t xml:space="preserve">: Ficha processual </w:t>
      </w:r>
      <w:r w:rsidR="001F0D04">
        <w:rPr>
          <w:rFonts w:ascii="Arial" w:hAnsi="Arial" w:cs="Arial"/>
        </w:rPr>
        <w:t xml:space="preserve">e </w:t>
      </w:r>
      <w:r w:rsidR="00DB5AF2">
        <w:rPr>
          <w:rFonts w:ascii="Arial" w:hAnsi="Arial" w:cs="Arial"/>
        </w:rPr>
        <w:t xml:space="preserve">posição na lista de pagamento </w:t>
      </w:r>
      <w:r w:rsidRPr="00CB59A2">
        <w:rPr>
          <w:rFonts w:ascii="Arial" w:hAnsi="Arial" w:cs="Arial"/>
        </w:rPr>
        <w:t>do precatório n. 0000982-28.2020.8.24.0500;</w:t>
      </w:r>
    </w:p>
    <w:p w14:paraId="5A0AB384" w14:textId="2968B508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11</w:t>
      </w:r>
      <w:r w:rsidRPr="00CB59A2">
        <w:rPr>
          <w:rFonts w:ascii="Arial" w:hAnsi="Arial" w:cs="Arial"/>
        </w:rPr>
        <w:t xml:space="preserve">: Ficha processual </w:t>
      </w:r>
      <w:r w:rsidR="00DB5AF2">
        <w:rPr>
          <w:rFonts w:ascii="Arial" w:hAnsi="Arial" w:cs="Arial"/>
        </w:rPr>
        <w:t xml:space="preserve">e posição na lista de pagamento </w:t>
      </w:r>
      <w:r w:rsidR="00DB5AF2" w:rsidRPr="00CB59A2">
        <w:rPr>
          <w:rFonts w:ascii="Arial" w:hAnsi="Arial" w:cs="Arial"/>
        </w:rPr>
        <w:t xml:space="preserve">do </w:t>
      </w:r>
      <w:r w:rsidRPr="00CB59A2">
        <w:rPr>
          <w:rFonts w:ascii="Arial" w:hAnsi="Arial" w:cs="Arial"/>
        </w:rPr>
        <w:t>precatório n. 0000983-13.2020.8.24.0500;</w:t>
      </w:r>
    </w:p>
    <w:p w14:paraId="6795B5E7" w14:textId="5DCD2CB6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12</w:t>
      </w:r>
      <w:r w:rsidRPr="00CB59A2">
        <w:rPr>
          <w:rFonts w:ascii="Arial" w:hAnsi="Arial" w:cs="Arial"/>
        </w:rPr>
        <w:t>: Avaliação da casa localizada na Rua Miguel Daux, n. 125, Coqueiros, Florianópolis/SC</w:t>
      </w:r>
      <w:r w:rsidR="00D11B99">
        <w:rPr>
          <w:rFonts w:ascii="Arial" w:hAnsi="Arial" w:cs="Arial"/>
        </w:rPr>
        <w:t xml:space="preserve">, e </w:t>
      </w:r>
      <w:r w:rsidR="00A412DD">
        <w:rPr>
          <w:rFonts w:ascii="Arial" w:hAnsi="Arial" w:cs="Arial"/>
        </w:rPr>
        <w:t>termo de audiência do processo de separação judicial que envolveu esse imóvel</w:t>
      </w:r>
      <w:r w:rsidRPr="00CB59A2">
        <w:rPr>
          <w:rFonts w:ascii="Arial" w:hAnsi="Arial" w:cs="Arial"/>
        </w:rPr>
        <w:t>;</w:t>
      </w:r>
    </w:p>
    <w:p w14:paraId="75704EC8" w14:textId="37150B61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  <w:bCs/>
        </w:rPr>
        <w:t>Doc. 13</w:t>
      </w:r>
      <w:r w:rsidRPr="00CB59A2">
        <w:rPr>
          <w:rFonts w:ascii="Arial" w:hAnsi="Arial" w:cs="Arial"/>
        </w:rPr>
        <w:t xml:space="preserve">: Registro de situação do CNPJ da empresa da herdeira Giselle Gastão da Rosa Antunes e </w:t>
      </w:r>
      <w:r w:rsidR="0072105D">
        <w:rPr>
          <w:rFonts w:ascii="Arial" w:hAnsi="Arial" w:cs="Arial"/>
        </w:rPr>
        <w:t>imagens</w:t>
      </w:r>
      <w:r w:rsidRPr="00CB59A2">
        <w:rPr>
          <w:rFonts w:ascii="Arial" w:hAnsi="Arial" w:cs="Arial"/>
        </w:rPr>
        <w:t xml:space="preserve"> do estabelecimento instalado no imóvel do espólio</w:t>
      </w:r>
      <w:r w:rsidR="00950984">
        <w:rPr>
          <w:rFonts w:ascii="Arial" w:hAnsi="Arial" w:cs="Arial"/>
        </w:rPr>
        <w:t xml:space="preserve">, extraídas do </w:t>
      </w:r>
      <w:r w:rsidR="00950984" w:rsidRPr="00950984">
        <w:rPr>
          <w:rFonts w:ascii="Arial" w:hAnsi="Arial" w:cs="Arial"/>
          <w:i/>
          <w:iCs/>
        </w:rPr>
        <w:t>google maps</w:t>
      </w:r>
      <w:r w:rsidRPr="00CB59A2">
        <w:rPr>
          <w:rFonts w:ascii="Arial" w:hAnsi="Arial" w:cs="Arial"/>
        </w:rPr>
        <w:t>;</w:t>
      </w:r>
    </w:p>
    <w:p w14:paraId="708B5620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14</w:t>
      </w:r>
      <w:r w:rsidRPr="00CB59A2">
        <w:rPr>
          <w:rFonts w:ascii="Arial" w:hAnsi="Arial" w:cs="Arial"/>
        </w:rPr>
        <w:t>: Avaliação da casa localizada no Córrego Grande, Florianópolis/SC, que é objeto de testamento público;</w:t>
      </w:r>
    </w:p>
    <w:p w14:paraId="2C73F30D" w14:textId="5F1D0D0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  <w:bCs/>
        </w:rPr>
        <w:t>Doc. 15</w:t>
      </w:r>
      <w:r w:rsidRPr="00CB59A2">
        <w:rPr>
          <w:rFonts w:ascii="Arial" w:hAnsi="Arial" w:cs="Arial"/>
        </w:rPr>
        <w:t xml:space="preserve">: </w:t>
      </w:r>
      <w:r w:rsidR="00CF0FF0">
        <w:rPr>
          <w:rFonts w:ascii="Arial" w:hAnsi="Arial" w:cs="Arial"/>
        </w:rPr>
        <w:t>Lista</w:t>
      </w:r>
      <w:r w:rsidRPr="00CB59A2">
        <w:rPr>
          <w:rFonts w:ascii="Arial" w:hAnsi="Arial" w:cs="Arial"/>
        </w:rPr>
        <w:t xml:space="preserve"> de débitos pendentes junto à Prefeitura Municipal de Florianópolis/SC;</w:t>
      </w:r>
    </w:p>
    <w:p w14:paraId="77400313" w14:textId="15406E24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16</w:t>
      </w:r>
      <w:r w:rsidRPr="00CB59A2">
        <w:rPr>
          <w:rFonts w:ascii="Arial" w:hAnsi="Arial" w:cs="Arial"/>
        </w:rPr>
        <w:t>: Certidão negativa de débitos federal e estadual;</w:t>
      </w:r>
    </w:p>
    <w:p w14:paraId="6DC2E96F" w14:textId="77777777" w:rsidR="00B06CBD" w:rsidRPr="00CB59A2" w:rsidRDefault="00B06CBD" w:rsidP="00B06CBD">
      <w:pPr>
        <w:spacing w:after="0"/>
        <w:jc w:val="both"/>
        <w:rPr>
          <w:rFonts w:ascii="Arial" w:hAnsi="Arial" w:cs="Arial"/>
        </w:rPr>
      </w:pPr>
      <w:r w:rsidRPr="00CB59A2">
        <w:rPr>
          <w:rFonts w:ascii="Arial" w:hAnsi="Arial" w:cs="Arial"/>
          <w:b/>
        </w:rPr>
        <w:t>Doc. 17</w:t>
      </w:r>
      <w:r w:rsidRPr="00CB59A2">
        <w:rPr>
          <w:rFonts w:ascii="Arial" w:hAnsi="Arial" w:cs="Arial"/>
        </w:rPr>
        <w:t>: Despesas relacionadas ao inventário, custeadas pelo espólio.</w:t>
      </w:r>
    </w:p>
    <w:p w14:paraId="6CC70F36" w14:textId="77777777" w:rsidR="00A24368" w:rsidRPr="00CB59A2" w:rsidRDefault="00A24368" w:rsidP="00B47A5D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</w:p>
    <w:sectPr w:rsidR="00A24368" w:rsidRPr="00CB59A2" w:rsidSect="00817E92">
      <w:headerReference w:type="default" r:id="rId21"/>
      <w:footerReference w:type="default" r:id="rId22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31A76" w14:textId="77777777" w:rsidR="00DA2E76" w:rsidRDefault="00DA2E76" w:rsidP="00943258">
      <w:pPr>
        <w:spacing w:after="0" w:line="240" w:lineRule="auto"/>
      </w:pPr>
      <w:r>
        <w:separator/>
      </w:r>
    </w:p>
  </w:endnote>
  <w:endnote w:type="continuationSeparator" w:id="0">
    <w:p w14:paraId="09F4A676" w14:textId="77777777" w:rsidR="00DA2E76" w:rsidRDefault="00DA2E7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EDD7B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AA82BD5" wp14:editId="10A65BC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13845252" name="Imagem 14138452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D8ADC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DBB72" w14:textId="77777777" w:rsidR="00DA2E76" w:rsidRDefault="00DA2E76" w:rsidP="00943258">
      <w:pPr>
        <w:spacing w:after="0" w:line="240" w:lineRule="auto"/>
      </w:pPr>
      <w:r>
        <w:separator/>
      </w:r>
    </w:p>
  </w:footnote>
  <w:footnote w:type="continuationSeparator" w:id="0">
    <w:p w14:paraId="59BE8705" w14:textId="77777777" w:rsidR="00DA2E76" w:rsidRDefault="00DA2E7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1A5C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6C73333" wp14:editId="6303FA5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136650520" name="Imagem 213665052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461104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AB9E62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8BF644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1D6C"/>
    <w:multiLevelType w:val="hybridMultilevel"/>
    <w:tmpl w:val="9A5A0E2C"/>
    <w:lvl w:ilvl="0" w:tplc="FE26B81E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C1E637B"/>
    <w:multiLevelType w:val="hybridMultilevel"/>
    <w:tmpl w:val="50B6BA8C"/>
    <w:lvl w:ilvl="0" w:tplc="25383B68">
      <w:start w:val="1"/>
      <w:numFmt w:val="decimal"/>
      <w:lvlText w:val="%1)"/>
      <w:lvlJc w:val="left"/>
      <w:pPr>
        <w:ind w:left="213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44527868">
    <w:abstractNumId w:val="1"/>
    <w:lvlOverride w:ilvl="0">
      <w:startOverride w:val="1"/>
    </w:lvlOverride>
  </w:num>
  <w:num w:numId="5" w16cid:durableId="1860775392">
    <w:abstractNumId w:val="0"/>
  </w:num>
  <w:num w:numId="6" w16cid:durableId="1511915881">
    <w:abstractNumId w:val="3"/>
  </w:num>
  <w:num w:numId="7" w16cid:durableId="1181242761">
    <w:abstractNumId w:val="1"/>
    <w:lvlOverride w:ilvl="0">
      <w:startOverride w:val="1"/>
    </w:lvlOverride>
  </w:num>
  <w:num w:numId="8" w16cid:durableId="1349025521">
    <w:abstractNumId w:val="1"/>
    <w:lvlOverride w:ilvl="0">
      <w:startOverride w:val="1"/>
    </w:lvlOverride>
  </w:num>
  <w:num w:numId="9" w16cid:durableId="18329135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9"/>
    <w:rsid w:val="00003F31"/>
    <w:rsid w:val="00012300"/>
    <w:rsid w:val="00015714"/>
    <w:rsid w:val="000169F1"/>
    <w:rsid w:val="00020558"/>
    <w:rsid w:val="00035D29"/>
    <w:rsid w:val="0004298B"/>
    <w:rsid w:val="00051DCA"/>
    <w:rsid w:val="0005261F"/>
    <w:rsid w:val="00053CE4"/>
    <w:rsid w:val="000557A5"/>
    <w:rsid w:val="00057D4A"/>
    <w:rsid w:val="00057ED8"/>
    <w:rsid w:val="00060962"/>
    <w:rsid w:val="0007176F"/>
    <w:rsid w:val="00083C79"/>
    <w:rsid w:val="00086AF3"/>
    <w:rsid w:val="0009224C"/>
    <w:rsid w:val="00094D3C"/>
    <w:rsid w:val="00097661"/>
    <w:rsid w:val="000A0AED"/>
    <w:rsid w:val="000A37FF"/>
    <w:rsid w:val="000C3C2B"/>
    <w:rsid w:val="000C6BA0"/>
    <w:rsid w:val="000D228C"/>
    <w:rsid w:val="000D779A"/>
    <w:rsid w:val="000E78BD"/>
    <w:rsid w:val="000F4299"/>
    <w:rsid w:val="000F48A4"/>
    <w:rsid w:val="001030FB"/>
    <w:rsid w:val="001058F2"/>
    <w:rsid w:val="00114F39"/>
    <w:rsid w:val="00120B75"/>
    <w:rsid w:val="00121740"/>
    <w:rsid w:val="001229E7"/>
    <w:rsid w:val="00123C62"/>
    <w:rsid w:val="00131480"/>
    <w:rsid w:val="00131BEB"/>
    <w:rsid w:val="00134194"/>
    <w:rsid w:val="00134903"/>
    <w:rsid w:val="00136EAA"/>
    <w:rsid w:val="00137F18"/>
    <w:rsid w:val="00141897"/>
    <w:rsid w:val="00147A2E"/>
    <w:rsid w:val="001624AC"/>
    <w:rsid w:val="00162A34"/>
    <w:rsid w:val="001667B0"/>
    <w:rsid w:val="001761C0"/>
    <w:rsid w:val="00181D48"/>
    <w:rsid w:val="00183902"/>
    <w:rsid w:val="00183BE2"/>
    <w:rsid w:val="00184F29"/>
    <w:rsid w:val="00185F61"/>
    <w:rsid w:val="00186885"/>
    <w:rsid w:val="001960E0"/>
    <w:rsid w:val="001A0285"/>
    <w:rsid w:val="001A6316"/>
    <w:rsid w:val="001B2B98"/>
    <w:rsid w:val="001B2E75"/>
    <w:rsid w:val="001B6946"/>
    <w:rsid w:val="001B6E5E"/>
    <w:rsid w:val="001D385D"/>
    <w:rsid w:val="001D4ADB"/>
    <w:rsid w:val="001E1F83"/>
    <w:rsid w:val="001F0D04"/>
    <w:rsid w:val="001F7225"/>
    <w:rsid w:val="00201F45"/>
    <w:rsid w:val="00202020"/>
    <w:rsid w:val="0020622B"/>
    <w:rsid w:val="00207BE4"/>
    <w:rsid w:val="002125D1"/>
    <w:rsid w:val="002137FD"/>
    <w:rsid w:val="00214E09"/>
    <w:rsid w:val="00227279"/>
    <w:rsid w:val="00236E46"/>
    <w:rsid w:val="002466FF"/>
    <w:rsid w:val="00247FB2"/>
    <w:rsid w:val="002575C0"/>
    <w:rsid w:val="0026083B"/>
    <w:rsid w:val="00260B3D"/>
    <w:rsid w:val="00262F87"/>
    <w:rsid w:val="00272BFB"/>
    <w:rsid w:val="00272EB6"/>
    <w:rsid w:val="00273AA1"/>
    <w:rsid w:val="00273FEB"/>
    <w:rsid w:val="002744B6"/>
    <w:rsid w:val="00285204"/>
    <w:rsid w:val="00285364"/>
    <w:rsid w:val="00287429"/>
    <w:rsid w:val="00291F6C"/>
    <w:rsid w:val="00292F3C"/>
    <w:rsid w:val="00294059"/>
    <w:rsid w:val="002959C5"/>
    <w:rsid w:val="002A0FF7"/>
    <w:rsid w:val="002A10D9"/>
    <w:rsid w:val="002A3C9B"/>
    <w:rsid w:val="002B6204"/>
    <w:rsid w:val="002C35B4"/>
    <w:rsid w:val="002C3DE5"/>
    <w:rsid w:val="002C4DB5"/>
    <w:rsid w:val="002D01E7"/>
    <w:rsid w:val="002D2A81"/>
    <w:rsid w:val="002D4F12"/>
    <w:rsid w:val="002D7A60"/>
    <w:rsid w:val="002E16FE"/>
    <w:rsid w:val="002E5BC8"/>
    <w:rsid w:val="002F2C81"/>
    <w:rsid w:val="00304A7D"/>
    <w:rsid w:val="00322BB8"/>
    <w:rsid w:val="00327A96"/>
    <w:rsid w:val="0033354F"/>
    <w:rsid w:val="00343813"/>
    <w:rsid w:val="00346538"/>
    <w:rsid w:val="00355B08"/>
    <w:rsid w:val="00355C3A"/>
    <w:rsid w:val="003618E5"/>
    <w:rsid w:val="00366AFE"/>
    <w:rsid w:val="00371426"/>
    <w:rsid w:val="003738AC"/>
    <w:rsid w:val="00377A2E"/>
    <w:rsid w:val="003801CD"/>
    <w:rsid w:val="00380A31"/>
    <w:rsid w:val="003916DB"/>
    <w:rsid w:val="0039272B"/>
    <w:rsid w:val="003B042F"/>
    <w:rsid w:val="003D5437"/>
    <w:rsid w:val="003E46B9"/>
    <w:rsid w:val="003E78D8"/>
    <w:rsid w:val="003F3B75"/>
    <w:rsid w:val="003F478C"/>
    <w:rsid w:val="003F5442"/>
    <w:rsid w:val="003F6596"/>
    <w:rsid w:val="0040614E"/>
    <w:rsid w:val="004066AE"/>
    <w:rsid w:val="004102F5"/>
    <w:rsid w:val="004104AE"/>
    <w:rsid w:val="004148AC"/>
    <w:rsid w:val="00427E42"/>
    <w:rsid w:val="00431F4D"/>
    <w:rsid w:val="00440B0B"/>
    <w:rsid w:val="00443EBF"/>
    <w:rsid w:val="00445C78"/>
    <w:rsid w:val="0044799F"/>
    <w:rsid w:val="004600DC"/>
    <w:rsid w:val="00463CF3"/>
    <w:rsid w:val="004646F6"/>
    <w:rsid w:val="00464D53"/>
    <w:rsid w:val="00465A3D"/>
    <w:rsid w:val="00470913"/>
    <w:rsid w:val="00471166"/>
    <w:rsid w:val="004741A6"/>
    <w:rsid w:val="00475BAA"/>
    <w:rsid w:val="0047644D"/>
    <w:rsid w:val="00477079"/>
    <w:rsid w:val="004949AD"/>
    <w:rsid w:val="0049655D"/>
    <w:rsid w:val="004A17D2"/>
    <w:rsid w:val="004B1FD6"/>
    <w:rsid w:val="004C27A5"/>
    <w:rsid w:val="004D251A"/>
    <w:rsid w:val="004D34CB"/>
    <w:rsid w:val="004D60F5"/>
    <w:rsid w:val="004D7B54"/>
    <w:rsid w:val="004E5E4F"/>
    <w:rsid w:val="004F2B78"/>
    <w:rsid w:val="004F3079"/>
    <w:rsid w:val="004F384D"/>
    <w:rsid w:val="004F3AFC"/>
    <w:rsid w:val="00501A18"/>
    <w:rsid w:val="00512CE6"/>
    <w:rsid w:val="00515586"/>
    <w:rsid w:val="00520E13"/>
    <w:rsid w:val="005248D3"/>
    <w:rsid w:val="00525F28"/>
    <w:rsid w:val="005266BE"/>
    <w:rsid w:val="005321DA"/>
    <w:rsid w:val="00537AC0"/>
    <w:rsid w:val="00547921"/>
    <w:rsid w:val="00553BE7"/>
    <w:rsid w:val="0055661D"/>
    <w:rsid w:val="00563EB8"/>
    <w:rsid w:val="0057523B"/>
    <w:rsid w:val="00585CDA"/>
    <w:rsid w:val="00593B04"/>
    <w:rsid w:val="00594C72"/>
    <w:rsid w:val="005A2ABD"/>
    <w:rsid w:val="005A3D08"/>
    <w:rsid w:val="005A4141"/>
    <w:rsid w:val="005A5801"/>
    <w:rsid w:val="005B169C"/>
    <w:rsid w:val="005B1B89"/>
    <w:rsid w:val="005B67EA"/>
    <w:rsid w:val="005C4E49"/>
    <w:rsid w:val="005C6664"/>
    <w:rsid w:val="005D0D97"/>
    <w:rsid w:val="005E58E2"/>
    <w:rsid w:val="005F1DE1"/>
    <w:rsid w:val="005F7DFA"/>
    <w:rsid w:val="006223E3"/>
    <w:rsid w:val="006231E7"/>
    <w:rsid w:val="00625A81"/>
    <w:rsid w:val="006451F0"/>
    <w:rsid w:val="0064766C"/>
    <w:rsid w:val="00653349"/>
    <w:rsid w:val="00653980"/>
    <w:rsid w:val="006606EE"/>
    <w:rsid w:val="0066326A"/>
    <w:rsid w:val="00673228"/>
    <w:rsid w:val="0067549D"/>
    <w:rsid w:val="00675958"/>
    <w:rsid w:val="006775BE"/>
    <w:rsid w:val="006907DC"/>
    <w:rsid w:val="00693F8B"/>
    <w:rsid w:val="00694E14"/>
    <w:rsid w:val="006953EC"/>
    <w:rsid w:val="00696295"/>
    <w:rsid w:val="006A2D82"/>
    <w:rsid w:val="006A532F"/>
    <w:rsid w:val="006A5B33"/>
    <w:rsid w:val="006B3450"/>
    <w:rsid w:val="006B57A3"/>
    <w:rsid w:val="006C0DFC"/>
    <w:rsid w:val="006C1214"/>
    <w:rsid w:val="006C4E3A"/>
    <w:rsid w:val="006C51B8"/>
    <w:rsid w:val="006C5BBE"/>
    <w:rsid w:val="006D1966"/>
    <w:rsid w:val="006D2ABC"/>
    <w:rsid w:val="006F0E55"/>
    <w:rsid w:val="006F6F01"/>
    <w:rsid w:val="00700780"/>
    <w:rsid w:val="00703519"/>
    <w:rsid w:val="00710756"/>
    <w:rsid w:val="007151B0"/>
    <w:rsid w:val="00716F62"/>
    <w:rsid w:val="0072105D"/>
    <w:rsid w:val="00722DF5"/>
    <w:rsid w:val="007238C9"/>
    <w:rsid w:val="00734D67"/>
    <w:rsid w:val="00750D81"/>
    <w:rsid w:val="007531DF"/>
    <w:rsid w:val="007560D3"/>
    <w:rsid w:val="007579E6"/>
    <w:rsid w:val="00772EA0"/>
    <w:rsid w:val="00783C5D"/>
    <w:rsid w:val="00786C26"/>
    <w:rsid w:val="0078739A"/>
    <w:rsid w:val="00790F6D"/>
    <w:rsid w:val="007913EC"/>
    <w:rsid w:val="00795616"/>
    <w:rsid w:val="0079695C"/>
    <w:rsid w:val="00797900"/>
    <w:rsid w:val="007A4354"/>
    <w:rsid w:val="007B53A9"/>
    <w:rsid w:val="007C014E"/>
    <w:rsid w:val="007C36DB"/>
    <w:rsid w:val="007D390C"/>
    <w:rsid w:val="007D3EBB"/>
    <w:rsid w:val="007F1790"/>
    <w:rsid w:val="007F1FBD"/>
    <w:rsid w:val="007F4321"/>
    <w:rsid w:val="007F6782"/>
    <w:rsid w:val="007F738E"/>
    <w:rsid w:val="00801018"/>
    <w:rsid w:val="00802A7F"/>
    <w:rsid w:val="0080598D"/>
    <w:rsid w:val="00810D34"/>
    <w:rsid w:val="00817E92"/>
    <w:rsid w:val="00820705"/>
    <w:rsid w:val="008254A0"/>
    <w:rsid w:val="00832F86"/>
    <w:rsid w:val="00842A5D"/>
    <w:rsid w:val="00845A4F"/>
    <w:rsid w:val="00845A9F"/>
    <w:rsid w:val="00846DC3"/>
    <w:rsid w:val="00855688"/>
    <w:rsid w:val="00856370"/>
    <w:rsid w:val="00864901"/>
    <w:rsid w:val="00873644"/>
    <w:rsid w:val="00877E51"/>
    <w:rsid w:val="0088137B"/>
    <w:rsid w:val="0088181C"/>
    <w:rsid w:val="00883AAE"/>
    <w:rsid w:val="00886931"/>
    <w:rsid w:val="008914D2"/>
    <w:rsid w:val="008A0012"/>
    <w:rsid w:val="008D2AA9"/>
    <w:rsid w:val="008E31FF"/>
    <w:rsid w:val="008E377D"/>
    <w:rsid w:val="008E6455"/>
    <w:rsid w:val="008E68BB"/>
    <w:rsid w:val="008E752A"/>
    <w:rsid w:val="008E7FB7"/>
    <w:rsid w:val="008F2218"/>
    <w:rsid w:val="008F256B"/>
    <w:rsid w:val="008F3680"/>
    <w:rsid w:val="008F3A9E"/>
    <w:rsid w:val="008F53CE"/>
    <w:rsid w:val="008F5B4E"/>
    <w:rsid w:val="008F7B29"/>
    <w:rsid w:val="0090226D"/>
    <w:rsid w:val="009226F7"/>
    <w:rsid w:val="009232EE"/>
    <w:rsid w:val="00924163"/>
    <w:rsid w:val="00925391"/>
    <w:rsid w:val="009260D6"/>
    <w:rsid w:val="009277A1"/>
    <w:rsid w:val="009353DE"/>
    <w:rsid w:val="00943258"/>
    <w:rsid w:val="00947C18"/>
    <w:rsid w:val="00950984"/>
    <w:rsid w:val="009536C8"/>
    <w:rsid w:val="00955FE9"/>
    <w:rsid w:val="00956199"/>
    <w:rsid w:val="00964BBA"/>
    <w:rsid w:val="009758C0"/>
    <w:rsid w:val="0098194C"/>
    <w:rsid w:val="00995B49"/>
    <w:rsid w:val="009A10C4"/>
    <w:rsid w:val="009A3797"/>
    <w:rsid w:val="009A6EB8"/>
    <w:rsid w:val="009B3B43"/>
    <w:rsid w:val="009B58E8"/>
    <w:rsid w:val="009C03E8"/>
    <w:rsid w:val="009C0974"/>
    <w:rsid w:val="009C53F8"/>
    <w:rsid w:val="009C5A19"/>
    <w:rsid w:val="009F71F7"/>
    <w:rsid w:val="00A030AC"/>
    <w:rsid w:val="00A0470E"/>
    <w:rsid w:val="00A049FC"/>
    <w:rsid w:val="00A24368"/>
    <w:rsid w:val="00A24D37"/>
    <w:rsid w:val="00A30F7B"/>
    <w:rsid w:val="00A32729"/>
    <w:rsid w:val="00A368C4"/>
    <w:rsid w:val="00A412DD"/>
    <w:rsid w:val="00A419F1"/>
    <w:rsid w:val="00A452B4"/>
    <w:rsid w:val="00A50558"/>
    <w:rsid w:val="00A6158F"/>
    <w:rsid w:val="00A631E1"/>
    <w:rsid w:val="00A818DE"/>
    <w:rsid w:val="00A9275E"/>
    <w:rsid w:val="00A92D37"/>
    <w:rsid w:val="00A92FAB"/>
    <w:rsid w:val="00A97545"/>
    <w:rsid w:val="00AA1FAE"/>
    <w:rsid w:val="00AA6985"/>
    <w:rsid w:val="00AA6B1C"/>
    <w:rsid w:val="00AB4E08"/>
    <w:rsid w:val="00AB52F0"/>
    <w:rsid w:val="00AB6E07"/>
    <w:rsid w:val="00AB737B"/>
    <w:rsid w:val="00AC1B2B"/>
    <w:rsid w:val="00AC2E0D"/>
    <w:rsid w:val="00AC44B1"/>
    <w:rsid w:val="00AC48FB"/>
    <w:rsid w:val="00AC61D1"/>
    <w:rsid w:val="00AC6DD8"/>
    <w:rsid w:val="00AD5210"/>
    <w:rsid w:val="00AD77B6"/>
    <w:rsid w:val="00AF3F09"/>
    <w:rsid w:val="00B04A21"/>
    <w:rsid w:val="00B05871"/>
    <w:rsid w:val="00B06CBD"/>
    <w:rsid w:val="00B117BC"/>
    <w:rsid w:val="00B1216A"/>
    <w:rsid w:val="00B14A81"/>
    <w:rsid w:val="00B15777"/>
    <w:rsid w:val="00B27653"/>
    <w:rsid w:val="00B31760"/>
    <w:rsid w:val="00B332CD"/>
    <w:rsid w:val="00B35350"/>
    <w:rsid w:val="00B3604B"/>
    <w:rsid w:val="00B438C9"/>
    <w:rsid w:val="00B47A5D"/>
    <w:rsid w:val="00B6080E"/>
    <w:rsid w:val="00B61122"/>
    <w:rsid w:val="00B6285C"/>
    <w:rsid w:val="00B6363E"/>
    <w:rsid w:val="00B7369C"/>
    <w:rsid w:val="00B74301"/>
    <w:rsid w:val="00B747FC"/>
    <w:rsid w:val="00B80630"/>
    <w:rsid w:val="00B82704"/>
    <w:rsid w:val="00B83746"/>
    <w:rsid w:val="00B939A6"/>
    <w:rsid w:val="00B94FCA"/>
    <w:rsid w:val="00BA24C7"/>
    <w:rsid w:val="00BA2544"/>
    <w:rsid w:val="00BA631A"/>
    <w:rsid w:val="00BB2B1B"/>
    <w:rsid w:val="00BB42A7"/>
    <w:rsid w:val="00BC36EA"/>
    <w:rsid w:val="00BC3B80"/>
    <w:rsid w:val="00BC5310"/>
    <w:rsid w:val="00BD08D5"/>
    <w:rsid w:val="00BD6757"/>
    <w:rsid w:val="00BD6DE8"/>
    <w:rsid w:val="00BE5C75"/>
    <w:rsid w:val="00BE79B8"/>
    <w:rsid w:val="00BF2E68"/>
    <w:rsid w:val="00BF7ECA"/>
    <w:rsid w:val="00C0047A"/>
    <w:rsid w:val="00C01632"/>
    <w:rsid w:val="00C02606"/>
    <w:rsid w:val="00C03B4C"/>
    <w:rsid w:val="00C0456B"/>
    <w:rsid w:val="00C05D37"/>
    <w:rsid w:val="00C05F8C"/>
    <w:rsid w:val="00C25673"/>
    <w:rsid w:val="00C3007F"/>
    <w:rsid w:val="00C31DFF"/>
    <w:rsid w:val="00C37254"/>
    <w:rsid w:val="00C42D06"/>
    <w:rsid w:val="00C450C5"/>
    <w:rsid w:val="00C46B47"/>
    <w:rsid w:val="00C5266D"/>
    <w:rsid w:val="00C5734A"/>
    <w:rsid w:val="00C604CA"/>
    <w:rsid w:val="00C6461F"/>
    <w:rsid w:val="00C662C5"/>
    <w:rsid w:val="00C735C3"/>
    <w:rsid w:val="00C84AF2"/>
    <w:rsid w:val="00C946A9"/>
    <w:rsid w:val="00C94A64"/>
    <w:rsid w:val="00CA2F60"/>
    <w:rsid w:val="00CA5EE0"/>
    <w:rsid w:val="00CB2D17"/>
    <w:rsid w:val="00CB59A2"/>
    <w:rsid w:val="00CB5FC5"/>
    <w:rsid w:val="00CF0FF0"/>
    <w:rsid w:val="00CF125B"/>
    <w:rsid w:val="00CF2FEF"/>
    <w:rsid w:val="00CF3516"/>
    <w:rsid w:val="00CF570D"/>
    <w:rsid w:val="00CF76B8"/>
    <w:rsid w:val="00D11B99"/>
    <w:rsid w:val="00D14F48"/>
    <w:rsid w:val="00D163E8"/>
    <w:rsid w:val="00D17BDE"/>
    <w:rsid w:val="00D32740"/>
    <w:rsid w:val="00D33795"/>
    <w:rsid w:val="00D4009B"/>
    <w:rsid w:val="00D50AB8"/>
    <w:rsid w:val="00D538F8"/>
    <w:rsid w:val="00D57692"/>
    <w:rsid w:val="00D634DC"/>
    <w:rsid w:val="00D73143"/>
    <w:rsid w:val="00D740EF"/>
    <w:rsid w:val="00D74B04"/>
    <w:rsid w:val="00D74B72"/>
    <w:rsid w:val="00D81A36"/>
    <w:rsid w:val="00D82768"/>
    <w:rsid w:val="00D867D7"/>
    <w:rsid w:val="00D925C6"/>
    <w:rsid w:val="00D94678"/>
    <w:rsid w:val="00D96836"/>
    <w:rsid w:val="00DA0621"/>
    <w:rsid w:val="00DA1CAF"/>
    <w:rsid w:val="00DA2CC7"/>
    <w:rsid w:val="00DA2E76"/>
    <w:rsid w:val="00DA61D0"/>
    <w:rsid w:val="00DB5AF2"/>
    <w:rsid w:val="00DC70CC"/>
    <w:rsid w:val="00DD3FE7"/>
    <w:rsid w:val="00DE0162"/>
    <w:rsid w:val="00DE021B"/>
    <w:rsid w:val="00DE0552"/>
    <w:rsid w:val="00DF24E5"/>
    <w:rsid w:val="00DF3BB5"/>
    <w:rsid w:val="00DF5478"/>
    <w:rsid w:val="00DF6120"/>
    <w:rsid w:val="00E05790"/>
    <w:rsid w:val="00E06319"/>
    <w:rsid w:val="00E231F1"/>
    <w:rsid w:val="00E37CC1"/>
    <w:rsid w:val="00E4064F"/>
    <w:rsid w:val="00E44684"/>
    <w:rsid w:val="00E4584E"/>
    <w:rsid w:val="00E46D94"/>
    <w:rsid w:val="00E530D3"/>
    <w:rsid w:val="00E53443"/>
    <w:rsid w:val="00E5410B"/>
    <w:rsid w:val="00E566B6"/>
    <w:rsid w:val="00E57227"/>
    <w:rsid w:val="00E600C5"/>
    <w:rsid w:val="00E620A5"/>
    <w:rsid w:val="00E6383A"/>
    <w:rsid w:val="00E67FED"/>
    <w:rsid w:val="00E72213"/>
    <w:rsid w:val="00E86D57"/>
    <w:rsid w:val="00E871C0"/>
    <w:rsid w:val="00E900D3"/>
    <w:rsid w:val="00E90F3C"/>
    <w:rsid w:val="00E91C5A"/>
    <w:rsid w:val="00E968BB"/>
    <w:rsid w:val="00EA76AD"/>
    <w:rsid w:val="00EB1CCB"/>
    <w:rsid w:val="00EB4346"/>
    <w:rsid w:val="00EB5B0E"/>
    <w:rsid w:val="00EC11E9"/>
    <w:rsid w:val="00EC51AE"/>
    <w:rsid w:val="00EC5D2B"/>
    <w:rsid w:val="00EE3903"/>
    <w:rsid w:val="00EE426A"/>
    <w:rsid w:val="00EE665A"/>
    <w:rsid w:val="00EF0FFF"/>
    <w:rsid w:val="00EF47DF"/>
    <w:rsid w:val="00EF7294"/>
    <w:rsid w:val="00F11B2C"/>
    <w:rsid w:val="00F11DC8"/>
    <w:rsid w:val="00F138E0"/>
    <w:rsid w:val="00F13DB2"/>
    <w:rsid w:val="00F178F7"/>
    <w:rsid w:val="00F22B73"/>
    <w:rsid w:val="00F24C84"/>
    <w:rsid w:val="00F30861"/>
    <w:rsid w:val="00F3443C"/>
    <w:rsid w:val="00F36FD5"/>
    <w:rsid w:val="00F37C0B"/>
    <w:rsid w:val="00F46347"/>
    <w:rsid w:val="00F46391"/>
    <w:rsid w:val="00F50F00"/>
    <w:rsid w:val="00F538D9"/>
    <w:rsid w:val="00F63F3D"/>
    <w:rsid w:val="00F64A06"/>
    <w:rsid w:val="00F654E2"/>
    <w:rsid w:val="00FA1E1B"/>
    <w:rsid w:val="00FA1F77"/>
    <w:rsid w:val="00FB3A3F"/>
    <w:rsid w:val="00FC174D"/>
    <w:rsid w:val="00FC3854"/>
    <w:rsid w:val="00FC63CA"/>
    <w:rsid w:val="00FD37F4"/>
    <w:rsid w:val="00FD50A1"/>
    <w:rsid w:val="00FD7A84"/>
    <w:rsid w:val="00FE632D"/>
    <w:rsid w:val="00FE77D7"/>
    <w:rsid w:val="00F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29D732"/>
  <w15:chartTrackingRefBased/>
  <w15:docId w15:val="{828D12B2-F208-4E01-9235-72C2942C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871C0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871C0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semiHidden/>
    <w:unhideWhenUsed/>
    <w:rsid w:val="00094D3C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3F3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762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50004495220208240057&amp;hash=150da40a262fe34524405de835ebad34" TargetMode="External"/><Relationship Id="rId13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08018232020078240023&amp;hash=98b270e5a9b81ce8f0ae1ab15a7b3540" TargetMode="External"/><Relationship Id="rId18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50801090320208240023&amp;hash=0a0bd43942c6a1873e3389a4a4fb4967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09125547820108240023&amp;hash=75e69c1983c6204d3885e471b011d7bb" TargetMode="External"/><Relationship Id="rId17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09021187920188240023&amp;hash=94c6f31122fe334b89652896b15c5b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09102859020158240023&amp;hash=92d9cdff127bbcb8c266517534c75619" TargetMode="External"/><Relationship Id="rId20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50153202420228240023&amp;hash=0e9c24025313eb89666ff76576346f7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50463132120208240023&amp;hash=5bec8bd68ff77f8e32f9ddd2ec8d0d7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00146363420158240023&amp;hash=2972e80c83b29fbada8f70713e79c7b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50004242520128240023&amp;hash=995e1c89bbf788cc5c99ab94c12b82ca" TargetMode="External"/><Relationship Id="rId19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50002944420178240028&amp;hash=3494487882e4916fde1439a20410f7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50293278920208240023&amp;hash=d4af98570020e402da5ed11bf92c2aa4" TargetMode="External"/><Relationship Id="rId14" Type="http://schemas.openxmlformats.org/officeDocument/2006/relationships/hyperlink" Target="https://eproc1g.tjsc.jus.br/eproc/controlador.php?acao=processo_selecionar&amp;acao_origem=pesquisa_processo_por_nome_parte&amp;acao_retorno=pesquisa_processo_por_nome_parte&amp;num_processo=09107113920148240023&amp;hash=ddc082aa2af69b39e242ff4580a4fe7c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111</TotalTime>
  <Pages>9</Pages>
  <Words>3585</Words>
  <Characters>19359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94</cp:revision>
  <cp:lastPrinted>2022-07-18T22:35:00Z</cp:lastPrinted>
  <dcterms:created xsi:type="dcterms:W3CDTF">2023-10-23T18:46:00Z</dcterms:created>
  <dcterms:modified xsi:type="dcterms:W3CDTF">2023-10-24T23:18:00Z</dcterms:modified>
</cp:coreProperties>
</file>