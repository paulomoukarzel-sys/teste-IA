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08F14" w14:textId="3A0DF737" w:rsidR="000169F1" w:rsidRPr="00980061" w:rsidRDefault="0039362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39362D">
        <w:rPr>
          <w:rFonts w:ascii="Arial" w:eastAsia="Calibri" w:hAnsi="Arial" w:cs="Times New Roman"/>
          <w:sz w:val="24"/>
          <w:szCs w:val="24"/>
        </w:rPr>
        <w:t>EXCELENTÍSSIMO(A) SENHOR(A) DOUTOR(A) JUIZ(A) DE DIREITO DA VARA DE SUCESSÕES E REGISTROS PÚBLICOS DA COMARCA DA CAPITAL – FLORIANÓPOLIS/SC.</w:t>
      </w:r>
    </w:p>
    <w:p w14:paraId="54ED3676" w14:textId="77777777" w:rsidR="002D1F93" w:rsidRDefault="002D1F93" w:rsidP="0039362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8"/>
          <w:szCs w:val="28"/>
        </w:rPr>
      </w:pPr>
    </w:p>
    <w:p w14:paraId="09C2EF59" w14:textId="36CC412D" w:rsidR="0039362D" w:rsidRPr="00DE465C" w:rsidRDefault="0039362D" w:rsidP="0039362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8"/>
          <w:szCs w:val="28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7B789" wp14:editId="459303E7">
                <wp:simplePos x="0" y="0"/>
                <wp:positionH relativeFrom="column">
                  <wp:posOffset>-9525</wp:posOffset>
                </wp:positionH>
                <wp:positionV relativeFrom="paragraph">
                  <wp:posOffset>233680</wp:posOffset>
                </wp:positionV>
                <wp:extent cx="2434856" cy="700644"/>
                <wp:effectExtent l="0" t="0" r="22860" b="23495"/>
                <wp:wrapNone/>
                <wp:docPr id="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856" cy="700644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29131" id="Retângulo: Cantos Diagonais Arredondados 1" o:spid="_x0000_s1026" style="position:absolute;margin-left:-.75pt;margin-top:18.4pt;width:191.7pt;height:5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34856,700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" path="m116776,l2434856,r,l2434856,583868v,64494,-52282,116776,-116776,116776l,700644r,l,116776c,52282,52282,,116776,xe" filled="f" strokecolor="#5b9bd5 [3208]" strokeweight="1pt">
                <v:stroke joinstyle="miter"/>
                <v:path arrowok="t" o:connecttype="custom" o:connectlocs="116776,0;2434856,0;2434856,0;2434856,583868;2318080,700644;0,700644;0,700644;0,116776;116776,0" o:connectangles="0,0,0,0,0,0,0,0,0"/>
              </v:shape>
            </w:pict>
          </mc:Fallback>
        </mc:AlternateContent>
      </w:r>
    </w:p>
    <w:p w14:paraId="1664EA13" w14:textId="5364EE91" w:rsidR="0039362D" w:rsidRDefault="0039362D" w:rsidP="0039362D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TRAMITAÇÃO PRIORITÁRIA</w:t>
      </w:r>
    </w:p>
    <w:p w14:paraId="2DAA2B2B" w14:textId="65F7FE56" w:rsidR="0039362D" w:rsidRPr="0039362D" w:rsidRDefault="0039362D" w:rsidP="00273105">
      <w:pPr>
        <w:spacing w:after="0" w:line="276" w:lineRule="auto"/>
        <w:ind w:right="5244"/>
        <w:contextualSpacing/>
        <w:jc w:val="center"/>
        <w:rPr>
          <w:rFonts w:ascii="Arial" w:eastAsia="Calibri" w:hAnsi="Arial" w:cs="Times New Roman"/>
        </w:rPr>
      </w:pPr>
      <w:r w:rsidRPr="0039362D">
        <w:rPr>
          <w:rFonts w:ascii="Arial" w:eastAsia="Calibri" w:hAnsi="Arial" w:cs="Times New Roman"/>
        </w:rPr>
        <w:t>Parte com idade superior a 60 anos</w:t>
      </w:r>
    </w:p>
    <w:p w14:paraId="3F25FDCE" w14:textId="77777777" w:rsidR="0039362D" w:rsidRDefault="0039362D" w:rsidP="0039362D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sz w:val="20"/>
          <w:szCs w:val="20"/>
        </w:rPr>
      </w:pPr>
      <w:r w:rsidRPr="0039362D">
        <w:rPr>
          <w:rFonts w:ascii="Arial" w:eastAsia="Calibri" w:hAnsi="Arial" w:cs="Times New Roman"/>
          <w:sz w:val="20"/>
          <w:szCs w:val="20"/>
        </w:rPr>
        <w:t>(art. 1.048, I, do CPC)</w:t>
      </w:r>
    </w:p>
    <w:p w14:paraId="24727474" w14:textId="3409810C" w:rsidR="000169F1" w:rsidRDefault="000169F1" w:rsidP="00DE465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5D4C7B5" w14:textId="77777777" w:rsidR="002D1F93" w:rsidRPr="00136102" w:rsidRDefault="002D1F93" w:rsidP="00DE465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2C5891" w14:textId="202404D9" w:rsidR="000169F1" w:rsidRPr="00A814BD" w:rsidRDefault="0039362D" w:rsidP="000169F1">
      <w:pPr>
        <w:pStyle w:val="Qualificaodaspartes"/>
      </w:pPr>
      <w:r w:rsidRPr="00F73280">
        <w:rPr>
          <w:b/>
          <w:color w:val="000000" w:themeColor="text1"/>
        </w:rPr>
        <w:t>MARIA APARECIDA MALAGOLLI GASTÃO DA ROSA</w:t>
      </w:r>
      <w:r w:rsidRPr="00F73280">
        <w:rPr>
          <w:color w:val="000000" w:themeColor="text1"/>
        </w:rPr>
        <w:t>, brasileira, viúva</w:t>
      </w:r>
      <w:r>
        <w:rPr>
          <w:color w:val="000000" w:themeColor="text1"/>
        </w:rPr>
        <w:t>,</w:t>
      </w:r>
      <w:r w:rsidRPr="00F73280">
        <w:rPr>
          <w:color w:val="000000" w:themeColor="text1"/>
        </w:rPr>
        <w:t xml:space="preserve"> aposentada, inscrita </w:t>
      </w:r>
      <w:r>
        <w:rPr>
          <w:color w:val="000000" w:themeColor="text1"/>
        </w:rPr>
        <w:t>no</w:t>
      </w:r>
      <w:r w:rsidRPr="00F73280">
        <w:rPr>
          <w:color w:val="000000" w:themeColor="text1"/>
        </w:rPr>
        <w:t xml:space="preserve"> CPF</w:t>
      </w:r>
      <w:r>
        <w:rPr>
          <w:color w:val="000000" w:themeColor="text1"/>
        </w:rPr>
        <w:t xml:space="preserve">/MF sob o n. </w:t>
      </w:r>
      <w:r w:rsidRPr="00F73280">
        <w:rPr>
          <w:color w:val="000000" w:themeColor="text1"/>
        </w:rPr>
        <w:t>455.429.299-15, reside</w:t>
      </w:r>
      <w:r>
        <w:rPr>
          <w:color w:val="000000" w:themeColor="text1"/>
        </w:rPr>
        <w:t>nte</w:t>
      </w:r>
      <w:r w:rsidRPr="00F73280">
        <w:rPr>
          <w:color w:val="000000" w:themeColor="text1"/>
        </w:rPr>
        <w:t xml:space="preserve"> e domiciliada na Rua </w:t>
      </w:r>
      <w:proofErr w:type="spellStart"/>
      <w:r w:rsidRPr="00F73280">
        <w:rPr>
          <w:color w:val="000000" w:themeColor="text1"/>
        </w:rPr>
        <w:t>Acelon</w:t>
      </w:r>
      <w:proofErr w:type="spellEnd"/>
      <w:r w:rsidRPr="00F73280">
        <w:rPr>
          <w:color w:val="000000" w:themeColor="text1"/>
        </w:rPr>
        <w:t xml:space="preserve"> Eduardo da Silva, </w:t>
      </w:r>
      <w:r>
        <w:rPr>
          <w:color w:val="000000" w:themeColor="text1"/>
        </w:rPr>
        <w:t xml:space="preserve">n. </w:t>
      </w:r>
      <w:r w:rsidRPr="00F73280">
        <w:rPr>
          <w:color w:val="000000" w:themeColor="text1"/>
        </w:rPr>
        <w:t>321, Córrego Grande, Florianópolis</w:t>
      </w:r>
      <w:r>
        <w:rPr>
          <w:color w:val="000000" w:themeColor="text1"/>
        </w:rPr>
        <w:t xml:space="preserve">/SC, </w:t>
      </w:r>
      <w:r w:rsidRPr="00F73280">
        <w:rPr>
          <w:color w:val="000000" w:themeColor="text1"/>
        </w:rPr>
        <w:t>CEP</w:t>
      </w:r>
      <w:r>
        <w:rPr>
          <w:color w:val="000000" w:themeColor="text1"/>
        </w:rPr>
        <w:t xml:space="preserve"> n.</w:t>
      </w:r>
      <w:r w:rsidRPr="00F73280">
        <w:rPr>
          <w:color w:val="000000" w:themeColor="text1"/>
        </w:rPr>
        <w:t xml:space="preserve"> 88.037-408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 </w:t>
      </w:r>
      <w:r w:rsidRPr="0039362D">
        <w:rPr>
          <w:sz w:val="20"/>
          <w:szCs w:val="18"/>
        </w:rPr>
        <w:t>(</w:t>
      </w:r>
      <w:r w:rsidRPr="0039362D">
        <w:rPr>
          <w:b/>
          <w:bCs w:val="0"/>
          <w:sz w:val="20"/>
          <w:szCs w:val="18"/>
        </w:rPr>
        <w:t>doc. 1</w:t>
      </w:r>
      <w:r w:rsidRPr="0039362D">
        <w:rPr>
          <w:sz w:val="20"/>
          <w:szCs w:val="18"/>
        </w:rPr>
        <w:t>)</w:t>
      </w:r>
      <w:r w:rsidR="000169F1" w:rsidRPr="00A814BD">
        <w:t xml:space="preserve">, </w:t>
      </w:r>
      <w:r>
        <w:t>com fundamento nos arts. 610 e seguintes do CPC, requerer</w:t>
      </w:r>
      <w:r w:rsidR="00C0704E">
        <w:t xml:space="preserve"> a</w:t>
      </w:r>
    </w:p>
    <w:p w14:paraId="094E94B0" w14:textId="77777777" w:rsidR="000169F1" w:rsidRPr="00DE465C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0"/>
          <w:szCs w:val="20"/>
        </w:rPr>
      </w:pPr>
    </w:p>
    <w:p w14:paraId="26AAC788" w14:textId="3CB35891" w:rsidR="000169F1" w:rsidRDefault="0039362D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ABERTURA DE INVENTÁRIO E PARTILHA</w:t>
      </w:r>
    </w:p>
    <w:p w14:paraId="00B56A9A" w14:textId="77777777" w:rsidR="000169F1" w:rsidRPr="00DE465C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16"/>
          <w:szCs w:val="16"/>
        </w:rPr>
      </w:pPr>
    </w:p>
    <w:p w14:paraId="4AC74048" w14:textId="028D7772" w:rsidR="000169F1" w:rsidRPr="0004124A" w:rsidRDefault="0039362D" w:rsidP="000169F1">
      <w:pPr>
        <w:pStyle w:val="Qualificaodaspartes"/>
      </w:pPr>
      <w:r>
        <w:t xml:space="preserve">em relação aos bens deixados por seu </w:t>
      </w:r>
      <w:r w:rsidR="00F93560">
        <w:t>cônjuge</w:t>
      </w:r>
      <w:r>
        <w:t xml:space="preserve"> </w:t>
      </w:r>
      <w:r>
        <w:rPr>
          <w:b/>
          <w:bCs w:val="0"/>
        </w:rPr>
        <w:t>CLÁUDIO GASTÃO DA ROSA</w:t>
      </w:r>
      <w:r w:rsidR="000169F1" w:rsidRPr="0004124A">
        <w:t>,</w:t>
      </w:r>
      <w:r>
        <w:t xml:space="preserve"> brasileiro, casado, advogado, inscrito no CPF/MF sob o n. </w:t>
      </w:r>
      <w:r w:rsidR="00C0704E">
        <w:t xml:space="preserve">005.789.919-34, nascido em 10.7.1944, natural de Florianópolis/SC, </w:t>
      </w:r>
      <w:r w:rsidR="003466F4">
        <w:t xml:space="preserve">falecido em 9.6.2023, conforme certidão de óbito anexa </w:t>
      </w:r>
      <w:r w:rsidR="003466F4" w:rsidRPr="003466F4">
        <w:rPr>
          <w:sz w:val="20"/>
          <w:szCs w:val="18"/>
        </w:rPr>
        <w:t>(</w:t>
      </w:r>
      <w:r w:rsidR="003466F4" w:rsidRPr="003466F4">
        <w:rPr>
          <w:b/>
          <w:bCs w:val="0"/>
          <w:sz w:val="20"/>
          <w:szCs w:val="18"/>
        </w:rPr>
        <w:t>doc. 2</w:t>
      </w:r>
      <w:r w:rsidR="003466F4" w:rsidRPr="003466F4">
        <w:rPr>
          <w:sz w:val="20"/>
          <w:szCs w:val="18"/>
        </w:rPr>
        <w:t>)</w:t>
      </w:r>
      <w:r w:rsidR="003466F4">
        <w:t xml:space="preserve">, </w:t>
      </w:r>
      <w:r w:rsidR="000169F1" w:rsidRPr="0004124A">
        <w:t xml:space="preserve">pelos fundamentos de fato e de direito a seguir </w:t>
      </w:r>
      <w:r w:rsidR="000169F1">
        <w:t>expostos</w:t>
      </w:r>
      <w:r w:rsidR="000169F1" w:rsidRPr="0004124A">
        <w:t>.</w:t>
      </w:r>
    </w:p>
    <w:p w14:paraId="58F9D5AF" w14:textId="77777777" w:rsidR="000169F1" w:rsidRPr="007208BB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8"/>
          <w:szCs w:val="18"/>
        </w:rPr>
      </w:pPr>
    </w:p>
    <w:p w14:paraId="0387837A" w14:textId="65FB6DF1" w:rsidR="000169F1" w:rsidRPr="005C4689" w:rsidRDefault="000169F1" w:rsidP="008264BF">
      <w:pPr>
        <w:pStyle w:val="Ttulo"/>
      </w:pPr>
      <w:r w:rsidRPr="005C4689">
        <w:t>I –</w:t>
      </w:r>
      <w:r w:rsidR="00C0704E">
        <w:t xml:space="preserve"> </w:t>
      </w:r>
      <w:r>
        <w:t xml:space="preserve">DOS </w:t>
      </w:r>
      <w:r w:rsidRPr="005C4689">
        <w:t>FATOS</w:t>
      </w:r>
    </w:p>
    <w:p w14:paraId="00CB9E30" w14:textId="77777777" w:rsidR="000169F1" w:rsidRPr="007208BB" w:rsidRDefault="000169F1" w:rsidP="002C24DC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1E805A20" w14:textId="0EEABD42" w:rsidR="000169F1" w:rsidRDefault="00C0704E" w:rsidP="000169F1">
      <w:pPr>
        <w:pStyle w:val="SemEspaamento"/>
      </w:pPr>
      <w:r>
        <w:t xml:space="preserve">A </w:t>
      </w:r>
      <w:r w:rsidR="003466F4">
        <w:t>peticionante</w:t>
      </w:r>
      <w:r w:rsidR="00491DB3">
        <w:t>,</w:t>
      </w:r>
      <w:r w:rsidR="00491DB3" w:rsidRPr="00491DB3">
        <w:t xml:space="preserve"> </w:t>
      </w:r>
      <w:r w:rsidR="00491DB3">
        <w:t xml:space="preserve">Maria Aparecida </w:t>
      </w:r>
      <w:proofErr w:type="spellStart"/>
      <w:r w:rsidR="00491DB3">
        <w:t>Malagolli</w:t>
      </w:r>
      <w:proofErr w:type="spellEnd"/>
      <w:r w:rsidR="00491DB3">
        <w:t xml:space="preserve"> Gastão da Rosa,</w:t>
      </w:r>
      <w:r w:rsidR="00F93560">
        <w:t xml:space="preserve"> era casada pelo regime da comunhão parcial de bens com o </w:t>
      </w:r>
      <w:r w:rsidR="00F93560">
        <w:rPr>
          <w:i/>
          <w:iCs/>
        </w:rPr>
        <w:t>de cujus</w:t>
      </w:r>
      <w:r w:rsidR="00F93560">
        <w:t xml:space="preserve">, conforme dispõe a certidão de casamento em anexo, na qual já foi averbado o óbito do inventariado </w:t>
      </w:r>
      <w:r w:rsidR="00F93560" w:rsidRPr="00F0721A">
        <w:rPr>
          <w:sz w:val="20"/>
          <w:szCs w:val="18"/>
        </w:rPr>
        <w:t>(</w:t>
      </w:r>
      <w:r w:rsidR="00F93560" w:rsidRPr="00F0721A">
        <w:rPr>
          <w:b/>
          <w:bCs/>
          <w:sz w:val="20"/>
          <w:szCs w:val="18"/>
        </w:rPr>
        <w:t xml:space="preserve">doc. </w:t>
      </w:r>
      <w:r w:rsidR="009E046D">
        <w:rPr>
          <w:b/>
          <w:bCs/>
          <w:sz w:val="20"/>
          <w:szCs w:val="18"/>
        </w:rPr>
        <w:t>3</w:t>
      </w:r>
      <w:r w:rsidR="00F93560" w:rsidRPr="00F0721A">
        <w:rPr>
          <w:sz w:val="20"/>
          <w:szCs w:val="18"/>
        </w:rPr>
        <w:t>)</w:t>
      </w:r>
      <w:r>
        <w:t xml:space="preserve">, </w:t>
      </w:r>
      <w:r w:rsidR="00491DB3">
        <w:t>e</w:t>
      </w:r>
      <w:r>
        <w:t xml:space="preserve"> é parte legítima para requerer a abertura da presente ação, </w:t>
      </w:r>
      <w:r w:rsidR="00F3585A">
        <w:t>consoante</w:t>
      </w:r>
      <w:r>
        <w:t xml:space="preserve"> estabelecido pelo</w:t>
      </w:r>
      <w:r w:rsidR="00677D17">
        <w:t>s</w:t>
      </w:r>
      <w:r>
        <w:t xml:space="preserve"> art</w:t>
      </w:r>
      <w:r w:rsidR="00677D17">
        <w:t>s</w:t>
      </w:r>
      <w:r>
        <w:t>.</w:t>
      </w:r>
      <w:r w:rsidR="003466F4">
        <w:t xml:space="preserve"> </w:t>
      </w:r>
      <w:r w:rsidR="00677D17">
        <w:t xml:space="preserve">615 e </w:t>
      </w:r>
      <w:r>
        <w:t>616, I, do CPC.</w:t>
      </w:r>
    </w:p>
    <w:p w14:paraId="43E68E73" w14:textId="00015E15" w:rsidR="00256355" w:rsidRDefault="00C0704E" w:rsidP="0012323C">
      <w:pPr>
        <w:pStyle w:val="SemEspaamento"/>
      </w:pPr>
      <w:r>
        <w:t>O falecido deixou testamento</w:t>
      </w:r>
      <w:r w:rsidR="003466F4">
        <w:t xml:space="preserve"> público em favor da requerente </w:t>
      </w:r>
      <w:r w:rsidR="003466F4" w:rsidRPr="00F93560">
        <w:rPr>
          <w:sz w:val="20"/>
          <w:szCs w:val="18"/>
        </w:rPr>
        <w:t>(</w:t>
      </w:r>
      <w:r w:rsidR="003466F4" w:rsidRPr="00F93560">
        <w:rPr>
          <w:b/>
          <w:bCs/>
          <w:sz w:val="20"/>
          <w:szCs w:val="18"/>
        </w:rPr>
        <w:t xml:space="preserve">doc. </w:t>
      </w:r>
      <w:r w:rsidR="009E046D">
        <w:rPr>
          <w:b/>
          <w:bCs/>
          <w:sz w:val="20"/>
          <w:szCs w:val="18"/>
        </w:rPr>
        <w:t>4</w:t>
      </w:r>
      <w:r w:rsidR="003466F4" w:rsidRPr="00F93560">
        <w:rPr>
          <w:sz w:val="20"/>
          <w:szCs w:val="18"/>
        </w:rPr>
        <w:t>)</w:t>
      </w:r>
      <w:r w:rsidR="003466F4">
        <w:t xml:space="preserve">, </w:t>
      </w:r>
      <w:r w:rsidR="00105C2E">
        <w:t>que</w:t>
      </w:r>
      <w:r w:rsidR="002F0E52">
        <w:t xml:space="preserve"> é de conhecimento de todos os herdeiros</w:t>
      </w:r>
      <w:r w:rsidR="004E72D1">
        <w:t xml:space="preserve"> e</w:t>
      </w:r>
      <w:r w:rsidR="00105C2E">
        <w:t xml:space="preserve"> será objeto d</w:t>
      </w:r>
      <w:r w:rsidR="006E6524">
        <w:t>e</w:t>
      </w:r>
      <w:r w:rsidR="00105C2E">
        <w:t xml:space="preserve"> ação de </w:t>
      </w:r>
      <w:r w:rsidR="00197A52">
        <w:t xml:space="preserve">abertura, registro e </w:t>
      </w:r>
      <w:r w:rsidR="00FA21D5">
        <w:t>cumprimento</w:t>
      </w:r>
      <w:r w:rsidR="00197A52">
        <w:t xml:space="preserve"> de testamento</w:t>
      </w:r>
      <w:r w:rsidR="008B01F5">
        <w:t xml:space="preserve"> público</w:t>
      </w:r>
      <w:r w:rsidR="00197A52">
        <w:t>,</w:t>
      </w:r>
      <w:r w:rsidR="006F4084">
        <w:t xml:space="preserve"> </w:t>
      </w:r>
      <w:r w:rsidR="003466F4">
        <w:t xml:space="preserve">cujas disposições de vontade </w:t>
      </w:r>
      <w:r w:rsidR="00256355">
        <w:t xml:space="preserve">e suas repercussões </w:t>
      </w:r>
      <w:r w:rsidR="003466F4">
        <w:t>serão detalhadas</w:t>
      </w:r>
      <w:r w:rsidR="0064193D">
        <w:t xml:space="preserve"> em momento posterior,</w:t>
      </w:r>
      <w:r w:rsidR="003466F4">
        <w:t xml:space="preserve"> </w:t>
      </w:r>
      <w:r w:rsidR="00195A04">
        <w:t>junto com as</w:t>
      </w:r>
      <w:r w:rsidR="003466F4">
        <w:t xml:space="preserve"> primeiras declarações</w:t>
      </w:r>
      <w:r w:rsidR="00256355">
        <w:t>.</w:t>
      </w:r>
    </w:p>
    <w:p w14:paraId="3D0E4A6E" w14:textId="5C4D523B" w:rsidR="000169F1" w:rsidRPr="004A3F4E" w:rsidRDefault="00256355" w:rsidP="0012323C">
      <w:pPr>
        <w:pStyle w:val="SemEspaamento"/>
      </w:pPr>
      <w:r>
        <w:lastRenderedPageBreak/>
        <w:t xml:space="preserve">Os </w:t>
      </w:r>
      <w:r w:rsidR="00C0704E">
        <w:t xml:space="preserve">herdeiros necessários </w:t>
      </w:r>
      <w:r>
        <w:t xml:space="preserve">do autor da herança </w:t>
      </w:r>
      <w:r w:rsidR="00C0704E">
        <w:t>sã</w:t>
      </w:r>
      <w:r w:rsidR="00147862">
        <w:t>o, além d</w:t>
      </w:r>
      <w:r w:rsidR="003466F4">
        <w:t>a peticionante</w:t>
      </w:r>
      <w:r w:rsidR="00592879">
        <w:t xml:space="preserve"> em relação aos bens particulares do falecido</w:t>
      </w:r>
      <w:r w:rsidR="003466F4">
        <w:t>,</w:t>
      </w:r>
      <w:r w:rsidR="00C0704E">
        <w:t xml:space="preserve"> os filhos maiores Bruno Gastão da Rosa, Cláudio Gastão da Rosa Filho, Giselle Gastão</w:t>
      </w:r>
      <w:r w:rsidR="00FD5623">
        <w:t xml:space="preserve"> da Rosa</w:t>
      </w:r>
      <w:r w:rsidR="00C0704E">
        <w:t xml:space="preserve"> Antunes, Michelle Gastão da Rosa, Maria Luiza Gastão da Rosa, Mônica Gastão da Rosa,</w:t>
      </w:r>
      <w:r w:rsidR="003466F4">
        <w:t xml:space="preserve"> e a </w:t>
      </w:r>
      <w:r w:rsidR="003466F4" w:rsidRPr="0082504D">
        <w:rPr>
          <w:u w:val="single"/>
        </w:rPr>
        <w:t>filha</w:t>
      </w:r>
      <w:r w:rsidR="003466F4">
        <w:t xml:space="preserve"> </w:t>
      </w:r>
      <w:r w:rsidR="003466F4" w:rsidRPr="00F93560">
        <w:rPr>
          <w:u w:val="single"/>
        </w:rPr>
        <w:t>menor</w:t>
      </w:r>
      <w:r w:rsidR="003466F4">
        <w:t xml:space="preserve"> Valentina Nascimento Gastão da Rosa.</w:t>
      </w:r>
    </w:p>
    <w:p w14:paraId="684A23E8" w14:textId="77777777" w:rsidR="000169F1" w:rsidRPr="007854B2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7F505771" w14:textId="77777777" w:rsidR="000169F1" w:rsidRDefault="000169F1" w:rsidP="008264BF">
      <w:pPr>
        <w:pStyle w:val="Ttulo"/>
      </w:pPr>
      <w:r w:rsidRPr="00136102">
        <w:t>II – FUNDAMENTOS JURÍDICOS</w:t>
      </w:r>
      <w:r>
        <w:t xml:space="preserve"> DA DEMANDA</w:t>
      </w:r>
    </w:p>
    <w:p w14:paraId="0FFA8958" w14:textId="2451C31F" w:rsidR="00264E19" w:rsidRDefault="006C42CB" w:rsidP="008264BF">
      <w:pPr>
        <w:pStyle w:val="Ttulo"/>
      </w:pPr>
      <w:r w:rsidRPr="009D637B">
        <w:t>II.1</w:t>
      </w:r>
      <w:r>
        <w:t xml:space="preserve"> – </w:t>
      </w:r>
      <w:r w:rsidR="00264E19">
        <w:t>Prioridade de tramitação</w:t>
      </w:r>
      <w:r w:rsidR="00426489">
        <w:t xml:space="preserve"> do feito</w:t>
      </w:r>
      <w:r w:rsidR="001D3A65">
        <w:t>, em razão d</w:t>
      </w:r>
      <w:r w:rsidR="00147862">
        <w:t>a idade da inventariante</w:t>
      </w:r>
      <w:r w:rsidR="007854B2">
        <w:t xml:space="preserve"> </w:t>
      </w:r>
      <w:r w:rsidR="007854B2" w:rsidRPr="007854B2">
        <w:rPr>
          <w:sz w:val="20"/>
          <w:szCs w:val="22"/>
        </w:rPr>
        <w:t>(art. 1.048, I, do CPC)</w:t>
      </w:r>
    </w:p>
    <w:p w14:paraId="06D53AC9" w14:textId="77777777" w:rsidR="00264E19" w:rsidRPr="00AB3182" w:rsidRDefault="00264E19" w:rsidP="00426489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32B64FA" w14:textId="2321C918" w:rsidR="00426489" w:rsidRDefault="00426489" w:rsidP="00426489">
      <w:pPr>
        <w:pStyle w:val="SemEspaamento"/>
      </w:pPr>
      <w:r>
        <w:t xml:space="preserve">Em um primeiro momento, Excelência, a </w:t>
      </w:r>
      <w:r w:rsidR="00E47FE4">
        <w:t xml:space="preserve">peticionante informa que possui 64 </w:t>
      </w:r>
      <w:r w:rsidR="00E47FE4" w:rsidRPr="00E7237B">
        <w:rPr>
          <w:sz w:val="20"/>
          <w:szCs w:val="18"/>
        </w:rPr>
        <w:t>(sessenta e quatro)</w:t>
      </w:r>
      <w:r w:rsidR="00E47FE4">
        <w:t xml:space="preserve"> anos</w:t>
      </w:r>
      <w:r w:rsidR="009E046D">
        <w:t xml:space="preserve"> </w:t>
      </w:r>
      <w:r w:rsidR="009E046D" w:rsidRPr="009E046D">
        <w:rPr>
          <w:sz w:val="20"/>
          <w:szCs w:val="18"/>
        </w:rPr>
        <w:t>(</w:t>
      </w:r>
      <w:r w:rsidR="009E046D" w:rsidRPr="009E046D">
        <w:rPr>
          <w:b/>
          <w:bCs/>
          <w:sz w:val="20"/>
          <w:szCs w:val="18"/>
        </w:rPr>
        <w:t>doc</w:t>
      </w:r>
      <w:r w:rsidR="00B110FC">
        <w:rPr>
          <w:b/>
          <w:bCs/>
          <w:sz w:val="20"/>
          <w:szCs w:val="18"/>
        </w:rPr>
        <w:t>s</w:t>
      </w:r>
      <w:r w:rsidR="009E046D" w:rsidRPr="009E046D">
        <w:rPr>
          <w:b/>
          <w:bCs/>
          <w:sz w:val="20"/>
          <w:szCs w:val="18"/>
        </w:rPr>
        <w:t>. 3</w:t>
      </w:r>
      <w:r w:rsidR="00B110FC">
        <w:rPr>
          <w:b/>
          <w:bCs/>
          <w:sz w:val="20"/>
          <w:szCs w:val="18"/>
        </w:rPr>
        <w:t xml:space="preserve"> e 5</w:t>
      </w:r>
      <w:r w:rsidR="009E046D" w:rsidRPr="009E046D">
        <w:rPr>
          <w:sz w:val="20"/>
          <w:szCs w:val="18"/>
        </w:rPr>
        <w:t>)</w:t>
      </w:r>
      <w:r w:rsidR="0020189A">
        <w:t xml:space="preserve"> e, por conta d</w:t>
      </w:r>
      <w:r w:rsidR="00850E01">
        <w:t xml:space="preserve">isso, </w:t>
      </w:r>
      <w:r w:rsidR="00BA4538">
        <w:t xml:space="preserve">pleiteia </w:t>
      </w:r>
      <w:r w:rsidR="002D47DE">
        <w:t xml:space="preserve">que </w:t>
      </w:r>
      <w:r w:rsidR="00BA4538">
        <w:t>seja conferida prioridade de tramitação a</w:t>
      </w:r>
      <w:r w:rsidR="001D3A65">
        <w:t>o presente feito</w:t>
      </w:r>
      <w:r w:rsidR="00850E01">
        <w:t>, nos termos do art. 1.048, I, do CPC</w:t>
      </w:r>
      <w:r w:rsidR="0073555E">
        <w:t xml:space="preserve">, notadamente porque </w:t>
      </w:r>
      <w:r w:rsidR="00CC0331">
        <w:t xml:space="preserve">existe </w:t>
      </w:r>
      <w:r w:rsidR="0073555E">
        <w:t>“</w:t>
      </w:r>
      <w:r w:rsidR="00CC0331" w:rsidRPr="00CC0331">
        <w:rPr>
          <w:i/>
          <w:iCs/>
        </w:rPr>
        <w:t xml:space="preserve">parte ou interessado </w:t>
      </w:r>
      <w:r w:rsidR="008B420F">
        <w:rPr>
          <w:i/>
          <w:iCs/>
        </w:rPr>
        <w:t>[..]</w:t>
      </w:r>
      <w:r w:rsidR="00A66587">
        <w:rPr>
          <w:i/>
          <w:iCs/>
        </w:rPr>
        <w:t xml:space="preserve"> </w:t>
      </w:r>
      <w:r w:rsidR="00CC0331" w:rsidRPr="00CC0331">
        <w:rPr>
          <w:i/>
          <w:iCs/>
        </w:rPr>
        <w:t>com idade igual ou superior a 60 (sessenta) anos</w:t>
      </w:r>
      <w:r w:rsidR="00CC0331">
        <w:t>”</w:t>
      </w:r>
      <w:r w:rsidR="00850E01">
        <w:t>.</w:t>
      </w:r>
    </w:p>
    <w:p w14:paraId="64CBC5A9" w14:textId="77777777" w:rsidR="00264E19" w:rsidRPr="00AB3182" w:rsidRDefault="00264E19" w:rsidP="00AB3182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457463A" w14:textId="023FB0D0" w:rsidR="006C42CB" w:rsidRPr="009D637B" w:rsidRDefault="00264E19" w:rsidP="008264BF">
      <w:pPr>
        <w:pStyle w:val="Ttulo"/>
      </w:pPr>
      <w:r>
        <w:t xml:space="preserve">II.2 – </w:t>
      </w:r>
      <w:r w:rsidR="006C42CB">
        <w:t>A</w:t>
      </w:r>
      <w:r w:rsidR="006C42CB" w:rsidRPr="009D637B">
        <w:t>bertura do inventário e partilha</w:t>
      </w:r>
      <w:r w:rsidR="00F54ABE">
        <w:t>,</w:t>
      </w:r>
      <w:r w:rsidR="006C42CB" w:rsidRPr="009D637B">
        <w:t xml:space="preserve"> </w:t>
      </w:r>
      <w:r w:rsidR="006C42CB">
        <w:t xml:space="preserve">a </w:t>
      </w:r>
      <w:r w:rsidR="006C42CB" w:rsidRPr="009D637B">
        <w:t>nomeação de inventariante</w:t>
      </w:r>
      <w:r w:rsidR="00F54ABE">
        <w:t xml:space="preserve"> e a suspensão do feito até a conclusão da ação de abertura, registro e cumprimento de testamento</w:t>
      </w:r>
    </w:p>
    <w:p w14:paraId="483773ED" w14:textId="77777777" w:rsidR="000169F1" w:rsidRPr="00AB3182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22C3B65D" w14:textId="34B88A88" w:rsidR="007C260C" w:rsidRDefault="000169F1" w:rsidP="007C260C">
      <w:pPr>
        <w:pStyle w:val="SemEspaamento"/>
      </w:pPr>
      <w:r>
        <w:t xml:space="preserve"> </w:t>
      </w:r>
      <w:r w:rsidR="00A20F67">
        <w:t>Consoante</w:t>
      </w:r>
      <w:r w:rsidR="00C128F5">
        <w:t xml:space="preserve"> </w:t>
      </w:r>
      <w:r w:rsidR="00896629">
        <w:t>determinado pel</w:t>
      </w:r>
      <w:r w:rsidR="00C128F5">
        <w:t>o art. 611 do CPC,</w:t>
      </w:r>
      <w:r w:rsidR="007C260C">
        <w:t xml:space="preserve"> o processo de inventário e partilha deve ser instaurado dentro do prazo </w:t>
      </w:r>
      <w:r w:rsidR="00B22432">
        <w:t>“</w:t>
      </w:r>
      <w:r w:rsidR="004E0338" w:rsidRPr="004E0338">
        <w:rPr>
          <w:i/>
          <w:iCs/>
        </w:rPr>
        <w:t>de 2 (dois) meses, a contar da abertura da sucessão, ultimando-se nos 12 (doze) meses subsequentes, podendo o juiz prorrogar esses prazos, de ofício ou a requerimento de parte</w:t>
      </w:r>
      <w:r w:rsidR="00B22432">
        <w:t>”</w:t>
      </w:r>
      <w:r w:rsidR="007C260C">
        <w:t>.</w:t>
      </w:r>
    </w:p>
    <w:p w14:paraId="4937E0A8" w14:textId="3BC07BBE" w:rsidR="007C260C" w:rsidRDefault="003614E1" w:rsidP="007C260C">
      <w:pPr>
        <w:pStyle w:val="SemEspaamento"/>
        <w:ind w:firstLine="1418"/>
      </w:pPr>
      <w:r>
        <w:t>Vale frisar que</w:t>
      </w:r>
      <w:r w:rsidRPr="003614E1">
        <w:t xml:space="preserve"> </w:t>
      </w:r>
      <w:r>
        <w:t>a requerente é parte legítima</w:t>
      </w:r>
      <w:r w:rsidRPr="009F336A">
        <w:t xml:space="preserve"> </w:t>
      </w:r>
      <w:r>
        <w:t xml:space="preserve">para solicitar a instauração desse procedimento, nos termos dos arts. 615 e 616, I, do CPC, tendo </w:t>
      </w:r>
      <w:r w:rsidR="00F6666F">
        <w:t>em vista que era</w:t>
      </w:r>
      <w:r w:rsidR="000363BD">
        <w:t xml:space="preserve"> </w:t>
      </w:r>
      <w:r w:rsidR="007C260C">
        <w:t>cônjuge</w:t>
      </w:r>
      <w:r w:rsidR="009F336A">
        <w:t xml:space="preserve"> </w:t>
      </w:r>
      <w:r w:rsidR="00B36C9A">
        <w:t xml:space="preserve">do autor da herança e convivia </w:t>
      </w:r>
      <w:r w:rsidR="00F6666F">
        <w:t xml:space="preserve">com ele </w:t>
      </w:r>
      <w:r w:rsidR="00B36C9A">
        <w:t>até a data de seu óbito, além</w:t>
      </w:r>
      <w:r w:rsidR="00A20F67">
        <w:t xml:space="preserve"> </w:t>
      </w:r>
      <w:r w:rsidR="00B36C9A">
        <w:t xml:space="preserve">de </w:t>
      </w:r>
      <w:r w:rsidR="000363BD">
        <w:t>est</w:t>
      </w:r>
      <w:r w:rsidR="00B36C9A">
        <w:t>ar</w:t>
      </w:r>
      <w:r w:rsidR="000363BD">
        <w:t xml:space="preserve"> na posse </w:t>
      </w:r>
      <w:r w:rsidR="00CC4DE6">
        <w:t xml:space="preserve">e </w:t>
      </w:r>
      <w:r w:rsidR="00A20F67">
        <w:t>exerce</w:t>
      </w:r>
      <w:r w:rsidR="00B36C9A">
        <w:t>r</w:t>
      </w:r>
      <w:r w:rsidR="00A20F67">
        <w:t xml:space="preserve"> a </w:t>
      </w:r>
      <w:r w:rsidR="00CC4DE6">
        <w:t xml:space="preserve">administração </w:t>
      </w:r>
      <w:r w:rsidR="000363BD">
        <w:t>d</w:t>
      </w:r>
      <w:r w:rsidR="009F336A">
        <w:t xml:space="preserve">a maioria dos bens </w:t>
      </w:r>
      <w:r w:rsidR="00A85A61">
        <w:t>do espólio</w:t>
      </w:r>
      <w:r w:rsidR="007C260C">
        <w:t>.</w:t>
      </w:r>
    </w:p>
    <w:p w14:paraId="798611AA" w14:textId="002C8C24" w:rsidR="007C260C" w:rsidRDefault="004B0E4F" w:rsidP="007C260C">
      <w:pPr>
        <w:pStyle w:val="SemEspaamento"/>
        <w:ind w:firstLine="1418"/>
      </w:pPr>
      <w:r>
        <w:t xml:space="preserve">Em atenção ao disposto no </w:t>
      </w:r>
      <w:r w:rsidR="007C260C">
        <w:t>art. 617</w:t>
      </w:r>
      <w:r w:rsidR="007F7200">
        <w:t xml:space="preserve">, I, </w:t>
      </w:r>
      <w:r w:rsidR="00C37189">
        <w:t xml:space="preserve">do </w:t>
      </w:r>
      <w:r w:rsidR="00190A9F">
        <w:t xml:space="preserve">CPC, </w:t>
      </w:r>
      <w:r>
        <w:t xml:space="preserve">a peticionante requer </w:t>
      </w:r>
      <w:r w:rsidR="00AD331F">
        <w:t xml:space="preserve">a Vossa Excelência </w:t>
      </w:r>
      <w:r w:rsidR="001C23C7">
        <w:t xml:space="preserve">para </w:t>
      </w:r>
      <w:r w:rsidR="00AD331F">
        <w:t xml:space="preserve">que seja </w:t>
      </w:r>
      <w:r w:rsidR="00AD331F" w:rsidRPr="00AA6F6B">
        <w:rPr>
          <w:u w:val="single"/>
        </w:rPr>
        <w:t>nomeada</w:t>
      </w:r>
      <w:r w:rsidR="00AD331F">
        <w:t xml:space="preserve"> a</w:t>
      </w:r>
      <w:r w:rsidR="001C23C7">
        <w:t xml:space="preserve">o </w:t>
      </w:r>
      <w:r w:rsidR="00834166">
        <w:t xml:space="preserve">cargo </w:t>
      </w:r>
      <w:r w:rsidR="007C260C">
        <w:t xml:space="preserve">de </w:t>
      </w:r>
      <w:r w:rsidR="007C260C" w:rsidRPr="00AA6F6B">
        <w:rPr>
          <w:u w:val="single"/>
        </w:rPr>
        <w:t>inventariante</w:t>
      </w:r>
      <w:r w:rsidR="00834166">
        <w:t xml:space="preserve">, </w:t>
      </w:r>
      <w:r w:rsidR="00B4084E">
        <w:t xml:space="preserve">com </w:t>
      </w:r>
      <w:r w:rsidR="00834166">
        <w:t xml:space="preserve">a </w:t>
      </w:r>
      <w:r w:rsidR="007C260C">
        <w:t>lavratura do respectivo termo de compromisso</w:t>
      </w:r>
      <w:r w:rsidR="00B4084E">
        <w:t xml:space="preserve"> para a aceitação d</w:t>
      </w:r>
      <w:r w:rsidR="00FA192C">
        <w:t xml:space="preserve">os encargos </w:t>
      </w:r>
      <w:r w:rsidR="005867BE">
        <w:t xml:space="preserve">legais </w:t>
      </w:r>
      <w:r w:rsidR="00FA192C">
        <w:t>decorrentes da</w:t>
      </w:r>
      <w:r w:rsidR="005662FB">
        <w:t xml:space="preserve"> função</w:t>
      </w:r>
      <w:r w:rsidR="00B4084E">
        <w:t>.</w:t>
      </w:r>
    </w:p>
    <w:p w14:paraId="34C5C92E" w14:textId="13F9575D" w:rsidR="007C260C" w:rsidRDefault="005662FB" w:rsidP="00885915">
      <w:pPr>
        <w:pStyle w:val="SemEspaamento"/>
        <w:ind w:firstLine="1418"/>
      </w:pPr>
      <w:r>
        <w:t xml:space="preserve">Por fim, a </w:t>
      </w:r>
      <w:r w:rsidR="008B6774">
        <w:t>requerente</w:t>
      </w:r>
      <w:r w:rsidR="00F54ABE">
        <w:t xml:space="preserve"> </w:t>
      </w:r>
      <w:r w:rsidR="004008DA">
        <w:t xml:space="preserve">informa que procederá ao ajuizamento da </w:t>
      </w:r>
      <w:r w:rsidR="00D87542">
        <w:t xml:space="preserve">ação de abertura, registro e </w:t>
      </w:r>
      <w:r w:rsidR="00FA21D5">
        <w:t>cumprimento</w:t>
      </w:r>
      <w:r w:rsidR="00D87542">
        <w:t xml:space="preserve"> de </w:t>
      </w:r>
      <w:r w:rsidR="008F5555">
        <w:t xml:space="preserve">testamento público </w:t>
      </w:r>
      <w:r w:rsidR="00D87542">
        <w:t xml:space="preserve">logo após o protocolo desta demanda, razão pela qual </w:t>
      </w:r>
      <w:r w:rsidR="00F54ABE">
        <w:t>postula pela suspensão do presente feito até a conclusão</w:t>
      </w:r>
      <w:r w:rsidR="004008DA">
        <w:t xml:space="preserve"> d</w:t>
      </w:r>
      <w:r w:rsidR="00D87542">
        <w:t>a demanda relacionada</w:t>
      </w:r>
      <w:r w:rsidR="008E2561">
        <w:t>,</w:t>
      </w:r>
      <w:r w:rsidR="00F359A7">
        <w:t xml:space="preserve"> para que </w:t>
      </w:r>
      <w:r>
        <w:t xml:space="preserve">lhe </w:t>
      </w:r>
      <w:r w:rsidR="007C260C">
        <w:t xml:space="preserve">seja concedido o prazo de 20 </w:t>
      </w:r>
      <w:r w:rsidR="007C260C" w:rsidRPr="003A48A0">
        <w:rPr>
          <w:sz w:val="20"/>
          <w:szCs w:val="20"/>
        </w:rPr>
        <w:t>(vinte)</w:t>
      </w:r>
      <w:r w:rsidR="007C260C">
        <w:t xml:space="preserve"> dias para </w:t>
      </w:r>
      <w:r w:rsidR="005867BE">
        <w:t xml:space="preserve">apresentar </w:t>
      </w:r>
      <w:r w:rsidR="007C260C">
        <w:t xml:space="preserve">as primeiras declarações </w:t>
      </w:r>
      <w:r w:rsidR="007C260C" w:rsidRPr="005C3456">
        <w:rPr>
          <w:sz w:val="20"/>
          <w:szCs w:val="20"/>
        </w:rPr>
        <w:t>(CPC, art. 620)</w:t>
      </w:r>
      <w:r w:rsidR="007C260C">
        <w:t>.</w:t>
      </w:r>
    </w:p>
    <w:p w14:paraId="14A2347A" w14:textId="77777777" w:rsidR="00F54ABE" w:rsidRPr="00482AB3" w:rsidRDefault="00F54ABE" w:rsidP="004D367E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43F1319C" w14:textId="69BA3D97" w:rsidR="00BC5EEE" w:rsidRDefault="000169F1" w:rsidP="008264BF">
      <w:pPr>
        <w:pStyle w:val="Ttulo"/>
      </w:pPr>
      <w:r>
        <w:t xml:space="preserve">III </w:t>
      </w:r>
      <w:r w:rsidR="00BC5EEE">
        <w:t>– DA CITAÇÃO DOS HERDEIROS</w:t>
      </w:r>
    </w:p>
    <w:p w14:paraId="41237C88" w14:textId="77777777" w:rsidR="00BC5EEE" w:rsidRPr="00482AB3" w:rsidRDefault="00BC5EEE" w:rsidP="00482AB3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F6D17E8" w14:textId="3C0C8D8A" w:rsidR="00BC5EEE" w:rsidRDefault="00BC5EEE" w:rsidP="00BC5EEE">
      <w:pPr>
        <w:pStyle w:val="SemEspaamento"/>
      </w:pPr>
      <w:r>
        <w:t>Com o desígnio de conferir a máxima transparência ao presente feito, a requerente postula pela citação dos herdeiros</w:t>
      </w:r>
      <w:r w:rsidR="005C2ECF">
        <w:t xml:space="preserve"> indicados abaixo</w:t>
      </w:r>
      <w:r w:rsidR="00BB23CF">
        <w:t>, nos seguintes endereços:</w:t>
      </w:r>
    </w:p>
    <w:p w14:paraId="43692C6F" w14:textId="77777777" w:rsidR="007E1D74" w:rsidRDefault="007E1D74" w:rsidP="007E1D74">
      <w:pPr>
        <w:pStyle w:val="Ttulo2"/>
      </w:pPr>
    </w:p>
    <w:tbl>
      <w:tblPr>
        <w:tblW w:w="10491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5100"/>
        <w:gridCol w:w="4965"/>
      </w:tblGrid>
      <w:tr w:rsidR="00522480" w:rsidRPr="00522480" w14:paraId="2C0F8440" w14:textId="77777777" w:rsidTr="00246E13">
        <w:trPr>
          <w:trHeight w:val="315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17B0C1" w14:textId="77777777" w:rsidR="00522480" w:rsidRPr="00522480" w:rsidRDefault="00522480" w:rsidP="00522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5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14:paraId="19E495E3" w14:textId="77777777" w:rsidR="00522480" w:rsidRPr="00522480" w:rsidRDefault="00522480" w:rsidP="00522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Herdeiro</w:t>
            </w:r>
          </w:p>
        </w:tc>
        <w:tc>
          <w:tcPr>
            <w:tcW w:w="49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7156DAA9" w14:textId="77777777" w:rsidR="00522480" w:rsidRPr="00522480" w:rsidRDefault="00522480" w:rsidP="00522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Endereço</w:t>
            </w:r>
          </w:p>
        </w:tc>
      </w:tr>
      <w:tr w:rsidR="00522480" w:rsidRPr="00522480" w14:paraId="3B5E1B2B" w14:textId="77777777" w:rsidTr="00246E13">
        <w:trPr>
          <w:trHeight w:val="30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152A8" w14:textId="77777777" w:rsidR="00522480" w:rsidRPr="00522480" w:rsidRDefault="00522480" w:rsidP="00522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1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DCD4D7" w14:textId="77777777" w:rsidR="00522480" w:rsidRPr="00522480" w:rsidRDefault="00522480" w:rsidP="00522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Cláudio Gastão da Rosa Filho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4EDE25D4" w14:textId="77777777" w:rsidR="00522480" w:rsidRPr="00522480" w:rsidRDefault="00522480" w:rsidP="00522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Av. Rio Branco, n. 847, sala 201, Centro, Florianópolis/SC, CEP 88.015-205</w:t>
            </w:r>
          </w:p>
        </w:tc>
      </w:tr>
      <w:tr w:rsidR="00522480" w:rsidRPr="00522480" w14:paraId="4A3F6635" w14:textId="77777777" w:rsidTr="00246E13">
        <w:trPr>
          <w:trHeight w:val="30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522B4" w14:textId="77777777" w:rsidR="00522480" w:rsidRPr="00522480" w:rsidRDefault="00522480" w:rsidP="00522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512451" w14:textId="3818F077" w:rsidR="00522480" w:rsidRPr="00522480" w:rsidRDefault="00522480" w:rsidP="00522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Giselle Gastão da Rosa</w:t>
            </w:r>
            <w:r w:rsidR="00FD5623">
              <w:rPr>
                <w:rFonts w:ascii="Arial" w:eastAsia="Times New Roman" w:hAnsi="Arial" w:cs="Arial"/>
                <w:color w:val="000000"/>
                <w:lang w:eastAsia="pt-BR"/>
              </w:rPr>
              <w:t xml:space="preserve"> Antunes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42EAF17F" w14:textId="77777777" w:rsidR="00522480" w:rsidRPr="00522480" w:rsidRDefault="00522480" w:rsidP="00522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Rua Altamiro Guimarães, n. 302, apto 101, Centro, Florianópolis/SC, CEP 88.015-510</w:t>
            </w:r>
          </w:p>
        </w:tc>
      </w:tr>
      <w:tr w:rsidR="00522480" w:rsidRPr="00522480" w14:paraId="088210A1" w14:textId="77777777" w:rsidTr="00246E13">
        <w:trPr>
          <w:trHeight w:val="300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0ED9F" w14:textId="77777777" w:rsidR="00522480" w:rsidRPr="00522480" w:rsidRDefault="00522480" w:rsidP="00522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3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E8DBF5" w14:textId="77777777" w:rsidR="00522480" w:rsidRPr="00522480" w:rsidRDefault="00522480" w:rsidP="00522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Michelle Gastão da Rosa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064B0EC3" w14:textId="77777777" w:rsidR="00522480" w:rsidRPr="00522480" w:rsidRDefault="00522480" w:rsidP="00522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Rua Senador Milton Campos, n. 34, apto 02, Coqueiros, Florianópolis/SC, CEP 88.080-110</w:t>
            </w:r>
          </w:p>
        </w:tc>
      </w:tr>
      <w:tr w:rsidR="00522480" w:rsidRPr="00522480" w14:paraId="5E0784CE" w14:textId="77777777" w:rsidTr="00246E13">
        <w:trPr>
          <w:trHeight w:val="609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4B667" w14:textId="77777777" w:rsidR="00522480" w:rsidRPr="00522480" w:rsidRDefault="00522480" w:rsidP="00522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4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5962C97" w14:textId="2893E3F1" w:rsidR="00522480" w:rsidRPr="00522480" w:rsidRDefault="00522480" w:rsidP="00522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 xml:space="preserve">Valentina </w:t>
            </w:r>
            <w:r w:rsidR="00B23E79">
              <w:rPr>
                <w:rFonts w:ascii="Arial" w:eastAsia="Times New Roman" w:hAnsi="Arial" w:cs="Arial"/>
                <w:color w:val="000000"/>
                <w:lang w:eastAsia="pt-BR"/>
              </w:rPr>
              <w:t xml:space="preserve">Nascimento </w:t>
            </w: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 xml:space="preserve">Gastão da Rosa </w:t>
            </w:r>
            <w:r w:rsidRPr="00522480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(menor de idade, residente com sua mãe, </w:t>
            </w:r>
            <w:r w:rsidR="0016437A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Mari Lucia</w:t>
            </w:r>
            <w:r w:rsidRPr="00522480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 Nascimento)</w:t>
            </w:r>
          </w:p>
        </w:tc>
        <w:tc>
          <w:tcPr>
            <w:tcW w:w="4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bottom"/>
            <w:hideMark/>
          </w:tcPr>
          <w:p w14:paraId="3D3965EA" w14:textId="77777777" w:rsidR="00522480" w:rsidRPr="00522480" w:rsidRDefault="00522480" w:rsidP="00522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 xml:space="preserve">Rua João </w:t>
            </w:r>
            <w:proofErr w:type="spellStart"/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Aldoff</w:t>
            </w:r>
            <w:proofErr w:type="spellEnd"/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 xml:space="preserve">, n. 513, apto 201, Ponte do </w:t>
            </w:r>
            <w:proofErr w:type="spellStart"/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Imaruim</w:t>
            </w:r>
            <w:proofErr w:type="spellEnd"/>
            <w:r w:rsidRPr="00522480">
              <w:rPr>
                <w:rFonts w:ascii="Arial" w:eastAsia="Times New Roman" w:hAnsi="Arial" w:cs="Arial"/>
                <w:color w:val="000000"/>
                <w:lang w:eastAsia="pt-BR"/>
              </w:rPr>
              <w:t>, Palhoça/SC, CEP 88.130-430</w:t>
            </w:r>
          </w:p>
        </w:tc>
      </w:tr>
    </w:tbl>
    <w:p w14:paraId="0AF0FE11" w14:textId="77777777" w:rsidR="005C2ECF" w:rsidRPr="00C82B76" w:rsidRDefault="005C2ECF" w:rsidP="00B62291">
      <w:pPr>
        <w:pStyle w:val="Ttulo2"/>
      </w:pPr>
    </w:p>
    <w:p w14:paraId="5299E56E" w14:textId="31505CB3" w:rsidR="00BC5EEE" w:rsidRDefault="00BB23CF" w:rsidP="000169F1">
      <w:pPr>
        <w:pStyle w:val="SemEspaamento"/>
      </w:pPr>
      <w:r>
        <w:t xml:space="preserve">Quanto aos herdeiros Bruno Gastão da Rosa, Maria Luiza Gastão da Rosa e Mônica Gastão da Rosa, </w:t>
      </w:r>
      <w:r w:rsidR="004C4E13">
        <w:t xml:space="preserve">a </w:t>
      </w:r>
      <w:r>
        <w:t>peticionante informa que</w:t>
      </w:r>
      <w:r w:rsidR="004C4E13">
        <w:t xml:space="preserve"> a citação deles não </w:t>
      </w:r>
      <w:r w:rsidR="00F854C8">
        <w:t>se faz</w:t>
      </w:r>
      <w:r w:rsidR="004C4E13">
        <w:t xml:space="preserve"> necessária, tendo em vista que são seus filhos, já estão cientes do ajuizamento desta demanda e da correlata </w:t>
      </w:r>
      <w:r w:rsidR="004C4E13" w:rsidRPr="00BD07EE">
        <w:rPr>
          <w:sz w:val="20"/>
          <w:szCs w:val="18"/>
        </w:rPr>
        <w:t>(ação de abertura, registro e cumprimento de testamento)</w:t>
      </w:r>
      <w:r w:rsidR="004C4E13">
        <w:t xml:space="preserve"> e irão comparecer espontaneamente em juízo </w:t>
      </w:r>
      <w:r w:rsidR="007D25A8">
        <w:t>nos próximos dias</w:t>
      </w:r>
      <w:r w:rsidR="004C4E13">
        <w:t xml:space="preserve">. </w:t>
      </w:r>
    </w:p>
    <w:p w14:paraId="1E9CF707" w14:textId="77777777" w:rsidR="004C4E13" w:rsidRDefault="004C4E13" w:rsidP="008264BF">
      <w:pPr>
        <w:pStyle w:val="Ttulo"/>
      </w:pPr>
    </w:p>
    <w:p w14:paraId="3A49C456" w14:textId="4A078C44" w:rsidR="000169F1" w:rsidRPr="00136102" w:rsidRDefault="00BC5EEE" w:rsidP="008264BF">
      <w:pPr>
        <w:pStyle w:val="Ttulo"/>
      </w:pPr>
      <w:r>
        <w:t xml:space="preserve">IV </w:t>
      </w:r>
      <w:r w:rsidR="000169F1">
        <w:t>– REQUERIMENTOS</w:t>
      </w:r>
    </w:p>
    <w:p w14:paraId="3AFDF102" w14:textId="77777777" w:rsidR="000169F1" w:rsidRPr="00DE465C" w:rsidRDefault="000169F1" w:rsidP="00DE465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B13A46E" w14:textId="3D2E6536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E133E4">
        <w:t>a peticionante requer a Vossa Excelência</w:t>
      </w:r>
      <w:r w:rsidRPr="00136102">
        <w:t>:</w:t>
      </w:r>
    </w:p>
    <w:p w14:paraId="7B97ED78" w14:textId="77777777" w:rsidR="000169F1" w:rsidRPr="00DE465C" w:rsidRDefault="000169F1" w:rsidP="00DE465C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88EE33F" w14:textId="53147D60" w:rsidR="000F3C33" w:rsidRDefault="001953FA" w:rsidP="001953FA">
      <w:pPr>
        <w:pStyle w:val="PargrafodaLista"/>
        <w:numPr>
          <w:ilvl w:val="0"/>
          <w:numId w:val="4"/>
        </w:numPr>
        <w:spacing w:line="360" w:lineRule="auto"/>
        <w:ind w:left="0" w:firstLine="1418"/>
        <w:jc w:val="both"/>
        <w:rPr>
          <w:rFonts w:ascii="Arial" w:hAnsi="Arial" w:cs="Arial"/>
          <w:sz w:val="24"/>
          <w:szCs w:val="24"/>
        </w:rPr>
      </w:pPr>
      <w:r w:rsidRPr="001869E9">
        <w:rPr>
          <w:rFonts w:ascii="Arial" w:hAnsi="Arial" w:cs="Arial"/>
          <w:sz w:val="24"/>
          <w:szCs w:val="24"/>
        </w:rPr>
        <w:t xml:space="preserve">seja deferido o pedido de abertura de inventário e partilha </w:t>
      </w:r>
      <w:r w:rsidR="000F61A4" w:rsidRPr="001869E9">
        <w:rPr>
          <w:rFonts w:ascii="Arial" w:hAnsi="Arial" w:cs="Arial"/>
          <w:sz w:val="24"/>
          <w:szCs w:val="24"/>
        </w:rPr>
        <w:t>do</w:t>
      </w:r>
      <w:r w:rsidRPr="001869E9">
        <w:rPr>
          <w:rFonts w:ascii="Arial" w:hAnsi="Arial" w:cs="Arial"/>
          <w:sz w:val="24"/>
          <w:szCs w:val="24"/>
        </w:rPr>
        <w:t xml:space="preserve"> </w:t>
      </w:r>
      <w:r w:rsidRPr="001869E9">
        <w:rPr>
          <w:rFonts w:ascii="Arial" w:hAnsi="Arial" w:cs="Arial"/>
          <w:i/>
          <w:iCs/>
          <w:sz w:val="24"/>
          <w:szCs w:val="24"/>
        </w:rPr>
        <w:t>de cujus</w:t>
      </w:r>
      <w:r w:rsidRPr="001869E9">
        <w:rPr>
          <w:rFonts w:ascii="Arial" w:hAnsi="Arial" w:cs="Arial"/>
          <w:sz w:val="24"/>
          <w:szCs w:val="24"/>
        </w:rPr>
        <w:t xml:space="preserve"> </w:t>
      </w:r>
      <w:r w:rsidR="004216C0" w:rsidRPr="001869E9">
        <w:rPr>
          <w:rFonts w:ascii="Arial" w:hAnsi="Arial" w:cs="Arial"/>
          <w:sz w:val="24"/>
          <w:szCs w:val="24"/>
        </w:rPr>
        <w:t>Cláudio Gastão da Rosa</w:t>
      </w:r>
      <w:r w:rsidR="001869E9" w:rsidRPr="001869E9">
        <w:rPr>
          <w:rFonts w:ascii="Arial" w:hAnsi="Arial" w:cs="Arial"/>
          <w:sz w:val="24"/>
          <w:szCs w:val="24"/>
        </w:rPr>
        <w:t xml:space="preserve">, com </w:t>
      </w:r>
      <w:r w:rsidR="007D25A8" w:rsidRPr="001869E9">
        <w:rPr>
          <w:rFonts w:ascii="Arial" w:hAnsi="Arial" w:cs="Arial"/>
          <w:sz w:val="24"/>
          <w:szCs w:val="24"/>
        </w:rPr>
        <w:t xml:space="preserve">a </w:t>
      </w:r>
      <w:r w:rsidR="007D25A8" w:rsidRPr="00652D0A">
        <w:rPr>
          <w:rFonts w:ascii="Arial" w:hAnsi="Arial" w:cs="Arial"/>
          <w:sz w:val="24"/>
          <w:szCs w:val="24"/>
          <w:u w:val="single"/>
        </w:rPr>
        <w:t>citação</w:t>
      </w:r>
      <w:r w:rsidR="007D25A8" w:rsidRPr="001869E9">
        <w:rPr>
          <w:rFonts w:ascii="Arial" w:hAnsi="Arial" w:cs="Arial"/>
          <w:sz w:val="24"/>
          <w:szCs w:val="24"/>
        </w:rPr>
        <w:t xml:space="preserve"> dos </w:t>
      </w:r>
      <w:r w:rsidR="001869E9" w:rsidRPr="001869E9">
        <w:rPr>
          <w:rFonts w:ascii="Arial" w:hAnsi="Arial" w:cs="Arial"/>
          <w:sz w:val="24"/>
          <w:szCs w:val="24"/>
        </w:rPr>
        <w:t xml:space="preserve">herdeiros </w:t>
      </w:r>
      <w:r w:rsidR="001050BC">
        <w:rPr>
          <w:rFonts w:ascii="Arial" w:hAnsi="Arial" w:cs="Arial"/>
          <w:sz w:val="24"/>
          <w:szCs w:val="24"/>
        </w:rPr>
        <w:t>Cláudio Gastão da Rosa</w:t>
      </w:r>
      <w:r w:rsidR="00BB0664">
        <w:rPr>
          <w:rFonts w:ascii="Arial" w:hAnsi="Arial" w:cs="Arial"/>
          <w:sz w:val="24"/>
          <w:szCs w:val="24"/>
        </w:rPr>
        <w:t xml:space="preserve"> Filho</w:t>
      </w:r>
      <w:r w:rsidR="001050BC">
        <w:rPr>
          <w:rFonts w:ascii="Arial" w:hAnsi="Arial" w:cs="Arial"/>
          <w:sz w:val="24"/>
          <w:szCs w:val="24"/>
        </w:rPr>
        <w:t xml:space="preserve">, Giselle Gastão </w:t>
      </w:r>
      <w:r w:rsidR="00B23E79">
        <w:rPr>
          <w:rFonts w:ascii="Arial" w:hAnsi="Arial" w:cs="Arial"/>
          <w:sz w:val="24"/>
          <w:szCs w:val="24"/>
        </w:rPr>
        <w:t xml:space="preserve">da Rosa </w:t>
      </w:r>
      <w:r w:rsidR="001050BC">
        <w:rPr>
          <w:rFonts w:ascii="Arial" w:hAnsi="Arial" w:cs="Arial"/>
          <w:sz w:val="24"/>
          <w:szCs w:val="24"/>
        </w:rPr>
        <w:t>Antunes, Michelle Gastão da Rosa e Valentina Nascimento Gastão da Rosa</w:t>
      </w:r>
      <w:r w:rsidR="001050BC" w:rsidRPr="001869E9">
        <w:rPr>
          <w:rFonts w:ascii="Arial" w:hAnsi="Arial" w:cs="Arial"/>
          <w:sz w:val="24"/>
          <w:szCs w:val="24"/>
        </w:rPr>
        <w:t xml:space="preserve"> </w:t>
      </w:r>
      <w:r w:rsidR="001869E9" w:rsidRPr="001869E9">
        <w:rPr>
          <w:rFonts w:ascii="Arial" w:hAnsi="Arial" w:cs="Arial"/>
          <w:sz w:val="24"/>
          <w:szCs w:val="24"/>
        </w:rPr>
        <w:t xml:space="preserve">nos </w:t>
      </w:r>
      <w:r w:rsidR="001869E9" w:rsidRPr="000768DD">
        <w:rPr>
          <w:rFonts w:ascii="Arial" w:hAnsi="Arial" w:cs="Arial"/>
          <w:sz w:val="24"/>
          <w:szCs w:val="24"/>
          <w:u w:val="single"/>
        </w:rPr>
        <w:t>endereços</w:t>
      </w:r>
      <w:r w:rsidR="001869E9" w:rsidRPr="001869E9">
        <w:rPr>
          <w:rFonts w:ascii="Arial" w:hAnsi="Arial" w:cs="Arial"/>
          <w:sz w:val="24"/>
          <w:szCs w:val="24"/>
        </w:rPr>
        <w:t xml:space="preserve"> </w:t>
      </w:r>
      <w:r w:rsidR="001869E9" w:rsidRPr="000768DD">
        <w:rPr>
          <w:rFonts w:ascii="Arial" w:hAnsi="Arial" w:cs="Arial"/>
          <w:sz w:val="24"/>
          <w:szCs w:val="24"/>
          <w:u w:val="single"/>
        </w:rPr>
        <w:t>indicados</w:t>
      </w:r>
      <w:r w:rsidR="001869E9" w:rsidRPr="001869E9">
        <w:rPr>
          <w:rFonts w:ascii="Arial" w:hAnsi="Arial" w:cs="Arial"/>
          <w:sz w:val="24"/>
          <w:szCs w:val="24"/>
        </w:rPr>
        <w:t xml:space="preserve"> no </w:t>
      </w:r>
      <w:r w:rsidR="001869E9" w:rsidRPr="000768DD">
        <w:rPr>
          <w:rFonts w:ascii="Arial" w:hAnsi="Arial" w:cs="Arial"/>
          <w:sz w:val="24"/>
          <w:szCs w:val="24"/>
          <w:u w:val="single"/>
        </w:rPr>
        <w:t>tópico III</w:t>
      </w:r>
      <w:r w:rsidR="000F3C33">
        <w:rPr>
          <w:rFonts w:ascii="Arial" w:hAnsi="Arial" w:cs="Arial"/>
          <w:sz w:val="24"/>
          <w:szCs w:val="24"/>
        </w:rPr>
        <w:t>;</w:t>
      </w:r>
      <w:r w:rsidR="001869E9" w:rsidRPr="001869E9">
        <w:rPr>
          <w:rFonts w:ascii="Arial" w:hAnsi="Arial" w:cs="Arial"/>
          <w:sz w:val="24"/>
          <w:szCs w:val="24"/>
        </w:rPr>
        <w:t xml:space="preserve"> </w:t>
      </w:r>
    </w:p>
    <w:p w14:paraId="7D3976F8" w14:textId="366481CF" w:rsidR="000F3C33" w:rsidRDefault="000F3C33" w:rsidP="001953FA">
      <w:pPr>
        <w:pStyle w:val="PargrafodaLista"/>
        <w:numPr>
          <w:ilvl w:val="0"/>
          <w:numId w:val="4"/>
        </w:numPr>
        <w:spacing w:line="360" w:lineRule="auto"/>
        <w:ind w:left="0"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nomeação da </w:t>
      </w:r>
      <w:r w:rsidRPr="00270442">
        <w:rPr>
          <w:rFonts w:ascii="Arial" w:hAnsi="Arial" w:cs="Arial"/>
          <w:sz w:val="24"/>
          <w:szCs w:val="24"/>
        </w:rPr>
        <w:t xml:space="preserve">requerente </w:t>
      </w:r>
      <w:r w:rsidRPr="004216C0">
        <w:rPr>
          <w:rFonts w:ascii="Arial" w:hAnsi="Arial" w:cs="Arial"/>
          <w:sz w:val="24"/>
          <w:szCs w:val="24"/>
        </w:rPr>
        <w:t>MARIA APARECIDA MALAGOLLI GASTÃO DA ROSA</w:t>
      </w:r>
      <w:r>
        <w:rPr>
          <w:rFonts w:ascii="Arial" w:hAnsi="Arial" w:cs="Arial"/>
          <w:sz w:val="24"/>
          <w:szCs w:val="24"/>
        </w:rPr>
        <w:t xml:space="preserve"> para a função de inventariante</w:t>
      </w:r>
      <w:r w:rsidRPr="0027044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com a respectiva lavratura d</w:t>
      </w:r>
      <w:r w:rsidRPr="00270442">
        <w:rPr>
          <w:rFonts w:ascii="Arial" w:hAnsi="Arial" w:cs="Arial"/>
          <w:sz w:val="24"/>
          <w:szCs w:val="24"/>
        </w:rPr>
        <w:t>o termo de compromisso</w:t>
      </w:r>
      <w:r>
        <w:rPr>
          <w:rFonts w:ascii="Arial" w:hAnsi="Arial" w:cs="Arial"/>
          <w:sz w:val="24"/>
          <w:szCs w:val="24"/>
        </w:rPr>
        <w:t xml:space="preserve"> para aceitação dos encargos legais decorrentes da nomeação;</w:t>
      </w:r>
    </w:p>
    <w:p w14:paraId="026F5262" w14:textId="68F19088" w:rsidR="001953FA" w:rsidRPr="001869E9" w:rsidRDefault="005A6451" w:rsidP="001953FA">
      <w:pPr>
        <w:pStyle w:val="PargrafodaLista"/>
        <w:numPr>
          <w:ilvl w:val="0"/>
          <w:numId w:val="4"/>
        </w:numPr>
        <w:spacing w:line="360" w:lineRule="auto"/>
        <w:ind w:left="0"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seja </w:t>
      </w:r>
      <w:r w:rsidR="0022631C" w:rsidRPr="001869E9">
        <w:rPr>
          <w:rFonts w:ascii="Arial" w:hAnsi="Arial" w:cs="Arial"/>
          <w:sz w:val="24"/>
          <w:szCs w:val="24"/>
        </w:rPr>
        <w:t xml:space="preserve">determinada a </w:t>
      </w:r>
      <w:r w:rsidR="0022631C" w:rsidRPr="00A5762D">
        <w:rPr>
          <w:rFonts w:ascii="Arial" w:hAnsi="Arial" w:cs="Arial"/>
          <w:sz w:val="24"/>
          <w:szCs w:val="24"/>
          <w:u w:val="single"/>
        </w:rPr>
        <w:t>suspensão</w:t>
      </w:r>
      <w:r w:rsidR="0022631C" w:rsidRPr="001869E9">
        <w:rPr>
          <w:rFonts w:ascii="Arial" w:hAnsi="Arial" w:cs="Arial"/>
          <w:sz w:val="24"/>
          <w:szCs w:val="24"/>
        </w:rPr>
        <w:t xml:space="preserve"> </w:t>
      </w:r>
      <w:r w:rsidR="0022631C" w:rsidRPr="00A5762D">
        <w:rPr>
          <w:rFonts w:ascii="Arial" w:hAnsi="Arial" w:cs="Arial"/>
          <w:sz w:val="24"/>
          <w:szCs w:val="24"/>
          <w:u w:val="single"/>
        </w:rPr>
        <w:t>deste</w:t>
      </w:r>
      <w:r w:rsidR="0022631C" w:rsidRPr="001869E9">
        <w:rPr>
          <w:rFonts w:ascii="Arial" w:hAnsi="Arial" w:cs="Arial"/>
          <w:sz w:val="24"/>
          <w:szCs w:val="24"/>
        </w:rPr>
        <w:t xml:space="preserve"> </w:t>
      </w:r>
      <w:r w:rsidR="0022631C" w:rsidRPr="00A5762D">
        <w:rPr>
          <w:rFonts w:ascii="Arial" w:hAnsi="Arial" w:cs="Arial"/>
          <w:sz w:val="24"/>
          <w:szCs w:val="24"/>
          <w:u w:val="single"/>
        </w:rPr>
        <w:t>feito</w:t>
      </w:r>
      <w:r w:rsidR="0022631C" w:rsidRPr="001869E9">
        <w:rPr>
          <w:rFonts w:ascii="Arial" w:hAnsi="Arial" w:cs="Arial"/>
          <w:sz w:val="24"/>
          <w:szCs w:val="24"/>
        </w:rPr>
        <w:t xml:space="preserve"> até a conclusão da ação de abertura, registro </w:t>
      </w:r>
      <w:r w:rsidR="0046471A" w:rsidRPr="001869E9">
        <w:rPr>
          <w:rFonts w:ascii="Arial" w:hAnsi="Arial" w:cs="Arial"/>
          <w:sz w:val="24"/>
          <w:szCs w:val="24"/>
        </w:rPr>
        <w:t xml:space="preserve">e </w:t>
      </w:r>
      <w:r w:rsidR="00FA21D5" w:rsidRPr="001869E9">
        <w:rPr>
          <w:rFonts w:ascii="Arial" w:hAnsi="Arial" w:cs="Arial"/>
          <w:sz w:val="24"/>
          <w:szCs w:val="24"/>
        </w:rPr>
        <w:t>cumprimento</w:t>
      </w:r>
      <w:r w:rsidR="0046471A" w:rsidRPr="001869E9">
        <w:rPr>
          <w:rFonts w:ascii="Arial" w:hAnsi="Arial" w:cs="Arial"/>
          <w:sz w:val="24"/>
          <w:szCs w:val="24"/>
        </w:rPr>
        <w:t xml:space="preserve"> de testamento</w:t>
      </w:r>
      <w:r w:rsidR="00DA73CF" w:rsidRPr="001869E9">
        <w:rPr>
          <w:rFonts w:ascii="Arial" w:hAnsi="Arial" w:cs="Arial"/>
          <w:sz w:val="24"/>
          <w:szCs w:val="24"/>
        </w:rPr>
        <w:t xml:space="preserve"> </w:t>
      </w:r>
      <w:r w:rsidR="00C82F34" w:rsidRPr="001869E9">
        <w:rPr>
          <w:rFonts w:ascii="Arial" w:hAnsi="Arial" w:cs="Arial"/>
          <w:sz w:val="24"/>
          <w:szCs w:val="24"/>
        </w:rPr>
        <w:t xml:space="preserve">público </w:t>
      </w:r>
      <w:r w:rsidR="00DA73CF" w:rsidRPr="001869E9">
        <w:rPr>
          <w:rFonts w:ascii="Arial" w:hAnsi="Arial" w:cs="Arial"/>
          <w:sz w:val="24"/>
          <w:szCs w:val="24"/>
        </w:rPr>
        <w:t>deixado pelo inventariado</w:t>
      </w:r>
      <w:r w:rsidR="001953FA" w:rsidRPr="001869E9">
        <w:rPr>
          <w:rFonts w:ascii="Arial" w:hAnsi="Arial" w:cs="Arial"/>
          <w:sz w:val="24"/>
          <w:szCs w:val="24"/>
        </w:rPr>
        <w:t>;</w:t>
      </w:r>
    </w:p>
    <w:p w14:paraId="492DC664" w14:textId="7001D78F" w:rsidR="001953FA" w:rsidRPr="005A6451" w:rsidRDefault="00791D8C" w:rsidP="00301C6F">
      <w:pPr>
        <w:pStyle w:val="PargrafodaLista"/>
        <w:numPr>
          <w:ilvl w:val="0"/>
          <w:numId w:val="4"/>
        </w:numPr>
        <w:spacing w:line="360" w:lineRule="auto"/>
        <w:ind w:left="0" w:firstLine="1418"/>
        <w:jc w:val="both"/>
        <w:rPr>
          <w:rFonts w:ascii="Arial" w:hAnsi="Arial" w:cs="Arial"/>
          <w:sz w:val="24"/>
          <w:szCs w:val="24"/>
        </w:rPr>
      </w:pPr>
      <w:r w:rsidRPr="005A6451">
        <w:rPr>
          <w:rFonts w:ascii="Arial" w:hAnsi="Arial" w:cs="Arial"/>
          <w:sz w:val="24"/>
          <w:szCs w:val="24"/>
        </w:rPr>
        <w:t>ao retornar</w:t>
      </w:r>
      <w:r w:rsidR="00DA73CF" w:rsidRPr="005A6451">
        <w:rPr>
          <w:rFonts w:ascii="Arial" w:hAnsi="Arial" w:cs="Arial"/>
          <w:sz w:val="24"/>
          <w:szCs w:val="24"/>
        </w:rPr>
        <w:t xml:space="preserve"> o </w:t>
      </w:r>
      <w:r w:rsidR="002A53EC" w:rsidRPr="005A6451">
        <w:rPr>
          <w:rFonts w:ascii="Arial" w:hAnsi="Arial" w:cs="Arial"/>
          <w:sz w:val="24"/>
          <w:szCs w:val="24"/>
        </w:rPr>
        <w:t>andamento</w:t>
      </w:r>
      <w:r w:rsidR="00DA73CF" w:rsidRPr="005A6451">
        <w:rPr>
          <w:rFonts w:ascii="Arial" w:hAnsi="Arial" w:cs="Arial"/>
          <w:sz w:val="24"/>
          <w:szCs w:val="24"/>
        </w:rPr>
        <w:t xml:space="preserve"> do feito,</w:t>
      </w:r>
      <w:r w:rsidR="005A6451" w:rsidRPr="005A6451">
        <w:rPr>
          <w:rFonts w:ascii="Arial" w:hAnsi="Arial" w:cs="Arial"/>
          <w:sz w:val="24"/>
          <w:szCs w:val="24"/>
        </w:rPr>
        <w:t xml:space="preserve"> após o encerramento da ação correlata, </w:t>
      </w:r>
      <w:r w:rsidR="001953FA" w:rsidRPr="005A6451">
        <w:rPr>
          <w:rFonts w:ascii="Arial" w:hAnsi="Arial" w:cs="Arial"/>
          <w:sz w:val="24"/>
          <w:szCs w:val="24"/>
        </w:rPr>
        <w:t>a abertura d</w:t>
      </w:r>
      <w:r w:rsidR="005A6451">
        <w:rPr>
          <w:rFonts w:ascii="Arial" w:hAnsi="Arial" w:cs="Arial"/>
          <w:sz w:val="24"/>
          <w:szCs w:val="24"/>
        </w:rPr>
        <w:t>o</w:t>
      </w:r>
      <w:r w:rsidR="001953FA" w:rsidRPr="005A6451">
        <w:rPr>
          <w:rFonts w:ascii="Arial" w:hAnsi="Arial" w:cs="Arial"/>
          <w:sz w:val="24"/>
          <w:szCs w:val="24"/>
        </w:rPr>
        <w:t xml:space="preserve"> prazo de 20 </w:t>
      </w:r>
      <w:r w:rsidR="001953FA" w:rsidRPr="005A6451">
        <w:rPr>
          <w:rFonts w:ascii="Arial" w:hAnsi="Arial" w:cs="Arial"/>
          <w:sz w:val="20"/>
          <w:szCs w:val="20"/>
        </w:rPr>
        <w:t>(vinte)</w:t>
      </w:r>
      <w:r w:rsidR="001953FA" w:rsidRPr="005A6451">
        <w:rPr>
          <w:rFonts w:ascii="Arial" w:hAnsi="Arial" w:cs="Arial"/>
          <w:sz w:val="24"/>
          <w:szCs w:val="24"/>
        </w:rPr>
        <w:t xml:space="preserve"> dias</w:t>
      </w:r>
      <w:r w:rsidR="005A6451">
        <w:rPr>
          <w:rFonts w:ascii="Arial" w:hAnsi="Arial" w:cs="Arial"/>
          <w:sz w:val="24"/>
          <w:szCs w:val="24"/>
        </w:rPr>
        <w:t>,</w:t>
      </w:r>
      <w:r w:rsidR="00CF4B6C" w:rsidRPr="005A6451">
        <w:rPr>
          <w:rFonts w:ascii="Arial" w:hAnsi="Arial" w:cs="Arial"/>
          <w:sz w:val="24"/>
          <w:szCs w:val="24"/>
        </w:rPr>
        <w:t xml:space="preserve"> </w:t>
      </w:r>
      <w:r w:rsidR="001953FA" w:rsidRPr="005A6451">
        <w:rPr>
          <w:rFonts w:ascii="Arial" w:hAnsi="Arial" w:cs="Arial"/>
          <w:sz w:val="24"/>
          <w:szCs w:val="24"/>
        </w:rPr>
        <w:t>para que a inventariante</w:t>
      </w:r>
      <w:r w:rsidR="004D7B8E" w:rsidRPr="005A6451">
        <w:rPr>
          <w:rFonts w:ascii="Arial" w:hAnsi="Arial" w:cs="Arial"/>
          <w:sz w:val="24"/>
          <w:szCs w:val="24"/>
        </w:rPr>
        <w:t xml:space="preserve"> apresente </w:t>
      </w:r>
      <w:r w:rsidR="001953FA" w:rsidRPr="005A6451">
        <w:rPr>
          <w:rFonts w:ascii="Arial" w:hAnsi="Arial" w:cs="Arial"/>
          <w:sz w:val="24"/>
          <w:szCs w:val="24"/>
        </w:rPr>
        <w:t>as primeiras declarações;</w:t>
      </w:r>
    </w:p>
    <w:p w14:paraId="7C20CC9F" w14:textId="6B18C83D" w:rsidR="001953FA" w:rsidRPr="00270442" w:rsidRDefault="004D7B8E" w:rsidP="001953FA">
      <w:pPr>
        <w:pStyle w:val="PargrafodaLista"/>
        <w:numPr>
          <w:ilvl w:val="0"/>
          <w:numId w:val="4"/>
        </w:numPr>
        <w:spacing w:line="360" w:lineRule="auto"/>
        <w:ind w:left="0"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deferimento d</w:t>
      </w:r>
      <w:r w:rsidR="001953FA" w:rsidRPr="00270442">
        <w:rPr>
          <w:rFonts w:ascii="Arial" w:hAnsi="Arial" w:cs="Arial"/>
          <w:sz w:val="24"/>
          <w:szCs w:val="24"/>
        </w:rPr>
        <w:t xml:space="preserve">o pedido de prioridade na tramitação do </w:t>
      </w:r>
      <w:r>
        <w:rPr>
          <w:rFonts w:ascii="Arial" w:hAnsi="Arial" w:cs="Arial"/>
          <w:sz w:val="24"/>
          <w:szCs w:val="24"/>
        </w:rPr>
        <w:t xml:space="preserve">presente </w:t>
      </w:r>
      <w:r w:rsidR="001953FA" w:rsidRPr="00270442">
        <w:rPr>
          <w:rFonts w:ascii="Arial" w:hAnsi="Arial" w:cs="Arial"/>
          <w:sz w:val="24"/>
          <w:szCs w:val="24"/>
        </w:rPr>
        <w:t>inventário, na forma do art. 1.048, I do CPC, por</w:t>
      </w:r>
      <w:r>
        <w:rPr>
          <w:rFonts w:ascii="Arial" w:hAnsi="Arial" w:cs="Arial"/>
          <w:sz w:val="24"/>
          <w:szCs w:val="24"/>
        </w:rPr>
        <w:t xml:space="preserve"> se tratar de</w:t>
      </w:r>
      <w:r w:rsidR="001953FA" w:rsidRPr="00270442">
        <w:rPr>
          <w:rFonts w:ascii="Arial" w:hAnsi="Arial" w:cs="Arial"/>
          <w:sz w:val="24"/>
          <w:szCs w:val="24"/>
        </w:rPr>
        <w:t xml:space="preserve"> pessoa com idade superior a 60 </w:t>
      </w:r>
      <w:r w:rsidR="001953FA" w:rsidRPr="003A48A0">
        <w:rPr>
          <w:rFonts w:ascii="Arial" w:hAnsi="Arial" w:cs="Arial"/>
          <w:sz w:val="20"/>
          <w:szCs w:val="20"/>
        </w:rPr>
        <w:t>(sessenta)</w:t>
      </w:r>
      <w:r w:rsidR="001953FA">
        <w:rPr>
          <w:rFonts w:ascii="Arial" w:hAnsi="Arial" w:cs="Arial"/>
          <w:sz w:val="24"/>
          <w:szCs w:val="24"/>
        </w:rPr>
        <w:t xml:space="preserve"> </w:t>
      </w:r>
      <w:r w:rsidR="001953FA" w:rsidRPr="00270442">
        <w:rPr>
          <w:rFonts w:ascii="Arial" w:hAnsi="Arial" w:cs="Arial"/>
          <w:sz w:val="24"/>
          <w:szCs w:val="24"/>
        </w:rPr>
        <w:t>anos;</w:t>
      </w:r>
    </w:p>
    <w:p w14:paraId="2DE71269" w14:textId="124917E3" w:rsidR="000169F1" w:rsidRDefault="00A635E5" w:rsidP="00AB6733">
      <w:pPr>
        <w:pStyle w:val="PargrafodaLista"/>
        <w:numPr>
          <w:ilvl w:val="0"/>
          <w:numId w:val="4"/>
        </w:numPr>
        <w:spacing w:after="0" w:line="360" w:lineRule="auto"/>
        <w:ind w:left="0"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final</w:t>
      </w:r>
      <w:r w:rsidR="001953FA" w:rsidRPr="0027044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após </w:t>
      </w:r>
      <w:r w:rsidR="001953FA" w:rsidRPr="00270442">
        <w:rPr>
          <w:rFonts w:ascii="Arial" w:hAnsi="Arial" w:cs="Arial"/>
          <w:sz w:val="24"/>
          <w:szCs w:val="24"/>
        </w:rPr>
        <w:t xml:space="preserve">a apresentação do plano de partilha e pagamentos dos respectivos impostos, a homologação do inventário e partilha, com a expedição do correspondente formal de partilha para </w:t>
      </w:r>
      <w:r w:rsidR="00BA3CB7">
        <w:rPr>
          <w:rFonts w:ascii="Arial" w:hAnsi="Arial" w:cs="Arial"/>
          <w:sz w:val="24"/>
          <w:szCs w:val="24"/>
        </w:rPr>
        <w:t>a realização dos</w:t>
      </w:r>
      <w:r w:rsidR="001953FA" w:rsidRPr="00270442">
        <w:rPr>
          <w:rFonts w:ascii="Arial" w:hAnsi="Arial" w:cs="Arial"/>
          <w:sz w:val="24"/>
          <w:szCs w:val="24"/>
        </w:rPr>
        <w:t xml:space="preserve"> registros correspondentes.</w:t>
      </w:r>
    </w:p>
    <w:p w14:paraId="66FBDED7" w14:textId="77777777" w:rsidR="00AB6733" w:rsidRPr="00AB6733" w:rsidRDefault="00AB6733" w:rsidP="00AB6733">
      <w:pPr>
        <w:pStyle w:val="PargrafodaLista"/>
        <w:spacing w:after="0" w:line="360" w:lineRule="auto"/>
        <w:ind w:left="1418"/>
        <w:jc w:val="both"/>
        <w:rPr>
          <w:rFonts w:ascii="Arial" w:hAnsi="Arial" w:cs="Arial"/>
          <w:sz w:val="14"/>
          <w:szCs w:val="14"/>
        </w:rPr>
      </w:pPr>
    </w:p>
    <w:p w14:paraId="6C859EF2" w14:textId="16C49C5B" w:rsidR="000169F1" w:rsidRPr="00DE465C" w:rsidRDefault="0090226D" w:rsidP="00DE465C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22B75E6A" w14:textId="77777777" w:rsidR="00DE465C" w:rsidRPr="00996D8A" w:rsidRDefault="00DE465C" w:rsidP="00DE465C">
      <w:pPr>
        <w:pStyle w:val="SemEspaamento"/>
      </w:pPr>
      <w:r>
        <w:t>Dá-se à causa,</w:t>
      </w:r>
      <w:r w:rsidRPr="001D0364">
        <w:t xml:space="preserve"> </w:t>
      </w:r>
      <w:r>
        <w:t>para efeitos meramente fiscais, o valor de R$1.000,00.</w:t>
      </w:r>
    </w:p>
    <w:p w14:paraId="136CB10B" w14:textId="77777777" w:rsidR="00DE465C" w:rsidRPr="00136102" w:rsidRDefault="00DE465C" w:rsidP="00DE465C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BD09C35" w14:textId="42E5F589" w:rsidR="00DE465C" w:rsidRPr="008F7BC2" w:rsidRDefault="00DE465C" w:rsidP="00DE465C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23E79">
        <w:rPr>
          <w:rFonts w:ascii="Arial" w:eastAsia="Calibri" w:hAnsi="Arial" w:cs="Times New Roman"/>
          <w:noProof/>
          <w:sz w:val="24"/>
          <w:szCs w:val="24"/>
        </w:rPr>
        <w:t>4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D2FA745" w14:textId="77777777" w:rsidR="000169F1" w:rsidRPr="00DE465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5568BFB" w14:textId="77777777" w:rsidR="00C91E02" w:rsidRDefault="00C91E02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</w:p>
    <w:p w14:paraId="0830D790" w14:textId="6D2E53ED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4CA6C7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C56C5E7" w14:textId="77777777" w:rsidR="000768DD" w:rsidRDefault="000768DD" w:rsidP="00ED5A5A">
      <w:pPr>
        <w:spacing w:after="0"/>
        <w:rPr>
          <w:rFonts w:ascii="Arial" w:hAnsi="Arial" w:cs="Arial"/>
          <w:sz w:val="24"/>
          <w:szCs w:val="24"/>
          <w:u w:val="single"/>
        </w:rPr>
      </w:pPr>
    </w:p>
    <w:p w14:paraId="11FCE824" w14:textId="77777777" w:rsidR="000768DD" w:rsidRDefault="000768DD" w:rsidP="00ED5A5A">
      <w:pPr>
        <w:spacing w:after="0"/>
        <w:rPr>
          <w:rFonts w:ascii="Arial" w:hAnsi="Arial" w:cs="Arial"/>
          <w:sz w:val="24"/>
          <w:szCs w:val="24"/>
          <w:u w:val="single"/>
        </w:rPr>
      </w:pPr>
    </w:p>
    <w:p w14:paraId="12E7ADAE" w14:textId="77777777" w:rsidR="000768DD" w:rsidRDefault="000768DD" w:rsidP="00ED5A5A">
      <w:pPr>
        <w:spacing w:after="0"/>
        <w:rPr>
          <w:rFonts w:ascii="Arial" w:hAnsi="Arial" w:cs="Arial"/>
          <w:sz w:val="24"/>
          <w:szCs w:val="24"/>
          <w:u w:val="single"/>
        </w:rPr>
      </w:pPr>
    </w:p>
    <w:p w14:paraId="0BDC9B60" w14:textId="2E6279CE" w:rsidR="000169F1" w:rsidRPr="008518C3" w:rsidRDefault="00765AB8" w:rsidP="00ED5A5A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8518C3">
        <w:rPr>
          <w:rFonts w:ascii="Arial" w:hAnsi="Arial" w:cs="Arial"/>
          <w:sz w:val="24"/>
          <w:szCs w:val="24"/>
          <w:u w:val="single"/>
        </w:rPr>
        <w:t>DOCUMENTOS QUE ACOMPANHAM ESTA PETIÇÃO:</w:t>
      </w:r>
    </w:p>
    <w:p w14:paraId="744B314E" w14:textId="4A36B0DD" w:rsidR="00765AB8" w:rsidRPr="00E82A52" w:rsidRDefault="00765AB8" w:rsidP="00E82A52">
      <w:pPr>
        <w:spacing w:after="0"/>
        <w:jc w:val="both"/>
        <w:rPr>
          <w:rFonts w:ascii="Arial" w:hAnsi="Arial" w:cs="Arial"/>
        </w:rPr>
      </w:pPr>
      <w:r w:rsidRPr="00E82A52">
        <w:rPr>
          <w:rFonts w:ascii="Arial" w:hAnsi="Arial" w:cs="Arial"/>
          <w:b/>
          <w:bCs/>
        </w:rPr>
        <w:t>Doc. 1</w:t>
      </w:r>
      <w:r w:rsidRPr="00E82A52">
        <w:rPr>
          <w:rFonts w:ascii="Arial" w:hAnsi="Arial" w:cs="Arial"/>
        </w:rPr>
        <w:t>: Procuração;</w:t>
      </w:r>
    </w:p>
    <w:p w14:paraId="68769AEE" w14:textId="111335B8" w:rsidR="00765AB8" w:rsidRPr="00E82A52" w:rsidRDefault="00765AB8" w:rsidP="00E82A52">
      <w:pPr>
        <w:spacing w:after="0"/>
        <w:jc w:val="both"/>
        <w:rPr>
          <w:rFonts w:ascii="Arial" w:hAnsi="Arial" w:cs="Arial"/>
        </w:rPr>
      </w:pPr>
      <w:r w:rsidRPr="00E82A52">
        <w:rPr>
          <w:rFonts w:ascii="Arial" w:hAnsi="Arial" w:cs="Arial"/>
          <w:b/>
          <w:bCs/>
        </w:rPr>
        <w:t>Doc. 2</w:t>
      </w:r>
      <w:r w:rsidRPr="00E82A52">
        <w:rPr>
          <w:rFonts w:ascii="Arial" w:hAnsi="Arial" w:cs="Arial"/>
        </w:rPr>
        <w:t>: Certidão de óbito do autor da herança;</w:t>
      </w:r>
    </w:p>
    <w:p w14:paraId="5FBE2C86" w14:textId="14CD2D74" w:rsidR="00765AB8" w:rsidRPr="00E82A52" w:rsidRDefault="00765AB8" w:rsidP="00E82A52">
      <w:pPr>
        <w:spacing w:after="0"/>
        <w:jc w:val="both"/>
        <w:rPr>
          <w:rFonts w:ascii="Arial" w:hAnsi="Arial" w:cs="Arial"/>
        </w:rPr>
      </w:pPr>
      <w:r w:rsidRPr="00E82A52">
        <w:rPr>
          <w:rFonts w:ascii="Arial" w:hAnsi="Arial" w:cs="Arial"/>
          <w:b/>
          <w:bCs/>
        </w:rPr>
        <w:t>Doc. 3</w:t>
      </w:r>
      <w:r w:rsidRPr="00E82A52">
        <w:rPr>
          <w:rFonts w:ascii="Arial" w:hAnsi="Arial" w:cs="Arial"/>
        </w:rPr>
        <w:t xml:space="preserve">: Certidão de casamento da requerente e </w:t>
      </w:r>
      <w:r w:rsidR="00E95564">
        <w:rPr>
          <w:rFonts w:ascii="Arial" w:hAnsi="Arial" w:cs="Arial"/>
        </w:rPr>
        <w:t>d</w:t>
      </w:r>
      <w:r w:rsidRPr="00E82A52">
        <w:rPr>
          <w:rFonts w:ascii="Arial" w:hAnsi="Arial" w:cs="Arial"/>
        </w:rPr>
        <w:t xml:space="preserve">o </w:t>
      </w:r>
      <w:r w:rsidRPr="00E82A52">
        <w:rPr>
          <w:rFonts w:ascii="Arial" w:hAnsi="Arial" w:cs="Arial"/>
          <w:i/>
          <w:iCs/>
        </w:rPr>
        <w:t>de</w:t>
      </w:r>
      <w:r w:rsidR="00E82A52" w:rsidRPr="00E82A52">
        <w:rPr>
          <w:rFonts w:ascii="Arial" w:hAnsi="Arial" w:cs="Arial"/>
          <w:i/>
          <w:iCs/>
        </w:rPr>
        <w:t xml:space="preserve"> cujus</w:t>
      </w:r>
      <w:r w:rsidRPr="00E82A52">
        <w:rPr>
          <w:rFonts w:ascii="Arial" w:hAnsi="Arial" w:cs="Arial"/>
        </w:rPr>
        <w:t>;</w:t>
      </w:r>
    </w:p>
    <w:p w14:paraId="4149F2BF" w14:textId="63A005F9" w:rsidR="00765AB8" w:rsidRDefault="00765AB8" w:rsidP="00E95564">
      <w:pPr>
        <w:spacing w:after="0"/>
        <w:jc w:val="both"/>
        <w:rPr>
          <w:rFonts w:ascii="Arial" w:hAnsi="Arial" w:cs="Arial"/>
        </w:rPr>
      </w:pPr>
      <w:r w:rsidRPr="00E82A52">
        <w:rPr>
          <w:rFonts w:ascii="Arial" w:hAnsi="Arial" w:cs="Arial"/>
          <w:b/>
          <w:bCs/>
        </w:rPr>
        <w:t>Doc. 4</w:t>
      </w:r>
      <w:r w:rsidRPr="00E82A52">
        <w:rPr>
          <w:rFonts w:ascii="Arial" w:hAnsi="Arial" w:cs="Arial"/>
        </w:rPr>
        <w:t xml:space="preserve">: </w:t>
      </w:r>
      <w:r w:rsidR="00E82A52" w:rsidRPr="00E82A52">
        <w:rPr>
          <w:rFonts w:ascii="Arial" w:hAnsi="Arial" w:cs="Arial"/>
        </w:rPr>
        <w:t>Testamento Público</w:t>
      </w:r>
      <w:r w:rsidR="00E82A52">
        <w:rPr>
          <w:rFonts w:ascii="Arial" w:hAnsi="Arial" w:cs="Arial"/>
        </w:rPr>
        <w:t xml:space="preserve"> em favor da requerente</w:t>
      </w:r>
      <w:r w:rsidR="00635929">
        <w:rPr>
          <w:rFonts w:ascii="Arial" w:hAnsi="Arial" w:cs="Arial"/>
        </w:rPr>
        <w:t>;</w:t>
      </w:r>
    </w:p>
    <w:p w14:paraId="076C3291" w14:textId="1618B671" w:rsidR="00635929" w:rsidRPr="00635929" w:rsidRDefault="00635929" w:rsidP="00E95564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5</w:t>
      </w:r>
      <w:r>
        <w:rPr>
          <w:rFonts w:ascii="Arial" w:hAnsi="Arial" w:cs="Arial"/>
        </w:rPr>
        <w:t xml:space="preserve">: Documentos pessoais da </w:t>
      </w:r>
      <w:r w:rsidR="002179B2">
        <w:rPr>
          <w:rFonts w:ascii="Arial" w:hAnsi="Arial" w:cs="Arial"/>
        </w:rPr>
        <w:t>requerente</w:t>
      </w:r>
      <w:r>
        <w:rPr>
          <w:rFonts w:ascii="Arial" w:hAnsi="Arial" w:cs="Arial"/>
        </w:rPr>
        <w:t>.</w:t>
      </w:r>
    </w:p>
    <w:p w14:paraId="245AC154" w14:textId="77777777" w:rsidR="00131BEB" w:rsidRPr="000169F1" w:rsidRDefault="00131BEB" w:rsidP="000169F1"/>
    <w:sectPr w:rsidR="00131BEB" w:rsidRPr="000169F1" w:rsidSect="008B01F5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A4D9F" w14:textId="77777777" w:rsidR="00B47C95" w:rsidRDefault="00B47C95" w:rsidP="00943258">
      <w:pPr>
        <w:spacing w:after="0" w:line="240" w:lineRule="auto"/>
      </w:pPr>
      <w:r>
        <w:separator/>
      </w:r>
    </w:p>
  </w:endnote>
  <w:endnote w:type="continuationSeparator" w:id="0">
    <w:p w14:paraId="7434442B" w14:textId="77777777" w:rsidR="00B47C95" w:rsidRDefault="00B47C9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FFBB5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2041260" wp14:editId="1141AD3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137429971" name="Imagem 213742997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65F89E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F55B6" w14:textId="77777777" w:rsidR="00B47C95" w:rsidRDefault="00B47C95" w:rsidP="00943258">
      <w:pPr>
        <w:spacing w:after="0" w:line="240" w:lineRule="auto"/>
      </w:pPr>
      <w:r>
        <w:separator/>
      </w:r>
    </w:p>
  </w:footnote>
  <w:footnote w:type="continuationSeparator" w:id="0">
    <w:p w14:paraId="618E19BF" w14:textId="77777777" w:rsidR="00B47C95" w:rsidRDefault="00B47C9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D7B6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096DF0E" wp14:editId="76F7F87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76627156" name="Imagem 97662715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9C4B7D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ACDE2F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788DD1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D6198"/>
    <w:multiLevelType w:val="hybridMultilevel"/>
    <w:tmpl w:val="28A6D9C8"/>
    <w:lvl w:ilvl="0" w:tplc="5DB6A70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875701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2D"/>
    <w:rsid w:val="00003F31"/>
    <w:rsid w:val="000169F1"/>
    <w:rsid w:val="000363BD"/>
    <w:rsid w:val="0004298B"/>
    <w:rsid w:val="000768DD"/>
    <w:rsid w:val="00097661"/>
    <w:rsid w:val="000D228C"/>
    <w:rsid w:val="000D7D35"/>
    <w:rsid w:val="000F3C33"/>
    <w:rsid w:val="000F61A4"/>
    <w:rsid w:val="00100F77"/>
    <w:rsid w:val="001016CC"/>
    <w:rsid w:val="001050BC"/>
    <w:rsid w:val="00105C2E"/>
    <w:rsid w:val="0012323C"/>
    <w:rsid w:val="00131BEB"/>
    <w:rsid w:val="00147862"/>
    <w:rsid w:val="00162162"/>
    <w:rsid w:val="0016437A"/>
    <w:rsid w:val="001667B0"/>
    <w:rsid w:val="00175789"/>
    <w:rsid w:val="001761C0"/>
    <w:rsid w:val="00183BE2"/>
    <w:rsid w:val="001869E9"/>
    <w:rsid w:val="00190A9F"/>
    <w:rsid w:val="00191A70"/>
    <w:rsid w:val="001953FA"/>
    <w:rsid w:val="00195A04"/>
    <w:rsid w:val="00197A52"/>
    <w:rsid w:val="001B2B98"/>
    <w:rsid w:val="001B2E75"/>
    <w:rsid w:val="001C23C7"/>
    <w:rsid w:val="001D3A65"/>
    <w:rsid w:val="0020189A"/>
    <w:rsid w:val="00201F45"/>
    <w:rsid w:val="00202993"/>
    <w:rsid w:val="00207BE4"/>
    <w:rsid w:val="00214E09"/>
    <w:rsid w:val="002179B2"/>
    <w:rsid w:val="00224DBF"/>
    <w:rsid w:val="0022631C"/>
    <w:rsid w:val="00246E13"/>
    <w:rsid w:val="00256355"/>
    <w:rsid w:val="00264E19"/>
    <w:rsid w:val="00272BFB"/>
    <w:rsid w:val="00273105"/>
    <w:rsid w:val="00283CA0"/>
    <w:rsid w:val="00291F6C"/>
    <w:rsid w:val="002A4A15"/>
    <w:rsid w:val="002A53EC"/>
    <w:rsid w:val="002C24DC"/>
    <w:rsid w:val="002D1F93"/>
    <w:rsid w:val="002D47DE"/>
    <w:rsid w:val="002F0E52"/>
    <w:rsid w:val="00312C00"/>
    <w:rsid w:val="00323F56"/>
    <w:rsid w:val="00330DC4"/>
    <w:rsid w:val="003466F4"/>
    <w:rsid w:val="003614E1"/>
    <w:rsid w:val="00362879"/>
    <w:rsid w:val="00377A2E"/>
    <w:rsid w:val="003801CD"/>
    <w:rsid w:val="0039362D"/>
    <w:rsid w:val="003E46B9"/>
    <w:rsid w:val="004008DA"/>
    <w:rsid w:val="00416578"/>
    <w:rsid w:val="004216C0"/>
    <w:rsid w:val="00426489"/>
    <w:rsid w:val="004358F2"/>
    <w:rsid w:val="0046471A"/>
    <w:rsid w:val="00482AB3"/>
    <w:rsid w:val="00491DB3"/>
    <w:rsid w:val="004949AD"/>
    <w:rsid w:val="004A65A7"/>
    <w:rsid w:val="004B0E4F"/>
    <w:rsid w:val="004C4E13"/>
    <w:rsid w:val="004D367E"/>
    <w:rsid w:val="004D7B8E"/>
    <w:rsid w:val="004E0338"/>
    <w:rsid w:val="004E72D1"/>
    <w:rsid w:val="004E7F51"/>
    <w:rsid w:val="004F23BF"/>
    <w:rsid w:val="004F2B78"/>
    <w:rsid w:val="004F384D"/>
    <w:rsid w:val="00501A18"/>
    <w:rsid w:val="00522480"/>
    <w:rsid w:val="005321DA"/>
    <w:rsid w:val="005662FB"/>
    <w:rsid w:val="005867BE"/>
    <w:rsid w:val="00592879"/>
    <w:rsid w:val="005A1BCA"/>
    <w:rsid w:val="005A6451"/>
    <w:rsid w:val="005B67EA"/>
    <w:rsid w:val="005C2ECF"/>
    <w:rsid w:val="005E58E2"/>
    <w:rsid w:val="00635929"/>
    <w:rsid w:val="0064193D"/>
    <w:rsid w:val="00652D0A"/>
    <w:rsid w:val="00673228"/>
    <w:rsid w:val="00677D17"/>
    <w:rsid w:val="00693F8B"/>
    <w:rsid w:val="00696295"/>
    <w:rsid w:val="006C0DFC"/>
    <w:rsid w:val="006C42CB"/>
    <w:rsid w:val="006E6524"/>
    <w:rsid w:val="006F4084"/>
    <w:rsid w:val="00704344"/>
    <w:rsid w:val="007208BB"/>
    <w:rsid w:val="00722DF5"/>
    <w:rsid w:val="0073555E"/>
    <w:rsid w:val="00765AB8"/>
    <w:rsid w:val="007854B2"/>
    <w:rsid w:val="007904B6"/>
    <w:rsid w:val="00791D8C"/>
    <w:rsid w:val="00795616"/>
    <w:rsid w:val="00797900"/>
    <w:rsid w:val="007C260C"/>
    <w:rsid w:val="007C36DB"/>
    <w:rsid w:val="007C4454"/>
    <w:rsid w:val="007D25A8"/>
    <w:rsid w:val="007E1D74"/>
    <w:rsid w:val="007F7200"/>
    <w:rsid w:val="00810D34"/>
    <w:rsid w:val="0082504D"/>
    <w:rsid w:val="008264BF"/>
    <w:rsid w:val="00834166"/>
    <w:rsid w:val="00850E01"/>
    <w:rsid w:val="008518C3"/>
    <w:rsid w:val="00876D3C"/>
    <w:rsid w:val="00885915"/>
    <w:rsid w:val="00896629"/>
    <w:rsid w:val="008A0012"/>
    <w:rsid w:val="008B01F5"/>
    <w:rsid w:val="008B420F"/>
    <w:rsid w:val="008B6774"/>
    <w:rsid w:val="008C1F97"/>
    <w:rsid w:val="008E2561"/>
    <w:rsid w:val="008E31FF"/>
    <w:rsid w:val="008E377D"/>
    <w:rsid w:val="008F2218"/>
    <w:rsid w:val="008F2CE1"/>
    <w:rsid w:val="008F53CE"/>
    <w:rsid w:val="008F5555"/>
    <w:rsid w:val="008F7B29"/>
    <w:rsid w:val="008F7BC2"/>
    <w:rsid w:val="0090226D"/>
    <w:rsid w:val="00924163"/>
    <w:rsid w:val="00943258"/>
    <w:rsid w:val="009E046D"/>
    <w:rsid w:val="009E0DE8"/>
    <w:rsid w:val="009F336A"/>
    <w:rsid w:val="00A049FC"/>
    <w:rsid w:val="00A109FA"/>
    <w:rsid w:val="00A20F67"/>
    <w:rsid w:val="00A54885"/>
    <w:rsid w:val="00A5762D"/>
    <w:rsid w:val="00A635E5"/>
    <w:rsid w:val="00A66587"/>
    <w:rsid w:val="00A771C0"/>
    <w:rsid w:val="00A85A61"/>
    <w:rsid w:val="00AA6F6B"/>
    <w:rsid w:val="00AB3182"/>
    <w:rsid w:val="00AB6733"/>
    <w:rsid w:val="00AD331F"/>
    <w:rsid w:val="00B110FC"/>
    <w:rsid w:val="00B14A81"/>
    <w:rsid w:val="00B22432"/>
    <w:rsid w:val="00B23E79"/>
    <w:rsid w:val="00B2491E"/>
    <w:rsid w:val="00B36C9A"/>
    <w:rsid w:val="00B4084E"/>
    <w:rsid w:val="00B47C95"/>
    <w:rsid w:val="00B62291"/>
    <w:rsid w:val="00B6363E"/>
    <w:rsid w:val="00BA2544"/>
    <w:rsid w:val="00BA3CB7"/>
    <w:rsid w:val="00BA4538"/>
    <w:rsid w:val="00BB0664"/>
    <w:rsid w:val="00BB23CF"/>
    <w:rsid w:val="00BC5EEE"/>
    <w:rsid w:val="00BD07EE"/>
    <w:rsid w:val="00C03B4C"/>
    <w:rsid w:val="00C0456B"/>
    <w:rsid w:val="00C04695"/>
    <w:rsid w:val="00C0704E"/>
    <w:rsid w:val="00C128F5"/>
    <w:rsid w:val="00C37189"/>
    <w:rsid w:val="00C82B76"/>
    <w:rsid w:val="00C82F34"/>
    <w:rsid w:val="00C91E02"/>
    <w:rsid w:val="00CB5FC5"/>
    <w:rsid w:val="00CC0331"/>
    <w:rsid w:val="00CC4DE6"/>
    <w:rsid w:val="00CF4B6C"/>
    <w:rsid w:val="00CF57E5"/>
    <w:rsid w:val="00D32740"/>
    <w:rsid w:val="00D77C7E"/>
    <w:rsid w:val="00D87542"/>
    <w:rsid w:val="00DA73CF"/>
    <w:rsid w:val="00DC0E6A"/>
    <w:rsid w:val="00DE0162"/>
    <w:rsid w:val="00DE0552"/>
    <w:rsid w:val="00DE465C"/>
    <w:rsid w:val="00DF5478"/>
    <w:rsid w:val="00E05790"/>
    <w:rsid w:val="00E133E4"/>
    <w:rsid w:val="00E47FE4"/>
    <w:rsid w:val="00E7237B"/>
    <w:rsid w:val="00E82A52"/>
    <w:rsid w:val="00E90F3C"/>
    <w:rsid w:val="00E95564"/>
    <w:rsid w:val="00E968BB"/>
    <w:rsid w:val="00EA28B9"/>
    <w:rsid w:val="00EB4346"/>
    <w:rsid w:val="00EB6237"/>
    <w:rsid w:val="00ED5A5A"/>
    <w:rsid w:val="00EE3903"/>
    <w:rsid w:val="00F0721A"/>
    <w:rsid w:val="00F11B2C"/>
    <w:rsid w:val="00F22B73"/>
    <w:rsid w:val="00F3585A"/>
    <w:rsid w:val="00F359A7"/>
    <w:rsid w:val="00F54167"/>
    <w:rsid w:val="00F54ABE"/>
    <w:rsid w:val="00F6666F"/>
    <w:rsid w:val="00F70189"/>
    <w:rsid w:val="00F75872"/>
    <w:rsid w:val="00F854C8"/>
    <w:rsid w:val="00F93560"/>
    <w:rsid w:val="00FA192C"/>
    <w:rsid w:val="00FA21D5"/>
    <w:rsid w:val="00FB3A3F"/>
    <w:rsid w:val="00FC63CA"/>
    <w:rsid w:val="00FD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30ABB"/>
  <w15:chartTrackingRefBased/>
  <w15:docId w15:val="{AE57B7F9-0517-4D71-B545-85ADD675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8264B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8264B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195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1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121</TotalTime>
  <Pages>4</Pages>
  <Words>1127</Words>
  <Characters>5863</Characters>
  <Application>Microsoft Office Word</Application>
  <DocSecurity>0</DocSecurity>
  <Lines>154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72</cp:revision>
  <cp:lastPrinted>2023-06-29T19:35:00Z</cp:lastPrinted>
  <dcterms:created xsi:type="dcterms:W3CDTF">2023-06-24T17:09:00Z</dcterms:created>
  <dcterms:modified xsi:type="dcterms:W3CDTF">2023-07-04T19:09:00Z</dcterms:modified>
</cp:coreProperties>
</file>