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65D1" w14:textId="2330439E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BBF668A" w14:textId="77777777" w:rsidR="00066EC3" w:rsidRPr="00993434" w:rsidRDefault="00066EC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B494C44" w14:textId="20467D89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>Autos n. 5010715-88.2023.8.24.0091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45FFBEE5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75A05B" w14:textId="77777777" w:rsidR="00066EC3" w:rsidRPr="00136102" w:rsidRDefault="00066EC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9C5D7B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BAE65D" w14:textId="6EFBF6A8" w:rsidR="000169F1" w:rsidRPr="001F55B1" w:rsidRDefault="001F55B1" w:rsidP="00BD49B0">
      <w:pPr>
        <w:pStyle w:val="Qualificaodaspartes"/>
        <w:spacing w:line="360" w:lineRule="auto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="000169F1" w:rsidRPr="00A814BD">
        <w:t xml:space="preserve">, </w:t>
      </w:r>
      <w:r>
        <w:t xml:space="preserve">já qualificada nos autos do inventário judicial n. </w:t>
      </w:r>
      <w:r w:rsidRPr="001F55B1">
        <w:t>5010715-88.2023.8.24.0091</w:t>
      </w:r>
      <w:r w:rsidR="000169F1">
        <w:t>,</w:t>
      </w:r>
      <w:r>
        <w:t xml:space="preserve"> em que é inventariado CLÁUDIO GASTÃO DA ROSA,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977426">
        <w:t xml:space="preserve">em atenção </w:t>
      </w:r>
      <w:r w:rsidR="00923B47">
        <w:t xml:space="preserve">ao ato ordinatório do evento </w:t>
      </w:r>
      <w:r w:rsidR="00BD49B0">
        <w:t>99 e à intimação do evento 100</w:t>
      </w:r>
      <w:r w:rsidR="00716F94">
        <w:t>, informar que realizou o pagamento das custas intermediárias</w:t>
      </w:r>
      <w:r w:rsidR="007A3800">
        <w:t xml:space="preserve"> exigidas para a citação</w:t>
      </w:r>
      <w:r w:rsidR="00716F94">
        <w:t>, como se extrai da confirmação do registro de pagamento que consta no evento 108 dos autos,</w:t>
      </w:r>
      <w:r w:rsidR="00BD49B0">
        <w:t xml:space="preserve"> e requerer</w:t>
      </w:r>
      <w:r w:rsidR="007A3800">
        <w:t xml:space="preserve"> </w:t>
      </w:r>
      <w:r w:rsidR="00BD49B0">
        <w:t>o prosseguimento do feito, em seus ulteriores termos.</w:t>
      </w:r>
    </w:p>
    <w:p w14:paraId="2B245DD9" w14:textId="77777777" w:rsidR="000169F1" w:rsidRPr="00F4389F" w:rsidRDefault="000169F1" w:rsidP="00993434">
      <w:pPr>
        <w:pStyle w:val="Ttulo2"/>
        <w:rPr>
          <w:rFonts w:eastAsia="Calibri"/>
        </w:rPr>
      </w:pPr>
    </w:p>
    <w:p w14:paraId="6087F5B8" w14:textId="77777777" w:rsidR="00E308A3" w:rsidRPr="00993434" w:rsidRDefault="00E308A3" w:rsidP="00066EC3">
      <w:pPr>
        <w:pStyle w:val="SemEspaamento"/>
        <w:numPr>
          <w:ilvl w:val="0"/>
          <w:numId w:val="0"/>
        </w:numPr>
        <w:ind w:left="1701"/>
      </w:pPr>
    </w:p>
    <w:p w14:paraId="2B784CFC" w14:textId="77777777" w:rsidR="000169F1" w:rsidRPr="00066EC3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412E1BC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0ECEFB9" w14:textId="5A23506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44C8B">
        <w:rPr>
          <w:rFonts w:ascii="Arial" w:eastAsia="Calibri" w:hAnsi="Arial" w:cs="Times New Roman"/>
          <w:noProof/>
          <w:sz w:val="24"/>
          <w:szCs w:val="24"/>
        </w:rPr>
        <w:t>5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53C56A" w14:textId="77777777" w:rsidR="00066EC3" w:rsidRPr="00993434" w:rsidRDefault="00066EC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3C880FF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F3D9266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4199A63" w14:textId="77777777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3522C" w14:textId="77777777" w:rsidR="008D52AA" w:rsidRDefault="008D52AA" w:rsidP="00943258">
      <w:pPr>
        <w:spacing w:after="0" w:line="240" w:lineRule="auto"/>
      </w:pPr>
      <w:r>
        <w:separator/>
      </w:r>
    </w:p>
  </w:endnote>
  <w:endnote w:type="continuationSeparator" w:id="0">
    <w:p w14:paraId="1157FA49" w14:textId="77777777" w:rsidR="008D52AA" w:rsidRDefault="008D52A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75BE" w14:textId="77777777" w:rsidR="008D52AA" w:rsidRDefault="008D52AA" w:rsidP="00943258">
      <w:pPr>
        <w:spacing w:after="0" w:line="240" w:lineRule="auto"/>
      </w:pPr>
      <w:r>
        <w:separator/>
      </w:r>
    </w:p>
  </w:footnote>
  <w:footnote w:type="continuationSeparator" w:id="0">
    <w:p w14:paraId="23E68486" w14:textId="77777777" w:rsidR="008D52AA" w:rsidRDefault="008D52A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A6F21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E236F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B0C86A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16C83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1CC35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46DC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C6268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C259E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E44F5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5CAD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706217385">
    <w:abstractNumId w:val="9"/>
  </w:num>
  <w:num w:numId="5" w16cid:durableId="2042319626">
    <w:abstractNumId w:val="7"/>
  </w:num>
  <w:num w:numId="6" w16cid:durableId="1984768536">
    <w:abstractNumId w:val="6"/>
  </w:num>
  <w:num w:numId="7" w16cid:durableId="1758675133">
    <w:abstractNumId w:val="5"/>
  </w:num>
  <w:num w:numId="8" w16cid:durableId="45107893">
    <w:abstractNumId w:val="4"/>
  </w:num>
  <w:num w:numId="9" w16cid:durableId="1256280760">
    <w:abstractNumId w:val="8"/>
  </w:num>
  <w:num w:numId="10" w16cid:durableId="302396687">
    <w:abstractNumId w:val="3"/>
  </w:num>
  <w:num w:numId="11" w16cid:durableId="1342200130">
    <w:abstractNumId w:val="2"/>
  </w:num>
  <w:num w:numId="12" w16cid:durableId="1510871006">
    <w:abstractNumId w:val="1"/>
  </w:num>
  <w:num w:numId="13" w16cid:durableId="23509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3F31"/>
    <w:rsid w:val="000169F1"/>
    <w:rsid w:val="00035610"/>
    <w:rsid w:val="0004298B"/>
    <w:rsid w:val="00066EC3"/>
    <w:rsid w:val="00097661"/>
    <w:rsid w:val="000C77DD"/>
    <w:rsid w:val="000D228C"/>
    <w:rsid w:val="000E5B0E"/>
    <w:rsid w:val="00131BEB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E5D31"/>
    <w:rsid w:val="001F1F47"/>
    <w:rsid w:val="001F3D03"/>
    <w:rsid w:val="001F4F7B"/>
    <w:rsid w:val="001F55B1"/>
    <w:rsid w:val="00201F45"/>
    <w:rsid w:val="00207BE4"/>
    <w:rsid w:val="00214E09"/>
    <w:rsid w:val="00236480"/>
    <w:rsid w:val="00244811"/>
    <w:rsid w:val="002529CC"/>
    <w:rsid w:val="00256CF5"/>
    <w:rsid w:val="00272BFB"/>
    <w:rsid w:val="0029017A"/>
    <w:rsid w:val="00291F6C"/>
    <w:rsid w:val="002C7B99"/>
    <w:rsid w:val="002D3949"/>
    <w:rsid w:val="002D487A"/>
    <w:rsid w:val="002D4E47"/>
    <w:rsid w:val="00304AA9"/>
    <w:rsid w:val="003422F3"/>
    <w:rsid w:val="00367005"/>
    <w:rsid w:val="00377A2E"/>
    <w:rsid w:val="003801CD"/>
    <w:rsid w:val="00381FEC"/>
    <w:rsid w:val="003C1E41"/>
    <w:rsid w:val="003E46B9"/>
    <w:rsid w:val="003E681A"/>
    <w:rsid w:val="00410B69"/>
    <w:rsid w:val="0041657B"/>
    <w:rsid w:val="00433570"/>
    <w:rsid w:val="00461EEF"/>
    <w:rsid w:val="00462EE0"/>
    <w:rsid w:val="004849E4"/>
    <w:rsid w:val="004949AD"/>
    <w:rsid w:val="004F2B78"/>
    <w:rsid w:val="004F384D"/>
    <w:rsid w:val="00501A18"/>
    <w:rsid w:val="005026DF"/>
    <w:rsid w:val="00511353"/>
    <w:rsid w:val="005321DA"/>
    <w:rsid w:val="0054204D"/>
    <w:rsid w:val="0057317A"/>
    <w:rsid w:val="0058105F"/>
    <w:rsid w:val="005967F2"/>
    <w:rsid w:val="005B67EA"/>
    <w:rsid w:val="005E58E2"/>
    <w:rsid w:val="00603DE9"/>
    <w:rsid w:val="0060571E"/>
    <w:rsid w:val="00673228"/>
    <w:rsid w:val="00684B5D"/>
    <w:rsid w:val="006871DF"/>
    <w:rsid w:val="00693F8B"/>
    <w:rsid w:val="00696295"/>
    <w:rsid w:val="006C0DFC"/>
    <w:rsid w:val="006D3442"/>
    <w:rsid w:val="00716F94"/>
    <w:rsid w:val="00722DF5"/>
    <w:rsid w:val="00724E9E"/>
    <w:rsid w:val="007621C5"/>
    <w:rsid w:val="007731C6"/>
    <w:rsid w:val="00795616"/>
    <w:rsid w:val="00796169"/>
    <w:rsid w:val="00797900"/>
    <w:rsid w:val="007A3800"/>
    <w:rsid w:val="007B5532"/>
    <w:rsid w:val="007C36DB"/>
    <w:rsid w:val="008054D0"/>
    <w:rsid w:val="00805746"/>
    <w:rsid w:val="00810D34"/>
    <w:rsid w:val="008A0012"/>
    <w:rsid w:val="008D52AA"/>
    <w:rsid w:val="008E31FF"/>
    <w:rsid w:val="008E377D"/>
    <w:rsid w:val="008E67C8"/>
    <w:rsid w:val="008F2218"/>
    <w:rsid w:val="008F53CE"/>
    <w:rsid w:val="008F7B29"/>
    <w:rsid w:val="0090226D"/>
    <w:rsid w:val="0090713D"/>
    <w:rsid w:val="00923B47"/>
    <w:rsid w:val="00924163"/>
    <w:rsid w:val="009414C2"/>
    <w:rsid w:val="00943258"/>
    <w:rsid w:val="009439E5"/>
    <w:rsid w:val="00977426"/>
    <w:rsid w:val="009776C0"/>
    <w:rsid w:val="00993434"/>
    <w:rsid w:val="00995BF1"/>
    <w:rsid w:val="009D1C9E"/>
    <w:rsid w:val="009D6FA6"/>
    <w:rsid w:val="009F2149"/>
    <w:rsid w:val="00A049FC"/>
    <w:rsid w:val="00A83179"/>
    <w:rsid w:val="00AA15EA"/>
    <w:rsid w:val="00AB4A77"/>
    <w:rsid w:val="00B03C0F"/>
    <w:rsid w:val="00B14A81"/>
    <w:rsid w:val="00B33658"/>
    <w:rsid w:val="00B6363E"/>
    <w:rsid w:val="00BA2544"/>
    <w:rsid w:val="00BC6C1E"/>
    <w:rsid w:val="00BD0AAA"/>
    <w:rsid w:val="00BD49B0"/>
    <w:rsid w:val="00C03B4C"/>
    <w:rsid w:val="00C0456B"/>
    <w:rsid w:val="00C15DCA"/>
    <w:rsid w:val="00C27DC7"/>
    <w:rsid w:val="00C30259"/>
    <w:rsid w:val="00C44C8B"/>
    <w:rsid w:val="00C67411"/>
    <w:rsid w:val="00C901BA"/>
    <w:rsid w:val="00C96429"/>
    <w:rsid w:val="00CB56A7"/>
    <w:rsid w:val="00CB5FC5"/>
    <w:rsid w:val="00CF2C86"/>
    <w:rsid w:val="00CF3245"/>
    <w:rsid w:val="00D131FA"/>
    <w:rsid w:val="00D2648A"/>
    <w:rsid w:val="00D32740"/>
    <w:rsid w:val="00D436AB"/>
    <w:rsid w:val="00D507FB"/>
    <w:rsid w:val="00D52245"/>
    <w:rsid w:val="00D57BFE"/>
    <w:rsid w:val="00D62B67"/>
    <w:rsid w:val="00D80ABA"/>
    <w:rsid w:val="00D96963"/>
    <w:rsid w:val="00DA1BA4"/>
    <w:rsid w:val="00DB252F"/>
    <w:rsid w:val="00DC6DF6"/>
    <w:rsid w:val="00DE0162"/>
    <w:rsid w:val="00DE0552"/>
    <w:rsid w:val="00DE0DAD"/>
    <w:rsid w:val="00DF5478"/>
    <w:rsid w:val="00E05790"/>
    <w:rsid w:val="00E21826"/>
    <w:rsid w:val="00E308A3"/>
    <w:rsid w:val="00E3185F"/>
    <w:rsid w:val="00E7231C"/>
    <w:rsid w:val="00E90F3C"/>
    <w:rsid w:val="00E968BB"/>
    <w:rsid w:val="00EB4346"/>
    <w:rsid w:val="00EE0BAC"/>
    <w:rsid w:val="00EE3903"/>
    <w:rsid w:val="00EE5CDF"/>
    <w:rsid w:val="00F05758"/>
    <w:rsid w:val="00F11B2C"/>
    <w:rsid w:val="00F22B73"/>
    <w:rsid w:val="00F34592"/>
    <w:rsid w:val="00F4389F"/>
    <w:rsid w:val="00F84FC3"/>
    <w:rsid w:val="00FA57EE"/>
    <w:rsid w:val="00FB3A3F"/>
    <w:rsid w:val="00FC63CA"/>
    <w:rsid w:val="00FD750F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E21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8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8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8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8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8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8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8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E21826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E21826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E21826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2182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182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1826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E21826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E218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E218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E2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21826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E2182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826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82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826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E21826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E21826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E21826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E21826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E21826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E2182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21826"/>
  </w:style>
  <w:style w:type="paragraph" w:styleId="Corpodetexto2">
    <w:name w:val="Body Text 2"/>
    <w:basedOn w:val="Normal"/>
    <w:link w:val="Corpodetexto2Char"/>
    <w:uiPriority w:val="99"/>
    <w:semiHidden/>
    <w:unhideWhenUsed/>
    <w:rsid w:val="00E2182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21826"/>
  </w:style>
  <w:style w:type="paragraph" w:styleId="Corpodetexto3">
    <w:name w:val="Body Text 3"/>
    <w:basedOn w:val="Normal"/>
    <w:link w:val="Corpodetexto3Char"/>
    <w:uiPriority w:val="99"/>
    <w:semiHidden/>
    <w:unhideWhenUsed/>
    <w:rsid w:val="00E2182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21826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E21826"/>
  </w:style>
  <w:style w:type="character" w:customStyle="1" w:styleId="DataChar">
    <w:name w:val="Data Char"/>
    <w:basedOn w:val="Fontepargpadro"/>
    <w:link w:val="Data"/>
    <w:uiPriority w:val="99"/>
    <w:semiHidden/>
    <w:rsid w:val="00E21826"/>
  </w:style>
  <w:style w:type="paragraph" w:styleId="Destinatrio">
    <w:name w:val="envelope address"/>
    <w:basedOn w:val="Normal"/>
    <w:uiPriority w:val="99"/>
    <w:semiHidden/>
    <w:unhideWhenUsed/>
    <w:rsid w:val="00E21826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21826"/>
  </w:style>
  <w:style w:type="paragraph" w:styleId="EndereoHTML">
    <w:name w:val="HTML Address"/>
    <w:basedOn w:val="Normal"/>
    <w:link w:val="EndereoHTMLChar"/>
    <w:uiPriority w:val="99"/>
    <w:semiHidden/>
    <w:unhideWhenUsed/>
    <w:rsid w:val="00E21826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E21826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2182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21826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21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E2182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2182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2182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2182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21826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E2182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E2182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E2182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E2182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E21826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21826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1826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E21826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E21826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E21826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E21826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E21826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E21826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1826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E21826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E21826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2182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21826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E21826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E21826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2182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21826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2182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21826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E21826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E2182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21826"/>
  </w:style>
  <w:style w:type="character" w:customStyle="1" w:styleId="SaudaoChar">
    <w:name w:val="Saudação Char"/>
    <w:basedOn w:val="Fontepargpadro"/>
    <w:link w:val="Saudao"/>
    <w:uiPriority w:val="99"/>
    <w:semiHidden/>
    <w:rsid w:val="00E21826"/>
  </w:style>
  <w:style w:type="paragraph" w:styleId="Subttulo">
    <w:name w:val="Subtitle"/>
    <w:basedOn w:val="Normal"/>
    <w:next w:val="Normal"/>
    <w:link w:val="SubttuloChar"/>
    <w:uiPriority w:val="11"/>
    <w:qFormat/>
    <w:rsid w:val="00E218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21826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E2182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E2182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E2182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E2182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E2182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E2182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E2182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E2182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E21826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1826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E218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E21826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21826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1826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E2182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E21826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8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82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82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8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8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E21826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E21826"/>
  </w:style>
  <w:style w:type="paragraph" w:styleId="Ttulodendicedeautoridades">
    <w:name w:val="toa heading"/>
    <w:basedOn w:val="Normal"/>
    <w:next w:val="Normal"/>
    <w:uiPriority w:val="99"/>
    <w:semiHidden/>
    <w:unhideWhenUsed/>
    <w:rsid w:val="00E218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E2182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</TotalTime>
  <Pages>1</Pages>
  <Words>122</Words>
  <Characters>699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2023-07-28T16:09:00Z</cp:lastPrinted>
  <dcterms:created xsi:type="dcterms:W3CDTF">2025-12-05T17:28:00Z</dcterms:created>
  <dcterms:modified xsi:type="dcterms:W3CDTF">2025-12-05T17:31:00Z</dcterms:modified>
</cp:coreProperties>
</file>