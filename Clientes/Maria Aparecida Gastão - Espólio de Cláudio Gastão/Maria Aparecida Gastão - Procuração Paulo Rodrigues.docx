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9DDD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4AFFACF" w14:textId="77777777" w:rsidR="000C60AC" w:rsidRDefault="000C60AC" w:rsidP="000C60AC">
      <w:pPr>
        <w:pStyle w:val="Qualificao"/>
        <w:ind w:left="-142"/>
      </w:pPr>
    </w:p>
    <w:p w14:paraId="1E35CD83" w14:textId="77777777" w:rsidR="000C60AC" w:rsidRPr="00634A95" w:rsidRDefault="000C60AC" w:rsidP="000C60AC">
      <w:pPr>
        <w:pStyle w:val="Qualificao"/>
        <w:ind w:left="-142"/>
      </w:pPr>
    </w:p>
    <w:p w14:paraId="1119ED3D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AAEFE0D" w14:textId="77777777" w:rsidR="000C60AC" w:rsidRPr="001F2F4B" w:rsidRDefault="000C60AC" w:rsidP="000C60AC">
      <w:pPr>
        <w:pStyle w:val="Qualificao"/>
        <w:ind w:left="-142"/>
      </w:pPr>
    </w:p>
    <w:p w14:paraId="1654F7B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4B0DE48" w14:textId="6AB2B184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741CAF">
        <w:rPr>
          <w:b/>
          <w:bCs w:val="0"/>
          <w:sz w:val="24"/>
          <w:szCs w:val="24"/>
        </w:rPr>
        <w:t>ESPÓLIO DE CLÁUDIO GASTÃO DA ROSA</w:t>
      </w:r>
      <w:r w:rsidR="00741CAF">
        <w:rPr>
          <w:sz w:val="24"/>
          <w:szCs w:val="24"/>
        </w:rPr>
        <w:t xml:space="preserve">, representado neste ato por sua inventariante judicial, </w:t>
      </w:r>
      <w:r w:rsidR="00DF225E" w:rsidRPr="00DF225E">
        <w:rPr>
          <w:b/>
          <w:sz w:val="24"/>
          <w:szCs w:val="24"/>
        </w:rPr>
        <w:t xml:space="preserve">MARIA APARECIDA MALAGOLLI GASTÃO DA ROSA, </w:t>
      </w:r>
      <w:r w:rsidR="00DF225E" w:rsidRPr="00DF225E">
        <w:rPr>
          <w:bCs w:val="0"/>
          <w:sz w:val="24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7200AE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B365F4">
        <w:rPr>
          <w:sz w:val="24"/>
          <w:szCs w:val="24"/>
          <w:u w:val="single"/>
        </w:rPr>
        <w:t xml:space="preserve">no que diz respeito aos autos do cumprimento de sentença n. </w:t>
      </w:r>
      <w:r w:rsidR="00DA4AA6" w:rsidRPr="00DA4AA6">
        <w:rPr>
          <w:sz w:val="24"/>
          <w:szCs w:val="24"/>
          <w:u w:val="single"/>
        </w:rPr>
        <w:t>5000424-25.2012.8.24.0023</w:t>
      </w:r>
      <w:r w:rsidR="00B365F4">
        <w:rPr>
          <w:sz w:val="24"/>
          <w:szCs w:val="24"/>
          <w:u w:val="single"/>
        </w:rPr>
        <w:t xml:space="preserve">, em tramitação perante </w:t>
      </w:r>
      <w:r w:rsidR="00DA4AA6">
        <w:rPr>
          <w:sz w:val="24"/>
          <w:szCs w:val="24"/>
          <w:u w:val="single"/>
        </w:rPr>
        <w:t xml:space="preserve">a </w:t>
      </w:r>
      <w:r w:rsidR="00DA4AA6" w:rsidRPr="00DA4AA6">
        <w:rPr>
          <w:sz w:val="24"/>
          <w:szCs w:val="24"/>
          <w:u w:val="single"/>
        </w:rPr>
        <w:t>Vara de Cumprimentos de Sentença Cíveis e Execuções Extrajudiciais da Comarca da Capital</w:t>
      </w:r>
      <w:r w:rsidR="00DA4AA6">
        <w:rPr>
          <w:sz w:val="24"/>
          <w:szCs w:val="24"/>
          <w:u w:val="single"/>
        </w:rPr>
        <w:t>/SC</w:t>
      </w:r>
      <w:r>
        <w:rPr>
          <w:sz w:val="24"/>
          <w:szCs w:val="24"/>
          <w:u w:val="single"/>
        </w:rPr>
        <w:t>,</w:t>
      </w:r>
      <w:r w:rsidR="00DF225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04C5B15" w14:textId="17FAFC84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F710C0">
        <w:rPr>
          <w:noProof/>
          <w:sz w:val="24"/>
          <w:szCs w:val="24"/>
        </w:rPr>
        <w:t>8 de agosto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C4EEFD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B64C0EA" w14:textId="77777777" w:rsidR="00741CAF" w:rsidRDefault="00741CAF" w:rsidP="00741CAF">
      <w:pPr>
        <w:pStyle w:val="Qualificao"/>
        <w:spacing w:before="120"/>
        <w:ind w:left="0"/>
        <w:rPr>
          <w:sz w:val="24"/>
          <w:szCs w:val="24"/>
        </w:rPr>
      </w:pPr>
    </w:p>
    <w:p w14:paraId="6B533828" w14:textId="4F55318F" w:rsidR="000C60AC" w:rsidRDefault="00741CAF" w:rsidP="00741CAF">
      <w:pPr>
        <w:pStyle w:val="Qualificao"/>
        <w:spacing w:before="0"/>
        <w:ind w:left="-142"/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ESPÓLIO DE CLÁUDIO GASTÃO DA ROSA</w:t>
      </w:r>
    </w:p>
    <w:p w14:paraId="1EAB04B5" w14:textId="1229CA9C" w:rsidR="00741CAF" w:rsidRPr="00741CAF" w:rsidRDefault="00741CAF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representado neste ato por</w:t>
      </w:r>
    </w:p>
    <w:p w14:paraId="7E9B3F40" w14:textId="77777777" w:rsidR="00DF225E" w:rsidRPr="00741CAF" w:rsidRDefault="00DF225E" w:rsidP="000C60AC">
      <w:pPr>
        <w:pStyle w:val="Qualificao"/>
        <w:spacing w:before="0"/>
        <w:ind w:left="-142"/>
        <w:jc w:val="center"/>
        <w:rPr>
          <w:b/>
          <w:sz w:val="22"/>
          <w:szCs w:val="20"/>
        </w:rPr>
      </w:pPr>
      <w:r w:rsidRPr="00741CAF">
        <w:rPr>
          <w:b/>
          <w:sz w:val="22"/>
          <w:szCs w:val="20"/>
        </w:rPr>
        <w:t xml:space="preserve">MARIA APARECIDA MALAGOLLI GASTÃO DA ROSA </w:t>
      </w:r>
    </w:p>
    <w:p w14:paraId="241D4CBB" w14:textId="0A743035" w:rsidR="00741CAF" w:rsidRDefault="00741CA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Inventariante judicial</w:t>
      </w:r>
    </w:p>
    <w:p w14:paraId="4FB950D2" w14:textId="3205C0E9" w:rsidR="000C60AC" w:rsidRPr="00741CAF" w:rsidRDefault="000C60AC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F225E" w:rsidRPr="00DF225E">
        <w:rPr>
          <w:sz w:val="24"/>
          <w:szCs w:val="24"/>
        </w:rPr>
        <w:t>455.429.299-15</w:t>
      </w:r>
    </w:p>
    <w:p w14:paraId="135E753D" w14:textId="77777777" w:rsidR="00131BEB" w:rsidRPr="000C60AC" w:rsidRDefault="00131BEB" w:rsidP="000C60AC"/>
    <w:sectPr w:rsidR="00131BEB" w:rsidRPr="000C60AC" w:rsidSect="00741CAF">
      <w:headerReference w:type="default" r:id="rId8"/>
      <w:footerReference w:type="default" r:id="rId9"/>
      <w:pgSz w:w="11906" w:h="16838"/>
      <w:pgMar w:top="1843" w:right="1416" w:bottom="567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C3EE6" w14:textId="77777777" w:rsidR="00DF225E" w:rsidRDefault="00DF225E" w:rsidP="00943258">
      <w:pPr>
        <w:spacing w:after="0" w:line="240" w:lineRule="auto"/>
      </w:pPr>
      <w:r>
        <w:separator/>
      </w:r>
    </w:p>
  </w:endnote>
  <w:endnote w:type="continuationSeparator" w:id="0">
    <w:p w14:paraId="0361E4C7" w14:textId="77777777" w:rsidR="00DF225E" w:rsidRDefault="00DF225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2B87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46FE7" w14:textId="77777777" w:rsidR="00DF225E" w:rsidRDefault="00DF225E" w:rsidP="00943258">
      <w:pPr>
        <w:spacing w:after="0" w:line="240" w:lineRule="auto"/>
      </w:pPr>
      <w:r>
        <w:separator/>
      </w:r>
    </w:p>
  </w:footnote>
  <w:footnote w:type="continuationSeparator" w:id="0">
    <w:p w14:paraId="70B439CE" w14:textId="77777777" w:rsidR="00DF225E" w:rsidRDefault="00DF225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2F4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A7FB3EB" wp14:editId="002609C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875537064" name="Imagem 18755370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C757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E99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C6215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5E"/>
    <w:rsid w:val="00003F31"/>
    <w:rsid w:val="000169F1"/>
    <w:rsid w:val="00025AAC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6594"/>
    <w:rsid w:val="00377A2E"/>
    <w:rsid w:val="003801CD"/>
    <w:rsid w:val="003B767D"/>
    <w:rsid w:val="003E46B9"/>
    <w:rsid w:val="004913F4"/>
    <w:rsid w:val="004949AD"/>
    <w:rsid w:val="004F2B78"/>
    <w:rsid w:val="00501A18"/>
    <w:rsid w:val="005321DA"/>
    <w:rsid w:val="00590F65"/>
    <w:rsid w:val="005B67EA"/>
    <w:rsid w:val="005E58E2"/>
    <w:rsid w:val="00673228"/>
    <w:rsid w:val="00693F8B"/>
    <w:rsid w:val="00696295"/>
    <w:rsid w:val="006A0C74"/>
    <w:rsid w:val="006C0DFC"/>
    <w:rsid w:val="007200AE"/>
    <w:rsid w:val="00722DF5"/>
    <w:rsid w:val="00741CAF"/>
    <w:rsid w:val="007463E1"/>
    <w:rsid w:val="00795616"/>
    <w:rsid w:val="00797900"/>
    <w:rsid w:val="007B5E79"/>
    <w:rsid w:val="007C36DB"/>
    <w:rsid w:val="007E5731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365F4"/>
    <w:rsid w:val="00B4273B"/>
    <w:rsid w:val="00B6363E"/>
    <w:rsid w:val="00BA2544"/>
    <w:rsid w:val="00C03B4C"/>
    <w:rsid w:val="00C0456B"/>
    <w:rsid w:val="00C20775"/>
    <w:rsid w:val="00CB5FC5"/>
    <w:rsid w:val="00D00D3E"/>
    <w:rsid w:val="00D32740"/>
    <w:rsid w:val="00DA4AA6"/>
    <w:rsid w:val="00DA6146"/>
    <w:rsid w:val="00DE0162"/>
    <w:rsid w:val="00DE0552"/>
    <w:rsid w:val="00DF225E"/>
    <w:rsid w:val="00DF5478"/>
    <w:rsid w:val="00E05790"/>
    <w:rsid w:val="00E90F3C"/>
    <w:rsid w:val="00E968BB"/>
    <w:rsid w:val="00EB4346"/>
    <w:rsid w:val="00EE3903"/>
    <w:rsid w:val="00F11B2C"/>
    <w:rsid w:val="00F22B73"/>
    <w:rsid w:val="00F710C0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19861"/>
  <w15:chartTrackingRefBased/>
  <w15:docId w15:val="{5E23E7CD-A678-45DD-A75B-5F350E98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0</TotalTime>
  <Pages>1</Pages>
  <Words>273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2024-08-08T19:55:00Z</dcterms:created>
  <dcterms:modified xsi:type="dcterms:W3CDTF">2024-08-08T19:55:00Z</dcterms:modified>
</cp:coreProperties>
</file>