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9DDD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4AFFACF" w14:textId="77777777" w:rsidR="000C60AC" w:rsidRDefault="000C60AC" w:rsidP="000C60AC">
      <w:pPr>
        <w:pStyle w:val="Qualificao"/>
        <w:ind w:left="-142"/>
      </w:pPr>
    </w:p>
    <w:p w14:paraId="1E35CD83" w14:textId="77777777" w:rsidR="000C60AC" w:rsidRPr="00634A95" w:rsidRDefault="000C60AC" w:rsidP="000C60AC">
      <w:pPr>
        <w:pStyle w:val="Qualificao"/>
        <w:ind w:left="-142"/>
      </w:pPr>
    </w:p>
    <w:p w14:paraId="1119ED3D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AAEFE0D" w14:textId="77777777" w:rsidR="000C60AC" w:rsidRPr="001F2F4B" w:rsidRDefault="000C60AC" w:rsidP="000C60AC">
      <w:pPr>
        <w:pStyle w:val="Qualificao"/>
        <w:ind w:left="-142"/>
      </w:pPr>
    </w:p>
    <w:p w14:paraId="1654F7B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4B0DE48" w14:textId="7E1AEB5E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741CAF">
        <w:rPr>
          <w:b/>
          <w:bCs w:val="0"/>
          <w:sz w:val="24"/>
          <w:szCs w:val="24"/>
        </w:rPr>
        <w:t>ESPÓLIO DE CLÁUDIO GASTÃO DA ROSA</w:t>
      </w:r>
      <w:r w:rsidR="00741CAF">
        <w:rPr>
          <w:sz w:val="24"/>
          <w:szCs w:val="24"/>
        </w:rPr>
        <w:t xml:space="preserve">, representado neste ato por sua inventariante judicial, </w:t>
      </w:r>
      <w:r w:rsidR="00DF225E" w:rsidRPr="00DF225E">
        <w:rPr>
          <w:b/>
          <w:sz w:val="24"/>
          <w:szCs w:val="24"/>
        </w:rPr>
        <w:t xml:space="preserve">MARIA APARECIDA MALAGOLLI GASTÃO DA ROSA, </w:t>
      </w:r>
      <w:r w:rsidR="00DF225E" w:rsidRPr="00DF225E">
        <w:rPr>
          <w:bCs w:val="0"/>
          <w:sz w:val="24"/>
          <w:szCs w:val="24"/>
        </w:rPr>
        <w:t>brasileira, viúva, aposentada, inscrita no CPF/MF sob o n. 455.429.299-15, residente e domiciliada na Rua Acelon Eduardo da Silva, n. 321, Córrego Grande, Florianópolis/SC, CEP n. 88.037-408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="00AD3004">
        <w:rPr>
          <w:sz w:val="24"/>
          <w:szCs w:val="24"/>
        </w:rPr>
        <w:t xml:space="preserve"> inclusive para transigir</w:t>
      </w:r>
      <w:r w:rsidR="003D463C">
        <w:rPr>
          <w:sz w:val="24"/>
          <w:szCs w:val="24"/>
        </w:rPr>
        <w:t>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7200AE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B365F4">
        <w:rPr>
          <w:sz w:val="24"/>
          <w:szCs w:val="24"/>
          <w:u w:val="single"/>
        </w:rPr>
        <w:t xml:space="preserve">no que diz respeito aos autos do cumprimento de sentença n. </w:t>
      </w:r>
      <w:r w:rsidR="00665EFB" w:rsidRPr="00665EFB">
        <w:rPr>
          <w:sz w:val="24"/>
          <w:szCs w:val="24"/>
          <w:u w:val="single"/>
        </w:rPr>
        <w:t>5080109-03.2020.8.24.0023</w:t>
      </w:r>
      <w:r w:rsidR="00B365F4">
        <w:rPr>
          <w:sz w:val="24"/>
          <w:szCs w:val="24"/>
          <w:u w:val="single"/>
        </w:rPr>
        <w:t xml:space="preserve">, em tramitação perante o </w:t>
      </w:r>
      <w:r w:rsidR="00D85A79" w:rsidRPr="00D85A79">
        <w:rPr>
          <w:sz w:val="24"/>
          <w:szCs w:val="24"/>
          <w:u w:val="single"/>
        </w:rPr>
        <w:t>2º Juízo da Vara de Cumprimentos de Sentença Cíveis e Execuções Extrajudiciais da Comarca da Capital</w:t>
      </w:r>
      <w:r w:rsidR="00D85A79">
        <w:rPr>
          <w:sz w:val="24"/>
          <w:szCs w:val="24"/>
          <w:u w:val="single"/>
        </w:rPr>
        <w:t>/SC</w:t>
      </w:r>
      <w:r>
        <w:rPr>
          <w:sz w:val="24"/>
          <w:szCs w:val="24"/>
          <w:u w:val="single"/>
        </w:rPr>
        <w:t>,</w:t>
      </w:r>
      <w:r w:rsidR="00DF225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04C5B15" w14:textId="456F938E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65061F">
        <w:rPr>
          <w:noProof/>
          <w:sz w:val="24"/>
          <w:szCs w:val="24"/>
        </w:rPr>
        <w:t>18 de julho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C4EEFD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4B64C0EA" w14:textId="77777777" w:rsidR="00741CAF" w:rsidRDefault="00741CAF" w:rsidP="00741CAF">
      <w:pPr>
        <w:pStyle w:val="Qualificao"/>
        <w:spacing w:before="120"/>
        <w:ind w:left="0"/>
        <w:rPr>
          <w:sz w:val="24"/>
          <w:szCs w:val="24"/>
        </w:rPr>
      </w:pPr>
    </w:p>
    <w:p w14:paraId="6B533828" w14:textId="4F55318F" w:rsidR="000C60AC" w:rsidRDefault="00741CAF" w:rsidP="00741CAF">
      <w:pPr>
        <w:pStyle w:val="Qualificao"/>
        <w:spacing w:before="0"/>
        <w:ind w:left="-142"/>
        <w:jc w:val="center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ESPÓLIO DE CLÁUDIO GASTÃO DA ROSA</w:t>
      </w:r>
    </w:p>
    <w:p w14:paraId="1EAB04B5" w14:textId="1229CA9C" w:rsidR="00741CAF" w:rsidRPr="00741CAF" w:rsidRDefault="00741CAF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representado neste ato por</w:t>
      </w:r>
    </w:p>
    <w:p w14:paraId="7E9B3F40" w14:textId="77777777" w:rsidR="00DF225E" w:rsidRPr="00741CAF" w:rsidRDefault="00DF225E" w:rsidP="000C60AC">
      <w:pPr>
        <w:pStyle w:val="Qualificao"/>
        <w:spacing w:before="0"/>
        <w:ind w:left="-142"/>
        <w:jc w:val="center"/>
        <w:rPr>
          <w:b/>
          <w:sz w:val="22"/>
          <w:szCs w:val="20"/>
        </w:rPr>
      </w:pPr>
      <w:r w:rsidRPr="00741CAF">
        <w:rPr>
          <w:b/>
          <w:sz w:val="22"/>
          <w:szCs w:val="20"/>
        </w:rPr>
        <w:t xml:space="preserve">MARIA APARECIDA MALAGOLLI GASTÃO DA ROSA </w:t>
      </w:r>
    </w:p>
    <w:p w14:paraId="241D4CBB" w14:textId="0A743035" w:rsidR="00741CAF" w:rsidRDefault="00741CAF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Inventariante judicial</w:t>
      </w:r>
    </w:p>
    <w:p w14:paraId="4FB950D2" w14:textId="3205C0E9" w:rsidR="000C60AC" w:rsidRPr="00741CAF" w:rsidRDefault="000C60AC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DF225E" w:rsidRPr="00DF225E">
        <w:rPr>
          <w:sz w:val="24"/>
          <w:szCs w:val="24"/>
        </w:rPr>
        <w:t>455.429.299-15</w:t>
      </w:r>
    </w:p>
    <w:p w14:paraId="135E753D" w14:textId="77777777" w:rsidR="00131BEB" w:rsidRPr="000C60AC" w:rsidRDefault="00131BEB" w:rsidP="000C60AC"/>
    <w:sectPr w:rsidR="00131BEB" w:rsidRPr="000C60AC" w:rsidSect="00741CAF">
      <w:headerReference w:type="default" r:id="rId8"/>
      <w:footerReference w:type="default" r:id="rId9"/>
      <w:pgSz w:w="11906" w:h="16838"/>
      <w:pgMar w:top="1843" w:right="1416" w:bottom="567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C3EE6" w14:textId="77777777" w:rsidR="00DF225E" w:rsidRDefault="00DF225E" w:rsidP="00943258">
      <w:pPr>
        <w:spacing w:after="0" w:line="240" w:lineRule="auto"/>
      </w:pPr>
      <w:r>
        <w:separator/>
      </w:r>
    </w:p>
  </w:endnote>
  <w:endnote w:type="continuationSeparator" w:id="0">
    <w:p w14:paraId="0361E4C7" w14:textId="77777777" w:rsidR="00DF225E" w:rsidRDefault="00DF225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2B87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46FE7" w14:textId="77777777" w:rsidR="00DF225E" w:rsidRDefault="00DF225E" w:rsidP="00943258">
      <w:pPr>
        <w:spacing w:after="0" w:line="240" w:lineRule="auto"/>
      </w:pPr>
      <w:r>
        <w:separator/>
      </w:r>
    </w:p>
  </w:footnote>
  <w:footnote w:type="continuationSeparator" w:id="0">
    <w:p w14:paraId="70B439CE" w14:textId="77777777" w:rsidR="00DF225E" w:rsidRDefault="00DF225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2F4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A7FB3EB" wp14:editId="002609C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875537064" name="Imagem 18755370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C757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7E99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C6215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5E"/>
    <w:rsid w:val="00003F31"/>
    <w:rsid w:val="000169F1"/>
    <w:rsid w:val="00025AAC"/>
    <w:rsid w:val="0004298B"/>
    <w:rsid w:val="00097661"/>
    <w:rsid w:val="000C60AC"/>
    <w:rsid w:val="000D228C"/>
    <w:rsid w:val="00131BEB"/>
    <w:rsid w:val="0015625E"/>
    <w:rsid w:val="001667B0"/>
    <w:rsid w:val="001731AE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F6594"/>
    <w:rsid w:val="00377A2E"/>
    <w:rsid w:val="003801CD"/>
    <w:rsid w:val="003B767D"/>
    <w:rsid w:val="003D463C"/>
    <w:rsid w:val="003E46B9"/>
    <w:rsid w:val="004913F4"/>
    <w:rsid w:val="004949AD"/>
    <w:rsid w:val="004F2B78"/>
    <w:rsid w:val="00501A18"/>
    <w:rsid w:val="005321DA"/>
    <w:rsid w:val="005771A0"/>
    <w:rsid w:val="00581DE6"/>
    <w:rsid w:val="00590F65"/>
    <w:rsid w:val="005B67EA"/>
    <w:rsid w:val="005E58E2"/>
    <w:rsid w:val="0065061F"/>
    <w:rsid w:val="00665EFB"/>
    <w:rsid w:val="00673228"/>
    <w:rsid w:val="00693F8B"/>
    <w:rsid w:val="00696295"/>
    <w:rsid w:val="006C0DFC"/>
    <w:rsid w:val="006C3DD6"/>
    <w:rsid w:val="007200AE"/>
    <w:rsid w:val="00722DF5"/>
    <w:rsid w:val="00741CAF"/>
    <w:rsid w:val="007463E1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D3004"/>
    <w:rsid w:val="00B14A81"/>
    <w:rsid w:val="00B365F4"/>
    <w:rsid w:val="00B4273B"/>
    <w:rsid w:val="00B6363E"/>
    <w:rsid w:val="00BA2544"/>
    <w:rsid w:val="00C03B4C"/>
    <w:rsid w:val="00C0456B"/>
    <w:rsid w:val="00C10391"/>
    <w:rsid w:val="00C20775"/>
    <w:rsid w:val="00CB5FC5"/>
    <w:rsid w:val="00D00D3E"/>
    <w:rsid w:val="00D32740"/>
    <w:rsid w:val="00D85A79"/>
    <w:rsid w:val="00DA6146"/>
    <w:rsid w:val="00DE0162"/>
    <w:rsid w:val="00DE0552"/>
    <w:rsid w:val="00DF225E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19861"/>
  <w15:chartTrackingRefBased/>
  <w15:docId w15:val="{5E23E7CD-A678-45DD-A75B-5F350E98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</TotalTime>
  <Pages>1</Pages>
  <Words>261</Words>
  <Characters>1528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2024-07-18T18:52:00Z</dcterms:created>
  <dcterms:modified xsi:type="dcterms:W3CDTF">2024-07-18T18:58:00Z</dcterms:modified>
</cp:coreProperties>
</file>