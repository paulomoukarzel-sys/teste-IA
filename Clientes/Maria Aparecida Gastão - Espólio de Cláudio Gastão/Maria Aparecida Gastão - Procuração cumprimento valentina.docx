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DDD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4AFFACF" w14:textId="77777777" w:rsidR="000C60AC" w:rsidRDefault="000C60AC" w:rsidP="000C60AC">
      <w:pPr>
        <w:pStyle w:val="Qualificao"/>
        <w:ind w:left="-142"/>
      </w:pPr>
    </w:p>
    <w:p w14:paraId="1E35CD83" w14:textId="77777777" w:rsidR="000C60AC" w:rsidRPr="00634A95" w:rsidRDefault="000C60AC" w:rsidP="000C60AC">
      <w:pPr>
        <w:pStyle w:val="Qualificao"/>
        <w:ind w:left="-142"/>
      </w:pPr>
    </w:p>
    <w:p w14:paraId="1119ED3D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AAEFE0D" w14:textId="77777777" w:rsidR="000C60AC" w:rsidRPr="001F2F4B" w:rsidRDefault="000C60AC" w:rsidP="000C60AC">
      <w:pPr>
        <w:pStyle w:val="Qualificao"/>
        <w:ind w:left="-142"/>
      </w:pPr>
    </w:p>
    <w:p w14:paraId="1654F7B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4B0DE48" w14:textId="5479366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741CAF">
        <w:rPr>
          <w:b/>
          <w:bCs w:val="0"/>
          <w:sz w:val="24"/>
          <w:szCs w:val="24"/>
        </w:rPr>
        <w:t>ESPÓLIO DE CLÁUDIO GASTÃO DA ROSA</w:t>
      </w:r>
      <w:r w:rsidR="00741CAF">
        <w:rPr>
          <w:sz w:val="24"/>
          <w:szCs w:val="24"/>
        </w:rPr>
        <w:t xml:space="preserve">, representado neste ato por sua inventariante judicial, </w:t>
      </w:r>
      <w:r w:rsidR="00DF225E" w:rsidRPr="00DF225E">
        <w:rPr>
          <w:b/>
          <w:sz w:val="24"/>
          <w:szCs w:val="24"/>
        </w:rPr>
        <w:t xml:space="preserve">MARIA APARECIDA MALAGOLLI GASTÃO DA ROSA, </w:t>
      </w:r>
      <w:r w:rsidR="00DF225E" w:rsidRPr="00DF225E">
        <w:rPr>
          <w:bCs w:val="0"/>
          <w:sz w:val="24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7200AE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B365F4">
        <w:rPr>
          <w:sz w:val="24"/>
          <w:szCs w:val="24"/>
          <w:u w:val="single"/>
        </w:rPr>
        <w:t xml:space="preserve">no que diz respeito aos autos do </w:t>
      </w:r>
      <w:r w:rsidR="007203A2">
        <w:rPr>
          <w:sz w:val="24"/>
          <w:szCs w:val="24"/>
          <w:u w:val="single"/>
        </w:rPr>
        <w:t xml:space="preserve">cumprimento de sentença </w:t>
      </w:r>
      <w:r w:rsidR="00C61011">
        <w:rPr>
          <w:sz w:val="24"/>
          <w:szCs w:val="24"/>
          <w:u w:val="single"/>
        </w:rPr>
        <w:t xml:space="preserve">n. </w:t>
      </w:r>
      <w:r w:rsidR="005078A8" w:rsidRPr="005078A8">
        <w:rPr>
          <w:sz w:val="24"/>
          <w:szCs w:val="24"/>
          <w:u w:val="single"/>
        </w:rPr>
        <w:t>5006612-45.2024.8.24.0045</w:t>
      </w:r>
      <w:r w:rsidR="00B365F4">
        <w:rPr>
          <w:sz w:val="24"/>
          <w:szCs w:val="24"/>
          <w:u w:val="single"/>
        </w:rPr>
        <w:t xml:space="preserve">, </w:t>
      </w:r>
      <w:r w:rsidR="005078A8">
        <w:rPr>
          <w:sz w:val="24"/>
          <w:szCs w:val="24"/>
          <w:u w:val="single"/>
        </w:rPr>
        <w:t>proposto</w:t>
      </w:r>
      <w:r w:rsidR="00C61011">
        <w:rPr>
          <w:sz w:val="24"/>
          <w:szCs w:val="24"/>
          <w:u w:val="single"/>
        </w:rPr>
        <w:t xml:space="preserve"> pela </w:t>
      </w:r>
      <w:r w:rsidR="005078A8">
        <w:rPr>
          <w:sz w:val="24"/>
          <w:szCs w:val="24"/>
          <w:u w:val="single"/>
        </w:rPr>
        <w:t xml:space="preserve">exequente </w:t>
      </w:r>
      <w:r w:rsidR="00C61011">
        <w:rPr>
          <w:sz w:val="24"/>
          <w:szCs w:val="24"/>
          <w:u w:val="single"/>
        </w:rPr>
        <w:t>Valentina</w:t>
      </w:r>
      <w:r w:rsidR="00B26816">
        <w:rPr>
          <w:sz w:val="24"/>
          <w:szCs w:val="24"/>
          <w:u w:val="single"/>
        </w:rPr>
        <w:t xml:space="preserve"> Nascimento Gastão da Rosa, </w:t>
      </w:r>
      <w:r w:rsidR="00B365F4">
        <w:rPr>
          <w:sz w:val="24"/>
          <w:szCs w:val="24"/>
          <w:u w:val="single"/>
        </w:rPr>
        <w:t xml:space="preserve">em tramitação </w:t>
      </w:r>
      <w:r w:rsidR="00AA4EF9">
        <w:rPr>
          <w:sz w:val="24"/>
          <w:szCs w:val="24"/>
          <w:u w:val="single"/>
        </w:rPr>
        <w:t xml:space="preserve">perante </w:t>
      </w:r>
      <w:r w:rsidR="00B26816">
        <w:rPr>
          <w:sz w:val="24"/>
          <w:szCs w:val="24"/>
          <w:u w:val="single"/>
        </w:rPr>
        <w:t xml:space="preserve">a </w:t>
      </w:r>
      <w:r w:rsidR="00AA4EF9" w:rsidRPr="00AA4EF9">
        <w:rPr>
          <w:sz w:val="24"/>
          <w:szCs w:val="24"/>
          <w:u w:val="single"/>
        </w:rPr>
        <w:t>Vara da Família, Idoso, Órfãos da Comarca de Palhoça</w:t>
      </w:r>
      <w:r>
        <w:rPr>
          <w:sz w:val="24"/>
          <w:szCs w:val="24"/>
          <w:u w:val="single"/>
        </w:rPr>
        <w:t>,</w:t>
      </w:r>
      <w:r w:rsidR="00DF225E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04C5B15" w14:textId="65472DDA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332BFD">
        <w:rPr>
          <w:noProof/>
          <w:sz w:val="24"/>
          <w:szCs w:val="24"/>
        </w:rPr>
        <w:t>14 de maio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C4EEFD3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4B64C0EA" w14:textId="77777777" w:rsidR="00741CAF" w:rsidRDefault="00741CAF" w:rsidP="00741CAF">
      <w:pPr>
        <w:pStyle w:val="Qualificao"/>
        <w:spacing w:before="120"/>
        <w:ind w:left="0"/>
        <w:rPr>
          <w:sz w:val="24"/>
          <w:szCs w:val="24"/>
        </w:rPr>
      </w:pPr>
    </w:p>
    <w:p w14:paraId="6B533828" w14:textId="4F55318F" w:rsidR="000C60AC" w:rsidRDefault="00741CAF" w:rsidP="00741CAF">
      <w:pPr>
        <w:pStyle w:val="Qualificao"/>
        <w:spacing w:before="0"/>
        <w:ind w:left="-142"/>
        <w:jc w:val="center"/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ESPÓLIO DE CLÁUDIO GASTÃO DA ROSA</w:t>
      </w:r>
    </w:p>
    <w:p w14:paraId="1EAB04B5" w14:textId="1229CA9C" w:rsidR="00741CAF" w:rsidRPr="00741CAF" w:rsidRDefault="00741CAF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representado neste ato por</w:t>
      </w:r>
    </w:p>
    <w:p w14:paraId="7E9B3F40" w14:textId="77777777" w:rsidR="00DF225E" w:rsidRPr="00741CAF" w:rsidRDefault="00DF225E" w:rsidP="000C60AC">
      <w:pPr>
        <w:pStyle w:val="Qualificao"/>
        <w:spacing w:before="0"/>
        <w:ind w:left="-142"/>
        <w:jc w:val="center"/>
        <w:rPr>
          <w:b/>
          <w:sz w:val="22"/>
          <w:szCs w:val="20"/>
        </w:rPr>
      </w:pPr>
      <w:r w:rsidRPr="00741CAF">
        <w:rPr>
          <w:b/>
          <w:sz w:val="22"/>
          <w:szCs w:val="20"/>
        </w:rPr>
        <w:t xml:space="preserve">MARIA APARECIDA MALAGOLLI GASTÃO DA ROSA </w:t>
      </w:r>
    </w:p>
    <w:p w14:paraId="241D4CBB" w14:textId="0A743035" w:rsidR="00741CAF" w:rsidRDefault="00741CA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>Inventariante judicial</w:t>
      </w:r>
    </w:p>
    <w:p w14:paraId="4FB950D2" w14:textId="3205C0E9" w:rsidR="000C60AC" w:rsidRPr="00741CAF" w:rsidRDefault="000C60AC" w:rsidP="00741CAF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DF225E" w:rsidRPr="00DF225E">
        <w:rPr>
          <w:sz w:val="24"/>
          <w:szCs w:val="24"/>
        </w:rPr>
        <w:t>455.429.299-15</w:t>
      </w:r>
    </w:p>
    <w:p w14:paraId="135E753D" w14:textId="77777777" w:rsidR="00131BEB" w:rsidRPr="000C60AC" w:rsidRDefault="00131BEB" w:rsidP="000C60AC"/>
    <w:sectPr w:rsidR="00131BEB" w:rsidRPr="000C60AC" w:rsidSect="00741CAF">
      <w:headerReference w:type="default" r:id="rId8"/>
      <w:footerReference w:type="default" r:id="rId9"/>
      <w:pgSz w:w="11906" w:h="16838"/>
      <w:pgMar w:top="1843" w:right="1416" w:bottom="567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3EE6" w14:textId="77777777" w:rsidR="00DF225E" w:rsidRDefault="00DF225E" w:rsidP="00943258">
      <w:pPr>
        <w:spacing w:after="0" w:line="240" w:lineRule="auto"/>
      </w:pPr>
      <w:r>
        <w:separator/>
      </w:r>
    </w:p>
  </w:endnote>
  <w:endnote w:type="continuationSeparator" w:id="0">
    <w:p w14:paraId="0361E4C7" w14:textId="77777777" w:rsidR="00DF225E" w:rsidRDefault="00DF225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B87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6FE7" w14:textId="77777777" w:rsidR="00DF225E" w:rsidRDefault="00DF225E" w:rsidP="00943258">
      <w:pPr>
        <w:spacing w:after="0" w:line="240" w:lineRule="auto"/>
      </w:pPr>
      <w:r>
        <w:separator/>
      </w:r>
    </w:p>
  </w:footnote>
  <w:footnote w:type="continuationSeparator" w:id="0">
    <w:p w14:paraId="70B439CE" w14:textId="77777777" w:rsidR="00DF225E" w:rsidRDefault="00DF225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2F4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A7FB3EB" wp14:editId="002609C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875537064" name="Imagem 18755370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C757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E7E992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C6215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5E"/>
    <w:rsid w:val="00003F31"/>
    <w:rsid w:val="000169F1"/>
    <w:rsid w:val="00025AAC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97ED8"/>
    <w:rsid w:val="002F6594"/>
    <w:rsid w:val="00332BFD"/>
    <w:rsid w:val="0037345B"/>
    <w:rsid w:val="00377A2E"/>
    <w:rsid w:val="003801CD"/>
    <w:rsid w:val="003B767D"/>
    <w:rsid w:val="003E46B9"/>
    <w:rsid w:val="004913F4"/>
    <w:rsid w:val="004949AD"/>
    <w:rsid w:val="004F2B78"/>
    <w:rsid w:val="00501A18"/>
    <w:rsid w:val="005078A8"/>
    <w:rsid w:val="005321DA"/>
    <w:rsid w:val="00590F65"/>
    <w:rsid w:val="005B67EA"/>
    <w:rsid w:val="005E58E2"/>
    <w:rsid w:val="00673228"/>
    <w:rsid w:val="00693F8B"/>
    <w:rsid w:val="00696295"/>
    <w:rsid w:val="006A044D"/>
    <w:rsid w:val="006C0DFC"/>
    <w:rsid w:val="007200AE"/>
    <w:rsid w:val="007203A2"/>
    <w:rsid w:val="00722DF5"/>
    <w:rsid w:val="00741CAF"/>
    <w:rsid w:val="007463E1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A4EF9"/>
    <w:rsid w:val="00B14A81"/>
    <w:rsid w:val="00B26816"/>
    <w:rsid w:val="00B365F4"/>
    <w:rsid w:val="00B4273B"/>
    <w:rsid w:val="00B6363E"/>
    <w:rsid w:val="00BA2544"/>
    <w:rsid w:val="00C03B4C"/>
    <w:rsid w:val="00C0456B"/>
    <w:rsid w:val="00C20775"/>
    <w:rsid w:val="00C61011"/>
    <w:rsid w:val="00CB5FC5"/>
    <w:rsid w:val="00CD046F"/>
    <w:rsid w:val="00D00D3E"/>
    <w:rsid w:val="00D32740"/>
    <w:rsid w:val="00D905C8"/>
    <w:rsid w:val="00DA6146"/>
    <w:rsid w:val="00DE0162"/>
    <w:rsid w:val="00DE0552"/>
    <w:rsid w:val="00DF225E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19861"/>
  <w15:chartTrackingRefBased/>
  <w15:docId w15:val="{5E23E7CD-A678-45DD-A75B-5F350E98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2</TotalTime>
  <Pages>1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2025-05-14T14:28:00Z</dcterms:created>
  <dcterms:modified xsi:type="dcterms:W3CDTF">2025-05-14T14:30:00Z</dcterms:modified>
</cp:coreProperties>
</file>