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20AA3C57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="00AD3004">
        <w:rPr>
          <w:sz w:val="24"/>
          <w:szCs w:val="24"/>
        </w:rPr>
        <w:t xml:space="preserve"> inclusive para transigir</w:t>
      </w:r>
      <w:r w:rsidR="003D463C">
        <w:rPr>
          <w:sz w:val="24"/>
          <w:szCs w:val="24"/>
        </w:rPr>
        <w:t>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cumprimento de sentença n. </w:t>
      </w:r>
      <w:r w:rsidR="00665EFB" w:rsidRPr="00665EFB">
        <w:rPr>
          <w:sz w:val="24"/>
          <w:szCs w:val="24"/>
          <w:u w:val="single"/>
        </w:rPr>
        <w:t>50</w:t>
      </w:r>
      <w:r w:rsidR="0065061F">
        <w:rPr>
          <w:sz w:val="24"/>
          <w:szCs w:val="24"/>
          <w:u w:val="single"/>
        </w:rPr>
        <w:t>01589-34.2017.8.24.0023</w:t>
      </w:r>
      <w:r w:rsidR="00B365F4">
        <w:rPr>
          <w:sz w:val="24"/>
          <w:szCs w:val="24"/>
          <w:u w:val="single"/>
        </w:rPr>
        <w:t xml:space="preserve">, em tramitação perante </w:t>
      </w:r>
      <w:r w:rsidR="0065061F">
        <w:rPr>
          <w:sz w:val="24"/>
          <w:szCs w:val="24"/>
          <w:u w:val="single"/>
        </w:rPr>
        <w:t xml:space="preserve">a Vara </w:t>
      </w:r>
      <w:r w:rsidR="00D85A79" w:rsidRPr="00D85A79">
        <w:rPr>
          <w:sz w:val="24"/>
          <w:szCs w:val="24"/>
          <w:u w:val="single"/>
        </w:rPr>
        <w:t>de Cumprimentos de Sentença Cíveis e Execuções Extrajudiciais da Comarca da Capital</w:t>
      </w:r>
      <w:r w:rsidR="00D85A79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456F938E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65061F">
        <w:rPr>
          <w:noProof/>
          <w:sz w:val="24"/>
          <w:szCs w:val="24"/>
        </w:rPr>
        <w:t>18 de julho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31AE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7A2E"/>
    <w:rsid w:val="003801CD"/>
    <w:rsid w:val="003B767D"/>
    <w:rsid w:val="003D463C"/>
    <w:rsid w:val="003E46B9"/>
    <w:rsid w:val="004913F4"/>
    <w:rsid w:val="004949AD"/>
    <w:rsid w:val="004F2B78"/>
    <w:rsid w:val="00501A18"/>
    <w:rsid w:val="005321DA"/>
    <w:rsid w:val="005771A0"/>
    <w:rsid w:val="00581DE6"/>
    <w:rsid w:val="00590F65"/>
    <w:rsid w:val="005B67EA"/>
    <w:rsid w:val="005E58E2"/>
    <w:rsid w:val="0065061F"/>
    <w:rsid w:val="00665EFB"/>
    <w:rsid w:val="00673228"/>
    <w:rsid w:val="00693F8B"/>
    <w:rsid w:val="00696295"/>
    <w:rsid w:val="006C0DFC"/>
    <w:rsid w:val="006C3DD6"/>
    <w:rsid w:val="007200AE"/>
    <w:rsid w:val="00722DF5"/>
    <w:rsid w:val="00741CAF"/>
    <w:rsid w:val="007463E1"/>
    <w:rsid w:val="00795616"/>
    <w:rsid w:val="00797900"/>
    <w:rsid w:val="007B5E79"/>
    <w:rsid w:val="007C36DB"/>
    <w:rsid w:val="00810D34"/>
    <w:rsid w:val="008A0012"/>
    <w:rsid w:val="008A12E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87AED"/>
    <w:rsid w:val="00AD3004"/>
    <w:rsid w:val="00B14A81"/>
    <w:rsid w:val="00B365F4"/>
    <w:rsid w:val="00B4273B"/>
    <w:rsid w:val="00B6363E"/>
    <w:rsid w:val="00BA2544"/>
    <w:rsid w:val="00C03B4C"/>
    <w:rsid w:val="00C0456B"/>
    <w:rsid w:val="00C10391"/>
    <w:rsid w:val="00C20775"/>
    <w:rsid w:val="00CB5FC5"/>
    <w:rsid w:val="00D00D3E"/>
    <w:rsid w:val="00D32740"/>
    <w:rsid w:val="00D85A79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260</Words>
  <Characters>1517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2024-07-18T18:58:00Z</dcterms:created>
  <dcterms:modified xsi:type="dcterms:W3CDTF">2024-07-18T18:58:00Z</dcterms:modified>
</cp:coreProperties>
</file>