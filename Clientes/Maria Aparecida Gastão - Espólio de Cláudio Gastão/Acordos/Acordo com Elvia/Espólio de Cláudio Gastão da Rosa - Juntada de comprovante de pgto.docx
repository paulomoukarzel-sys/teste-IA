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FFFED" w14:textId="45908EF7" w:rsidR="003B4447" w:rsidRPr="003B4447" w:rsidRDefault="003B4447" w:rsidP="002D7A1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B4447">
        <w:rPr>
          <w:rFonts w:ascii="Arial" w:hAnsi="Arial" w:cs="Arial"/>
          <w:bCs/>
          <w:sz w:val="24"/>
          <w:szCs w:val="24"/>
        </w:rPr>
        <w:t xml:space="preserve">EXCELENTÍSSIMA SENHORA DOUTORA JUÍZA DE DIREITO DA </w:t>
      </w:r>
      <w:r w:rsidR="00830A97">
        <w:rPr>
          <w:rFonts w:ascii="Arial" w:hAnsi="Arial" w:cs="Arial"/>
          <w:bCs/>
          <w:sz w:val="24"/>
          <w:szCs w:val="24"/>
        </w:rPr>
        <w:t xml:space="preserve">2ª </w:t>
      </w:r>
      <w:r w:rsidRPr="003B4447">
        <w:rPr>
          <w:rFonts w:ascii="Arial" w:hAnsi="Arial" w:cs="Arial"/>
          <w:bCs/>
          <w:sz w:val="24"/>
          <w:szCs w:val="24"/>
        </w:rPr>
        <w:t>VARA DE CUMPRIMENTOS DE SENTENÇA CÍVEIS E EXECUÇÕES EXTRAJUDICIAIS DA COMARCA DA CAPITAL</w:t>
      </w:r>
      <w:r w:rsidR="002D7A1A">
        <w:rPr>
          <w:rFonts w:ascii="Arial" w:hAnsi="Arial" w:cs="Arial"/>
          <w:bCs/>
          <w:sz w:val="24"/>
          <w:szCs w:val="24"/>
        </w:rPr>
        <w:t>/SC</w:t>
      </w:r>
    </w:p>
    <w:p w14:paraId="76F9ECB4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679CCAD5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410AEC58" w14:textId="7C3685C6" w:rsidR="003B4447" w:rsidRPr="00D3537E" w:rsidRDefault="003B4447" w:rsidP="003B4447">
      <w:pPr>
        <w:spacing w:line="360" w:lineRule="auto"/>
        <w:jc w:val="both"/>
        <w:rPr>
          <w:rFonts w:ascii="Arial" w:hAnsi="Arial" w:cs="Arial"/>
          <w:iCs/>
        </w:rPr>
      </w:pPr>
      <w:r w:rsidRPr="003B4447">
        <w:rPr>
          <w:rFonts w:ascii="Arial" w:hAnsi="Arial" w:cs="Arial"/>
          <w:iCs/>
        </w:rPr>
        <w:t>Autos nº 5080109-03.2020.8.24.0023</w:t>
      </w:r>
    </w:p>
    <w:p w14:paraId="5B19C642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00EF4958" w14:textId="77777777" w:rsidR="000A7746" w:rsidRDefault="000A7746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06D7A719" w14:textId="43BC7BAC" w:rsidR="003B4447" w:rsidRPr="006E514F" w:rsidRDefault="003B4447" w:rsidP="000A7746">
      <w:pPr>
        <w:pStyle w:val="Qualificaodaspartes"/>
        <w:spacing w:line="360" w:lineRule="auto"/>
      </w:pPr>
      <w:r w:rsidRPr="006E514F">
        <w:rPr>
          <w:b/>
        </w:rPr>
        <w:t>ESPÓLIO DE CLÁUDIO GASTÃO DA ROSA</w:t>
      </w:r>
      <w:r w:rsidRPr="006E514F">
        <w:t xml:space="preserve">, já </w:t>
      </w:r>
      <w:r>
        <w:t xml:space="preserve">devidamente </w:t>
      </w:r>
      <w:r w:rsidRPr="006E514F">
        <w:t>qualificado</w:t>
      </w:r>
      <w:r w:rsidR="00431411">
        <w:t xml:space="preserve"> nos autos do cumprimento de sentença n. </w:t>
      </w:r>
      <w:r w:rsidR="00431411" w:rsidRPr="00431411">
        <w:t>5080109-03.2020.8.24.0023</w:t>
      </w:r>
      <w:r w:rsidRPr="006E514F">
        <w:t>, vêm</w:t>
      </w:r>
      <w:r>
        <w:t>,</w:t>
      </w:r>
      <w:r w:rsidRPr="006E514F">
        <w:t xml:space="preserve"> respeitosamente</w:t>
      </w:r>
      <w:r>
        <w:t>,</w:t>
      </w:r>
      <w:r w:rsidRPr="006E514F">
        <w:t xml:space="preserve"> </w:t>
      </w:r>
      <w:r w:rsidR="00D3537E">
        <w:t xml:space="preserve">à elevada presença de </w:t>
      </w:r>
      <w:r w:rsidRPr="006E514F">
        <w:t>Vossa Excelência,</w:t>
      </w:r>
      <w:r w:rsidR="00060DF0">
        <w:t xml:space="preserve"> por seu advogado</w:t>
      </w:r>
      <w:r w:rsidR="008814DC">
        <w:t xml:space="preserve"> signatário,</w:t>
      </w:r>
      <w:r w:rsidRPr="006E514F">
        <w:t xml:space="preserve"> </w:t>
      </w:r>
      <w:r w:rsidR="00CD3257">
        <w:t xml:space="preserve">juntar aos autos </w:t>
      </w:r>
      <w:r w:rsidR="000021BB">
        <w:t xml:space="preserve">a decisão judicial que nomeou a inventariante, </w:t>
      </w:r>
      <w:r w:rsidR="00CD3257">
        <w:t xml:space="preserve">o </w:t>
      </w:r>
      <w:r w:rsidR="000021BB">
        <w:t xml:space="preserve">respectivo </w:t>
      </w:r>
      <w:r w:rsidR="00CD3257">
        <w:t xml:space="preserve">termo de inventariante </w:t>
      </w:r>
      <w:r w:rsidR="000021BB">
        <w:t xml:space="preserve">assinado </w:t>
      </w:r>
      <w:r w:rsidR="00CD3257">
        <w:t xml:space="preserve">e o comprovante de </w:t>
      </w:r>
      <w:r w:rsidR="00431411">
        <w:t xml:space="preserve">pagamento do ajuste firmado </w:t>
      </w:r>
      <w:r w:rsidR="002E0CF9" w:rsidRPr="002E0CF9">
        <w:rPr>
          <w:sz w:val="20"/>
          <w:szCs w:val="18"/>
        </w:rPr>
        <w:t>(</w:t>
      </w:r>
      <w:r w:rsidR="002E0CF9" w:rsidRPr="002E0CF9">
        <w:rPr>
          <w:b/>
          <w:bCs w:val="0"/>
          <w:sz w:val="20"/>
          <w:szCs w:val="18"/>
        </w:rPr>
        <w:t>doc. 1</w:t>
      </w:r>
      <w:r w:rsidR="002E0CF9" w:rsidRPr="002E0CF9">
        <w:rPr>
          <w:sz w:val="20"/>
          <w:szCs w:val="18"/>
        </w:rPr>
        <w:t>)</w:t>
      </w:r>
      <w:r w:rsidR="002E0CF9">
        <w:t xml:space="preserve"> </w:t>
      </w:r>
      <w:r w:rsidR="00431411">
        <w:t>e requerer a homologação do acordo apresentado</w:t>
      </w:r>
      <w:r w:rsidR="007A4F8F">
        <w:t xml:space="preserve"> no evento </w:t>
      </w:r>
      <w:r w:rsidR="007D2DE0">
        <w:t>104</w:t>
      </w:r>
      <w:r>
        <w:t>.</w:t>
      </w:r>
    </w:p>
    <w:p w14:paraId="119EB1DD" w14:textId="77777777" w:rsidR="003B4447" w:rsidRPr="006E514F" w:rsidRDefault="003B4447" w:rsidP="003B4447">
      <w:pPr>
        <w:spacing w:line="360" w:lineRule="auto"/>
        <w:jc w:val="both"/>
        <w:rPr>
          <w:rFonts w:ascii="Arial" w:hAnsi="Arial" w:cs="Arial"/>
        </w:rPr>
      </w:pPr>
    </w:p>
    <w:p w14:paraId="6FBCCD6D" w14:textId="5AC260E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921BE64" w14:textId="738C4A5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021BB">
        <w:rPr>
          <w:rFonts w:ascii="Arial" w:eastAsia="Calibri" w:hAnsi="Arial" w:cs="Times New Roman"/>
          <w:noProof/>
          <w:sz w:val="24"/>
          <w:szCs w:val="24"/>
        </w:rPr>
        <w:t>23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E91DC7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C3AEC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14D1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BAA6141" w14:textId="2170C46C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0E2D01A" w14:textId="1EDEB6B2" w:rsidR="00131BEB" w:rsidRPr="00FA3461" w:rsidRDefault="000169F1" w:rsidP="00FA34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FA3461" w:rsidSect="00110BF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17D76" w14:textId="77777777" w:rsidR="00691B5C" w:rsidRDefault="00691B5C" w:rsidP="00943258">
      <w:pPr>
        <w:spacing w:after="0" w:line="240" w:lineRule="auto"/>
      </w:pPr>
      <w:r>
        <w:separator/>
      </w:r>
    </w:p>
  </w:endnote>
  <w:endnote w:type="continuationSeparator" w:id="0">
    <w:p w14:paraId="5144ED8F" w14:textId="77777777" w:rsidR="00691B5C" w:rsidRDefault="00691B5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79141C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215567A" wp14:editId="27A3392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55123118" name="Imagem 9551231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94950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C0BFE" w14:textId="77777777" w:rsidR="00691B5C" w:rsidRDefault="00691B5C" w:rsidP="00943258">
      <w:pPr>
        <w:spacing w:after="0" w:line="240" w:lineRule="auto"/>
      </w:pPr>
      <w:r>
        <w:separator/>
      </w:r>
    </w:p>
  </w:footnote>
  <w:footnote w:type="continuationSeparator" w:id="0">
    <w:p w14:paraId="77B931A9" w14:textId="77777777" w:rsidR="00691B5C" w:rsidRDefault="00691B5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14AD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29F11D0" wp14:editId="5B7B3E6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99994660" name="Imagem 179999466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4187D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C059D5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73240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57F5"/>
    <w:multiLevelType w:val="hybridMultilevel"/>
    <w:tmpl w:val="F7FE7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07250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47"/>
    <w:rsid w:val="000021BB"/>
    <w:rsid w:val="00003F31"/>
    <w:rsid w:val="00005DEA"/>
    <w:rsid w:val="000169F1"/>
    <w:rsid w:val="0004298B"/>
    <w:rsid w:val="00060DF0"/>
    <w:rsid w:val="0009708C"/>
    <w:rsid w:val="00097661"/>
    <w:rsid w:val="000A7746"/>
    <w:rsid w:val="000D228C"/>
    <w:rsid w:val="000E564E"/>
    <w:rsid w:val="000E6AA9"/>
    <w:rsid w:val="00110BF3"/>
    <w:rsid w:val="00131BEB"/>
    <w:rsid w:val="00132589"/>
    <w:rsid w:val="001667B0"/>
    <w:rsid w:val="001761C0"/>
    <w:rsid w:val="00183BE2"/>
    <w:rsid w:val="001B2B98"/>
    <w:rsid w:val="001B2E75"/>
    <w:rsid w:val="001C7478"/>
    <w:rsid w:val="00201F45"/>
    <w:rsid w:val="00207BE4"/>
    <w:rsid w:val="00214E09"/>
    <w:rsid w:val="00272BFB"/>
    <w:rsid w:val="00291F6C"/>
    <w:rsid w:val="002D7A1A"/>
    <w:rsid w:val="002E0CF9"/>
    <w:rsid w:val="00342C24"/>
    <w:rsid w:val="0034402C"/>
    <w:rsid w:val="00377A2E"/>
    <w:rsid w:val="003801CD"/>
    <w:rsid w:val="003B2658"/>
    <w:rsid w:val="003B4447"/>
    <w:rsid w:val="003E46B9"/>
    <w:rsid w:val="00431411"/>
    <w:rsid w:val="004949AD"/>
    <w:rsid w:val="004F2B78"/>
    <w:rsid w:val="004F384D"/>
    <w:rsid w:val="00501A18"/>
    <w:rsid w:val="005321DA"/>
    <w:rsid w:val="0055050A"/>
    <w:rsid w:val="00581DE6"/>
    <w:rsid w:val="005A6AAC"/>
    <w:rsid w:val="005B67EA"/>
    <w:rsid w:val="005D6F50"/>
    <w:rsid w:val="005E58E2"/>
    <w:rsid w:val="00631CE7"/>
    <w:rsid w:val="00673228"/>
    <w:rsid w:val="00691B5C"/>
    <w:rsid w:val="00693F8B"/>
    <w:rsid w:val="00696295"/>
    <w:rsid w:val="006C0DFC"/>
    <w:rsid w:val="00722DF5"/>
    <w:rsid w:val="00743FF7"/>
    <w:rsid w:val="007771CE"/>
    <w:rsid w:val="00781CD9"/>
    <w:rsid w:val="00795616"/>
    <w:rsid w:val="00797900"/>
    <w:rsid w:val="007A4F8F"/>
    <w:rsid w:val="007C36DB"/>
    <w:rsid w:val="007D2DE0"/>
    <w:rsid w:val="00810D34"/>
    <w:rsid w:val="00830A97"/>
    <w:rsid w:val="008547AD"/>
    <w:rsid w:val="008814DC"/>
    <w:rsid w:val="008904B3"/>
    <w:rsid w:val="008A0012"/>
    <w:rsid w:val="008A3E47"/>
    <w:rsid w:val="008D3B45"/>
    <w:rsid w:val="008E31FF"/>
    <w:rsid w:val="008E377D"/>
    <w:rsid w:val="008E3F7F"/>
    <w:rsid w:val="008F2218"/>
    <w:rsid w:val="008F53CE"/>
    <w:rsid w:val="008F7B29"/>
    <w:rsid w:val="0090226D"/>
    <w:rsid w:val="009048C0"/>
    <w:rsid w:val="009107D7"/>
    <w:rsid w:val="00924163"/>
    <w:rsid w:val="00943258"/>
    <w:rsid w:val="0095418F"/>
    <w:rsid w:val="00A049FC"/>
    <w:rsid w:val="00B14A81"/>
    <w:rsid w:val="00B1689D"/>
    <w:rsid w:val="00B6363E"/>
    <w:rsid w:val="00BA2544"/>
    <w:rsid w:val="00BE0E9C"/>
    <w:rsid w:val="00C03B4C"/>
    <w:rsid w:val="00C0456B"/>
    <w:rsid w:val="00C50472"/>
    <w:rsid w:val="00C96633"/>
    <w:rsid w:val="00CB5FC5"/>
    <w:rsid w:val="00CD3257"/>
    <w:rsid w:val="00D32740"/>
    <w:rsid w:val="00D3537E"/>
    <w:rsid w:val="00D428FC"/>
    <w:rsid w:val="00D741FE"/>
    <w:rsid w:val="00D76EB6"/>
    <w:rsid w:val="00DE0162"/>
    <w:rsid w:val="00DE0552"/>
    <w:rsid w:val="00DF5478"/>
    <w:rsid w:val="00E02C2B"/>
    <w:rsid w:val="00E05790"/>
    <w:rsid w:val="00E90F3C"/>
    <w:rsid w:val="00E91231"/>
    <w:rsid w:val="00E968BB"/>
    <w:rsid w:val="00EB4346"/>
    <w:rsid w:val="00EE3903"/>
    <w:rsid w:val="00F11B2C"/>
    <w:rsid w:val="00F22B73"/>
    <w:rsid w:val="00F43B9D"/>
    <w:rsid w:val="00FA3461"/>
    <w:rsid w:val="00FB3A3F"/>
    <w:rsid w:val="00FB79ED"/>
    <w:rsid w:val="00FC63CA"/>
    <w:rsid w:val="00FD1891"/>
    <w:rsid w:val="00F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9EAC3"/>
  <w15:chartTrackingRefBased/>
  <w15:docId w15:val="{648BF5CC-F126-4756-8C1B-1B3C7F6E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B44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</TotalTime>
  <Pages>1</Pages>
  <Words>110</Words>
  <Characters>659</Characters>
  <Application>Microsoft Office Word</Application>
  <DocSecurity>0</DocSecurity>
  <Lines>26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2024-07-23T15:36:00Z</dcterms:created>
  <dcterms:modified xsi:type="dcterms:W3CDTF">2024-07-23T15:53:00Z</dcterms:modified>
</cp:coreProperties>
</file>