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FFFED" w14:textId="45908EF7" w:rsidR="003B4447" w:rsidRPr="003B4447" w:rsidRDefault="003B4447" w:rsidP="002D7A1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3B4447">
        <w:rPr>
          <w:rFonts w:ascii="Arial" w:hAnsi="Arial" w:cs="Arial"/>
          <w:bCs/>
          <w:sz w:val="24"/>
          <w:szCs w:val="24"/>
        </w:rPr>
        <w:t xml:space="preserve">EXCELENTÍSSIMA SENHORA DOUTORA JUÍZA DE DIREITO DA </w:t>
      </w:r>
      <w:r w:rsidR="00830A97">
        <w:rPr>
          <w:rFonts w:ascii="Arial" w:hAnsi="Arial" w:cs="Arial"/>
          <w:bCs/>
          <w:sz w:val="24"/>
          <w:szCs w:val="24"/>
        </w:rPr>
        <w:t xml:space="preserve">2ª </w:t>
      </w:r>
      <w:r w:rsidRPr="003B4447">
        <w:rPr>
          <w:rFonts w:ascii="Arial" w:hAnsi="Arial" w:cs="Arial"/>
          <w:bCs/>
          <w:sz w:val="24"/>
          <w:szCs w:val="24"/>
        </w:rPr>
        <w:t>VARA DE CUMPRIMENTOS DE SENTENÇA CÍVEIS E EXECUÇÕES EXTRAJUDICIAIS DA COMARCA DA CAPITAL</w:t>
      </w:r>
      <w:r w:rsidR="002D7A1A">
        <w:rPr>
          <w:rFonts w:ascii="Arial" w:hAnsi="Arial" w:cs="Arial"/>
          <w:bCs/>
          <w:sz w:val="24"/>
          <w:szCs w:val="24"/>
        </w:rPr>
        <w:t>/SC</w:t>
      </w:r>
    </w:p>
    <w:p w14:paraId="76F9ECB4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679CCAD5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410AEC58" w14:textId="7C3685C6" w:rsidR="003B4447" w:rsidRPr="00D3537E" w:rsidRDefault="003B4447" w:rsidP="003B4447">
      <w:pPr>
        <w:spacing w:line="360" w:lineRule="auto"/>
        <w:jc w:val="both"/>
        <w:rPr>
          <w:rFonts w:ascii="Arial" w:hAnsi="Arial" w:cs="Arial"/>
          <w:iCs/>
        </w:rPr>
      </w:pPr>
      <w:r w:rsidRPr="003B4447">
        <w:rPr>
          <w:rFonts w:ascii="Arial" w:hAnsi="Arial" w:cs="Arial"/>
          <w:iCs/>
        </w:rPr>
        <w:t>Autos nº 5080109-03.2020.8.24.0023</w:t>
      </w:r>
    </w:p>
    <w:p w14:paraId="5B19C642" w14:textId="77777777" w:rsidR="003B4447" w:rsidRDefault="003B4447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00EF4958" w14:textId="77777777" w:rsidR="000A7746" w:rsidRDefault="000A7746" w:rsidP="003B4447">
      <w:pPr>
        <w:spacing w:line="360" w:lineRule="auto"/>
        <w:jc w:val="both"/>
        <w:rPr>
          <w:rFonts w:ascii="Arial" w:hAnsi="Arial" w:cs="Arial"/>
          <w:b/>
        </w:rPr>
      </w:pPr>
    </w:p>
    <w:p w14:paraId="130FD756" w14:textId="7446D570" w:rsidR="007C1197" w:rsidRDefault="003B4447" w:rsidP="000A7746">
      <w:pPr>
        <w:pStyle w:val="Qualificaodaspartes"/>
        <w:spacing w:line="360" w:lineRule="auto"/>
      </w:pPr>
      <w:r w:rsidRPr="006E514F">
        <w:rPr>
          <w:b/>
        </w:rPr>
        <w:t>ESPÓLIO DE CLÁUDIO GASTÃO DA ROSA</w:t>
      </w:r>
      <w:r w:rsidRPr="006E514F">
        <w:t xml:space="preserve">, já </w:t>
      </w:r>
      <w:r>
        <w:t xml:space="preserve">devidamente </w:t>
      </w:r>
      <w:r w:rsidRPr="006E514F">
        <w:t>qualificado</w:t>
      </w:r>
      <w:r w:rsidR="00431411">
        <w:t xml:space="preserve"> nos autos do cumprimento de sentença n. </w:t>
      </w:r>
      <w:r w:rsidR="00431411" w:rsidRPr="00431411">
        <w:t>5080109-03.2020.8.24.0023</w:t>
      </w:r>
      <w:r w:rsidRPr="006E514F">
        <w:t>, vêm</w:t>
      </w:r>
      <w:r>
        <w:t>,</w:t>
      </w:r>
      <w:r w:rsidRPr="006E514F">
        <w:t xml:space="preserve"> respeitosamente</w:t>
      </w:r>
      <w:r>
        <w:t>,</w:t>
      </w:r>
      <w:r w:rsidRPr="006E514F">
        <w:t xml:space="preserve"> </w:t>
      </w:r>
      <w:r w:rsidR="00D3537E">
        <w:t xml:space="preserve">à elevada presença de </w:t>
      </w:r>
      <w:r w:rsidRPr="006E514F">
        <w:t>Vossa Excelência,</w:t>
      </w:r>
      <w:r w:rsidR="00060DF0">
        <w:t xml:space="preserve"> por seu advogado</w:t>
      </w:r>
      <w:r w:rsidR="008814DC">
        <w:t xml:space="preserve"> signatário,</w:t>
      </w:r>
      <w:r w:rsidR="008B7E96">
        <w:t xml:space="preserve"> em atenção à sentença do evento 108, </w:t>
      </w:r>
      <w:r w:rsidR="00865215">
        <w:t xml:space="preserve">informar que se trata de mera devolução de valores e </w:t>
      </w:r>
      <w:r w:rsidR="007C1197">
        <w:t>apresentar as informações</w:t>
      </w:r>
      <w:r w:rsidR="007C1197" w:rsidRPr="006E514F">
        <w:t xml:space="preserve"> </w:t>
      </w:r>
      <w:r w:rsidR="007C1197">
        <w:t xml:space="preserve">necessárias para a expedição do alvará: </w:t>
      </w:r>
    </w:p>
    <w:p w14:paraId="32443E57" w14:textId="12A632CF" w:rsidR="006D434E" w:rsidRDefault="00133DD0" w:rsidP="000A7746">
      <w:pPr>
        <w:pStyle w:val="Qualificaodaspartes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7ECDE" wp14:editId="5A68176F">
                <wp:simplePos x="0" y="0"/>
                <wp:positionH relativeFrom="column">
                  <wp:posOffset>1137920</wp:posOffset>
                </wp:positionH>
                <wp:positionV relativeFrom="paragraph">
                  <wp:posOffset>208280</wp:posOffset>
                </wp:positionV>
                <wp:extent cx="4038600" cy="1114425"/>
                <wp:effectExtent l="0" t="0" r="19050" b="28575"/>
                <wp:wrapNone/>
                <wp:docPr id="245473218" name="Retângulo: Cantos Diagonai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11144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54EB1" id="Retângulo: Cantos Diagonais Arredondados 2" o:spid="_x0000_s1026" style="position:absolute;margin-left:89.6pt;margin-top:16.4pt;width:318pt;height:8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38600,111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" path="m185741,l4038600,r,l4038600,928684v,102582,-83159,185741,-185741,185741l,1114425r,l,185741c,83159,83159,,185741,xe" filled="f" strokecolor="#5b9bd5 [3208]" strokeweight="1pt">
                <v:stroke joinstyle="miter"/>
                <v:path arrowok="t" o:connecttype="custom" o:connectlocs="185741,0;4038600,0;4038600,0;4038600,928684;3852859,1114425;0,1114425;0,1114425;0,185741;185741,0" o:connectangles="0,0,0,0,0,0,0,0,0"/>
              </v:shape>
            </w:pict>
          </mc:Fallback>
        </mc:AlternateContent>
      </w:r>
    </w:p>
    <w:p w14:paraId="3E79A3F7" w14:textId="79AE84BF" w:rsidR="00FE2B50" w:rsidRDefault="00FE2B50" w:rsidP="00133DD0">
      <w:pPr>
        <w:pStyle w:val="Qualificaodaspartes"/>
        <w:spacing w:line="276" w:lineRule="auto"/>
      </w:pPr>
      <w:r w:rsidRPr="00133DD0">
        <w:rPr>
          <w:b/>
          <w:bCs w:val="0"/>
        </w:rPr>
        <w:t>Banco</w:t>
      </w:r>
      <w:r>
        <w:t xml:space="preserve"> Nubank</w:t>
      </w:r>
      <w:r w:rsidR="001D49BC">
        <w:t xml:space="preserve"> </w:t>
      </w:r>
      <w:r w:rsidR="001D49BC" w:rsidRPr="00EE1994">
        <w:rPr>
          <w:sz w:val="20"/>
          <w:szCs w:val="18"/>
        </w:rPr>
        <w:t>(Nu Pagamentos</w:t>
      </w:r>
      <w:r w:rsidR="00EE1994" w:rsidRPr="00EE1994">
        <w:rPr>
          <w:sz w:val="20"/>
          <w:szCs w:val="18"/>
        </w:rPr>
        <w:t xml:space="preserve"> – </w:t>
      </w:r>
      <w:r w:rsidR="001D49BC" w:rsidRPr="001D49BC">
        <w:rPr>
          <w:sz w:val="20"/>
          <w:szCs w:val="18"/>
        </w:rPr>
        <w:t>260)</w:t>
      </w:r>
    </w:p>
    <w:p w14:paraId="6D7C5600" w14:textId="4B2D53B4" w:rsidR="00FE2B50" w:rsidRDefault="00FE2B50" w:rsidP="00133DD0">
      <w:pPr>
        <w:pStyle w:val="Qualificaodaspartes"/>
        <w:spacing w:line="276" w:lineRule="auto"/>
      </w:pPr>
      <w:r w:rsidRPr="00133DD0">
        <w:rPr>
          <w:b/>
          <w:bCs w:val="0"/>
        </w:rPr>
        <w:t>Agência</w:t>
      </w:r>
      <w:r>
        <w:t xml:space="preserve"> </w:t>
      </w:r>
      <w:r w:rsidR="00133DD0">
        <w:t xml:space="preserve">n. </w:t>
      </w:r>
      <w:r>
        <w:t>0001</w:t>
      </w:r>
    </w:p>
    <w:p w14:paraId="6A36745D" w14:textId="3DB33BD9" w:rsidR="00FE2B50" w:rsidRDefault="00FE2B50" w:rsidP="00133DD0">
      <w:pPr>
        <w:pStyle w:val="Qualificaodaspartes"/>
        <w:spacing w:line="276" w:lineRule="auto"/>
      </w:pPr>
      <w:r w:rsidRPr="00133DD0">
        <w:rPr>
          <w:b/>
          <w:bCs w:val="0"/>
        </w:rPr>
        <w:t>Conta corrente</w:t>
      </w:r>
      <w:r>
        <w:t xml:space="preserve"> n.</w:t>
      </w:r>
      <w:r w:rsidR="001D49BC">
        <w:t xml:space="preserve"> 31967562-2</w:t>
      </w:r>
    </w:p>
    <w:p w14:paraId="751C1A54" w14:textId="368A143A" w:rsidR="007C1197" w:rsidRDefault="006D434E" w:rsidP="00133DD0">
      <w:pPr>
        <w:pStyle w:val="Qualificaodaspartes"/>
        <w:spacing w:line="276" w:lineRule="auto"/>
      </w:pPr>
      <w:r w:rsidRPr="00133DD0">
        <w:rPr>
          <w:b/>
          <w:bCs w:val="0"/>
        </w:rPr>
        <w:t>Beneficiári</w:t>
      </w:r>
      <w:r w:rsidR="00133DD0" w:rsidRPr="00133DD0">
        <w:rPr>
          <w:b/>
          <w:bCs w:val="0"/>
        </w:rPr>
        <w:t>a</w:t>
      </w:r>
      <w:r>
        <w:t xml:space="preserve"> </w:t>
      </w:r>
      <w:r w:rsidR="00C20A9B" w:rsidRPr="00C20A9B">
        <w:t>Maria Aparecida Malagolli Gastão Da Rosa</w:t>
      </w:r>
    </w:p>
    <w:p w14:paraId="3D75782E" w14:textId="7B6031EA" w:rsidR="00C20A9B" w:rsidRDefault="00C20A9B" w:rsidP="00133DD0">
      <w:pPr>
        <w:pStyle w:val="Qualificaodaspartes"/>
        <w:spacing w:line="276" w:lineRule="auto"/>
      </w:pPr>
      <w:r w:rsidRPr="00133DD0">
        <w:rPr>
          <w:b/>
          <w:bCs w:val="0"/>
        </w:rPr>
        <w:t>CPF</w:t>
      </w:r>
      <w:r>
        <w:t xml:space="preserve"> </w:t>
      </w:r>
      <w:r w:rsidR="00133DD0">
        <w:t>n.</w:t>
      </w:r>
      <w:r w:rsidR="00133DD0" w:rsidRPr="00133DD0">
        <w:t>455.429.299-15</w:t>
      </w:r>
    </w:p>
    <w:p w14:paraId="58AF6484" w14:textId="77777777" w:rsidR="007C1197" w:rsidRDefault="007C1197" w:rsidP="000A7746">
      <w:pPr>
        <w:pStyle w:val="Qualificaodaspartes"/>
        <w:spacing w:line="360" w:lineRule="auto"/>
      </w:pPr>
    </w:p>
    <w:p w14:paraId="119EB1DD" w14:textId="6898F351" w:rsidR="003B4447" w:rsidRPr="006E514F" w:rsidRDefault="007C1197" w:rsidP="00F7570E">
      <w:pPr>
        <w:pStyle w:val="Qualificaodaspartes"/>
        <w:spacing w:line="360" w:lineRule="auto"/>
      </w:pPr>
      <w:r>
        <w:t xml:space="preserve">Por fim, </w:t>
      </w:r>
      <w:r w:rsidR="004E3073">
        <w:t xml:space="preserve">o </w:t>
      </w:r>
      <w:r w:rsidR="00133DD0">
        <w:t xml:space="preserve">espólio </w:t>
      </w:r>
      <w:r w:rsidR="004E3073">
        <w:t xml:space="preserve">peticionante </w:t>
      </w:r>
      <w:r w:rsidR="00865215">
        <w:t>registra</w:t>
      </w:r>
      <w:r w:rsidR="004E3073">
        <w:t xml:space="preserve"> </w:t>
      </w:r>
      <w:r w:rsidR="008B7E96">
        <w:t xml:space="preserve">que </w:t>
      </w:r>
      <w:r>
        <w:t>a conta indicada para</w:t>
      </w:r>
      <w:r w:rsidR="008B7E96">
        <w:t xml:space="preserve"> depósito</w:t>
      </w:r>
      <w:r w:rsidR="004E3073">
        <w:t xml:space="preserve"> </w:t>
      </w:r>
      <w:r>
        <w:t xml:space="preserve">é </w:t>
      </w:r>
      <w:r w:rsidR="004E3073">
        <w:t xml:space="preserve">de titularidade </w:t>
      </w:r>
      <w:r w:rsidR="008B7E96">
        <w:t>da inventariante judicial</w:t>
      </w:r>
      <w:r w:rsidR="00865215">
        <w:t xml:space="preserve"> e</w:t>
      </w:r>
      <w:r w:rsidR="004E3073">
        <w:t xml:space="preserve"> </w:t>
      </w:r>
      <w:r w:rsidR="001B6FA5">
        <w:t xml:space="preserve">destinada </w:t>
      </w:r>
      <w:r w:rsidR="0029749B">
        <w:t>exclusivamente à gestão da</w:t>
      </w:r>
      <w:r w:rsidR="001B6FA5">
        <w:t>s receitas e despesas do espólio</w:t>
      </w:r>
      <w:r w:rsidR="00B43D64">
        <w:t>,</w:t>
      </w:r>
      <w:r w:rsidR="00175D7A">
        <w:t xml:space="preserve"> por conta da necessidade de prestação de contas aos demais herdeiros</w:t>
      </w:r>
      <w:r w:rsidR="00A13D5B">
        <w:t xml:space="preserve"> do inventário judicial n. </w:t>
      </w:r>
      <w:r w:rsidR="00A13D5B" w:rsidRPr="00A13D5B">
        <w:t>5010715-88.2023.8.24.0091</w:t>
      </w:r>
      <w:r w:rsidR="00A13D5B">
        <w:t>,</w:t>
      </w:r>
      <w:r w:rsidR="00B43D64">
        <w:t xml:space="preserve"> razão pela qual requer seja expedido</w:t>
      </w:r>
      <w:r w:rsidR="00A13D5B">
        <w:t xml:space="preserve"> o alvará</w:t>
      </w:r>
      <w:r w:rsidR="00B119F7">
        <w:t xml:space="preserve"> integralmente em favor da conta </w:t>
      </w:r>
      <w:r w:rsidR="00F7570E">
        <w:t>mencionada</w:t>
      </w:r>
      <w:r w:rsidR="004E3073">
        <w:t>.</w:t>
      </w:r>
    </w:p>
    <w:p w14:paraId="6FBCCD6D" w14:textId="5AC260E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921BE64" w14:textId="5AD3671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20E41">
        <w:rPr>
          <w:rFonts w:ascii="Arial" w:eastAsia="Calibri" w:hAnsi="Arial" w:cs="Times New Roman"/>
          <w:noProof/>
          <w:sz w:val="24"/>
          <w:szCs w:val="24"/>
        </w:rPr>
        <w:t>23 de agosto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CC3AEC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A14D13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BAA6141" w14:textId="2170C46C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0E2D01A" w14:textId="1EDEB6B2" w:rsidR="00131BEB" w:rsidRPr="00FA3461" w:rsidRDefault="000169F1" w:rsidP="00FA346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FA3461" w:rsidSect="00110BF3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217D76" w14:textId="77777777" w:rsidR="00691B5C" w:rsidRDefault="00691B5C" w:rsidP="00943258">
      <w:pPr>
        <w:spacing w:after="0" w:line="240" w:lineRule="auto"/>
      </w:pPr>
      <w:r>
        <w:separator/>
      </w:r>
    </w:p>
  </w:endnote>
  <w:endnote w:type="continuationSeparator" w:id="0">
    <w:p w14:paraId="5144ED8F" w14:textId="77777777" w:rsidR="00691B5C" w:rsidRDefault="00691B5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79141C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215567A" wp14:editId="27A3392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55123118" name="Imagem 9551231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A94950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9C0BFE" w14:textId="77777777" w:rsidR="00691B5C" w:rsidRDefault="00691B5C" w:rsidP="00943258">
      <w:pPr>
        <w:spacing w:after="0" w:line="240" w:lineRule="auto"/>
      </w:pPr>
      <w:r>
        <w:separator/>
      </w:r>
    </w:p>
  </w:footnote>
  <w:footnote w:type="continuationSeparator" w:id="0">
    <w:p w14:paraId="77B931A9" w14:textId="77777777" w:rsidR="00691B5C" w:rsidRDefault="00691B5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14AD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29F11D0" wp14:editId="5B7B3E6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99994660" name="Imagem 179999466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B4187D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C059D5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E73240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457F5"/>
    <w:multiLevelType w:val="hybridMultilevel"/>
    <w:tmpl w:val="F7FE7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07250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47"/>
    <w:rsid w:val="000021BB"/>
    <w:rsid w:val="00003F31"/>
    <w:rsid w:val="00005DEA"/>
    <w:rsid w:val="000169F1"/>
    <w:rsid w:val="0004298B"/>
    <w:rsid w:val="00060DF0"/>
    <w:rsid w:val="0009708C"/>
    <w:rsid w:val="00097661"/>
    <w:rsid w:val="000A7746"/>
    <w:rsid w:val="000D228C"/>
    <w:rsid w:val="000E3ED5"/>
    <w:rsid w:val="000E564E"/>
    <w:rsid w:val="000E6AA9"/>
    <w:rsid w:val="00110BF3"/>
    <w:rsid w:val="00131BEB"/>
    <w:rsid w:val="00132589"/>
    <w:rsid w:val="00133DD0"/>
    <w:rsid w:val="001667B0"/>
    <w:rsid w:val="00175D7A"/>
    <w:rsid w:val="001761C0"/>
    <w:rsid w:val="00183BE2"/>
    <w:rsid w:val="001B2B98"/>
    <w:rsid w:val="001B2E75"/>
    <w:rsid w:val="001B6FA5"/>
    <w:rsid w:val="001C7478"/>
    <w:rsid w:val="001D49BC"/>
    <w:rsid w:val="001F72F1"/>
    <w:rsid w:val="00201F45"/>
    <w:rsid w:val="00207BE4"/>
    <w:rsid w:val="00214E09"/>
    <w:rsid w:val="00272BFB"/>
    <w:rsid w:val="00291F6C"/>
    <w:rsid w:val="0029749B"/>
    <w:rsid w:val="002D7A1A"/>
    <w:rsid w:val="002E0CF9"/>
    <w:rsid w:val="00342C24"/>
    <w:rsid w:val="0034402C"/>
    <w:rsid w:val="00377A2E"/>
    <w:rsid w:val="003801CD"/>
    <w:rsid w:val="003B2658"/>
    <w:rsid w:val="003B4447"/>
    <w:rsid w:val="003E46B9"/>
    <w:rsid w:val="00431411"/>
    <w:rsid w:val="004949AD"/>
    <w:rsid w:val="004E3073"/>
    <w:rsid w:val="004F2B78"/>
    <w:rsid w:val="004F384D"/>
    <w:rsid w:val="00501A18"/>
    <w:rsid w:val="00520E41"/>
    <w:rsid w:val="005321DA"/>
    <w:rsid w:val="0055050A"/>
    <w:rsid w:val="00581DE6"/>
    <w:rsid w:val="005A6AAC"/>
    <w:rsid w:val="005B67EA"/>
    <w:rsid w:val="005D6F50"/>
    <w:rsid w:val="005E58E2"/>
    <w:rsid w:val="00631CE7"/>
    <w:rsid w:val="00673228"/>
    <w:rsid w:val="00691B5C"/>
    <w:rsid w:val="00693F8B"/>
    <w:rsid w:val="00696295"/>
    <w:rsid w:val="006C0DFC"/>
    <w:rsid w:val="006D434E"/>
    <w:rsid w:val="006E30A3"/>
    <w:rsid w:val="00722DF5"/>
    <w:rsid w:val="00743FF7"/>
    <w:rsid w:val="007771CE"/>
    <w:rsid w:val="00781CD9"/>
    <w:rsid w:val="00795616"/>
    <w:rsid w:val="00797900"/>
    <w:rsid w:val="007A4F8F"/>
    <w:rsid w:val="007C1197"/>
    <w:rsid w:val="007C36DB"/>
    <w:rsid w:val="007D2DE0"/>
    <w:rsid w:val="00810D34"/>
    <w:rsid w:val="00830A97"/>
    <w:rsid w:val="008547AD"/>
    <w:rsid w:val="00865215"/>
    <w:rsid w:val="008814DC"/>
    <w:rsid w:val="008904B3"/>
    <w:rsid w:val="008A0012"/>
    <w:rsid w:val="008A3E47"/>
    <w:rsid w:val="008B7E96"/>
    <w:rsid w:val="008D3B45"/>
    <w:rsid w:val="008E31FF"/>
    <w:rsid w:val="008E377D"/>
    <w:rsid w:val="008E3F7F"/>
    <w:rsid w:val="008F2218"/>
    <w:rsid w:val="008F53CE"/>
    <w:rsid w:val="008F7B29"/>
    <w:rsid w:val="0090226D"/>
    <w:rsid w:val="009048C0"/>
    <w:rsid w:val="009107D7"/>
    <w:rsid w:val="00924163"/>
    <w:rsid w:val="00943258"/>
    <w:rsid w:val="0095418F"/>
    <w:rsid w:val="00A049FC"/>
    <w:rsid w:val="00A13D5B"/>
    <w:rsid w:val="00B119F7"/>
    <w:rsid w:val="00B14A81"/>
    <w:rsid w:val="00B1689D"/>
    <w:rsid w:val="00B242A8"/>
    <w:rsid w:val="00B43D64"/>
    <w:rsid w:val="00B6363E"/>
    <w:rsid w:val="00BA2544"/>
    <w:rsid w:val="00BE0E9C"/>
    <w:rsid w:val="00C03B4C"/>
    <w:rsid w:val="00C0456B"/>
    <w:rsid w:val="00C20A9B"/>
    <w:rsid w:val="00C50472"/>
    <w:rsid w:val="00C96633"/>
    <w:rsid w:val="00CB5FC5"/>
    <w:rsid w:val="00CD3257"/>
    <w:rsid w:val="00D32740"/>
    <w:rsid w:val="00D3537E"/>
    <w:rsid w:val="00D428FC"/>
    <w:rsid w:val="00D6192F"/>
    <w:rsid w:val="00D741FE"/>
    <w:rsid w:val="00D76EB6"/>
    <w:rsid w:val="00DE0162"/>
    <w:rsid w:val="00DE0552"/>
    <w:rsid w:val="00DF5478"/>
    <w:rsid w:val="00E02C2B"/>
    <w:rsid w:val="00E05790"/>
    <w:rsid w:val="00E90F3C"/>
    <w:rsid w:val="00E91231"/>
    <w:rsid w:val="00E968BB"/>
    <w:rsid w:val="00EB4346"/>
    <w:rsid w:val="00EE1994"/>
    <w:rsid w:val="00EE3903"/>
    <w:rsid w:val="00F11B2C"/>
    <w:rsid w:val="00F22B73"/>
    <w:rsid w:val="00F43B9D"/>
    <w:rsid w:val="00F7570E"/>
    <w:rsid w:val="00FA3461"/>
    <w:rsid w:val="00FB3A3F"/>
    <w:rsid w:val="00FB79ED"/>
    <w:rsid w:val="00FC63CA"/>
    <w:rsid w:val="00FD1891"/>
    <w:rsid w:val="00FE2B50"/>
    <w:rsid w:val="00FF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9EAC3"/>
  <w15:chartTrackingRefBased/>
  <w15:docId w15:val="{648BF5CC-F126-4756-8C1B-1B3C7F6E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B44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15</TotalTime>
  <Pages>1</Pages>
  <Words>190</Words>
  <Characters>1070</Characters>
  <Application>Microsoft Office Word</Application>
  <DocSecurity>0</DocSecurity>
  <Lines>27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22</cp:revision>
  <cp:lastPrinted>2022-07-18T22:35:00Z</cp:lastPrinted>
  <dcterms:created xsi:type="dcterms:W3CDTF">2024-08-23T20:26:00Z</dcterms:created>
  <dcterms:modified xsi:type="dcterms:W3CDTF">2024-08-23T20:41:00Z</dcterms:modified>
</cp:coreProperties>
</file>