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FFFED" w14:textId="45908EF7" w:rsidR="003B4447" w:rsidRPr="003B4447" w:rsidRDefault="003B4447" w:rsidP="002D7A1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B4447">
        <w:rPr>
          <w:rFonts w:ascii="Arial" w:hAnsi="Arial" w:cs="Arial"/>
          <w:bCs/>
          <w:sz w:val="24"/>
          <w:szCs w:val="24"/>
        </w:rPr>
        <w:t xml:space="preserve">EXCELENTÍSSIMA SENHORA DOUTORA JUÍZA DE DIREITO DA </w:t>
      </w:r>
      <w:r w:rsidR="00830A97">
        <w:rPr>
          <w:rFonts w:ascii="Arial" w:hAnsi="Arial" w:cs="Arial"/>
          <w:bCs/>
          <w:sz w:val="24"/>
          <w:szCs w:val="24"/>
        </w:rPr>
        <w:t xml:space="preserve">2ª </w:t>
      </w:r>
      <w:r w:rsidRPr="003B4447">
        <w:rPr>
          <w:rFonts w:ascii="Arial" w:hAnsi="Arial" w:cs="Arial"/>
          <w:bCs/>
          <w:sz w:val="24"/>
          <w:szCs w:val="24"/>
        </w:rPr>
        <w:t>VARA DE CUMPRIMENTOS DE SENTENÇA CÍVEIS E EXECUÇÕES EXTRAJUDICIAIS DA COMARCA DA CAPITAL</w:t>
      </w:r>
      <w:r w:rsidR="002D7A1A">
        <w:rPr>
          <w:rFonts w:ascii="Arial" w:hAnsi="Arial" w:cs="Arial"/>
          <w:bCs/>
          <w:sz w:val="24"/>
          <w:szCs w:val="24"/>
        </w:rPr>
        <w:t>/SC</w:t>
      </w:r>
    </w:p>
    <w:p w14:paraId="76F9ECB4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679CCAD5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410AEC58" w14:textId="706DD62F" w:rsidR="003B4447" w:rsidRPr="00D3537E" w:rsidRDefault="003B4447" w:rsidP="003B4447">
      <w:pPr>
        <w:spacing w:line="360" w:lineRule="auto"/>
        <w:jc w:val="both"/>
        <w:rPr>
          <w:rFonts w:ascii="Arial" w:hAnsi="Arial" w:cs="Arial"/>
          <w:iCs/>
        </w:rPr>
      </w:pPr>
      <w:r w:rsidRPr="003B4447">
        <w:rPr>
          <w:rFonts w:ascii="Arial" w:hAnsi="Arial" w:cs="Arial"/>
          <w:iCs/>
        </w:rPr>
        <w:t xml:space="preserve">Autos nº 5080109-03.2020.8.24.0023 </w:t>
      </w:r>
    </w:p>
    <w:p w14:paraId="5B19C642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06D7A719" w14:textId="3FAB5975" w:rsidR="003B4447" w:rsidRPr="006E514F" w:rsidRDefault="003B4447" w:rsidP="003B4447">
      <w:pPr>
        <w:pStyle w:val="Qualificaodaspartes"/>
      </w:pPr>
      <w:r w:rsidRPr="006E514F">
        <w:rPr>
          <w:b/>
        </w:rPr>
        <w:t>ELVIA BUENO BACKES</w:t>
      </w:r>
      <w:r w:rsidRPr="006E514F">
        <w:t xml:space="preserve"> e </w:t>
      </w:r>
      <w:r w:rsidRPr="006E514F">
        <w:rPr>
          <w:b/>
        </w:rPr>
        <w:t>ESPÓLIO DE CLÁUDIO GASTÃO DA ROSA</w:t>
      </w:r>
      <w:r w:rsidRPr="006E514F">
        <w:t xml:space="preserve">, todos já </w:t>
      </w:r>
      <w:r>
        <w:t xml:space="preserve">devidamente </w:t>
      </w:r>
      <w:r w:rsidRPr="006E514F">
        <w:t>qualificados, vêm</w:t>
      </w:r>
      <w:r>
        <w:t>,</w:t>
      </w:r>
      <w:r w:rsidRPr="006E514F">
        <w:t xml:space="preserve"> respeitosamente</w:t>
      </w:r>
      <w:r>
        <w:t>,</w:t>
      </w:r>
      <w:r w:rsidRPr="006E514F">
        <w:t xml:space="preserve"> </w:t>
      </w:r>
      <w:r w:rsidR="00D3537E">
        <w:t xml:space="preserve">à elevada presença de </w:t>
      </w:r>
      <w:r w:rsidRPr="006E514F">
        <w:t>Vossa Excelência,</w:t>
      </w:r>
      <w:r w:rsidR="00060DF0">
        <w:t xml:space="preserve"> por seus advogados</w:t>
      </w:r>
      <w:r w:rsidR="008814DC">
        <w:t xml:space="preserve"> signatários</w:t>
      </w:r>
      <w:r w:rsidR="0095418F">
        <w:t xml:space="preserve"> </w:t>
      </w:r>
      <w:r w:rsidR="0095418F" w:rsidRPr="0055050A">
        <w:rPr>
          <w:sz w:val="20"/>
          <w:szCs w:val="18"/>
        </w:rPr>
        <w:t xml:space="preserve">(evento </w:t>
      </w:r>
      <w:r w:rsidR="0055050A" w:rsidRPr="0055050A">
        <w:rPr>
          <w:sz w:val="20"/>
          <w:szCs w:val="18"/>
        </w:rPr>
        <w:t xml:space="preserve">1, DOCUMENTACAO2, p. 12, e </w:t>
      </w:r>
      <w:r w:rsidR="0095418F" w:rsidRPr="0055050A">
        <w:rPr>
          <w:b/>
          <w:bCs w:val="0"/>
          <w:sz w:val="20"/>
          <w:szCs w:val="18"/>
        </w:rPr>
        <w:t>doc. 1</w:t>
      </w:r>
      <w:r w:rsidR="0095418F" w:rsidRPr="0055050A">
        <w:rPr>
          <w:sz w:val="20"/>
          <w:szCs w:val="18"/>
        </w:rPr>
        <w:t>)</w:t>
      </w:r>
      <w:r w:rsidR="008814DC">
        <w:t>,</w:t>
      </w:r>
      <w:r w:rsidRPr="006E514F">
        <w:t xml:space="preserve"> informar que compuseram acordo</w:t>
      </w:r>
      <w:r w:rsidR="009048C0">
        <w:t xml:space="preserve"> e</w:t>
      </w:r>
      <w:r w:rsidR="0055050A">
        <w:t>,</w:t>
      </w:r>
      <w:r w:rsidR="0055050A" w:rsidRPr="0055050A">
        <w:t xml:space="preserve"> </w:t>
      </w:r>
      <w:r w:rsidR="0055050A">
        <w:t xml:space="preserve">com fundamento no art. 487, III, alínea ‘b’, do CPC, </w:t>
      </w:r>
      <w:r w:rsidR="009048C0">
        <w:t xml:space="preserve">requerer a homologação </w:t>
      </w:r>
      <w:r w:rsidR="00D3537E">
        <w:t xml:space="preserve">da </w:t>
      </w:r>
      <w:r w:rsidR="00FF1998">
        <w:t xml:space="preserve">respectiva </w:t>
      </w:r>
      <w:r w:rsidR="00D3537E">
        <w:t xml:space="preserve">transação </w:t>
      </w:r>
      <w:r w:rsidR="0095418F">
        <w:t xml:space="preserve">firmada </w:t>
      </w:r>
      <w:r w:rsidRPr="006E514F">
        <w:t>nos seguintes termos</w:t>
      </w:r>
      <w:r>
        <w:t>.</w:t>
      </w:r>
    </w:p>
    <w:p w14:paraId="119EB1DD" w14:textId="77777777" w:rsidR="003B4447" w:rsidRPr="006E514F" w:rsidRDefault="003B4447" w:rsidP="003B4447">
      <w:pPr>
        <w:spacing w:line="360" w:lineRule="auto"/>
        <w:jc w:val="both"/>
        <w:rPr>
          <w:rFonts w:ascii="Arial" w:hAnsi="Arial" w:cs="Arial"/>
        </w:rPr>
      </w:pPr>
    </w:p>
    <w:p w14:paraId="6522C46B" w14:textId="44F538B8" w:rsidR="003B4447" w:rsidRDefault="00B1689D" w:rsidP="003B4447">
      <w:pPr>
        <w:pStyle w:val="SemEspaamento"/>
      </w:pPr>
      <w:r>
        <w:t>A</w:t>
      </w:r>
      <w:r w:rsidR="003B4447" w:rsidRPr="006E514F">
        <w:t xml:space="preserve">pós </w:t>
      </w:r>
      <w:r>
        <w:t xml:space="preserve">realizadas </w:t>
      </w:r>
      <w:r w:rsidR="003B4447" w:rsidRPr="006E514F">
        <w:t xml:space="preserve">tratativas entre os respectivos procuradores, </w:t>
      </w:r>
      <w:r>
        <w:t xml:space="preserve">as partes chegam ao consenso </w:t>
      </w:r>
      <w:r w:rsidR="00D76EB6">
        <w:t xml:space="preserve">de </w:t>
      </w:r>
      <w:r w:rsidR="003B4447" w:rsidRPr="006E514F">
        <w:t xml:space="preserve">que o valor </w:t>
      </w:r>
      <w:r w:rsidR="003B4447" w:rsidRPr="003B4447">
        <w:rPr>
          <w:b/>
          <w:u w:val="single"/>
        </w:rPr>
        <w:t>integral</w:t>
      </w:r>
      <w:r w:rsidR="003B4447" w:rsidRPr="006E514F">
        <w:t xml:space="preserve"> do débito </w:t>
      </w:r>
      <w:r w:rsidR="00D76EB6" w:rsidRPr="006E514F">
        <w:t xml:space="preserve">atual </w:t>
      </w:r>
      <w:r w:rsidR="003B4447" w:rsidRPr="006E514F">
        <w:t xml:space="preserve">é de R$ 50.000,00 </w:t>
      </w:r>
      <w:r w:rsidR="003B4447" w:rsidRPr="003B4447">
        <w:rPr>
          <w:sz w:val="20"/>
          <w:szCs w:val="18"/>
        </w:rPr>
        <w:t>(cinquenta mil reais)</w:t>
      </w:r>
      <w:r w:rsidR="003B4447">
        <w:t>.</w:t>
      </w:r>
    </w:p>
    <w:p w14:paraId="2399A792" w14:textId="37EF7267" w:rsidR="003B4447" w:rsidRDefault="003B4447" w:rsidP="003B4447">
      <w:pPr>
        <w:pStyle w:val="SemEspaamento"/>
      </w:pPr>
      <w:r w:rsidRPr="006E514F">
        <w:t>Es</w:t>
      </w:r>
      <w:r w:rsidR="00D76EB6">
        <w:t xml:space="preserve">sa quantia </w:t>
      </w:r>
      <w:r w:rsidRPr="006E514F">
        <w:t>compreende o saldo devedor principal,</w:t>
      </w:r>
      <w:r w:rsidR="00B1689D">
        <w:t xml:space="preserve"> além de</w:t>
      </w:r>
      <w:r w:rsidRPr="006E514F">
        <w:t xml:space="preserve"> acessório</w:t>
      </w:r>
      <w:r w:rsidR="00B1689D">
        <w:t>s</w:t>
      </w:r>
      <w:r w:rsidRPr="006E514F">
        <w:t>, multa, juros, mora e honorários advocatícios e sucumbenciais.</w:t>
      </w:r>
    </w:p>
    <w:p w14:paraId="684E7DB7" w14:textId="699594C8" w:rsidR="003B4447" w:rsidRDefault="003B4447" w:rsidP="003B4447">
      <w:pPr>
        <w:pStyle w:val="SemEspaamento"/>
      </w:pPr>
      <w:r w:rsidRPr="006E514F">
        <w:t xml:space="preserve">O saldo será pago por meio de depósito/transferência bancária direta ou PIX </w:t>
      </w:r>
      <w:r w:rsidR="000E564E">
        <w:t xml:space="preserve">para a conta indicada pelo </w:t>
      </w:r>
      <w:r w:rsidRPr="006E514F">
        <w:t>procurador da exequente até o dia 26.7.2024</w:t>
      </w:r>
      <w:r w:rsidR="000E564E">
        <w:t xml:space="preserve">, que é a seguinte: </w:t>
      </w:r>
      <w:r w:rsidR="000E564E" w:rsidRPr="000E564E">
        <w:t>RENATO HEUSI DE ALMEIDA JÚNIOR SOCIEDADE INDIVIDUAL DE ADVOCACIA, CNPJ 27.209.609/0001-21, Banco UNICRED n° 136, Conta/Corrente 18.537-0, Agência 1101, PIX 2720960900012.</w:t>
      </w:r>
    </w:p>
    <w:p w14:paraId="01201B92" w14:textId="452522C8" w:rsidR="003B4447" w:rsidRDefault="003B4447" w:rsidP="00BE0E9C">
      <w:pPr>
        <w:pStyle w:val="SemEspaamento"/>
      </w:pPr>
      <w:r w:rsidRPr="006E514F">
        <w:t>Na hipótese de inadimplemento, independentemente de prévia comunicação, restará prejudicado o acordo</w:t>
      </w:r>
      <w:r w:rsidR="00D76EB6">
        <w:t>,</w:t>
      </w:r>
      <w:r w:rsidRPr="006E514F">
        <w:t xml:space="preserve"> não sendo válidos os valores </w:t>
      </w:r>
      <w:r w:rsidR="00E91231">
        <w:t>aqui ajustados</w:t>
      </w:r>
      <w:r w:rsidRPr="006E514F">
        <w:t>.</w:t>
      </w:r>
    </w:p>
    <w:p w14:paraId="5B8536A4" w14:textId="2718A36D" w:rsidR="003B4447" w:rsidRDefault="003B4447" w:rsidP="003B4447">
      <w:pPr>
        <w:pStyle w:val="SemEspaamento"/>
      </w:pPr>
      <w:r w:rsidRPr="006E514F">
        <w:t xml:space="preserve">Ante o exposto, </w:t>
      </w:r>
      <w:r w:rsidR="00E91231">
        <w:t xml:space="preserve">as partes requerem </w:t>
      </w:r>
      <w:r w:rsidRPr="006E514F">
        <w:t xml:space="preserve">a homologação do presente acordo para que surtam seus jurídicos e legais efeitos, </w:t>
      </w:r>
      <w:r w:rsidR="00E91231">
        <w:t xml:space="preserve">nos termos do art. 487, III, v, do CPC, </w:t>
      </w:r>
      <w:r w:rsidRPr="006E514F">
        <w:t xml:space="preserve">com a consequente extinção do processo após </w:t>
      </w:r>
      <w:r w:rsidR="00E91231">
        <w:t>o pagamento do montante ajustado</w:t>
      </w:r>
      <w:r w:rsidRPr="006E514F">
        <w:t xml:space="preserve">. </w:t>
      </w:r>
    </w:p>
    <w:p w14:paraId="1289846A" w14:textId="40D07B6A" w:rsidR="003B4447" w:rsidRDefault="00631CE7" w:rsidP="008D3B45">
      <w:pPr>
        <w:pStyle w:val="SemEspaamento"/>
      </w:pPr>
      <w:r>
        <w:t>No mais</w:t>
      </w:r>
      <w:r w:rsidR="00E91231">
        <w:t xml:space="preserve">, </w:t>
      </w:r>
      <w:r w:rsidR="00C96633">
        <w:t>requer-se</w:t>
      </w:r>
      <w:r w:rsidR="003B4447" w:rsidRPr="006E514F">
        <w:t xml:space="preserve"> a imediata liberação de eventuais </w:t>
      </w:r>
      <w:r w:rsidR="008D3B45">
        <w:t>constrições patrimoniais</w:t>
      </w:r>
      <w:r w:rsidR="00005DEA">
        <w:t xml:space="preserve">, </w:t>
      </w:r>
      <w:r w:rsidR="003B4447" w:rsidRPr="006E514F">
        <w:t xml:space="preserve">penhoras realizadas sobre bens </w:t>
      </w:r>
      <w:r w:rsidR="003B4447" w:rsidRPr="008D3B45">
        <w:rPr>
          <w:sz w:val="20"/>
          <w:szCs w:val="18"/>
        </w:rPr>
        <w:t>(RENAJUD)</w:t>
      </w:r>
      <w:r w:rsidR="003B4447" w:rsidRPr="006E514F">
        <w:t xml:space="preserve"> e valores </w:t>
      </w:r>
      <w:r w:rsidR="003B4447" w:rsidRPr="008D3B45">
        <w:rPr>
          <w:sz w:val="20"/>
          <w:szCs w:val="18"/>
        </w:rPr>
        <w:t>(SIBAJUD)</w:t>
      </w:r>
      <w:r w:rsidR="003B4447" w:rsidRPr="006E514F">
        <w:t xml:space="preserve">, bem </w:t>
      </w:r>
      <w:r w:rsidR="003B4447" w:rsidRPr="006E514F">
        <w:lastRenderedPageBreak/>
        <w:t xml:space="preserve">como a expedição de ofício ao Juízo da Vara de Sucessões e Registros Públicos da Comarca da Capital - Eduardo Luz, onde tramita os autos de inventário n. 5010715-88.2023.8.24.0091, para fins de ciência deste acordo e de cancelamento de eventual medida constritiva lá realizada. </w:t>
      </w:r>
    </w:p>
    <w:p w14:paraId="5936ADCA" w14:textId="0105EB99" w:rsidR="0009708C" w:rsidRPr="0009708C" w:rsidRDefault="00BE0E9C" w:rsidP="0009708C">
      <w:pPr>
        <w:pStyle w:val="SemEspaamento"/>
      </w:pPr>
      <w:r>
        <w:t>Com fundamento no art. 90, §3º, do CPC, as partes requerem a dispensa do pagamento de eventuais custas remanescentes.</w:t>
      </w:r>
      <w:r w:rsidR="008A3E47">
        <w:t xml:space="preserve"> </w:t>
      </w:r>
      <w:r w:rsidR="00342C24">
        <w:t>Na eventual hipótese</w:t>
      </w:r>
      <w:r w:rsidR="0009708C" w:rsidRPr="0009708C">
        <w:t xml:space="preserve"> </w:t>
      </w:r>
      <w:r w:rsidR="00342C24">
        <w:t xml:space="preserve">de </w:t>
      </w:r>
      <w:r w:rsidR="0009708C" w:rsidRPr="0009708C">
        <w:t>cobrança de custas</w:t>
      </w:r>
      <w:r w:rsidR="00342C24">
        <w:t xml:space="preserve"> ou outras </w:t>
      </w:r>
      <w:r w:rsidR="0009708C" w:rsidRPr="0009708C">
        <w:t>de despesas para baixa de eventuais restrições de valores e bens penhorados no curso da ação, estas serão pagas exclusivamente pela parte executada</w:t>
      </w:r>
      <w:r w:rsidR="00342C24">
        <w:t>.</w:t>
      </w:r>
    </w:p>
    <w:p w14:paraId="625EF3D3" w14:textId="21B5F946" w:rsidR="000169F1" w:rsidRDefault="000169F1" w:rsidP="0009708C">
      <w:pPr>
        <w:pStyle w:val="SemEspaamento"/>
        <w:numPr>
          <w:ilvl w:val="0"/>
          <w:numId w:val="0"/>
        </w:numPr>
        <w:rPr>
          <w:rFonts w:eastAsia="Calibri" w:cs="Times New Roman"/>
          <w:szCs w:val="24"/>
        </w:rPr>
      </w:pPr>
    </w:p>
    <w:p w14:paraId="6E0C08A1" w14:textId="731B6C02" w:rsidR="00BE0E9C" w:rsidRDefault="00BE0E9C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BCCD6D" w14:textId="5AC260E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21BE64" w14:textId="28A274C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A3E47">
        <w:rPr>
          <w:rFonts w:ascii="Arial" w:eastAsia="Calibri" w:hAnsi="Arial" w:cs="Times New Roman"/>
          <w:noProof/>
          <w:sz w:val="24"/>
          <w:szCs w:val="24"/>
        </w:rPr>
        <w:t>18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E91DC7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C3AEC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14D1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BAA6141" w14:textId="3FFB95BC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1C7478">
        <w:rPr>
          <w:rFonts w:ascii="Arial" w:eastAsia="Times New Roman" w:hAnsi="Arial" w:cs="Times New Roman"/>
          <w:b/>
          <w:sz w:val="24"/>
          <w:szCs w:val="24"/>
        </w:rPr>
        <w:t xml:space="preserve"> </w:t>
      </w:r>
      <w:r w:rsidR="001C7478">
        <w:rPr>
          <w:rFonts w:ascii="Arial" w:eastAsia="Times New Roman" w:hAnsi="Arial" w:cs="Times New Roman"/>
          <w:b/>
          <w:sz w:val="24"/>
          <w:szCs w:val="24"/>
        </w:rPr>
        <w:tab/>
      </w:r>
      <w:r w:rsidR="001C7478">
        <w:rPr>
          <w:rFonts w:ascii="Arial" w:eastAsia="Times New Roman" w:hAnsi="Arial" w:cs="Times New Roman"/>
          <w:b/>
          <w:sz w:val="24"/>
          <w:szCs w:val="24"/>
        </w:rPr>
        <w:tab/>
      </w:r>
      <w:r w:rsidR="001C7478">
        <w:rPr>
          <w:rFonts w:ascii="Arial" w:eastAsia="Times New Roman" w:hAnsi="Arial" w:cs="Times New Roman"/>
          <w:b/>
          <w:sz w:val="24"/>
          <w:szCs w:val="24"/>
        </w:rPr>
        <w:tab/>
      </w:r>
      <w:r w:rsidR="001C7478" w:rsidRPr="001C7478">
        <w:rPr>
          <w:rFonts w:ascii="Arial" w:eastAsia="Times New Roman" w:hAnsi="Arial" w:cs="Times New Roman"/>
          <w:b/>
          <w:sz w:val="24"/>
          <w:szCs w:val="24"/>
        </w:rPr>
        <w:t xml:space="preserve">Renato Heusi </w:t>
      </w:r>
      <w:r w:rsidR="001C7478">
        <w:rPr>
          <w:rFonts w:ascii="Arial" w:eastAsia="Times New Roman" w:hAnsi="Arial" w:cs="Times New Roman"/>
          <w:b/>
          <w:sz w:val="24"/>
          <w:szCs w:val="24"/>
        </w:rPr>
        <w:t>d</w:t>
      </w:r>
      <w:r w:rsidR="001C7478" w:rsidRPr="001C7478">
        <w:rPr>
          <w:rFonts w:ascii="Arial" w:eastAsia="Times New Roman" w:hAnsi="Arial" w:cs="Times New Roman"/>
          <w:b/>
          <w:sz w:val="24"/>
          <w:szCs w:val="24"/>
        </w:rPr>
        <w:t>e Almeida Junior</w:t>
      </w:r>
    </w:p>
    <w:p w14:paraId="4261B848" w14:textId="14921C7D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r w:rsidR="001C7478">
        <w:rPr>
          <w:rFonts w:ascii="Arial" w:eastAsia="Times New Roman" w:hAnsi="Arial" w:cs="Times New Roman"/>
          <w:sz w:val="24"/>
          <w:szCs w:val="24"/>
        </w:rPr>
        <w:t xml:space="preserve"> </w:t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  <w:t xml:space="preserve">       </w:t>
      </w:r>
      <w:r w:rsidR="001C7478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D741FE">
        <w:rPr>
          <w:rFonts w:ascii="Arial" w:eastAsia="Times New Roman" w:hAnsi="Arial" w:cs="Times New Roman"/>
          <w:sz w:val="24"/>
          <w:szCs w:val="24"/>
        </w:rPr>
        <w:t>27.979</w:t>
      </w:r>
    </w:p>
    <w:p w14:paraId="39E76871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D9E790F" w14:textId="77777777" w:rsidR="000169F1" w:rsidRDefault="000169F1" w:rsidP="000169F1"/>
    <w:p w14:paraId="58B5BD65" w14:textId="77777777" w:rsidR="000169F1" w:rsidRDefault="000169F1" w:rsidP="000169F1"/>
    <w:p w14:paraId="4F2F9E90" w14:textId="77777777" w:rsidR="000169F1" w:rsidRPr="00377A2E" w:rsidRDefault="000169F1" w:rsidP="000169F1"/>
    <w:p w14:paraId="70E2D01A" w14:textId="77777777" w:rsidR="00131BEB" w:rsidRPr="000169F1" w:rsidRDefault="00131BEB" w:rsidP="000169F1"/>
    <w:sectPr w:rsidR="00131BEB" w:rsidRPr="000169F1" w:rsidSect="00110BF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17D76" w14:textId="77777777" w:rsidR="00691B5C" w:rsidRDefault="00691B5C" w:rsidP="00943258">
      <w:pPr>
        <w:spacing w:after="0" w:line="240" w:lineRule="auto"/>
      </w:pPr>
      <w:r>
        <w:separator/>
      </w:r>
    </w:p>
  </w:endnote>
  <w:endnote w:type="continuationSeparator" w:id="0">
    <w:p w14:paraId="5144ED8F" w14:textId="77777777" w:rsidR="00691B5C" w:rsidRDefault="00691B5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79141C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15567A" wp14:editId="27A3392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55123118" name="Imagem 9551231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94950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C0BFE" w14:textId="77777777" w:rsidR="00691B5C" w:rsidRDefault="00691B5C" w:rsidP="00943258">
      <w:pPr>
        <w:spacing w:after="0" w:line="240" w:lineRule="auto"/>
      </w:pPr>
      <w:r>
        <w:separator/>
      </w:r>
    </w:p>
  </w:footnote>
  <w:footnote w:type="continuationSeparator" w:id="0">
    <w:p w14:paraId="77B931A9" w14:textId="77777777" w:rsidR="00691B5C" w:rsidRDefault="00691B5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14A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29F11D0" wp14:editId="5B7B3E6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99994660" name="Imagem 179999466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4187D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059D5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73240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57F5"/>
    <w:multiLevelType w:val="hybridMultilevel"/>
    <w:tmpl w:val="F7FE7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07250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47"/>
    <w:rsid w:val="00003F31"/>
    <w:rsid w:val="00005DEA"/>
    <w:rsid w:val="000169F1"/>
    <w:rsid w:val="0004298B"/>
    <w:rsid w:val="00060DF0"/>
    <w:rsid w:val="0009708C"/>
    <w:rsid w:val="00097661"/>
    <w:rsid w:val="000D228C"/>
    <w:rsid w:val="000E564E"/>
    <w:rsid w:val="000E6AA9"/>
    <w:rsid w:val="00110BF3"/>
    <w:rsid w:val="00131BEB"/>
    <w:rsid w:val="00132589"/>
    <w:rsid w:val="001667B0"/>
    <w:rsid w:val="001761C0"/>
    <w:rsid w:val="00183BE2"/>
    <w:rsid w:val="001B2B98"/>
    <w:rsid w:val="001B2E75"/>
    <w:rsid w:val="001C7478"/>
    <w:rsid w:val="00201F45"/>
    <w:rsid w:val="00207BE4"/>
    <w:rsid w:val="00214E09"/>
    <w:rsid w:val="00272BFB"/>
    <w:rsid w:val="00291F6C"/>
    <w:rsid w:val="002D7A1A"/>
    <w:rsid w:val="00342C24"/>
    <w:rsid w:val="00377A2E"/>
    <w:rsid w:val="003801CD"/>
    <w:rsid w:val="003B2658"/>
    <w:rsid w:val="003B4447"/>
    <w:rsid w:val="003E46B9"/>
    <w:rsid w:val="004949AD"/>
    <w:rsid w:val="004F2B78"/>
    <w:rsid w:val="004F384D"/>
    <w:rsid w:val="00501A18"/>
    <w:rsid w:val="005321DA"/>
    <w:rsid w:val="0055050A"/>
    <w:rsid w:val="00581DE6"/>
    <w:rsid w:val="005B67EA"/>
    <w:rsid w:val="005D6F50"/>
    <w:rsid w:val="005E58E2"/>
    <w:rsid w:val="00631CE7"/>
    <w:rsid w:val="00673228"/>
    <w:rsid w:val="00691B5C"/>
    <w:rsid w:val="00693F8B"/>
    <w:rsid w:val="00696295"/>
    <w:rsid w:val="006C0DFC"/>
    <w:rsid w:val="00722DF5"/>
    <w:rsid w:val="00743FF7"/>
    <w:rsid w:val="007771CE"/>
    <w:rsid w:val="00795616"/>
    <w:rsid w:val="00797900"/>
    <w:rsid w:val="007C36DB"/>
    <w:rsid w:val="00810D34"/>
    <w:rsid w:val="00830A97"/>
    <w:rsid w:val="008814DC"/>
    <w:rsid w:val="008A0012"/>
    <w:rsid w:val="008A3E47"/>
    <w:rsid w:val="008D3B45"/>
    <w:rsid w:val="008E31FF"/>
    <w:rsid w:val="008E377D"/>
    <w:rsid w:val="008E3F7F"/>
    <w:rsid w:val="008F2218"/>
    <w:rsid w:val="008F53CE"/>
    <w:rsid w:val="008F7B29"/>
    <w:rsid w:val="0090226D"/>
    <w:rsid w:val="009048C0"/>
    <w:rsid w:val="009107D7"/>
    <w:rsid w:val="00924163"/>
    <w:rsid w:val="00943258"/>
    <w:rsid w:val="0095418F"/>
    <w:rsid w:val="00A049FC"/>
    <w:rsid w:val="00B14A81"/>
    <w:rsid w:val="00B1689D"/>
    <w:rsid w:val="00B6363E"/>
    <w:rsid w:val="00BA2544"/>
    <w:rsid w:val="00BE0E9C"/>
    <w:rsid w:val="00C03B4C"/>
    <w:rsid w:val="00C0456B"/>
    <w:rsid w:val="00C50472"/>
    <w:rsid w:val="00C96633"/>
    <w:rsid w:val="00CB5FC5"/>
    <w:rsid w:val="00D32740"/>
    <w:rsid w:val="00D3537E"/>
    <w:rsid w:val="00D741FE"/>
    <w:rsid w:val="00D76EB6"/>
    <w:rsid w:val="00DE0162"/>
    <w:rsid w:val="00DE0552"/>
    <w:rsid w:val="00DF5478"/>
    <w:rsid w:val="00E02C2B"/>
    <w:rsid w:val="00E05790"/>
    <w:rsid w:val="00E90F3C"/>
    <w:rsid w:val="00E91231"/>
    <w:rsid w:val="00E968BB"/>
    <w:rsid w:val="00EB4346"/>
    <w:rsid w:val="00EE3903"/>
    <w:rsid w:val="00F11B2C"/>
    <w:rsid w:val="00F22B73"/>
    <w:rsid w:val="00F43B9D"/>
    <w:rsid w:val="00FB3A3F"/>
    <w:rsid w:val="00FB79ED"/>
    <w:rsid w:val="00FC63CA"/>
    <w:rsid w:val="00F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9EAC3"/>
  <w15:chartTrackingRefBased/>
  <w15:docId w15:val="{648BF5CC-F126-4756-8C1B-1B3C7F6E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B44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40</TotalTime>
  <Pages>2</Pages>
  <Words>384</Words>
  <Characters>2166</Characters>
  <Application>Microsoft Office Word</Application>
  <DocSecurity>0</DocSecurity>
  <Lines>57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31</cp:revision>
  <cp:lastPrinted>2022-07-18T22:35:00Z</cp:lastPrinted>
  <dcterms:created xsi:type="dcterms:W3CDTF">2024-07-18T17:59:00Z</dcterms:created>
  <dcterms:modified xsi:type="dcterms:W3CDTF">2024-07-18T19:08:00Z</dcterms:modified>
</cp:coreProperties>
</file>