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65D1" w14:textId="771F0A55" w:rsidR="000169F1" w:rsidRPr="00993434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646FE5">
        <w:rPr>
          <w:rFonts w:ascii="Arial" w:eastAsia="Calibri" w:hAnsi="Arial" w:cs="Times New Roman"/>
          <w:sz w:val="24"/>
          <w:szCs w:val="24"/>
        </w:rPr>
        <w:t>A</w:t>
      </w:r>
      <w:r w:rsidR="001F55B1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</w:t>
      </w:r>
      <w:r w:rsidR="00646FE5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DOUTOR</w:t>
      </w:r>
      <w:r w:rsidR="00646FE5">
        <w:rPr>
          <w:rFonts w:ascii="Arial" w:eastAsia="Calibri" w:hAnsi="Arial" w:cs="Times New Roman"/>
          <w:sz w:val="24"/>
          <w:szCs w:val="24"/>
        </w:rPr>
        <w:t>A</w:t>
      </w:r>
      <w:r w:rsidRPr="00980061">
        <w:rPr>
          <w:rFonts w:ascii="Arial" w:eastAsia="Calibri" w:hAnsi="Arial" w:cs="Times New Roman"/>
          <w:sz w:val="24"/>
          <w:szCs w:val="24"/>
        </w:rPr>
        <w:t xml:space="preserve"> </w:t>
      </w:r>
      <w:r w:rsidR="00646FE5">
        <w:rPr>
          <w:rFonts w:ascii="Arial" w:eastAsia="Calibri" w:hAnsi="Arial" w:cs="Times New Roman"/>
          <w:sz w:val="24"/>
          <w:szCs w:val="24"/>
        </w:rPr>
        <w:t xml:space="preserve">JUÍZA </w:t>
      </w:r>
      <w:r w:rsidRPr="00980061">
        <w:rPr>
          <w:rFonts w:ascii="Arial" w:eastAsia="Calibri" w:hAnsi="Arial" w:cs="Times New Roman"/>
          <w:sz w:val="24"/>
          <w:szCs w:val="24"/>
        </w:rPr>
        <w:t>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D735F9" w:rsidRPr="00D735F9">
        <w:rPr>
          <w:rFonts w:ascii="Arial" w:eastAsia="Calibri" w:hAnsi="Arial" w:cs="Times New Roman"/>
          <w:sz w:val="24"/>
          <w:szCs w:val="24"/>
        </w:rPr>
        <w:t>VARA DE CUMPRIMENTOS DE SENTENÇA CÍVEIS E EXECUÇÕES EXTRAJUDICIAIS DA COMARCA DA CAPITAL/SC</w:t>
      </w:r>
      <w:r w:rsidR="001F55B1">
        <w:rPr>
          <w:rFonts w:ascii="Arial" w:eastAsia="Calibri" w:hAnsi="Arial" w:cs="Times New Roman"/>
          <w:sz w:val="24"/>
          <w:szCs w:val="24"/>
        </w:rPr>
        <w:t>.</w:t>
      </w:r>
    </w:p>
    <w:p w14:paraId="3B6FE3F5" w14:textId="77777777" w:rsidR="000169F1" w:rsidRPr="00993434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E891076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BBF668A" w14:textId="77777777" w:rsidR="00066EC3" w:rsidRPr="00C4498C" w:rsidRDefault="00066EC3" w:rsidP="00D735F9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7B494C44" w14:textId="5FF26E9D" w:rsidR="000169F1" w:rsidRPr="001F55B1" w:rsidRDefault="001F55B1" w:rsidP="001F55B1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F55B1">
        <w:rPr>
          <w:rFonts w:ascii="Arial" w:eastAsia="Calibri" w:hAnsi="Arial" w:cs="Times New Roman"/>
        </w:rPr>
        <w:t xml:space="preserve">Autos n. </w:t>
      </w:r>
      <w:r w:rsidR="00646FE5" w:rsidRPr="00646FE5">
        <w:rPr>
          <w:rFonts w:ascii="Arial" w:eastAsia="Calibri" w:hAnsi="Arial" w:cs="Times New Roman"/>
        </w:rPr>
        <w:t>5000424-25.2012.8.24.0023</w:t>
      </w:r>
      <w:r w:rsidR="000169F1" w:rsidRPr="001F55B1">
        <w:rPr>
          <w:rFonts w:ascii="Arial" w:eastAsia="Calibri" w:hAnsi="Arial" w:cs="Times New Roman"/>
        </w:rPr>
        <w:tab/>
      </w:r>
    </w:p>
    <w:p w14:paraId="3F75A05B" w14:textId="77777777" w:rsidR="00066EC3" w:rsidRPr="00136102" w:rsidRDefault="00066EC3" w:rsidP="00D06E1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19C5D7B" w14:textId="77777777" w:rsidR="000169F1" w:rsidRPr="00C4498C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1CFDE852" w14:textId="0BB913A5" w:rsidR="0050606B" w:rsidRDefault="00245F52" w:rsidP="00530AAD">
      <w:pPr>
        <w:pStyle w:val="Qualificaodaspartes"/>
        <w:spacing w:line="360" w:lineRule="auto"/>
      </w:pPr>
      <w:r>
        <w:rPr>
          <w:b/>
        </w:rPr>
        <w:t>ESPÓLIO DE CLÁUDIO GASTÃO DA ROSA</w:t>
      </w:r>
      <w:r w:rsidR="000169F1" w:rsidRPr="00A814BD">
        <w:t>,</w:t>
      </w:r>
      <w:r>
        <w:t xml:space="preserve"> representado por sua inventariante judicial, </w:t>
      </w:r>
      <w:r w:rsidR="00540061" w:rsidRPr="00540061">
        <w:rPr>
          <w:bCs w:val="0"/>
        </w:rPr>
        <w:t>MARIA APARECIDA MALAGOLLI GASTÃO DA ROSA</w:t>
      </w:r>
      <w:r w:rsidR="00540061">
        <w:rPr>
          <w:bCs w:val="0"/>
        </w:rPr>
        <w:t>,</w:t>
      </w:r>
      <w:r w:rsidR="000169F1" w:rsidRPr="00A814BD">
        <w:t xml:space="preserve"> </w:t>
      </w:r>
      <w:r w:rsidR="001F55B1">
        <w:t>já qualificad</w:t>
      </w:r>
      <w:r w:rsidR="00896942">
        <w:t>o</w:t>
      </w:r>
      <w:r w:rsidR="001F55B1">
        <w:t xml:space="preserve"> nos autos do</w:t>
      </w:r>
      <w:r w:rsidR="00540061">
        <w:t xml:space="preserve"> cumprimento de sentença n. </w:t>
      </w:r>
      <w:r w:rsidR="00D735F9" w:rsidRPr="00D735F9">
        <w:t>5000424-25.2012.8.24.0023</w:t>
      </w:r>
      <w:r w:rsidR="00F07278">
        <w:t xml:space="preserve">, em que é exequente </w:t>
      </w:r>
      <w:r w:rsidR="00D1409A" w:rsidRPr="00D1409A">
        <w:rPr>
          <w:b/>
          <w:bCs w:val="0"/>
        </w:rPr>
        <w:t>PAULO ADRIANO RODRIGUES</w:t>
      </w:r>
      <w:r w:rsidR="00F07278">
        <w:t>,</w:t>
      </w:r>
      <w:r w:rsidR="001F55B1">
        <w:t xml:space="preserve">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8B690C">
        <w:t xml:space="preserve"> </w:t>
      </w:r>
      <w:r w:rsidR="00935D42">
        <w:t xml:space="preserve">em atenção </w:t>
      </w:r>
      <w:r w:rsidR="0025678A">
        <w:t>à intimação</w:t>
      </w:r>
      <w:r w:rsidR="00AF6842">
        <w:t xml:space="preserve"> do evento 378, </w:t>
      </w:r>
      <w:r w:rsidR="00AF6842" w:rsidRPr="00A525F4">
        <w:rPr>
          <w:b/>
          <w:bCs w:val="0"/>
        </w:rPr>
        <w:t>apresentar</w:t>
      </w:r>
      <w:r w:rsidR="00AF6842">
        <w:t xml:space="preserve"> </w:t>
      </w:r>
      <w:r w:rsidR="007C5FB9" w:rsidRPr="006A6FFD">
        <w:rPr>
          <w:b/>
          <w:bCs w:val="0"/>
        </w:rPr>
        <w:t xml:space="preserve">proposta de </w:t>
      </w:r>
      <w:r w:rsidR="00473C28" w:rsidRPr="006A6FFD">
        <w:rPr>
          <w:b/>
          <w:bCs w:val="0"/>
        </w:rPr>
        <w:t xml:space="preserve">acordo no valor de </w:t>
      </w:r>
      <w:r w:rsidR="007C5FB9" w:rsidRPr="006A6FFD">
        <w:rPr>
          <w:b/>
          <w:bCs w:val="0"/>
        </w:rPr>
        <w:t xml:space="preserve">R$ 4.500,00 </w:t>
      </w:r>
      <w:r w:rsidR="007C5FB9" w:rsidRPr="006A6FFD">
        <w:rPr>
          <w:b/>
          <w:bCs w:val="0"/>
          <w:sz w:val="20"/>
          <w:szCs w:val="18"/>
        </w:rPr>
        <w:t>(quatro mil e quinhentos reais)</w:t>
      </w:r>
      <w:r w:rsidR="007C5FB9">
        <w:t xml:space="preserve">, à vista, para a realização da composição </w:t>
      </w:r>
      <w:r w:rsidR="00D51E49">
        <w:t>e encerramento imediato d</w:t>
      </w:r>
      <w:r w:rsidR="007C5FB9">
        <w:t>o presente caso</w:t>
      </w:r>
      <w:r w:rsidR="00473C28">
        <w:t xml:space="preserve">, </w:t>
      </w:r>
      <w:r w:rsidR="00530AAD">
        <w:t>c</w:t>
      </w:r>
      <w:r w:rsidR="00AF6842">
        <w:t>onsiderando</w:t>
      </w:r>
      <w:r w:rsidR="00530AAD">
        <w:t>, inclusive,</w:t>
      </w:r>
      <w:r w:rsidR="00AF6842">
        <w:t xml:space="preserve"> que o valor inicial deste cumprimento de sentença</w:t>
      </w:r>
      <w:r w:rsidR="00DD67F2">
        <w:t xml:space="preserve"> era de R$ 600,00</w:t>
      </w:r>
      <w:r w:rsidR="00473C28">
        <w:t xml:space="preserve"> </w:t>
      </w:r>
      <w:r w:rsidR="00473C28" w:rsidRPr="00473C28">
        <w:rPr>
          <w:sz w:val="20"/>
          <w:szCs w:val="18"/>
        </w:rPr>
        <w:t>(evento 130, PET3, p. 1)</w:t>
      </w:r>
      <w:r w:rsidR="00DD67F2">
        <w:t xml:space="preserve"> e</w:t>
      </w:r>
      <w:r w:rsidR="000038D5">
        <w:t>, em 21.3.2017</w:t>
      </w:r>
      <w:r w:rsidR="00485770">
        <w:t>,</w:t>
      </w:r>
      <w:r w:rsidR="00DD67F2">
        <w:t xml:space="preserve"> </w:t>
      </w:r>
      <w:r w:rsidR="00486A5B">
        <w:t>houve liberação de R$ 18</w:t>
      </w:r>
      <w:r w:rsidR="000038D5">
        <w:t>2,69</w:t>
      </w:r>
      <w:r w:rsidR="00485770">
        <w:t xml:space="preserve"> por meio da expedição de alvará de levantamento de valores penhorados</w:t>
      </w:r>
      <w:r w:rsidR="000038D5">
        <w:t xml:space="preserve"> </w:t>
      </w:r>
      <w:r w:rsidR="007C5FB9" w:rsidRPr="007C5FB9">
        <w:rPr>
          <w:sz w:val="20"/>
          <w:szCs w:val="18"/>
        </w:rPr>
        <w:t>(evento 130, ALVLEVANT121)</w:t>
      </w:r>
      <w:r w:rsidR="007C5FB9">
        <w:t>.</w:t>
      </w:r>
    </w:p>
    <w:p w14:paraId="2B784CFC" w14:textId="77777777" w:rsidR="000169F1" w:rsidRPr="00066EC3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8"/>
          <w:szCs w:val="8"/>
        </w:rPr>
      </w:pPr>
    </w:p>
    <w:p w14:paraId="412E1BC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0ECEFB9" w14:textId="65C5FE4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B6459">
        <w:rPr>
          <w:rFonts w:ascii="Arial" w:eastAsia="Calibri" w:hAnsi="Arial" w:cs="Times New Roman"/>
          <w:noProof/>
          <w:sz w:val="24"/>
          <w:szCs w:val="24"/>
        </w:rPr>
        <w:t>11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2C2F2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C53C56A" w14:textId="77777777" w:rsidR="00066EC3" w:rsidRPr="00993434" w:rsidRDefault="00066EC3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5CC8D9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36195E7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3C880FF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F3D9266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1B6A00CE" w14:textId="77777777" w:rsidR="00066EC3" w:rsidRDefault="00066EC3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24199A63" w14:textId="1415BC0E" w:rsidR="00131BEB" w:rsidRPr="000169F1" w:rsidRDefault="00131BEB" w:rsidP="000169F1"/>
    <w:sectPr w:rsidR="00131BEB" w:rsidRPr="000169F1" w:rsidSect="00993434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F3009" w14:textId="77777777" w:rsidR="0041574E" w:rsidRDefault="0041574E" w:rsidP="00943258">
      <w:pPr>
        <w:spacing w:after="0" w:line="240" w:lineRule="auto"/>
      </w:pPr>
      <w:r>
        <w:separator/>
      </w:r>
    </w:p>
  </w:endnote>
  <w:endnote w:type="continuationSeparator" w:id="0">
    <w:p w14:paraId="1771CEF7" w14:textId="77777777" w:rsidR="0041574E" w:rsidRDefault="0041574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5D18521C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263C6D1" wp14:editId="08CF21C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15015680" name="Imagem 20150156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912D79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EDE5" w14:textId="77777777" w:rsidR="0041574E" w:rsidRDefault="0041574E" w:rsidP="00943258">
      <w:pPr>
        <w:spacing w:after="0" w:line="240" w:lineRule="auto"/>
      </w:pPr>
      <w:r>
        <w:separator/>
      </w:r>
    </w:p>
  </w:footnote>
  <w:footnote w:type="continuationSeparator" w:id="0">
    <w:p w14:paraId="6AA9DFD6" w14:textId="77777777" w:rsidR="0041574E" w:rsidRDefault="0041574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2A86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87955EC" wp14:editId="31E1E6E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834356645" name="Imagem 18343566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93C35C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5E766EF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964C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AA6F21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E236F4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9B0C86A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16C83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31CC352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6DC2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C62680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C259EE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6E44F5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CAD3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3667D"/>
    <w:multiLevelType w:val="hybridMultilevel"/>
    <w:tmpl w:val="3C8AE1BC"/>
    <w:lvl w:ilvl="0" w:tplc="72C09C0C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1"/>
  </w:num>
  <w:num w:numId="2" w16cid:durableId="806433346">
    <w:abstractNumId w:val="12"/>
  </w:num>
  <w:num w:numId="3" w16cid:durableId="93594246">
    <w:abstractNumId w:val="11"/>
    <w:lvlOverride w:ilvl="0">
      <w:startOverride w:val="1"/>
    </w:lvlOverride>
  </w:num>
  <w:num w:numId="4" w16cid:durableId="706217385">
    <w:abstractNumId w:val="9"/>
  </w:num>
  <w:num w:numId="5" w16cid:durableId="2042319626">
    <w:abstractNumId w:val="7"/>
  </w:num>
  <w:num w:numId="6" w16cid:durableId="1984768536">
    <w:abstractNumId w:val="6"/>
  </w:num>
  <w:num w:numId="7" w16cid:durableId="1758675133">
    <w:abstractNumId w:val="5"/>
  </w:num>
  <w:num w:numId="8" w16cid:durableId="45107893">
    <w:abstractNumId w:val="4"/>
  </w:num>
  <w:num w:numId="9" w16cid:durableId="1256280760">
    <w:abstractNumId w:val="8"/>
  </w:num>
  <w:num w:numId="10" w16cid:durableId="302396687">
    <w:abstractNumId w:val="3"/>
  </w:num>
  <w:num w:numId="11" w16cid:durableId="1342200130">
    <w:abstractNumId w:val="2"/>
  </w:num>
  <w:num w:numId="12" w16cid:durableId="1510871006">
    <w:abstractNumId w:val="1"/>
  </w:num>
  <w:num w:numId="13" w16cid:durableId="235093501">
    <w:abstractNumId w:val="0"/>
  </w:num>
  <w:num w:numId="14" w16cid:durableId="159926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B1"/>
    <w:rsid w:val="000038D5"/>
    <w:rsid w:val="00003F31"/>
    <w:rsid w:val="000169F1"/>
    <w:rsid w:val="00035610"/>
    <w:rsid w:val="0004298B"/>
    <w:rsid w:val="00066EC3"/>
    <w:rsid w:val="000916BF"/>
    <w:rsid w:val="00097661"/>
    <w:rsid w:val="000C77DD"/>
    <w:rsid w:val="000D09B2"/>
    <w:rsid w:val="000D228C"/>
    <w:rsid w:val="000E5B0E"/>
    <w:rsid w:val="000F753B"/>
    <w:rsid w:val="0011494D"/>
    <w:rsid w:val="00131BEB"/>
    <w:rsid w:val="001466AD"/>
    <w:rsid w:val="00160279"/>
    <w:rsid w:val="001667B0"/>
    <w:rsid w:val="001761C0"/>
    <w:rsid w:val="00177298"/>
    <w:rsid w:val="00183BE2"/>
    <w:rsid w:val="00187ADE"/>
    <w:rsid w:val="00194993"/>
    <w:rsid w:val="001A11E9"/>
    <w:rsid w:val="001A2B31"/>
    <w:rsid w:val="001A6914"/>
    <w:rsid w:val="001B2B98"/>
    <w:rsid w:val="001B2E75"/>
    <w:rsid w:val="001C5F2F"/>
    <w:rsid w:val="001E5D31"/>
    <w:rsid w:val="001F1F47"/>
    <w:rsid w:val="001F3D03"/>
    <w:rsid w:val="001F4F7B"/>
    <w:rsid w:val="001F55B1"/>
    <w:rsid w:val="00201F45"/>
    <w:rsid w:val="0020242E"/>
    <w:rsid w:val="00207BE4"/>
    <w:rsid w:val="00214E09"/>
    <w:rsid w:val="00236480"/>
    <w:rsid w:val="00244811"/>
    <w:rsid w:val="00245F52"/>
    <w:rsid w:val="002529CC"/>
    <w:rsid w:val="0025678A"/>
    <w:rsid w:val="00256CF5"/>
    <w:rsid w:val="00267C1C"/>
    <w:rsid w:val="00272BFB"/>
    <w:rsid w:val="0029017A"/>
    <w:rsid w:val="00291F6C"/>
    <w:rsid w:val="002B6459"/>
    <w:rsid w:val="002C68C6"/>
    <w:rsid w:val="002C7B99"/>
    <w:rsid w:val="002D3949"/>
    <w:rsid w:val="002D487A"/>
    <w:rsid w:val="002D4E47"/>
    <w:rsid w:val="00304AA9"/>
    <w:rsid w:val="00317EAD"/>
    <w:rsid w:val="00336AD7"/>
    <w:rsid w:val="003422F3"/>
    <w:rsid w:val="00367005"/>
    <w:rsid w:val="00377A2E"/>
    <w:rsid w:val="003801CD"/>
    <w:rsid w:val="00381FEC"/>
    <w:rsid w:val="003C1E41"/>
    <w:rsid w:val="003E46B9"/>
    <w:rsid w:val="003E681A"/>
    <w:rsid w:val="003F3B26"/>
    <w:rsid w:val="00400BD6"/>
    <w:rsid w:val="00410B69"/>
    <w:rsid w:val="0041574E"/>
    <w:rsid w:val="0041657B"/>
    <w:rsid w:val="004318AF"/>
    <w:rsid w:val="00433570"/>
    <w:rsid w:val="004458C6"/>
    <w:rsid w:val="00461EEF"/>
    <w:rsid w:val="00462EE0"/>
    <w:rsid w:val="00473C28"/>
    <w:rsid w:val="004849E4"/>
    <w:rsid w:val="00485770"/>
    <w:rsid w:val="00486A5B"/>
    <w:rsid w:val="004949AD"/>
    <w:rsid w:val="004B592E"/>
    <w:rsid w:val="004F2B78"/>
    <w:rsid w:val="004F384D"/>
    <w:rsid w:val="00501A18"/>
    <w:rsid w:val="005026DF"/>
    <w:rsid w:val="0050606B"/>
    <w:rsid w:val="00513A48"/>
    <w:rsid w:val="00524717"/>
    <w:rsid w:val="00530AAD"/>
    <w:rsid w:val="005321DA"/>
    <w:rsid w:val="00540061"/>
    <w:rsid w:val="005401B7"/>
    <w:rsid w:val="0054204D"/>
    <w:rsid w:val="0057317A"/>
    <w:rsid w:val="00577472"/>
    <w:rsid w:val="0058105F"/>
    <w:rsid w:val="005967F2"/>
    <w:rsid w:val="005B67EA"/>
    <w:rsid w:val="005E58E2"/>
    <w:rsid w:val="005E655C"/>
    <w:rsid w:val="005F65F7"/>
    <w:rsid w:val="00603DE9"/>
    <w:rsid w:val="0060571E"/>
    <w:rsid w:val="00646FE5"/>
    <w:rsid w:val="00657B27"/>
    <w:rsid w:val="00673228"/>
    <w:rsid w:val="00684B5D"/>
    <w:rsid w:val="00693F8B"/>
    <w:rsid w:val="00696295"/>
    <w:rsid w:val="006A0C74"/>
    <w:rsid w:val="006A6FFD"/>
    <w:rsid w:val="006C0DFC"/>
    <w:rsid w:val="006D3442"/>
    <w:rsid w:val="00722DF5"/>
    <w:rsid w:val="00724E9E"/>
    <w:rsid w:val="00745487"/>
    <w:rsid w:val="007621C5"/>
    <w:rsid w:val="007731C6"/>
    <w:rsid w:val="007805C3"/>
    <w:rsid w:val="007826C6"/>
    <w:rsid w:val="007847CD"/>
    <w:rsid w:val="007906EE"/>
    <w:rsid w:val="007926F6"/>
    <w:rsid w:val="00795616"/>
    <w:rsid w:val="007959D7"/>
    <w:rsid w:val="00796169"/>
    <w:rsid w:val="00797900"/>
    <w:rsid w:val="007B5532"/>
    <w:rsid w:val="007C36DB"/>
    <w:rsid w:val="007C5FB9"/>
    <w:rsid w:val="007E1261"/>
    <w:rsid w:val="008054D0"/>
    <w:rsid w:val="00805746"/>
    <w:rsid w:val="00810D34"/>
    <w:rsid w:val="00815798"/>
    <w:rsid w:val="00896942"/>
    <w:rsid w:val="008A0012"/>
    <w:rsid w:val="008B690C"/>
    <w:rsid w:val="008C0DA8"/>
    <w:rsid w:val="008C1CFD"/>
    <w:rsid w:val="008C5491"/>
    <w:rsid w:val="008E31FF"/>
    <w:rsid w:val="008E377D"/>
    <w:rsid w:val="008E67C8"/>
    <w:rsid w:val="008F2218"/>
    <w:rsid w:val="008F53CE"/>
    <w:rsid w:val="008F7B29"/>
    <w:rsid w:val="0090226D"/>
    <w:rsid w:val="0090713D"/>
    <w:rsid w:val="00924163"/>
    <w:rsid w:val="00935D42"/>
    <w:rsid w:val="009414C2"/>
    <w:rsid w:val="00943258"/>
    <w:rsid w:val="009439E5"/>
    <w:rsid w:val="00977426"/>
    <w:rsid w:val="009776C0"/>
    <w:rsid w:val="00991995"/>
    <w:rsid w:val="00993434"/>
    <w:rsid w:val="00995BF1"/>
    <w:rsid w:val="009C7243"/>
    <w:rsid w:val="009D1C9E"/>
    <w:rsid w:val="009D6FA6"/>
    <w:rsid w:val="009F2149"/>
    <w:rsid w:val="009F4870"/>
    <w:rsid w:val="00A049FC"/>
    <w:rsid w:val="00A13310"/>
    <w:rsid w:val="00A14B3D"/>
    <w:rsid w:val="00A525F4"/>
    <w:rsid w:val="00A83179"/>
    <w:rsid w:val="00AA0120"/>
    <w:rsid w:val="00AA15EA"/>
    <w:rsid w:val="00AB3790"/>
    <w:rsid w:val="00AB4A77"/>
    <w:rsid w:val="00AF5D26"/>
    <w:rsid w:val="00AF6842"/>
    <w:rsid w:val="00B03C0F"/>
    <w:rsid w:val="00B14A81"/>
    <w:rsid w:val="00B33658"/>
    <w:rsid w:val="00B6363E"/>
    <w:rsid w:val="00B65356"/>
    <w:rsid w:val="00B87F2B"/>
    <w:rsid w:val="00BA2544"/>
    <w:rsid w:val="00BC6C1E"/>
    <w:rsid w:val="00BD0AAA"/>
    <w:rsid w:val="00C03B4C"/>
    <w:rsid w:val="00C0456B"/>
    <w:rsid w:val="00C15DCA"/>
    <w:rsid w:val="00C27DC7"/>
    <w:rsid w:val="00C30259"/>
    <w:rsid w:val="00C308EF"/>
    <w:rsid w:val="00C4498C"/>
    <w:rsid w:val="00C67411"/>
    <w:rsid w:val="00C901BA"/>
    <w:rsid w:val="00C96429"/>
    <w:rsid w:val="00CB56A7"/>
    <w:rsid w:val="00CB5FC5"/>
    <w:rsid w:val="00CD3A80"/>
    <w:rsid w:val="00CF2C86"/>
    <w:rsid w:val="00CF3245"/>
    <w:rsid w:val="00D06E15"/>
    <w:rsid w:val="00D131FA"/>
    <w:rsid w:val="00D1409A"/>
    <w:rsid w:val="00D2648A"/>
    <w:rsid w:val="00D32740"/>
    <w:rsid w:val="00D436AB"/>
    <w:rsid w:val="00D507FB"/>
    <w:rsid w:val="00D51E49"/>
    <w:rsid w:val="00D52245"/>
    <w:rsid w:val="00D57BFE"/>
    <w:rsid w:val="00D62B67"/>
    <w:rsid w:val="00D735F9"/>
    <w:rsid w:val="00D80ABA"/>
    <w:rsid w:val="00D869AB"/>
    <w:rsid w:val="00D96963"/>
    <w:rsid w:val="00DA1BA4"/>
    <w:rsid w:val="00DB252F"/>
    <w:rsid w:val="00DC6DF6"/>
    <w:rsid w:val="00DD67F2"/>
    <w:rsid w:val="00DE0162"/>
    <w:rsid w:val="00DE0552"/>
    <w:rsid w:val="00DE0DAD"/>
    <w:rsid w:val="00DF5478"/>
    <w:rsid w:val="00E05790"/>
    <w:rsid w:val="00E21826"/>
    <w:rsid w:val="00E308A3"/>
    <w:rsid w:val="00E3185F"/>
    <w:rsid w:val="00E41319"/>
    <w:rsid w:val="00E62AFC"/>
    <w:rsid w:val="00E7231C"/>
    <w:rsid w:val="00E90F3C"/>
    <w:rsid w:val="00E968BB"/>
    <w:rsid w:val="00EA4DAC"/>
    <w:rsid w:val="00EB4346"/>
    <w:rsid w:val="00EE0BAC"/>
    <w:rsid w:val="00EE3903"/>
    <w:rsid w:val="00EE5CDF"/>
    <w:rsid w:val="00F00C43"/>
    <w:rsid w:val="00F05758"/>
    <w:rsid w:val="00F07278"/>
    <w:rsid w:val="00F11B2C"/>
    <w:rsid w:val="00F22B73"/>
    <w:rsid w:val="00F26882"/>
    <w:rsid w:val="00F34592"/>
    <w:rsid w:val="00F428B7"/>
    <w:rsid w:val="00F42968"/>
    <w:rsid w:val="00F4389F"/>
    <w:rsid w:val="00F84FC3"/>
    <w:rsid w:val="00FA57EE"/>
    <w:rsid w:val="00FB3A3F"/>
    <w:rsid w:val="00FC492D"/>
    <w:rsid w:val="00FC63CA"/>
    <w:rsid w:val="00FD750F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1FBE11"/>
  <w15:chartTrackingRefBased/>
  <w15:docId w15:val="{2047DA79-F658-498A-9EF5-68DC5BEF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E21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8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8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82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82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82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82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82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E21826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E21826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E21826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2182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2182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2182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21826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E21826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E218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E2182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E2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21826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E2182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826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82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826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E21826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E21826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E21826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E21826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E21826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E21826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21826"/>
  </w:style>
  <w:style w:type="paragraph" w:styleId="Corpodetexto2">
    <w:name w:val="Body Text 2"/>
    <w:basedOn w:val="Normal"/>
    <w:link w:val="Corpodetexto2Char"/>
    <w:uiPriority w:val="99"/>
    <w:semiHidden/>
    <w:unhideWhenUsed/>
    <w:rsid w:val="00E2182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E21826"/>
  </w:style>
  <w:style w:type="paragraph" w:styleId="Corpodetexto3">
    <w:name w:val="Body Text 3"/>
    <w:basedOn w:val="Normal"/>
    <w:link w:val="Corpodetexto3Char"/>
    <w:uiPriority w:val="99"/>
    <w:semiHidden/>
    <w:unhideWhenUsed/>
    <w:rsid w:val="00E2182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E21826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E21826"/>
  </w:style>
  <w:style w:type="character" w:customStyle="1" w:styleId="DataChar">
    <w:name w:val="Data Char"/>
    <w:basedOn w:val="Fontepargpadro"/>
    <w:link w:val="Data"/>
    <w:uiPriority w:val="99"/>
    <w:semiHidden/>
    <w:rsid w:val="00E21826"/>
  </w:style>
  <w:style w:type="paragraph" w:styleId="Destinatrio">
    <w:name w:val="envelope address"/>
    <w:basedOn w:val="Normal"/>
    <w:uiPriority w:val="99"/>
    <w:semiHidden/>
    <w:unhideWhenUsed/>
    <w:rsid w:val="00E21826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E21826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E21826"/>
  </w:style>
  <w:style w:type="paragraph" w:styleId="EndereoHTML">
    <w:name w:val="HTML Address"/>
    <w:basedOn w:val="Normal"/>
    <w:link w:val="EndereoHTMLChar"/>
    <w:uiPriority w:val="99"/>
    <w:semiHidden/>
    <w:unhideWhenUsed/>
    <w:rsid w:val="00E21826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E21826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E21826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E21826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E21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E21826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E21826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E21826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E21826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E21826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E21826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E21826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E21826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E21826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E21826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21826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21826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E21826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E21826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E21826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E21826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E21826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E21826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21826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E21826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E21826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E2182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E21826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E21826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E21826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E2182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E21826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21826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21826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E21826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E2182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E21826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E21826"/>
  </w:style>
  <w:style w:type="character" w:customStyle="1" w:styleId="SaudaoChar">
    <w:name w:val="Saudação Char"/>
    <w:basedOn w:val="Fontepargpadro"/>
    <w:link w:val="Saudao"/>
    <w:uiPriority w:val="99"/>
    <w:semiHidden/>
    <w:rsid w:val="00E21826"/>
  </w:style>
  <w:style w:type="paragraph" w:styleId="Subttulo">
    <w:name w:val="Subtitle"/>
    <w:basedOn w:val="Normal"/>
    <w:next w:val="Normal"/>
    <w:link w:val="SubttuloChar"/>
    <w:uiPriority w:val="11"/>
    <w:qFormat/>
    <w:rsid w:val="00E2182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E21826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E21826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E2182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E21826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E21826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E21826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E21826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E21826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E21826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E21826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21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1826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E2182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E21826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21826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2182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21826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E2182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218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E21826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82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82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82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82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8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8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E21826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E21826"/>
  </w:style>
  <w:style w:type="paragraph" w:styleId="Ttulodendicedeautoridades">
    <w:name w:val="toa heading"/>
    <w:basedOn w:val="Normal"/>
    <w:next w:val="Normal"/>
    <w:uiPriority w:val="99"/>
    <w:semiHidden/>
    <w:unhideWhenUsed/>
    <w:rsid w:val="00E2182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E21826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</TotalTime>
  <Pages>1</Pages>
  <Words>178</Words>
  <Characters>966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2023-07-28T16:09:00Z</cp:lastPrinted>
  <dcterms:created xsi:type="dcterms:W3CDTF">2025-02-10T19:02:00Z</dcterms:created>
  <dcterms:modified xsi:type="dcterms:W3CDTF">2025-02-11T17:22:00Z</dcterms:modified>
</cp:coreProperties>
</file>