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565D1" w14:textId="2330439E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9DDDCCF" w14:textId="77777777" w:rsidR="007847CD" w:rsidRDefault="007847CD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BBF668A" w14:textId="77777777" w:rsidR="00066EC3" w:rsidRPr="00993434" w:rsidRDefault="00066EC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B494C44" w14:textId="20467D89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>Autos n. 5010715-88.2023.8.24.0091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3F75A05B" w14:textId="77777777" w:rsidR="00066EC3" w:rsidRPr="00136102" w:rsidRDefault="00066EC3" w:rsidP="00D06E1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9C5D7B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60C78745" w:rsidR="000169F1" w:rsidRPr="001F55B1" w:rsidRDefault="00245F52" w:rsidP="00D06E15">
      <w:pPr>
        <w:pStyle w:val="Qualificaodaspartes"/>
        <w:spacing w:line="360" w:lineRule="auto"/>
      </w:pPr>
      <w:r>
        <w:rPr>
          <w:b/>
        </w:rPr>
        <w:t>ESPÓLIO DE CLÁUDIO GASTÃO DA ROSA</w:t>
      </w:r>
      <w:r w:rsidR="000169F1" w:rsidRPr="00A814BD">
        <w:t>,</w:t>
      </w:r>
      <w:r>
        <w:t xml:space="preserve"> representado por sua inventariante judicial, </w:t>
      </w:r>
      <w:r w:rsidR="00540061" w:rsidRPr="00540061">
        <w:rPr>
          <w:bCs w:val="0"/>
        </w:rPr>
        <w:t>MARIA APARECIDA MALAGOLLI GASTÃO DA ROSA</w:t>
      </w:r>
      <w:r w:rsidR="00540061">
        <w:rPr>
          <w:bCs w:val="0"/>
        </w:rPr>
        <w:t>,</w:t>
      </w:r>
      <w:r w:rsidR="000169F1" w:rsidRPr="00A814BD">
        <w:t xml:space="preserve"> </w:t>
      </w:r>
      <w:r w:rsidR="001F55B1">
        <w:t>já qualificad</w:t>
      </w:r>
      <w:r w:rsidR="00896942">
        <w:t>o</w:t>
      </w:r>
      <w:r w:rsidR="001F55B1">
        <w:t xml:space="preserve"> nos autos do</w:t>
      </w:r>
      <w:r w:rsidR="00540061">
        <w:t xml:space="preserve"> cumprimento de sentença n. </w:t>
      </w:r>
      <w:r w:rsidR="00F07278" w:rsidRPr="00F07278">
        <w:t>5001589-34.2017.8.24.002</w:t>
      </w:r>
      <w:r w:rsidR="00F07278">
        <w:t xml:space="preserve">3, em que é exequente </w:t>
      </w:r>
      <w:r w:rsidR="00F07278" w:rsidRPr="00745487">
        <w:rPr>
          <w:b/>
          <w:bCs w:val="0"/>
        </w:rPr>
        <w:t>CARLOS ALBERTO TORRADO ALVES</w:t>
      </w:r>
      <w:r w:rsidR="00F07278">
        <w:t>,</w:t>
      </w:r>
      <w:r w:rsidR="001F55B1">
        <w:t xml:space="preserve">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5401B7">
        <w:t xml:space="preserve"> </w:t>
      </w:r>
      <w:r w:rsidR="005401B7" w:rsidRPr="005401B7">
        <w:rPr>
          <w:sz w:val="20"/>
          <w:szCs w:val="18"/>
        </w:rPr>
        <w:t>(</w:t>
      </w:r>
      <w:r w:rsidR="005401B7" w:rsidRPr="005401B7">
        <w:rPr>
          <w:b/>
          <w:bCs w:val="0"/>
          <w:sz w:val="20"/>
          <w:szCs w:val="18"/>
        </w:rPr>
        <w:t>doc. 1</w:t>
      </w:r>
      <w:r w:rsidR="005401B7" w:rsidRPr="005401B7">
        <w:rPr>
          <w:sz w:val="20"/>
          <w:szCs w:val="18"/>
        </w:rPr>
        <w:t>)</w:t>
      </w:r>
      <w:r w:rsidR="000169F1" w:rsidRPr="00A814BD">
        <w:t xml:space="preserve">, </w:t>
      </w:r>
      <w:r w:rsidR="00977426">
        <w:t xml:space="preserve">em atenção à decisão do evento </w:t>
      </w:r>
      <w:r w:rsidR="00F42968">
        <w:t>171 e da intimação do evento 180</w:t>
      </w:r>
      <w:r w:rsidR="00977426">
        <w:t xml:space="preserve">, </w:t>
      </w:r>
      <w:r w:rsidR="001F55B1">
        <w:t>expor e requerer o seguinte.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6087F5B8" w14:textId="77777777" w:rsidR="00E308A3" w:rsidRPr="00993434" w:rsidRDefault="00E308A3" w:rsidP="00066EC3">
      <w:pPr>
        <w:pStyle w:val="SemEspaamento"/>
        <w:numPr>
          <w:ilvl w:val="0"/>
          <w:numId w:val="0"/>
        </w:numPr>
        <w:ind w:left="1701"/>
      </w:pPr>
    </w:p>
    <w:p w14:paraId="7C530CFF" w14:textId="650ADE84" w:rsidR="008C1CFD" w:rsidRPr="00F83F8F" w:rsidRDefault="008C1CFD" w:rsidP="008C1CFD">
      <w:pPr>
        <w:pStyle w:val="Ttulo"/>
      </w:pPr>
      <w:r w:rsidRPr="00136102">
        <w:t xml:space="preserve">I – </w:t>
      </w:r>
      <w:r>
        <w:t>DA INTENÇÃO DE REALIZAÇÃO DE COMPOSIÇÃO E A NECESSIDADE DE INTIMAÇÃO DA EXEQUENTE</w:t>
      </w:r>
      <w:r w:rsidR="004B592E">
        <w:t xml:space="preserve"> E DA EXECUTADA</w:t>
      </w:r>
      <w:r>
        <w:t xml:space="preserve"> SOBRE O SEU INTERESSE</w:t>
      </w:r>
    </w:p>
    <w:p w14:paraId="19269DB5" w14:textId="77777777" w:rsidR="008C1CFD" w:rsidRPr="00FA6644" w:rsidRDefault="008C1CFD" w:rsidP="008C1CFD">
      <w:pPr>
        <w:pStyle w:val="SemEspaamento"/>
        <w:numPr>
          <w:ilvl w:val="0"/>
          <w:numId w:val="0"/>
        </w:numPr>
        <w:ind w:left="1701"/>
      </w:pPr>
    </w:p>
    <w:p w14:paraId="797CE106" w14:textId="0C8B1E96" w:rsidR="008C1CFD" w:rsidRPr="004A3F4E" w:rsidRDefault="008C1CFD" w:rsidP="008C1CFD">
      <w:pPr>
        <w:pStyle w:val="SemEspaamento"/>
      </w:pPr>
      <w:r>
        <w:t xml:space="preserve">Em um primeiro momento, Excelência, o executado manifesta o seu interesse </w:t>
      </w:r>
      <w:r w:rsidR="004B592E">
        <w:t xml:space="preserve">em </w:t>
      </w:r>
      <w:r>
        <w:t xml:space="preserve">realizar acordo com </w:t>
      </w:r>
      <w:r w:rsidR="00E62AFC">
        <w:t>o</w:t>
      </w:r>
      <w:r>
        <w:t xml:space="preserve"> exequente</w:t>
      </w:r>
      <w:r w:rsidR="004B592E">
        <w:t xml:space="preserve">, </w:t>
      </w:r>
      <w:r w:rsidR="00E62AFC">
        <w:t xml:space="preserve">que exige a participação </w:t>
      </w:r>
      <w:r w:rsidR="004B592E">
        <w:t>da executada,</w:t>
      </w:r>
      <w:r>
        <w:t xml:space="preserve"> para honrar com </w:t>
      </w:r>
      <w:r w:rsidR="004B592E">
        <w:t>o débito existente</w:t>
      </w:r>
      <w:r>
        <w:t>, desde que seja possível a renegociação e o parcelamento dos valores.</w:t>
      </w:r>
    </w:p>
    <w:p w14:paraId="70147F59" w14:textId="4FA953E0" w:rsidR="008C1CFD" w:rsidRDefault="008C1CFD" w:rsidP="008C1CFD">
      <w:pPr>
        <w:pStyle w:val="SemEspaamento"/>
      </w:pPr>
      <w:r>
        <w:t xml:space="preserve"> </w:t>
      </w:r>
      <w:r w:rsidR="007847CD">
        <w:t xml:space="preserve">Vale registrar que nada </w:t>
      </w:r>
      <w:r>
        <w:t xml:space="preserve">impede que as partes venham a realizar a composição na fase judicial, </w:t>
      </w:r>
      <w:r w:rsidR="00F26882">
        <w:t xml:space="preserve">de modo que se faz </w:t>
      </w:r>
      <w:r>
        <w:t>necessária a intimação d</w:t>
      </w:r>
      <w:r w:rsidR="00F26882">
        <w:t>o</w:t>
      </w:r>
      <w:r>
        <w:t xml:space="preserve"> exequente </w:t>
      </w:r>
      <w:r w:rsidR="00F26882">
        <w:t xml:space="preserve">e da executada </w:t>
      </w:r>
      <w:r>
        <w:t>para se manifestar sobre eventual interesse, como forma de assegurar as condições necessárias ao pagamento pelo</w:t>
      </w:r>
      <w:r w:rsidR="005F65F7">
        <w:t>s</w:t>
      </w:r>
      <w:r>
        <w:t xml:space="preserve"> executado</w:t>
      </w:r>
      <w:r w:rsidR="005F65F7">
        <w:t>s</w:t>
      </w:r>
      <w:r>
        <w:t xml:space="preserve"> e, ao mesmo tempo,</w:t>
      </w:r>
      <w:r w:rsidRPr="003F730B">
        <w:t xml:space="preserve"> </w:t>
      </w:r>
      <w:r>
        <w:t>o recebimento do crédito pel</w:t>
      </w:r>
      <w:r w:rsidR="007805C3">
        <w:t>o</w:t>
      </w:r>
      <w:r>
        <w:t xml:space="preserve"> exequente.</w:t>
      </w:r>
    </w:p>
    <w:p w14:paraId="5D666D78" w14:textId="2EA566FE" w:rsidR="008C1CFD" w:rsidRDefault="008C1CFD" w:rsidP="008C1CFD">
      <w:pPr>
        <w:pStyle w:val="SemEspaamento"/>
      </w:pPr>
      <w:r>
        <w:t xml:space="preserve">Cumpre registrar, por fim, que essa manifestação do executado não importa em confissão ou reconhecimento do </w:t>
      </w:r>
      <w:r>
        <w:rPr>
          <w:i/>
          <w:iCs/>
        </w:rPr>
        <w:t xml:space="preserve">quantum </w:t>
      </w:r>
      <w:r>
        <w:t>da dívida, tendo em vista que está sendo diligenciada toda a documentação</w:t>
      </w:r>
      <w:r w:rsidR="00B87F2B">
        <w:t xml:space="preserve"> e os estudos </w:t>
      </w:r>
      <w:r>
        <w:t>necessári</w:t>
      </w:r>
      <w:r w:rsidR="00B87F2B">
        <w:t>os</w:t>
      </w:r>
      <w:r>
        <w:t xml:space="preserve"> para verificar se há eventual excesso de cobrança ou outra irregularidade no título executivo.</w:t>
      </w:r>
    </w:p>
    <w:p w14:paraId="0FED8006" w14:textId="03F31EF5" w:rsidR="000169F1" w:rsidRPr="00136102" w:rsidRDefault="005026DF" w:rsidP="0029017A">
      <w:pPr>
        <w:pStyle w:val="Ttulo"/>
      </w:pPr>
      <w:r>
        <w:lastRenderedPageBreak/>
        <w:t>I</w:t>
      </w:r>
      <w:r w:rsidR="005E655C">
        <w:t>I</w:t>
      </w:r>
      <w:r>
        <w:t xml:space="preserve"> – </w:t>
      </w:r>
      <w:r w:rsidR="000169F1">
        <w:t xml:space="preserve">REQUERIMENTOS </w:t>
      </w:r>
    </w:p>
    <w:p w14:paraId="25551935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4CB4D47B" w14:textId="194EB093" w:rsidR="000169F1" w:rsidRPr="00136102" w:rsidRDefault="000169F1" w:rsidP="0029017A">
      <w:pPr>
        <w:pStyle w:val="SemEspaamento"/>
      </w:pPr>
      <w:r>
        <w:t>A</w:t>
      </w:r>
      <w:r w:rsidRPr="00136102">
        <w:t xml:space="preserve">nte o exposto, </w:t>
      </w:r>
      <w:r w:rsidR="0029017A">
        <w:t xml:space="preserve">é esta para </w:t>
      </w:r>
      <w:r w:rsidR="00603DE9">
        <w:t>requer</w:t>
      </w:r>
      <w:r w:rsidR="0029017A">
        <w:t>er</w:t>
      </w:r>
      <w:r w:rsidRPr="00136102">
        <w:t>:</w:t>
      </w:r>
    </w:p>
    <w:p w14:paraId="50483E6F" w14:textId="77777777" w:rsidR="000169F1" w:rsidRPr="00993434" w:rsidRDefault="000169F1" w:rsidP="00066EC3">
      <w:pPr>
        <w:pStyle w:val="SemEspaamento"/>
        <w:numPr>
          <w:ilvl w:val="0"/>
          <w:numId w:val="0"/>
        </w:numPr>
        <w:ind w:left="1701"/>
      </w:pPr>
    </w:p>
    <w:p w14:paraId="0D980B80" w14:textId="6393FA32" w:rsidR="0050606B" w:rsidRDefault="0050606B" w:rsidP="0050606B">
      <w:pPr>
        <w:pStyle w:val="SemEspaamento"/>
        <w:numPr>
          <w:ilvl w:val="0"/>
          <w:numId w:val="14"/>
        </w:numPr>
        <w:ind w:left="0" w:firstLine="1701"/>
      </w:pPr>
      <w:r>
        <w:t>a intimação da exequente e da executada para se manifestar quanto ao interesse na composição, colocando-se o executado, desde já, à disposição para a realização das negociações necessárias para encerrar essa demanda da melhor forma possível para todas as partes;</w:t>
      </w:r>
    </w:p>
    <w:p w14:paraId="1CFDE852" w14:textId="722BF12D" w:rsidR="0050606B" w:rsidRDefault="0050606B" w:rsidP="0050606B">
      <w:pPr>
        <w:pStyle w:val="SemEspaamento"/>
        <w:numPr>
          <w:ilvl w:val="0"/>
          <w:numId w:val="14"/>
        </w:numPr>
        <w:ind w:left="0" w:firstLine="1701"/>
      </w:pPr>
      <w:r>
        <w:t xml:space="preserve">caso também haja interesse na composição por parte da exequente e da executada, a suspensão do feito executivo pelo prazo de 30 </w:t>
      </w:r>
      <w:r w:rsidRPr="00160110">
        <w:rPr>
          <w:sz w:val="20"/>
          <w:szCs w:val="18"/>
        </w:rPr>
        <w:t>(trinta)</w:t>
      </w:r>
      <w:r>
        <w:t xml:space="preserve"> dias, para que sejam realizadas as tratativas necessárias entre as partes.</w:t>
      </w:r>
    </w:p>
    <w:p w14:paraId="2B784CFC" w14:textId="77777777" w:rsidR="000169F1" w:rsidRPr="00066EC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12E1BC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0ECEFB9" w14:textId="6A29136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C68C6">
        <w:rPr>
          <w:rFonts w:ascii="Arial" w:eastAsia="Calibri" w:hAnsi="Arial" w:cs="Times New Roman"/>
          <w:noProof/>
          <w:sz w:val="24"/>
          <w:szCs w:val="24"/>
        </w:rPr>
        <w:t>22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53C56A" w14:textId="77777777" w:rsidR="00066EC3" w:rsidRPr="00993434" w:rsidRDefault="00066EC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3C880FF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F3D9266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B6A00CE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128B9" w14:textId="77777777" w:rsidR="00D507FB" w:rsidRDefault="00D507FB" w:rsidP="00943258">
      <w:pPr>
        <w:spacing w:after="0" w:line="240" w:lineRule="auto"/>
      </w:pPr>
      <w:r>
        <w:separator/>
      </w:r>
    </w:p>
  </w:endnote>
  <w:endnote w:type="continuationSeparator" w:id="0">
    <w:p w14:paraId="6ACEEF8F" w14:textId="77777777" w:rsidR="00D507FB" w:rsidRDefault="00D507F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13660" w14:textId="77777777" w:rsidR="00D507FB" w:rsidRDefault="00D507FB" w:rsidP="00943258">
      <w:pPr>
        <w:spacing w:after="0" w:line="240" w:lineRule="auto"/>
      </w:pPr>
      <w:r>
        <w:separator/>
      </w:r>
    </w:p>
  </w:footnote>
  <w:footnote w:type="continuationSeparator" w:id="0">
    <w:p w14:paraId="72D3E0E7" w14:textId="77777777" w:rsidR="00D507FB" w:rsidRDefault="00D507F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AA6F21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E236F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B0C8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16C83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1CC3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6DC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C6268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C259E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E44F5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CAD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3667D"/>
    <w:multiLevelType w:val="hybridMultilevel"/>
    <w:tmpl w:val="3C8AE1BC"/>
    <w:lvl w:ilvl="0" w:tplc="72C09C0C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706217385">
    <w:abstractNumId w:val="9"/>
  </w:num>
  <w:num w:numId="5" w16cid:durableId="2042319626">
    <w:abstractNumId w:val="7"/>
  </w:num>
  <w:num w:numId="6" w16cid:durableId="1984768536">
    <w:abstractNumId w:val="6"/>
  </w:num>
  <w:num w:numId="7" w16cid:durableId="1758675133">
    <w:abstractNumId w:val="5"/>
  </w:num>
  <w:num w:numId="8" w16cid:durableId="45107893">
    <w:abstractNumId w:val="4"/>
  </w:num>
  <w:num w:numId="9" w16cid:durableId="1256280760">
    <w:abstractNumId w:val="8"/>
  </w:num>
  <w:num w:numId="10" w16cid:durableId="302396687">
    <w:abstractNumId w:val="3"/>
  </w:num>
  <w:num w:numId="11" w16cid:durableId="1342200130">
    <w:abstractNumId w:val="2"/>
  </w:num>
  <w:num w:numId="12" w16cid:durableId="1510871006">
    <w:abstractNumId w:val="1"/>
  </w:num>
  <w:num w:numId="13" w16cid:durableId="235093501">
    <w:abstractNumId w:val="0"/>
  </w:num>
  <w:num w:numId="14" w16cid:durableId="159926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3F31"/>
    <w:rsid w:val="000169F1"/>
    <w:rsid w:val="00035610"/>
    <w:rsid w:val="0004298B"/>
    <w:rsid w:val="00066EC3"/>
    <w:rsid w:val="00097661"/>
    <w:rsid w:val="000C77DD"/>
    <w:rsid w:val="000D228C"/>
    <w:rsid w:val="000E5B0E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E5D31"/>
    <w:rsid w:val="001F1F47"/>
    <w:rsid w:val="001F3D03"/>
    <w:rsid w:val="001F4F7B"/>
    <w:rsid w:val="001F55B1"/>
    <w:rsid w:val="00201F45"/>
    <w:rsid w:val="00207BE4"/>
    <w:rsid w:val="00214E09"/>
    <w:rsid w:val="00236480"/>
    <w:rsid w:val="00244811"/>
    <w:rsid w:val="00245F52"/>
    <w:rsid w:val="002529CC"/>
    <w:rsid w:val="00256CF5"/>
    <w:rsid w:val="00272BFB"/>
    <w:rsid w:val="0029017A"/>
    <w:rsid w:val="00291F6C"/>
    <w:rsid w:val="002C68C6"/>
    <w:rsid w:val="002C7B99"/>
    <w:rsid w:val="002D3949"/>
    <w:rsid w:val="002D487A"/>
    <w:rsid w:val="002D4E47"/>
    <w:rsid w:val="00304AA9"/>
    <w:rsid w:val="00317EAD"/>
    <w:rsid w:val="003422F3"/>
    <w:rsid w:val="00367005"/>
    <w:rsid w:val="00377A2E"/>
    <w:rsid w:val="003801CD"/>
    <w:rsid w:val="00381FEC"/>
    <w:rsid w:val="003C1E41"/>
    <w:rsid w:val="003E46B9"/>
    <w:rsid w:val="003E681A"/>
    <w:rsid w:val="00410B69"/>
    <w:rsid w:val="0041657B"/>
    <w:rsid w:val="00433570"/>
    <w:rsid w:val="00461EEF"/>
    <w:rsid w:val="00462EE0"/>
    <w:rsid w:val="004849E4"/>
    <w:rsid w:val="004949AD"/>
    <w:rsid w:val="004B592E"/>
    <w:rsid w:val="004F2B78"/>
    <w:rsid w:val="004F384D"/>
    <w:rsid w:val="00501A18"/>
    <w:rsid w:val="005026DF"/>
    <w:rsid w:val="0050606B"/>
    <w:rsid w:val="00513A48"/>
    <w:rsid w:val="00524717"/>
    <w:rsid w:val="005321DA"/>
    <w:rsid w:val="00540061"/>
    <w:rsid w:val="005401B7"/>
    <w:rsid w:val="0054204D"/>
    <w:rsid w:val="0057317A"/>
    <w:rsid w:val="0058105F"/>
    <w:rsid w:val="005967F2"/>
    <w:rsid w:val="005B67EA"/>
    <w:rsid w:val="005E58E2"/>
    <w:rsid w:val="005E655C"/>
    <w:rsid w:val="005F65F7"/>
    <w:rsid w:val="00603DE9"/>
    <w:rsid w:val="0060571E"/>
    <w:rsid w:val="00673228"/>
    <w:rsid w:val="00684B5D"/>
    <w:rsid w:val="00693F8B"/>
    <w:rsid w:val="00696295"/>
    <w:rsid w:val="006C0DFC"/>
    <w:rsid w:val="006D3442"/>
    <w:rsid w:val="00722DF5"/>
    <w:rsid w:val="00724E9E"/>
    <w:rsid w:val="00745487"/>
    <w:rsid w:val="007621C5"/>
    <w:rsid w:val="007731C6"/>
    <w:rsid w:val="007805C3"/>
    <w:rsid w:val="007847CD"/>
    <w:rsid w:val="007906EE"/>
    <w:rsid w:val="00795616"/>
    <w:rsid w:val="00796169"/>
    <w:rsid w:val="00797900"/>
    <w:rsid w:val="007B5532"/>
    <w:rsid w:val="007C36DB"/>
    <w:rsid w:val="008054D0"/>
    <w:rsid w:val="00805746"/>
    <w:rsid w:val="00810D34"/>
    <w:rsid w:val="00815798"/>
    <w:rsid w:val="00896942"/>
    <w:rsid w:val="008A0012"/>
    <w:rsid w:val="008C0DA8"/>
    <w:rsid w:val="008C1CFD"/>
    <w:rsid w:val="008E31FF"/>
    <w:rsid w:val="008E377D"/>
    <w:rsid w:val="008E67C8"/>
    <w:rsid w:val="008F2218"/>
    <w:rsid w:val="008F53CE"/>
    <w:rsid w:val="008F7B29"/>
    <w:rsid w:val="0090226D"/>
    <w:rsid w:val="0090713D"/>
    <w:rsid w:val="00924163"/>
    <w:rsid w:val="009414C2"/>
    <w:rsid w:val="00943258"/>
    <w:rsid w:val="009439E5"/>
    <w:rsid w:val="00977426"/>
    <w:rsid w:val="009776C0"/>
    <w:rsid w:val="00991995"/>
    <w:rsid w:val="00993434"/>
    <w:rsid w:val="00995BF1"/>
    <w:rsid w:val="009D1C9E"/>
    <w:rsid w:val="009D6FA6"/>
    <w:rsid w:val="009F2149"/>
    <w:rsid w:val="00A049FC"/>
    <w:rsid w:val="00A14B3D"/>
    <w:rsid w:val="00A83179"/>
    <w:rsid w:val="00AA0120"/>
    <w:rsid w:val="00AA15EA"/>
    <w:rsid w:val="00AB4A77"/>
    <w:rsid w:val="00B03C0F"/>
    <w:rsid w:val="00B14A81"/>
    <w:rsid w:val="00B33658"/>
    <w:rsid w:val="00B6363E"/>
    <w:rsid w:val="00B87F2B"/>
    <w:rsid w:val="00BA2544"/>
    <w:rsid w:val="00BC6C1E"/>
    <w:rsid w:val="00BD0AAA"/>
    <w:rsid w:val="00C03B4C"/>
    <w:rsid w:val="00C0456B"/>
    <w:rsid w:val="00C15DCA"/>
    <w:rsid w:val="00C27DC7"/>
    <w:rsid w:val="00C30259"/>
    <w:rsid w:val="00C67411"/>
    <w:rsid w:val="00C901BA"/>
    <w:rsid w:val="00C96429"/>
    <w:rsid w:val="00CB56A7"/>
    <w:rsid w:val="00CB5FC5"/>
    <w:rsid w:val="00CF2C86"/>
    <w:rsid w:val="00CF3245"/>
    <w:rsid w:val="00D06E15"/>
    <w:rsid w:val="00D131FA"/>
    <w:rsid w:val="00D2648A"/>
    <w:rsid w:val="00D32740"/>
    <w:rsid w:val="00D436AB"/>
    <w:rsid w:val="00D507FB"/>
    <w:rsid w:val="00D52245"/>
    <w:rsid w:val="00D57BFE"/>
    <w:rsid w:val="00D62B67"/>
    <w:rsid w:val="00D80ABA"/>
    <w:rsid w:val="00D96963"/>
    <w:rsid w:val="00DA1BA4"/>
    <w:rsid w:val="00DB252F"/>
    <w:rsid w:val="00DC6DF6"/>
    <w:rsid w:val="00DE0162"/>
    <w:rsid w:val="00DE0552"/>
    <w:rsid w:val="00DE0DAD"/>
    <w:rsid w:val="00DF5478"/>
    <w:rsid w:val="00E05790"/>
    <w:rsid w:val="00E21826"/>
    <w:rsid w:val="00E308A3"/>
    <w:rsid w:val="00E3185F"/>
    <w:rsid w:val="00E62AFC"/>
    <w:rsid w:val="00E7231C"/>
    <w:rsid w:val="00E90F3C"/>
    <w:rsid w:val="00E968BB"/>
    <w:rsid w:val="00EB4346"/>
    <w:rsid w:val="00EE0BAC"/>
    <w:rsid w:val="00EE3903"/>
    <w:rsid w:val="00EE5CDF"/>
    <w:rsid w:val="00F05758"/>
    <w:rsid w:val="00F07278"/>
    <w:rsid w:val="00F11B2C"/>
    <w:rsid w:val="00F22B73"/>
    <w:rsid w:val="00F26882"/>
    <w:rsid w:val="00F34592"/>
    <w:rsid w:val="00F42968"/>
    <w:rsid w:val="00F4389F"/>
    <w:rsid w:val="00F84FC3"/>
    <w:rsid w:val="00FA57EE"/>
    <w:rsid w:val="00FB3A3F"/>
    <w:rsid w:val="00FC63CA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E21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8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8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8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8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8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21826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21826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21826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218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82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82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21826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218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218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2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21826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2182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82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8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826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21826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21826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21826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21826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21826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218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21826"/>
  </w:style>
  <w:style w:type="paragraph" w:styleId="Corpodetexto2">
    <w:name w:val="Body Text 2"/>
    <w:basedOn w:val="Normal"/>
    <w:link w:val="Corpodetexto2Char"/>
    <w:uiPriority w:val="99"/>
    <w:semiHidden/>
    <w:unhideWhenUsed/>
    <w:rsid w:val="00E2182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21826"/>
  </w:style>
  <w:style w:type="paragraph" w:styleId="Corpodetexto3">
    <w:name w:val="Body Text 3"/>
    <w:basedOn w:val="Normal"/>
    <w:link w:val="Corpodetexto3Char"/>
    <w:uiPriority w:val="99"/>
    <w:semiHidden/>
    <w:unhideWhenUsed/>
    <w:rsid w:val="00E2182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21826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21826"/>
  </w:style>
  <w:style w:type="character" w:customStyle="1" w:styleId="DataChar">
    <w:name w:val="Data Char"/>
    <w:basedOn w:val="Fontepargpadro"/>
    <w:link w:val="Data"/>
    <w:uiPriority w:val="99"/>
    <w:semiHidden/>
    <w:rsid w:val="00E21826"/>
  </w:style>
  <w:style w:type="paragraph" w:styleId="Destinatrio">
    <w:name w:val="envelope address"/>
    <w:basedOn w:val="Normal"/>
    <w:uiPriority w:val="99"/>
    <w:semiHidden/>
    <w:unhideWhenUsed/>
    <w:rsid w:val="00E21826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21826"/>
  </w:style>
  <w:style w:type="paragraph" w:styleId="EndereoHTML">
    <w:name w:val="HTML Address"/>
    <w:basedOn w:val="Normal"/>
    <w:link w:val="EndereoHTMLChar"/>
    <w:uiPriority w:val="99"/>
    <w:semiHidden/>
    <w:unhideWhenUsed/>
    <w:rsid w:val="00E21826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21826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2182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21826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21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2182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2182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2182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2182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21826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2182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2182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2182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2182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21826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2182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826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21826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21826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21826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21826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21826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21826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1826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21826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2182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2182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2182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21826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2182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82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82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2182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21826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21826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2182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21826"/>
  </w:style>
  <w:style w:type="character" w:customStyle="1" w:styleId="SaudaoChar">
    <w:name w:val="Saudação Char"/>
    <w:basedOn w:val="Fontepargpadro"/>
    <w:link w:val="Saudao"/>
    <w:uiPriority w:val="99"/>
    <w:semiHidden/>
    <w:rsid w:val="00E21826"/>
  </w:style>
  <w:style w:type="paragraph" w:styleId="Subttulo">
    <w:name w:val="Subtitle"/>
    <w:basedOn w:val="Normal"/>
    <w:next w:val="Normal"/>
    <w:link w:val="SubttuloChar"/>
    <w:uiPriority w:val="11"/>
    <w:qFormat/>
    <w:rsid w:val="00E218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21826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2182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2182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2182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2182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2182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2182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2182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2182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21826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1826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218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21826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1826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1826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2182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21826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8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8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8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21826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21826"/>
  </w:style>
  <w:style w:type="paragraph" w:styleId="Ttulodendicedeautoridades">
    <w:name w:val="toa heading"/>
    <w:basedOn w:val="Normal"/>
    <w:next w:val="Normal"/>
    <w:uiPriority w:val="99"/>
    <w:semiHidden/>
    <w:unhideWhenUsed/>
    <w:rsid w:val="00E218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2182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33</TotalTime>
  <Pages>2</Pages>
  <Words>355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23</cp:revision>
  <cp:lastPrinted>2023-07-28T16:09:00Z</cp:lastPrinted>
  <dcterms:created xsi:type="dcterms:W3CDTF">2024-07-20T18:09:00Z</dcterms:created>
  <dcterms:modified xsi:type="dcterms:W3CDTF">2024-07-22T18:52:00Z</dcterms:modified>
</cp:coreProperties>
</file>