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B49DE" w14:textId="77777777" w:rsidR="002C6627" w:rsidRDefault="002C6627" w:rsidP="002C662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EXCELENTÍSSIMA SENHORA DOUTORA JU</w:t>
      </w:r>
      <w:r>
        <w:rPr>
          <w:rFonts w:ascii="Arial" w:eastAsia="Calibri" w:hAnsi="Arial" w:cs="Times New Roman"/>
          <w:sz w:val="24"/>
          <w:szCs w:val="24"/>
        </w:rPr>
        <w:t>Í</w:t>
      </w:r>
      <w:r w:rsidRPr="00980061">
        <w:rPr>
          <w:rFonts w:ascii="Arial" w:eastAsia="Calibri" w:hAnsi="Arial" w:cs="Times New Roman"/>
          <w:sz w:val="24"/>
          <w:szCs w:val="24"/>
        </w:rPr>
        <w:t>ZA DE DIREITO DA</w:t>
      </w:r>
      <w:r>
        <w:rPr>
          <w:rFonts w:ascii="Arial" w:eastAsia="Calibri" w:hAnsi="Arial" w:cs="Times New Roman"/>
          <w:sz w:val="24"/>
          <w:szCs w:val="24"/>
        </w:rPr>
        <w:t xml:space="preserve"> 1ª VARA DA COMARCA DE SANTO AMARO DA IMPERATRIZ.</w:t>
      </w:r>
    </w:p>
    <w:p w14:paraId="664DD444" w14:textId="77777777" w:rsidR="002C6627" w:rsidRPr="00980061" w:rsidRDefault="002C6627" w:rsidP="002C662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2D53995" w14:textId="77777777" w:rsidR="002C6627" w:rsidRPr="00136102" w:rsidRDefault="002C6627" w:rsidP="00685BC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0EDCD3" w14:textId="77777777" w:rsidR="002C6627" w:rsidRPr="00136102" w:rsidRDefault="002C6627" w:rsidP="002C6627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A3A605F" w14:textId="77777777" w:rsidR="002C6627" w:rsidRPr="00125702" w:rsidRDefault="002C6627" w:rsidP="002C6627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125702">
        <w:rPr>
          <w:rFonts w:ascii="Arial" w:eastAsia="Calibri" w:hAnsi="Arial" w:cs="Times New Roman"/>
        </w:rPr>
        <w:t>Autos n. 5002830-62.2022.8.24.0057</w:t>
      </w:r>
      <w:r w:rsidRPr="00125702">
        <w:rPr>
          <w:rFonts w:ascii="Arial" w:eastAsia="Calibri" w:hAnsi="Arial" w:cs="Times New Roman"/>
        </w:rPr>
        <w:tab/>
      </w:r>
    </w:p>
    <w:p w14:paraId="58BFB9D1" w14:textId="77777777" w:rsidR="002C6627" w:rsidRPr="00136102" w:rsidRDefault="002C6627" w:rsidP="00685BCE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E4866E9" w14:textId="77777777" w:rsidR="002C6627" w:rsidRPr="00136102" w:rsidRDefault="002C6627" w:rsidP="002C6627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AA0C645" w14:textId="2059B1D2" w:rsidR="002C6627" w:rsidRPr="00125702" w:rsidRDefault="002C6627" w:rsidP="00685BCE">
      <w:pPr>
        <w:pStyle w:val="Qualificaodaspartes"/>
      </w:pPr>
      <w:r>
        <w:rPr>
          <w:b/>
        </w:rPr>
        <w:t>LUCIANO NIVALDO DE ARAUJO e OUTROS</w:t>
      </w:r>
      <w:r w:rsidRPr="00A814BD">
        <w:t xml:space="preserve">, </w:t>
      </w:r>
      <w:r>
        <w:t xml:space="preserve">já qualificados nos autos da ação declaratória de rescisão contratual n. </w:t>
      </w:r>
      <w:r w:rsidRPr="00125702">
        <w:t>5002830-62.2022.8.24.0057</w:t>
      </w:r>
      <w:r>
        <w:t>,</w:t>
      </w:r>
      <w:r w:rsidRPr="00A814BD">
        <w:t xml:space="preserve"> </w:t>
      </w:r>
      <w:r w:rsidR="0096434B">
        <w:t>proposta</w:t>
      </w:r>
      <w:r>
        <w:t xml:space="preserve"> contra </w:t>
      </w:r>
      <w:r w:rsidR="004768BB">
        <w:t xml:space="preserve">a </w:t>
      </w:r>
      <w:r>
        <w:t>IMOBILIÁRIA DRUMOND EIRELI e OUTROS, vê</w:t>
      </w:r>
      <w:r w:rsidRPr="00A814BD">
        <w:t xml:space="preserve">m, respeitosamente, </w:t>
      </w:r>
      <w:r>
        <w:t xml:space="preserve">à elevada presença de </w:t>
      </w:r>
      <w:r w:rsidRPr="00A814BD">
        <w:t xml:space="preserve">Vossa Excelência, </w:t>
      </w:r>
      <w:r>
        <w:t>por seu advogado abaixo signatário</w:t>
      </w:r>
      <w:r w:rsidRPr="00A814BD">
        <w:t xml:space="preserve">, </w:t>
      </w:r>
      <w:r>
        <w:t xml:space="preserve">em atenção </w:t>
      </w:r>
      <w:r w:rsidR="00180518">
        <w:t xml:space="preserve">à petição do evento 124 e à decisão do evento </w:t>
      </w:r>
      <w:r w:rsidR="00B24FBE">
        <w:t>127</w:t>
      </w:r>
      <w:r>
        <w:t xml:space="preserve">, </w:t>
      </w:r>
      <w:r w:rsidR="00B24FBE">
        <w:t>expor e requerer o seguinte.</w:t>
      </w:r>
    </w:p>
    <w:p w14:paraId="60CF2903" w14:textId="77777777" w:rsidR="00D2043A" w:rsidRDefault="00D2043A" w:rsidP="00D2043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0FCF166" w14:textId="77777777" w:rsidR="00F939FA" w:rsidRDefault="00F939FA" w:rsidP="00D2043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BC1119F" w14:textId="20015A15" w:rsidR="00D2043A" w:rsidRDefault="00D2043A" w:rsidP="00D2043A">
      <w:pPr>
        <w:pStyle w:val="Ttulo"/>
      </w:pPr>
      <w:r>
        <w:t>I – DA PROPOSTA DE ACORDO FORMULADA</w:t>
      </w:r>
      <w:r w:rsidR="00F6084F">
        <w:t xml:space="preserve"> PELO DEMANDADO RODRIGO</w:t>
      </w:r>
    </w:p>
    <w:p w14:paraId="69B90F00" w14:textId="77777777" w:rsidR="00D2043A" w:rsidRPr="00D2043A" w:rsidRDefault="00D2043A" w:rsidP="00F939FA">
      <w:pPr>
        <w:pStyle w:val="SemEspaamento"/>
        <w:numPr>
          <w:ilvl w:val="0"/>
          <w:numId w:val="0"/>
        </w:numPr>
        <w:ind w:left="1701"/>
      </w:pPr>
    </w:p>
    <w:p w14:paraId="0E2B8F7F" w14:textId="72688A76" w:rsidR="000466E2" w:rsidRDefault="00B24FBE" w:rsidP="00B24FBE">
      <w:pPr>
        <w:pStyle w:val="SemEspaamento"/>
      </w:pPr>
      <w:r>
        <w:t xml:space="preserve">Em um primeiro momento, </w:t>
      </w:r>
      <w:r w:rsidR="000466E2">
        <w:t>os autores informam que não aceitam a proposta de acordo formulada no evento 124, tendo em vista que ela está aquém do valor do negócio jurídico corrigido monetariamente.</w:t>
      </w:r>
    </w:p>
    <w:p w14:paraId="31B9535C" w14:textId="37EB3C9A" w:rsidR="00855AD0" w:rsidRDefault="000466E2" w:rsidP="00B24FBE">
      <w:pPr>
        <w:pStyle w:val="SemEspaamento"/>
      </w:pPr>
      <w:r>
        <w:t>No entanto, c</w:t>
      </w:r>
      <w:r w:rsidR="00B24FBE">
        <w:t>onsiderando que o réu Rodrigo Goulart</w:t>
      </w:r>
      <w:r>
        <w:t xml:space="preserve"> demonstrou interesse em resolver </w:t>
      </w:r>
      <w:r w:rsidR="00B746BA">
        <w:t xml:space="preserve">a causa </w:t>
      </w:r>
      <w:r>
        <w:t>de forma</w:t>
      </w:r>
      <w:r w:rsidR="00B746BA">
        <w:t xml:space="preserve"> amigável, os autores apresentam contraproposta no valor de R$ 8</w:t>
      </w:r>
      <w:r w:rsidR="005859F5">
        <w:t>7</w:t>
      </w:r>
      <w:r w:rsidR="00B746BA">
        <w:t>.</w:t>
      </w:r>
      <w:r w:rsidR="005859F5">
        <w:t>250,01</w:t>
      </w:r>
      <w:r w:rsidR="0045718C">
        <w:t xml:space="preserve"> </w:t>
      </w:r>
      <w:r w:rsidR="0045718C" w:rsidRPr="002865F5">
        <w:rPr>
          <w:sz w:val="20"/>
          <w:szCs w:val="18"/>
        </w:rPr>
        <w:t xml:space="preserve">(oitenta e </w:t>
      </w:r>
      <w:r w:rsidR="005859F5" w:rsidRPr="002865F5">
        <w:rPr>
          <w:sz w:val="20"/>
          <w:szCs w:val="18"/>
        </w:rPr>
        <w:t xml:space="preserve">sete </w:t>
      </w:r>
      <w:r w:rsidR="0045718C" w:rsidRPr="002865F5">
        <w:rPr>
          <w:sz w:val="20"/>
          <w:szCs w:val="18"/>
        </w:rPr>
        <w:t xml:space="preserve">mil, </w:t>
      </w:r>
      <w:r w:rsidR="005859F5" w:rsidRPr="002865F5">
        <w:rPr>
          <w:sz w:val="20"/>
          <w:szCs w:val="18"/>
        </w:rPr>
        <w:t xml:space="preserve">duzentos e cinquenta </w:t>
      </w:r>
      <w:r w:rsidR="0045718C" w:rsidRPr="002865F5">
        <w:rPr>
          <w:sz w:val="20"/>
          <w:szCs w:val="18"/>
        </w:rPr>
        <w:t xml:space="preserve">reais e </w:t>
      </w:r>
      <w:r w:rsidR="005859F5" w:rsidRPr="002865F5">
        <w:rPr>
          <w:sz w:val="20"/>
          <w:szCs w:val="18"/>
        </w:rPr>
        <w:t>um centavo</w:t>
      </w:r>
      <w:r w:rsidR="0045718C" w:rsidRPr="002865F5">
        <w:rPr>
          <w:sz w:val="20"/>
          <w:szCs w:val="18"/>
        </w:rPr>
        <w:t>)</w:t>
      </w:r>
      <w:r w:rsidR="0045718C">
        <w:t>, que corresponde ao valor</w:t>
      </w:r>
      <w:r w:rsidR="00646A2F">
        <w:t xml:space="preserve"> do negócio jurídico atualizado pela calculadora do Banco Central </w:t>
      </w:r>
      <w:r w:rsidR="00646A2F" w:rsidRPr="002865F5">
        <w:rPr>
          <w:sz w:val="20"/>
          <w:szCs w:val="18"/>
        </w:rPr>
        <w:t>(</w:t>
      </w:r>
      <w:r w:rsidR="005859F5" w:rsidRPr="002865F5">
        <w:rPr>
          <w:sz w:val="20"/>
          <w:szCs w:val="18"/>
        </w:rPr>
        <w:t xml:space="preserve">R$ </w:t>
      </w:r>
      <w:r w:rsidR="00685BCE" w:rsidRPr="002865F5">
        <w:rPr>
          <w:sz w:val="20"/>
          <w:szCs w:val="18"/>
        </w:rPr>
        <w:t xml:space="preserve">83.095,28 – </w:t>
      </w:r>
      <w:r w:rsidR="00646A2F" w:rsidRPr="002865F5">
        <w:rPr>
          <w:b/>
          <w:bCs/>
          <w:sz w:val="20"/>
          <w:szCs w:val="18"/>
        </w:rPr>
        <w:t>doc. 1</w:t>
      </w:r>
      <w:r w:rsidR="00646A2F" w:rsidRPr="002865F5">
        <w:rPr>
          <w:sz w:val="20"/>
          <w:szCs w:val="18"/>
        </w:rPr>
        <w:t>)</w:t>
      </w:r>
      <w:r w:rsidR="00646A2F">
        <w:t>,</w:t>
      </w:r>
      <w:r w:rsidR="00292B69">
        <w:t xml:space="preserve"> acrescidos de 5% </w:t>
      </w:r>
      <w:r w:rsidR="00292B69" w:rsidRPr="002865F5">
        <w:rPr>
          <w:sz w:val="20"/>
          <w:szCs w:val="18"/>
        </w:rPr>
        <w:t>(cinco por cento)</w:t>
      </w:r>
      <w:r w:rsidR="00292B69">
        <w:t xml:space="preserve"> dessa quantia a título de honorários advocatícios sucumbenciais ao patrono dos demandantes</w:t>
      </w:r>
      <w:r w:rsidR="00844D50">
        <w:t xml:space="preserve"> </w:t>
      </w:r>
      <w:r w:rsidR="00844D50" w:rsidRPr="002865F5">
        <w:rPr>
          <w:sz w:val="20"/>
          <w:szCs w:val="18"/>
        </w:rPr>
        <w:t>(R$ 4.154,76</w:t>
      </w:r>
      <w:r w:rsidR="00670E81">
        <w:rPr>
          <w:sz w:val="20"/>
          <w:szCs w:val="18"/>
        </w:rPr>
        <w:t xml:space="preserve"> </w:t>
      </w:r>
      <w:r w:rsidR="0062695C">
        <w:rPr>
          <w:sz w:val="20"/>
          <w:szCs w:val="18"/>
        </w:rPr>
        <w:t>– art. 85</w:t>
      </w:r>
      <w:r w:rsidR="009F6367">
        <w:rPr>
          <w:sz w:val="20"/>
          <w:szCs w:val="18"/>
        </w:rPr>
        <w:t xml:space="preserve"> do CPC</w:t>
      </w:r>
      <w:r w:rsidR="00844D50" w:rsidRPr="002865F5">
        <w:rPr>
          <w:sz w:val="20"/>
          <w:szCs w:val="18"/>
        </w:rPr>
        <w:t>)</w:t>
      </w:r>
      <w:r w:rsidR="00BF6B35">
        <w:t>, cujo pagamento pode ser efetivado até o</w:t>
      </w:r>
      <w:r w:rsidR="002865F5">
        <w:t xml:space="preserve"> </w:t>
      </w:r>
      <w:r w:rsidR="00BF6B35">
        <w:t xml:space="preserve">final deste ano </w:t>
      </w:r>
      <w:r w:rsidR="00BF6B35" w:rsidRPr="00BF6B35">
        <w:rPr>
          <w:sz w:val="20"/>
          <w:szCs w:val="18"/>
        </w:rPr>
        <w:t>(dezembro/2023)</w:t>
      </w:r>
      <w:r w:rsidR="00F43625">
        <w:t>, desde que corrigido monetariamente.</w:t>
      </w:r>
      <w:r w:rsidR="00005A37">
        <w:t xml:space="preserve"> </w:t>
      </w:r>
    </w:p>
    <w:p w14:paraId="64628777" w14:textId="1AA860F9" w:rsidR="009F6367" w:rsidRDefault="009F6367" w:rsidP="00B24FBE">
      <w:pPr>
        <w:pStyle w:val="SemEspaamento"/>
      </w:pPr>
      <w:r>
        <w:t>Essa proposta, é bom que se diga, deve ser estendida aos demais réus desta ação, pois possuem o condão de encerrar, desde logo, o presente litígio.</w:t>
      </w:r>
    </w:p>
    <w:p w14:paraId="6269AAF8" w14:textId="44DFFE64" w:rsidR="00EA31F4" w:rsidRDefault="00855AD0" w:rsidP="00B24FBE">
      <w:pPr>
        <w:pStyle w:val="SemEspaamento"/>
      </w:pPr>
      <w:r>
        <w:t>No mais, o</w:t>
      </w:r>
      <w:r w:rsidR="00311F42">
        <w:t xml:space="preserve">s autores </w:t>
      </w:r>
      <w:r>
        <w:t xml:space="preserve">registram que </w:t>
      </w:r>
      <w:r w:rsidRPr="005077EA">
        <w:rPr>
          <w:u w:val="single"/>
        </w:rPr>
        <w:t>não</w:t>
      </w:r>
      <w:r>
        <w:t xml:space="preserve"> </w:t>
      </w:r>
      <w:r w:rsidRPr="005077EA">
        <w:rPr>
          <w:u w:val="single"/>
        </w:rPr>
        <w:t>possuem</w:t>
      </w:r>
      <w:r>
        <w:t xml:space="preserve"> </w:t>
      </w:r>
      <w:r w:rsidRPr="005077EA">
        <w:rPr>
          <w:u w:val="single"/>
        </w:rPr>
        <w:t>interesse</w:t>
      </w:r>
      <w:r>
        <w:t xml:space="preserve"> em </w:t>
      </w:r>
      <w:r w:rsidR="00924632">
        <w:t xml:space="preserve">comparecer à </w:t>
      </w:r>
      <w:r>
        <w:t xml:space="preserve">nova </w:t>
      </w:r>
      <w:r w:rsidRPr="005077EA">
        <w:rPr>
          <w:u w:val="single"/>
        </w:rPr>
        <w:t>audiência</w:t>
      </w:r>
      <w:r>
        <w:t xml:space="preserve"> de </w:t>
      </w:r>
      <w:r w:rsidRPr="005077EA">
        <w:rPr>
          <w:u w:val="single"/>
        </w:rPr>
        <w:t>conciliação</w:t>
      </w:r>
      <w:r>
        <w:t xml:space="preserve">, </w:t>
      </w:r>
      <w:r w:rsidR="00BB622D">
        <w:t xml:space="preserve">razão pela qual requerem que </w:t>
      </w:r>
      <w:r>
        <w:t xml:space="preserve">as partes </w:t>
      </w:r>
      <w:r w:rsidR="00BB622D">
        <w:t>já citadas</w:t>
      </w:r>
      <w:r w:rsidR="003A57C5">
        <w:t xml:space="preserve"> </w:t>
      </w:r>
      <w:r w:rsidR="003A57C5" w:rsidRPr="003A57C5">
        <w:rPr>
          <w:sz w:val="20"/>
          <w:szCs w:val="18"/>
        </w:rPr>
        <w:t>(Rodrigo Goulart e Imobiliária Drumond)</w:t>
      </w:r>
      <w:r w:rsidR="00BB622D">
        <w:t xml:space="preserve"> sejam intimadas para se manifestar</w:t>
      </w:r>
      <w:r w:rsidR="00497100">
        <w:t>em</w:t>
      </w:r>
      <w:r w:rsidR="00BB622D">
        <w:t xml:space="preserve"> </w:t>
      </w:r>
      <w:r w:rsidR="00BB622D">
        <w:lastRenderedPageBreak/>
        <w:t xml:space="preserve">sobre a proposta de acordo e, caso não </w:t>
      </w:r>
      <w:r w:rsidR="00924632">
        <w:t>a aceitem</w:t>
      </w:r>
      <w:r w:rsidR="00BB622D">
        <w:t xml:space="preserve">, </w:t>
      </w:r>
      <w:r w:rsidR="00EA31F4">
        <w:t xml:space="preserve">que </w:t>
      </w:r>
      <w:r w:rsidR="00BB622D">
        <w:t xml:space="preserve">contestem o feito </w:t>
      </w:r>
      <w:r w:rsidR="00EA31F4">
        <w:t>desde logo, para assegurar a celeridade processual.</w:t>
      </w:r>
    </w:p>
    <w:p w14:paraId="433E5CCA" w14:textId="77777777" w:rsidR="0099682D" w:rsidRDefault="0099682D" w:rsidP="00D2043A">
      <w:pPr>
        <w:pStyle w:val="Ttulo"/>
      </w:pPr>
    </w:p>
    <w:p w14:paraId="612BFFD9" w14:textId="57CF3558" w:rsidR="00D2043A" w:rsidRDefault="00D2043A" w:rsidP="00D2043A">
      <w:pPr>
        <w:pStyle w:val="Ttulo"/>
      </w:pPr>
      <w:r>
        <w:t>II – DA CITAÇÃO DA RÉ ROSEMERI INES KUHSLER</w:t>
      </w:r>
    </w:p>
    <w:p w14:paraId="7D7B4F0C" w14:textId="77777777" w:rsidR="00D2043A" w:rsidRDefault="00D2043A" w:rsidP="00D2043A">
      <w:pPr>
        <w:pStyle w:val="Ttulo"/>
      </w:pPr>
    </w:p>
    <w:p w14:paraId="77B57629" w14:textId="6C07C4AC" w:rsidR="005C0B61" w:rsidRDefault="00EA31F4" w:rsidP="00B141E4">
      <w:pPr>
        <w:pStyle w:val="SemEspaamento"/>
      </w:pPr>
      <w:r>
        <w:t xml:space="preserve">Quanto à ré ROSEMERI, </w:t>
      </w:r>
      <w:r w:rsidR="00B5702F">
        <w:t>que</w:t>
      </w:r>
      <w:r w:rsidR="009732F7">
        <w:t xml:space="preserve"> </w:t>
      </w:r>
      <w:r>
        <w:t>evidentemente busca se esquivar d</w:t>
      </w:r>
      <w:r w:rsidR="00D54FF8">
        <w:t>o recebimento do ato citatório,</w:t>
      </w:r>
      <w:r w:rsidR="009732F7">
        <w:t xml:space="preserve"> conforme se extrai das certidões dos eventos 109 e 123,</w:t>
      </w:r>
      <w:r>
        <w:t xml:space="preserve"> </w:t>
      </w:r>
      <w:r w:rsidR="00D54FF8">
        <w:t>os demandantes, com fundamento no</w:t>
      </w:r>
      <w:r w:rsidR="006E59C2">
        <w:t>s arts. 252 e seguintes do CPC,</w:t>
      </w:r>
      <w:r w:rsidR="00D54FF8">
        <w:t xml:space="preserve"> </w:t>
      </w:r>
      <w:r w:rsidR="006E59C2">
        <w:t>postulam pel</w:t>
      </w:r>
      <w:r w:rsidR="00D54FF8">
        <w:t xml:space="preserve">a </w:t>
      </w:r>
      <w:r w:rsidR="00D54FF8" w:rsidRPr="000D2270">
        <w:rPr>
          <w:u w:val="single"/>
        </w:rPr>
        <w:t>citação</w:t>
      </w:r>
      <w:r w:rsidR="00D54FF8">
        <w:t xml:space="preserve"> </w:t>
      </w:r>
      <w:r w:rsidR="00D54FF8" w:rsidRPr="000D2270">
        <w:rPr>
          <w:u w:val="single"/>
        </w:rPr>
        <w:t>por</w:t>
      </w:r>
      <w:r w:rsidR="00D54FF8">
        <w:t xml:space="preserve"> </w:t>
      </w:r>
      <w:r w:rsidR="00D54FF8" w:rsidRPr="000D2270">
        <w:rPr>
          <w:u w:val="single"/>
        </w:rPr>
        <w:t>hora</w:t>
      </w:r>
      <w:r w:rsidR="00D54FF8">
        <w:t xml:space="preserve"> certa no </w:t>
      </w:r>
      <w:r w:rsidR="00F52B74">
        <w:t xml:space="preserve">seu </w:t>
      </w:r>
      <w:r w:rsidR="00D54FF8">
        <w:t>local de trabalho</w:t>
      </w:r>
      <w:r w:rsidR="00E26099">
        <w:t xml:space="preserve"> </w:t>
      </w:r>
      <w:r w:rsidR="00E26099" w:rsidRPr="000D2270">
        <w:rPr>
          <w:sz w:val="20"/>
          <w:szCs w:val="18"/>
        </w:rPr>
        <w:t>(</w:t>
      </w:r>
      <w:r w:rsidR="008071E6" w:rsidRPr="000D2270">
        <w:rPr>
          <w:sz w:val="20"/>
          <w:szCs w:val="18"/>
        </w:rPr>
        <w:t xml:space="preserve">seu </w:t>
      </w:r>
      <w:r w:rsidR="00E26099" w:rsidRPr="000D2270">
        <w:rPr>
          <w:sz w:val="20"/>
          <w:szCs w:val="18"/>
        </w:rPr>
        <w:t xml:space="preserve">domicílio </w:t>
      </w:r>
      <w:r w:rsidR="008071E6" w:rsidRPr="000D2270">
        <w:rPr>
          <w:sz w:val="20"/>
          <w:szCs w:val="18"/>
        </w:rPr>
        <w:t>–</w:t>
      </w:r>
      <w:r w:rsidR="00E26099" w:rsidRPr="000D2270">
        <w:rPr>
          <w:sz w:val="20"/>
          <w:szCs w:val="18"/>
        </w:rPr>
        <w:t xml:space="preserve"> </w:t>
      </w:r>
      <w:r w:rsidR="008071E6" w:rsidRPr="000D2270">
        <w:rPr>
          <w:sz w:val="20"/>
          <w:szCs w:val="18"/>
        </w:rPr>
        <w:t>art. 72 do CC)</w:t>
      </w:r>
      <w:r w:rsidR="00F52B74">
        <w:t xml:space="preserve">, que fica </w:t>
      </w:r>
      <w:r w:rsidR="00D6006A">
        <w:t>localizado na</w:t>
      </w:r>
      <w:r w:rsidR="000D2270" w:rsidRPr="000D2270">
        <w:t xml:space="preserve"> </w:t>
      </w:r>
      <w:r w:rsidR="000D2270">
        <w:t>unidade da Imobiliária Drumond localizada na Avenida Madre Benvenuta, n. 1.296, loja 101, Santa Mônica, Florianópolis/SC, CEP n. 88.036-500</w:t>
      </w:r>
      <w:r w:rsidR="00B141E4">
        <w:t>,</w:t>
      </w:r>
      <w:r w:rsidR="005C0B61">
        <w:t xml:space="preserve"> </w:t>
      </w:r>
      <w:r w:rsidR="00755F50">
        <w:t xml:space="preserve">caso se mostre </w:t>
      </w:r>
      <w:r w:rsidR="00755F50" w:rsidRPr="00CB303E">
        <w:rPr>
          <w:u w:val="single"/>
        </w:rPr>
        <w:t>infrutífera</w:t>
      </w:r>
      <w:r w:rsidR="00B141E4">
        <w:t xml:space="preserve"> a </w:t>
      </w:r>
      <w:r w:rsidR="00B141E4" w:rsidRPr="00CB303E">
        <w:rPr>
          <w:u w:val="single"/>
        </w:rPr>
        <w:t>proposta</w:t>
      </w:r>
      <w:r w:rsidR="00B141E4">
        <w:t xml:space="preserve"> de </w:t>
      </w:r>
      <w:r w:rsidR="00B141E4" w:rsidRPr="00CB303E">
        <w:rPr>
          <w:u w:val="single"/>
        </w:rPr>
        <w:t>acordo</w:t>
      </w:r>
      <w:r w:rsidR="00B141E4">
        <w:t xml:space="preserve"> ora apresentada</w:t>
      </w:r>
      <w:r w:rsidR="00B04DA2">
        <w:t xml:space="preserve"> aos </w:t>
      </w:r>
      <w:r w:rsidR="00B04DA2" w:rsidRPr="00CB303E">
        <w:rPr>
          <w:u w:val="single"/>
        </w:rPr>
        <w:t>demais</w:t>
      </w:r>
      <w:r w:rsidR="00B04DA2">
        <w:t xml:space="preserve"> </w:t>
      </w:r>
      <w:r w:rsidR="00B04DA2" w:rsidRPr="00CB303E">
        <w:rPr>
          <w:u w:val="single"/>
        </w:rPr>
        <w:t>réus</w:t>
      </w:r>
      <w:r w:rsidR="00B141E4">
        <w:t>.</w:t>
      </w:r>
    </w:p>
    <w:p w14:paraId="7E17F1CF" w14:textId="77777777" w:rsidR="00D2043A" w:rsidRDefault="00D2043A" w:rsidP="00D2043A">
      <w:pPr>
        <w:pStyle w:val="SemEspaamento"/>
        <w:numPr>
          <w:ilvl w:val="0"/>
          <w:numId w:val="0"/>
        </w:numPr>
      </w:pPr>
    </w:p>
    <w:p w14:paraId="2C96CC95" w14:textId="5BDF0DFF" w:rsidR="00D2043A" w:rsidRDefault="00D2043A" w:rsidP="00D2043A">
      <w:pPr>
        <w:pStyle w:val="Ttulo"/>
      </w:pPr>
      <w:r>
        <w:t>III – REQUERIMENTOS</w:t>
      </w:r>
    </w:p>
    <w:p w14:paraId="43A44C55" w14:textId="77777777" w:rsidR="00D2043A" w:rsidRPr="00D2043A" w:rsidRDefault="00D2043A" w:rsidP="00D2043A"/>
    <w:p w14:paraId="51A0775B" w14:textId="2DD6E20D" w:rsidR="00EB717D" w:rsidRDefault="00EB67F6" w:rsidP="00EB67F6">
      <w:pPr>
        <w:pStyle w:val="SemEspaamento"/>
      </w:pPr>
      <w:r>
        <w:t>À vista do exposto, é esta para requerer</w:t>
      </w:r>
      <w:r w:rsidR="00EB717D">
        <w:t>:</w:t>
      </w:r>
    </w:p>
    <w:p w14:paraId="3BC14ED8" w14:textId="77777777" w:rsidR="005077EA" w:rsidRDefault="005077EA" w:rsidP="005077EA">
      <w:pPr>
        <w:pStyle w:val="SemEspaamento"/>
        <w:numPr>
          <w:ilvl w:val="0"/>
          <w:numId w:val="0"/>
        </w:numPr>
      </w:pPr>
    </w:p>
    <w:p w14:paraId="697E72BD" w14:textId="6B65CB80" w:rsidR="005077EA" w:rsidRDefault="00EB717D" w:rsidP="005077EA">
      <w:pPr>
        <w:pStyle w:val="SemEspaamento"/>
        <w:numPr>
          <w:ilvl w:val="0"/>
          <w:numId w:val="4"/>
        </w:numPr>
        <w:ind w:left="0" w:firstLine="1701"/>
      </w:pPr>
      <w:r>
        <w:t xml:space="preserve">a </w:t>
      </w:r>
      <w:r w:rsidR="00EB67F6">
        <w:t>intimação dos réus Rodrigo Goulart e Imobiliária Drumond EIRELI para</w:t>
      </w:r>
      <w:r w:rsidR="00B141E4">
        <w:t xml:space="preserve"> que</w:t>
      </w:r>
      <w:r w:rsidR="00A001FE">
        <w:t xml:space="preserve">, no prazo de 15 </w:t>
      </w:r>
      <w:r w:rsidR="00A001FE" w:rsidRPr="00A001FE">
        <w:rPr>
          <w:sz w:val="20"/>
          <w:szCs w:val="18"/>
        </w:rPr>
        <w:t>(quinze)</w:t>
      </w:r>
      <w:r w:rsidR="00A001FE">
        <w:t xml:space="preserve"> dias, </w:t>
      </w:r>
      <w:r w:rsidR="00EB67F6">
        <w:t>manifestar</w:t>
      </w:r>
      <w:r w:rsidR="00A001FE">
        <w:t>em-se</w:t>
      </w:r>
      <w:r w:rsidR="00EB67F6">
        <w:t xml:space="preserve"> sobre a contraproposta </w:t>
      </w:r>
      <w:r w:rsidR="00925CD6">
        <w:t xml:space="preserve">de acordo </w:t>
      </w:r>
      <w:r w:rsidR="00EB67F6">
        <w:t>apresentada</w:t>
      </w:r>
      <w:r w:rsidR="00925CD6">
        <w:t xml:space="preserve"> </w:t>
      </w:r>
      <w:r w:rsidR="00AD3AF0">
        <w:t>ou</w:t>
      </w:r>
      <w:r w:rsidR="00925CD6">
        <w:t xml:space="preserve">, </w:t>
      </w:r>
      <w:r w:rsidR="0018022B">
        <w:t>caso</w:t>
      </w:r>
      <w:r w:rsidR="00A001FE">
        <w:t xml:space="preserve"> não tenham interesse em aceitá-la, </w:t>
      </w:r>
      <w:r w:rsidR="00AD3AF0">
        <w:t>apresentarem contestação</w:t>
      </w:r>
      <w:r w:rsidR="005077EA">
        <w:t>;</w:t>
      </w:r>
    </w:p>
    <w:p w14:paraId="393251B9" w14:textId="23A16323" w:rsidR="000620BC" w:rsidRDefault="00B141E4" w:rsidP="00E02C9F">
      <w:pPr>
        <w:pStyle w:val="SemEspaamento"/>
        <w:numPr>
          <w:ilvl w:val="0"/>
          <w:numId w:val="4"/>
        </w:numPr>
        <w:ind w:left="0" w:firstLine="1701"/>
      </w:pPr>
      <w:r>
        <w:t xml:space="preserve">caso os réus </w:t>
      </w:r>
      <w:r w:rsidR="00E655F1">
        <w:t>acima mencionados</w:t>
      </w:r>
      <w:r>
        <w:t xml:space="preserve"> </w:t>
      </w:r>
      <w:r w:rsidR="00320891" w:rsidRPr="005D15C3">
        <w:rPr>
          <w:u w:val="single"/>
        </w:rPr>
        <w:t>rejeitem</w:t>
      </w:r>
      <w:r>
        <w:t xml:space="preserve"> a </w:t>
      </w:r>
      <w:r w:rsidRPr="005D15C3">
        <w:rPr>
          <w:u w:val="single"/>
        </w:rPr>
        <w:t>proposta</w:t>
      </w:r>
      <w:r>
        <w:t xml:space="preserve"> de acordo delineada</w:t>
      </w:r>
      <w:r w:rsidR="00320891">
        <w:t xml:space="preserve"> </w:t>
      </w:r>
      <w:r w:rsidR="00320891" w:rsidRPr="005D15C3">
        <w:rPr>
          <w:u w:val="single"/>
        </w:rPr>
        <w:t>e</w:t>
      </w:r>
      <w:r w:rsidR="00320891">
        <w:t xml:space="preserve"> </w:t>
      </w:r>
      <w:r w:rsidR="00320891" w:rsidRPr="005D15C3">
        <w:rPr>
          <w:u w:val="single"/>
        </w:rPr>
        <w:t>contestem</w:t>
      </w:r>
      <w:r w:rsidR="00320891">
        <w:t xml:space="preserve"> o feito</w:t>
      </w:r>
      <w:r>
        <w:t xml:space="preserve">, </w:t>
      </w:r>
      <w:r w:rsidR="00AD3AF0">
        <w:t xml:space="preserve">que seja determinada a citação por </w:t>
      </w:r>
      <w:r w:rsidR="00AD3AF0" w:rsidRPr="00EB717D">
        <w:rPr>
          <w:u w:val="single"/>
        </w:rPr>
        <w:t>hora</w:t>
      </w:r>
      <w:r w:rsidR="00AD3AF0">
        <w:t xml:space="preserve"> </w:t>
      </w:r>
      <w:r w:rsidR="00AD3AF0" w:rsidRPr="00EB717D">
        <w:rPr>
          <w:u w:val="single"/>
        </w:rPr>
        <w:t>certa</w:t>
      </w:r>
      <w:r w:rsidR="00AD3AF0">
        <w:t xml:space="preserve"> da ré ROSEMERI, no </w:t>
      </w:r>
      <w:r w:rsidR="0099682D">
        <w:t xml:space="preserve">seu local de trabalho </w:t>
      </w:r>
      <w:r w:rsidR="0099682D" w:rsidRPr="0099682D">
        <w:rPr>
          <w:sz w:val="20"/>
          <w:szCs w:val="18"/>
        </w:rPr>
        <w:t>(Avenida Madre Benvenuta, n. 1.296, loja 101, Santa Mônica, Florianópolis/SC, CEP n. 88.036-500)</w:t>
      </w:r>
      <w:r w:rsidR="00AD3AF0">
        <w:t>,</w:t>
      </w:r>
      <w:r w:rsidR="000B5DC2">
        <w:t xml:space="preserve"> conforme autorizado pelo art. 252 do CPC</w:t>
      </w:r>
      <w:r w:rsidR="00CE6BA8">
        <w:t xml:space="preserve">, </w:t>
      </w:r>
      <w:r w:rsidR="00CF49B9">
        <w:t xml:space="preserve">informando-a, também, da </w:t>
      </w:r>
      <w:r w:rsidR="005D15C3">
        <w:t xml:space="preserve">possibilidade </w:t>
      </w:r>
      <w:r w:rsidR="00CF49B9">
        <w:t xml:space="preserve">de acordo </w:t>
      </w:r>
      <w:r w:rsidR="005D15C3">
        <w:t xml:space="preserve">nos termos da proposta ora </w:t>
      </w:r>
      <w:r w:rsidR="00CF49B9">
        <w:t>realizada</w:t>
      </w:r>
      <w:r w:rsidR="00FD6B7A">
        <w:t>,</w:t>
      </w:r>
      <w:r w:rsidR="00CF49B9">
        <w:t xml:space="preserve"> </w:t>
      </w:r>
      <w:r w:rsidR="00FD6B7A">
        <w:t xml:space="preserve">de forma a </w:t>
      </w:r>
      <w:r w:rsidR="00B04DA2">
        <w:t xml:space="preserve">garantir </w:t>
      </w:r>
      <w:r w:rsidR="00CE6BA8">
        <w:t>o regular andamento do feito</w:t>
      </w:r>
      <w:r w:rsidR="00E02C9F">
        <w:t>.</w:t>
      </w:r>
    </w:p>
    <w:p w14:paraId="0DAFF7C2" w14:textId="77777777" w:rsidR="00B24FBE" w:rsidRDefault="00B24FBE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0AB78F0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2D4B6D73" w14:textId="5F4E8B6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1D65BE">
        <w:rPr>
          <w:rFonts w:ascii="Arial" w:eastAsia="Calibri" w:hAnsi="Arial" w:cs="Times New Roman"/>
          <w:noProof/>
          <w:sz w:val="24"/>
          <w:szCs w:val="24"/>
        </w:rPr>
        <w:t>27 de junho de 2023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1B29B96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C0795EA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A0F3CB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5988142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DDB5056" w14:textId="01B60755" w:rsidR="00131BEB" w:rsidRPr="00E655F1" w:rsidRDefault="000169F1" w:rsidP="00E655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E655F1" w:rsidSect="005D15C3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2CA9F7" w14:textId="77777777" w:rsidR="00F03E52" w:rsidRDefault="00F03E52" w:rsidP="00943258">
      <w:pPr>
        <w:spacing w:after="0" w:line="240" w:lineRule="auto"/>
      </w:pPr>
      <w:r>
        <w:separator/>
      </w:r>
    </w:p>
  </w:endnote>
  <w:endnote w:type="continuationSeparator" w:id="0">
    <w:p w14:paraId="55943564" w14:textId="77777777" w:rsidR="00F03E52" w:rsidRDefault="00F03E52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FFB161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56C10EA9" wp14:editId="475C590A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457466829" name="Imagem 145746682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1E8AA821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D70ABC" w14:textId="77777777" w:rsidR="00F03E52" w:rsidRDefault="00F03E52" w:rsidP="00943258">
      <w:pPr>
        <w:spacing w:after="0" w:line="240" w:lineRule="auto"/>
      </w:pPr>
      <w:r>
        <w:separator/>
      </w:r>
    </w:p>
  </w:footnote>
  <w:footnote w:type="continuationSeparator" w:id="0">
    <w:p w14:paraId="33870CE5" w14:textId="77777777" w:rsidR="00F03E52" w:rsidRDefault="00F03E52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BEC74F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4917FE" wp14:editId="292A4C62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101640509" name="Imagem 1101640509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EF11B9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2BCF774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66DF79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6E0E62C6"/>
    <w:multiLevelType w:val="hybridMultilevel"/>
    <w:tmpl w:val="F7DC43E6"/>
    <w:lvl w:ilvl="0" w:tplc="5C6050BE">
      <w:start w:val="1"/>
      <w:numFmt w:val="lowerLetter"/>
      <w:lvlText w:val="%1)"/>
      <w:lvlJc w:val="left"/>
      <w:pPr>
        <w:ind w:left="2061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60563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27"/>
    <w:rsid w:val="0000130F"/>
    <w:rsid w:val="00003F31"/>
    <w:rsid w:val="00005A37"/>
    <w:rsid w:val="000169F1"/>
    <w:rsid w:val="0004298B"/>
    <w:rsid w:val="000466E2"/>
    <w:rsid w:val="000620BC"/>
    <w:rsid w:val="00097661"/>
    <w:rsid w:val="000B5DC2"/>
    <w:rsid w:val="000D2270"/>
    <w:rsid w:val="000D228C"/>
    <w:rsid w:val="00131BEB"/>
    <w:rsid w:val="001667B0"/>
    <w:rsid w:val="001761C0"/>
    <w:rsid w:val="0018022B"/>
    <w:rsid w:val="00180518"/>
    <w:rsid w:val="00183BE2"/>
    <w:rsid w:val="001B2B98"/>
    <w:rsid w:val="001B2E75"/>
    <w:rsid w:val="001D65BE"/>
    <w:rsid w:val="001D6967"/>
    <w:rsid w:val="00201F45"/>
    <w:rsid w:val="00207BE4"/>
    <w:rsid w:val="00214E09"/>
    <w:rsid w:val="0024185D"/>
    <w:rsid w:val="00272BFB"/>
    <w:rsid w:val="002865F5"/>
    <w:rsid w:val="00291F6C"/>
    <w:rsid w:val="00292B69"/>
    <w:rsid w:val="002C6627"/>
    <w:rsid w:val="00311F42"/>
    <w:rsid w:val="00320891"/>
    <w:rsid w:val="00377A2E"/>
    <w:rsid w:val="003801CD"/>
    <w:rsid w:val="003A57C5"/>
    <w:rsid w:val="003E46B9"/>
    <w:rsid w:val="00452730"/>
    <w:rsid w:val="0045718C"/>
    <w:rsid w:val="004768BB"/>
    <w:rsid w:val="004949AD"/>
    <w:rsid w:val="00497100"/>
    <w:rsid w:val="004F2B78"/>
    <w:rsid w:val="004F384D"/>
    <w:rsid w:val="00501A18"/>
    <w:rsid w:val="005077EA"/>
    <w:rsid w:val="005321DA"/>
    <w:rsid w:val="005859F5"/>
    <w:rsid w:val="005B67EA"/>
    <w:rsid w:val="005C0B61"/>
    <w:rsid w:val="005D15C3"/>
    <w:rsid w:val="005E58E2"/>
    <w:rsid w:val="0062695C"/>
    <w:rsid w:val="00646A2F"/>
    <w:rsid w:val="00670E81"/>
    <w:rsid w:val="00673228"/>
    <w:rsid w:val="00685BCE"/>
    <w:rsid w:val="00693F8B"/>
    <w:rsid w:val="00696295"/>
    <w:rsid w:val="006C0DFC"/>
    <w:rsid w:val="006E59C2"/>
    <w:rsid w:val="00722DF5"/>
    <w:rsid w:val="00755F50"/>
    <w:rsid w:val="00795616"/>
    <w:rsid w:val="00797900"/>
    <w:rsid w:val="007C36DB"/>
    <w:rsid w:val="008071E6"/>
    <w:rsid w:val="00810D34"/>
    <w:rsid w:val="00844D50"/>
    <w:rsid w:val="00855AD0"/>
    <w:rsid w:val="008A0012"/>
    <w:rsid w:val="008E31FF"/>
    <w:rsid w:val="008E377D"/>
    <w:rsid w:val="008F2218"/>
    <w:rsid w:val="008F53CE"/>
    <w:rsid w:val="008F7B29"/>
    <w:rsid w:val="0090226D"/>
    <w:rsid w:val="00924163"/>
    <w:rsid w:val="00924632"/>
    <w:rsid w:val="00925CD6"/>
    <w:rsid w:val="00943258"/>
    <w:rsid w:val="0096434B"/>
    <w:rsid w:val="009732F7"/>
    <w:rsid w:val="0099682D"/>
    <w:rsid w:val="009F6367"/>
    <w:rsid w:val="00A001FE"/>
    <w:rsid w:val="00A049FC"/>
    <w:rsid w:val="00AD3AF0"/>
    <w:rsid w:val="00B04DA2"/>
    <w:rsid w:val="00B141E4"/>
    <w:rsid w:val="00B14A81"/>
    <w:rsid w:val="00B24FBE"/>
    <w:rsid w:val="00B5702F"/>
    <w:rsid w:val="00B6363E"/>
    <w:rsid w:val="00B746BA"/>
    <w:rsid w:val="00BA2544"/>
    <w:rsid w:val="00BB622D"/>
    <w:rsid w:val="00BF6B35"/>
    <w:rsid w:val="00C03B4C"/>
    <w:rsid w:val="00C0456B"/>
    <w:rsid w:val="00C30BA4"/>
    <w:rsid w:val="00CB303E"/>
    <w:rsid w:val="00CB5FC5"/>
    <w:rsid w:val="00CE6BA8"/>
    <w:rsid w:val="00CF49B9"/>
    <w:rsid w:val="00D2043A"/>
    <w:rsid w:val="00D32740"/>
    <w:rsid w:val="00D54FF8"/>
    <w:rsid w:val="00D6006A"/>
    <w:rsid w:val="00DE0162"/>
    <w:rsid w:val="00DE0552"/>
    <w:rsid w:val="00DF5478"/>
    <w:rsid w:val="00E02C9F"/>
    <w:rsid w:val="00E05790"/>
    <w:rsid w:val="00E26099"/>
    <w:rsid w:val="00E3340E"/>
    <w:rsid w:val="00E655F1"/>
    <w:rsid w:val="00E90F3C"/>
    <w:rsid w:val="00E968BB"/>
    <w:rsid w:val="00EA31F4"/>
    <w:rsid w:val="00EB4346"/>
    <w:rsid w:val="00EB67F6"/>
    <w:rsid w:val="00EB717D"/>
    <w:rsid w:val="00EE3903"/>
    <w:rsid w:val="00F03E52"/>
    <w:rsid w:val="00F11B2C"/>
    <w:rsid w:val="00F22B73"/>
    <w:rsid w:val="00F43625"/>
    <w:rsid w:val="00F52B74"/>
    <w:rsid w:val="00F6084F"/>
    <w:rsid w:val="00F939FA"/>
    <w:rsid w:val="00FB3A3F"/>
    <w:rsid w:val="00FB49F9"/>
    <w:rsid w:val="00FC63CA"/>
    <w:rsid w:val="00FD6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B7012B"/>
  <w15:chartTrackingRefBased/>
  <w15:docId w15:val="{6E2BC13E-891D-47CE-8FDE-DED71B03E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</Template>
  <TotalTime>15</TotalTime>
  <Pages>2</Pages>
  <Words>530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22</cp:revision>
  <cp:lastPrinted>2022-07-18T22:35:00Z</cp:lastPrinted>
  <dcterms:created xsi:type="dcterms:W3CDTF">2023-06-26T18:42:00Z</dcterms:created>
  <dcterms:modified xsi:type="dcterms:W3CDTF">2023-06-27T18:27:00Z</dcterms:modified>
</cp:coreProperties>
</file>