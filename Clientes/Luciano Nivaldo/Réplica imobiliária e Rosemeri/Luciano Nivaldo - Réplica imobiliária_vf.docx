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BAFA2" w14:textId="77777777" w:rsidR="00B507F5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23DDD14A" w14:textId="77777777" w:rsidR="00B507F5" w:rsidRPr="00980061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2CBE4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44B2A8" w14:textId="77777777" w:rsidR="00B507F5" w:rsidRPr="00136102" w:rsidRDefault="00B507F5" w:rsidP="00933070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86C627" w14:textId="77777777" w:rsidR="00B507F5" w:rsidRPr="00125702" w:rsidRDefault="00B507F5" w:rsidP="00B507F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3C6C87F5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A887EA" w14:textId="77777777" w:rsidR="00B507F5" w:rsidRPr="00136102" w:rsidRDefault="00B507F5" w:rsidP="00B507F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72E18B" w14:textId="45B367E5" w:rsidR="00B507F5" w:rsidRPr="00125702" w:rsidRDefault="00B507F5" w:rsidP="00B507F5">
      <w:pPr>
        <w:pStyle w:val="Qualificaodaspartes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proposta contra 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à intimação dos eventos nºs. </w:t>
      </w:r>
      <w:r w:rsidR="008C3260">
        <w:t>195 a 197</w:t>
      </w:r>
      <w:r>
        <w:t xml:space="preserve">, apresentar, a tempo e modo, </w:t>
      </w:r>
      <w:r>
        <w:rPr>
          <w:b/>
          <w:bCs w:val="0"/>
          <w:i/>
          <w:iCs/>
        </w:rPr>
        <w:t>RÉPLICA</w:t>
      </w:r>
      <w:r>
        <w:t xml:space="preserve"> </w:t>
      </w:r>
      <w:r w:rsidRPr="00B507F5">
        <w:rPr>
          <w:b/>
          <w:bCs w:val="0"/>
        </w:rPr>
        <w:t>À CONTESTAÇÃO</w:t>
      </w:r>
      <w:r>
        <w:t xml:space="preserve"> </w:t>
      </w:r>
      <w:r w:rsidR="00941DBF">
        <w:t xml:space="preserve">das </w:t>
      </w:r>
      <w:r w:rsidR="0055582E">
        <w:t xml:space="preserve">rés </w:t>
      </w:r>
      <w:r w:rsidR="00E74B83">
        <w:t xml:space="preserve">IMOBILIÁRIA DRUMOND EIRELI e ROSEMERI INÊS KUHSLER </w:t>
      </w:r>
      <w:r w:rsidRPr="00B507F5">
        <w:rPr>
          <w:sz w:val="20"/>
          <w:szCs w:val="18"/>
        </w:rPr>
        <w:t xml:space="preserve">(evento </w:t>
      </w:r>
      <w:r w:rsidR="00E74B83">
        <w:rPr>
          <w:sz w:val="20"/>
          <w:szCs w:val="18"/>
        </w:rPr>
        <w:t>194</w:t>
      </w:r>
      <w:r w:rsidRPr="00B507F5">
        <w:rPr>
          <w:sz w:val="20"/>
          <w:szCs w:val="18"/>
        </w:rPr>
        <w:t>)</w:t>
      </w:r>
      <w:r>
        <w:t xml:space="preserve">, nos </w:t>
      </w:r>
      <w:r w:rsidR="00EE6CF6">
        <w:t>pelos motivos de fato e de direito a seguir delineados</w:t>
      </w:r>
      <w:r>
        <w:t>.</w:t>
      </w:r>
    </w:p>
    <w:p w14:paraId="53BEB85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6B2BE4A" w14:textId="4197B41C" w:rsidR="000169F1" w:rsidRPr="005C4689" w:rsidRDefault="000169F1" w:rsidP="00E7753B">
      <w:pPr>
        <w:pStyle w:val="Ttulo"/>
      </w:pPr>
      <w:r w:rsidRPr="005C4689">
        <w:t>I –</w:t>
      </w:r>
      <w:r>
        <w:t xml:space="preserve"> </w:t>
      </w:r>
      <w:r w:rsidR="00B507F5">
        <w:t>SÍNTESE DA DEMANDA</w:t>
      </w:r>
    </w:p>
    <w:p w14:paraId="223B112C" w14:textId="77777777" w:rsidR="000169F1" w:rsidRPr="004A3F4E" w:rsidRDefault="000169F1" w:rsidP="000169F1"/>
    <w:p w14:paraId="7E65DC87" w14:textId="6481A037" w:rsidR="000169F1" w:rsidRDefault="00B507F5" w:rsidP="000169F1">
      <w:pPr>
        <w:pStyle w:val="SemEspaamento"/>
      </w:pPr>
      <w:r>
        <w:t xml:space="preserve">Os autores ajuizaram ação de rescisão de contrato c/c pedido de indenização por danos morais contra os réus, em síntese, </w:t>
      </w:r>
      <w:r w:rsidR="00A9528F">
        <w:t>porque</w:t>
      </w:r>
      <w:r>
        <w:t>, após adquirem imóvel de Rodrigo Goulart no município de Rancho Queimado/SC</w:t>
      </w:r>
      <w:r w:rsidR="00166F9D">
        <w:t>,</w:t>
      </w:r>
      <w:r w:rsidR="00A9528F">
        <w:t xml:space="preserve"> pelo valor de R$ 50.000,00 </w:t>
      </w:r>
      <w:r w:rsidR="00A9528F" w:rsidRPr="00A9528F">
        <w:rPr>
          <w:sz w:val="20"/>
          <w:szCs w:val="18"/>
        </w:rPr>
        <w:t>(cinquenta mil reais</w:t>
      </w:r>
      <w:r w:rsidR="004F501A">
        <w:rPr>
          <w:sz w:val="20"/>
          <w:szCs w:val="18"/>
        </w:rPr>
        <w:t xml:space="preserve"> – evento 1, CONTR8</w:t>
      </w:r>
      <w:r w:rsidR="00A9528F" w:rsidRPr="00A9528F">
        <w:rPr>
          <w:sz w:val="20"/>
          <w:szCs w:val="18"/>
        </w:rPr>
        <w:t>)</w:t>
      </w:r>
      <w:r>
        <w:t xml:space="preserve">, por meio de agenciamento da Imobiliária Drumond, os demandantes foram surpreendidos com a existência da ação civil pública n. </w:t>
      </w:r>
      <w:r w:rsidRPr="00B507F5">
        <w:rPr>
          <w:rFonts w:ascii="ArialMT" w:hAnsi="ArialMT" w:cs="ArialMT"/>
          <w:szCs w:val="24"/>
        </w:rPr>
        <w:t>5000422-98.2022.8.24.0057 e a notícia de que</w:t>
      </w:r>
      <w:r w:rsidR="00A9528F">
        <w:rPr>
          <w:rFonts w:ascii="ArialMT" w:hAnsi="ArialMT" w:cs="ArialMT"/>
          <w:szCs w:val="24"/>
        </w:rPr>
        <w:t xml:space="preserve"> </w:t>
      </w:r>
      <w:r w:rsidRPr="00B507F5">
        <w:rPr>
          <w:rFonts w:ascii="ArialMT" w:hAnsi="ArialMT" w:cs="ArialMT"/>
          <w:szCs w:val="24"/>
        </w:rPr>
        <w:t>o terreno</w:t>
      </w:r>
      <w:r w:rsidR="000169F1" w:rsidRPr="0042579F">
        <w:t xml:space="preserve"> </w:t>
      </w:r>
      <w:r w:rsidR="00A9528F">
        <w:t xml:space="preserve">comprado </w:t>
      </w:r>
      <w:r w:rsidR="00250046">
        <w:t xml:space="preserve">está inserido em </w:t>
      </w:r>
      <w:r w:rsidR="00250046" w:rsidRPr="00250046">
        <w:rPr>
          <w:u w:val="single"/>
        </w:rPr>
        <w:t>loteamento</w:t>
      </w:r>
      <w:r w:rsidR="00250046">
        <w:t xml:space="preserve"> </w:t>
      </w:r>
      <w:r w:rsidR="00A16D8F">
        <w:rPr>
          <w:u w:val="single"/>
        </w:rPr>
        <w:t>clandestino</w:t>
      </w:r>
      <w:r w:rsidR="00250046">
        <w:t xml:space="preserve"> e </w:t>
      </w:r>
      <w:r w:rsidR="00381512">
        <w:rPr>
          <w:rFonts w:ascii="ArialMT" w:hAnsi="ArialMT" w:cs="ArialMT"/>
          <w:szCs w:val="24"/>
        </w:rPr>
        <w:t>pelo menos</w:t>
      </w:r>
      <w:r w:rsidR="00381512" w:rsidRPr="00B507F5">
        <w:rPr>
          <w:rFonts w:ascii="ArialMT" w:hAnsi="ArialMT" w:cs="ArialMT"/>
          <w:szCs w:val="24"/>
        </w:rPr>
        <w:t xml:space="preserve"> </w:t>
      </w:r>
      <w:r w:rsidR="00381512">
        <w:rPr>
          <w:rFonts w:ascii="ArialMT" w:hAnsi="ArialMT" w:cs="ArialMT"/>
          <w:szCs w:val="24"/>
        </w:rPr>
        <w:t xml:space="preserve">uma considerável parte sua </w:t>
      </w:r>
      <w:r>
        <w:t xml:space="preserve">constitui </w:t>
      </w:r>
      <w:r>
        <w:rPr>
          <w:u w:val="single"/>
        </w:rPr>
        <w:t>área</w:t>
      </w:r>
      <w:r w:rsidRPr="00AE1826">
        <w:t xml:space="preserve"> </w:t>
      </w:r>
      <w:r>
        <w:rPr>
          <w:u w:val="single"/>
        </w:rPr>
        <w:t>de preservação</w:t>
      </w:r>
      <w:r w:rsidRPr="00AE1826">
        <w:t xml:space="preserve"> </w:t>
      </w:r>
      <w:r>
        <w:rPr>
          <w:u w:val="single"/>
        </w:rPr>
        <w:t>permanente</w:t>
      </w:r>
      <w:r>
        <w:t xml:space="preserve"> </w:t>
      </w:r>
      <w:r w:rsidRPr="00B507F5">
        <w:rPr>
          <w:sz w:val="20"/>
          <w:szCs w:val="18"/>
        </w:rPr>
        <w:t>(APP</w:t>
      </w:r>
      <w:r w:rsidR="004F501A">
        <w:rPr>
          <w:sz w:val="20"/>
          <w:szCs w:val="18"/>
        </w:rPr>
        <w:t xml:space="preserve"> – evento 1, INIC1, </w:t>
      </w:r>
      <w:r w:rsidR="00DD0220">
        <w:rPr>
          <w:sz w:val="20"/>
          <w:szCs w:val="18"/>
        </w:rPr>
        <w:t>p. 2</w:t>
      </w:r>
      <w:r w:rsidR="00A5641B">
        <w:rPr>
          <w:sz w:val="20"/>
          <w:szCs w:val="18"/>
        </w:rPr>
        <w:t>/</w:t>
      </w:r>
      <w:r w:rsidR="000928BD">
        <w:rPr>
          <w:sz w:val="20"/>
          <w:szCs w:val="18"/>
        </w:rPr>
        <w:t>5</w:t>
      </w:r>
      <w:r w:rsidRPr="00B507F5">
        <w:rPr>
          <w:sz w:val="20"/>
          <w:szCs w:val="18"/>
        </w:rPr>
        <w:t>)</w:t>
      </w:r>
      <w:r>
        <w:t>.</w:t>
      </w:r>
    </w:p>
    <w:p w14:paraId="2A6CC65D" w14:textId="2A0AB6A0" w:rsidR="00B507F5" w:rsidRDefault="00C568DF" w:rsidP="000169F1">
      <w:pPr>
        <w:pStyle w:val="SemEspaamento"/>
      </w:pPr>
      <w:r>
        <w:t>Inicialmente</w:t>
      </w:r>
      <w:r w:rsidR="00B507F5">
        <w:t xml:space="preserve">, os </w:t>
      </w:r>
      <w:r w:rsidR="006C06EE">
        <w:t>demandantes</w:t>
      </w:r>
      <w:r w:rsidR="00B507F5">
        <w:t xml:space="preserve"> registraram que esse imóvel era o sonho da família e foi </w:t>
      </w:r>
      <w:r w:rsidR="001C6E50">
        <w:t>adquirido</w:t>
      </w:r>
      <w:r w:rsidR="00B507F5">
        <w:t xml:space="preserve"> </w:t>
      </w:r>
      <w:r w:rsidR="00C61619">
        <w:t>com muito esforço e sacrifício</w:t>
      </w:r>
      <w:r w:rsidR="000726B2" w:rsidRPr="000726B2">
        <w:t xml:space="preserve"> </w:t>
      </w:r>
      <w:r w:rsidR="000726B2">
        <w:t>em junho de 2018</w:t>
      </w:r>
      <w:r w:rsidR="00C61619">
        <w:t>, para comemorar os 30 anos de união de Luciano e Zeli</w:t>
      </w:r>
      <w:r w:rsidR="00B507F5">
        <w:t xml:space="preserve">, </w:t>
      </w:r>
      <w:r>
        <w:t>sendo que</w:t>
      </w:r>
      <w:r w:rsidR="002F55C6">
        <w:t xml:space="preserve"> </w:t>
      </w:r>
      <w:r w:rsidR="00B507F5">
        <w:t>até a filha do casal adquirente</w:t>
      </w:r>
      <w:r w:rsidR="002F55C6">
        <w:t>, Luma,</w:t>
      </w:r>
      <w:r w:rsidR="00B507F5">
        <w:t xml:space="preserve"> </w:t>
      </w:r>
      <w:r w:rsidR="00166F9D">
        <w:t xml:space="preserve">ajudou na </w:t>
      </w:r>
      <w:r w:rsidR="001C6E50">
        <w:t>compra</w:t>
      </w:r>
      <w:r w:rsidR="00166F9D">
        <w:t xml:space="preserve"> e entregou</w:t>
      </w:r>
      <w:r w:rsidR="002F55C6">
        <w:t xml:space="preserve"> </w:t>
      </w:r>
      <w:r w:rsidR="00B507F5">
        <w:t xml:space="preserve">o seu </w:t>
      </w:r>
      <w:r w:rsidR="002F55C6">
        <w:t xml:space="preserve">veículo </w:t>
      </w:r>
      <w:r w:rsidR="00B507F5">
        <w:t xml:space="preserve">no negócio jurídico, que era utilizado para </w:t>
      </w:r>
      <w:r w:rsidR="002F55C6">
        <w:t>exercer</w:t>
      </w:r>
      <w:r w:rsidR="00414D08">
        <w:t xml:space="preserve"> funções relacionadas à profissão </w:t>
      </w:r>
      <w:r w:rsidR="00B507F5">
        <w:t>de arquiteta autônoma</w:t>
      </w:r>
      <w:r w:rsidR="00DD0220">
        <w:t xml:space="preserve"> </w:t>
      </w:r>
      <w:r w:rsidR="00DD0220">
        <w:rPr>
          <w:sz w:val="20"/>
          <w:szCs w:val="18"/>
        </w:rPr>
        <w:t>(evento 1, INIC1, p. 2/3</w:t>
      </w:r>
      <w:r w:rsidR="00DD0220" w:rsidRPr="00B507F5">
        <w:rPr>
          <w:sz w:val="20"/>
          <w:szCs w:val="18"/>
        </w:rPr>
        <w:t>)</w:t>
      </w:r>
      <w:r w:rsidR="00B507F5">
        <w:t>.</w:t>
      </w:r>
    </w:p>
    <w:p w14:paraId="770C4C5E" w14:textId="2361AC72" w:rsidR="00863E40" w:rsidRDefault="00456A4B" w:rsidP="000169F1">
      <w:pPr>
        <w:pStyle w:val="SemEspaamento"/>
      </w:pPr>
      <w:r>
        <w:t>N</w:t>
      </w:r>
      <w:r w:rsidR="00B507F5">
        <w:t>a exordial foi exposto</w:t>
      </w:r>
      <w:r>
        <w:t>, também,</w:t>
      </w:r>
      <w:r w:rsidR="00B507F5">
        <w:t xml:space="preserve"> que os demandantes tomaram </w:t>
      </w:r>
      <w:r w:rsidR="002F55C6">
        <w:t xml:space="preserve">todas </w:t>
      </w:r>
      <w:r w:rsidR="00B507F5">
        <w:t xml:space="preserve">as precauções </w:t>
      </w:r>
      <w:r w:rsidR="002F55C6">
        <w:t xml:space="preserve">que estavam ao seu alcance para evitar qualquer infortúnio ou </w:t>
      </w:r>
      <w:r w:rsidR="002F55C6">
        <w:lastRenderedPageBreak/>
        <w:t>prejuízo ao firmar o negócio jurídico</w:t>
      </w:r>
      <w:r w:rsidR="00B507F5">
        <w:t>,</w:t>
      </w:r>
      <w:r w:rsidR="002F55C6">
        <w:t xml:space="preserve"> sobretudo por </w:t>
      </w:r>
      <w:r w:rsidR="00B507F5">
        <w:t xml:space="preserve">terem contratado a assessoria </w:t>
      </w:r>
      <w:r w:rsidR="002F55C6">
        <w:t xml:space="preserve">e a expertise técnica </w:t>
      </w:r>
      <w:r w:rsidR="00B507F5">
        <w:t>da Imobiliária Drumond</w:t>
      </w:r>
      <w:r w:rsidR="002F55C6">
        <w:t>, além de levantarem informações sobre o terreno</w:t>
      </w:r>
      <w:r w:rsidR="00C01D5C">
        <w:t xml:space="preserve"> e a região </w:t>
      </w:r>
      <w:r w:rsidR="00AF0FA8">
        <w:t xml:space="preserve">em </w:t>
      </w:r>
      <w:r w:rsidR="00C01D5C">
        <w:t>que ele se encontrava</w:t>
      </w:r>
      <w:r w:rsidR="00DD0220">
        <w:t xml:space="preserve"> </w:t>
      </w:r>
      <w:r w:rsidR="00AF0FA8">
        <w:rPr>
          <w:sz w:val="20"/>
          <w:szCs w:val="18"/>
        </w:rPr>
        <w:t>(</w:t>
      </w:r>
      <w:r w:rsidR="00DD0220">
        <w:rPr>
          <w:sz w:val="20"/>
          <w:szCs w:val="18"/>
        </w:rPr>
        <w:t>evento 1, INIC1, p. 3</w:t>
      </w:r>
      <w:r w:rsidR="00DD0220" w:rsidRPr="00B507F5">
        <w:rPr>
          <w:sz w:val="20"/>
          <w:szCs w:val="18"/>
        </w:rPr>
        <w:t>)</w:t>
      </w:r>
      <w:r w:rsidR="002F55C6">
        <w:t xml:space="preserve">. </w:t>
      </w:r>
    </w:p>
    <w:p w14:paraId="78743BE9" w14:textId="61905BDC" w:rsidR="00352D21" w:rsidRDefault="00F51E1D" w:rsidP="00166F9D">
      <w:pPr>
        <w:pStyle w:val="SemEspaamento"/>
      </w:pPr>
      <w:r>
        <w:t>A</w:t>
      </w:r>
      <w:r w:rsidR="00A706D9">
        <w:t xml:space="preserve">pós </w:t>
      </w:r>
      <w:r w:rsidR="0021580E">
        <w:t xml:space="preserve">o atendimento da </w:t>
      </w:r>
      <w:r w:rsidR="00A706D9">
        <w:t xml:space="preserve">requerida Rosemeri, </w:t>
      </w:r>
      <w:r>
        <w:t>como uma das</w:t>
      </w:r>
      <w:r w:rsidR="00465D1D">
        <w:t xml:space="preserve"> diligências realizadas, </w:t>
      </w:r>
      <w:r w:rsidR="00F64422">
        <w:t xml:space="preserve">os </w:t>
      </w:r>
      <w:r w:rsidR="0022637F">
        <w:t>autores visitaram o terreno</w:t>
      </w:r>
      <w:r w:rsidR="00456A4B">
        <w:t xml:space="preserve"> objeto do negócio jurídico</w:t>
      </w:r>
      <w:r w:rsidR="0022637F">
        <w:t xml:space="preserve"> com o réu Rodrigo Goulart, que </w:t>
      </w:r>
      <w:r w:rsidR="006D6985">
        <w:t xml:space="preserve">mostrou as demarcações do </w:t>
      </w:r>
      <w:r w:rsidR="00465D1D">
        <w:t xml:space="preserve">imóvel </w:t>
      </w:r>
      <w:r w:rsidR="006D6985">
        <w:t>e a canalização de água potável no local, tendo-</w:t>
      </w:r>
      <w:r w:rsidR="0022637F">
        <w:t xml:space="preserve">lhes </w:t>
      </w:r>
      <w:r w:rsidR="006D6985">
        <w:t xml:space="preserve">assegurado, ainda, </w:t>
      </w:r>
      <w:r w:rsidR="0022637F">
        <w:t>que</w:t>
      </w:r>
      <w:r w:rsidR="006D6985">
        <w:t xml:space="preserve"> a ligação de energia elétrica seria feita em breve, pois já estava aprovada</w:t>
      </w:r>
      <w:r w:rsidR="00DD0220">
        <w:t xml:space="preserve"> </w:t>
      </w:r>
      <w:r w:rsidR="00DD0220">
        <w:rPr>
          <w:sz w:val="20"/>
          <w:szCs w:val="18"/>
        </w:rPr>
        <w:t>(evento 1, INIC1, p. 3</w:t>
      </w:r>
      <w:r w:rsidR="00DD0220" w:rsidRPr="00B507F5">
        <w:rPr>
          <w:sz w:val="20"/>
          <w:szCs w:val="18"/>
        </w:rPr>
        <w:t>)</w:t>
      </w:r>
      <w:r w:rsidR="006D6985">
        <w:t>.</w:t>
      </w:r>
      <w:r w:rsidR="00166F9D">
        <w:t xml:space="preserve"> </w:t>
      </w:r>
    </w:p>
    <w:p w14:paraId="503DA4C5" w14:textId="520B24AB" w:rsidR="00352D21" w:rsidRDefault="00FE0677" w:rsidP="00166F9D">
      <w:pPr>
        <w:pStyle w:val="SemEspaamento"/>
      </w:pPr>
      <w:r>
        <w:t xml:space="preserve">Além disso, os </w:t>
      </w:r>
      <w:r w:rsidR="00352D21">
        <w:t xml:space="preserve">demandantes explicaram que entraram em contato com os </w:t>
      </w:r>
      <w:r w:rsidR="00E32943">
        <w:t>antigos proprietários</w:t>
      </w:r>
      <w:r w:rsidR="004A7150">
        <w:t xml:space="preserve"> da gleba do qual o terreno a ser comprado fazia parte</w:t>
      </w:r>
      <w:r w:rsidR="00E32943">
        <w:t>, ocasião em que Rogério Pitz e Nadir Farias Pitz confirmaram que realizaram o negócio jurídico</w:t>
      </w:r>
      <w:r w:rsidR="004E6A64">
        <w:t xml:space="preserve"> com o réu Rodrigo</w:t>
      </w:r>
      <w:r w:rsidR="00E32943">
        <w:t xml:space="preserve"> e anuíram </w:t>
      </w:r>
      <w:r w:rsidR="00465D1D">
        <w:t xml:space="preserve">expressamente </w:t>
      </w:r>
      <w:r w:rsidR="00E32943">
        <w:t>com a venda para os autores</w:t>
      </w:r>
      <w:r w:rsidR="00DD0220">
        <w:t xml:space="preserve"> </w:t>
      </w:r>
      <w:r w:rsidR="00DD0220">
        <w:rPr>
          <w:sz w:val="20"/>
          <w:szCs w:val="18"/>
        </w:rPr>
        <w:t xml:space="preserve">(evento 1, INIC1, p. </w:t>
      </w:r>
      <w:r w:rsidR="001E134A">
        <w:rPr>
          <w:sz w:val="20"/>
          <w:szCs w:val="18"/>
        </w:rPr>
        <w:t>3</w:t>
      </w:r>
      <w:r w:rsidR="00DD0220" w:rsidRPr="00B507F5">
        <w:rPr>
          <w:sz w:val="20"/>
          <w:szCs w:val="18"/>
        </w:rPr>
        <w:t>)</w:t>
      </w:r>
      <w:r w:rsidR="00E32943">
        <w:t>,</w:t>
      </w:r>
      <w:r w:rsidR="004E6A64">
        <w:t xml:space="preserve"> </w:t>
      </w:r>
      <w:r w:rsidR="00B548D5">
        <w:t xml:space="preserve">conforme se extrai do contrato </w:t>
      </w:r>
      <w:r w:rsidR="004F501A">
        <w:t xml:space="preserve">particular de compromisso de compra e venda do imóvel </w:t>
      </w:r>
      <w:r w:rsidR="004F501A" w:rsidRPr="004F501A">
        <w:rPr>
          <w:sz w:val="20"/>
          <w:szCs w:val="18"/>
        </w:rPr>
        <w:t>(evento 1, CONTR8, p. 4)</w:t>
      </w:r>
      <w:r w:rsidR="004F501A">
        <w:t>.</w:t>
      </w:r>
      <w:r w:rsidR="00B548D5">
        <w:t xml:space="preserve"> </w:t>
      </w:r>
    </w:p>
    <w:p w14:paraId="636D6493" w14:textId="08AF7BFA" w:rsidR="00082165" w:rsidRDefault="00FE0677" w:rsidP="00082165">
      <w:pPr>
        <w:pStyle w:val="SemEspaamento"/>
      </w:pPr>
      <w:r>
        <w:t>Os autores constataram</w:t>
      </w:r>
      <w:r w:rsidR="00166F9D">
        <w:t>, ainda,</w:t>
      </w:r>
      <w:r w:rsidR="00A113EA">
        <w:t xml:space="preserve"> </w:t>
      </w:r>
      <w:r w:rsidR="00ED5EE3">
        <w:t>que na região já existia uma casa construída e outra sendo edificada</w:t>
      </w:r>
      <w:r w:rsidR="00166F9D">
        <w:t xml:space="preserve">, </w:t>
      </w:r>
      <w:r>
        <w:t>razão pela qual acreditaram na veracidade das informações que lhes foram repassadas pelos réus e na regularidade do negócio que estavam fazendo, confiando, sobretudo, na assistência fornecida pela imobiliária Drumond</w:t>
      </w:r>
      <w:r w:rsidR="005255D5">
        <w:t xml:space="preserve"> </w:t>
      </w:r>
      <w:r w:rsidR="005255D5">
        <w:rPr>
          <w:sz w:val="20"/>
          <w:szCs w:val="18"/>
        </w:rPr>
        <w:t>(evento 1, INIC1, p. 3</w:t>
      </w:r>
      <w:r w:rsidR="005255D5" w:rsidRPr="00B507F5">
        <w:rPr>
          <w:sz w:val="20"/>
          <w:szCs w:val="18"/>
        </w:rPr>
        <w:t>)</w:t>
      </w:r>
      <w:r>
        <w:t>.</w:t>
      </w:r>
    </w:p>
    <w:p w14:paraId="24CA2CCB" w14:textId="07CEAFF9" w:rsidR="000169F1" w:rsidRDefault="00FE0677" w:rsidP="00F53F2B">
      <w:pPr>
        <w:pStyle w:val="SemEspaamento"/>
      </w:pPr>
      <w:r>
        <w:t>Ocorre que,</w:t>
      </w:r>
      <w:r w:rsidR="00082165">
        <w:t xml:space="preserve"> </w:t>
      </w:r>
      <w:r w:rsidR="009B1561">
        <w:t xml:space="preserve">em meados de 2022, </w:t>
      </w:r>
      <w:r w:rsidR="00082165">
        <w:t>infelizmente os demandantes</w:t>
      </w:r>
      <w:r w:rsidR="002D7AE7">
        <w:t xml:space="preserve"> </w:t>
      </w:r>
      <w:r w:rsidR="00082165">
        <w:t xml:space="preserve">foram surpreendidos com a ação civil pública n. </w:t>
      </w:r>
      <w:r w:rsidR="00082165" w:rsidRPr="000629DE">
        <w:rPr>
          <w:rFonts w:ascii="ArialMT" w:hAnsi="ArialMT" w:cs="ArialMT"/>
          <w:szCs w:val="24"/>
        </w:rPr>
        <w:t>5000422-98.2022.8.24.0057</w:t>
      </w:r>
      <w:r w:rsidR="00782CFB" w:rsidRPr="000629DE">
        <w:rPr>
          <w:rFonts w:ascii="ArialMT" w:hAnsi="ArialMT" w:cs="ArialMT"/>
          <w:szCs w:val="24"/>
        </w:rPr>
        <w:t xml:space="preserve">, </w:t>
      </w:r>
      <w:r w:rsidR="002D7AE7">
        <w:rPr>
          <w:rFonts w:ascii="ArialMT" w:hAnsi="ArialMT" w:cs="ArialMT"/>
          <w:szCs w:val="24"/>
        </w:rPr>
        <w:t xml:space="preserve">quando </w:t>
      </w:r>
      <w:r w:rsidR="002D7AE7">
        <w:t xml:space="preserve">identificaram que </w:t>
      </w:r>
      <w:r w:rsidR="002D7AE7" w:rsidRPr="00082165">
        <w:rPr>
          <w:rFonts w:ascii="ArialMT" w:hAnsi="ArialMT" w:cs="ArialMT"/>
          <w:szCs w:val="24"/>
        </w:rPr>
        <w:t>o terreno</w:t>
      </w:r>
      <w:r w:rsidR="002D7AE7" w:rsidRPr="0042579F">
        <w:t xml:space="preserve"> </w:t>
      </w:r>
      <w:r w:rsidR="00D034E4">
        <w:t xml:space="preserve">adquirido </w:t>
      </w:r>
      <w:r w:rsidR="00CA7FF6">
        <w:t xml:space="preserve">faz parte de </w:t>
      </w:r>
      <w:r w:rsidR="002D7AE7" w:rsidRPr="000629DE">
        <w:t xml:space="preserve">loteamento </w:t>
      </w:r>
      <w:r w:rsidR="002B6B46">
        <w:t xml:space="preserve">clandestino </w:t>
      </w:r>
      <w:r w:rsidR="002D7AE7">
        <w:t xml:space="preserve">e </w:t>
      </w:r>
      <w:r w:rsidR="00CA7FF6">
        <w:t xml:space="preserve">está inserido em </w:t>
      </w:r>
      <w:r w:rsidR="002D7AE7" w:rsidRPr="000629DE">
        <w:t>área de preservação permanente</w:t>
      </w:r>
      <w:r w:rsidR="00AE695B">
        <w:t xml:space="preserve"> </w:t>
      </w:r>
      <w:r w:rsidR="00AE695B" w:rsidRPr="00D034E4">
        <w:rPr>
          <w:sz w:val="20"/>
          <w:szCs w:val="18"/>
        </w:rPr>
        <w:t>(ou, pelo menos, grande parte dele)</w:t>
      </w:r>
      <w:r w:rsidR="00CA7FF6">
        <w:t xml:space="preserve">. Por conta disso, foi </w:t>
      </w:r>
      <w:r w:rsidR="001A6728" w:rsidRPr="00F53F2B">
        <w:rPr>
          <w:rFonts w:ascii="ArialMT" w:hAnsi="ArialMT" w:cs="ArialMT"/>
          <w:szCs w:val="24"/>
        </w:rPr>
        <w:t>deferida a tutela de urgência</w:t>
      </w:r>
      <w:r w:rsidR="00AD4E3B">
        <w:rPr>
          <w:rFonts w:ascii="ArialMT" w:hAnsi="ArialMT" w:cs="ArialMT"/>
          <w:szCs w:val="24"/>
        </w:rPr>
        <w:t xml:space="preserve"> naqueles autos,</w:t>
      </w:r>
      <w:r w:rsidR="001A6728" w:rsidRPr="00F53F2B">
        <w:rPr>
          <w:rFonts w:ascii="ArialMT" w:hAnsi="ArialMT" w:cs="ArialMT"/>
          <w:szCs w:val="24"/>
        </w:rPr>
        <w:t xml:space="preserve"> para impedir qualquer atividade voltada à implantação de lotes e obstar a autorização ou concessão de alvará de construção no loteamento </w:t>
      </w:r>
      <w:r w:rsidR="0073367D">
        <w:rPr>
          <w:rFonts w:ascii="ArialMT" w:hAnsi="ArialMT" w:cs="ArialMT"/>
          <w:szCs w:val="24"/>
        </w:rPr>
        <w:t>clandestino</w:t>
      </w:r>
      <w:r w:rsidR="00465D1D">
        <w:rPr>
          <w:rFonts w:ascii="ArialMT" w:hAnsi="ArialMT" w:cs="ArialMT"/>
          <w:szCs w:val="24"/>
        </w:rPr>
        <w:t xml:space="preserve"> </w:t>
      </w:r>
      <w:r w:rsidR="001A6728" w:rsidRPr="00F53F2B">
        <w:rPr>
          <w:rFonts w:ascii="ArialMT" w:hAnsi="ArialMT" w:cs="ArialMT"/>
          <w:szCs w:val="24"/>
        </w:rPr>
        <w:t xml:space="preserve">em que se encontra </w:t>
      </w:r>
      <w:r w:rsidR="000C6835">
        <w:rPr>
          <w:rFonts w:ascii="ArialMT" w:hAnsi="ArialMT" w:cs="ArialMT"/>
          <w:szCs w:val="24"/>
        </w:rPr>
        <w:t xml:space="preserve">inserido </w:t>
      </w:r>
      <w:r w:rsidR="001A6728" w:rsidRPr="00F53F2B">
        <w:rPr>
          <w:rFonts w:ascii="ArialMT" w:hAnsi="ArialMT" w:cs="ArialMT"/>
          <w:szCs w:val="24"/>
        </w:rPr>
        <w:t>o imóvel adquirido</w:t>
      </w:r>
      <w:r w:rsidR="005255D5">
        <w:rPr>
          <w:rFonts w:ascii="ArialMT" w:hAnsi="ArialMT" w:cs="ArialMT"/>
          <w:szCs w:val="24"/>
        </w:rPr>
        <w:t xml:space="preserve"> </w:t>
      </w:r>
      <w:r w:rsidR="005255D5">
        <w:rPr>
          <w:sz w:val="20"/>
          <w:szCs w:val="18"/>
        </w:rPr>
        <w:t xml:space="preserve">(evento 1, INIC1, p. </w:t>
      </w:r>
      <w:r w:rsidR="001E134A">
        <w:rPr>
          <w:sz w:val="20"/>
          <w:szCs w:val="18"/>
        </w:rPr>
        <w:t>4</w:t>
      </w:r>
      <w:r w:rsidR="005255D5" w:rsidRPr="00B507F5">
        <w:rPr>
          <w:sz w:val="20"/>
          <w:szCs w:val="18"/>
        </w:rPr>
        <w:t>)</w:t>
      </w:r>
      <w:r w:rsidR="00F53F2B">
        <w:rPr>
          <w:rFonts w:ascii="ArialMT" w:hAnsi="ArialMT" w:cs="ArialMT"/>
          <w:szCs w:val="24"/>
        </w:rPr>
        <w:t>.</w:t>
      </w:r>
      <w:r w:rsidR="00715366" w:rsidRPr="00F53F2B">
        <w:rPr>
          <w:rFonts w:ascii="ArialMT" w:hAnsi="ArialMT" w:cs="ArialMT"/>
          <w:szCs w:val="24"/>
        </w:rPr>
        <w:t xml:space="preserve"> </w:t>
      </w:r>
    </w:p>
    <w:p w14:paraId="3BDB4F5D" w14:textId="5BFBC757" w:rsidR="009C3091" w:rsidRDefault="00F53F2B" w:rsidP="00082165">
      <w:pPr>
        <w:pStyle w:val="SemEspaamento"/>
      </w:pPr>
      <w:r>
        <w:t>Como</w:t>
      </w:r>
      <w:r w:rsidR="000C6835">
        <w:t xml:space="preserve"> essas informações foram omitidas pelos </w:t>
      </w:r>
      <w:r w:rsidR="001366E3">
        <w:t>demandados</w:t>
      </w:r>
      <w:r w:rsidR="000C6835">
        <w:t xml:space="preserve">, </w:t>
      </w:r>
      <w:r w:rsidR="001366E3">
        <w:t>os autores não viram outra alternativa senão ajuizar a presente demanda para rescindir o negócio jurídico</w:t>
      </w:r>
      <w:r w:rsidR="00AD4E3B">
        <w:t>, com o seus consectários,</w:t>
      </w:r>
      <w:r w:rsidR="001366E3">
        <w:t xml:space="preserve"> e buscar a </w:t>
      </w:r>
      <w:r w:rsidR="006F36EF">
        <w:t xml:space="preserve">reparação </w:t>
      </w:r>
      <w:r w:rsidR="009339E6">
        <w:t xml:space="preserve">pelo abalo moral </w:t>
      </w:r>
      <w:r w:rsidR="001C7620">
        <w:t xml:space="preserve">que sofreram, notadamente por ver frustrado o sonho </w:t>
      </w:r>
      <w:r w:rsidR="00226055">
        <w:t>planejado</w:t>
      </w:r>
      <w:r w:rsidR="00E33D81">
        <w:t xml:space="preserve"> pela </w:t>
      </w:r>
      <w:r w:rsidR="001C7620">
        <w:t>família</w:t>
      </w:r>
      <w:r w:rsidR="00E33D81">
        <w:t xml:space="preserve"> há anos</w:t>
      </w:r>
      <w:r w:rsidR="000928BD">
        <w:t xml:space="preserve"> </w:t>
      </w:r>
      <w:r w:rsidR="000928BD">
        <w:rPr>
          <w:sz w:val="20"/>
          <w:szCs w:val="18"/>
        </w:rPr>
        <w:t>(evento 1, INIC1, p. 5</w:t>
      </w:r>
      <w:r w:rsidR="000928BD" w:rsidRPr="00B507F5">
        <w:rPr>
          <w:sz w:val="20"/>
          <w:szCs w:val="18"/>
        </w:rPr>
        <w:t>)</w:t>
      </w:r>
      <w:r w:rsidR="006F36EF">
        <w:t>.</w:t>
      </w:r>
    </w:p>
    <w:p w14:paraId="7CE80B54" w14:textId="5316307C" w:rsidR="008D2F8D" w:rsidRDefault="00DF08FF" w:rsidP="00375D76">
      <w:pPr>
        <w:pStyle w:val="SemEspaamento"/>
      </w:pPr>
      <w:r>
        <w:t xml:space="preserve">Na sequência, devidamente intimado para </w:t>
      </w:r>
      <w:r w:rsidR="00465D1D">
        <w:t xml:space="preserve">sucessivas </w:t>
      </w:r>
      <w:r>
        <w:t>audiência</w:t>
      </w:r>
      <w:r w:rsidR="00465D1D">
        <w:t>s</w:t>
      </w:r>
      <w:r>
        <w:t xml:space="preserve"> de conciliação</w:t>
      </w:r>
      <w:r w:rsidR="001E2708">
        <w:t>,</w:t>
      </w:r>
      <w:r w:rsidR="00321CAE">
        <w:t xml:space="preserve"> o réu Rodrigo Goulart</w:t>
      </w:r>
      <w:r>
        <w:t xml:space="preserve"> </w:t>
      </w:r>
      <w:r w:rsidR="00375D76">
        <w:t>informou que não</w:t>
      </w:r>
      <w:r w:rsidR="00081F0F">
        <w:t xml:space="preserve"> poderia comparecer ao ato e </w:t>
      </w:r>
      <w:r w:rsidR="00FA504C">
        <w:t xml:space="preserve">apresentou proposta </w:t>
      </w:r>
      <w:r w:rsidR="00375D76">
        <w:t xml:space="preserve">no valor de R$ 60.000,00 </w:t>
      </w:r>
      <w:r w:rsidR="00375D76" w:rsidRPr="001720D8">
        <w:rPr>
          <w:sz w:val="20"/>
          <w:szCs w:val="18"/>
        </w:rPr>
        <w:t>(sessenta mil reais)</w:t>
      </w:r>
      <w:r w:rsidR="00375D76">
        <w:t xml:space="preserve"> </w:t>
      </w:r>
      <w:r w:rsidR="00547AD9">
        <w:t xml:space="preserve">para compor e encerrar o litígio </w:t>
      </w:r>
      <w:r w:rsidR="00547AD9" w:rsidRPr="001720D8">
        <w:rPr>
          <w:sz w:val="20"/>
          <w:szCs w:val="18"/>
        </w:rPr>
        <w:t>(evento</w:t>
      </w:r>
      <w:r w:rsidR="008D2F8D" w:rsidRPr="001720D8">
        <w:rPr>
          <w:sz w:val="20"/>
          <w:szCs w:val="18"/>
        </w:rPr>
        <w:t xml:space="preserve"> 124)</w:t>
      </w:r>
      <w:r w:rsidR="00547AD9">
        <w:t>.</w:t>
      </w:r>
      <w:r w:rsidR="001720D8">
        <w:t xml:space="preserve"> </w:t>
      </w:r>
      <w:r w:rsidR="008D2F8D">
        <w:t xml:space="preserve">Os autores, por sua vez, </w:t>
      </w:r>
      <w:r w:rsidR="004C7365">
        <w:t xml:space="preserve">apresentaram contraproposta </w:t>
      </w:r>
      <w:r w:rsidR="00520C10">
        <w:t>n</w:t>
      </w:r>
      <w:r w:rsidR="000C13B4">
        <w:t xml:space="preserve">o valor atualizado do negócio jurídico </w:t>
      </w:r>
      <w:r w:rsidR="00C6117C">
        <w:t xml:space="preserve">firmado </w:t>
      </w:r>
      <w:r w:rsidR="000C13B4" w:rsidRPr="001720D8">
        <w:rPr>
          <w:sz w:val="20"/>
          <w:szCs w:val="18"/>
        </w:rPr>
        <w:t>(R$ 83.</w:t>
      </w:r>
      <w:r w:rsidR="00242867" w:rsidRPr="001720D8">
        <w:rPr>
          <w:sz w:val="20"/>
          <w:szCs w:val="18"/>
        </w:rPr>
        <w:t>095,28)</w:t>
      </w:r>
      <w:r w:rsidR="00242867">
        <w:t xml:space="preserve">, acrescidos de 5% a título de honorários de sucumbência </w:t>
      </w:r>
      <w:r w:rsidR="00242867" w:rsidRPr="001720D8">
        <w:rPr>
          <w:sz w:val="20"/>
          <w:szCs w:val="18"/>
        </w:rPr>
        <w:t>(evento 136)</w:t>
      </w:r>
      <w:r w:rsidR="00FD3806">
        <w:t>.</w:t>
      </w:r>
    </w:p>
    <w:p w14:paraId="63ADF40B" w14:textId="5CEDA30E" w:rsidR="00CA1615" w:rsidRDefault="00FD3806" w:rsidP="00375D76">
      <w:pPr>
        <w:pStyle w:val="SemEspaamento"/>
      </w:pPr>
      <w:r>
        <w:t>Assim, como não foi aceita a contraproposta, o demandado Rodrigo Goulart contestou o feito</w:t>
      </w:r>
      <w:r w:rsidR="001720D8">
        <w:t xml:space="preserve"> </w:t>
      </w:r>
      <w:r w:rsidR="001720D8" w:rsidRPr="00742B54">
        <w:rPr>
          <w:sz w:val="20"/>
          <w:szCs w:val="18"/>
        </w:rPr>
        <w:t>(evento 142)</w:t>
      </w:r>
      <w:r w:rsidR="001720D8">
        <w:t xml:space="preserve">, </w:t>
      </w:r>
      <w:r w:rsidR="00C7063B">
        <w:t>ocasionando</w:t>
      </w:r>
      <w:r w:rsidR="001720D8">
        <w:t xml:space="preserve"> a apresentação</w:t>
      </w:r>
      <w:r w:rsidR="002D23ED">
        <w:t xml:space="preserve"> </w:t>
      </w:r>
      <w:r w:rsidR="001720D8">
        <w:t xml:space="preserve">da réplica </w:t>
      </w:r>
      <w:r w:rsidR="002A36C9">
        <w:t>para contrapor e reforçar</w:t>
      </w:r>
      <w:r w:rsidR="00E748F3">
        <w:t xml:space="preserve"> </w:t>
      </w:r>
      <w:r w:rsidR="002A36C9">
        <w:t>a insubsistência dos argumentos defensivos e</w:t>
      </w:r>
      <w:r w:rsidR="0066098E">
        <w:t xml:space="preserve"> robustecer</w:t>
      </w:r>
      <w:r w:rsidR="00E748F3">
        <w:t>, ainda mais,</w:t>
      </w:r>
      <w:r w:rsidR="002A36C9">
        <w:t xml:space="preserve"> a procedência da demanda </w:t>
      </w:r>
      <w:r w:rsidR="001720D8" w:rsidRPr="002A36C9">
        <w:rPr>
          <w:sz w:val="20"/>
          <w:szCs w:val="18"/>
        </w:rPr>
        <w:t xml:space="preserve">(evento </w:t>
      </w:r>
      <w:r w:rsidR="002A36C9" w:rsidRPr="002A36C9">
        <w:rPr>
          <w:sz w:val="20"/>
          <w:szCs w:val="18"/>
        </w:rPr>
        <w:t>149)</w:t>
      </w:r>
      <w:r w:rsidR="00CA1615">
        <w:t>.</w:t>
      </w:r>
    </w:p>
    <w:p w14:paraId="78B74DC0" w14:textId="0DB09E16" w:rsidR="004534D4" w:rsidRDefault="00CA1615" w:rsidP="00375D76">
      <w:pPr>
        <w:pStyle w:val="SemEspaamento"/>
      </w:pPr>
      <w:r>
        <w:t xml:space="preserve">Em seguida, </w:t>
      </w:r>
      <w:r w:rsidR="00C7063B">
        <w:t xml:space="preserve">as rés Imobiliária Drumond e Rosemeri Inês </w:t>
      </w:r>
      <w:r w:rsidR="00743854">
        <w:t>Kuhler também apresentaram contestação</w:t>
      </w:r>
      <w:r w:rsidR="00F33AF4">
        <w:t xml:space="preserve"> e argumentaram</w:t>
      </w:r>
      <w:r w:rsidR="00743854">
        <w:t>, inicialmente,</w:t>
      </w:r>
      <w:r w:rsidR="00183157">
        <w:t xml:space="preserve"> no tópico “</w:t>
      </w:r>
      <w:r w:rsidR="00183157" w:rsidRPr="00183157">
        <w:rPr>
          <w:i/>
          <w:iCs/>
        </w:rPr>
        <w:t>da realidade dos fatos</w:t>
      </w:r>
      <w:r w:rsidR="00183157">
        <w:t>”,</w:t>
      </w:r>
      <w:r w:rsidR="00743854">
        <w:t xml:space="preserve"> que</w:t>
      </w:r>
      <w:r w:rsidR="001D0F5E">
        <w:t>, após serem procuradas sobre um imóvel anunciado</w:t>
      </w:r>
      <w:r w:rsidR="004534D4">
        <w:t xml:space="preserve"> pela imobiliária</w:t>
      </w:r>
      <w:r w:rsidR="001D0F5E">
        <w:t>,</w:t>
      </w:r>
      <w:r w:rsidR="00743854">
        <w:t xml:space="preserve"> </w:t>
      </w:r>
      <w:r w:rsidR="003D3D71">
        <w:t xml:space="preserve">as demandadas teriam atuado de forma diligente </w:t>
      </w:r>
      <w:r w:rsidR="008241CD">
        <w:t>para tornar realidade o sonho</w:t>
      </w:r>
      <w:r w:rsidR="00A9490B">
        <w:t xml:space="preserve"> dos autores</w:t>
      </w:r>
      <w:r w:rsidR="00447585">
        <w:t xml:space="preserve"> </w:t>
      </w:r>
      <w:r w:rsidR="00447585" w:rsidRPr="007B126E">
        <w:rPr>
          <w:sz w:val="20"/>
          <w:szCs w:val="18"/>
        </w:rPr>
        <w:t xml:space="preserve">(evento 194, CONT1, p. </w:t>
      </w:r>
      <w:r w:rsidR="00D72594">
        <w:rPr>
          <w:sz w:val="20"/>
          <w:szCs w:val="18"/>
        </w:rPr>
        <w:t>3/4</w:t>
      </w:r>
      <w:r w:rsidR="00447585" w:rsidRPr="007B126E">
        <w:rPr>
          <w:sz w:val="20"/>
          <w:szCs w:val="18"/>
        </w:rPr>
        <w:t>)</w:t>
      </w:r>
      <w:r w:rsidR="008241CD">
        <w:t xml:space="preserve">. </w:t>
      </w:r>
    </w:p>
    <w:p w14:paraId="1DC4C44D" w14:textId="68BCF572" w:rsidR="00445E67" w:rsidRDefault="008241CD" w:rsidP="00375D76">
      <w:pPr>
        <w:pStyle w:val="SemEspaamento"/>
      </w:pPr>
      <w:r>
        <w:t>Para tanto, sustenta</w:t>
      </w:r>
      <w:r w:rsidR="0066098E">
        <w:t>ra</w:t>
      </w:r>
      <w:r>
        <w:t>m que</w:t>
      </w:r>
      <w:r w:rsidR="00B371F8">
        <w:t xml:space="preserve"> </w:t>
      </w:r>
      <w:r w:rsidR="00A14422">
        <w:t xml:space="preserve">teriam apresentado a documentação para dar prosseguimento e </w:t>
      </w:r>
      <w:r w:rsidR="00A9490B">
        <w:t xml:space="preserve">realizar </w:t>
      </w:r>
      <w:r w:rsidR="00A14422">
        <w:t>o negócio</w:t>
      </w:r>
      <w:r w:rsidR="00A12586">
        <w:t xml:space="preserve">, além de alegar que sempre </w:t>
      </w:r>
      <w:r w:rsidR="00A9490B">
        <w:t xml:space="preserve">disponibilizaram </w:t>
      </w:r>
      <w:r w:rsidR="00A12586">
        <w:t>todas as informações sobre o imóvel adquirido</w:t>
      </w:r>
      <w:r w:rsidR="00A9490B">
        <w:t xml:space="preserve"> e que, à época, não havia im</w:t>
      </w:r>
      <w:r w:rsidR="00F33AF4">
        <w:t>pedimento para a concretização</w:t>
      </w:r>
      <w:r w:rsidR="003C117C">
        <w:t xml:space="preserve"> da venda</w:t>
      </w:r>
      <w:r w:rsidR="00D72594">
        <w:t xml:space="preserve"> </w:t>
      </w:r>
      <w:r w:rsidR="00D72594" w:rsidRPr="007B126E">
        <w:rPr>
          <w:sz w:val="20"/>
          <w:szCs w:val="18"/>
        </w:rPr>
        <w:t xml:space="preserve">(evento 194, CONT1, p. </w:t>
      </w:r>
      <w:r w:rsidR="002F52C7">
        <w:rPr>
          <w:sz w:val="20"/>
          <w:szCs w:val="18"/>
        </w:rPr>
        <w:t>4/5</w:t>
      </w:r>
      <w:r w:rsidR="00D72594" w:rsidRPr="007B126E">
        <w:rPr>
          <w:sz w:val="20"/>
          <w:szCs w:val="18"/>
        </w:rPr>
        <w:t>)</w:t>
      </w:r>
      <w:r w:rsidR="00A12586">
        <w:t>.</w:t>
      </w:r>
      <w:r w:rsidR="003C117C">
        <w:t xml:space="preserve"> </w:t>
      </w:r>
    </w:p>
    <w:p w14:paraId="6FFE2415" w14:textId="512D23F3" w:rsidR="00F915DE" w:rsidRDefault="00445E67" w:rsidP="00F915DE">
      <w:pPr>
        <w:pStyle w:val="SemEspaamento"/>
      </w:pPr>
      <w:r>
        <w:t>Diante desse contexto, as rés afirma</w:t>
      </w:r>
      <w:r w:rsidR="0066098E">
        <w:t>ra</w:t>
      </w:r>
      <w:r>
        <w:t xml:space="preserve">m que </w:t>
      </w:r>
      <w:r w:rsidR="0096142F">
        <w:t>teriam cumprido todas as suas obrigações e que não poderiam prever ação civil pública futura</w:t>
      </w:r>
      <w:r w:rsidR="00C63767">
        <w:t>. Ao final, ainda registra</w:t>
      </w:r>
      <w:r w:rsidR="0066098E">
        <w:t>ra</w:t>
      </w:r>
      <w:r w:rsidR="00C63767">
        <w:t>m que “</w:t>
      </w:r>
      <w:r w:rsidR="00F915DE" w:rsidRPr="0066098E">
        <w:rPr>
          <w:i/>
          <w:iCs/>
        </w:rPr>
        <w:t>nada impedia que os Requerentes consultassem um causídico com a expertise necessária para que promovesse uma análise de risco acurada, inclusive, requerendo perante a prefeitura competente eventual consulta de viabilidade de construção, o que imediatamente já indicaria o impedimento</w:t>
      </w:r>
      <w:r w:rsidR="00F915DE">
        <w:t>”</w:t>
      </w:r>
      <w:r w:rsidR="002F52C7">
        <w:t xml:space="preserve"> </w:t>
      </w:r>
      <w:r w:rsidR="002F52C7" w:rsidRPr="007B126E">
        <w:rPr>
          <w:sz w:val="20"/>
          <w:szCs w:val="18"/>
        </w:rPr>
        <w:t xml:space="preserve">(evento 194, CONT1, p. </w:t>
      </w:r>
      <w:r w:rsidR="002F52C7">
        <w:rPr>
          <w:sz w:val="20"/>
          <w:szCs w:val="18"/>
        </w:rPr>
        <w:t>5/</w:t>
      </w:r>
      <w:r w:rsidR="002F52C7" w:rsidRPr="007B126E">
        <w:rPr>
          <w:sz w:val="20"/>
          <w:szCs w:val="18"/>
        </w:rPr>
        <w:t>7)</w:t>
      </w:r>
      <w:r w:rsidR="00F915DE">
        <w:t>.</w:t>
      </w:r>
    </w:p>
    <w:p w14:paraId="440E94D3" w14:textId="34A7081D" w:rsidR="007B126E" w:rsidRDefault="00F915DE" w:rsidP="00B616F3">
      <w:pPr>
        <w:pStyle w:val="SemEspaamento"/>
      </w:pPr>
      <w:r>
        <w:t>Na sequência, as rés alega</w:t>
      </w:r>
      <w:r w:rsidR="0066098E">
        <w:t>ra</w:t>
      </w:r>
      <w:r>
        <w:t>m, preliminarmente,</w:t>
      </w:r>
      <w:r w:rsidR="00767791">
        <w:t xml:space="preserve"> a sua ilegitimidade passiva </w:t>
      </w:r>
      <w:r w:rsidR="00767791">
        <w:rPr>
          <w:i/>
          <w:iCs/>
        </w:rPr>
        <w:t>ad causam</w:t>
      </w:r>
      <w:r w:rsidR="00767791">
        <w:t>, ao</w:t>
      </w:r>
      <w:r w:rsidR="002D2824">
        <w:t xml:space="preserve"> argumento, em síntese, de que seriam</w:t>
      </w:r>
      <w:r w:rsidR="00D61F3D">
        <w:t xml:space="preserve"> intermediadoras do negócio e não</w:t>
      </w:r>
      <w:r w:rsidR="00FD3862">
        <w:t xml:space="preserve"> poderiam ser responsabilizadas por “</w:t>
      </w:r>
      <w:r w:rsidR="00FD3862" w:rsidRPr="00625B15">
        <w:rPr>
          <w:i/>
          <w:iCs/>
        </w:rPr>
        <w:t>atos posteriores ao serviço de corretagem prestados aos seus clientes</w:t>
      </w:r>
      <w:r w:rsidR="00FD3862">
        <w:t xml:space="preserve">” </w:t>
      </w:r>
      <w:bookmarkStart w:id="0" w:name="_Hlk168491082"/>
      <w:r w:rsidR="00FD3862" w:rsidRPr="007B126E">
        <w:rPr>
          <w:sz w:val="20"/>
          <w:szCs w:val="18"/>
        </w:rPr>
        <w:t>(evento 194, CONT1, p.</w:t>
      </w:r>
      <w:r w:rsidR="007B126E" w:rsidRPr="007B126E">
        <w:rPr>
          <w:sz w:val="20"/>
          <w:szCs w:val="18"/>
        </w:rPr>
        <w:t xml:space="preserve"> 7/10)</w:t>
      </w:r>
      <w:bookmarkEnd w:id="0"/>
      <w:r w:rsidR="007B126E">
        <w:t>.</w:t>
      </w:r>
      <w:r w:rsidR="00B616F3">
        <w:t xml:space="preserve"> </w:t>
      </w:r>
      <w:r w:rsidR="00F53A13">
        <w:t>A</w:t>
      </w:r>
      <w:r w:rsidR="00B616F3">
        <w:t xml:space="preserve">s rés reafirmam, também, que teriam cumprido com suas obrigações e, portanto, não </w:t>
      </w:r>
      <w:r w:rsidR="00DF4444">
        <w:t>haveria</w:t>
      </w:r>
      <w:r w:rsidR="00B616F3">
        <w:t xml:space="preserve"> atuação negligente, imprudente ou imperita.</w:t>
      </w:r>
    </w:p>
    <w:p w14:paraId="33BD2490" w14:textId="60D3B4D9" w:rsidR="00743854" w:rsidRDefault="00A12586" w:rsidP="00375D76">
      <w:pPr>
        <w:pStyle w:val="SemEspaamento"/>
      </w:pPr>
      <w:r>
        <w:t>A</w:t>
      </w:r>
      <w:r w:rsidR="00825800">
        <w:t xml:space="preserve">o entrar no mérito, as demandadas </w:t>
      </w:r>
      <w:r w:rsidR="00A14309">
        <w:t>aduzem</w:t>
      </w:r>
      <w:r w:rsidR="003A4573">
        <w:t xml:space="preserve">, primeiro, que </w:t>
      </w:r>
      <w:r w:rsidR="005A0C52">
        <w:t>seriam profissionais liberais e</w:t>
      </w:r>
      <w:r w:rsidR="00A71A4B">
        <w:t>, neste caso,</w:t>
      </w:r>
      <w:r w:rsidR="005A0C52">
        <w:t xml:space="preserve"> o </w:t>
      </w:r>
      <w:r w:rsidR="003A4573">
        <w:t xml:space="preserve">Código de Defesa do Consumidor – CDC </w:t>
      </w:r>
      <w:r w:rsidR="000428B9">
        <w:t>não afasta</w:t>
      </w:r>
      <w:r w:rsidR="00F53A13">
        <w:t>ria</w:t>
      </w:r>
      <w:r w:rsidR="000428B9">
        <w:t xml:space="preserve"> a necessidade de comprovação de culpa</w:t>
      </w:r>
      <w:r w:rsidR="00C056B0">
        <w:t xml:space="preserve"> das rés</w:t>
      </w:r>
      <w:r w:rsidR="005A0C52">
        <w:t>.</w:t>
      </w:r>
      <w:r w:rsidR="00C056B0">
        <w:t xml:space="preserve"> </w:t>
      </w:r>
      <w:r w:rsidR="005A0C52">
        <w:t xml:space="preserve">Ou </w:t>
      </w:r>
      <w:r w:rsidR="00C056B0">
        <w:t xml:space="preserve">seja, aduz que sua responsabilidade </w:t>
      </w:r>
      <w:r w:rsidR="00AA0F1E">
        <w:t>seria</w:t>
      </w:r>
      <w:r w:rsidR="00C056B0">
        <w:t xml:space="preserve"> subjetiva, </w:t>
      </w:r>
      <w:r w:rsidR="00C20404">
        <w:t xml:space="preserve">sustentando a sua tese no </w:t>
      </w:r>
      <w:r w:rsidR="00F5324F">
        <w:t xml:space="preserve">art. 14, §4º, do </w:t>
      </w:r>
      <w:r w:rsidR="005A0C52">
        <w:t>CDC</w:t>
      </w:r>
      <w:r w:rsidR="00C20404">
        <w:t>.</w:t>
      </w:r>
      <w:r w:rsidR="005A0C52">
        <w:t xml:space="preserve"> </w:t>
      </w:r>
    </w:p>
    <w:p w14:paraId="63A7750D" w14:textId="0B6B36CA" w:rsidR="00A14309" w:rsidRDefault="00A14309" w:rsidP="001A4D41">
      <w:pPr>
        <w:pStyle w:val="SemEspaamento"/>
      </w:pPr>
      <w:r>
        <w:t xml:space="preserve">Em seguida, invocando a aplicação do art. 723 do CC/02, as rés sustentam que não </w:t>
      </w:r>
      <w:r w:rsidR="00D324C6">
        <w:t xml:space="preserve">seriam responsáveis </w:t>
      </w:r>
      <w:r>
        <w:t>solid</w:t>
      </w:r>
      <w:r w:rsidR="00D324C6">
        <w:t>ariamente</w:t>
      </w:r>
      <w:r>
        <w:t xml:space="preserve"> </w:t>
      </w:r>
      <w:r w:rsidR="00D324C6">
        <w:t xml:space="preserve">com o réu Rodrigo Goulart, repisando </w:t>
      </w:r>
      <w:r w:rsidR="008C2DB6">
        <w:t>as alegações de que</w:t>
      </w:r>
      <w:r w:rsidR="009F54BC">
        <w:t xml:space="preserve"> teriam cumprido as suas obrigações e</w:t>
      </w:r>
      <w:r w:rsidR="008C2DB6">
        <w:t xml:space="preserve"> não teriam dado causa ao dano</w:t>
      </w:r>
      <w:r w:rsidR="002841AA">
        <w:t xml:space="preserve">, sobretudo porque a ação civil pública foi ajuizada após 4 anos do </w:t>
      </w:r>
      <w:r w:rsidR="001A4D41">
        <w:t xml:space="preserve">negócio </w:t>
      </w:r>
      <w:r w:rsidR="002841AA">
        <w:t>jurídico</w:t>
      </w:r>
      <w:r w:rsidR="000F233B">
        <w:t xml:space="preserve">, </w:t>
      </w:r>
      <w:r w:rsidR="009F54BC">
        <w:t xml:space="preserve">além de </w:t>
      </w:r>
      <w:r w:rsidR="000F233B">
        <w:t xml:space="preserve">não </w:t>
      </w:r>
      <w:r w:rsidR="009F54BC">
        <w:t xml:space="preserve">serem </w:t>
      </w:r>
      <w:r w:rsidR="000F233B">
        <w:t>responsáveis por “fatos futuros”</w:t>
      </w:r>
      <w:r w:rsidR="001A4D41">
        <w:t>.</w:t>
      </w:r>
      <w:r w:rsidR="008C2DB6">
        <w:t xml:space="preserve"> </w:t>
      </w:r>
      <w:r w:rsidR="001A4D41">
        <w:t>Registr</w:t>
      </w:r>
      <w:r w:rsidR="00975B62">
        <w:t>aram as demandadas</w:t>
      </w:r>
      <w:r w:rsidR="008C2DB6">
        <w:t>, também, que o corretor de imóveis “</w:t>
      </w:r>
      <w:r w:rsidR="008C2DB6" w:rsidRPr="001A4D41">
        <w:rPr>
          <w:i/>
          <w:iCs/>
        </w:rPr>
        <w:t>tem o dever de diligência e prudência no exercício de sua atividade</w:t>
      </w:r>
      <w:r w:rsidR="001A4D41" w:rsidRPr="001A4D41">
        <w:rPr>
          <w:i/>
          <w:iCs/>
        </w:rPr>
        <w:t>, devendo responder pelas perdas e danos causadas em decorrência da má prestação de seus serviços</w:t>
      </w:r>
      <w:r w:rsidR="001A4D41">
        <w:t>”</w:t>
      </w:r>
      <w:r w:rsidR="000F233B">
        <w:t xml:space="preserve"> </w:t>
      </w:r>
      <w:r w:rsidR="000F233B" w:rsidRPr="007D1E4F">
        <w:rPr>
          <w:sz w:val="20"/>
          <w:szCs w:val="18"/>
        </w:rPr>
        <w:t xml:space="preserve">(evento 194, CONT1, p. </w:t>
      </w:r>
      <w:r w:rsidR="007D1E4F" w:rsidRPr="007D1E4F">
        <w:rPr>
          <w:sz w:val="20"/>
          <w:szCs w:val="18"/>
        </w:rPr>
        <w:t>13/18)</w:t>
      </w:r>
      <w:r w:rsidR="001A4D41">
        <w:t>.</w:t>
      </w:r>
    </w:p>
    <w:p w14:paraId="114092DD" w14:textId="282C2698" w:rsidR="00743854" w:rsidRDefault="0057755F" w:rsidP="00571648">
      <w:pPr>
        <w:pStyle w:val="SemEspaamento"/>
      </w:pPr>
      <w:r>
        <w:t>No tópico seguinte, a</w:t>
      </w:r>
      <w:r w:rsidR="001651BA">
        <w:t>s</w:t>
      </w:r>
      <w:r>
        <w:t xml:space="preserve"> rés </w:t>
      </w:r>
      <w:r w:rsidR="00FA0D84">
        <w:t xml:space="preserve">argumentam que não teriam o dever de indenizar, </w:t>
      </w:r>
      <w:r w:rsidR="00BE4B34">
        <w:t xml:space="preserve">por conta da responsabilidade subjetiva e de terem </w:t>
      </w:r>
      <w:r w:rsidR="00BC211C">
        <w:t xml:space="preserve">cumprido com </w:t>
      </w:r>
      <w:r w:rsidR="00BE4B34">
        <w:t xml:space="preserve">o dever de informação. Sustentam, ademais, que </w:t>
      </w:r>
      <w:r w:rsidR="00597B1B">
        <w:t>teriam sido</w:t>
      </w:r>
      <w:r w:rsidR="002C5CC0">
        <w:t xml:space="preserve"> “tão vítimas” quanto os autores e que não havia qualquer impedimento para a compra do imóvel na época da negociação</w:t>
      </w:r>
      <w:r w:rsidR="001C71BA">
        <w:t xml:space="preserve"> </w:t>
      </w:r>
      <w:r w:rsidR="001C71BA" w:rsidRPr="007D1E4F">
        <w:rPr>
          <w:sz w:val="20"/>
          <w:szCs w:val="18"/>
        </w:rPr>
        <w:t>(evento 194, CONT1, p. 18</w:t>
      </w:r>
      <w:r w:rsidR="00521FE6">
        <w:rPr>
          <w:sz w:val="20"/>
          <w:szCs w:val="18"/>
        </w:rPr>
        <w:t>/19</w:t>
      </w:r>
      <w:r w:rsidR="001C71BA" w:rsidRPr="007D1E4F">
        <w:rPr>
          <w:sz w:val="20"/>
          <w:szCs w:val="18"/>
        </w:rPr>
        <w:t>)</w:t>
      </w:r>
      <w:r w:rsidR="00571648">
        <w:t>.</w:t>
      </w:r>
      <w:r w:rsidR="001C71BA">
        <w:t xml:space="preserve"> </w:t>
      </w:r>
    </w:p>
    <w:p w14:paraId="74177F2E" w14:textId="68553D4C" w:rsidR="00571648" w:rsidRDefault="00571648" w:rsidP="00E55C17">
      <w:pPr>
        <w:pStyle w:val="SemEspaamento"/>
      </w:pPr>
      <w:r>
        <w:t>Ao prosseguir, as rés sustentam que</w:t>
      </w:r>
      <w:r w:rsidR="00FC46DF">
        <w:t xml:space="preserve"> os autores</w:t>
      </w:r>
      <w:r w:rsidR="004B5994">
        <w:t xml:space="preserve"> </w:t>
      </w:r>
      <w:r w:rsidR="00C73066">
        <w:t xml:space="preserve">também </w:t>
      </w:r>
      <w:r w:rsidR="004B5994">
        <w:t>estariam tentando induzir que o imóvel não se encontra</w:t>
      </w:r>
      <w:r w:rsidR="00C73066">
        <w:t>va</w:t>
      </w:r>
      <w:r w:rsidR="004B5994">
        <w:t xml:space="preserve"> livre e desembaraçado de qualquer ônus e </w:t>
      </w:r>
      <w:r w:rsidR="00C73066">
        <w:t xml:space="preserve">reafirmam </w:t>
      </w:r>
      <w:r w:rsidR="004B5994">
        <w:t>que teriam</w:t>
      </w:r>
      <w:r w:rsidR="00BC211C">
        <w:t xml:space="preserve"> encaminhado</w:t>
      </w:r>
      <w:r w:rsidR="004B5994">
        <w:t xml:space="preserve"> todas as informações do bem aos </w:t>
      </w:r>
      <w:r w:rsidR="00F342A7">
        <w:t xml:space="preserve">demandantes, </w:t>
      </w:r>
      <w:r w:rsidR="00BC211C">
        <w:t xml:space="preserve">havendo visitação, </w:t>
      </w:r>
      <w:r w:rsidR="00BC211C" w:rsidRPr="00BC211C">
        <w:rPr>
          <w:i/>
          <w:iCs/>
        </w:rPr>
        <w:t>in loco</w:t>
      </w:r>
      <w:r w:rsidR="00BC211C">
        <w:t>,</w:t>
      </w:r>
      <w:r w:rsidR="00F342A7">
        <w:t xml:space="preserve"> </w:t>
      </w:r>
      <w:r w:rsidR="00BC211C">
        <w:t>d</w:t>
      </w:r>
      <w:r w:rsidR="00F342A7">
        <w:t>o terreno</w:t>
      </w:r>
      <w:r w:rsidR="00C73066">
        <w:t xml:space="preserve"> adquirido,</w:t>
      </w:r>
      <w:r w:rsidR="00C73066" w:rsidRPr="00C73066">
        <w:t xml:space="preserve"> </w:t>
      </w:r>
      <w:r w:rsidR="00C73066">
        <w:t>o que, no seu entender, demonstraria a ausência dos requisitos previstos no art. 186 do CC para a condenação à indenização</w:t>
      </w:r>
      <w:r w:rsidR="00323355">
        <w:t xml:space="preserve">. Ao final do tópico, as demandadas afirmam que </w:t>
      </w:r>
      <w:r w:rsidR="004B363D">
        <w:t>não haveria dano moral e que a entrega do automóvel da autora Luma, como parte do pagamento, não poderia caracterizar dano moral</w:t>
      </w:r>
      <w:r w:rsidR="00521FE6">
        <w:t xml:space="preserve"> </w:t>
      </w:r>
      <w:r w:rsidR="00521FE6" w:rsidRPr="007D1E4F">
        <w:rPr>
          <w:sz w:val="20"/>
          <w:szCs w:val="18"/>
        </w:rPr>
        <w:t xml:space="preserve">(evento 194, CONT1, p. </w:t>
      </w:r>
      <w:r w:rsidR="00521FE6">
        <w:rPr>
          <w:sz w:val="20"/>
          <w:szCs w:val="18"/>
        </w:rPr>
        <w:t>19/20</w:t>
      </w:r>
      <w:r w:rsidR="00521FE6" w:rsidRPr="007D1E4F">
        <w:rPr>
          <w:sz w:val="20"/>
          <w:szCs w:val="18"/>
        </w:rPr>
        <w:t>)</w:t>
      </w:r>
      <w:r w:rsidR="00C73066">
        <w:t>.</w:t>
      </w:r>
    </w:p>
    <w:p w14:paraId="337F30AC" w14:textId="269BDAFF" w:rsidR="00F132CF" w:rsidRDefault="00334867" w:rsidP="00F132CF">
      <w:pPr>
        <w:pStyle w:val="SemEspaamento"/>
      </w:pPr>
      <w:r>
        <w:t>Em seguida, a</w:t>
      </w:r>
      <w:r w:rsidR="000F64E6">
        <w:t xml:space="preserve">s rés </w:t>
      </w:r>
      <w:r>
        <w:t>aduzem que</w:t>
      </w:r>
      <w:r w:rsidR="000F64E6">
        <w:t xml:space="preserve"> não teriam descumprido cláusula contratual</w:t>
      </w:r>
      <w:r w:rsidR="001B2994">
        <w:t xml:space="preserve"> e requerem o afastamento da incidência </w:t>
      </w:r>
      <w:r w:rsidR="000F64E6">
        <w:t xml:space="preserve">da </w:t>
      </w:r>
      <w:r w:rsidR="00F132CF">
        <w:t xml:space="preserve">cláusula </w:t>
      </w:r>
      <w:r w:rsidR="001B2994">
        <w:t>penal de 5% sobre o valor do negócio jurídico.</w:t>
      </w:r>
      <w:r w:rsidR="00F132CF">
        <w:t xml:space="preserve"> Alicerçado no princípio da eventualidade, as rés também pugnam pela fixação do dano moral no valor máximo de meio salário-mínimo</w:t>
      </w:r>
      <w:r w:rsidR="00901B60">
        <w:t>, em caso de condenação</w:t>
      </w:r>
      <w:r w:rsidR="00EA2DD1">
        <w:t>.</w:t>
      </w:r>
      <w:r w:rsidR="00901B60">
        <w:t xml:space="preserve"> </w:t>
      </w:r>
      <w:r w:rsidR="00EA2DD1">
        <w:t>A</w:t>
      </w:r>
      <w:r w:rsidR="00FC2FCD">
        <w:t>o final da peça</w:t>
      </w:r>
      <w:r w:rsidR="00EA2DD1">
        <w:t>,</w:t>
      </w:r>
      <w:r w:rsidR="00FC2FCD">
        <w:t xml:space="preserve"> é deduzido pedido de </w:t>
      </w:r>
      <w:r w:rsidR="00901B60">
        <w:t>gratuidade da justiça quanto à ré Rosemeri</w:t>
      </w:r>
      <w:r w:rsidR="00E6615A">
        <w:t xml:space="preserve"> e requerida a total improcedência da demanda</w:t>
      </w:r>
      <w:r w:rsidR="00901B60">
        <w:t>.</w:t>
      </w:r>
    </w:p>
    <w:p w14:paraId="00EAADF9" w14:textId="3EF29112" w:rsidR="00FC2FCD" w:rsidRDefault="00E6615A" w:rsidP="00F132CF">
      <w:pPr>
        <w:pStyle w:val="SemEspaamento"/>
      </w:pPr>
      <w:r>
        <w:t xml:space="preserve">Ocorre, no entanto, que não há como acolher os argumentos apresentados na contestação do evento 194, </w:t>
      </w:r>
      <w:r w:rsidR="00CB2A97">
        <w:t>até</w:t>
      </w:r>
      <w:r w:rsidR="00A51C5A">
        <w:t xml:space="preserve"> porque as rés </w:t>
      </w:r>
      <w:r w:rsidR="00CB2A97">
        <w:t xml:space="preserve">são fornecedoras de serviço </w:t>
      </w:r>
      <w:r w:rsidR="003217E4">
        <w:t>responsáveis, independentemente de culpa</w:t>
      </w:r>
      <w:r w:rsidR="00CF02B8">
        <w:t xml:space="preserve"> </w:t>
      </w:r>
      <w:r w:rsidR="00CF02B8" w:rsidRPr="00CF02B8">
        <w:rPr>
          <w:sz w:val="22"/>
          <w:szCs w:val="20"/>
        </w:rPr>
        <w:t xml:space="preserve">– que, diga-se, está mais do que </w:t>
      </w:r>
      <w:r w:rsidR="001A4D29">
        <w:rPr>
          <w:sz w:val="22"/>
          <w:szCs w:val="20"/>
        </w:rPr>
        <w:t>evidente</w:t>
      </w:r>
      <w:r w:rsidR="00CF02B8" w:rsidRPr="00CF02B8">
        <w:rPr>
          <w:sz w:val="22"/>
          <w:szCs w:val="20"/>
        </w:rPr>
        <w:t xml:space="preserve"> no caso –</w:t>
      </w:r>
      <w:r w:rsidR="003217E4">
        <w:t>, pelos defeitos relacionados à prestação de serviços e pel</w:t>
      </w:r>
      <w:r w:rsidR="00AC6282">
        <w:t xml:space="preserve">as informações insuficientes ou inadequadas sobre os seus riscos </w:t>
      </w:r>
      <w:r w:rsidR="00BE0F4B" w:rsidRPr="00AC6282">
        <w:rPr>
          <w:sz w:val="20"/>
          <w:szCs w:val="18"/>
        </w:rPr>
        <w:t>(art.</w:t>
      </w:r>
      <w:r w:rsidR="00AC6282" w:rsidRPr="00AC6282">
        <w:rPr>
          <w:sz w:val="20"/>
          <w:szCs w:val="18"/>
        </w:rPr>
        <w:t xml:space="preserve"> 14 do CDC)</w:t>
      </w:r>
      <w:r w:rsidR="00AC6282">
        <w:t>,</w:t>
      </w:r>
      <w:r w:rsidR="00BE0F4B">
        <w:t xml:space="preserve"> </w:t>
      </w:r>
      <w:r>
        <w:t>como</w:t>
      </w:r>
      <w:r w:rsidR="00AC6282">
        <w:t xml:space="preserve"> se verá a seguir.</w:t>
      </w:r>
    </w:p>
    <w:p w14:paraId="410602AB" w14:textId="436BB20D" w:rsidR="00972FFF" w:rsidRDefault="00972FFF" w:rsidP="00972FFF">
      <w:pPr>
        <w:pStyle w:val="Ttulo"/>
      </w:pPr>
      <w:r>
        <w:t xml:space="preserve">II – DA INSUBSISTÊNCIA DOS ARGUMENTOS </w:t>
      </w:r>
      <w:r w:rsidR="00D80074">
        <w:t>DAS RÉS</w:t>
      </w:r>
    </w:p>
    <w:p w14:paraId="77896AA7" w14:textId="439D87F8" w:rsidR="005B341B" w:rsidRDefault="00D80074" w:rsidP="005B341B">
      <w:pPr>
        <w:pStyle w:val="Ttulo"/>
      </w:pPr>
      <w:r>
        <w:t xml:space="preserve">II.1 – </w:t>
      </w:r>
      <w:r w:rsidR="00C6480A">
        <w:t>Considerações sobre o tópico “</w:t>
      </w:r>
      <w:r w:rsidR="00C6480A" w:rsidRPr="00F61578">
        <w:rPr>
          <w:i/>
          <w:iCs/>
        </w:rPr>
        <w:t>Da realidade dos fatos</w:t>
      </w:r>
      <w:r w:rsidR="00C6480A">
        <w:t>”</w:t>
      </w:r>
      <w:r w:rsidR="0034305E">
        <w:t xml:space="preserve"> </w:t>
      </w:r>
    </w:p>
    <w:p w14:paraId="6838C891" w14:textId="77777777" w:rsidR="00C6480A" w:rsidRDefault="00C6480A" w:rsidP="00C6480A"/>
    <w:p w14:paraId="7BD17C36" w14:textId="63F95347" w:rsidR="008E4418" w:rsidRDefault="00C6480A" w:rsidP="00C6480A">
      <w:pPr>
        <w:pStyle w:val="SemEspaamento"/>
      </w:pPr>
      <w:r>
        <w:t>Em um primeiro momento, Excelência, as rés alegam que</w:t>
      </w:r>
      <w:r w:rsidR="00351F15">
        <w:t xml:space="preserve"> teriam atuado de for</w:t>
      </w:r>
      <w:r w:rsidR="008E4418">
        <w:t>ma</w:t>
      </w:r>
      <w:r w:rsidR="00351F15">
        <w:t xml:space="preserve"> diligente</w:t>
      </w:r>
      <w:r w:rsidR="006E66A8">
        <w:t xml:space="preserve">, apresentando </w:t>
      </w:r>
      <w:r w:rsidR="00351F15">
        <w:t>a documentação pertinente à compra do terreno objeto da lide</w:t>
      </w:r>
      <w:r w:rsidR="008E4418">
        <w:t xml:space="preserve"> e disponibilizando todas as informações sobre o imóvel</w:t>
      </w:r>
      <w:r w:rsidR="00394691">
        <w:t xml:space="preserve"> </w:t>
      </w:r>
      <w:r w:rsidR="00394691" w:rsidRPr="004D3637">
        <w:rPr>
          <w:sz w:val="20"/>
          <w:szCs w:val="18"/>
        </w:rPr>
        <w:t xml:space="preserve">(evento 194, CONT1, p. </w:t>
      </w:r>
      <w:r w:rsidR="00394691">
        <w:rPr>
          <w:sz w:val="20"/>
          <w:szCs w:val="18"/>
        </w:rPr>
        <w:t>3/4</w:t>
      </w:r>
      <w:r w:rsidR="00394691" w:rsidRPr="004D3637">
        <w:rPr>
          <w:sz w:val="20"/>
          <w:szCs w:val="18"/>
        </w:rPr>
        <w:t>)</w:t>
      </w:r>
      <w:r w:rsidR="008E4418">
        <w:t xml:space="preserve">. </w:t>
      </w:r>
    </w:p>
    <w:p w14:paraId="150A15E8" w14:textId="10E440F6" w:rsidR="00C6480A" w:rsidRDefault="008E4418" w:rsidP="00C6480A">
      <w:pPr>
        <w:pStyle w:val="SemEspaamento"/>
      </w:pPr>
      <w:r>
        <w:t xml:space="preserve">Registraram as demandadas, </w:t>
      </w:r>
      <w:r w:rsidR="004C69AC">
        <w:t>também</w:t>
      </w:r>
      <w:r>
        <w:t xml:space="preserve">, que à época não existia </w:t>
      </w:r>
      <w:r w:rsidR="006E66A8">
        <w:t xml:space="preserve">impedimento para a realização do negócio jurídico, nem registro sobre qualquer restrição na matrícula do bem. </w:t>
      </w:r>
      <w:r w:rsidR="00AC7497">
        <w:t>Argumentaram</w:t>
      </w:r>
      <w:r w:rsidR="004C69AC">
        <w:t>, ademais, que em 15 de junho de 2018, quando o contrato foi firmado,</w:t>
      </w:r>
      <w:r w:rsidR="00AC7497">
        <w:t xml:space="preserve"> “</w:t>
      </w:r>
      <w:r w:rsidR="00AC7497" w:rsidRPr="009F3926">
        <w:rPr>
          <w:i/>
          <w:iCs/>
        </w:rPr>
        <w:t>não existia qualquer ação judicial em nome do vendedor</w:t>
      </w:r>
      <w:r w:rsidR="00AC7497">
        <w:t>” e a ação civil pública só foi ajuizada em fevereiro de 2022</w:t>
      </w:r>
      <w:r w:rsidR="00394691">
        <w:t xml:space="preserve"> </w:t>
      </w:r>
      <w:r w:rsidR="00394691" w:rsidRPr="004D3637">
        <w:rPr>
          <w:sz w:val="20"/>
          <w:szCs w:val="18"/>
        </w:rPr>
        <w:t xml:space="preserve">(evento 194, CONT1, p. </w:t>
      </w:r>
      <w:r w:rsidR="00394691">
        <w:rPr>
          <w:sz w:val="20"/>
          <w:szCs w:val="18"/>
        </w:rPr>
        <w:t>4</w:t>
      </w:r>
      <w:r w:rsidR="00394691" w:rsidRPr="004D3637">
        <w:rPr>
          <w:sz w:val="20"/>
          <w:szCs w:val="18"/>
        </w:rPr>
        <w:t>)</w:t>
      </w:r>
      <w:r w:rsidR="009F3926">
        <w:t>.</w:t>
      </w:r>
    </w:p>
    <w:p w14:paraId="5EACA197" w14:textId="6D67A27D" w:rsidR="004566EB" w:rsidRDefault="009F3926" w:rsidP="001668F1">
      <w:pPr>
        <w:pStyle w:val="SemEspaamento"/>
      </w:pPr>
      <w:r>
        <w:t xml:space="preserve">As rés ressaltaram, ainda, que </w:t>
      </w:r>
      <w:r w:rsidR="001668F1">
        <w:t>“</w:t>
      </w:r>
      <w:r w:rsidR="001668F1" w:rsidRPr="000D5964">
        <w:rPr>
          <w:i/>
          <w:iCs/>
        </w:rPr>
        <w:t>nunca tiveram conhecimento de que o referido imóvel, eventualmente, poderia se tratar de área de preservação permanente, tampouco tinham conhecimento da existência de loteamento irregular</w:t>
      </w:r>
      <w:r w:rsidR="001668F1">
        <w:t>”</w:t>
      </w:r>
      <w:r w:rsidR="004566EB">
        <w:t xml:space="preserve"> e que isso nunca foi comunicado à corretora e à imobiliária</w:t>
      </w:r>
      <w:r w:rsidR="00394691">
        <w:t xml:space="preserve"> </w:t>
      </w:r>
      <w:r w:rsidR="00394691" w:rsidRPr="004D3637">
        <w:rPr>
          <w:sz w:val="20"/>
          <w:szCs w:val="18"/>
        </w:rPr>
        <w:t xml:space="preserve">(evento 194, CONT1, p. </w:t>
      </w:r>
      <w:r w:rsidR="00394691">
        <w:rPr>
          <w:sz w:val="20"/>
          <w:szCs w:val="18"/>
        </w:rPr>
        <w:t>5</w:t>
      </w:r>
      <w:r w:rsidR="00394691" w:rsidRPr="004D3637">
        <w:rPr>
          <w:sz w:val="20"/>
          <w:szCs w:val="18"/>
        </w:rPr>
        <w:t>)</w:t>
      </w:r>
      <w:r w:rsidR="004566EB">
        <w:t>.</w:t>
      </w:r>
    </w:p>
    <w:p w14:paraId="45D3D04C" w14:textId="34EA07DE" w:rsidR="009F3926" w:rsidRDefault="004566EB" w:rsidP="001668F1">
      <w:pPr>
        <w:pStyle w:val="SemEspaamento"/>
      </w:pPr>
      <w:r>
        <w:t xml:space="preserve">Diante dessa argumentação, </w:t>
      </w:r>
      <w:r w:rsidR="00E1154D">
        <w:t>as demandadas expuseram que, embora atuem no mercado imobiliário, não são detentoras de vasto conhecimento jurídico</w:t>
      </w:r>
      <w:r w:rsidR="003E4044">
        <w:t xml:space="preserve"> e </w:t>
      </w:r>
      <w:r w:rsidR="007C1480">
        <w:t xml:space="preserve">teriam somente intermediado </w:t>
      </w:r>
      <w:r w:rsidR="00AA4F98">
        <w:t>a negociação</w:t>
      </w:r>
      <w:r w:rsidR="00BA2504">
        <w:t>.</w:t>
      </w:r>
      <w:r w:rsidR="001668F1">
        <w:t xml:space="preserve"> </w:t>
      </w:r>
      <w:r w:rsidR="00BA2504">
        <w:t>Sustentaram, ainda, que os autores poderiam ter consultado advogado</w:t>
      </w:r>
      <w:r w:rsidR="00D25DA7">
        <w:t xml:space="preserve"> para fazer “</w:t>
      </w:r>
      <w:r w:rsidR="00D25DA7" w:rsidRPr="005F5A15">
        <w:rPr>
          <w:i/>
          <w:iCs/>
        </w:rPr>
        <w:t>uma análise de risco acurada</w:t>
      </w:r>
      <w:r w:rsidR="00D25DA7">
        <w:t>” e</w:t>
      </w:r>
      <w:r w:rsidR="00F61578">
        <w:t>, ao final,</w:t>
      </w:r>
      <w:r w:rsidR="003C2017">
        <w:t xml:space="preserve"> </w:t>
      </w:r>
      <w:r w:rsidR="00D25DA7">
        <w:t xml:space="preserve">expuseram </w:t>
      </w:r>
      <w:r w:rsidR="003C2017">
        <w:t xml:space="preserve">que </w:t>
      </w:r>
      <w:r w:rsidR="004D3637">
        <w:t>“</w:t>
      </w:r>
      <w:r w:rsidR="004D3637" w:rsidRPr="004D3637">
        <w:rPr>
          <w:i/>
          <w:iCs/>
        </w:rPr>
        <w:t>as alegações trazidas pelos Requerentes não devem ser acolhidas, pois não retratam a verdadeira realidade dos fatos</w:t>
      </w:r>
      <w:r w:rsidR="004D3637">
        <w:t xml:space="preserve">” </w:t>
      </w:r>
      <w:r w:rsidR="004D3637" w:rsidRPr="004D3637">
        <w:rPr>
          <w:sz w:val="20"/>
          <w:szCs w:val="18"/>
        </w:rPr>
        <w:t>(evento 194, CONT1, p. 6)</w:t>
      </w:r>
      <w:r w:rsidR="004D3637">
        <w:t>.</w:t>
      </w:r>
    </w:p>
    <w:p w14:paraId="1299CB83" w14:textId="5BD8F1A5" w:rsidR="00257D8C" w:rsidRDefault="00257D8C" w:rsidP="001668F1">
      <w:pPr>
        <w:pStyle w:val="SemEspaamento"/>
      </w:pPr>
      <w:r>
        <w:t xml:space="preserve">Contudo, não </w:t>
      </w:r>
      <w:r w:rsidR="005B56C7">
        <w:t xml:space="preserve">há como </w:t>
      </w:r>
      <w:r w:rsidR="005018EA">
        <w:t xml:space="preserve">acolher </w:t>
      </w:r>
      <w:r>
        <w:t xml:space="preserve">a argumentação </w:t>
      </w:r>
      <w:r w:rsidR="005018EA">
        <w:t xml:space="preserve">das demandadas. </w:t>
      </w:r>
    </w:p>
    <w:p w14:paraId="1F7F6CF0" w14:textId="7F9C0E60" w:rsidR="003B7D26" w:rsidRDefault="005018EA" w:rsidP="001668F1">
      <w:pPr>
        <w:pStyle w:val="SemEspaamento"/>
      </w:pPr>
      <w:r>
        <w:t>Ora</w:t>
      </w:r>
      <w:r w:rsidR="00257D8C">
        <w:t xml:space="preserve">, Excelência, </w:t>
      </w:r>
      <w:r w:rsidR="001F0E40">
        <w:t xml:space="preserve">é fato incontroverso que </w:t>
      </w:r>
      <w:r w:rsidR="00257D8C">
        <w:t xml:space="preserve">as rés </w:t>
      </w:r>
      <w:r w:rsidR="00A603FE">
        <w:t>trabalham diariamente com imóveis</w:t>
      </w:r>
      <w:r w:rsidR="007A3AA4">
        <w:t xml:space="preserve"> e </w:t>
      </w:r>
      <w:r w:rsidR="002A2298">
        <w:t xml:space="preserve">vistoriaram, </w:t>
      </w:r>
      <w:r w:rsidR="002A2298">
        <w:rPr>
          <w:i/>
          <w:iCs/>
        </w:rPr>
        <w:t>in loco</w:t>
      </w:r>
      <w:r w:rsidR="002A2298">
        <w:t>,</w:t>
      </w:r>
      <w:r w:rsidR="007A3AA4">
        <w:t xml:space="preserve"> </w:t>
      </w:r>
      <w:r w:rsidR="002A2298">
        <w:t xml:space="preserve">o </w:t>
      </w:r>
      <w:r w:rsidR="007A3AA4">
        <w:t>terreno adquirido pelos autores</w:t>
      </w:r>
      <w:r w:rsidR="00A603FE">
        <w:t xml:space="preserve">, portanto, não é crível que </w:t>
      </w:r>
      <w:r w:rsidR="00C6140E">
        <w:t xml:space="preserve">profissionais do ramo imobiliário </w:t>
      </w:r>
      <w:r w:rsidR="00A603FE">
        <w:t xml:space="preserve">não saibam identificar </w:t>
      </w:r>
      <w:r w:rsidR="003B7D26">
        <w:t xml:space="preserve">vícios </w:t>
      </w:r>
      <w:r w:rsidR="00E605C5">
        <w:t xml:space="preserve">do cotidiano </w:t>
      </w:r>
      <w:r w:rsidR="003B7D26">
        <w:t>constantes no</w:t>
      </w:r>
      <w:r w:rsidR="00E605C5">
        <w:t>s</w:t>
      </w:r>
      <w:r w:rsidR="003B7D26">
        <w:t xml:space="preserve"> imóve</w:t>
      </w:r>
      <w:r w:rsidR="00E605C5">
        <w:t>is</w:t>
      </w:r>
      <w:r w:rsidR="003B7D26">
        <w:t xml:space="preserve"> que</w:t>
      </w:r>
      <w:r w:rsidR="007466C3">
        <w:t xml:space="preserve"> </w:t>
      </w:r>
      <w:r w:rsidR="00BA2E4B">
        <w:t xml:space="preserve">concretizam </w:t>
      </w:r>
      <w:r w:rsidR="003B7D26">
        <w:t>a venda, como</w:t>
      </w:r>
      <w:r w:rsidR="00BA2E4B">
        <w:t xml:space="preserve">, </w:t>
      </w:r>
      <w:r w:rsidR="00BA2E4B" w:rsidRPr="00BA2E4B">
        <w:rPr>
          <w:i/>
          <w:iCs/>
        </w:rPr>
        <w:t>in casu</w:t>
      </w:r>
      <w:r w:rsidR="00BA2E4B">
        <w:t xml:space="preserve">, </w:t>
      </w:r>
      <w:r w:rsidR="003B7D26">
        <w:t>a</w:t>
      </w:r>
      <w:r w:rsidR="00BA2E4B">
        <w:t xml:space="preserve"> existência de</w:t>
      </w:r>
      <w:r w:rsidR="003B7D26">
        <w:t xml:space="preserve"> área de preservação permanente decorrente d</w:t>
      </w:r>
      <w:r w:rsidR="005D7947">
        <w:t>e</w:t>
      </w:r>
      <w:r w:rsidR="003B7D26">
        <w:t xml:space="preserve"> </w:t>
      </w:r>
      <w:r w:rsidR="005D7947" w:rsidRPr="001F0E40">
        <w:rPr>
          <w:b/>
          <w:bCs/>
          <w:u w:val="single"/>
        </w:rPr>
        <w:t>curso</w:t>
      </w:r>
      <w:r w:rsidR="005D7947">
        <w:t xml:space="preserve"> </w:t>
      </w:r>
      <w:r w:rsidR="003B7D26" w:rsidRPr="001F0E40">
        <w:rPr>
          <w:b/>
          <w:bCs/>
          <w:u w:val="single"/>
        </w:rPr>
        <w:t>d’água</w:t>
      </w:r>
      <w:r w:rsidR="003B7D26" w:rsidRPr="001F0E40">
        <w:rPr>
          <w:b/>
          <w:bCs/>
        </w:rPr>
        <w:t xml:space="preserve"> </w:t>
      </w:r>
      <w:r w:rsidR="003B7D26" w:rsidRPr="001F0E40">
        <w:rPr>
          <w:b/>
          <w:bCs/>
          <w:u w:val="single"/>
        </w:rPr>
        <w:t>no</w:t>
      </w:r>
      <w:r w:rsidR="003B7D26" w:rsidRPr="001F0E40">
        <w:rPr>
          <w:b/>
          <w:bCs/>
        </w:rPr>
        <w:t xml:space="preserve"> </w:t>
      </w:r>
      <w:r w:rsidR="005D7947" w:rsidRPr="001F0E40">
        <w:rPr>
          <w:b/>
          <w:bCs/>
          <w:u w:val="single"/>
        </w:rPr>
        <w:t>terreno</w:t>
      </w:r>
      <w:r w:rsidR="007B748C">
        <w:t xml:space="preserve"> e a </w:t>
      </w:r>
      <w:r w:rsidR="007B748C" w:rsidRPr="00226D2C">
        <w:rPr>
          <w:b/>
          <w:bCs/>
          <w:u w:val="single"/>
        </w:rPr>
        <w:t>falta</w:t>
      </w:r>
      <w:r w:rsidR="007B748C">
        <w:t xml:space="preserve"> </w:t>
      </w:r>
      <w:r w:rsidR="007B748C" w:rsidRPr="00226D2C">
        <w:rPr>
          <w:b/>
          <w:bCs/>
          <w:u w:val="single"/>
        </w:rPr>
        <w:t>de</w:t>
      </w:r>
      <w:r w:rsidR="007B748C">
        <w:t xml:space="preserve"> </w:t>
      </w:r>
      <w:r w:rsidR="007B748C" w:rsidRPr="00226D2C">
        <w:rPr>
          <w:b/>
          <w:bCs/>
          <w:u w:val="single"/>
        </w:rPr>
        <w:t>regularização</w:t>
      </w:r>
      <w:r w:rsidR="007B748C" w:rsidRPr="00226D2C">
        <w:rPr>
          <w:u w:val="single"/>
        </w:rPr>
        <w:t xml:space="preserve"> </w:t>
      </w:r>
      <w:r w:rsidR="007B748C" w:rsidRPr="00226D2C">
        <w:rPr>
          <w:b/>
          <w:bCs/>
          <w:u w:val="single"/>
        </w:rPr>
        <w:t>d</w:t>
      </w:r>
      <w:r w:rsidR="007C5C57" w:rsidRPr="00226D2C">
        <w:rPr>
          <w:b/>
          <w:bCs/>
          <w:u w:val="single"/>
        </w:rPr>
        <w:t>o</w:t>
      </w:r>
      <w:r w:rsidR="007C5C57">
        <w:t xml:space="preserve"> </w:t>
      </w:r>
      <w:r w:rsidR="007C5C57" w:rsidRPr="00226D2C">
        <w:rPr>
          <w:b/>
          <w:bCs/>
          <w:u w:val="single"/>
        </w:rPr>
        <w:t>loteamento</w:t>
      </w:r>
      <w:r w:rsidR="007C5C57">
        <w:t xml:space="preserve"> em que ele se encontra.</w:t>
      </w:r>
      <w:r w:rsidR="007B748C">
        <w:t xml:space="preserve"> </w:t>
      </w:r>
    </w:p>
    <w:p w14:paraId="6B8EBB7A" w14:textId="5BEA3D59" w:rsidR="00304292" w:rsidRDefault="006E18F6" w:rsidP="00304292">
      <w:pPr>
        <w:pStyle w:val="SemEspaamento"/>
      </w:pPr>
      <w:r>
        <w:t>Vale registrar, por oportuno, que</w:t>
      </w:r>
      <w:r w:rsidR="00BA2E4B">
        <w:t>, ao contrário do que tenta induzir as demandadas, esse</w:t>
      </w:r>
      <w:r w:rsidR="007C5C57">
        <w:t>s</w:t>
      </w:r>
      <w:r w:rsidR="00BA2E4B">
        <w:t xml:space="preserve"> vício</w:t>
      </w:r>
      <w:r w:rsidR="007C5C57">
        <w:t>s</w:t>
      </w:r>
      <w:r w:rsidR="00BA2E4B">
        <w:t xml:space="preserve"> </w:t>
      </w:r>
      <w:r w:rsidR="00BA2E4B" w:rsidRPr="00487014">
        <w:rPr>
          <w:u w:val="single"/>
        </w:rPr>
        <w:t>já</w:t>
      </w:r>
      <w:r w:rsidR="00BA2E4B">
        <w:t xml:space="preserve"> </w:t>
      </w:r>
      <w:r w:rsidR="00BA2E4B" w:rsidRPr="00487014">
        <w:rPr>
          <w:u w:val="single"/>
        </w:rPr>
        <w:t>exist</w:t>
      </w:r>
      <w:r w:rsidR="007C5C57">
        <w:rPr>
          <w:u w:val="single"/>
        </w:rPr>
        <w:t>iam</w:t>
      </w:r>
      <w:r w:rsidR="00BA2E4B">
        <w:t xml:space="preserve"> </w:t>
      </w:r>
      <w:r w:rsidR="00BA2E4B" w:rsidRPr="00487014">
        <w:rPr>
          <w:u w:val="single"/>
        </w:rPr>
        <w:t>no</w:t>
      </w:r>
      <w:r w:rsidR="00BA2E4B">
        <w:t xml:space="preserve"> </w:t>
      </w:r>
      <w:r w:rsidR="00BA2E4B" w:rsidRPr="00487014">
        <w:rPr>
          <w:u w:val="single"/>
        </w:rPr>
        <w:t>imóvel</w:t>
      </w:r>
      <w:r w:rsidR="00BA2E4B">
        <w:t xml:space="preserve"> </w:t>
      </w:r>
      <w:r w:rsidR="00BA2E4B" w:rsidRPr="00C6140E">
        <w:rPr>
          <w:b/>
          <w:bCs/>
          <w:u w:val="single"/>
        </w:rPr>
        <w:t>antes</w:t>
      </w:r>
      <w:r w:rsidR="00BA2E4B">
        <w:t xml:space="preserve"> </w:t>
      </w:r>
      <w:r w:rsidR="00BA2E4B" w:rsidRPr="00C6140E">
        <w:rPr>
          <w:b/>
          <w:bCs/>
          <w:u w:val="single"/>
        </w:rPr>
        <w:t>d</w:t>
      </w:r>
      <w:r w:rsidR="00304292" w:rsidRPr="00C6140E">
        <w:rPr>
          <w:b/>
          <w:bCs/>
          <w:u w:val="single"/>
        </w:rPr>
        <w:t>a</w:t>
      </w:r>
      <w:r w:rsidR="00304292">
        <w:t xml:space="preserve"> </w:t>
      </w:r>
      <w:r w:rsidR="00304292" w:rsidRPr="00C6140E">
        <w:rPr>
          <w:b/>
          <w:bCs/>
          <w:u w:val="single"/>
        </w:rPr>
        <w:t>aquisição</w:t>
      </w:r>
      <w:r w:rsidR="00304292">
        <w:t xml:space="preserve"> </w:t>
      </w:r>
      <w:r w:rsidR="00C6140E">
        <w:t xml:space="preserve">do terreno </w:t>
      </w:r>
      <w:r w:rsidR="00304292" w:rsidRPr="00487014">
        <w:rPr>
          <w:u w:val="single"/>
        </w:rPr>
        <w:t>pelos</w:t>
      </w:r>
      <w:r w:rsidR="00304292">
        <w:t xml:space="preserve"> </w:t>
      </w:r>
      <w:r w:rsidR="00304292" w:rsidRPr="00487014">
        <w:rPr>
          <w:u w:val="single"/>
        </w:rPr>
        <w:t>autores</w:t>
      </w:r>
      <w:r w:rsidR="00304292">
        <w:t xml:space="preserve">, de modo que as rés falharam com </w:t>
      </w:r>
      <w:r w:rsidR="00304292" w:rsidRPr="00497965">
        <w:t>o dever de prestar todo o auxílio e assistência imobiliária aos seus clientes</w:t>
      </w:r>
      <w:r w:rsidR="00304292">
        <w:t xml:space="preserve"> </w:t>
      </w:r>
      <w:r w:rsidR="00304292" w:rsidRPr="00304292">
        <w:rPr>
          <w:sz w:val="20"/>
          <w:szCs w:val="18"/>
        </w:rPr>
        <w:t>(autores)</w:t>
      </w:r>
      <w:r w:rsidR="00304292" w:rsidRPr="00497965">
        <w:t xml:space="preserve">, </w:t>
      </w:r>
      <w:r w:rsidR="00304292">
        <w:t>bem como de</w:t>
      </w:r>
      <w:r w:rsidR="00304292" w:rsidRPr="00497965">
        <w:t xml:space="preserve"> informá-los sobre a existência d</w:t>
      </w:r>
      <w:r w:rsidR="00F86852">
        <w:t>os</w:t>
      </w:r>
      <w:r w:rsidR="00304292" w:rsidRPr="00497965">
        <w:t xml:space="preserve"> vícios</w:t>
      </w:r>
      <w:r w:rsidR="00F86852">
        <w:t xml:space="preserve"> </w:t>
      </w:r>
      <w:r w:rsidR="00304292" w:rsidRPr="00497965">
        <w:t>e riscos do negócio jurídico</w:t>
      </w:r>
      <w:r w:rsidR="00312D14">
        <w:t xml:space="preserve"> </w:t>
      </w:r>
      <w:r w:rsidR="00312D14" w:rsidRPr="00312D14">
        <w:rPr>
          <w:sz w:val="20"/>
          <w:szCs w:val="18"/>
        </w:rPr>
        <w:t>(art. 6º, III, do CDC)</w:t>
      </w:r>
      <w:r w:rsidR="00304292">
        <w:t>.</w:t>
      </w:r>
    </w:p>
    <w:p w14:paraId="74368B45" w14:textId="709F14CD" w:rsidR="00B4596B" w:rsidRDefault="00D2098C" w:rsidP="00304292">
      <w:pPr>
        <w:pStyle w:val="SemEspaamento"/>
      </w:pPr>
      <w:r>
        <w:t xml:space="preserve">Como visto, </w:t>
      </w:r>
      <w:r w:rsidR="00B4596B">
        <w:t>E</w:t>
      </w:r>
      <w:r w:rsidR="009023C9">
        <w:t xml:space="preserve">xcelência, </w:t>
      </w:r>
      <w:r w:rsidR="00FB2FAE">
        <w:t xml:space="preserve">resta derruída </w:t>
      </w:r>
      <w:r w:rsidR="0006594E">
        <w:t xml:space="preserve">a </w:t>
      </w:r>
      <w:r w:rsidR="00EE3C1D">
        <w:t xml:space="preserve">alegação </w:t>
      </w:r>
      <w:r w:rsidR="00B34AED">
        <w:t xml:space="preserve">dos réus </w:t>
      </w:r>
      <w:r w:rsidR="0006594E">
        <w:t xml:space="preserve">de que </w:t>
      </w:r>
      <w:r w:rsidR="00B34AED">
        <w:t xml:space="preserve">teriam cumpriram as suas obrigações ou de que os </w:t>
      </w:r>
      <w:r w:rsidR="00EE3C1D">
        <w:t xml:space="preserve">pleitos dos autores estariam fundamentados </w:t>
      </w:r>
      <w:r w:rsidR="00B34AED">
        <w:t xml:space="preserve">em </w:t>
      </w:r>
      <w:r>
        <w:t xml:space="preserve">vício </w:t>
      </w:r>
      <w:r w:rsidR="0006594E">
        <w:t xml:space="preserve">posterior à realização do negócio jurídico, </w:t>
      </w:r>
      <w:r>
        <w:t>decorrente do ajuizamento da ação civil pública</w:t>
      </w:r>
      <w:r w:rsidR="0006594E">
        <w:t>.</w:t>
      </w:r>
    </w:p>
    <w:p w14:paraId="7350A2AA" w14:textId="439227F0" w:rsidR="00C6140E" w:rsidRDefault="00C6140E" w:rsidP="00F7386C">
      <w:pPr>
        <w:pStyle w:val="SemEspaamento"/>
      </w:pPr>
      <w:r>
        <w:t xml:space="preserve">Além disso, </w:t>
      </w:r>
      <w:r w:rsidR="00EE3113">
        <w:t xml:space="preserve">incumbia às rés diligenciar sobre a regularidade do loteamento para, só então, anunciarem a venda do imóvel, conforme </w:t>
      </w:r>
      <w:r w:rsidR="00216A16">
        <w:t xml:space="preserve">interpretação do </w:t>
      </w:r>
      <w:r w:rsidR="00EE3113">
        <w:t>art. 20, V, da Lei n. 6.530/1978.</w:t>
      </w:r>
      <w:r w:rsidR="003D0361">
        <w:t xml:space="preserve"> </w:t>
      </w:r>
      <w:r w:rsidR="002E2879">
        <w:t>Logo</w:t>
      </w:r>
      <w:r w:rsidR="00F7386C">
        <w:t xml:space="preserve">, as demandadas não </w:t>
      </w:r>
      <w:r w:rsidR="00E927CE">
        <w:t xml:space="preserve">deveriam ter confiado cegamente </w:t>
      </w:r>
      <w:r w:rsidR="00F7386C">
        <w:t>que o vendedor repassa</w:t>
      </w:r>
      <w:r w:rsidR="00C07F4F">
        <w:t xml:space="preserve">ria </w:t>
      </w:r>
      <w:r w:rsidR="00F7386C">
        <w:t xml:space="preserve">todas </w:t>
      </w:r>
      <w:r w:rsidR="00C07F4F">
        <w:t xml:space="preserve">as informações e vícios do imóvel, como ocorreu no caso. </w:t>
      </w:r>
    </w:p>
    <w:p w14:paraId="111505FC" w14:textId="278797C2" w:rsidR="007E775E" w:rsidRDefault="00226D2C" w:rsidP="00304292">
      <w:pPr>
        <w:pStyle w:val="SemEspaamento"/>
      </w:pPr>
      <w:r>
        <w:t xml:space="preserve">E o fato de </w:t>
      </w:r>
      <w:r w:rsidR="00DC1FE6">
        <w:t>não constar</w:t>
      </w:r>
      <w:r w:rsidR="002A2298">
        <w:t xml:space="preserve"> restrição na matrícula do </w:t>
      </w:r>
      <w:r w:rsidR="0033732E">
        <w:t>terreno</w:t>
      </w:r>
      <w:r w:rsidR="00DC1FE6">
        <w:t xml:space="preserve"> adquirido e </w:t>
      </w:r>
      <w:r w:rsidR="002A2298">
        <w:t xml:space="preserve">de </w:t>
      </w:r>
      <w:r>
        <w:t xml:space="preserve">o réu não </w:t>
      </w:r>
      <w:r w:rsidR="00DC1FE6">
        <w:t>responder a</w:t>
      </w:r>
      <w:r>
        <w:t xml:space="preserve"> ações judiciais à época d</w:t>
      </w:r>
      <w:r w:rsidR="0052185D">
        <w:t xml:space="preserve">o negócio jurídico </w:t>
      </w:r>
      <w:r w:rsidR="0052185D" w:rsidRPr="00DC1FE6">
        <w:rPr>
          <w:u w:val="single"/>
        </w:rPr>
        <w:t>não</w:t>
      </w:r>
      <w:r w:rsidR="0052185D">
        <w:t xml:space="preserve"> </w:t>
      </w:r>
      <w:r w:rsidR="0052185D" w:rsidRPr="00DC1FE6">
        <w:rPr>
          <w:u w:val="single"/>
        </w:rPr>
        <w:t>exime</w:t>
      </w:r>
      <w:r w:rsidR="0052185D">
        <w:t xml:space="preserve"> </w:t>
      </w:r>
      <w:r w:rsidR="0052185D" w:rsidRPr="00DC1FE6">
        <w:rPr>
          <w:u w:val="single"/>
        </w:rPr>
        <w:t>as</w:t>
      </w:r>
      <w:r w:rsidR="0052185D">
        <w:t xml:space="preserve"> </w:t>
      </w:r>
      <w:r w:rsidR="0052185D" w:rsidRPr="00DC1FE6">
        <w:rPr>
          <w:u w:val="single"/>
        </w:rPr>
        <w:t>rés</w:t>
      </w:r>
      <w:r w:rsidR="0052185D">
        <w:t xml:space="preserve"> </w:t>
      </w:r>
      <w:r w:rsidR="0052185D" w:rsidRPr="00DC1FE6">
        <w:rPr>
          <w:u w:val="single"/>
        </w:rPr>
        <w:t>de</w:t>
      </w:r>
      <w:r w:rsidR="0052185D">
        <w:t xml:space="preserve"> </w:t>
      </w:r>
      <w:r w:rsidR="005C6D2B" w:rsidRPr="00DC1FE6">
        <w:rPr>
          <w:u w:val="single"/>
        </w:rPr>
        <w:t>levantar</w:t>
      </w:r>
      <w:r w:rsidR="005C6D2B">
        <w:t xml:space="preserve"> </w:t>
      </w:r>
      <w:r w:rsidR="00D21EAE" w:rsidRPr="00DC1FE6">
        <w:rPr>
          <w:u w:val="single"/>
        </w:rPr>
        <w:t>os</w:t>
      </w:r>
      <w:r w:rsidR="00D21EAE">
        <w:t xml:space="preserve"> </w:t>
      </w:r>
      <w:r w:rsidR="00D21EAE" w:rsidRPr="00DC1FE6">
        <w:rPr>
          <w:u w:val="single"/>
        </w:rPr>
        <w:t>dados</w:t>
      </w:r>
      <w:r w:rsidR="00D21EAE">
        <w:t xml:space="preserve"> </w:t>
      </w:r>
      <w:r w:rsidR="00D21EAE" w:rsidRPr="00EA182A">
        <w:rPr>
          <w:u w:val="single"/>
        </w:rPr>
        <w:t>do</w:t>
      </w:r>
      <w:r w:rsidR="00D21EAE">
        <w:t xml:space="preserve"> </w:t>
      </w:r>
      <w:r w:rsidR="00D21EAE" w:rsidRPr="00EA182A">
        <w:rPr>
          <w:u w:val="single"/>
        </w:rPr>
        <w:t>imóvel</w:t>
      </w:r>
      <w:r w:rsidR="00D21EAE">
        <w:t xml:space="preserve"> e </w:t>
      </w:r>
      <w:r w:rsidR="0052185D" w:rsidRPr="00DC1FE6">
        <w:rPr>
          <w:u w:val="single"/>
        </w:rPr>
        <w:t>informar</w:t>
      </w:r>
      <w:r w:rsidR="0052185D">
        <w:t xml:space="preserve"> </w:t>
      </w:r>
      <w:r w:rsidR="00EA182A">
        <w:t xml:space="preserve">os </w:t>
      </w:r>
      <w:r w:rsidR="00D21EAE" w:rsidRPr="00DC1FE6">
        <w:rPr>
          <w:u w:val="single"/>
        </w:rPr>
        <w:t>vícios</w:t>
      </w:r>
      <w:r w:rsidR="00DC1FE6">
        <w:t xml:space="preserve"> </w:t>
      </w:r>
      <w:r w:rsidR="00DC1FE6" w:rsidRPr="00DC1FE6">
        <w:rPr>
          <w:u w:val="single"/>
        </w:rPr>
        <w:t>existentes</w:t>
      </w:r>
      <w:r w:rsidR="00DC1FE6" w:rsidRPr="00DC1FE6">
        <w:t xml:space="preserve"> </w:t>
      </w:r>
      <w:r w:rsidR="00DC1FE6">
        <w:t>aos autores,</w:t>
      </w:r>
      <w:r w:rsidR="00D21EAE">
        <w:t xml:space="preserve"> </w:t>
      </w:r>
      <w:r w:rsidR="00DC1FE6">
        <w:t xml:space="preserve">como </w:t>
      </w:r>
      <w:r w:rsidR="00EA182A">
        <w:t>é o caso do loteamento irregular e de APP</w:t>
      </w:r>
      <w:r w:rsidR="005C6D2B">
        <w:t>.</w:t>
      </w:r>
      <w:r w:rsidR="007E775E">
        <w:t xml:space="preserve"> </w:t>
      </w:r>
    </w:p>
    <w:p w14:paraId="217021CB" w14:textId="03559FEB" w:rsidR="00B57BCB" w:rsidRDefault="002E2879" w:rsidP="0023312E">
      <w:pPr>
        <w:pStyle w:val="SemEspaamento"/>
      </w:pPr>
      <w:r>
        <w:t xml:space="preserve">No mais, </w:t>
      </w:r>
      <w:r w:rsidR="00E6530C">
        <w:t xml:space="preserve">a tese </w:t>
      </w:r>
      <w:r w:rsidR="00667FA9">
        <w:t>de que</w:t>
      </w:r>
      <w:r w:rsidR="003C6B09">
        <w:t xml:space="preserve"> </w:t>
      </w:r>
      <w:r w:rsidR="002D5A33">
        <w:t xml:space="preserve">incumbiria aos demandantes contratar advogado para realizar </w:t>
      </w:r>
      <w:r w:rsidR="00564B9B">
        <w:t>análise de “</w:t>
      </w:r>
      <w:r w:rsidR="00564B9B" w:rsidRPr="00564B9B">
        <w:rPr>
          <w:i/>
          <w:iCs/>
        </w:rPr>
        <w:t>risco acurada</w:t>
      </w:r>
      <w:r w:rsidR="00564B9B">
        <w:t>”</w:t>
      </w:r>
      <w:r w:rsidR="00BE7F9A">
        <w:t xml:space="preserve"> </w:t>
      </w:r>
      <w:r>
        <w:t xml:space="preserve">também </w:t>
      </w:r>
      <w:r w:rsidR="00BE7F9A" w:rsidRPr="002E2879">
        <w:rPr>
          <w:u w:val="single"/>
        </w:rPr>
        <w:t>não</w:t>
      </w:r>
      <w:r w:rsidR="00BE7F9A">
        <w:t xml:space="preserve"> </w:t>
      </w:r>
      <w:r w:rsidR="00BE7F9A" w:rsidRPr="002E2879">
        <w:rPr>
          <w:u w:val="single"/>
        </w:rPr>
        <w:t>elide</w:t>
      </w:r>
      <w:r w:rsidR="00BE7F9A">
        <w:t xml:space="preserve"> </w:t>
      </w:r>
      <w:r w:rsidR="00BE7F9A" w:rsidRPr="002E2879">
        <w:rPr>
          <w:u w:val="single"/>
        </w:rPr>
        <w:t>a</w:t>
      </w:r>
      <w:r w:rsidR="00BE7F9A">
        <w:t xml:space="preserve"> </w:t>
      </w:r>
      <w:r w:rsidR="00BE7F9A" w:rsidRPr="002E2879">
        <w:rPr>
          <w:u w:val="single"/>
        </w:rPr>
        <w:t>responsabilidade</w:t>
      </w:r>
      <w:r w:rsidR="00BE7F9A">
        <w:t xml:space="preserve"> </w:t>
      </w:r>
      <w:r w:rsidR="00BE7F9A" w:rsidRPr="002E2879">
        <w:rPr>
          <w:u w:val="single"/>
        </w:rPr>
        <w:t>civil</w:t>
      </w:r>
      <w:r w:rsidR="00BE7F9A">
        <w:t xml:space="preserve"> </w:t>
      </w:r>
      <w:r w:rsidR="00BE7F9A" w:rsidRPr="002E2879">
        <w:rPr>
          <w:u w:val="single"/>
        </w:rPr>
        <w:t>das</w:t>
      </w:r>
      <w:r w:rsidR="00BE7F9A">
        <w:t xml:space="preserve"> </w:t>
      </w:r>
      <w:r w:rsidR="00BE7F9A" w:rsidRPr="002E2879">
        <w:rPr>
          <w:u w:val="single"/>
        </w:rPr>
        <w:t>rés</w:t>
      </w:r>
      <w:r w:rsidR="00BE7F9A">
        <w:t xml:space="preserve"> no caso</w:t>
      </w:r>
      <w:r w:rsidR="0023312E">
        <w:t>,</w:t>
      </w:r>
      <w:r w:rsidR="00564B9B">
        <w:t xml:space="preserve"> porque, </w:t>
      </w:r>
      <w:r w:rsidR="0023312E">
        <w:t xml:space="preserve">em primeiro lugar, </w:t>
      </w:r>
      <w:r w:rsidR="00564B9B">
        <w:t>como registrado na inicial, os</w:t>
      </w:r>
      <w:r w:rsidR="00667FA9">
        <w:t xml:space="preserve"> </w:t>
      </w:r>
      <w:r w:rsidR="00564B9B">
        <w:t xml:space="preserve">autores </w:t>
      </w:r>
      <w:r w:rsidR="00B57BCB">
        <w:t xml:space="preserve">confiaram </w:t>
      </w:r>
      <w:r w:rsidR="00636B13">
        <w:t>em toda</w:t>
      </w:r>
      <w:r w:rsidR="00B57BCB">
        <w:t xml:space="preserve"> expertise, assessoramento e respaldo técnico da imobiliária, que é uma empresa especializada na área imobiliária</w:t>
      </w:r>
      <w:r w:rsidR="00E6530C">
        <w:t xml:space="preserve"> e</w:t>
      </w:r>
      <w:r w:rsidR="00F86852">
        <w:t xml:space="preserve"> tem </w:t>
      </w:r>
      <w:r w:rsidR="009352A2">
        <w:t xml:space="preserve">o dever de informar </w:t>
      </w:r>
      <w:r w:rsidR="00545F7C">
        <w:t>os seus clientes sobre as condições do imóvel a ser adquirido</w:t>
      </w:r>
      <w:r w:rsidR="00B57BCB">
        <w:t>.</w:t>
      </w:r>
    </w:p>
    <w:p w14:paraId="7505E0DB" w14:textId="4C46DCEF" w:rsidR="00DF3504" w:rsidRDefault="00DF3504" w:rsidP="00DF3504">
      <w:pPr>
        <w:pStyle w:val="SemEspaamento"/>
      </w:pPr>
      <w:r>
        <w:t xml:space="preserve">Aliás, não teria sentido os demandantes, inexperientes na área imobiliária, realizarem o </w:t>
      </w:r>
      <w:r w:rsidRPr="00B84823">
        <w:rPr>
          <w:b/>
          <w:bCs/>
        </w:rPr>
        <w:t xml:space="preserve">pagamento de </w:t>
      </w:r>
      <w:r w:rsidR="00B84823" w:rsidRPr="00B84823">
        <w:rPr>
          <w:b/>
          <w:bCs/>
        </w:rPr>
        <w:t>14</w:t>
      </w:r>
      <w:r w:rsidRPr="00B84823">
        <w:rPr>
          <w:b/>
          <w:bCs/>
        </w:rPr>
        <w:t xml:space="preserve">% </w:t>
      </w:r>
      <w:r w:rsidRPr="00B84823">
        <w:rPr>
          <w:b/>
          <w:bCs/>
          <w:sz w:val="20"/>
          <w:szCs w:val="18"/>
        </w:rPr>
        <w:t>(</w:t>
      </w:r>
      <w:r w:rsidR="00B84823" w:rsidRPr="00B84823">
        <w:rPr>
          <w:b/>
          <w:bCs/>
          <w:sz w:val="20"/>
          <w:szCs w:val="18"/>
        </w:rPr>
        <w:t xml:space="preserve">quatorze </w:t>
      </w:r>
      <w:r w:rsidRPr="00B84823">
        <w:rPr>
          <w:b/>
          <w:bCs/>
          <w:sz w:val="20"/>
          <w:szCs w:val="18"/>
        </w:rPr>
        <w:t>por cento)</w:t>
      </w:r>
      <w:r w:rsidRPr="00B84823">
        <w:rPr>
          <w:b/>
          <w:bCs/>
        </w:rPr>
        <w:t xml:space="preserve"> sobre o valor total do negócio a título de comissão de corretagem</w:t>
      </w:r>
      <w:r w:rsidR="00787C4A">
        <w:t xml:space="preserve"> </w:t>
      </w:r>
      <w:r w:rsidR="00787C4A" w:rsidRPr="000E2226">
        <w:rPr>
          <w:sz w:val="20"/>
          <w:szCs w:val="18"/>
        </w:rPr>
        <w:t xml:space="preserve">(R$ 7.000,00, dos R$ 50.000,00 foram para a imobiliária </w:t>
      </w:r>
      <w:r w:rsidR="000E2226" w:rsidRPr="000E2226">
        <w:rPr>
          <w:sz w:val="20"/>
          <w:szCs w:val="18"/>
        </w:rPr>
        <w:t xml:space="preserve">– </w:t>
      </w:r>
      <w:r w:rsidR="00787C4A" w:rsidRPr="000E2226">
        <w:rPr>
          <w:sz w:val="20"/>
          <w:szCs w:val="18"/>
        </w:rPr>
        <w:t xml:space="preserve">evento 1, </w:t>
      </w:r>
      <w:r w:rsidR="000E2226" w:rsidRPr="000E2226">
        <w:rPr>
          <w:sz w:val="20"/>
          <w:szCs w:val="18"/>
        </w:rPr>
        <w:t>CONTR6, p. 2)</w:t>
      </w:r>
      <w:r>
        <w:t xml:space="preserve">, </w:t>
      </w:r>
      <w:r w:rsidRPr="00F5455D">
        <w:rPr>
          <w:b/>
          <w:bCs/>
        </w:rPr>
        <w:t xml:space="preserve">se não fosse pela contrapartida de contarem com toda a assessoria e orientação das demandadas </w:t>
      </w:r>
      <w:r>
        <w:t>e terem, assim, a segurança necessária para a realização de um negócio jurídico de vultoso valor.</w:t>
      </w:r>
    </w:p>
    <w:p w14:paraId="3F5C6651" w14:textId="23123B07" w:rsidR="00341814" w:rsidRDefault="0022062E" w:rsidP="00304292">
      <w:pPr>
        <w:pStyle w:val="SemEspaamento"/>
      </w:pPr>
      <w:r>
        <w:t>N</w:t>
      </w:r>
      <w:r w:rsidR="00564B9B">
        <w:t xml:space="preserve">ão </w:t>
      </w:r>
      <w:r w:rsidR="00B57BCB">
        <w:t xml:space="preserve">bastasse </w:t>
      </w:r>
      <w:r w:rsidR="00564B9B">
        <w:t>isso</w:t>
      </w:r>
      <w:r w:rsidR="00B57BCB">
        <w:t xml:space="preserve">, os demandantes </w:t>
      </w:r>
      <w:r w:rsidR="002950F9">
        <w:t xml:space="preserve">realizaram todas as diligências possíveis e buscaram </w:t>
      </w:r>
      <w:r w:rsidR="00341814">
        <w:t xml:space="preserve">por maiores informações do imóvel, </w:t>
      </w:r>
      <w:r w:rsidR="00BE7F9A">
        <w:t>constatand</w:t>
      </w:r>
      <w:r w:rsidR="004F73D0">
        <w:t>o, inclusive,</w:t>
      </w:r>
      <w:r w:rsidR="00BE7F9A">
        <w:t xml:space="preserve"> que</w:t>
      </w:r>
      <w:r>
        <w:t xml:space="preserve"> existia</w:t>
      </w:r>
      <w:r w:rsidR="00CB3636">
        <w:t xml:space="preserve"> uma casa edificada e outra sendo construída n</w:t>
      </w:r>
      <w:r w:rsidR="00E6530C">
        <w:t>as imediações do</w:t>
      </w:r>
      <w:r w:rsidR="00CB3636">
        <w:t xml:space="preserve"> local</w:t>
      </w:r>
      <w:r w:rsidR="00D34046">
        <w:t>, além de</w:t>
      </w:r>
      <w:r w:rsidR="00E6530C">
        <w:t xml:space="preserve"> verificarem a existência de</w:t>
      </w:r>
      <w:r w:rsidR="00D34046">
        <w:t xml:space="preserve"> canalização de água e </w:t>
      </w:r>
      <w:r w:rsidR="002950F9">
        <w:t xml:space="preserve">de terem recebido </w:t>
      </w:r>
      <w:r w:rsidR="00D34046">
        <w:t>a informação de que a ligação da energia elétrica tinha sido aprovada e seria efetivada logo.</w:t>
      </w:r>
    </w:p>
    <w:p w14:paraId="2C75759B" w14:textId="0C965776" w:rsidR="004F73D0" w:rsidRDefault="004F73D0" w:rsidP="00304292">
      <w:pPr>
        <w:pStyle w:val="SemEspaamento"/>
      </w:pPr>
      <w:r>
        <w:t xml:space="preserve">Infelizmente, </w:t>
      </w:r>
      <w:r w:rsidR="000D7B94">
        <w:t xml:space="preserve">mesmo tendo tomado todas as medidas ao seu alcance, </w:t>
      </w:r>
      <w:r>
        <w:t>o negócio jurídico</w:t>
      </w:r>
      <w:r w:rsidR="00E232B0">
        <w:t>, que era um sonho,</w:t>
      </w:r>
      <w:r>
        <w:t xml:space="preserve"> </w:t>
      </w:r>
      <w:r w:rsidR="000D7B94">
        <w:t>acabou virando um</w:t>
      </w:r>
      <w:r w:rsidR="00515B5D">
        <w:t xml:space="preserve"> verdadeiro</w:t>
      </w:r>
      <w:r w:rsidR="000D7B94">
        <w:t xml:space="preserve"> pesadelo para os autores,</w:t>
      </w:r>
      <w:r w:rsidR="00515B5D">
        <w:t xml:space="preserve"> </w:t>
      </w:r>
      <w:r w:rsidR="000D7B94">
        <w:t xml:space="preserve">justamente porque as rés </w:t>
      </w:r>
      <w:r w:rsidR="00A33ED3">
        <w:t>ocultaram</w:t>
      </w:r>
      <w:r w:rsidR="000D7B94">
        <w:t xml:space="preserve"> </w:t>
      </w:r>
      <w:r w:rsidR="00524C3F">
        <w:t xml:space="preserve">os vícios existentes </w:t>
      </w:r>
      <w:r w:rsidR="00A33ED3">
        <w:t>e não</w:t>
      </w:r>
      <w:r w:rsidR="00E232B0">
        <w:t xml:space="preserve"> informar</w:t>
      </w:r>
      <w:r w:rsidR="00A33ED3">
        <w:t>am</w:t>
      </w:r>
      <w:r w:rsidR="00E232B0">
        <w:t xml:space="preserve"> sobre </w:t>
      </w:r>
      <w:r w:rsidR="000D7B94">
        <w:t xml:space="preserve">a existência de </w:t>
      </w:r>
      <w:r w:rsidR="00F5455D">
        <w:t>APP</w:t>
      </w:r>
      <w:r w:rsidR="000D7B94">
        <w:t xml:space="preserve"> </w:t>
      </w:r>
      <w:r w:rsidR="00515B5D">
        <w:t xml:space="preserve">no terreno </w:t>
      </w:r>
      <w:r w:rsidR="00F5455D">
        <w:t xml:space="preserve">nem </w:t>
      </w:r>
      <w:r w:rsidR="00FB4A9F">
        <w:t>d</w:t>
      </w:r>
      <w:r w:rsidR="000D7B94">
        <w:t xml:space="preserve">a </w:t>
      </w:r>
      <w:r w:rsidR="00515B5D">
        <w:t>falta de regularização do loteamento no qual ele estava inserido</w:t>
      </w:r>
      <w:r w:rsidR="00DB175D">
        <w:t xml:space="preserve">, o que </w:t>
      </w:r>
      <w:r w:rsidR="00D021D7">
        <w:t>evidencia a insubsistência d</w:t>
      </w:r>
      <w:r w:rsidR="00DB175D">
        <w:t>os argumentos apresentados no t</w:t>
      </w:r>
      <w:r w:rsidR="00D021D7">
        <w:t>ópico “</w:t>
      </w:r>
      <w:r w:rsidR="00D021D7" w:rsidRPr="00D021D7">
        <w:rPr>
          <w:i/>
          <w:iCs/>
        </w:rPr>
        <w:t>da realidade dos fatos</w:t>
      </w:r>
      <w:r w:rsidR="00D021D7">
        <w:t>”</w:t>
      </w:r>
      <w:r w:rsidR="00515B5D">
        <w:t>.</w:t>
      </w:r>
    </w:p>
    <w:p w14:paraId="730A827D" w14:textId="77777777" w:rsidR="00F5455D" w:rsidRDefault="00F5455D" w:rsidP="00B34AED">
      <w:pPr>
        <w:pStyle w:val="Ttulo"/>
      </w:pPr>
    </w:p>
    <w:p w14:paraId="42ECC64A" w14:textId="458DFC07" w:rsidR="00B34AED" w:rsidRDefault="00B34AED" w:rsidP="00B34AED">
      <w:pPr>
        <w:pStyle w:val="Ttulo"/>
      </w:pPr>
      <w:r>
        <w:t>II.2 – Da</w:t>
      </w:r>
      <w:r w:rsidR="00AE3DE0">
        <w:t xml:space="preserve"> rejeição da preliminar de ilegitimidade passiva</w:t>
      </w:r>
    </w:p>
    <w:p w14:paraId="5FE0821F" w14:textId="77777777" w:rsidR="00B34AED" w:rsidRDefault="00B34AED" w:rsidP="00AC7497">
      <w:pPr>
        <w:pStyle w:val="SemEspaamento"/>
        <w:numPr>
          <w:ilvl w:val="0"/>
          <w:numId w:val="0"/>
        </w:numPr>
      </w:pPr>
    </w:p>
    <w:p w14:paraId="0695D261" w14:textId="33EE457D" w:rsidR="005B341B" w:rsidRDefault="00D021D7" w:rsidP="00AE3DE0">
      <w:pPr>
        <w:pStyle w:val="SemEspaamento"/>
      </w:pPr>
      <w:r>
        <w:t>Na sequência, as demandadas</w:t>
      </w:r>
      <w:r w:rsidR="0043541F">
        <w:t xml:space="preserve"> </w:t>
      </w:r>
      <w:r w:rsidR="00245783">
        <w:t>aduzem</w:t>
      </w:r>
      <w:r w:rsidR="0043541F">
        <w:t xml:space="preserve"> a preliminar de ilegitimidade passiva </w:t>
      </w:r>
      <w:r w:rsidR="0043541F">
        <w:rPr>
          <w:i/>
          <w:iCs/>
        </w:rPr>
        <w:t>ad causam</w:t>
      </w:r>
      <w:r w:rsidR="0043541F">
        <w:t>, pautad</w:t>
      </w:r>
      <w:r w:rsidR="00062906">
        <w:t>a</w:t>
      </w:r>
      <w:r w:rsidR="0043541F">
        <w:t xml:space="preserve"> na</w:t>
      </w:r>
      <w:r w:rsidR="00CF262F">
        <w:t xml:space="preserve">s alegações </w:t>
      </w:r>
      <w:r w:rsidR="0043541F">
        <w:t>de que</w:t>
      </w:r>
      <w:r w:rsidR="00F75016">
        <w:t xml:space="preserve"> teriam atuado apenas como intermediadoras do negócio jurídico e </w:t>
      </w:r>
      <w:r w:rsidR="00062906">
        <w:t xml:space="preserve">que </w:t>
      </w:r>
      <w:r w:rsidR="00F75016">
        <w:t xml:space="preserve">não poderiam ser responsabilizadas </w:t>
      </w:r>
      <w:r w:rsidR="00CF262F">
        <w:t xml:space="preserve">pelo ajuizamento de ação civil pública </w:t>
      </w:r>
      <w:r w:rsidR="00482318">
        <w:t xml:space="preserve">após a concretização da venda, ou seja, </w:t>
      </w:r>
      <w:r w:rsidR="00F75016">
        <w:t>por fatos posteriores à intermediação</w:t>
      </w:r>
      <w:r w:rsidR="008564F1">
        <w:t xml:space="preserve"> </w:t>
      </w:r>
      <w:r w:rsidR="008564F1" w:rsidRPr="004D3637">
        <w:rPr>
          <w:sz w:val="20"/>
          <w:szCs w:val="18"/>
        </w:rPr>
        <w:t xml:space="preserve">(evento 194, CONT1, p. </w:t>
      </w:r>
      <w:r w:rsidR="00236D11">
        <w:rPr>
          <w:sz w:val="20"/>
          <w:szCs w:val="18"/>
        </w:rPr>
        <w:t>6/10</w:t>
      </w:r>
      <w:r w:rsidR="008564F1" w:rsidRPr="004D3637">
        <w:rPr>
          <w:sz w:val="20"/>
          <w:szCs w:val="18"/>
        </w:rPr>
        <w:t>)</w:t>
      </w:r>
      <w:r w:rsidR="00F75016">
        <w:t>.</w:t>
      </w:r>
    </w:p>
    <w:p w14:paraId="36EA28A4" w14:textId="642F28C4" w:rsidR="00F75016" w:rsidRDefault="00F75016" w:rsidP="00AE3DE0">
      <w:pPr>
        <w:pStyle w:val="SemEspaamento"/>
      </w:pPr>
      <w:r>
        <w:t>Pois bem.</w:t>
      </w:r>
    </w:p>
    <w:p w14:paraId="105829F0" w14:textId="2E11E3DB" w:rsidR="00F75016" w:rsidRDefault="00482318" w:rsidP="00AE3DE0">
      <w:pPr>
        <w:pStyle w:val="SemEspaamento"/>
      </w:pPr>
      <w:r>
        <w:t xml:space="preserve">Diversamente do que sustentam as rés, já se viu </w:t>
      </w:r>
      <w:r w:rsidR="005E19C5">
        <w:t xml:space="preserve">que </w:t>
      </w:r>
      <w:r w:rsidR="00020196">
        <w:t>a presente</w:t>
      </w:r>
      <w:r w:rsidR="005E19C5">
        <w:t xml:space="preserve"> demanda está fundamentada em </w:t>
      </w:r>
      <w:r w:rsidR="005E19C5" w:rsidRPr="002D0F2A">
        <w:rPr>
          <w:u w:val="single"/>
        </w:rPr>
        <w:t>vícios</w:t>
      </w:r>
      <w:r w:rsidR="005E19C5">
        <w:t xml:space="preserve"> </w:t>
      </w:r>
      <w:r w:rsidR="005E19C5" w:rsidRPr="002D0F2A">
        <w:rPr>
          <w:u w:val="single"/>
        </w:rPr>
        <w:t>existentes</w:t>
      </w:r>
      <w:r w:rsidR="005E19C5">
        <w:t xml:space="preserve"> </w:t>
      </w:r>
      <w:r w:rsidR="005E19C5" w:rsidRPr="00020196">
        <w:rPr>
          <w:u w:val="single"/>
        </w:rPr>
        <w:t>antes</w:t>
      </w:r>
      <w:r w:rsidR="005E19C5">
        <w:t xml:space="preserve"> </w:t>
      </w:r>
      <w:r w:rsidR="00AB135F" w:rsidRPr="00020196">
        <w:rPr>
          <w:u w:val="single"/>
        </w:rPr>
        <w:t>da</w:t>
      </w:r>
      <w:r w:rsidR="00AB135F">
        <w:t xml:space="preserve"> </w:t>
      </w:r>
      <w:r w:rsidR="00AB135F" w:rsidRPr="00020196">
        <w:rPr>
          <w:u w:val="single"/>
        </w:rPr>
        <w:t>aquisição</w:t>
      </w:r>
      <w:r w:rsidR="00AB135F">
        <w:t xml:space="preserve"> </w:t>
      </w:r>
      <w:r w:rsidR="00AB135F" w:rsidRPr="00020196">
        <w:rPr>
          <w:u w:val="single"/>
        </w:rPr>
        <w:t>do</w:t>
      </w:r>
      <w:r w:rsidR="00AB135F">
        <w:t xml:space="preserve"> </w:t>
      </w:r>
      <w:r w:rsidR="00AB135F" w:rsidRPr="00020196">
        <w:rPr>
          <w:u w:val="single"/>
        </w:rPr>
        <w:t>terreno</w:t>
      </w:r>
      <w:r w:rsidR="00AB135F">
        <w:t xml:space="preserve"> </w:t>
      </w:r>
      <w:r w:rsidR="00AB135F" w:rsidRPr="002D0F2A">
        <w:rPr>
          <w:u w:val="single"/>
        </w:rPr>
        <w:t>pelos</w:t>
      </w:r>
      <w:r w:rsidR="00AB135F">
        <w:t xml:space="preserve"> </w:t>
      </w:r>
      <w:r w:rsidR="00AB135F" w:rsidRPr="002D0F2A">
        <w:rPr>
          <w:u w:val="single"/>
        </w:rPr>
        <w:t>autores</w:t>
      </w:r>
      <w:r w:rsidR="00AB135F">
        <w:t xml:space="preserve">, ou seja, </w:t>
      </w:r>
      <w:r w:rsidR="00062906">
        <w:t>por conta da</w:t>
      </w:r>
      <w:r w:rsidR="00AB135F">
        <w:t xml:space="preserve"> área de preservação permanente no imóvel e pel</w:t>
      </w:r>
      <w:r w:rsidR="00020196">
        <w:t>a sua inserção em</w:t>
      </w:r>
      <w:r w:rsidR="00AB135F">
        <w:t xml:space="preserve"> loteamento irregular</w:t>
      </w:r>
      <w:r w:rsidR="00020196">
        <w:t>.</w:t>
      </w:r>
    </w:p>
    <w:p w14:paraId="2D7539DE" w14:textId="39BAB3EB" w:rsidR="00020196" w:rsidRDefault="00020196" w:rsidP="00AE3DE0">
      <w:pPr>
        <w:pStyle w:val="SemEspaamento"/>
      </w:pPr>
      <w:r>
        <w:t>E também já foi exposto que</w:t>
      </w:r>
      <w:r w:rsidR="009B2F80">
        <w:t>,</w:t>
      </w:r>
      <w:r w:rsidR="009B2F80" w:rsidRPr="009B2F80">
        <w:t xml:space="preserve"> </w:t>
      </w:r>
      <w:r w:rsidR="009B2F80">
        <w:t xml:space="preserve">mesmo recebendo </w:t>
      </w:r>
      <w:r w:rsidR="009B2F80" w:rsidRPr="002D0F2A">
        <w:rPr>
          <w:b/>
          <w:bCs/>
        </w:rPr>
        <w:t xml:space="preserve">14% </w:t>
      </w:r>
      <w:r w:rsidR="009B2F80" w:rsidRPr="002D0F2A">
        <w:rPr>
          <w:b/>
          <w:bCs/>
          <w:sz w:val="20"/>
          <w:szCs w:val="18"/>
        </w:rPr>
        <w:t>(quatorze por cento)</w:t>
      </w:r>
      <w:r w:rsidR="009B2F80" w:rsidRPr="002D0F2A">
        <w:rPr>
          <w:b/>
          <w:bCs/>
        </w:rPr>
        <w:t xml:space="preserve"> </w:t>
      </w:r>
      <w:r w:rsidR="009B2F80">
        <w:t>sobre o valor do negócio jurídico a título de comissão de corretagem,</w:t>
      </w:r>
      <w:r>
        <w:t xml:space="preserve"> as rés não </w:t>
      </w:r>
      <w:r w:rsidR="00924942">
        <w:t>prestaram</w:t>
      </w:r>
      <w:r w:rsidR="00062906">
        <w:t xml:space="preserve"> a assessoria imobiliária necessária aos autores</w:t>
      </w:r>
      <w:r w:rsidR="009B2F80">
        <w:t xml:space="preserve"> </w:t>
      </w:r>
      <w:r w:rsidR="00062906">
        <w:t xml:space="preserve">e </w:t>
      </w:r>
      <w:r w:rsidR="00062906" w:rsidRPr="00701EFC">
        <w:rPr>
          <w:u w:val="single"/>
        </w:rPr>
        <w:t>violaram</w:t>
      </w:r>
      <w:r w:rsidR="00062906">
        <w:t xml:space="preserve"> </w:t>
      </w:r>
      <w:r w:rsidR="00062906" w:rsidRPr="00701EFC">
        <w:rPr>
          <w:u w:val="single"/>
        </w:rPr>
        <w:t>o</w:t>
      </w:r>
      <w:r w:rsidR="00062906">
        <w:t xml:space="preserve"> </w:t>
      </w:r>
      <w:r w:rsidR="00062906" w:rsidRPr="00701EFC">
        <w:rPr>
          <w:u w:val="single"/>
        </w:rPr>
        <w:t>dever</w:t>
      </w:r>
      <w:r w:rsidR="00062906">
        <w:t xml:space="preserve"> </w:t>
      </w:r>
      <w:r w:rsidR="00062906" w:rsidRPr="00701EFC">
        <w:rPr>
          <w:u w:val="single"/>
        </w:rPr>
        <w:t>de</w:t>
      </w:r>
      <w:r w:rsidR="00062906">
        <w:t xml:space="preserve"> </w:t>
      </w:r>
      <w:r w:rsidR="00062906" w:rsidRPr="00701EFC">
        <w:rPr>
          <w:u w:val="single"/>
        </w:rPr>
        <w:t>informação</w:t>
      </w:r>
      <w:r w:rsidR="00062906">
        <w:t xml:space="preserve"> ao não repassarem </w:t>
      </w:r>
      <w:r w:rsidR="009B2F80">
        <w:t xml:space="preserve">os </w:t>
      </w:r>
      <w:r w:rsidR="00062906">
        <w:t>fatos</w:t>
      </w:r>
      <w:r w:rsidR="009B2F80">
        <w:t xml:space="preserve"> descritos acima</w:t>
      </w:r>
      <w:r w:rsidR="00062906">
        <w:t>, que eram determinantes para impedir a realização do negócio jurídico</w:t>
      </w:r>
      <w:r w:rsidR="008643D8">
        <w:t xml:space="preserve"> firmado que gerou angústia e prejuízo aos demandantes</w:t>
      </w:r>
      <w:r w:rsidR="00062906">
        <w:t>.</w:t>
      </w:r>
    </w:p>
    <w:p w14:paraId="45EFFC72" w14:textId="72656FC0" w:rsidR="004B3363" w:rsidRDefault="00F465AB" w:rsidP="00AE3DE0">
      <w:pPr>
        <w:pStyle w:val="SemEspaamento"/>
      </w:pPr>
      <w:r>
        <w:t xml:space="preserve">Aliás, </w:t>
      </w:r>
      <w:r w:rsidR="00A414B9">
        <w:t xml:space="preserve">em caso análogo ao dos autos, </w:t>
      </w:r>
      <w:r>
        <w:t xml:space="preserve">o Egrégio Tribunal de Justiça de Santa Catarina </w:t>
      </w:r>
      <w:r w:rsidR="000D2A24">
        <w:t xml:space="preserve">assentou a </w:t>
      </w:r>
      <w:r w:rsidR="008E7ED6">
        <w:t>legitimidade</w:t>
      </w:r>
      <w:r w:rsidR="00F46592">
        <w:t xml:space="preserve"> passiva</w:t>
      </w:r>
      <w:r w:rsidR="008E7ED6">
        <w:t xml:space="preserve"> </w:t>
      </w:r>
      <w:r w:rsidR="000D2A24">
        <w:t xml:space="preserve">e </w:t>
      </w:r>
      <w:r>
        <w:t xml:space="preserve">sedimentou </w:t>
      </w:r>
      <w:r w:rsidR="000D2A24">
        <w:t xml:space="preserve">que </w:t>
      </w:r>
      <w:r>
        <w:t>“</w:t>
      </w:r>
      <w:r w:rsidR="000D2A24" w:rsidRPr="000D2A24">
        <w:rPr>
          <w:i/>
          <w:iCs/>
        </w:rPr>
        <w:t>O</w:t>
      </w:r>
      <w:r w:rsidR="000D2A24">
        <w:t xml:space="preserve"> </w:t>
      </w:r>
      <w:r w:rsidRPr="00336783">
        <w:rPr>
          <w:b/>
          <w:bCs/>
          <w:i/>
          <w:iCs/>
        </w:rPr>
        <w:t>corretor imobiliário que, contratado pelo comprador, ap</w:t>
      </w:r>
      <w:r w:rsidRPr="00F46592">
        <w:rPr>
          <w:b/>
          <w:bCs/>
          <w:i/>
          <w:iCs/>
        </w:rPr>
        <w:t>roxima as partes para realização de negócio envolvendo imóvel situado em loteamento irregular, é responsável pelos eventuais danos suportados pelo cliente em razão da inexecução da avença</w:t>
      </w:r>
      <w:r w:rsidRPr="00F465AB">
        <w:rPr>
          <w:i/>
          <w:iCs/>
        </w:rPr>
        <w:t>. A hipótese caracteriza má prestação dos serviços de intermediação, pois afronta aos deveres de diligência e prudência exigidos pelo art. 723 do Código Civil e incide na vedação contida no art. 20, V, da Lei 6.530/78</w:t>
      </w:r>
      <w:r>
        <w:t>”</w:t>
      </w:r>
      <w:r w:rsidR="00A414B9">
        <w:t xml:space="preserve"> </w:t>
      </w:r>
      <w:r w:rsidR="00A414B9" w:rsidRPr="00402812">
        <w:rPr>
          <w:sz w:val="20"/>
          <w:szCs w:val="18"/>
        </w:rPr>
        <w:t>(TJSC</w:t>
      </w:r>
      <w:r w:rsidR="00402812" w:rsidRPr="00402812">
        <w:rPr>
          <w:sz w:val="20"/>
          <w:szCs w:val="18"/>
        </w:rPr>
        <w:t>, AC n. 0310848-45.2015.8.24.0020, rel. Des. Saul Steil, 3ª Câmara de Direito Civil, j. 15-5-2018)</w:t>
      </w:r>
      <w:r w:rsidR="00402812" w:rsidRPr="00402812">
        <w:t>.</w:t>
      </w:r>
    </w:p>
    <w:p w14:paraId="1758B922" w14:textId="3C4A30C8" w:rsidR="008643D8" w:rsidRDefault="00C94F21" w:rsidP="00AE3DE0">
      <w:pPr>
        <w:pStyle w:val="SemEspaamento"/>
      </w:pPr>
      <w:r>
        <w:t>Portanto</w:t>
      </w:r>
      <w:r w:rsidR="008643D8">
        <w:t xml:space="preserve">, </w:t>
      </w:r>
      <w:r w:rsidR="00CB546C">
        <w:t>como as demandadas</w:t>
      </w:r>
      <w:r w:rsidR="008643D8">
        <w:t xml:space="preserve"> </w:t>
      </w:r>
      <w:r w:rsidR="00934A5A">
        <w:t xml:space="preserve">atuam no ramo imobiliário, </w:t>
      </w:r>
      <w:r w:rsidR="0060037F">
        <w:t xml:space="preserve">prestaram serviços </w:t>
      </w:r>
      <w:r w:rsidR="00A414B9">
        <w:t xml:space="preserve">de forma ineficiente </w:t>
      </w:r>
      <w:r w:rsidR="0060037F">
        <w:t xml:space="preserve">aos autores </w:t>
      </w:r>
      <w:r w:rsidR="00934A5A">
        <w:t xml:space="preserve">e </w:t>
      </w:r>
      <w:r w:rsidR="00CB546C">
        <w:t xml:space="preserve">integram a cadeia de </w:t>
      </w:r>
      <w:r w:rsidR="00934A5A">
        <w:t xml:space="preserve">fornecedores do terreno adquirido, </w:t>
      </w:r>
      <w:r w:rsidR="0060037F">
        <w:t>resta comprovada a sua legitimidade para figurar no polo passivo desta ação.</w:t>
      </w:r>
    </w:p>
    <w:p w14:paraId="1401645C" w14:textId="77777777" w:rsidR="00280A21" w:rsidRDefault="00280A21" w:rsidP="00CF7B47">
      <w:pPr>
        <w:pStyle w:val="SemEspaamento"/>
        <w:numPr>
          <w:ilvl w:val="0"/>
          <w:numId w:val="0"/>
        </w:numPr>
      </w:pPr>
    </w:p>
    <w:p w14:paraId="4AD8E4C5" w14:textId="0EAF3CCA" w:rsidR="0060037F" w:rsidRDefault="0060037F" w:rsidP="0060037F">
      <w:pPr>
        <w:pStyle w:val="Ttulo"/>
      </w:pPr>
      <w:r>
        <w:t>II.</w:t>
      </w:r>
      <w:r w:rsidR="00336783">
        <w:t>3</w:t>
      </w:r>
      <w:r>
        <w:t xml:space="preserve"> – Da </w:t>
      </w:r>
      <w:r w:rsidR="009C284A">
        <w:t>insubsistência da</w:t>
      </w:r>
      <w:r w:rsidR="00F55277">
        <w:t xml:space="preserve"> tese de que as rés são profissionais liberais</w:t>
      </w:r>
      <w:r>
        <w:t xml:space="preserve"> </w:t>
      </w:r>
      <w:r w:rsidR="00F55277">
        <w:t xml:space="preserve">e </w:t>
      </w:r>
      <w:r w:rsidR="00D97330">
        <w:t>de exigibilidade de culpa</w:t>
      </w:r>
      <w:r w:rsidR="007114AC">
        <w:t xml:space="preserve"> (tópico 3.1 da contestação)</w:t>
      </w:r>
    </w:p>
    <w:p w14:paraId="02902A05" w14:textId="77777777" w:rsidR="00D97330" w:rsidRDefault="00D97330" w:rsidP="00D97330"/>
    <w:p w14:paraId="360372A3" w14:textId="35BC6A4A" w:rsidR="00D97330" w:rsidRDefault="007114AC" w:rsidP="00D97330">
      <w:pPr>
        <w:pStyle w:val="SemEspaamento"/>
      </w:pPr>
      <w:r>
        <w:t>Ao prosseguir, Excelência, as rés argumentam que</w:t>
      </w:r>
      <w:r w:rsidR="006B3126" w:rsidRPr="006B3126">
        <w:t xml:space="preserve"> </w:t>
      </w:r>
      <w:r w:rsidR="006B3126">
        <w:t xml:space="preserve">Rosemeri seria profissional liberal e, </w:t>
      </w:r>
      <w:r w:rsidR="00D75EC8">
        <w:t>por representar</w:t>
      </w:r>
      <w:r w:rsidR="006B3126">
        <w:t xml:space="preserve"> a Imobiliária Drumond, </w:t>
      </w:r>
      <w:r w:rsidR="00F8221E">
        <w:t xml:space="preserve">seria o caso de incidência do art. 14, §4º, do CDC, para reconhecer </w:t>
      </w:r>
      <w:r w:rsidR="00CC5875">
        <w:t xml:space="preserve">responsabilidade subjetiva das demandadas, ou seja, </w:t>
      </w:r>
      <w:r w:rsidR="00F8221E">
        <w:t>a</w:t>
      </w:r>
      <w:r w:rsidR="00CC5875">
        <w:t xml:space="preserve"> necessidade de comprovação de culpa para </w:t>
      </w:r>
      <w:r w:rsidR="00683A28">
        <w:t>a responsabilização civil</w:t>
      </w:r>
      <w:r w:rsidR="00B65225">
        <w:t xml:space="preserve"> </w:t>
      </w:r>
      <w:r w:rsidR="00B65225" w:rsidRPr="004D3637">
        <w:rPr>
          <w:sz w:val="20"/>
          <w:szCs w:val="18"/>
        </w:rPr>
        <w:t xml:space="preserve">(evento 194, CONT1, p. </w:t>
      </w:r>
      <w:r w:rsidR="00B65225">
        <w:rPr>
          <w:sz w:val="20"/>
          <w:szCs w:val="18"/>
        </w:rPr>
        <w:t>10/11</w:t>
      </w:r>
      <w:r w:rsidR="00B65225" w:rsidRPr="004D3637">
        <w:rPr>
          <w:sz w:val="20"/>
          <w:szCs w:val="18"/>
        </w:rPr>
        <w:t>)</w:t>
      </w:r>
      <w:r w:rsidR="00683A28">
        <w:t>.</w:t>
      </w:r>
    </w:p>
    <w:p w14:paraId="16398979" w14:textId="6B00758B" w:rsidR="00683A28" w:rsidRDefault="00683A28" w:rsidP="00B94E1A">
      <w:pPr>
        <w:pStyle w:val="SemEspaamento"/>
      </w:pPr>
      <w:r>
        <w:t xml:space="preserve">Na sequência, as rés discorrem </w:t>
      </w:r>
      <w:r w:rsidR="00491038">
        <w:t xml:space="preserve">terem atuado somente na intermediação </w:t>
      </w:r>
      <w:r w:rsidR="00D75EC8">
        <w:t xml:space="preserve">do negócio, reafirmando que </w:t>
      </w:r>
      <w:r w:rsidR="00B94E1A">
        <w:t xml:space="preserve">cumpriram com suas obrigações, </w:t>
      </w:r>
      <w:r w:rsidR="00E63FFE">
        <w:t>sem agir com negligência, imprudência ou imperícia, e que</w:t>
      </w:r>
      <w:r w:rsidR="00C55EA5">
        <w:t xml:space="preserve"> não podiam prever o ajuizamento da ação civil pública 4 anos após a realização do negócio jurídico</w:t>
      </w:r>
      <w:r w:rsidR="00B65225">
        <w:t xml:space="preserve"> </w:t>
      </w:r>
      <w:r w:rsidR="00B65225" w:rsidRPr="004D3637">
        <w:rPr>
          <w:sz w:val="20"/>
          <w:szCs w:val="18"/>
        </w:rPr>
        <w:t xml:space="preserve">(evento 194, CONT1, p. </w:t>
      </w:r>
      <w:r w:rsidR="003F4789">
        <w:rPr>
          <w:sz w:val="20"/>
          <w:szCs w:val="18"/>
        </w:rPr>
        <w:t>11</w:t>
      </w:r>
      <w:r w:rsidR="00B65225" w:rsidRPr="004D3637">
        <w:rPr>
          <w:sz w:val="20"/>
          <w:szCs w:val="18"/>
        </w:rPr>
        <w:t>)</w:t>
      </w:r>
      <w:r w:rsidR="00C55EA5">
        <w:t>.</w:t>
      </w:r>
    </w:p>
    <w:p w14:paraId="7910FAAD" w14:textId="5CE415A2" w:rsidR="00C55EA5" w:rsidRDefault="00C55EA5" w:rsidP="00B94E1A">
      <w:pPr>
        <w:pStyle w:val="SemEspaamento"/>
      </w:pPr>
      <w:r>
        <w:t xml:space="preserve">No mais, </w:t>
      </w:r>
      <w:r w:rsidR="003E18EC">
        <w:t>alegam</w:t>
      </w:r>
      <w:r w:rsidR="00EB43CB">
        <w:t>, também</w:t>
      </w:r>
      <w:r w:rsidR="00F348CE">
        <w:t>,</w:t>
      </w:r>
      <w:r w:rsidR="003E18EC">
        <w:t xml:space="preserve"> que </w:t>
      </w:r>
      <w:r w:rsidR="00F348CE">
        <w:t xml:space="preserve">seria </w:t>
      </w:r>
      <w:r w:rsidR="003E18EC">
        <w:t xml:space="preserve">o réu Rodrigo Goulart </w:t>
      </w:r>
      <w:r w:rsidR="00F348CE">
        <w:t xml:space="preserve">que </w:t>
      </w:r>
      <w:r w:rsidR="003E18EC">
        <w:t>t</w:t>
      </w:r>
      <w:r w:rsidR="00E04F29">
        <w:t>eria omitido informações</w:t>
      </w:r>
      <w:r w:rsidR="005F79CB">
        <w:t xml:space="preserve"> e não tinham conhecimento sobre </w:t>
      </w:r>
      <w:r w:rsidR="00425355">
        <w:t>o loteamento irregular ou existência de a área de preservação permanente no terreno</w:t>
      </w:r>
      <w:r w:rsidR="00C84E32">
        <w:t xml:space="preserve"> adquirido pelos autores</w:t>
      </w:r>
      <w:r w:rsidR="00F348CE">
        <w:t>, além de frisar que não havia registro de restrição na matrícula desse imóvel</w:t>
      </w:r>
      <w:r w:rsidR="00E32F48">
        <w:t xml:space="preserve"> </w:t>
      </w:r>
      <w:r w:rsidR="00E32F48" w:rsidRPr="004D3637">
        <w:rPr>
          <w:sz w:val="20"/>
          <w:szCs w:val="18"/>
        </w:rPr>
        <w:t xml:space="preserve">(evento 194, CONT1, p. </w:t>
      </w:r>
      <w:r w:rsidR="00E32F48">
        <w:rPr>
          <w:sz w:val="20"/>
          <w:szCs w:val="18"/>
        </w:rPr>
        <w:t>11</w:t>
      </w:r>
      <w:r w:rsidR="00E32F48" w:rsidRPr="004D3637">
        <w:rPr>
          <w:sz w:val="20"/>
          <w:szCs w:val="18"/>
        </w:rPr>
        <w:t>)</w:t>
      </w:r>
      <w:r w:rsidR="00425355">
        <w:t>.</w:t>
      </w:r>
    </w:p>
    <w:p w14:paraId="794C0B7B" w14:textId="12FDB07B" w:rsidR="00C84E32" w:rsidRDefault="00C84E32" w:rsidP="00B94E1A">
      <w:pPr>
        <w:pStyle w:val="SemEspaamento"/>
      </w:pPr>
      <w:r>
        <w:t>E, ao encerrar</w:t>
      </w:r>
      <w:r w:rsidR="002D5F37">
        <w:t xml:space="preserve"> o tópico</w:t>
      </w:r>
      <w:r>
        <w:t xml:space="preserve">, </w:t>
      </w:r>
      <w:r w:rsidR="00F348CE">
        <w:t>as demandadas aduzem</w:t>
      </w:r>
      <w:r>
        <w:t xml:space="preserve"> que incumb</w:t>
      </w:r>
      <w:r w:rsidR="00F348CE">
        <w:t>iria</w:t>
      </w:r>
      <w:r>
        <w:t xml:space="preserve"> aos demandantes provar </w:t>
      </w:r>
      <w:r w:rsidR="00107EA5">
        <w:t>os fatos constitutivos de seu direito, não sendo aplicável a inversão do ônus da prova, porque seria impossível impor o dever de provar fato negativo</w:t>
      </w:r>
      <w:r w:rsidR="00F348CE" w:rsidRPr="00F348CE">
        <w:t xml:space="preserve"> </w:t>
      </w:r>
      <w:r w:rsidR="00F348CE">
        <w:t>às rés</w:t>
      </w:r>
      <w:r w:rsidR="00A47FDD">
        <w:t>, pugnando pela improcedência do pedido</w:t>
      </w:r>
      <w:r w:rsidR="00E32F48">
        <w:t xml:space="preserve"> </w:t>
      </w:r>
      <w:r w:rsidR="00E32F48" w:rsidRPr="004D3637">
        <w:rPr>
          <w:sz w:val="20"/>
          <w:szCs w:val="18"/>
        </w:rPr>
        <w:t xml:space="preserve">(evento 194, CONT1, p. </w:t>
      </w:r>
      <w:r w:rsidR="00E32F48">
        <w:rPr>
          <w:sz w:val="20"/>
          <w:szCs w:val="18"/>
        </w:rPr>
        <w:t>12/13</w:t>
      </w:r>
      <w:r w:rsidR="00E32F48" w:rsidRPr="004D3637">
        <w:rPr>
          <w:sz w:val="20"/>
          <w:szCs w:val="18"/>
        </w:rPr>
        <w:t>)</w:t>
      </w:r>
      <w:r w:rsidR="00107EA5">
        <w:t>.</w:t>
      </w:r>
    </w:p>
    <w:p w14:paraId="044E60B2" w14:textId="075B1B42" w:rsidR="00107EA5" w:rsidRDefault="00107EA5" w:rsidP="00B94E1A">
      <w:pPr>
        <w:pStyle w:val="SemEspaamento"/>
      </w:pPr>
      <w:r>
        <w:t>Pois bem.</w:t>
      </w:r>
    </w:p>
    <w:p w14:paraId="7DD4E38C" w14:textId="62B68397" w:rsidR="00107EA5" w:rsidRDefault="000B7095" w:rsidP="00B94E1A">
      <w:pPr>
        <w:pStyle w:val="SemEspaamento"/>
      </w:pPr>
      <w:r>
        <w:t xml:space="preserve">Diversamente </w:t>
      </w:r>
      <w:r w:rsidR="00107EA5">
        <w:t xml:space="preserve">do que </w:t>
      </w:r>
      <w:r w:rsidR="00406DF5">
        <w:t>afirmam as demandadas</w:t>
      </w:r>
      <w:r w:rsidR="008841B9">
        <w:t xml:space="preserve">, </w:t>
      </w:r>
      <w:r w:rsidR="00406DF5">
        <w:t xml:space="preserve">é evidente que </w:t>
      </w:r>
      <w:r w:rsidR="008841B9">
        <w:t xml:space="preserve">a ré Rosemeri </w:t>
      </w:r>
      <w:r w:rsidR="008841B9" w:rsidRPr="00406DF5">
        <w:rPr>
          <w:u w:val="single"/>
        </w:rPr>
        <w:t>atuou</w:t>
      </w:r>
      <w:r w:rsidR="008841B9">
        <w:t xml:space="preserve"> </w:t>
      </w:r>
      <w:r w:rsidR="008841B9" w:rsidRPr="00406DF5">
        <w:rPr>
          <w:u w:val="single"/>
        </w:rPr>
        <w:t>na</w:t>
      </w:r>
      <w:r w:rsidR="008841B9">
        <w:t xml:space="preserve"> </w:t>
      </w:r>
      <w:r w:rsidR="008841B9" w:rsidRPr="000B7095">
        <w:rPr>
          <w:u w:val="single"/>
        </w:rPr>
        <w:t>condição</w:t>
      </w:r>
      <w:r w:rsidR="008841B9">
        <w:t xml:space="preserve"> </w:t>
      </w:r>
      <w:r w:rsidR="008841B9" w:rsidRPr="000B7095">
        <w:rPr>
          <w:u w:val="single"/>
        </w:rPr>
        <w:t>de</w:t>
      </w:r>
      <w:r w:rsidR="008841B9">
        <w:t xml:space="preserve"> </w:t>
      </w:r>
      <w:r w:rsidR="000A742B" w:rsidRPr="000A742B">
        <w:rPr>
          <w:b/>
          <w:bCs/>
        </w:rPr>
        <w:t>PREPOSTA</w:t>
      </w:r>
      <w:r w:rsidR="000A742B">
        <w:t xml:space="preserve"> </w:t>
      </w:r>
      <w:r w:rsidR="008841B9" w:rsidRPr="00406DF5">
        <w:rPr>
          <w:u w:val="single"/>
        </w:rPr>
        <w:t>da</w:t>
      </w:r>
      <w:r w:rsidR="008841B9">
        <w:t xml:space="preserve"> </w:t>
      </w:r>
      <w:r w:rsidR="008841B9" w:rsidRPr="00406DF5">
        <w:rPr>
          <w:u w:val="single"/>
        </w:rPr>
        <w:t>Imobiliária</w:t>
      </w:r>
      <w:r w:rsidR="008841B9">
        <w:t xml:space="preserve"> </w:t>
      </w:r>
      <w:r w:rsidR="008841B9" w:rsidRPr="00406DF5">
        <w:rPr>
          <w:u w:val="single"/>
        </w:rPr>
        <w:t>Drumond</w:t>
      </w:r>
      <w:r w:rsidR="00C906DF">
        <w:t>, de modo que se está diante de empresa especializada no ramo imobiliário</w:t>
      </w:r>
      <w:r w:rsidR="0041156C">
        <w:t>,</w:t>
      </w:r>
      <w:r w:rsidR="00A47FDD">
        <w:t xml:space="preserve"> ou seja, de</w:t>
      </w:r>
      <w:r w:rsidR="0041156C">
        <w:t xml:space="preserve"> prestadora de serviço</w:t>
      </w:r>
      <w:r w:rsidR="00C906DF">
        <w:t xml:space="preserve">, e não de profissional liberal, atuando de forma autônoma, o que </w:t>
      </w:r>
      <w:r w:rsidR="000A742B">
        <w:t>afasta</w:t>
      </w:r>
      <w:r w:rsidR="00C906DF">
        <w:t xml:space="preserve"> </w:t>
      </w:r>
      <w:r w:rsidR="0041156C">
        <w:t>aplicação do art. 14, 4º, do CDC</w:t>
      </w:r>
      <w:r w:rsidR="004F5B6E">
        <w:t xml:space="preserve"> ao caso vertente</w:t>
      </w:r>
      <w:r w:rsidR="0041156C">
        <w:t>.</w:t>
      </w:r>
    </w:p>
    <w:p w14:paraId="60925A53" w14:textId="08D678C5" w:rsidR="008605CB" w:rsidRDefault="0041156C" w:rsidP="00B94E1A">
      <w:pPr>
        <w:pStyle w:val="SemEspaamento"/>
      </w:pPr>
      <w:r>
        <w:t xml:space="preserve">Mas não é só. Ainda que </w:t>
      </w:r>
      <w:r w:rsidR="008605CB">
        <w:t xml:space="preserve">fosse o caso de responsabilização subjetiva, os autores demonstraram os fatos constitutivos do seu direito, sobretudo por estar provada a existência de área de preservação permanente </w:t>
      </w:r>
      <w:r w:rsidR="00DC775F">
        <w:t xml:space="preserve">no terreno </w:t>
      </w:r>
      <w:r w:rsidR="008605CB">
        <w:t>e o loteamento irregular do imóvel adquirido</w:t>
      </w:r>
      <w:r w:rsidR="00DC775F">
        <w:t xml:space="preserve">, fatos determinantes para </w:t>
      </w:r>
      <w:r w:rsidR="00EF2C82">
        <w:t xml:space="preserve">a realização do negócio jurídico e </w:t>
      </w:r>
      <w:r w:rsidR="00DC775F">
        <w:t>que foram omitidos por todos os demandados</w:t>
      </w:r>
      <w:r w:rsidR="008605CB">
        <w:t>.</w:t>
      </w:r>
    </w:p>
    <w:p w14:paraId="5BA28066" w14:textId="277EBCBC" w:rsidR="0041156C" w:rsidRDefault="003C2675" w:rsidP="00B94E1A">
      <w:pPr>
        <w:pStyle w:val="SemEspaamento"/>
      </w:pPr>
      <w:r>
        <w:t>Vale frisar, aliás,</w:t>
      </w:r>
      <w:r w:rsidR="00CD328B">
        <w:t xml:space="preserve"> como bem asseverado pel</w:t>
      </w:r>
      <w:r w:rsidR="008605CB">
        <w:t>a Corte Estadual catarinense</w:t>
      </w:r>
      <w:r w:rsidR="00CD328B">
        <w:t>,</w:t>
      </w:r>
      <w:r w:rsidR="00EE6155">
        <w:t xml:space="preserve"> </w:t>
      </w:r>
      <w:r w:rsidR="00E4220B">
        <w:t xml:space="preserve">que </w:t>
      </w:r>
      <w:r w:rsidR="0050538D">
        <w:rPr>
          <w:u w:val="single"/>
        </w:rPr>
        <w:t>intermediar</w:t>
      </w:r>
      <w:r w:rsidR="00EE6155">
        <w:t xml:space="preserve"> a venda de imóvel localizado em</w:t>
      </w:r>
      <w:r>
        <w:t xml:space="preserve"> </w:t>
      </w:r>
      <w:r w:rsidRPr="003C2675">
        <w:rPr>
          <w:u w:val="single"/>
        </w:rPr>
        <w:t>loteamento</w:t>
      </w:r>
      <w:r>
        <w:t xml:space="preserve"> </w:t>
      </w:r>
      <w:r w:rsidRPr="003C2675">
        <w:rPr>
          <w:u w:val="single"/>
        </w:rPr>
        <w:t>irregular</w:t>
      </w:r>
      <w:r w:rsidR="0050538D">
        <w:t>, como ocorreu no presente caso,</w:t>
      </w:r>
      <w:r>
        <w:t xml:space="preserve"> </w:t>
      </w:r>
      <w:r w:rsidRPr="00FB25BC">
        <w:rPr>
          <w:b/>
          <w:bCs/>
        </w:rPr>
        <w:t>constitui</w:t>
      </w:r>
      <w:r>
        <w:t xml:space="preserve"> </w:t>
      </w:r>
      <w:r w:rsidR="00E4220B" w:rsidRPr="0050538D">
        <w:rPr>
          <w:b/>
          <w:bCs/>
          <w:u w:val="single"/>
        </w:rPr>
        <w:t>má</w:t>
      </w:r>
      <w:r w:rsidR="00E4220B" w:rsidRPr="0050538D">
        <w:rPr>
          <w:b/>
          <w:bCs/>
        </w:rPr>
        <w:t xml:space="preserve"> </w:t>
      </w:r>
      <w:r w:rsidR="00E4220B" w:rsidRPr="0050538D">
        <w:rPr>
          <w:b/>
          <w:bCs/>
          <w:u w:val="single"/>
        </w:rPr>
        <w:t>prestação</w:t>
      </w:r>
      <w:r w:rsidR="00E4220B" w:rsidRPr="0050538D">
        <w:rPr>
          <w:b/>
          <w:bCs/>
        </w:rPr>
        <w:t xml:space="preserve"> </w:t>
      </w:r>
      <w:r w:rsidR="00E4220B" w:rsidRPr="0050538D">
        <w:rPr>
          <w:b/>
          <w:bCs/>
          <w:u w:val="single"/>
        </w:rPr>
        <w:t>dos</w:t>
      </w:r>
      <w:r w:rsidR="00E4220B" w:rsidRPr="0050538D">
        <w:rPr>
          <w:b/>
          <w:bCs/>
        </w:rPr>
        <w:t xml:space="preserve"> </w:t>
      </w:r>
      <w:r w:rsidR="00E4220B" w:rsidRPr="0050538D">
        <w:rPr>
          <w:b/>
          <w:bCs/>
          <w:u w:val="single"/>
        </w:rPr>
        <w:t>serviços</w:t>
      </w:r>
      <w:r w:rsidR="00E4220B" w:rsidRPr="0050538D">
        <w:rPr>
          <w:b/>
          <w:bCs/>
        </w:rPr>
        <w:t xml:space="preserve"> </w:t>
      </w:r>
      <w:r w:rsidR="00E4220B" w:rsidRPr="0050538D">
        <w:rPr>
          <w:b/>
          <w:bCs/>
          <w:u w:val="single"/>
        </w:rPr>
        <w:t>de</w:t>
      </w:r>
      <w:r w:rsidR="00E4220B" w:rsidRPr="0050538D">
        <w:rPr>
          <w:b/>
          <w:bCs/>
        </w:rPr>
        <w:t xml:space="preserve"> </w:t>
      </w:r>
      <w:r w:rsidR="00E4220B" w:rsidRPr="0050538D">
        <w:rPr>
          <w:b/>
          <w:bCs/>
          <w:u w:val="single"/>
        </w:rPr>
        <w:t>intermediação</w:t>
      </w:r>
      <w:r w:rsidRPr="0050538D">
        <w:rPr>
          <w:b/>
          <w:bCs/>
        </w:rPr>
        <w:t xml:space="preserve"> </w:t>
      </w:r>
      <w:r>
        <w:t xml:space="preserve">e infringe os deveres de diligência e prudência, além de </w:t>
      </w:r>
      <w:r w:rsidR="00CD328B">
        <w:t>incorrer</w:t>
      </w:r>
      <w:r>
        <w:t xml:space="preserve"> na proibição</w:t>
      </w:r>
      <w:r w:rsidR="008F1E73">
        <w:t xml:space="preserve"> de “</w:t>
      </w:r>
      <w:r w:rsidR="008F1E73" w:rsidRPr="008F1E73">
        <w:rPr>
          <w:i/>
          <w:iCs/>
          <w:color w:val="000000"/>
          <w:shd w:val="clear" w:color="auto" w:fill="FFFFFF"/>
        </w:rPr>
        <w:t>anunciar imóvel loteado ou em condomínio sem mencionar o número de registro do loteamento ou da incorporação no Registro de Imóveis</w:t>
      </w:r>
      <w:r w:rsidR="008F1E73">
        <w:rPr>
          <w:color w:val="000000"/>
          <w:shd w:val="clear" w:color="auto" w:fill="FFFFFF"/>
        </w:rPr>
        <w:t xml:space="preserve">”, imposta aos corretores de imóveis pelo </w:t>
      </w:r>
      <w:r>
        <w:t xml:space="preserve">art. 20, V, da Lei n. 6.530/78 </w:t>
      </w:r>
      <w:r w:rsidRPr="003C2675">
        <w:rPr>
          <w:sz w:val="20"/>
          <w:szCs w:val="18"/>
        </w:rPr>
        <w:t>(</w:t>
      </w:r>
      <w:r w:rsidRPr="003C2675">
        <w:rPr>
          <w:i/>
          <w:iCs/>
          <w:sz w:val="20"/>
          <w:szCs w:val="18"/>
        </w:rPr>
        <w:t xml:space="preserve">vide </w:t>
      </w:r>
      <w:r w:rsidRPr="003C2675">
        <w:rPr>
          <w:sz w:val="20"/>
          <w:szCs w:val="18"/>
        </w:rPr>
        <w:t>item 3</w:t>
      </w:r>
      <w:r w:rsidR="00FB25BC">
        <w:rPr>
          <w:sz w:val="20"/>
          <w:szCs w:val="18"/>
        </w:rPr>
        <w:t>9</w:t>
      </w:r>
      <w:r w:rsidRPr="003C2675">
        <w:rPr>
          <w:sz w:val="20"/>
          <w:szCs w:val="18"/>
        </w:rPr>
        <w:t xml:space="preserve"> desta peça)</w:t>
      </w:r>
      <w:r>
        <w:t>.</w:t>
      </w:r>
    </w:p>
    <w:p w14:paraId="47019C15" w14:textId="6A349D8C" w:rsidR="00346EDC" w:rsidRDefault="00346EDC" w:rsidP="00B94E1A">
      <w:pPr>
        <w:pStyle w:val="SemEspaamento"/>
      </w:pPr>
      <w:r>
        <w:t>Em outras palavras, as demandadas tinham a obrigação de diligenciar sobre o imóvel</w:t>
      </w:r>
      <w:r w:rsidR="000C3D2C">
        <w:t xml:space="preserve"> e informar sobre os vícios apontados, razão pela qual não podem, agora, se eximir da responsabilização civil ao tentar terceirizar a culpa </w:t>
      </w:r>
      <w:r w:rsidR="001670F2">
        <w:t xml:space="preserve">pela omissão de informações </w:t>
      </w:r>
      <w:r w:rsidR="000C3D2C">
        <w:t>para o réu Rodrigo Goulart</w:t>
      </w:r>
      <w:r w:rsidR="001670F2">
        <w:t>.</w:t>
      </w:r>
    </w:p>
    <w:p w14:paraId="57340235" w14:textId="77777777" w:rsidR="004D644C" w:rsidRDefault="00B73F40" w:rsidP="00FB25BC">
      <w:pPr>
        <w:pStyle w:val="SemEspaamento"/>
      </w:pPr>
      <w:r>
        <w:t>Além disso,</w:t>
      </w:r>
      <w:r w:rsidR="001670F2">
        <w:t xml:space="preserve"> convém expor que a inversão do ônus da prova não </w:t>
      </w:r>
      <w:r w:rsidR="00D4279A">
        <w:t>acarreta no ônus d</w:t>
      </w:r>
      <w:r w:rsidR="00FB25BC">
        <w:t>e produzir</w:t>
      </w:r>
      <w:r w:rsidR="00D4279A">
        <w:t xml:space="preserve"> </w:t>
      </w:r>
      <w:r w:rsidR="001670F2">
        <w:t>prova negativa</w:t>
      </w:r>
      <w:r w:rsidR="00D4279A">
        <w:t xml:space="preserve"> às demandadas</w:t>
      </w:r>
      <w:r w:rsidR="001670F2">
        <w:t xml:space="preserve">, </w:t>
      </w:r>
      <w:r w:rsidR="00D4279A">
        <w:t>apenas exige que a ré comprove que atuou com diligência</w:t>
      </w:r>
      <w:r w:rsidR="005B2D3F">
        <w:t xml:space="preserve"> e observou as determinações legais. </w:t>
      </w:r>
    </w:p>
    <w:p w14:paraId="0D06CFBE" w14:textId="7C58013A" w:rsidR="00B73F40" w:rsidRDefault="005B2D3F" w:rsidP="00FB25BC">
      <w:pPr>
        <w:pStyle w:val="SemEspaamento"/>
      </w:pPr>
      <w:r>
        <w:t>Ou seja, bastaria que as rés comprovassem que informaram os vícios apontados aos autores para, então, se eximir de responsabilização civil, o que, já se viu, não ocorreu no caso.</w:t>
      </w:r>
    </w:p>
    <w:p w14:paraId="049C0B49" w14:textId="5EBA31D5" w:rsidR="00CD328B" w:rsidRPr="00D97330" w:rsidRDefault="007D2843" w:rsidP="00B94E1A">
      <w:pPr>
        <w:pStyle w:val="SemEspaamento"/>
      </w:pPr>
      <w:r>
        <w:t>Não há dúvida, portanto, que as demandadas agiram com culpa</w:t>
      </w:r>
      <w:r w:rsidR="004B4549">
        <w:t>, infringiram obrigação legal</w:t>
      </w:r>
      <w:r w:rsidR="00B23C94">
        <w:t xml:space="preserve"> ao anunciar imóvel sem o respectivo registro de loteamento</w:t>
      </w:r>
      <w:r w:rsidR="00543212">
        <w:t xml:space="preserve"> e violaram o dever de informação,</w:t>
      </w:r>
      <w:r w:rsidR="00F57C05">
        <w:t xml:space="preserve"> </w:t>
      </w:r>
      <w:r w:rsidR="00543212">
        <w:t xml:space="preserve">sendo que </w:t>
      </w:r>
      <w:r w:rsidR="00B73F40">
        <w:t>a sua conduta foi determinante para a ocorrência do prejuízo causado aos autores</w:t>
      </w:r>
      <w:r w:rsidR="00B23C94">
        <w:t xml:space="preserve">, razão pela qual restam derruídas </w:t>
      </w:r>
      <w:r w:rsidR="00B73F40">
        <w:t xml:space="preserve">as </w:t>
      </w:r>
      <w:r w:rsidR="005B2D3F">
        <w:t xml:space="preserve">teses defensivas e </w:t>
      </w:r>
      <w:r w:rsidR="00B23C94">
        <w:t xml:space="preserve">bem demonstrada </w:t>
      </w:r>
      <w:r w:rsidR="005B2D3F">
        <w:t xml:space="preserve">a necessidade de </w:t>
      </w:r>
      <w:r w:rsidR="00543212">
        <w:t>procedência da demanda também em relação aos intermediadores.</w:t>
      </w:r>
    </w:p>
    <w:p w14:paraId="0C27DED3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4DC97B92" w14:textId="08D11D0E" w:rsidR="00506692" w:rsidRDefault="00506692" w:rsidP="00506692">
      <w:pPr>
        <w:pStyle w:val="Ttulo"/>
      </w:pPr>
      <w:r>
        <w:t xml:space="preserve">II.4 – Da </w:t>
      </w:r>
      <w:r w:rsidR="00D1474E">
        <w:t xml:space="preserve">evidente responsabilidade </w:t>
      </w:r>
      <w:r w:rsidR="00D1474E" w:rsidRPr="00E32F48">
        <w:rPr>
          <w:u w:val="single"/>
        </w:rPr>
        <w:t>solidária</w:t>
      </w:r>
      <w:r w:rsidR="00D1474E">
        <w:t xml:space="preserve"> </w:t>
      </w:r>
      <w:r w:rsidR="006C3376">
        <w:t xml:space="preserve">das rés </w:t>
      </w:r>
      <w:r>
        <w:t>(tópico 3.</w:t>
      </w:r>
      <w:r w:rsidR="00617A6F">
        <w:t>2</w:t>
      </w:r>
      <w:r w:rsidR="00D1474E">
        <w:t xml:space="preserve"> da contestação</w:t>
      </w:r>
      <w:r>
        <w:t>)</w:t>
      </w:r>
    </w:p>
    <w:p w14:paraId="2A0F4139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64774365" w14:textId="3EC5AB23" w:rsidR="00743854" w:rsidRDefault="00D1474E" w:rsidP="00D1474E">
      <w:pPr>
        <w:pStyle w:val="SemEspaamento"/>
      </w:pPr>
      <w:r>
        <w:t>A</w:t>
      </w:r>
      <w:r w:rsidR="0061553A">
        <w:t>o prosseguir</w:t>
      </w:r>
      <w:r w:rsidR="009874E6">
        <w:t xml:space="preserve"> nas teses defensivas</w:t>
      </w:r>
      <w:r w:rsidR="0061553A">
        <w:t>, a</w:t>
      </w:r>
      <w:r>
        <w:t xml:space="preserve">s demandadas </w:t>
      </w:r>
      <w:r w:rsidR="0079377D">
        <w:t>sustentam</w:t>
      </w:r>
      <w:r>
        <w:t xml:space="preserve"> ser inverídica a</w:t>
      </w:r>
      <w:r w:rsidR="00A14B86">
        <w:t xml:space="preserve"> tese autoral de que são solidariamente responsáveis pelos prejuízos </w:t>
      </w:r>
      <w:r w:rsidR="00570CE7">
        <w:t xml:space="preserve">causados aos autores. Para tanto, reafirmam que, </w:t>
      </w:r>
      <w:r w:rsidR="00894DC0">
        <w:t xml:space="preserve">à época, </w:t>
      </w:r>
      <w:r w:rsidR="00570CE7">
        <w:t xml:space="preserve">não havia qualquer óbice </w:t>
      </w:r>
      <w:r w:rsidR="00894DC0">
        <w:t>na matrícula do imóvel ou em nome do devedor para impedir a realização do negócio jurídico</w:t>
      </w:r>
      <w:r w:rsidR="00350D74">
        <w:t xml:space="preserve"> e que apenas atuaram como intermediadoras</w:t>
      </w:r>
      <w:r w:rsidR="00E32F48">
        <w:t xml:space="preserve"> </w:t>
      </w:r>
      <w:r w:rsidR="00E32F48" w:rsidRPr="004D3637">
        <w:rPr>
          <w:sz w:val="20"/>
          <w:szCs w:val="18"/>
        </w:rPr>
        <w:t xml:space="preserve">(evento 194, CONT1, p. </w:t>
      </w:r>
      <w:r w:rsidR="00E32F48">
        <w:rPr>
          <w:sz w:val="20"/>
          <w:szCs w:val="18"/>
        </w:rPr>
        <w:t>13/14</w:t>
      </w:r>
      <w:r w:rsidR="00E32F48" w:rsidRPr="004D3637">
        <w:rPr>
          <w:sz w:val="20"/>
          <w:szCs w:val="18"/>
        </w:rPr>
        <w:t>)</w:t>
      </w:r>
      <w:r w:rsidR="00894DC0">
        <w:t>.</w:t>
      </w:r>
    </w:p>
    <w:p w14:paraId="709879CA" w14:textId="7B468368" w:rsidR="00350D74" w:rsidRDefault="00C233EE" w:rsidP="00423AA8">
      <w:pPr>
        <w:pStyle w:val="SemEspaamento"/>
      </w:pPr>
      <w:r>
        <w:t>Na sequência, as rés aduzem</w:t>
      </w:r>
      <w:r w:rsidR="00B82AB5">
        <w:t>, mais uma vez,</w:t>
      </w:r>
      <w:r>
        <w:t xml:space="preserve"> que</w:t>
      </w:r>
      <w:r w:rsidR="0087536D">
        <w:t xml:space="preserve"> </w:t>
      </w:r>
      <w:r w:rsidR="00B82AB5">
        <w:t xml:space="preserve">não tinham como prever a propositura de ação civil pública após 4 anos da venda do imóvel, </w:t>
      </w:r>
      <w:r w:rsidR="003B54F9">
        <w:t>bem como que não se pode</w:t>
      </w:r>
      <w:r w:rsidR="00BC25AC">
        <w:t>ria</w:t>
      </w:r>
      <w:r w:rsidR="00423AA8">
        <w:t xml:space="preserve"> exigir das rés </w:t>
      </w:r>
      <w:r w:rsidR="003B54F9">
        <w:t>“</w:t>
      </w:r>
      <w:r w:rsidR="00423AA8" w:rsidRPr="00423AA8">
        <w:rPr>
          <w:i/>
          <w:iCs/>
        </w:rPr>
        <w:t>conhecimentos técnicos a respeito da localidade de terras, a ponto de detectar que eventualmente tratava-se de área de preservação permanente e da possível inserção de loteamento irregular</w:t>
      </w:r>
      <w:r w:rsidR="00423AA8">
        <w:t>”</w:t>
      </w:r>
      <w:r w:rsidR="00BA3603">
        <w:t xml:space="preserve"> </w:t>
      </w:r>
      <w:r w:rsidR="00BA3603" w:rsidRPr="004D3637">
        <w:rPr>
          <w:sz w:val="20"/>
          <w:szCs w:val="18"/>
        </w:rPr>
        <w:t xml:space="preserve">(evento 194, CONT1, p. </w:t>
      </w:r>
      <w:r w:rsidR="00BA3603">
        <w:rPr>
          <w:sz w:val="20"/>
          <w:szCs w:val="18"/>
        </w:rPr>
        <w:t>14</w:t>
      </w:r>
      <w:r w:rsidR="00BA3603" w:rsidRPr="004D3637">
        <w:rPr>
          <w:sz w:val="20"/>
          <w:szCs w:val="18"/>
        </w:rPr>
        <w:t>)</w:t>
      </w:r>
      <w:r w:rsidR="00423AA8">
        <w:t>.</w:t>
      </w:r>
    </w:p>
    <w:p w14:paraId="1E4637A8" w14:textId="095AF855" w:rsidR="00BB18E1" w:rsidRDefault="00BB18E1" w:rsidP="00423AA8">
      <w:pPr>
        <w:pStyle w:val="SemEspaamento"/>
      </w:pPr>
      <w:r>
        <w:t xml:space="preserve">E </w:t>
      </w:r>
      <w:r w:rsidR="00BA3603">
        <w:t xml:space="preserve">as demandadas </w:t>
      </w:r>
      <w:r w:rsidR="00405402">
        <w:t>sustentam</w:t>
      </w:r>
      <w:r>
        <w:t>, ainda,</w:t>
      </w:r>
      <w:r w:rsidR="006D2FBB">
        <w:t xml:space="preserve"> </w:t>
      </w:r>
      <w:r w:rsidR="00BA3603">
        <w:t>que</w:t>
      </w:r>
      <w:r w:rsidR="00430A18">
        <w:t>,</w:t>
      </w:r>
      <w:r w:rsidR="00430A18" w:rsidRPr="00430A18">
        <w:t xml:space="preserve"> </w:t>
      </w:r>
      <w:r w:rsidR="00430A18">
        <w:t xml:space="preserve">assim como os autores, </w:t>
      </w:r>
      <w:r w:rsidR="00B262B0">
        <w:t xml:space="preserve">quando viram edificações na região </w:t>
      </w:r>
      <w:r w:rsidR="00430A18">
        <w:t>também</w:t>
      </w:r>
      <w:r w:rsidR="006D2FBB">
        <w:t xml:space="preserve"> imaginaram que </w:t>
      </w:r>
      <w:r w:rsidR="00B262B0">
        <w:t>ess</w:t>
      </w:r>
      <w:r w:rsidR="006D2FBB">
        <w:t xml:space="preserve">as construções </w:t>
      </w:r>
      <w:r w:rsidR="009F33D4">
        <w:t xml:space="preserve">ao redor do terreno vendido </w:t>
      </w:r>
      <w:r w:rsidR="00B262B0">
        <w:t>eram regulares</w:t>
      </w:r>
      <w:r w:rsidR="006D2FBB">
        <w:t xml:space="preserve">, </w:t>
      </w:r>
      <w:r>
        <w:t>o que indicava “</w:t>
      </w:r>
      <w:r w:rsidRPr="000816D2">
        <w:rPr>
          <w:i/>
          <w:iCs/>
        </w:rPr>
        <w:t>higidez na negociação e possibilidade de futura construção no imóvel</w:t>
      </w:r>
      <w:r>
        <w:t>”</w:t>
      </w:r>
      <w:r w:rsidR="007F5AB6">
        <w:t xml:space="preserve"> </w:t>
      </w:r>
      <w:r w:rsidR="007F5AB6" w:rsidRPr="004D3637">
        <w:rPr>
          <w:sz w:val="20"/>
          <w:szCs w:val="18"/>
        </w:rPr>
        <w:t xml:space="preserve">(evento 194, CONT1, p. </w:t>
      </w:r>
      <w:r w:rsidR="000D69A3">
        <w:rPr>
          <w:sz w:val="20"/>
          <w:szCs w:val="18"/>
        </w:rPr>
        <w:t>17/18</w:t>
      </w:r>
      <w:r w:rsidR="007F5AB6" w:rsidRPr="004D3637">
        <w:rPr>
          <w:sz w:val="20"/>
          <w:szCs w:val="18"/>
        </w:rPr>
        <w:t>)</w:t>
      </w:r>
      <w:r>
        <w:t>.</w:t>
      </w:r>
    </w:p>
    <w:p w14:paraId="111FF8EE" w14:textId="7607E3F3" w:rsidR="00BA3603" w:rsidRDefault="00BB18E1" w:rsidP="00423AA8">
      <w:pPr>
        <w:pStyle w:val="SemEspaamento"/>
      </w:pPr>
      <w:r>
        <w:t xml:space="preserve">Por fim, as intermediadoras afirmaram que incumbia aos </w:t>
      </w:r>
      <w:r w:rsidR="006D2FBB">
        <w:t xml:space="preserve">demandantes </w:t>
      </w:r>
      <w:r w:rsidR="005660E4">
        <w:t>diligenciar sobre os vícios do imóvel, diante do dever de cautela,</w:t>
      </w:r>
      <w:r w:rsidR="006D2FBB">
        <w:t xml:space="preserve"> </w:t>
      </w:r>
      <w:r>
        <w:t xml:space="preserve">requerendo o </w:t>
      </w:r>
      <w:r w:rsidR="006D2FBB">
        <w:t>afastamento da</w:t>
      </w:r>
      <w:r w:rsidR="002E4F93">
        <w:t xml:space="preserve"> responsabilização e da solidariedade das demandadas e a improcedência da demanda</w:t>
      </w:r>
      <w:r w:rsidR="000D69A3">
        <w:t xml:space="preserve"> </w:t>
      </w:r>
      <w:r w:rsidR="000D69A3" w:rsidRPr="004D3637">
        <w:rPr>
          <w:sz w:val="20"/>
          <w:szCs w:val="18"/>
        </w:rPr>
        <w:t xml:space="preserve">(evento 194, CONT1, p. </w:t>
      </w:r>
      <w:r w:rsidR="000D69A3">
        <w:rPr>
          <w:sz w:val="20"/>
          <w:szCs w:val="18"/>
        </w:rPr>
        <w:t>18</w:t>
      </w:r>
      <w:r w:rsidR="000D69A3" w:rsidRPr="004D3637">
        <w:rPr>
          <w:sz w:val="20"/>
          <w:szCs w:val="18"/>
        </w:rPr>
        <w:t>)</w:t>
      </w:r>
      <w:r w:rsidR="002E4F93">
        <w:t>.</w:t>
      </w:r>
    </w:p>
    <w:p w14:paraId="73CE5E3D" w14:textId="4C3ED25A" w:rsidR="002E4F93" w:rsidRDefault="002E4F93" w:rsidP="00423AA8">
      <w:pPr>
        <w:pStyle w:val="SemEspaamento"/>
      </w:pPr>
      <w:r>
        <w:t xml:space="preserve">Sem razão, entretanto, a parte </w:t>
      </w:r>
      <w:r w:rsidR="007332E8">
        <w:t>demandada.</w:t>
      </w:r>
    </w:p>
    <w:p w14:paraId="46B431E2" w14:textId="21E240C9" w:rsidR="007332E8" w:rsidRDefault="007332E8" w:rsidP="00E24BA6">
      <w:pPr>
        <w:pStyle w:val="SemEspaamento"/>
      </w:pPr>
      <w:r>
        <w:t xml:space="preserve">Ora, nesta réplica já foi exaustivamente exposto que as </w:t>
      </w:r>
      <w:r w:rsidRPr="00E24BA6">
        <w:rPr>
          <w:b/>
          <w:bCs/>
        </w:rPr>
        <w:t xml:space="preserve">rés </w:t>
      </w:r>
      <w:r w:rsidR="00DA4834" w:rsidRPr="00E24BA6">
        <w:rPr>
          <w:b/>
          <w:bCs/>
        </w:rPr>
        <w:t>devem ser responsabilizadas pela má prestação dos serviços de intermediação</w:t>
      </w:r>
      <w:r w:rsidR="00DA4834">
        <w:t xml:space="preserve">, sobretudo porque deveriam ter informado sobre a APP do terreno adquirido </w:t>
      </w:r>
      <w:r w:rsidR="001B199D">
        <w:t xml:space="preserve">e a </w:t>
      </w:r>
      <w:r w:rsidR="00E24BA6">
        <w:t xml:space="preserve">falta de regularidade </w:t>
      </w:r>
      <w:r w:rsidR="001B199D">
        <w:t>do loteamento</w:t>
      </w:r>
      <w:r w:rsidR="00E24BA6">
        <w:t xml:space="preserve"> no qual o imóvel era localizado</w:t>
      </w:r>
      <w:r w:rsidR="001B199D">
        <w:t xml:space="preserve">. </w:t>
      </w:r>
    </w:p>
    <w:p w14:paraId="386D7062" w14:textId="1E56C1F5" w:rsidR="00DA4834" w:rsidRDefault="00DA4834" w:rsidP="00423AA8">
      <w:pPr>
        <w:pStyle w:val="SemEspaamento"/>
      </w:pPr>
      <w:r>
        <w:t xml:space="preserve">Já se viu, também, que o direito pleiteado não é </w:t>
      </w:r>
      <w:r w:rsidR="002D5204">
        <w:t>fundamentado</w:t>
      </w:r>
      <w:r>
        <w:t xml:space="preserve"> no </w:t>
      </w:r>
      <w:r w:rsidR="00E24BA6">
        <w:t xml:space="preserve">fato de ter sido ajuizada </w:t>
      </w:r>
      <w:r>
        <w:t>ação civil pública</w:t>
      </w:r>
      <w:r w:rsidR="00167C51">
        <w:t xml:space="preserve">, mas </w:t>
      </w:r>
      <w:r w:rsidR="002A222C">
        <w:t xml:space="preserve">está pautado em </w:t>
      </w:r>
      <w:r w:rsidR="00167C51">
        <w:t>vício</w:t>
      </w:r>
      <w:r w:rsidR="002A222C">
        <w:t>s</w:t>
      </w:r>
      <w:r w:rsidR="00167C51">
        <w:t xml:space="preserve"> do imóvel existente</w:t>
      </w:r>
      <w:r w:rsidR="002A222C">
        <w:t>s</w:t>
      </w:r>
      <w:r w:rsidR="00167C51">
        <w:t xml:space="preserve"> </w:t>
      </w:r>
      <w:r w:rsidR="00167C51" w:rsidRPr="0071028E">
        <w:rPr>
          <w:b/>
          <w:bCs/>
          <w:u w:val="single"/>
        </w:rPr>
        <w:t>antes</w:t>
      </w:r>
      <w:r w:rsidR="00167C51">
        <w:t xml:space="preserve"> </w:t>
      </w:r>
      <w:r w:rsidR="00167C51" w:rsidRPr="002F40B6">
        <w:rPr>
          <w:u w:val="single"/>
        </w:rPr>
        <w:t>da</w:t>
      </w:r>
      <w:r w:rsidR="00167C51">
        <w:t xml:space="preserve"> </w:t>
      </w:r>
      <w:r w:rsidR="00167C51" w:rsidRPr="002F40B6">
        <w:rPr>
          <w:u w:val="single"/>
        </w:rPr>
        <w:t>realização</w:t>
      </w:r>
      <w:r w:rsidR="00167C51">
        <w:t xml:space="preserve"> </w:t>
      </w:r>
      <w:r w:rsidR="00167C51" w:rsidRPr="002F40B6">
        <w:rPr>
          <w:u w:val="single"/>
        </w:rPr>
        <w:t>do</w:t>
      </w:r>
      <w:r w:rsidR="00167C51">
        <w:t xml:space="preserve"> </w:t>
      </w:r>
      <w:r w:rsidR="00167C51" w:rsidRPr="002F40B6">
        <w:rPr>
          <w:u w:val="single"/>
        </w:rPr>
        <w:t>negócio</w:t>
      </w:r>
      <w:r w:rsidR="00167C51">
        <w:t xml:space="preserve"> </w:t>
      </w:r>
      <w:r w:rsidR="00167C51" w:rsidRPr="002F40B6">
        <w:rPr>
          <w:u w:val="single"/>
        </w:rPr>
        <w:t>jurídico</w:t>
      </w:r>
      <w:r w:rsidR="002F40B6">
        <w:t xml:space="preserve">. Em verdade, a ação civil pública apenas deu publicidade aos vícios </w:t>
      </w:r>
      <w:r w:rsidR="00C513C8">
        <w:t xml:space="preserve">pré-existentes </w:t>
      </w:r>
      <w:r w:rsidR="002F40B6">
        <w:t xml:space="preserve">do terreno </w:t>
      </w:r>
      <w:r w:rsidR="00C513C8">
        <w:t>para os autores e acarretou na propositura da presente demanda.</w:t>
      </w:r>
    </w:p>
    <w:p w14:paraId="6A3C5AC9" w14:textId="73A9E51C" w:rsidR="005F3443" w:rsidRDefault="002A222C" w:rsidP="00D14FC4">
      <w:pPr>
        <w:pStyle w:val="SemEspaamento"/>
      </w:pPr>
      <w:r>
        <w:t xml:space="preserve">E, ao contrário do que </w:t>
      </w:r>
      <w:r w:rsidR="00956002">
        <w:t>alegam</w:t>
      </w:r>
      <w:r>
        <w:t xml:space="preserve">, </w:t>
      </w:r>
      <w:r w:rsidR="007869AD">
        <w:t xml:space="preserve">as rés possuem </w:t>
      </w:r>
      <w:r w:rsidR="00B53AE7">
        <w:t xml:space="preserve">a obrigação </w:t>
      </w:r>
      <w:r w:rsidR="007869AD">
        <w:t xml:space="preserve">legal de </w:t>
      </w:r>
      <w:r w:rsidR="00E71CA9">
        <w:t xml:space="preserve">diligenciar sobre a </w:t>
      </w:r>
      <w:r w:rsidR="00B53AE7">
        <w:t xml:space="preserve">situação do loteamento dos imóveis </w:t>
      </w:r>
      <w:r w:rsidR="00043FC5">
        <w:t xml:space="preserve">que anunciam, </w:t>
      </w:r>
      <w:r>
        <w:t xml:space="preserve">por </w:t>
      </w:r>
      <w:r w:rsidR="00043FC5">
        <w:t>força d</w:t>
      </w:r>
      <w:r>
        <w:t>o art. 20, V, da Lei n. 6.530/78</w:t>
      </w:r>
      <w:r w:rsidR="00043FC5">
        <w:t>, que foi infringido quando</w:t>
      </w:r>
      <w:r>
        <w:t xml:space="preserve"> </w:t>
      </w:r>
      <w:r w:rsidR="008B7C8F">
        <w:t>divulgaram</w:t>
      </w:r>
      <w:r w:rsidR="00043FC5">
        <w:t xml:space="preserve"> </w:t>
      </w:r>
      <w:r w:rsidR="008B7C8F">
        <w:t xml:space="preserve">o terreno, adquirido pelos autores, </w:t>
      </w:r>
      <w:r>
        <w:t>sem registro de loteamento ou incorporação.</w:t>
      </w:r>
      <w:r w:rsidR="00D14FC4">
        <w:t xml:space="preserve"> </w:t>
      </w:r>
    </w:p>
    <w:p w14:paraId="74F063B7" w14:textId="6E230FEA" w:rsidR="000816D2" w:rsidRDefault="00D14FC4" w:rsidP="00D14FC4">
      <w:pPr>
        <w:pStyle w:val="SemEspaamento"/>
      </w:pPr>
      <w:r>
        <w:t xml:space="preserve">Aliás, essa </w:t>
      </w:r>
      <w:r w:rsidR="000816D2">
        <w:t xml:space="preserve">obrigação legal </w:t>
      </w:r>
      <w:r w:rsidR="006B7019">
        <w:t xml:space="preserve">afasta </w:t>
      </w:r>
      <w:r w:rsidR="00956002">
        <w:t xml:space="preserve">o argumento </w:t>
      </w:r>
      <w:r w:rsidR="00EB14E2">
        <w:t xml:space="preserve">de que incumbiria aos autores verificar a regularidade do loteamento, por conta do dever de cautela, e </w:t>
      </w:r>
      <w:r w:rsidR="000816D2">
        <w:t xml:space="preserve">derrui a tentativa </w:t>
      </w:r>
      <w:r w:rsidR="00EB14E2">
        <w:t xml:space="preserve">das rés </w:t>
      </w:r>
      <w:r w:rsidR="000816D2">
        <w:t>de se eximir d</w:t>
      </w:r>
      <w:r>
        <w:t>a</w:t>
      </w:r>
      <w:r w:rsidR="000816D2">
        <w:t xml:space="preserve"> responsabilização civil </w:t>
      </w:r>
      <w:r w:rsidR="00956002">
        <w:t>sob a afirmação</w:t>
      </w:r>
      <w:r w:rsidR="007768D1">
        <w:t xml:space="preserve"> de </w:t>
      </w:r>
      <w:r w:rsidR="00075AD4">
        <w:t xml:space="preserve">que o negócio seria hígido por conta da suposição de que as edificações </w:t>
      </w:r>
      <w:r w:rsidR="000816D2">
        <w:t>ao redor do terreno vendido</w:t>
      </w:r>
      <w:r w:rsidR="00075AD4">
        <w:t xml:space="preserve"> seriam regulares</w:t>
      </w:r>
      <w:r w:rsidR="000816D2">
        <w:t>.</w:t>
      </w:r>
    </w:p>
    <w:p w14:paraId="52AB5FAA" w14:textId="63E379E7" w:rsidR="00075AD4" w:rsidRDefault="0053689A" w:rsidP="00D14FC4">
      <w:pPr>
        <w:pStyle w:val="SemEspaamento"/>
      </w:pPr>
      <w:r>
        <w:t xml:space="preserve">No mais, </w:t>
      </w:r>
      <w:r w:rsidR="008F0A62">
        <w:t xml:space="preserve">como integram da cadeia de fornecedores do terreno adquirido, </w:t>
      </w:r>
      <w:r w:rsidR="00CB1A81">
        <w:t xml:space="preserve">as demandadas devem ser responsabilizadas solidariamente pela má prestação dos </w:t>
      </w:r>
      <w:r w:rsidR="005D5347">
        <w:t xml:space="preserve">seus </w:t>
      </w:r>
      <w:r w:rsidR="00CB1A81">
        <w:t xml:space="preserve">serviços, nos termos do art. 14, </w:t>
      </w:r>
      <w:r w:rsidR="00CB1A81">
        <w:rPr>
          <w:i/>
          <w:iCs/>
        </w:rPr>
        <w:t>caput</w:t>
      </w:r>
      <w:r w:rsidR="00CB1A81">
        <w:t>, do CDC e da jurisprudência consolidad</w:t>
      </w:r>
      <w:r w:rsidR="00185246">
        <w:t>a</w:t>
      </w:r>
      <w:r w:rsidR="00CB1A81">
        <w:t xml:space="preserve"> da Corte da Cidadania </w:t>
      </w:r>
      <w:r w:rsidR="00CB1A81" w:rsidRPr="00637102">
        <w:rPr>
          <w:sz w:val="20"/>
          <w:szCs w:val="18"/>
        </w:rPr>
        <w:t>(</w:t>
      </w:r>
      <w:r w:rsidR="00CB1A81" w:rsidRPr="00637102">
        <w:rPr>
          <w:i/>
          <w:iCs/>
          <w:sz w:val="20"/>
          <w:szCs w:val="18"/>
        </w:rPr>
        <w:t>vide</w:t>
      </w:r>
      <w:r w:rsidR="00CB1A81" w:rsidRPr="00637102">
        <w:rPr>
          <w:sz w:val="20"/>
          <w:szCs w:val="18"/>
        </w:rPr>
        <w:t xml:space="preserve">, por exemplo, </w:t>
      </w:r>
      <w:r w:rsidR="00637102" w:rsidRPr="00637102">
        <w:rPr>
          <w:sz w:val="20"/>
          <w:szCs w:val="18"/>
        </w:rPr>
        <w:t>STJ, AgInt no AREsp n. 1.551.499, rel. Min. Raul Araújo, 4ª Turma, j. em 31.8.2020)</w:t>
      </w:r>
      <w:r w:rsidR="00637102">
        <w:t>, r</w:t>
      </w:r>
      <w:r w:rsidR="00FC11F6">
        <w:t>azão pela qual não há como acolher a tese delineada no tópico 3.2 da contestação.</w:t>
      </w:r>
    </w:p>
    <w:p w14:paraId="0985FAC9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2035B6AE" w14:textId="67B2B7AA" w:rsidR="000F623C" w:rsidRDefault="000F623C" w:rsidP="000F623C">
      <w:pPr>
        <w:pStyle w:val="Ttulo"/>
      </w:pPr>
      <w:r>
        <w:t>II.4 – Do dever das demandadas de indenizar os danos decorrentes da</w:t>
      </w:r>
      <w:r w:rsidR="00CF2203">
        <w:t xml:space="preserve"> má-prestação do serviço </w:t>
      </w:r>
      <w:r>
        <w:t>(tópico 3.</w:t>
      </w:r>
      <w:r w:rsidR="00CF2203">
        <w:t>3</w:t>
      </w:r>
      <w:r>
        <w:t xml:space="preserve"> da </w:t>
      </w:r>
      <w:r w:rsidR="00D027D5">
        <w:t>peça defensiva</w:t>
      </w:r>
      <w:r>
        <w:t>)</w:t>
      </w:r>
    </w:p>
    <w:p w14:paraId="3E91EE54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25EF2903" w14:textId="586FCF5A" w:rsidR="00743854" w:rsidRDefault="00F91173" w:rsidP="00D027D5">
      <w:pPr>
        <w:pStyle w:val="SemEspaamento"/>
      </w:pPr>
      <w:r>
        <w:t>No tópico subsequente, Excelência, as demandadas tentam justificar,</w:t>
      </w:r>
      <w:r w:rsidR="005C1BB8" w:rsidRPr="005C1BB8">
        <w:t xml:space="preserve"> </w:t>
      </w:r>
      <w:r w:rsidR="005C1BB8">
        <w:t>mais</w:t>
      </w:r>
      <w:r>
        <w:t xml:space="preserve"> uma vez, a inexistência d</w:t>
      </w:r>
      <w:r w:rsidR="00E4390E">
        <w:t xml:space="preserve">o dever de indenizar, ao argumento inicial de que </w:t>
      </w:r>
      <w:r w:rsidR="008069AD">
        <w:t xml:space="preserve">também teriam sido vítimas, como os autores, </w:t>
      </w:r>
      <w:r w:rsidR="005C1BB8">
        <w:t>mas</w:t>
      </w:r>
      <w:r w:rsidR="008069AD">
        <w:t xml:space="preserve"> </w:t>
      </w:r>
      <w:r w:rsidR="00EA1F1B">
        <w:t xml:space="preserve">confessam que </w:t>
      </w:r>
      <w:r w:rsidR="008069AD">
        <w:t xml:space="preserve">atuaram </w:t>
      </w:r>
      <w:r w:rsidR="00E4390E">
        <w:t>como intermediadores “</w:t>
      </w:r>
      <w:r w:rsidR="00E4390E" w:rsidRPr="004B2A74">
        <w:rPr>
          <w:b/>
          <w:bCs/>
          <w:i/>
          <w:iCs/>
        </w:rPr>
        <w:t xml:space="preserve">em </w:t>
      </w:r>
      <w:r w:rsidR="00E4390E" w:rsidRPr="004B2A74">
        <w:rPr>
          <w:b/>
          <w:bCs/>
          <w:i/>
          <w:iCs/>
          <w:u w:val="single"/>
        </w:rPr>
        <w:t>prol</w:t>
      </w:r>
      <w:r w:rsidR="00E4390E" w:rsidRPr="004B2A74">
        <w:rPr>
          <w:b/>
          <w:bCs/>
          <w:i/>
          <w:iCs/>
        </w:rPr>
        <w:t xml:space="preserve"> </w:t>
      </w:r>
      <w:r w:rsidR="00E4390E" w:rsidRPr="004B2A74">
        <w:rPr>
          <w:b/>
          <w:bCs/>
          <w:i/>
          <w:iCs/>
          <w:u w:val="single"/>
        </w:rPr>
        <w:t>dos</w:t>
      </w:r>
      <w:r w:rsidR="00E4390E" w:rsidRPr="004B2A74">
        <w:rPr>
          <w:b/>
          <w:bCs/>
          <w:i/>
          <w:iCs/>
        </w:rPr>
        <w:t xml:space="preserve"> </w:t>
      </w:r>
      <w:r w:rsidR="00E4390E" w:rsidRPr="004B2A74">
        <w:rPr>
          <w:b/>
          <w:bCs/>
          <w:i/>
          <w:iCs/>
          <w:u w:val="single"/>
        </w:rPr>
        <w:t>interesses</w:t>
      </w:r>
      <w:r w:rsidR="00E4390E" w:rsidRPr="004B2A74">
        <w:rPr>
          <w:b/>
          <w:bCs/>
          <w:i/>
          <w:iCs/>
        </w:rPr>
        <w:t xml:space="preserve"> </w:t>
      </w:r>
      <w:r w:rsidR="00E4390E" w:rsidRPr="004B2A74">
        <w:rPr>
          <w:b/>
          <w:bCs/>
          <w:i/>
          <w:iCs/>
          <w:u w:val="single"/>
        </w:rPr>
        <w:t>do</w:t>
      </w:r>
      <w:r w:rsidR="00E4390E" w:rsidRPr="004B2A74">
        <w:rPr>
          <w:b/>
          <w:bCs/>
          <w:i/>
          <w:iCs/>
        </w:rPr>
        <w:t xml:space="preserve"> </w:t>
      </w:r>
      <w:r w:rsidR="00E4390E" w:rsidRPr="004B2A74">
        <w:rPr>
          <w:b/>
          <w:bCs/>
          <w:i/>
          <w:iCs/>
          <w:u w:val="single"/>
        </w:rPr>
        <w:t>Sr</w:t>
      </w:r>
      <w:r w:rsidR="00E4390E" w:rsidRPr="004B2A74">
        <w:rPr>
          <w:b/>
          <w:bCs/>
          <w:i/>
          <w:iCs/>
        </w:rPr>
        <w:t xml:space="preserve">. </w:t>
      </w:r>
      <w:r w:rsidR="00E4390E" w:rsidRPr="004B2A74">
        <w:rPr>
          <w:b/>
          <w:bCs/>
          <w:i/>
          <w:iCs/>
          <w:u w:val="single"/>
        </w:rPr>
        <w:t>Rodrigo</w:t>
      </w:r>
      <w:r w:rsidR="00E4390E" w:rsidRPr="008069AD">
        <w:rPr>
          <w:i/>
          <w:iCs/>
        </w:rPr>
        <w:t xml:space="preserve">, </w:t>
      </w:r>
      <w:r w:rsidR="00E4390E" w:rsidRPr="004B2A74">
        <w:rPr>
          <w:b/>
          <w:bCs/>
          <w:i/>
          <w:iCs/>
        </w:rPr>
        <w:t>ora vendedor</w:t>
      </w:r>
      <w:r w:rsidR="00F4314A" w:rsidRPr="008069AD">
        <w:rPr>
          <w:i/>
          <w:iCs/>
        </w:rPr>
        <w:t xml:space="preserve"> e também Requerido</w:t>
      </w:r>
      <w:r w:rsidR="00F4314A">
        <w:t>”</w:t>
      </w:r>
      <w:r w:rsidR="008069AD">
        <w:t xml:space="preserve"> </w:t>
      </w:r>
      <w:r w:rsidR="008069AD" w:rsidRPr="004D3637">
        <w:rPr>
          <w:sz w:val="20"/>
          <w:szCs w:val="18"/>
        </w:rPr>
        <w:t>(evento 194, CONT1, p</w:t>
      </w:r>
      <w:r w:rsidR="007F5AB6">
        <w:rPr>
          <w:sz w:val="20"/>
          <w:szCs w:val="18"/>
        </w:rPr>
        <w:t>.18</w:t>
      </w:r>
      <w:r w:rsidR="008069AD" w:rsidRPr="004D3637">
        <w:rPr>
          <w:sz w:val="20"/>
          <w:szCs w:val="18"/>
        </w:rPr>
        <w:t>)</w:t>
      </w:r>
      <w:r w:rsidR="008069AD">
        <w:t>.</w:t>
      </w:r>
    </w:p>
    <w:p w14:paraId="04ED4D45" w14:textId="2C6664C5" w:rsidR="00360122" w:rsidRDefault="00F46D5A" w:rsidP="004E4C59">
      <w:pPr>
        <w:pStyle w:val="SemEspaamento"/>
      </w:pPr>
      <w:r>
        <w:t>Em seguida, as rés repisam que a sua responsabilidade seria subjetiva</w:t>
      </w:r>
      <w:r w:rsidR="00A77286">
        <w:t>,</w:t>
      </w:r>
      <w:r>
        <w:t xml:space="preserve"> </w:t>
      </w:r>
      <w:r w:rsidR="00A77286">
        <w:t xml:space="preserve">passando a discorrer sobre </w:t>
      </w:r>
      <w:r w:rsidR="00966AB1">
        <w:t xml:space="preserve">a necessidade de constatação da </w:t>
      </w:r>
      <w:r w:rsidR="00A77286">
        <w:t xml:space="preserve">conduta ilícita, </w:t>
      </w:r>
      <w:r w:rsidR="00966AB1">
        <w:t>d</w:t>
      </w:r>
      <w:r w:rsidR="00A77286">
        <w:t xml:space="preserve">o nexo causal, </w:t>
      </w:r>
      <w:r w:rsidR="00966AB1">
        <w:t xml:space="preserve">do </w:t>
      </w:r>
      <w:r w:rsidR="00A77286">
        <w:t xml:space="preserve">dano e </w:t>
      </w:r>
      <w:r w:rsidR="00966AB1">
        <w:t>d</w:t>
      </w:r>
      <w:r w:rsidR="00A77286">
        <w:t>a culpa</w:t>
      </w:r>
      <w:r w:rsidR="003337E6">
        <w:t xml:space="preserve"> </w:t>
      </w:r>
      <w:r w:rsidR="00966AB1">
        <w:t xml:space="preserve">para a responsabilização civil </w:t>
      </w:r>
      <w:r w:rsidR="003337E6">
        <w:t>e</w:t>
      </w:r>
      <w:r w:rsidR="00A77286">
        <w:t xml:space="preserve"> </w:t>
      </w:r>
      <w:r w:rsidR="003337E6">
        <w:t xml:space="preserve">frisando que </w:t>
      </w:r>
      <w:r>
        <w:t>n</w:t>
      </w:r>
      <w:r w:rsidR="007B0EC0">
        <w:t>ão teriam praticado qualquer ilícito</w:t>
      </w:r>
      <w:r w:rsidR="00190FD7">
        <w:t xml:space="preserve"> ou agido com culpa para incorrer </w:t>
      </w:r>
      <w:r w:rsidR="007B0EC0">
        <w:t>no dever de indenizar</w:t>
      </w:r>
      <w:r w:rsidR="00B9468E">
        <w:t xml:space="preserve">. Reafirmam, novamente, que </w:t>
      </w:r>
      <w:r w:rsidR="004E4C59">
        <w:t>não havia qualquer impedimento para a compra do imóvel</w:t>
      </w:r>
      <w:r w:rsidR="004E4C59" w:rsidRPr="004E4C59">
        <w:t xml:space="preserve"> </w:t>
      </w:r>
      <w:r w:rsidR="004E4C59">
        <w:t>na época da negociação</w:t>
      </w:r>
      <w:r w:rsidR="007E653D">
        <w:t xml:space="preserve"> e </w:t>
      </w:r>
      <w:r w:rsidR="00DE56BB">
        <w:t xml:space="preserve">que não tinham como prever </w:t>
      </w:r>
      <w:r w:rsidR="003F2EEA">
        <w:t xml:space="preserve">a ocorrência de </w:t>
      </w:r>
      <w:r w:rsidR="00DE56BB">
        <w:t xml:space="preserve">eventual </w:t>
      </w:r>
      <w:r w:rsidR="003F2EEA">
        <w:t xml:space="preserve">prejuízo </w:t>
      </w:r>
      <w:r w:rsidR="00DE56BB">
        <w:t>futuro</w:t>
      </w:r>
      <w:r w:rsidR="003F2EEA">
        <w:t xml:space="preserve"> </w:t>
      </w:r>
      <w:r w:rsidR="00360122">
        <w:t xml:space="preserve">dos </w:t>
      </w:r>
      <w:r w:rsidR="003F2EEA">
        <w:t>autores</w:t>
      </w:r>
      <w:r w:rsidR="00360122">
        <w:t xml:space="preserve"> </w:t>
      </w:r>
      <w:r w:rsidR="00360122" w:rsidRPr="004E4C59">
        <w:rPr>
          <w:sz w:val="20"/>
          <w:szCs w:val="18"/>
        </w:rPr>
        <w:t>(evento 194, CONT1, p.19/20)</w:t>
      </w:r>
      <w:r w:rsidR="00360122">
        <w:t xml:space="preserve">. </w:t>
      </w:r>
    </w:p>
    <w:p w14:paraId="02168B66" w14:textId="7B35D8EA" w:rsidR="00EA1F1B" w:rsidRDefault="00190FD7" w:rsidP="004E4C59">
      <w:pPr>
        <w:pStyle w:val="SemEspaamento"/>
      </w:pPr>
      <w:r>
        <w:t>Além disso</w:t>
      </w:r>
      <w:r w:rsidR="00360122">
        <w:t xml:space="preserve">, as demandadas </w:t>
      </w:r>
      <w:r w:rsidR="00752906">
        <w:t xml:space="preserve">aduzem </w:t>
      </w:r>
      <w:r w:rsidR="008E0D92">
        <w:t xml:space="preserve">que </w:t>
      </w:r>
      <w:r w:rsidR="00C20CCE">
        <w:t xml:space="preserve">o argumento autoral de que o imóvel vendido não estava totalmente livre e desembaraçado de qualquer ônus na data da realização do negócio jurídico </w:t>
      </w:r>
      <w:r w:rsidR="008E0D92">
        <w:t>não corresponderia à verdade</w:t>
      </w:r>
      <w:r w:rsidR="00D8657A">
        <w:t>.</w:t>
      </w:r>
      <w:r w:rsidR="00752906">
        <w:t xml:space="preserve"> </w:t>
      </w:r>
      <w:r w:rsidR="00D8657A">
        <w:t>Alegam</w:t>
      </w:r>
      <w:r w:rsidR="00C20CCE">
        <w:t xml:space="preserve">, ainda, que </w:t>
      </w:r>
      <w:r w:rsidR="004B717D">
        <w:t xml:space="preserve">os autores </w:t>
      </w:r>
      <w:r w:rsidR="00C20CCE">
        <w:t xml:space="preserve">não teriam </w:t>
      </w:r>
      <w:r w:rsidR="004B717D">
        <w:t xml:space="preserve">demonstrado o abalo psicológico, </w:t>
      </w:r>
      <w:r w:rsidR="00571573">
        <w:t>à honra ou à dignidade</w:t>
      </w:r>
      <w:r w:rsidR="004B717D">
        <w:t xml:space="preserve">, para a </w:t>
      </w:r>
      <w:r w:rsidR="00FB7034">
        <w:t>comprovar o dano moral</w:t>
      </w:r>
      <w:r w:rsidR="004B717D">
        <w:t xml:space="preserve"> </w:t>
      </w:r>
      <w:r w:rsidR="00FB7034">
        <w:t xml:space="preserve">sofrido </w:t>
      </w:r>
      <w:r w:rsidR="00966AB1" w:rsidRPr="004E4C59">
        <w:rPr>
          <w:sz w:val="20"/>
          <w:szCs w:val="18"/>
        </w:rPr>
        <w:t>(evento 194, CONT1, p.19/20)</w:t>
      </w:r>
      <w:r w:rsidR="003337E6">
        <w:t>.</w:t>
      </w:r>
    </w:p>
    <w:p w14:paraId="6FAD6944" w14:textId="4C9FC823" w:rsidR="00966AB1" w:rsidRDefault="00FB7034" w:rsidP="00D027D5">
      <w:pPr>
        <w:pStyle w:val="SemEspaamento"/>
      </w:pPr>
      <w:r>
        <w:t>Por fim, as rés registram que</w:t>
      </w:r>
      <w:r w:rsidR="00063263">
        <w:t>,</w:t>
      </w:r>
      <w:r w:rsidR="00063263" w:rsidRPr="00063263">
        <w:t xml:space="preserve"> </w:t>
      </w:r>
      <w:r w:rsidR="00063263">
        <w:t>para concretizar o negócio jurídico,</w:t>
      </w:r>
      <w:r w:rsidR="00571573">
        <w:t xml:space="preserve"> os demandantes teriam </w:t>
      </w:r>
      <w:r w:rsidR="00D34C68">
        <w:t>escolhido</w:t>
      </w:r>
      <w:r w:rsidR="00063263">
        <w:t>,</w:t>
      </w:r>
      <w:r w:rsidR="00D34C68">
        <w:t xml:space="preserve"> por livre e espontânea vontade</w:t>
      </w:r>
      <w:r w:rsidR="00063263">
        <w:t>,</w:t>
      </w:r>
      <w:r w:rsidR="00D34C68">
        <w:t xml:space="preserve"> </w:t>
      </w:r>
      <w:r w:rsidR="00571573">
        <w:t xml:space="preserve">entregar o veículo </w:t>
      </w:r>
      <w:r w:rsidR="00063263">
        <w:t xml:space="preserve">que </w:t>
      </w:r>
      <w:r w:rsidR="00571573">
        <w:t xml:space="preserve">Luma </w:t>
      </w:r>
      <w:r w:rsidR="00063263">
        <w:t>utilizava para o trabalho e</w:t>
      </w:r>
      <w:r w:rsidR="00D34C68">
        <w:t xml:space="preserve"> que</w:t>
      </w:r>
      <w:r w:rsidR="00063263">
        <w:t>, no seu entender,</w:t>
      </w:r>
      <w:r w:rsidR="00D34C68">
        <w:t xml:space="preserve"> </w:t>
      </w:r>
      <w:r w:rsidR="00063263">
        <w:t xml:space="preserve">isso </w:t>
      </w:r>
      <w:r w:rsidR="00D34C68">
        <w:t>não pode</w:t>
      </w:r>
      <w:r w:rsidR="00202031">
        <w:t>ria</w:t>
      </w:r>
      <w:r w:rsidR="00D34C68">
        <w:t xml:space="preserve"> </w:t>
      </w:r>
      <w:r w:rsidR="00AD3BD3">
        <w:t xml:space="preserve">ensejar a condenação por danos morais </w:t>
      </w:r>
      <w:r w:rsidR="00AD3BD3" w:rsidRPr="004E4C59">
        <w:rPr>
          <w:sz w:val="20"/>
          <w:szCs w:val="18"/>
        </w:rPr>
        <w:t>(evento 194, CONT1, p.</w:t>
      </w:r>
      <w:r w:rsidR="00AD3BD3">
        <w:rPr>
          <w:sz w:val="20"/>
          <w:szCs w:val="18"/>
        </w:rPr>
        <w:t xml:space="preserve"> 21</w:t>
      </w:r>
      <w:r w:rsidR="00AD3BD3" w:rsidRPr="004E4C59">
        <w:rPr>
          <w:sz w:val="20"/>
          <w:szCs w:val="18"/>
        </w:rPr>
        <w:t>)</w:t>
      </w:r>
      <w:r w:rsidR="00AD3BD3">
        <w:t>.</w:t>
      </w:r>
    </w:p>
    <w:p w14:paraId="665F5425" w14:textId="1E975FD0" w:rsidR="00AD3BD3" w:rsidRDefault="00092AEF" w:rsidP="00D027D5">
      <w:pPr>
        <w:pStyle w:val="SemEspaamento"/>
      </w:pPr>
      <w:r>
        <w:t>Pois bem.</w:t>
      </w:r>
    </w:p>
    <w:p w14:paraId="5AB1A0A8" w14:textId="53C3C806" w:rsidR="004526F2" w:rsidRDefault="004526F2" w:rsidP="00D027D5">
      <w:pPr>
        <w:pStyle w:val="SemEspaamento"/>
      </w:pPr>
      <w:r>
        <w:t xml:space="preserve">Inicialmente, cumpre expor que as próprias rés </w:t>
      </w:r>
      <w:r w:rsidR="00423618">
        <w:t xml:space="preserve">confessaram ter atuado </w:t>
      </w:r>
      <w:r w:rsidR="00423618" w:rsidRPr="009C7D72">
        <w:rPr>
          <w:u w:val="single"/>
        </w:rPr>
        <w:t>em</w:t>
      </w:r>
      <w:r w:rsidR="00423618">
        <w:t xml:space="preserve"> </w:t>
      </w:r>
      <w:r w:rsidR="009C7D72" w:rsidRPr="009C7D72">
        <w:rPr>
          <w:u w:val="single"/>
        </w:rPr>
        <w:t>favor</w:t>
      </w:r>
      <w:r w:rsidR="00423618">
        <w:t xml:space="preserve"> </w:t>
      </w:r>
      <w:r w:rsidR="00423618" w:rsidRPr="009C7D72">
        <w:rPr>
          <w:u w:val="single"/>
        </w:rPr>
        <w:t>dos</w:t>
      </w:r>
      <w:r w:rsidR="00423618">
        <w:t xml:space="preserve"> </w:t>
      </w:r>
      <w:r w:rsidR="00423618" w:rsidRPr="009C7D72">
        <w:rPr>
          <w:u w:val="single"/>
        </w:rPr>
        <w:t>interesses</w:t>
      </w:r>
      <w:r w:rsidR="00423618">
        <w:t xml:space="preserve"> </w:t>
      </w:r>
      <w:r w:rsidR="00423618" w:rsidRPr="009C7D72">
        <w:rPr>
          <w:u w:val="single"/>
        </w:rPr>
        <w:t>do</w:t>
      </w:r>
      <w:r w:rsidR="00423618">
        <w:t xml:space="preserve"> </w:t>
      </w:r>
      <w:r w:rsidR="00423618" w:rsidRPr="009C7D72">
        <w:rPr>
          <w:u w:val="single"/>
        </w:rPr>
        <w:t>demandado</w:t>
      </w:r>
      <w:r w:rsidR="00423618">
        <w:t xml:space="preserve"> </w:t>
      </w:r>
      <w:r w:rsidR="00423618" w:rsidRPr="009C7D72">
        <w:rPr>
          <w:u w:val="single"/>
        </w:rPr>
        <w:t>Rodrigo</w:t>
      </w:r>
      <w:r w:rsidR="00423618">
        <w:t xml:space="preserve"> </w:t>
      </w:r>
      <w:r w:rsidR="00423618" w:rsidRPr="009C7D72">
        <w:rPr>
          <w:u w:val="single"/>
        </w:rPr>
        <w:t>Goulart</w:t>
      </w:r>
      <w:r w:rsidR="00423618">
        <w:t xml:space="preserve">, vendedor do imóvel, </w:t>
      </w:r>
      <w:r w:rsidR="00B80973">
        <w:t xml:space="preserve">em detrimento dos interesses dos autores, </w:t>
      </w:r>
      <w:r w:rsidR="00423618">
        <w:t xml:space="preserve">o que reforça ainda mais a </w:t>
      </w:r>
      <w:r w:rsidR="00F9389F">
        <w:t xml:space="preserve">má-prestação dos </w:t>
      </w:r>
      <w:r w:rsidR="001E5C73">
        <w:t xml:space="preserve">seus </w:t>
      </w:r>
      <w:r w:rsidR="00F9389F">
        <w:t>serviços e</w:t>
      </w:r>
      <w:r w:rsidR="001E5C73">
        <w:t>, por consequência,</w:t>
      </w:r>
      <w:r w:rsidR="00F9389F">
        <w:t xml:space="preserve"> </w:t>
      </w:r>
      <w:r w:rsidR="00B80973">
        <w:t xml:space="preserve">a obrigação de </w:t>
      </w:r>
      <w:r w:rsidR="00F9389F">
        <w:t xml:space="preserve">indenizá-los, </w:t>
      </w:r>
      <w:r w:rsidR="00C60F02">
        <w:t>até</w:t>
      </w:r>
      <w:r w:rsidR="00F9389F">
        <w:t xml:space="preserve"> </w:t>
      </w:r>
      <w:r w:rsidR="001E5C73">
        <w:t xml:space="preserve">porque os demandantes </w:t>
      </w:r>
      <w:r w:rsidR="00F9389F">
        <w:t xml:space="preserve">pagaram </w:t>
      </w:r>
      <w:r w:rsidR="009C7D72">
        <w:t xml:space="preserve">às </w:t>
      </w:r>
      <w:r w:rsidR="00B80973">
        <w:t xml:space="preserve">rés </w:t>
      </w:r>
      <w:r w:rsidR="00F9389F" w:rsidRPr="00B80973">
        <w:rPr>
          <w:b/>
          <w:bCs/>
        </w:rPr>
        <w:t xml:space="preserve">14% </w:t>
      </w:r>
      <w:r w:rsidR="00F9389F" w:rsidRPr="00B80973">
        <w:rPr>
          <w:b/>
          <w:bCs/>
          <w:sz w:val="20"/>
          <w:szCs w:val="18"/>
        </w:rPr>
        <w:t>(quatorze por cento)</w:t>
      </w:r>
      <w:r w:rsidR="00F9389F">
        <w:t xml:space="preserve"> de comissão de corretagem no negócio jurídico</w:t>
      </w:r>
      <w:r w:rsidR="009C7D72">
        <w:t xml:space="preserve"> </w:t>
      </w:r>
      <w:r w:rsidR="009C7D72" w:rsidRPr="009C7D72">
        <w:rPr>
          <w:sz w:val="20"/>
          <w:szCs w:val="18"/>
        </w:rPr>
        <w:t>(evento 1, CONTR8)</w:t>
      </w:r>
      <w:r w:rsidR="00F9389F">
        <w:t>.</w:t>
      </w:r>
    </w:p>
    <w:p w14:paraId="24F24159" w14:textId="114B9482" w:rsidR="00092AEF" w:rsidRDefault="003F4878" w:rsidP="00D027D5">
      <w:pPr>
        <w:pStyle w:val="SemEspaamento"/>
      </w:pPr>
      <w:r>
        <w:t>E</w:t>
      </w:r>
      <w:r w:rsidR="00203E30">
        <w:t xml:space="preserve">, diversamente </w:t>
      </w:r>
      <w:r w:rsidR="00092AEF">
        <w:t xml:space="preserve">do que sustentam, já </w:t>
      </w:r>
      <w:r w:rsidR="0063073C">
        <w:t xml:space="preserve">foi </w:t>
      </w:r>
      <w:r w:rsidR="000004E6">
        <w:t xml:space="preserve">devidamente comprovado </w:t>
      </w:r>
      <w:r w:rsidR="0063073C">
        <w:t xml:space="preserve">que a responsabilidade </w:t>
      </w:r>
      <w:r w:rsidR="000004E6">
        <w:t xml:space="preserve">das rés </w:t>
      </w:r>
      <w:r w:rsidR="0063073C">
        <w:t>é solidária</w:t>
      </w:r>
      <w:r w:rsidR="00203E30">
        <w:t>, como visto</w:t>
      </w:r>
      <w:r w:rsidR="000004E6">
        <w:t xml:space="preserve"> no tópico anterior desta réplica,</w:t>
      </w:r>
      <w:r w:rsidR="0063073C">
        <w:t xml:space="preserve"> e que</w:t>
      </w:r>
      <w:r w:rsidR="000004E6">
        <w:t xml:space="preserve"> elas</w:t>
      </w:r>
      <w:r w:rsidR="0063073C">
        <w:t xml:space="preserve"> incorreram em má-prestação do serviço, além de descumprir obrigação legal imposta pelo art. 20, V, da Lei n. 6.530/78, </w:t>
      </w:r>
      <w:r w:rsidR="004526F2">
        <w:t xml:space="preserve">o que afastam as alegações de </w:t>
      </w:r>
      <w:r w:rsidR="00203E30">
        <w:t xml:space="preserve">que </w:t>
      </w:r>
      <w:r w:rsidR="000004E6">
        <w:t>inexistiria conduta ilícita</w:t>
      </w:r>
      <w:r w:rsidR="0016332F">
        <w:t>.</w:t>
      </w:r>
    </w:p>
    <w:p w14:paraId="20033DB1" w14:textId="1CEAA443" w:rsidR="0016332F" w:rsidRDefault="0016332F" w:rsidP="00D027D5">
      <w:pPr>
        <w:pStyle w:val="SemEspaamento"/>
      </w:pPr>
      <w:r>
        <w:t xml:space="preserve">Já se viu, também, que </w:t>
      </w:r>
      <w:r w:rsidR="00493090">
        <w:t>os pleitos autorais</w:t>
      </w:r>
      <w:r>
        <w:t xml:space="preserve"> </w:t>
      </w:r>
      <w:r w:rsidRPr="00EA2CB3">
        <w:rPr>
          <w:u w:val="single"/>
        </w:rPr>
        <w:t>não</w:t>
      </w:r>
      <w:r>
        <w:t xml:space="preserve"> </w:t>
      </w:r>
      <w:r w:rsidR="00493090">
        <w:rPr>
          <w:u w:val="single"/>
        </w:rPr>
        <w:t>estão</w:t>
      </w:r>
      <w:r w:rsidR="00493090">
        <w:t xml:space="preserve"> </w:t>
      </w:r>
      <w:r w:rsidRPr="00EA2CB3">
        <w:rPr>
          <w:u w:val="single"/>
        </w:rPr>
        <w:t>pautad</w:t>
      </w:r>
      <w:r w:rsidR="00493090">
        <w:rPr>
          <w:u w:val="single"/>
        </w:rPr>
        <w:t>os</w:t>
      </w:r>
      <w:r>
        <w:t xml:space="preserve"> </w:t>
      </w:r>
      <w:r w:rsidRPr="00EA2CB3">
        <w:rPr>
          <w:u w:val="single"/>
        </w:rPr>
        <w:t>em</w:t>
      </w:r>
      <w:r>
        <w:t xml:space="preserve"> </w:t>
      </w:r>
      <w:r w:rsidR="00BD7E77">
        <w:rPr>
          <w:u w:val="single"/>
        </w:rPr>
        <w:t>evento</w:t>
      </w:r>
      <w:r>
        <w:t xml:space="preserve"> </w:t>
      </w:r>
      <w:r w:rsidRPr="00EA2CB3">
        <w:rPr>
          <w:u w:val="single"/>
        </w:rPr>
        <w:t>posterior</w:t>
      </w:r>
      <w:r>
        <w:t xml:space="preserve"> </w:t>
      </w:r>
      <w:r w:rsidRPr="00EA2CB3">
        <w:rPr>
          <w:u w:val="single"/>
        </w:rPr>
        <w:t>à</w:t>
      </w:r>
      <w:r>
        <w:t xml:space="preserve"> </w:t>
      </w:r>
      <w:r w:rsidRPr="00EA2CB3">
        <w:rPr>
          <w:u w:val="single"/>
        </w:rPr>
        <w:t>realização</w:t>
      </w:r>
      <w:r>
        <w:t xml:space="preserve"> </w:t>
      </w:r>
      <w:r w:rsidRPr="00EA2CB3">
        <w:rPr>
          <w:u w:val="single"/>
        </w:rPr>
        <w:t>do</w:t>
      </w:r>
      <w:r>
        <w:t xml:space="preserve"> </w:t>
      </w:r>
      <w:r w:rsidRPr="00EA2CB3">
        <w:rPr>
          <w:u w:val="single"/>
        </w:rPr>
        <w:t>negócio</w:t>
      </w:r>
      <w:r>
        <w:t xml:space="preserve"> </w:t>
      </w:r>
      <w:r w:rsidRPr="00EA2CB3">
        <w:rPr>
          <w:u w:val="single"/>
        </w:rPr>
        <w:t>jurídico</w:t>
      </w:r>
      <w:r>
        <w:t xml:space="preserve">, </w:t>
      </w:r>
      <w:r w:rsidRPr="00EA2CB3">
        <w:rPr>
          <w:u w:val="single"/>
        </w:rPr>
        <w:t>mas</w:t>
      </w:r>
      <w:r>
        <w:t xml:space="preserve"> </w:t>
      </w:r>
      <w:r w:rsidR="006C187F" w:rsidRPr="00BD7E77">
        <w:rPr>
          <w:u w:val="single"/>
        </w:rPr>
        <w:t>no</w:t>
      </w:r>
      <w:r w:rsidR="006C187F" w:rsidRPr="006C187F">
        <w:t xml:space="preserve"> </w:t>
      </w:r>
      <w:r w:rsidR="006C187F" w:rsidRPr="00BD7E77">
        <w:rPr>
          <w:u w:val="single"/>
        </w:rPr>
        <w:t>fato</w:t>
      </w:r>
      <w:r w:rsidR="006C187F" w:rsidRPr="006C187F">
        <w:t xml:space="preserve"> </w:t>
      </w:r>
      <w:r w:rsidR="006C187F" w:rsidRPr="00BD7E77">
        <w:rPr>
          <w:u w:val="single"/>
        </w:rPr>
        <w:t>de</w:t>
      </w:r>
      <w:r w:rsidR="006C187F" w:rsidRPr="006C187F">
        <w:t xml:space="preserve"> </w:t>
      </w:r>
      <w:r w:rsidR="006C187F" w:rsidRPr="00BD7E77">
        <w:rPr>
          <w:u w:val="single"/>
        </w:rPr>
        <w:t>que</w:t>
      </w:r>
      <w:r w:rsidR="00BD7E77">
        <w:t>,</w:t>
      </w:r>
      <w:r>
        <w:t xml:space="preserve"> </w:t>
      </w:r>
      <w:r w:rsidR="00747D37" w:rsidRPr="00EA2CB3">
        <w:rPr>
          <w:u w:val="single"/>
        </w:rPr>
        <w:t>antes</w:t>
      </w:r>
      <w:r w:rsidR="00747D37">
        <w:t xml:space="preserve"> </w:t>
      </w:r>
      <w:r w:rsidR="00747D37" w:rsidRPr="00EA2CB3">
        <w:rPr>
          <w:u w:val="single"/>
        </w:rPr>
        <w:t>da</w:t>
      </w:r>
      <w:r w:rsidR="00747D37">
        <w:t xml:space="preserve"> </w:t>
      </w:r>
      <w:r w:rsidR="00747D37" w:rsidRPr="00EA2CB3">
        <w:rPr>
          <w:u w:val="single"/>
        </w:rPr>
        <w:t>celebração</w:t>
      </w:r>
      <w:r w:rsidR="00747D37">
        <w:t xml:space="preserve"> </w:t>
      </w:r>
      <w:r w:rsidR="00747D37" w:rsidRPr="00EA2CB3">
        <w:rPr>
          <w:u w:val="single"/>
        </w:rPr>
        <w:t>d</w:t>
      </w:r>
      <w:r w:rsidR="006C187F">
        <w:rPr>
          <w:u w:val="single"/>
        </w:rPr>
        <w:t>a</w:t>
      </w:r>
      <w:r w:rsidR="00747D37">
        <w:t xml:space="preserve"> </w:t>
      </w:r>
      <w:r w:rsidR="006C187F">
        <w:rPr>
          <w:u w:val="single"/>
        </w:rPr>
        <w:t>venda</w:t>
      </w:r>
      <w:r w:rsidR="00BD7E77">
        <w:t>,</w:t>
      </w:r>
      <w:r w:rsidR="006C187F">
        <w:t xml:space="preserve"> </w:t>
      </w:r>
      <w:r w:rsidR="006C187F" w:rsidRPr="00027C5F">
        <w:rPr>
          <w:u w:val="single"/>
        </w:rPr>
        <w:t>o</w:t>
      </w:r>
      <w:r w:rsidR="006C187F">
        <w:t xml:space="preserve"> </w:t>
      </w:r>
      <w:r w:rsidR="006C187F" w:rsidRPr="00027C5F">
        <w:rPr>
          <w:u w:val="single"/>
        </w:rPr>
        <w:t>terreno</w:t>
      </w:r>
      <w:r w:rsidR="006C187F">
        <w:t xml:space="preserve"> </w:t>
      </w:r>
      <w:r w:rsidR="00027C5F">
        <w:t xml:space="preserve">se encontrava </w:t>
      </w:r>
      <w:r w:rsidR="006C187F">
        <w:t xml:space="preserve">em </w:t>
      </w:r>
      <w:r w:rsidR="006C187F" w:rsidRPr="00027C5F">
        <w:rPr>
          <w:u w:val="single"/>
        </w:rPr>
        <w:t>loteamento</w:t>
      </w:r>
      <w:r w:rsidR="006C187F">
        <w:t xml:space="preserve"> </w:t>
      </w:r>
      <w:r w:rsidR="006C187F" w:rsidRPr="00027C5F">
        <w:rPr>
          <w:u w:val="single"/>
        </w:rPr>
        <w:t>irregular</w:t>
      </w:r>
      <w:r w:rsidR="006C187F">
        <w:t xml:space="preserve"> e </w:t>
      </w:r>
      <w:r w:rsidR="0041570D">
        <w:t xml:space="preserve">pelo menos </w:t>
      </w:r>
      <w:r w:rsidR="006C187F" w:rsidRPr="00027C5F">
        <w:rPr>
          <w:u w:val="single"/>
        </w:rPr>
        <w:t>uma</w:t>
      </w:r>
      <w:r w:rsidR="006C187F">
        <w:t xml:space="preserve"> </w:t>
      </w:r>
      <w:r w:rsidR="006C187F" w:rsidRPr="00027C5F">
        <w:rPr>
          <w:u w:val="single"/>
        </w:rPr>
        <w:t>fração</w:t>
      </w:r>
      <w:r w:rsidR="006C187F">
        <w:t xml:space="preserve"> </w:t>
      </w:r>
      <w:r w:rsidR="006C187F" w:rsidRPr="00027C5F">
        <w:rPr>
          <w:u w:val="single"/>
        </w:rPr>
        <w:t>sua</w:t>
      </w:r>
      <w:r w:rsidR="006C187F">
        <w:t xml:space="preserve"> </w:t>
      </w:r>
      <w:r w:rsidR="006C187F" w:rsidRPr="00A4533F">
        <w:rPr>
          <w:u w:val="single"/>
        </w:rPr>
        <w:t>era</w:t>
      </w:r>
      <w:r w:rsidR="006C187F">
        <w:t xml:space="preserve"> </w:t>
      </w:r>
      <w:r w:rsidR="006C187F" w:rsidRPr="00A4533F">
        <w:rPr>
          <w:u w:val="single"/>
        </w:rPr>
        <w:t>APP</w:t>
      </w:r>
      <w:r w:rsidR="00747D37">
        <w:t>.</w:t>
      </w:r>
      <w:r w:rsidR="006D49BB">
        <w:t xml:space="preserve"> </w:t>
      </w:r>
      <w:r w:rsidR="0041570D">
        <w:t xml:space="preserve">E isso derrui </w:t>
      </w:r>
      <w:r w:rsidR="006D49BB">
        <w:t xml:space="preserve">a argumentação </w:t>
      </w:r>
      <w:r w:rsidR="00027C5F">
        <w:t xml:space="preserve">das rés </w:t>
      </w:r>
      <w:r w:rsidR="002620D0">
        <w:t xml:space="preserve">no sentido </w:t>
      </w:r>
      <w:r w:rsidR="006D49BB">
        <w:t xml:space="preserve">de que </w:t>
      </w:r>
      <w:r w:rsidR="00027C5F">
        <w:t>o imóvel estaria livre e desembaraçado à época</w:t>
      </w:r>
      <w:r w:rsidR="00F31A54">
        <w:t xml:space="preserve"> da venda</w:t>
      </w:r>
      <w:r w:rsidR="00027C5F">
        <w:t>.</w:t>
      </w:r>
    </w:p>
    <w:p w14:paraId="43455557" w14:textId="3F0E5FE0" w:rsidR="00014AC0" w:rsidRDefault="002620D0" w:rsidP="00D027D5">
      <w:pPr>
        <w:pStyle w:val="SemEspaamento"/>
      </w:pPr>
      <w:r>
        <w:t xml:space="preserve">Quanto à alegada inexistência de dano moral, os demandantes expõem que </w:t>
      </w:r>
      <w:r w:rsidR="0020164E">
        <w:t>a indenização se faz necessária em razão da frustração do sonho d</w:t>
      </w:r>
      <w:r w:rsidR="00551C04">
        <w:t>e uma vida d</w:t>
      </w:r>
      <w:r w:rsidR="0020164E">
        <w:t>a família, após anos de planejamento financeiro e economia</w:t>
      </w:r>
      <w:r w:rsidR="00381D6F">
        <w:t xml:space="preserve">, </w:t>
      </w:r>
      <w:r w:rsidR="0041570D">
        <w:t xml:space="preserve">por </w:t>
      </w:r>
      <w:r w:rsidR="0041570D" w:rsidRPr="006758F6">
        <w:rPr>
          <w:u w:val="single"/>
        </w:rPr>
        <w:t>culpa</w:t>
      </w:r>
      <w:r w:rsidR="0041570D">
        <w:t xml:space="preserve"> </w:t>
      </w:r>
      <w:r w:rsidR="0041570D" w:rsidRPr="006758F6">
        <w:rPr>
          <w:u w:val="single"/>
        </w:rPr>
        <w:t>exclusiva</w:t>
      </w:r>
      <w:r w:rsidR="0041570D">
        <w:t xml:space="preserve"> </w:t>
      </w:r>
      <w:r w:rsidR="0041570D" w:rsidRPr="0041570D">
        <w:rPr>
          <w:u w:val="single"/>
        </w:rPr>
        <w:t>dos</w:t>
      </w:r>
      <w:r w:rsidR="0041570D">
        <w:t xml:space="preserve"> </w:t>
      </w:r>
      <w:r w:rsidR="0041570D" w:rsidRPr="0041570D">
        <w:rPr>
          <w:u w:val="single"/>
        </w:rPr>
        <w:t>réus</w:t>
      </w:r>
      <w:r w:rsidR="0041570D">
        <w:t xml:space="preserve">, </w:t>
      </w:r>
      <w:r w:rsidR="00381D6F">
        <w:t>o que evidencia o abalo moral sofrido</w:t>
      </w:r>
      <w:r w:rsidR="00014AC0">
        <w:t xml:space="preserve">. </w:t>
      </w:r>
    </w:p>
    <w:p w14:paraId="29213F78" w14:textId="6C9CC205" w:rsidR="00AA49BC" w:rsidRDefault="00014AC0" w:rsidP="00D027D5">
      <w:pPr>
        <w:pStyle w:val="SemEspaamento"/>
      </w:pPr>
      <w:r>
        <w:t xml:space="preserve">Mas não é só. A conduta dos demandados </w:t>
      </w:r>
      <w:r w:rsidR="00381D6F">
        <w:t xml:space="preserve">também </w:t>
      </w:r>
      <w:r>
        <w:t>gerou profunda decepção</w:t>
      </w:r>
      <w:r w:rsidR="00CB6FFD">
        <w:t xml:space="preserve"> aos autores, que </w:t>
      </w:r>
      <w:r w:rsidR="00891BDB">
        <w:t xml:space="preserve">viram </w:t>
      </w:r>
      <w:r w:rsidR="00CB6FFD">
        <w:t xml:space="preserve">a legítima expectativa de construírem uma casa de campo </w:t>
      </w:r>
      <w:r w:rsidR="00AA49BC">
        <w:t xml:space="preserve">destruída </w:t>
      </w:r>
      <w:r w:rsidR="00CB6FFD">
        <w:t xml:space="preserve">e, ao mesmo tempo, </w:t>
      </w:r>
      <w:r w:rsidR="00891BDB">
        <w:t xml:space="preserve">tiveram </w:t>
      </w:r>
      <w:r w:rsidR="004954EB">
        <w:t xml:space="preserve">ceifadas </w:t>
      </w:r>
      <w:r w:rsidR="00AA49BC">
        <w:t xml:space="preserve">as economias </w:t>
      </w:r>
      <w:r w:rsidR="00891BDB">
        <w:t>familiares para concretizar ess</w:t>
      </w:r>
      <w:r w:rsidR="003343B3">
        <w:t>e objetivo</w:t>
      </w:r>
      <w:r w:rsidR="00CA1B3D">
        <w:t>, evidenciando o abalo moral sofrido.</w:t>
      </w:r>
    </w:p>
    <w:p w14:paraId="05EC3447" w14:textId="5AAEA223" w:rsidR="00EA2CB3" w:rsidRDefault="003343B3" w:rsidP="00D027D5">
      <w:pPr>
        <w:pStyle w:val="SemEspaamento"/>
      </w:pPr>
      <w:r>
        <w:t>Além disso, essa conduta</w:t>
      </w:r>
      <w:r w:rsidR="00CA1B3D">
        <w:t xml:space="preserve"> dos réus</w:t>
      </w:r>
      <w:r>
        <w:t xml:space="preserve"> </w:t>
      </w:r>
      <w:r w:rsidR="00CA1B3D">
        <w:t xml:space="preserve">resultou na </w:t>
      </w:r>
      <w:r w:rsidR="003B7ED5" w:rsidRPr="003B7ED5">
        <w:t xml:space="preserve">ofensa à honra </w:t>
      </w:r>
      <w:r w:rsidR="007F00B5">
        <w:t xml:space="preserve">dos demandantes </w:t>
      </w:r>
      <w:r w:rsidR="003B7ED5" w:rsidRPr="003B7ED5">
        <w:t>perante os demais familiares</w:t>
      </w:r>
      <w:r w:rsidR="007F00B5">
        <w:t>,</w:t>
      </w:r>
      <w:r w:rsidR="003B7ED5" w:rsidRPr="003B7ED5">
        <w:t xml:space="preserve"> que souberam da </w:t>
      </w:r>
      <w:r w:rsidR="007F00B5">
        <w:t xml:space="preserve">compra do imóvel </w:t>
      </w:r>
      <w:r w:rsidR="003B7ED5" w:rsidRPr="003B7ED5">
        <w:t>e</w:t>
      </w:r>
      <w:r w:rsidR="007F00B5">
        <w:t>, inclusive,</w:t>
      </w:r>
      <w:r w:rsidR="003B7ED5" w:rsidRPr="003B7ED5">
        <w:t xml:space="preserve"> visitaram várias vezes o imóvel, </w:t>
      </w:r>
      <w:r w:rsidR="00CA1B3D">
        <w:t>de modo a reforçar</w:t>
      </w:r>
      <w:r w:rsidR="007F00B5">
        <w:t xml:space="preserve"> a existência de </w:t>
      </w:r>
      <w:r w:rsidR="003B7ED5" w:rsidRPr="003B7ED5">
        <w:t xml:space="preserve">dano moral </w:t>
      </w:r>
      <w:r w:rsidR="00CA1B3D">
        <w:t>no caso</w:t>
      </w:r>
      <w:r w:rsidR="007F00B5">
        <w:t>.</w:t>
      </w:r>
    </w:p>
    <w:p w14:paraId="5915452B" w14:textId="77228D38" w:rsidR="00870C7B" w:rsidRDefault="003F4878" w:rsidP="003703A7">
      <w:pPr>
        <w:pStyle w:val="SemEspaamento"/>
      </w:pPr>
      <w:r>
        <w:t xml:space="preserve">No mais, </w:t>
      </w:r>
      <w:r w:rsidR="003703A7">
        <w:t xml:space="preserve">é óbvio </w:t>
      </w:r>
      <w:r w:rsidR="00AF7996">
        <w:t xml:space="preserve">que </w:t>
      </w:r>
      <w:r w:rsidR="003703A7">
        <w:t>a autora</w:t>
      </w:r>
      <w:r w:rsidR="00AF7996">
        <w:t xml:space="preserve"> </w:t>
      </w:r>
      <w:r w:rsidR="003703A7">
        <w:t xml:space="preserve">Luma entregou o seu automóvel </w:t>
      </w:r>
      <w:r w:rsidR="00385654">
        <w:t xml:space="preserve">para priorizar </w:t>
      </w:r>
      <w:r w:rsidR="003703A7">
        <w:t>sonho da família</w:t>
      </w:r>
      <w:r w:rsidR="00385654">
        <w:t xml:space="preserve"> e</w:t>
      </w:r>
      <w:r w:rsidR="003703A7">
        <w:t xml:space="preserve">, </w:t>
      </w:r>
      <w:r w:rsidR="00385654">
        <w:t xml:space="preserve">com isso, </w:t>
      </w:r>
      <w:r w:rsidR="00870C7B">
        <w:t>renunciou a</w:t>
      </w:r>
      <w:r w:rsidR="003703A7">
        <w:t xml:space="preserve"> um dos principais recursos utilizados no dia a dia do seu </w:t>
      </w:r>
      <w:r w:rsidR="002438D0">
        <w:t>trabalho</w:t>
      </w:r>
      <w:r w:rsidR="003703A7">
        <w:t xml:space="preserve">, </w:t>
      </w:r>
      <w:r w:rsidR="00870C7B">
        <w:t xml:space="preserve">agravando, ainda mais, </w:t>
      </w:r>
      <w:r w:rsidR="003703A7">
        <w:t xml:space="preserve">o sofrimento e frustração suportados pelos </w:t>
      </w:r>
      <w:r w:rsidR="00870C7B">
        <w:t>demandantes</w:t>
      </w:r>
      <w:r w:rsidR="003703A7">
        <w:t>.</w:t>
      </w:r>
      <w:r w:rsidR="00870C7B">
        <w:t xml:space="preserve"> </w:t>
      </w:r>
    </w:p>
    <w:p w14:paraId="159E5C54" w14:textId="4AE1EAFF" w:rsidR="00FD1CB0" w:rsidRDefault="00FD1CB0" w:rsidP="003703A7">
      <w:pPr>
        <w:pStyle w:val="SemEspaamento"/>
      </w:pPr>
      <w:r>
        <w:t xml:space="preserve">Em caso similar, aliás, </w:t>
      </w:r>
      <w:r w:rsidR="001E18B7">
        <w:t xml:space="preserve">foi sedimentado o entendimento de que </w:t>
      </w:r>
      <w:r w:rsidR="009664A2">
        <w:t>“</w:t>
      </w:r>
      <w:r w:rsidR="009664A2" w:rsidRPr="00297CFF">
        <w:rPr>
          <w:i/>
          <w:iCs/>
        </w:rPr>
        <w:t xml:space="preserve">a parte </w:t>
      </w:r>
      <w:r w:rsidR="009664A2" w:rsidRPr="00D45850">
        <w:rPr>
          <w:i/>
          <w:iCs/>
        </w:rPr>
        <w:t>se viu</w:t>
      </w:r>
      <w:r w:rsidR="009664A2" w:rsidRPr="00D45850">
        <w:rPr>
          <w:b/>
          <w:bCs/>
          <w:i/>
          <w:iCs/>
        </w:rPr>
        <w:t xml:space="preserve"> impedida de efetuar edificação no imóvel de forma permanente</w:t>
      </w:r>
      <w:r w:rsidR="009664A2" w:rsidRPr="00297CFF">
        <w:rPr>
          <w:i/>
          <w:iCs/>
        </w:rPr>
        <w:t xml:space="preserve">, já que este </w:t>
      </w:r>
      <w:r w:rsidR="009664A2" w:rsidRPr="009664A2">
        <w:rPr>
          <w:b/>
          <w:bCs/>
          <w:i/>
          <w:iCs/>
        </w:rPr>
        <w:t>se encontra em área</w:t>
      </w:r>
      <w:r w:rsidR="009664A2" w:rsidRPr="008876A6">
        <w:rPr>
          <w:b/>
          <w:bCs/>
          <w:i/>
          <w:iCs/>
        </w:rPr>
        <w:t xml:space="preserve"> de preservação ambiental, tendo-lhe sido </w:t>
      </w:r>
      <w:r w:rsidR="009664A2" w:rsidRPr="009664A2">
        <w:rPr>
          <w:b/>
          <w:bCs/>
          <w:i/>
          <w:iCs/>
          <w:u w:val="single"/>
        </w:rPr>
        <w:t>omitida</w:t>
      </w:r>
      <w:r w:rsidR="009664A2" w:rsidRPr="008876A6">
        <w:rPr>
          <w:b/>
          <w:bCs/>
          <w:i/>
          <w:iCs/>
        </w:rPr>
        <w:t xml:space="preserve"> </w:t>
      </w:r>
      <w:r w:rsidR="009664A2" w:rsidRPr="009664A2">
        <w:rPr>
          <w:b/>
          <w:bCs/>
          <w:i/>
          <w:iCs/>
          <w:u w:val="single"/>
        </w:rPr>
        <w:t>essa</w:t>
      </w:r>
      <w:r w:rsidR="009664A2" w:rsidRPr="008876A6">
        <w:rPr>
          <w:b/>
          <w:bCs/>
          <w:i/>
          <w:iCs/>
        </w:rPr>
        <w:t xml:space="preserve"> </w:t>
      </w:r>
      <w:r w:rsidR="009664A2" w:rsidRPr="009664A2">
        <w:rPr>
          <w:b/>
          <w:bCs/>
          <w:i/>
          <w:iCs/>
          <w:u w:val="single"/>
        </w:rPr>
        <w:t>informação</w:t>
      </w:r>
      <w:r w:rsidR="009664A2" w:rsidRPr="00297CFF">
        <w:rPr>
          <w:i/>
          <w:iCs/>
        </w:rPr>
        <w:t xml:space="preserve">, de forma que </w:t>
      </w:r>
      <w:r w:rsidR="009664A2" w:rsidRPr="009664A2">
        <w:rPr>
          <w:b/>
          <w:bCs/>
          <w:i/>
          <w:iCs/>
        </w:rPr>
        <w:t>a angústia e a frustração suportadas pela parte autora</w:t>
      </w:r>
      <w:r w:rsidR="009664A2" w:rsidRPr="00297CFF">
        <w:rPr>
          <w:i/>
          <w:iCs/>
        </w:rPr>
        <w:t xml:space="preserve"> </w:t>
      </w:r>
      <w:r w:rsidR="009664A2" w:rsidRPr="009664A2">
        <w:rPr>
          <w:b/>
          <w:bCs/>
          <w:i/>
          <w:iCs/>
        </w:rPr>
        <w:t>enseja[m] o recebimento da indenização por dano moral</w:t>
      </w:r>
      <w:r w:rsidR="009664A2">
        <w:t xml:space="preserve">” </w:t>
      </w:r>
      <w:r w:rsidR="009664A2" w:rsidRPr="006F15CD">
        <w:rPr>
          <w:sz w:val="20"/>
          <w:szCs w:val="20"/>
        </w:rPr>
        <w:t>(TJGO, AC n. 5437982-20.2017.8.09.0051, rel. Des. Jeová Sardinha de Moraes, 6ª Câmara de Direito Civil, j. em 9.11.2021 – grifo nosso)</w:t>
      </w:r>
    </w:p>
    <w:p w14:paraId="4C1948EE" w14:textId="6651347D" w:rsidR="003703A7" w:rsidRPr="00D841AF" w:rsidRDefault="00AD4018" w:rsidP="003703A7">
      <w:pPr>
        <w:pStyle w:val="SemEspaamento"/>
      </w:pPr>
      <w:r>
        <w:t xml:space="preserve">Desse modo, Excelência, </w:t>
      </w:r>
      <w:r w:rsidR="00885A44">
        <w:t xml:space="preserve">não há como dar guarida às alegações das rés, </w:t>
      </w:r>
      <w:r w:rsidR="007B5A4A">
        <w:t xml:space="preserve">razão pela qual elas devem ser condenadas a indenizar </w:t>
      </w:r>
      <w:r w:rsidR="00885A44">
        <w:t>os danos materiais e morais causados pela má-prestação dos serviços</w:t>
      </w:r>
      <w:r w:rsidR="00B02178">
        <w:t xml:space="preserve"> aos demandantes.</w:t>
      </w:r>
    </w:p>
    <w:p w14:paraId="0C5824C4" w14:textId="010FA1BD" w:rsidR="007F00B5" w:rsidRDefault="007F00B5" w:rsidP="00B02178">
      <w:pPr>
        <w:pStyle w:val="SemEspaamento"/>
        <w:numPr>
          <w:ilvl w:val="0"/>
          <w:numId w:val="0"/>
        </w:numPr>
        <w:ind w:left="1701"/>
      </w:pPr>
    </w:p>
    <w:p w14:paraId="70A37AA0" w14:textId="5F7FFD63" w:rsidR="00B02178" w:rsidRDefault="00B02178" w:rsidP="00B02178">
      <w:pPr>
        <w:pStyle w:val="Ttulo"/>
      </w:pPr>
      <w:r>
        <w:t xml:space="preserve">II.5 – Do descumprimento </w:t>
      </w:r>
      <w:r w:rsidR="002A1B40">
        <w:t xml:space="preserve">contratual e do pagamento da multa constante na cláusula penal </w:t>
      </w:r>
      <w:r>
        <w:t>(tópico 3.</w:t>
      </w:r>
      <w:r w:rsidR="002A1B40">
        <w:t>4</w:t>
      </w:r>
      <w:r>
        <w:t xml:space="preserve"> da</w:t>
      </w:r>
      <w:r w:rsidR="002A1B40">
        <w:t xml:space="preserve"> contestação</w:t>
      </w:r>
      <w:r>
        <w:t>)</w:t>
      </w:r>
    </w:p>
    <w:p w14:paraId="5822D719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377AED39" w14:textId="21165403" w:rsidR="00D461A2" w:rsidRDefault="003D21A5" w:rsidP="003D21A5">
      <w:pPr>
        <w:pStyle w:val="SemEspaamento"/>
      </w:pPr>
      <w:r>
        <w:t>Sustentam as demandas, ainda, que não teria havido descumprimento de qualquer das cláusulas contratuais</w:t>
      </w:r>
      <w:r w:rsidR="002464FD">
        <w:t xml:space="preserve"> e os autores estariam buscando o enriquecimento ilícito, </w:t>
      </w:r>
      <w:r w:rsidR="00BB4C09">
        <w:t xml:space="preserve">além de acusá-los </w:t>
      </w:r>
      <w:r w:rsidR="00D461A2">
        <w:t>de moverem “</w:t>
      </w:r>
      <w:r w:rsidR="00D461A2" w:rsidRPr="00D461A2">
        <w:rPr>
          <w:i/>
          <w:iCs/>
        </w:rPr>
        <w:t>ilicitamente o judiciário pleiteando valores que são manifestamente indevidos pelas Requeridas</w:t>
      </w:r>
      <w:r w:rsidR="00D461A2">
        <w:t xml:space="preserve">”. </w:t>
      </w:r>
    </w:p>
    <w:p w14:paraId="783110F0" w14:textId="7F25C95D" w:rsidR="003D21A5" w:rsidRDefault="00D461A2" w:rsidP="003D21A5">
      <w:pPr>
        <w:pStyle w:val="SemEspaamento"/>
      </w:pPr>
      <w:r>
        <w:t xml:space="preserve">Ao final, também reafirmam </w:t>
      </w:r>
      <w:r w:rsidR="00241E06">
        <w:t xml:space="preserve">que </w:t>
      </w:r>
      <w:r w:rsidR="005367BF">
        <w:t>foram incluídas indevidamente no polo passivo da demanda</w:t>
      </w:r>
      <w:r w:rsidR="004116B4">
        <w:t xml:space="preserve"> </w:t>
      </w:r>
      <w:r w:rsidR="004116B4" w:rsidRPr="004D3637">
        <w:rPr>
          <w:sz w:val="20"/>
          <w:szCs w:val="18"/>
        </w:rPr>
        <w:t>(evento 194, CONT1, p</w:t>
      </w:r>
      <w:r w:rsidR="004116B4">
        <w:rPr>
          <w:sz w:val="20"/>
          <w:szCs w:val="18"/>
        </w:rPr>
        <w:t>. 21</w:t>
      </w:r>
      <w:r w:rsidR="004116B4" w:rsidRPr="004D3637">
        <w:rPr>
          <w:sz w:val="20"/>
          <w:szCs w:val="18"/>
        </w:rPr>
        <w:t>)</w:t>
      </w:r>
      <w:r w:rsidR="005367BF">
        <w:t>.</w:t>
      </w:r>
      <w:r w:rsidR="00065EAC">
        <w:t xml:space="preserve"> </w:t>
      </w:r>
    </w:p>
    <w:p w14:paraId="6EAD599F" w14:textId="26DFEA9D" w:rsidR="005367BF" w:rsidRDefault="005367BF" w:rsidP="003D21A5">
      <w:pPr>
        <w:pStyle w:val="SemEspaamento"/>
      </w:pPr>
      <w:r>
        <w:t>Sem razão, entretanto</w:t>
      </w:r>
      <w:r w:rsidR="000C3FC6">
        <w:t>, as demandadas</w:t>
      </w:r>
      <w:r>
        <w:t>.</w:t>
      </w:r>
    </w:p>
    <w:p w14:paraId="3D180C8C" w14:textId="06AA57E6" w:rsidR="005367BF" w:rsidRDefault="005367BF" w:rsidP="007E7B59">
      <w:pPr>
        <w:pStyle w:val="SemEspaamento"/>
      </w:pPr>
      <w:r>
        <w:t xml:space="preserve">Ora, </w:t>
      </w:r>
      <w:r w:rsidR="00EA2F4E">
        <w:t>a cláusula terceira do contrato de compra e venda é categórica em afirmar que o imóvel deveria ter sido entregue “</w:t>
      </w:r>
      <w:r w:rsidR="00EA2F4E" w:rsidRPr="00EA2F4E">
        <w:rPr>
          <w:i/>
          <w:iCs/>
        </w:rPr>
        <w:t>livre e desembaraçado de quaisquer ônus reais, fiscais e em dia com os tributos</w:t>
      </w:r>
      <w:r w:rsidR="00EA2F4E">
        <w:t>”</w:t>
      </w:r>
      <w:r w:rsidR="00D461A2">
        <w:t>, sob pena de multa de 5% do valor do negócio jurídico</w:t>
      </w:r>
      <w:r w:rsidR="00EA2F4E">
        <w:t xml:space="preserve"> </w:t>
      </w:r>
      <w:r w:rsidR="00EA2F4E" w:rsidRPr="00EA2F4E">
        <w:rPr>
          <w:sz w:val="20"/>
          <w:szCs w:val="18"/>
        </w:rPr>
        <w:t>(</w:t>
      </w:r>
      <w:r w:rsidR="007E7B59">
        <w:rPr>
          <w:sz w:val="20"/>
          <w:szCs w:val="18"/>
        </w:rPr>
        <w:t xml:space="preserve">R$ 2.500,00 – </w:t>
      </w:r>
      <w:r w:rsidR="00EA2F4E" w:rsidRPr="007E7B59">
        <w:rPr>
          <w:sz w:val="20"/>
          <w:szCs w:val="18"/>
        </w:rPr>
        <w:t>evento 1, CONTR8)</w:t>
      </w:r>
      <w:r w:rsidR="00EA2F4E">
        <w:t>.</w:t>
      </w:r>
    </w:p>
    <w:p w14:paraId="62843F24" w14:textId="1DB12B5D" w:rsidR="004C1388" w:rsidRDefault="00EA2F4E" w:rsidP="003D21A5">
      <w:pPr>
        <w:pStyle w:val="SemEspaamento"/>
      </w:pPr>
      <w:r>
        <w:t xml:space="preserve">Contudo, </w:t>
      </w:r>
      <w:r w:rsidR="00FC4246">
        <w:t>ao longo desta réplica foi exaustivamente exposto que</w:t>
      </w:r>
      <w:r w:rsidR="00316E7A">
        <w:t>, antes da realização do negócio jurídico,</w:t>
      </w:r>
      <w:r w:rsidR="00FC4246">
        <w:t xml:space="preserve"> o terreno</w:t>
      </w:r>
      <w:r w:rsidR="00D461A2">
        <w:t xml:space="preserve"> adquirido</w:t>
      </w:r>
      <w:r w:rsidR="00FC4246">
        <w:t xml:space="preserve"> </w:t>
      </w:r>
      <w:r w:rsidR="00316E7A">
        <w:t xml:space="preserve">se encontrava em loteamento irregular e possuía </w:t>
      </w:r>
      <w:r w:rsidR="00AF5A86">
        <w:t xml:space="preserve">fração de </w:t>
      </w:r>
      <w:r w:rsidR="00316E7A">
        <w:t>APP</w:t>
      </w:r>
      <w:r w:rsidR="00E36F34">
        <w:t xml:space="preserve">, ou seja, </w:t>
      </w:r>
      <w:r w:rsidR="00E36F34">
        <w:rPr>
          <w:i/>
          <w:iCs/>
        </w:rPr>
        <w:t>in casu</w:t>
      </w:r>
      <w:r w:rsidR="00E36F34">
        <w:t>, ocorreu o descumprimento da cláusula descrita acima</w:t>
      </w:r>
      <w:r w:rsidR="00D461A2">
        <w:t xml:space="preserve"> e, por consectário, </w:t>
      </w:r>
      <w:r w:rsidR="00E34CF3">
        <w:t xml:space="preserve">deve </w:t>
      </w:r>
      <w:r w:rsidR="009417CD">
        <w:t xml:space="preserve">ser imposta a sanção </w:t>
      </w:r>
      <w:r w:rsidR="00E34CF3">
        <w:t xml:space="preserve">penal </w:t>
      </w:r>
      <w:r w:rsidR="00D461A2">
        <w:t>pactuada</w:t>
      </w:r>
      <w:r w:rsidR="00E36F34">
        <w:t xml:space="preserve">. </w:t>
      </w:r>
    </w:p>
    <w:p w14:paraId="1A3B0450" w14:textId="77777777" w:rsidR="008142D5" w:rsidRDefault="00A27CD6" w:rsidP="003D21A5">
      <w:pPr>
        <w:pStyle w:val="SemEspaamento"/>
      </w:pPr>
      <w:r>
        <w:t>E</w:t>
      </w:r>
      <w:r w:rsidR="00E36F34">
        <w:t xml:space="preserve"> </w:t>
      </w:r>
      <w:r w:rsidR="004C1388">
        <w:t>a falta de diligência, a má-prestação dos serviços e o descumprimento de determinação legal da</w:t>
      </w:r>
      <w:r w:rsidR="0045348F">
        <w:t>s</w:t>
      </w:r>
      <w:r w:rsidR="004C1388">
        <w:t xml:space="preserve"> ré</w:t>
      </w:r>
      <w:r w:rsidR="0045348F">
        <w:t>s</w:t>
      </w:r>
      <w:r w:rsidR="004C1388">
        <w:t>, que não</w:t>
      </w:r>
      <w:r w:rsidR="0045348F">
        <w:t xml:space="preserve"> poderiam anunciar imóvel em loteamento irregular, foram determinantes para a ocorrência do</w:t>
      </w:r>
      <w:r>
        <w:t xml:space="preserve"> prejuízo causado aos demandantes e </w:t>
      </w:r>
      <w:r w:rsidR="003B4BC7">
        <w:t xml:space="preserve">para a </w:t>
      </w:r>
      <w:r>
        <w:t>incidência da cláusula penal no caso vertente.</w:t>
      </w:r>
      <w:r w:rsidR="003B4BC7">
        <w:t xml:space="preserve"> </w:t>
      </w:r>
    </w:p>
    <w:p w14:paraId="0494684B" w14:textId="10BEFF09" w:rsidR="00EA2F4E" w:rsidRDefault="003B4BC7" w:rsidP="003D21A5">
      <w:pPr>
        <w:pStyle w:val="SemEspaamento"/>
      </w:pPr>
      <w:r>
        <w:t>No mais, os autores se reportam às razões do tópico II.2, que comprovam a legitimidade das rés para figurar no polo passivo desta demanda.</w:t>
      </w:r>
    </w:p>
    <w:p w14:paraId="29B88C39" w14:textId="1D0CAB82" w:rsidR="00E36F34" w:rsidRDefault="00147D3D" w:rsidP="003D21A5">
      <w:pPr>
        <w:pStyle w:val="SemEspaamento"/>
      </w:pPr>
      <w:r>
        <w:t xml:space="preserve">Desse modo, </w:t>
      </w:r>
      <w:r w:rsidR="008142D5">
        <w:t xml:space="preserve">não há dúvida de que </w:t>
      </w:r>
      <w:r>
        <w:t>as demandadas</w:t>
      </w:r>
      <w:r w:rsidR="00D7236D">
        <w:t xml:space="preserve"> também</w:t>
      </w:r>
      <w:r>
        <w:t xml:space="preserve"> devem arcar com </w:t>
      </w:r>
      <w:r w:rsidR="00D7236D">
        <w:t xml:space="preserve">o pagamento da </w:t>
      </w:r>
      <w:r w:rsidR="00FD4B90">
        <w:t xml:space="preserve">cláusula penal pelo descumprimento </w:t>
      </w:r>
      <w:r w:rsidR="000D33DD">
        <w:t>d</w:t>
      </w:r>
      <w:r w:rsidR="008142D5">
        <w:t>a</w:t>
      </w:r>
      <w:r w:rsidR="000D33DD">
        <w:t xml:space="preserve"> </w:t>
      </w:r>
      <w:r w:rsidR="008142D5">
        <w:t>cláusula</w:t>
      </w:r>
      <w:r w:rsidR="000D33DD">
        <w:t xml:space="preserve"> </w:t>
      </w:r>
      <w:r w:rsidR="008142D5">
        <w:t>terceira do contrato pactuado</w:t>
      </w:r>
      <w:r w:rsidR="00FD4B90">
        <w:t>.</w:t>
      </w:r>
    </w:p>
    <w:p w14:paraId="3F414F5A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07514B27" w14:textId="340C1CAF" w:rsidR="00FD4B90" w:rsidRDefault="00FD4B90" w:rsidP="00FD4B90">
      <w:pPr>
        <w:pStyle w:val="Ttulo"/>
      </w:pPr>
      <w:r>
        <w:t>II.6 – D</w:t>
      </w:r>
      <w:r w:rsidR="008969D6">
        <w:t xml:space="preserve">a impugnação ao valor do </w:t>
      </w:r>
      <w:r w:rsidR="00065EAC">
        <w:t xml:space="preserve">dano moral </w:t>
      </w:r>
      <w:r>
        <w:t>(tópico 3.</w:t>
      </w:r>
      <w:r w:rsidR="00065EAC">
        <w:t>5</w:t>
      </w:r>
      <w:r>
        <w:t xml:space="preserve"> da contestação)</w:t>
      </w:r>
    </w:p>
    <w:p w14:paraId="58123F95" w14:textId="77777777" w:rsidR="00FD4B90" w:rsidRDefault="00FD4B90" w:rsidP="008142D5">
      <w:pPr>
        <w:pStyle w:val="SemEspaamento"/>
        <w:numPr>
          <w:ilvl w:val="0"/>
          <w:numId w:val="0"/>
        </w:numPr>
        <w:ind w:left="1701"/>
      </w:pPr>
    </w:p>
    <w:p w14:paraId="22EE94EE" w14:textId="6A04D798" w:rsidR="00065EAC" w:rsidRDefault="00B84CF5" w:rsidP="00065EAC">
      <w:pPr>
        <w:pStyle w:val="SemEspaamento"/>
      </w:pPr>
      <w:r>
        <w:t xml:space="preserve">No mais, </w:t>
      </w:r>
      <w:r w:rsidR="00065EAC">
        <w:t xml:space="preserve">Excelência, as rés requerem </w:t>
      </w:r>
      <w:r w:rsidR="003D0ECE">
        <w:t>que a eventual condenação ao dano moral não ultrapasse o valor de meio salário</w:t>
      </w:r>
      <w:r w:rsidR="009D276A">
        <w:t>-</w:t>
      </w:r>
      <w:r w:rsidR="003D0ECE">
        <w:t>mínimo</w:t>
      </w:r>
      <w:r w:rsidR="009D276A">
        <w:t>, sustentando que esse valor seria uma “</w:t>
      </w:r>
      <w:r w:rsidR="009D276A" w:rsidRPr="008969D6">
        <w:rPr>
          <w:i/>
          <w:iCs/>
        </w:rPr>
        <w:t>forma de não se configurar enriquecimento ilícito dos Requerentes</w:t>
      </w:r>
      <w:r w:rsidR="009D276A">
        <w:t>”</w:t>
      </w:r>
      <w:r w:rsidR="008969D6">
        <w:t xml:space="preserve"> </w:t>
      </w:r>
      <w:r w:rsidR="008969D6" w:rsidRPr="004D3637">
        <w:rPr>
          <w:sz w:val="20"/>
          <w:szCs w:val="18"/>
        </w:rPr>
        <w:t>(evento 194, CONT1, p</w:t>
      </w:r>
      <w:r w:rsidR="008969D6">
        <w:rPr>
          <w:sz w:val="20"/>
          <w:szCs w:val="18"/>
        </w:rPr>
        <w:t>. 22</w:t>
      </w:r>
      <w:r w:rsidR="008969D6" w:rsidRPr="004D3637">
        <w:rPr>
          <w:sz w:val="20"/>
          <w:szCs w:val="18"/>
        </w:rPr>
        <w:t>)</w:t>
      </w:r>
      <w:r w:rsidR="008969D6">
        <w:t>.</w:t>
      </w:r>
      <w:r w:rsidR="009D276A">
        <w:t xml:space="preserve"> </w:t>
      </w:r>
    </w:p>
    <w:p w14:paraId="6D7520CA" w14:textId="731C065D" w:rsidR="008969D6" w:rsidRDefault="008969D6" w:rsidP="00065EAC">
      <w:pPr>
        <w:pStyle w:val="SemEspaamento"/>
      </w:pPr>
      <w:r>
        <w:t xml:space="preserve">Contudo, </w:t>
      </w:r>
      <w:r w:rsidR="00934BB1">
        <w:t>esse pleito não merece acolhimento.</w:t>
      </w:r>
    </w:p>
    <w:p w14:paraId="7F939CB1" w14:textId="28072D28" w:rsidR="00934BB1" w:rsidRDefault="00934BB1" w:rsidP="00065EAC">
      <w:pPr>
        <w:pStyle w:val="SemEspaamento"/>
      </w:pPr>
      <w:r>
        <w:t>Ora, conforme exposto no tópico II.4 desta peça, o</w:t>
      </w:r>
      <w:r w:rsidR="00293903">
        <w:t xml:space="preserve"> </w:t>
      </w:r>
      <w:r w:rsidR="00D546ED">
        <w:t xml:space="preserve">intenso </w:t>
      </w:r>
      <w:r w:rsidR="00293903">
        <w:t xml:space="preserve">abalo moral sofrido pelos autores é </w:t>
      </w:r>
      <w:r w:rsidR="00D546ED">
        <w:t xml:space="preserve">evidente, na medida em que </w:t>
      </w:r>
      <w:r w:rsidR="007E2C03">
        <w:t xml:space="preserve">frustrou um sonho da família, ceifou as economias </w:t>
      </w:r>
      <w:r w:rsidR="004F2007">
        <w:t xml:space="preserve">da vida dos autores </w:t>
      </w:r>
      <w:r w:rsidR="007E2C03">
        <w:t xml:space="preserve">para realizar esse objetivo, </w:t>
      </w:r>
      <w:r w:rsidR="00D546ED">
        <w:t xml:space="preserve">atingiu a honra perante os </w:t>
      </w:r>
      <w:r w:rsidR="007E2C03">
        <w:t xml:space="preserve">parentes </w:t>
      </w:r>
      <w:r w:rsidR="00D546ED">
        <w:t xml:space="preserve">e </w:t>
      </w:r>
      <w:r w:rsidR="007E2C03">
        <w:t xml:space="preserve">criou diversas dificuldades para o trabalho da </w:t>
      </w:r>
      <w:r w:rsidR="004F2007">
        <w:t xml:space="preserve">demandante </w:t>
      </w:r>
      <w:r w:rsidR="007E2C03">
        <w:t>Luma</w:t>
      </w:r>
      <w:r w:rsidR="00C152A0">
        <w:t>.</w:t>
      </w:r>
    </w:p>
    <w:p w14:paraId="512A187F" w14:textId="3364FBA7" w:rsidR="00FD4B90" w:rsidRDefault="00E57C69" w:rsidP="00122B8D">
      <w:pPr>
        <w:pStyle w:val="SemEspaamento"/>
      </w:pPr>
      <w:r>
        <w:t>Diante desse contexto</w:t>
      </w:r>
      <w:r w:rsidR="00C152A0">
        <w:t>, o valor</w:t>
      </w:r>
      <w:r>
        <w:t xml:space="preserve"> sugerido na petição inicial, de R$ 10.000,00 </w:t>
      </w:r>
      <w:r w:rsidRPr="008A0669">
        <w:rPr>
          <w:sz w:val="20"/>
          <w:szCs w:val="18"/>
        </w:rPr>
        <w:t>(dez mil reais)</w:t>
      </w:r>
      <w:r>
        <w:t xml:space="preserve"> para cada demandante, </w:t>
      </w:r>
      <w:r w:rsidR="008A0669">
        <w:t xml:space="preserve">observa a proporcionalidade e a razoabilidade exigidas para a fixação do </w:t>
      </w:r>
      <w:r w:rsidR="008A0669">
        <w:rPr>
          <w:i/>
          <w:iCs/>
        </w:rPr>
        <w:t>quantum</w:t>
      </w:r>
      <w:r w:rsidR="008A0669">
        <w:t xml:space="preserve"> indenizatório</w:t>
      </w:r>
      <w:r w:rsidR="004F2007">
        <w:t xml:space="preserve"> no caso vertente</w:t>
      </w:r>
      <w:r w:rsidR="008A0669">
        <w:t>.</w:t>
      </w:r>
    </w:p>
    <w:p w14:paraId="66D7FEA7" w14:textId="77777777" w:rsidR="00FD4B90" w:rsidRDefault="00FD4B90" w:rsidP="004F2007">
      <w:pPr>
        <w:pStyle w:val="SemEspaamento"/>
        <w:numPr>
          <w:ilvl w:val="0"/>
          <w:numId w:val="0"/>
        </w:numPr>
        <w:ind w:left="1701"/>
      </w:pPr>
    </w:p>
    <w:p w14:paraId="2C75BC72" w14:textId="56FA994D" w:rsidR="00743854" w:rsidRDefault="00122B8D" w:rsidP="00122B8D">
      <w:pPr>
        <w:pStyle w:val="Ttulo"/>
      </w:pPr>
      <w:r>
        <w:t>III – DO INDEFERIMENTO DA JUSTIÇA GRATUITA REQUERID</w:t>
      </w:r>
      <w:r w:rsidR="00CA4B4E">
        <w:t>A</w:t>
      </w:r>
      <w:r>
        <w:t xml:space="preserve"> PELA RÉ ROSEMERI</w:t>
      </w:r>
    </w:p>
    <w:p w14:paraId="7E28C43B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158C7E16" w14:textId="2F769C67" w:rsidR="00B84CF5" w:rsidRDefault="00B84CF5" w:rsidP="00B84CF5">
      <w:pPr>
        <w:pStyle w:val="SemEspaamento"/>
      </w:pPr>
      <w:r>
        <w:t>Por fim, a</w:t>
      </w:r>
      <w:r w:rsidR="00A93E2F">
        <w:t xml:space="preserve"> ré Rosemeri requer a concessão da justiça gratuita, ao argumento de que não teria condições de </w:t>
      </w:r>
      <w:r w:rsidR="007C6C80">
        <w:t>arcar com</w:t>
      </w:r>
      <w:r w:rsidR="005D4665">
        <w:t xml:space="preserve"> o pagamento das custas e demais </w:t>
      </w:r>
      <w:r w:rsidR="007C6C80">
        <w:t xml:space="preserve">despesas </w:t>
      </w:r>
      <w:r w:rsidR="005D4665">
        <w:t xml:space="preserve">processuais </w:t>
      </w:r>
      <w:r w:rsidR="00DC4DCE">
        <w:t xml:space="preserve">sem o prejuízo do seu sustento e o de sua família. Para tanto, alega que a documentação juntada </w:t>
      </w:r>
      <w:r w:rsidR="00785CA4">
        <w:t>à contestação justificaria a concessão deste benefício.</w:t>
      </w:r>
    </w:p>
    <w:p w14:paraId="6D1C8615" w14:textId="724CDD24" w:rsidR="00785CA4" w:rsidRDefault="00785CA4" w:rsidP="00B84CF5">
      <w:pPr>
        <w:pStyle w:val="SemEspaamento"/>
      </w:pPr>
      <w:r>
        <w:t xml:space="preserve">Todavia, o pedido deve ser </w:t>
      </w:r>
      <w:r w:rsidRPr="00516BED">
        <w:rPr>
          <w:u w:val="single"/>
        </w:rPr>
        <w:t>indeferido</w:t>
      </w:r>
      <w:r>
        <w:t>.</w:t>
      </w:r>
    </w:p>
    <w:p w14:paraId="50AEAD8F" w14:textId="78CCA9F8" w:rsidR="004F74F9" w:rsidRDefault="00785CA4" w:rsidP="00B84CF5">
      <w:pPr>
        <w:pStyle w:val="SemEspaamento"/>
      </w:pPr>
      <w:r>
        <w:t xml:space="preserve">Com o devido respeito, Excelência, a própria documentação juntada pela ré aos autos </w:t>
      </w:r>
      <w:r w:rsidR="00A83213">
        <w:t>não se mostra suficiente para aferir a alegada hipossuficiência econômica</w:t>
      </w:r>
      <w:r w:rsidR="00813472">
        <w:t xml:space="preserve"> e</w:t>
      </w:r>
      <w:r w:rsidR="00A83213">
        <w:t xml:space="preserve"> </w:t>
      </w:r>
      <w:r>
        <w:t>evidencia que ela</w:t>
      </w:r>
      <w:r w:rsidR="004E1E1F">
        <w:t xml:space="preserve"> possui imóveis em Florianópolis e São José, pelo menos. </w:t>
      </w:r>
    </w:p>
    <w:p w14:paraId="11D5E101" w14:textId="664F0A65" w:rsidR="004511CC" w:rsidRDefault="00A83213" w:rsidP="00B84CF5">
      <w:pPr>
        <w:pStyle w:val="SemEspaamento"/>
      </w:pPr>
      <w:r>
        <w:t xml:space="preserve">Ora, </w:t>
      </w:r>
      <w:r w:rsidR="00F22E87">
        <w:t xml:space="preserve">a investigação jurídico-econômica </w:t>
      </w:r>
      <w:r w:rsidR="00564B47">
        <w:t xml:space="preserve">apresentada por </w:t>
      </w:r>
      <w:r w:rsidR="00030090">
        <w:t>Rosemeri, extraída do</w:t>
      </w:r>
      <w:r w:rsidR="004F74F9">
        <w:t xml:space="preserve"> </w:t>
      </w:r>
      <w:r w:rsidR="004F74F9">
        <w:rPr>
          <w:i/>
          <w:iCs/>
        </w:rPr>
        <w:t xml:space="preserve">site </w:t>
      </w:r>
      <w:r w:rsidR="004F74F9">
        <w:t xml:space="preserve">do </w:t>
      </w:r>
      <w:r w:rsidR="004F74F9" w:rsidRPr="004F74F9">
        <w:t>Operador Nacional do Sistema de Registro Eletrônico de Imóveis</w:t>
      </w:r>
      <w:r w:rsidR="004F74F9">
        <w:t xml:space="preserve"> – ONR </w:t>
      </w:r>
      <w:r w:rsidR="004F74F9" w:rsidRPr="00030090">
        <w:rPr>
          <w:sz w:val="20"/>
          <w:szCs w:val="18"/>
        </w:rPr>
        <w:t>(evento 194, CERTNEG1</w:t>
      </w:r>
      <w:r w:rsidRPr="00030090">
        <w:rPr>
          <w:sz w:val="20"/>
          <w:szCs w:val="18"/>
        </w:rPr>
        <w:t>1, p. 1/2)</w:t>
      </w:r>
      <w:r w:rsidR="00030090">
        <w:t xml:space="preserve">, </w:t>
      </w:r>
      <w:r w:rsidR="00813472">
        <w:t xml:space="preserve">comprova que os cartórios de </w:t>
      </w:r>
      <w:r w:rsidR="00030090">
        <w:t xml:space="preserve">registro de </w:t>
      </w:r>
      <w:r w:rsidR="00813472">
        <w:t xml:space="preserve">imóveis de </w:t>
      </w:r>
      <w:r w:rsidR="00813472" w:rsidRPr="004511CC">
        <w:rPr>
          <w:b/>
          <w:bCs/>
        </w:rPr>
        <w:t>Florianópolis e São José</w:t>
      </w:r>
      <w:r w:rsidR="00030090" w:rsidRPr="004511CC">
        <w:rPr>
          <w:b/>
          <w:bCs/>
        </w:rPr>
        <w:t xml:space="preserve"> não </w:t>
      </w:r>
      <w:r w:rsidR="004511CC">
        <w:rPr>
          <w:b/>
          <w:bCs/>
        </w:rPr>
        <w:t>constam na lista do que “não geraram ocorrência”</w:t>
      </w:r>
      <w:r w:rsidR="004511CC">
        <w:t>.</w:t>
      </w:r>
    </w:p>
    <w:p w14:paraId="59CA9401" w14:textId="3840D590" w:rsidR="004511CC" w:rsidRDefault="004511CC" w:rsidP="004511CC">
      <w:pPr>
        <w:pStyle w:val="SemEspaamento"/>
      </w:pPr>
      <w:r>
        <w:t xml:space="preserve">Em outras palavras, essa documentação juntada demonstra que Rosemeri possui </w:t>
      </w:r>
      <w:r w:rsidR="009243E4">
        <w:t>imóveis nos municípios apontados acima, o que não foi informado pela parte já indica a tentativa de ocultar patrimônio para receber o benefício da</w:t>
      </w:r>
      <w:r w:rsidR="009F39FD">
        <w:t xml:space="preserve"> justiça gratuita, sem fazer jus a sua concessão</w:t>
      </w:r>
      <w:r w:rsidR="001A74AF">
        <w:t>.</w:t>
      </w:r>
    </w:p>
    <w:p w14:paraId="65497E7A" w14:textId="77777777" w:rsidR="009F39FD" w:rsidRDefault="009F39FD" w:rsidP="004511CC">
      <w:pPr>
        <w:pStyle w:val="SemEspaamento"/>
      </w:pPr>
      <w:r>
        <w:t xml:space="preserve">Mas não é só. </w:t>
      </w:r>
    </w:p>
    <w:p w14:paraId="4D946C4C" w14:textId="512BE87D" w:rsidR="009F39FD" w:rsidRDefault="00904269" w:rsidP="004511CC">
      <w:pPr>
        <w:pStyle w:val="SemEspaamento"/>
      </w:pPr>
      <w:r>
        <w:t xml:space="preserve">Na tentativa de justificar a hipossuficiência, a </w:t>
      </w:r>
      <w:r w:rsidR="009F39FD">
        <w:t xml:space="preserve">requerente limitou-se a juntar extratos </w:t>
      </w:r>
      <w:r w:rsidR="00775A5E">
        <w:t>d</w:t>
      </w:r>
      <w:r w:rsidR="00B15B85">
        <w:t>e conta d</w:t>
      </w:r>
      <w:r w:rsidR="00775A5E">
        <w:t xml:space="preserve">o </w:t>
      </w:r>
      <w:r w:rsidR="00775A5E">
        <w:rPr>
          <w:i/>
          <w:iCs/>
        </w:rPr>
        <w:t>PicPay</w:t>
      </w:r>
      <w:r w:rsidR="00897FCE">
        <w:t>,</w:t>
      </w:r>
      <w:r w:rsidR="00775A5E">
        <w:t xml:space="preserve"> </w:t>
      </w:r>
      <w:r w:rsidR="00516BED">
        <w:t>do período de fevereiro a maio de 2024</w:t>
      </w:r>
      <w:r>
        <w:t xml:space="preserve"> </w:t>
      </w:r>
      <w:r w:rsidRPr="00FA1964">
        <w:rPr>
          <w:sz w:val="20"/>
          <w:szCs w:val="18"/>
        </w:rPr>
        <w:t>(evento 194, EXTRATOBANCARIO12)</w:t>
      </w:r>
      <w:r w:rsidR="00516BED">
        <w:t>,</w:t>
      </w:r>
      <w:r w:rsidR="00775A5E">
        <w:t xml:space="preserve"> </w:t>
      </w:r>
      <w:r w:rsidR="00E82F05">
        <w:t>e</w:t>
      </w:r>
      <w:r w:rsidR="00706C73">
        <w:t xml:space="preserve"> </w:t>
      </w:r>
      <w:r w:rsidR="00FA1964">
        <w:t xml:space="preserve">da </w:t>
      </w:r>
      <w:r w:rsidR="000576D9">
        <w:t>Caixa Econômica</w:t>
      </w:r>
      <w:r w:rsidR="00516BED">
        <w:t xml:space="preserve"> </w:t>
      </w:r>
      <w:r w:rsidR="00FA1964">
        <w:t xml:space="preserve">Federal – CEF, do período de março e abril de 2024 </w:t>
      </w:r>
      <w:r w:rsidR="00FA1964" w:rsidRPr="006F7AD9">
        <w:rPr>
          <w:sz w:val="20"/>
          <w:szCs w:val="18"/>
        </w:rPr>
        <w:t>(evento 194, EXTRATOBANCARIO13)</w:t>
      </w:r>
      <w:r w:rsidR="00FA1964">
        <w:t>.</w:t>
      </w:r>
    </w:p>
    <w:p w14:paraId="0174A788" w14:textId="5E230317" w:rsidR="00426F26" w:rsidRDefault="00426F26" w:rsidP="004511CC">
      <w:pPr>
        <w:pStyle w:val="SemEspaamento"/>
      </w:pPr>
      <w:r>
        <w:t xml:space="preserve">Ocorre que, além de serem </w:t>
      </w:r>
      <w:r w:rsidR="006F7AD9">
        <w:t>instituições financeiras menos utilizadas para a gestão financeira d</w:t>
      </w:r>
      <w:r w:rsidR="006B5B3D">
        <w:t>a população n</w:t>
      </w:r>
      <w:r w:rsidR="006F7AD9">
        <w:t xml:space="preserve">o </w:t>
      </w:r>
      <w:r w:rsidR="00E55578">
        <w:t>dia a dia</w:t>
      </w:r>
      <w:r w:rsidR="006F7AD9">
        <w:t>,</w:t>
      </w:r>
      <w:r>
        <w:t xml:space="preserve"> </w:t>
      </w:r>
      <w:r w:rsidR="00352C5A">
        <w:t xml:space="preserve">o que já gera certa desconfiança, </w:t>
      </w:r>
      <w:r w:rsidRPr="00352C5A">
        <w:rPr>
          <w:u w:val="single"/>
        </w:rPr>
        <w:t>a</w:t>
      </w:r>
      <w:r>
        <w:t xml:space="preserve"> </w:t>
      </w:r>
      <w:r w:rsidRPr="00352C5A">
        <w:rPr>
          <w:u w:val="single"/>
        </w:rPr>
        <w:t>própria</w:t>
      </w:r>
      <w:r>
        <w:t xml:space="preserve"> </w:t>
      </w:r>
      <w:r w:rsidRPr="00352C5A">
        <w:rPr>
          <w:u w:val="single"/>
        </w:rPr>
        <w:t>movimentação</w:t>
      </w:r>
      <w:r>
        <w:t xml:space="preserve"> constante nesses documentos </w:t>
      </w:r>
      <w:r w:rsidRPr="00352C5A">
        <w:rPr>
          <w:u w:val="single"/>
        </w:rPr>
        <w:t>evidencia</w:t>
      </w:r>
      <w:r>
        <w:t xml:space="preserve"> </w:t>
      </w:r>
      <w:r w:rsidRPr="00352C5A">
        <w:rPr>
          <w:u w:val="single"/>
        </w:rPr>
        <w:t>que</w:t>
      </w:r>
      <w:r>
        <w:t xml:space="preserve"> </w:t>
      </w:r>
      <w:r w:rsidRPr="00352C5A">
        <w:rPr>
          <w:u w:val="single"/>
        </w:rPr>
        <w:t>essa</w:t>
      </w:r>
      <w:r>
        <w:t xml:space="preserve"> </w:t>
      </w:r>
      <w:r w:rsidRPr="00352C5A">
        <w:rPr>
          <w:u w:val="single"/>
        </w:rPr>
        <w:t>não</w:t>
      </w:r>
      <w:r>
        <w:t xml:space="preserve"> </w:t>
      </w:r>
      <w:r w:rsidRPr="00352C5A">
        <w:rPr>
          <w:u w:val="single"/>
        </w:rPr>
        <w:t>é</w:t>
      </w:r>
      <w:r>
        <w:t xml:space="preserve"> </w:t>
      </w:r>
      <w:r w:rsidRPr="00352C5A">
        <w:rPr>
          <w:u w:val="single"/>
        </w:rPr>
        <w:t>a</w:t>
      </w:r>
      <w:r>
        <w:t xml:space="preserve"> </w:t>
      </w:r>
      <w:r w:rsidRPr="00352C5A">
        <w:rPr>
          <w:u w:val="single"/>
        </w:rPr>
        <w:t>conta</w:t>
      </w:r>
      <w:r w:rsidR="006F7AD9">
        <w:t xml:space="preserve"> </w:t>
      </w:r>
      <w:r w:rsidRPr="00352C5A">
        <w:rPr>
          <w:u w:val="single"/>
        </w:rPr>
        <w:t>corrente</w:t>
      </w:r>
      <w:r w:rsidR="006F7AD9">
        <w:t xml:space="preserve"> </w:t>
      </w:r>
      <w:r w:rsidR="006F7AD9" w:rsidRPr="00352C5A">
        <w:rPr>
          <w:u w:val="single"/>
        </w:rPr>
        <w:t>principal</w:t>
      </w:r>
      <w:r w:rsidR="006F7AD9">
        <w:t xml:space="preserve"> </w:t>
      </w:r>
      <w:r w:rsidR="006F7AD9" w:rsidRPr="00352C5A">
        <w:rPr>
          <w:u w:val="single"/>
        </w:rPr>
        <w:t>da</w:t>
      </w:r>
      <w:r w:rsidR="006F7AD9">
        <w:t xml:space="preserve"> </w:t>
      </w:r>
      <w:r w:rsidR="006F7AD9" w:rsidRPr="00352C5A">
        <w:rPr>
          <w:u w:val="single"/>
        </w:rPr>
        <w:t>ré</w:t>
      </w:r>
      <w:r w:rsidR="006F7AD9">
        <w:t xml:space="preserve"> </w:t>
      </w:r>
      <w:r w:rsidR="006F7AD9" w:rsidRPr="00352C5A">
        <w:rPr>
          <w:u w:val="single"/>
        </w:rPr>
        <w:t>Rosemeri</w:t>
      </w:r>
      <w:r w:rsidR="006F7AD9">
        <w:t>,</w:t>
      </w:r>
      <w:r w:rsidR="00037B21">
        <w:t xml:space="preserve"> na medida em que </w:t>
      </w:r>
      <w:r w:rsidR="006B5B3D">
        <w:t xml:space="preserve">o </w:t>
      </w:r>
      <w:r w:rsidR="00037B21">
        <w:t xml:space="preserve">total </w:t>
      </w:r>
      <w:r w:rsidR="006B5B3D">
        <w:t xml:space="preserve">de recursos registrados </w:t>
      </w:r>
      <w:r w:rsidR="002F6889">
        <w:t xml:space="preserve">em 3 meses </w:t>
      </w:r>
      <w:r w:rsidR="006B5B3D">
        <w:t>não ultrapassa R$ 19</w:t>
      </w:r>
      <w:r w:rsidR="002F6889">
        <w:t xml:space="preserve">2,00 </w:t>
      </w:r>
      <w:r w:rsidR="002F6889" w:rsidRPr="002F6889">
        <w:rPr>
          <w:sz w:val="20"/>
          <w:szCs w:val="18"/>
        </w:rPr>
        <w:t>(cento e noventa e dois reais)</w:t>
      </w:r>
      <w:r w:rsidR="002F6889">
        <w:t xml:space="preserve">. </w:t>
      </w:r>
    </w:p>
    <w:p w14:paraId="4329FEF9" w14:textId="6B06FE9F" w:rsidR="002F6889" w:rsidRDefault="002F6889" w:rsidP="004511CC">
      <w:pPr>
        <w:pStyle w:val="SemEspaamento"/>
      </w:pPr>
      <w:r>
        <w:t>Não fosse isso o suficiente, a demandada não trouxe aos autos as declarações do seu imposto de renda, que poderia</w:t>
      </w:r>
      <w:r w:rsidR="00ED4AB9">
        <w:t>m</w:t>
      </w:r>
      <w:r>
        <w:t xml:space="preserve"> esclarecer a sua situação financeira atual</w:t>
      </w:r>
      <w:r w:rsidR="00FE6F2A">
        <w:t>, sendo este mais um forte indicativo de que pleiteia o benefício indevidamente</w:t>
      </w:r>
      <w:r>
        <w:t>.</w:t>
      </w:r>
    </w:p>
    <w:p w14:paraId="6EE5D2EF" w14:textId="48A4E180" w:rsidR="00FE6F2A" w:rsidRDefault="00FE6F2A" w:rsidP="004511CC">
      <w:pPr>
        <w:pStyle w:val="SemEspaamento"/>
      </w:pPr>
      <w:r>
        <w:t xml:space="preserve">No mais, </w:t>
      </w:r>
      <w:r w:rsidR="006C0B24">
        <w:t xml:space="preserve">a ré também optou por não juntar a íntegra da sua carteira de trabalho aos autos, de modo que esse documento </w:t>
      </w:r>
      <w:r w:rsidR="00C30F05">
        <w:t xml:space="preserve">incompleto </w:t>
      </w:r>
      <w:r w:rsidR="006C0B24">
        <w:t>não</w:t>
      </w:r>
      <w:r w:rsidR="00C30F05">
        <w:t xml:space="preserve"> se presta para aferir a alegada hipossuficiência financeira</w:t>
      </w:r>
      <w:r w:rsidR="004B720A">
        <w:t>.</w:t>
      </w:r>
    </w:p>
    <w:p w14:paraId="3E2FA551" w14:textId="77777777" w:rsidR="004906B5" w:rsidRDefault="004B720A" w:rsidP="004511CC">
      <w:pPr>
        <w:pStyle w:val="SemEspaamento"/>
      </w:pPr>
      <w:r>
        <w:t>Vale registrar, por fim, que</w:t>
      </w:r>
      <w:r w:rsidR="004906B5">
        <w:t>, como se sabe,</w:t>
      </w:r>
      <w:r>
        <w:t xml:space="preserve"> a remuneração do</w:t>
      </w:r>
      <w:r w:rsidR="004906B5">
        <w:t xml:space="preserve"> corretor de imóveis gira em torno de, pelo menos, 6% </w:t>
      </w:r>
      <w:r w:rsidR="004906B5" w:rsidRPr="004906B5">
        <w:rPr>
          <w:sz w:val="20"/>
          <w:szCs w:val="18"/>
        </w:rPr>
        <w:t>(seis por cento)</w:t>
      </w:r>
      <w:r w:rsidR="004906B5">
        <w:t xml:space="preserve"> sobre o valor do negócio jurídico, sendo que, </w:t>
      </w:r>
      <w:r w:rsidR="004906B5">
        <w:rPr>
          <w:i/>
          <w:iCs/>
        </w:rPr>
        <w:t>in casu</w:t>
      </w:r>
      <w:r w:rsidR="004906B5">
        <w:t xml:space="preserve">, esse percentual foi de </w:t>
      </w:r>
      <w:r w:rsidR="004906B5" w:rsidRPr="00EF7B82">
        <w:rPr>
          <w:u w:val="single"/>
        </w:rPr>
        <w:t>14%</w:t>
      </w:r>
      <w:r w:rsidR="004906B5">
        <w:t xml:space="preserve"> </w:t>
      </w:r>
      <w:r w:rsidR="004906B5" w:rsidRPr="00EF7B82">
        <w:rPr>
          <w:sz w:val="20"/>
          <w:szCs w:val="18"/>
          <w:u w:val="single"/>
        </w:rPr>
        <w:t>(quatorze por cento)</w:t>
      </w:r>
      <w:r w:rsidR="004906B5">
        <w:t xml:space="preserve">. </w:t>
      </w:r>
    </w:p>
    <w:p w14:paraId="4197F0AF" w14:textId="7431052E" w:rsidR="004B720A" w:rsidRDefault="005F5710" w:rsidP="006A304B">
      <w:pPr>
        <w:pStyle w:val="SemEspaamento"/>
        <w:ind w:firstLine="1560"/>
      </w:pPr>
      <w:r>
        <w:t>E</w:t>
      </w:r>
      <w:r w:rsidR="008D5BD3">
        <w:t>, ao que tudo indica,</w:t>
      </w:r>
      <w:r>
        <w:t xml:space="preserve"> a ré</w:t>
      </w:r>
      <w:r w:rsidR="006F71A4">
        <w:t xml:space="preserve"> Rosemeri</w:t>
      </w:r>
      <w:r>
        <w:t xml:space="preserve"> atua </w:t>
      </w:r>
      <w:r w:rsidR="004C01A4">
        <w:t xml:space="preserve">como corretora de imóveis </w:t>
      </w:r>
      <w:r>
        <w:t xml:space="preserve">na </w:t>
      </w:r>
      <w:r w:rsidR="004906B5">
        <w:t xml:space="preserve">região da </w:t>
      </w:r>
      <w:r w:rsidR="004C01A4">
        <w:t xml:space="preserve">Grande </w:t>
      </w:r>
      <w:r w:rsidR="004906B5">
        <w:t>Florianópolis</w:t>
      </w:r>
      <w:r>
        <w:t>, onde os imóveis</w:t>
      </w:r>
      <w:r w:rsidR="004906B5">
        <w:t xml:space="preserve"> possuem alto valor agregado</w:t>
      </w:r>
      <w:r>
        <w:t xml:space="preserve"> e podem chegar a </w:t>
      </w:r>
      <w:r w:rsidR="006F71A4">
        <w:t xml:space="preserve">custar </w:t>
      </w:r>
      <w:r>
        <w:t xml:space="preserve">mais de R$ 4.000.000,00 </w:t>
      </w:r>
      <w:r w:rsidRPr="005F5710">
        <w:rPr>
          <w:sz w:val="20"/>
          <w:szCs w:val="18"/>
        </w:rPr>
        <w:t>(</w:t>
      </w:r>
      <w:r>
        <w:rPr>
          <w:sz w:val="20"/>
          <w:szCs w:val="18"/>
        </w:rPr>
        <w:t xml:space="preserve">quatro </w:t>
      </w:r>
      <w:r w:rsidRPr="005F5710">
        <w:rPr>
          <w:sz w:val="20"/>
          <w:szCs w:val="18"/>
        </w:rPr>
        <w:t>milh</w:t>
      </w:r>
      <w:r>
        <w:rPr>
          <w:sz w:val="20"/>
          <w:szCs w:val="18"/>
        </w:rPr>
        <w:t>ões</w:t>
      </w:r>
      <w:r w:rsidRPr="005F5710">
        <w:rPr>
          <w:sz w:val="20"/>
          <w:szCs w:val="18"/>
        </w:rPr>
        <w:t xml:space="preserve"> de reais)</w:t>
      </w:r>
      <w:r>
        <w:t>,</w:t>
      </w:r>
      <w:r w:rsidR="006F71A4">
        <w:t xml:space="preserve"> o que </w:t>
      </w:r>
      <w:r w:rsidR="002F111E">
        <w:t>constituiria</w:t>
      </w:r>
      <w:r w:rsidR="006F71A4">
        <w:t xml:space="preserve"> uma comissão de </w:t>
      </w:r>
      <w:r w:rsidR="002F111E">
        <w:t xml:space="preserve">corretagem de </w:t>
      </w:r>
      <w:r w:rsidR="006F71A4">
        <w:t xml:space="preserve">cerca de R$ </w:t>
      </w:r>
      <w:r w:rsidR="002F111E">
        <w:t xml:space="preserve">240.000,00 </w:t>
      </w:r>
      <w:r w:rsidR="002F111E" w:rsidRPr="002F111E">
        <w:rPr>
          <w:sz w:val="20"/>
          <w:szCs w:val="18"/>
        </w:rPr>
        <w:t>(duzentos e quarenta mil reais)</w:t>
      </w:r>
      <w:r w:rsidR="00EF7B82">
        <w:t xml:space="preserve"> por apenas uma intermediação de venda,</w:t>
      </w:r>
      <w:r w:rsidR="002F111E">
        <w:t xml:space="preserve"> </w:t>
      </w:r>
      <w:r w:rsidR="002A2B64">
        <w:t xml:space="preserve">a </w:t>
      </w:r>
      <w:r w:rsidR="00EF7B82">
        <w:t xml:space="preserve">reforçar </w:t>
      </w:r>
      <w:r w:rsidR="002A2B64">
        <w:t xml:space="preserve">que </w:t>
      </w:r>
      <w:r w:rsidR="002F111E">
        <w:t xml:space="preserve">não </w:t>
      </w:r>
      <w:r w:rsidR="006A304B">
        <w:t>se mostram</w:t>
      </w:r>
      <w:r w:rsidR="00EF7B82">
        <w:t xml:space="preserve"> verossímeis </w:t>
      </w:r>
      <w:r w:rsidR="002A2B64">
        <w:t xml:space="preserve">as alegações </w:t>
      </w:r>
      <w:r w:rsidR="003C566B">
        <w:t>da demanda</w:t>
      </w:r>
      <w:r w:rsidR="00EF7B82">
        <w:t>da</w:t>
      </w:r>
      <w:r w:rsidR="006A304B">
        <w:t xml:space="preserve"> no sentido de que seria hipossuficiente financeiramente</w:t>
      </w:r>
      <w:r w:rsidR="002A2B64">
        <w:t>.</w:t>
      </w:r>
    </w:p>
    <w:p w14:paraId="59C0894D" w14:textId="53D4547F" w:rsidR="004B720A" w:rsidRDefault="004B720A" w:rsidP="006A304B">
      <w:pPr>
        <w:pStyle w:val="SemEspaamento"/>
        <w:ind w:firstLine="1560"/>
      </w:pPr>
      <w:r>
        <w:t xml:space="preserve">Assim, uma vez não </w:t>
      </w:r>
      <w:r w:rsidR="002A2B64">
        <w:t xml:space="preserve">demonstrada </w:t>
      </w:r>
      <w:r>
        <w:t xml:space="preserve">a </w:t>
      </w:r>
      <w:r w:rsidR="003C566B">
        <w:t xml:space="preserve">hipossuficiência econômica e, além disso, existindo fortes indicativos de que a parte está ocultando patrimônio para </w:t>
      </w:r>
      <w:r w:rsidR="00F0411A">
        <w:t xml:space="preserve">receber benefício do qual não faz jus, é de ser indeferida a gratuidade da justiça requerida </w:t>
      </w:r>
      <w:r w:rsidR="005905D7">
        <w:t>por Rosemeri</w:t>
      </w:r>
      <w:r w:rsidR="00F0411A">
        <w:t>.</w:t>
      </w:r>
    </w:p>
    <w:p w14:paraId="2B1CD03F" w14:textId="77777777" w:rsidR="00743854" w:rsidRDefault="00743854" w:rsidP="00743854">
      <w:pPr>
        <w:pStyle w:val="SemEspaamento"/>
        <w:numPr>
          <w:ilvl w:val="0"/>
          <w:numId w:val="0"/>
        </w:numPr>
        <w:ind w:left="1701"/>
      </w:pPr>
    </w:p>
    <w:p w14:paraId="0156BCC7" w14:textId="771E4446" w:rsidR="000169F1" w:rsidRPr="00136102" w:rsidRDefault="00A86B15" w:rsidP="00E7753B">
      <w:pPr>
        <w:pStyle w:val="Ttulo"/>
      </w:pPr>
      <w:r>
        <w:t>IV</w:t>
      </w:r>
      <w:r w:rsidR="00340F4A">
        <w:t xml:space="preserve"> – </w:t>
      </w:r>
      <w:r w:rsidR="000169F1">
        <w:t xml:space="preserve">REQUERIMENTOS </w:t>
      </w:r>
    </w:p>
    <w:p w14:paraId="7794DBBB" w14:textId="77777777" w:rsidR="000169F1" w:rsidRPr="00C9167D" w:rsidRDefault="000169F1" w:rsidP="00027BF1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24BEAB7" w14:textId="77777777" w:rsidR="0008028D" w:rsidRDefault="000169F1" w:rsidP="006A304B">
      <w:pPr>
        <w:pStyle w:val="SemEspaamento"/>
        <w:ind w:firstLine="1418"/>
      </w:pPr>
      <w:r>
        <w:t>A</w:t>
      </w:r>
      <w:r w:rsidRPr="00136102">
        <w:t xml:space="preserve">nte o exposto, </w:t>
      </w:r>
      <w:r w:rsidR="00454489">
        <w:t>os autores requerem</w:t>
      </w:r>
      <w:r w:rsidR="0008028D">
        <w:t>:</w:t>
      </w:r>
    </w:p>
    <w:p w14:paraId="286E72D2" w14:textId="77777777" w:rsidR="005A17CE" w:rsidRPr="00C9167D" w:rsidRDefault="005A17CE" w:rsidP="005A17CE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68ED51D4" w14:textId="2F5CED5C" w:rsidR="005A17CE" w:rsidRDefault="0008028D" w:rsidP="009524F6">
      <w:pPr>
        <w:pStyle w:val="SemEspaamento"/>
        <w:numPr>
          <w:ilvl w:val="0"/>
          <w:numId w:val="2"/>
        </w:numPr>
        <w:ind w:left="0" w:firstLine="1418"/>
      </w:pPr>
      <w:r>
        <w:t>o indeferimento do pedido de concessão da justiça gratuita</w:t>
      </w:r>
      <w:r w:rsidR="00027BF1">
        <w:t xml:space="preserve"> </w:t>
      </w:r>
      <w:r w:rsidR="00AA4CDF">
        <w:t>requerido pel</w:t>
      </w:r>
      <w:r w:rsidR="00F0411A">
        <w:t>a</w:t>
      </w:r>
      <w:r w:rsidR="00AA4CDF">
        <w:t xml:space="preserve"> demandad</w:t>
      </w:r>
      <w:r w:rsidR="00F0411A">
        <w:t>a</w:t>
      </w:r>
      <w:r w:rsidR="00C170B7" w:rsidRPr="00C170B7">
        <w:t xml:space="preserve"> </w:t>
      </w:r>
      <w:r w:rsidR="00A86B15">
        <w:t>ROSEMERI INÊS KUHLER, pelas razões expostas no tópico III</w:t>
      </w:r>
      <w:r w:rsidR="00B7083B">
        <w:t>;</w:t>
      </w:r>
    </w:p>
    <w:p w14:paraId="144484EC" w14:textId="0D859012" w:rsidR="00DA7BEF" w:rsidRDefault="00DA7BEF" w:rsidP="000169F1">
      <w:pPr>
        <w:pStyle w:val="SemEspaamento"/>
        <w:numPr>
          <w:ilvl w:val="0"/>
          <w:numId w:val="2"/>
        </w:numPr>
        <w:ind w:left="0" w:firstLine="1418"/>
      </w:pPr>
      <w:r>
        <w:t>a rejeição da preliminar de ilegitimidade passiva das rés, pelo</w:t>
      </w:r>
      <w:r w:rsidR="00147E45">
        <w:t>s</w:t>
      </w:r>
      <w:r>
        <w:t xml:space="preserve"> </w:t>
      </w:r>
      <w:r w:rsidR="00147E45">
        <w:t xml:space="preserve">motivos delineados </w:t>
      </w:r>
      <w:r>
        <w:t xml:space="preserve">no </w:t>
      </w:r>
      <w:r w:rsidR="00147E45">
        <w:t>tópico II.2;</w:t>
      </w:r>
    </w:p>
    <w:p w14:paraId="18E34993" w14:textId="71DFE3C4" w:rsidR="00182FCB" w:rsidRPr="00182FCB" w:rsidRDefault="005A17CE" w:rsidP="00FF7ACE">
      <w:pPr>
        <w:pStyle w:val="SemEspaamento"/>
        <w:numPr>
          <w:ilvl w:val="0"/>
          <w:numId w:val="2"/>
        </w:numPr>
        <w:ind w:left="0" w:firstLine="1418"/>
      </w:pPr>
      <w:r>
        <w:t xml:space="preserve"> a</w:t>
      </w:r>
      <w:r w:rsidR="006A2105">
        <w:t>fastadas a</w:t>
      </w:r>
      <w:r>
        <w:t xml:space="preserve">s </w:t>
      </w:r>
      <w:r w:rsidR="0008028D">
        <w:t>teses deduzidas pel</w:t>
      </w:r>
      <w:r w:rsidR="00147E45">
        <w:t>as</w:t>
      </w:r>
      <w:r w:rsidR="0008028D">
        <w:t xml:space="preserve"> </w:t>
      </w:r>
      <w:r w:rsidR="00147E45">
        <w:t xml:space="preserve">rés </w:t>
      </w:r>
      <w:r w:rsidR="0008028D">
        <w:t>em sede de contestação</w:t>
      </w:r>
      <w:r>
        <w:t xml:space="preserve">, que seja determinado o prosseguimento do feito, </w:t>
      </w:r>
      <w:r w:rsidR="00182FCB">
        <w:rPr>
          <w:rFonts w:eastAsia="Calibri" w:cs="Times New Roman"/>
          <w:szCs w:val="24"/>
        </w:rPr>
        <w:t xml:space="preserve">inclusive com julgamento antecipado do mérito, com a total procedência da demanda, caso Vossa Excelência entenda que seja desnecessária a produção de novas provas </w:t>
      </w:r>
      <w:r w:rsidR="00182FCB" w:rsidRPr="00DB4F97">
        <w:rPr>
          <w:rFonts w:eastAsia="Calibri" w:cs="Times New Roman"/>
          <w:sz w:val="20"/>
          <w:szCs w:val="20"/>
        </w:rPr>
        <w:t>(art. 355, I, do CPC)</w:t>
      </w:r>
      <w:r w:rsidR="00182FCB">
        <w:rPr>
          <w:rFonts w:eastAsia="Calibri" w:cs="Times New Roman"/>
          <w:szCs w:val="24"/>
        </w:rPr>
        <w:t xml:space="preserve">, </w:t>
      </w:r>
      <w:r w:rsidR="009037D6">
        <w:rPr>
          <w:rFonts w:eastAsia="Calibri" w:cs="Times New Roman"/>
          <w:szCs w:val="24"/>
        </w:rPr>
        <w:t>em razão da comprovação da má-prestação dos serviços dos demandados</w:t>
      </w:r>
      <w:r w:rsidR="00805389">
        <w:rPr>
          <w:rFonts w:eastAsia="Calibri" w:cs="Times New Roman"/>
          <w:szCs w:val="24"/>
        </w:rPr>
        <w:t xml:space="preserve"> e</w:t>
      </w:r>
      <w:r w:rsidR="00804559">
        <w:rPr>
          <w:rFonts w:eastAsia="Calibri" w:cs="Times New Roman"/>
          <w:szCs w:val="24"/>
        </w:rPr>
        <w:t xml:space="preserve"> pela </w:t>
      </w:r>
      <w:r w:rsidR="00E3389D">
        <w:rPr>
          <w:rFonts w:eastAsia="Calibri" w:cs="Times New Roman"/>
          <w:szCs w:val="24"/>
        </w:rPr>
        <w:t>omissão das informações de que o terreno adquirido estava inserido em loteamento irregular</w:t>
      </w:r>
      <w:r w:rsidR="00216A16">
        <w:rPr>
          <w:rFonts w:eastAsia="Calibri" w:cs="Times New Roman"/>
          <w:szCs w:val="24"/>
        </w:rPr>
        <w:t xml:space="preserve">, </w:t>
      </w:r>
      <w:r w:rsidR="00C41162">
        <w:rPr>
          <w:rFonts w:eastAsia="Calibri" w:cs="Times New Roman"/>
          <w:szCs w:val="24"/>
        </w:rPr>
        <w:t xml:space="preserve">violando frontalmente </w:t>
      </w:r>
      <w:r w:rsidR="00216A16">
        <w:rPr>
          <w:rFonts w:eastAsia="Calibri" w:cs="Times New Roman"/>
          <w:szCs w:val="24"/>
        </w:rPr>
        <w:t>o</w:t>
      </w:r>
      <w:r w:rsidR="00C41162">
        <w:rPr>
          <w:rFonts w:eastAsia="Calibri" w:cs="Times New Roman"/>
          <w:szCs w:val="24"/>
        </w:rPr>
        <w:t xml:space="preserve"> </w:t>
      </w:r>
      <w:r w:rsidR="00C41162">
        <w:t>art. 20, V, da Lei n. 6.530/78</w:t>
      </w:r>
      <w:r w:rsidR="00C41162">
        <w:rPr>
          <w:rFonts w:eastAsia="Calibri" w:cs="Times New Roman"/>
          <w:szCs w:val="24"/>
        </w:rPr>
        <w:t>,</w:t>
      </w:r>
      <w:r w:rsidR="00E3389D">
        <w:rPr>
          <w:rFonts w:eastAsia="Calibri" w:cs="Times New Roman"/>
          <w:szCs w:val="24"/>
        </w:rPr>
        <w:t xml:space="preserve"> e possuía fração d</w:t>
      </w:r>
      <w:r w:rsidR="00805389">
        <w:rPr>
          <w:rFonts w:eastAsia="Calibri" w:cs="Times New Roman"/>
          <w:szCs w:val="24"/>
        </w:rPr>
        <w:t>e</w:t>
      </w:r>
      <w:r w:rsidR="00E3389D">
        <w:rPr>
          <w:rFonts w:eastAsia="Calibri" w:cs="Times New Roman"/>
          <w:szCs w:val="24"/>
        </w:rPr>
        <w:t xml:space="preserve"> área de preservação permanente</w:t>
      </w:r>
      <w:r w:rsidR="003C3DA1">
        <w:rPr>
          <w:rFonts w:eastAsia="Calibri" w:cs="Times New Roman"/>
          <w:szCs w:val="24"/>
        </w:rPr>
        <w:t>.</w:t>
      </w:r>
    </w:p>
    <w:p w14:paraId="523A6E0F" w14:textId="77777777" w:rsidR="00804559" w:rsidRDefault="00804559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9DC0B5" w14:textId="1A4E8B1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F6C97A" w14:textId="0CB09FA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A304B">
        <w:rPr>
          <w:rFonts w:ascii="Arial" w:eastAsia="Calibri" w:hAnsi="Arial" w:cs="Times New Roman"/>
          <w:noProof/>
          <w:sz w:val="24"/>
          <w:szCs w:val="24"/>
        </w:rPr>
        <w:t>5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3492E0A" w14:textId="77777777" w:rsidR="000169F1" w:rsidRPr="00C9167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978068E" w14:textId="77777777" w:rsidR="000169F1" w:rsidRPr="00C9167D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4CA0560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7888907" w14:textId="7A380BB4" w:rsidR="00131BEB" w:rsidRPr="00F25805" w:rsidRDefault="000169F1" w:rsidP="00F25805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F25805" w:rsidSect="00F26891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F1D54F" w14:textId="77777777" w:rsidR="004C16B6" w:rsidRDefault="004C16B6" w:rsidP="00943258">
      <w:pPr>
        <w:spacing w:after="0" w:line="240" w:lineRule="auto"/>
      </w:pPr>
      <w:r>
        <w:separator/>
      </w:r>
    </w:p>
  </w:endnote>
  <w:endnote w:type="continuationSeparator" w:id="0">
    <w:p w14:paraId="5AAEE29A" w14:textId="77777777" w:rsidR="004C16B6" w:rsidRDefault="004C16B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A312E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37045BF" wp14:editId="65309E1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72932856" name="Imagem 8729328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BE22B2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9D20BB" w14:textId="77777777" w:rsidR="004C16B6" w:rsidRDefault="004C16B6" w:rsidP="00943258">
      <w:pPr>
        <w:spacing w:after="0" w:line="240" w:lineRule="auto"/>
      </w:pPr>
      <w:r>
        <w:separator/>
      </w:r>
    </w:p>
  </w:footnote>
  <w:footnote w:type="continuationSeparator" w:id="0">
    <w:p w14:paraId="056456EC" w14:textId="77777777" w:rsidR="004C16B6" w:rsidRDefault="004C16B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E8B9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CD81A72" wp14:editId="097B8A2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79032492" name="Imagem 779032492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4FE6CA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F9A6CF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25287E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B7B00"/>
    <w:multiLevelType w:val="hybridMultilevel"/>
    <w:tmpl w:val="157CA656"/>
    <w:lvl w:ilvl="0" w:tplc="8BA0F34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51238ED"/>
    <w:multiLevelType w:val="hybridMultilevel"/>
    <w:tmpl w:val="FC90DDB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533033140">
    <w:abstractNumId w:val="0"/>
  </w:num>
  <w:num w:numId="5" w16cid:durableId="758910300">
    <w:abstractNumId w:val="3"/>
  </w:num>
  <w:num w:numId="6" w16cid:durableId="2026860197">
    <w:abstractNumId w:val="1"/>
    <w:lvlOverride w:ilvl="0">
      <w:startOverride w:val="1"/>
    </w:lvlOverride>
  </w:num>
  <w:num w:numId="7" w16cid:durableId="1064260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F5"/>
    <w:rsid w:val="000004E6"/>
    <w:rsid w:val="00003F31"/>
    <w:rsid w:val="00004FC7"/>
    <w:rsid w:val="0000685B"/>
    <w:rsid w:val="00007A71"/>
    <w:rsid w:val="0001243C"/>
    <w:rsid w:val="00014533"/>
    <w:rsid w:val="00014AC0"/>
    <w:rsid w:val="000169F1"/>
    <w:rsid w:val="00020196"/>
    <w:rsid w:val="00020DE7"/>
    <w:rsid w:val="000236FF"/>
    <w:rsid w:val="00024670"/>
    <w:rsid w:val="00027BF1"/>
    <w:rsid w:val="00027C5F"/>
    <w:rsid w:val="00030090"/>
    <w:rsid w:val="000306D4"/>
    <w:rsid w:val="00030813"/>
    <w:rsid w:val="00032835"/>
    <w:rsid w:val="00037B21"/>
    <w:rsid w:val="000424B1"/>
    <w:rsid w:val="000428B9"/>
    <w:rsid w:val="0004298B"/>
    <w:rsid w:val="00043FC5"/>
    <w:rsid w:val="00044574"/>
    <w:rsid w:val="000462D0"/>
    <w:rsid w:val="00052DA7"/>
    <w:rsid w:val="0005475C"/>
    <w:rsid w:val="00054776"/>
    <w:rsid w:val="000576D9"/>
    <w:rsid w:val="00061B39"/>
    <w:rsid w:val="00062906"/>
    <w:rsid w:val="000629DE"/>
    <w:rsid w:val="00063263"/>
    <w:rsid w:val="0006594E"/>
    <w:rsid w:val="00065EAC"/>
    <w:rsid w:val="000726B2"/>
    <w:rsid w:val="00075AD4"/>
    <w:rsid w:val="0007662D"/>
    <w:rsid w:val="0008028D"/>
    <w:rsid w:val="000816D2"/>
    <w:rsid w:val="00081F0F"/>
    <w:rsid w:val="00082165"/>
    <w:rsid w:val="00083584"/>
    <w:rsid w:val="0009057A"/>
    <w:rsid w:val="000928BD"/>
    <w:rsid w:val="00092AEF"/>
    <w:rsid w:val="00097661"/>
    <w:rsid w:val="000A742B"/>
    <w:rsid w:val="000B2367"/>
    <w:rsid w:val="000B4FE6"/>
    <w:rsid w:val="000B6E3A"/>
    <w:rsid w:val="000B7095"/>
    <w:rsid w:val="000C13B4"/>
    <w:rsid w:val="000C3D2C"/>
    <w:rsid w:val="000C3FC6"/>
    <w:rsid w:val="000C6835"/>
    <w:rsid w:val="000D0072"/>
    <w:rsid w:val="000D228C"/>
    <w:rsid w:val="000D269E"/>
    <w:rsid w:val="000D2A24"/>
    <w:rsid w:val="000D2C8E"/>
    <w:rsid w:val="000D33DD"/>
    <w:rsid w:val="000D5964"/>
    <w:rsid w:val="000D69A3"/>
    <w:rsid w:val="000D7003"/>
    <w:rsid w:val="000D7B94"/>
    <w:rsid w:val="000E2226"/>
    <w:rsid w:val="000E4B03"/>
    <w:rsid w:val="000E673E"/>
    <w:rsid w:val="000F1523"/>
    <w:rsid w:val="000F1CBD"/>
    <w:rsid w:val="000F233B"/>
    <w:rsid w:val="000F357F"/>
    <w:rsid w:val="000F623C"/>
    <w:rsid w:val="000F64E6"/>
    <w:rsid w:val="001017A3"/>
    <w:rsid w:val="00107EA5"/>
    <w:rsid w:val="00110A90"/>
    <w:rsid w:val="00110CCE"/>
    <w:rsid w:val="00113ACC"/>
    <w:rsid w:val="00115EDE"/>
    <w:rsid w:val="001200ED"/>
    <w:rsid w:val="0012171A"/>
    <w:rsid w:val="00122B8D"/>
    <w:rsid w:val="00124689"/>
    <w:rsid w:val="00131BEB"/>
    <w:rsid w:val="001366E3"/>
    <w:rsid w:val="001372D6"/>
    <w:rsid w:val="0014308A"/>
    <w:rsid w:val="0014704F"/>
    <w:rsid w:val="001471C3"/>
    <w:rsid w:val="00147D3D"/>
    <w:rsid w:val="00147E45"/>
    <w:rsid w:val="00153D87"/>
    <w:rsid w:val="0016332F"/>
    <w:rsid w:val="001651BA"/>
    <w:rsid w:val="00165286"/>
    <w:rsid w:val="001667B0"/>
    <w:rsid w:val="001668F1"/>
    <w:rsid w:val="00166F7F"/>
    <w:rsid w:val="00166F9D"/>
    <w:rsid w:val="001670F2"/>
    <w:rsid w:val="00167C51"/>
    <w:rsid w:val="001720D8"/>
    <w:rsid w:val="00175967"/>
    <w:rsid w:val="00175EE0"/>
    <w:rsid w:val="001761C0"/>
    <w:rsid w:val="00177A3E"/>
    <w:rsid w:val="00177B7F"/>
    <w:rsid w:val="00182FCB"/>
    <w:rsid w:val="00183157"/>
    <w:rsid w:val="00183BE2"/>
    <w:rsid w:val="00185246"/>
    <w:rsid w:val="00190FD7"/>
    <w:rsid w:val="00194CF5"/>
    <w:rsid w:val="001A2DCD"/>
    <w:rsid w:val="001A4D29"/>
    <w:rsid w:val="001A4D41"/>
    <w:rsid w:val="001A6728"/>
    <w:rsid w:val="001A706C"/>
    <w:rsid w:val="001A74AF"/>
    <w:rsid w:val="001B199D"/>
    <w:rsid w:val="001B2994"/>
    <w:rsid w:val="001B2B98"/>
    <w:rsid w:val="001B2C08"/>
    <w:rsid w:val="001B2E75"/>
    <w:rsid w:val="001B4D27"/>
    <w:rsid w:val="001B62C7"/>
    <w:rsid w:val="001B6F29"/>
    <w:rsid w:val="001B7D97"/>
    <w:rsid w:val="001C0817"/>
    <w:rsid w:val="001C180D"/>
    <w:rsid w:val="001C40A0"/>
    <w:rsid w:val="001C5381"/>
    <w:rsid w:val="001C6E50"/>
    <w:rsid w:val="001C71BA"/>
    <w:rsid w:val="001C7620"/>
    <w:rsid w:val="001D0F5E"/>
    <w:rsid w:val="001D7FCF"/>
    <w:rsid w:val="001E134A"/>
    <w:rsid w:val="001E18B7"/>
    <w:rsid w:val="001E2708"/>
    <w:rsid w:val="001E2D86"/>
    <w:rsid w:val="001E400C"/>
    <w:rsid w:val="001E5C73"/>
    <w:rsid w:val="001F0E40"/>
    <w:rsid w:val="0020164E"/>
    <w:rsid w:val="002017C9"/>
    <w:rsid w:val="00201F45"/>
    <w:rsid w:val="00202031"/>
    <w:rsid w:val="00203E30"/>
    <w:rsid w:val="0020568D"/>
    <w:rsid w:val="00207BE4"/>
    <w:rsid w:val="00214E09"/>
    <w:rsid w:val="00215213"/>
    <w:rsid w:val="0021580E"/>
    <w:rsid w:val="00216A16"/>
    <w:rsid w:val="0022062E"/>
    <w:rsid w:val="00220967"/>
    <w:rsid w:val="00226055"/>
    <w:rsid w:val="0022637F"/>
    <w:rsid w:val="00226D2C"/>
    <w:rsid w:val="00230DD7"/>
    <w:rsid w:val="002326DA"/>
    <w:rsid w:val="0023312E"/>
    <w:rsid w:val="00235FD8"/>
    <w:rsid w:val="00236D11"/>
    <w:rsid w:val="002374BA"/>
    <w:rsid w:val="00241E06"/>
    <w:rsid w:val="00242867"/>
    <w:rsid w:val="002438D0"/>
    <w:rsid w:val="00245783"/>
    <w:rsid w:val="002464FD"/>
    <w:rsid w:val="002469CC"/>
    <w:rsid w:val="002472E4"/>
    <w:rsid w:val="00250046"/>
    <w:rsid w:val="00257D8C"/>
    <w:rsid w:val="00261698"/>
    <w:rsid w:val="00261AD4"/>
    <w:rsid w:val="002620D0"/>
    <w:rsid w:val="0026237F"/>
    <w:rsid w:val="00272BFB"/>
    <w:rsid w:val="00276A7E"/>
    <w:rsid w:val="00280A21"/>
    <w:rsid w:val="002841AA"/>
    <w:rsid w:val="00284684"/>
    <w:rsid w:val="00291C93"/>
    <w:rsid w:val="00291F6C"/>
    <w:rsid w:val="00293903"/>
    <w:rsid w:val="002950F9"/>
    <w:rsid w:val="00296E05"/>
    <w:rsid w:val="002A1B40"/>
    <w:rsid w:val="002A222C"/>
    <w:rsid w:val="002A2298"/>
    <w:rsid w:val="002A2B64"/>
    <w:rsid w:val="002A36C9"/>
    <w:rsid w:val="002A71CD"/>
    <w:rsid w:val="002B0D3E"/>
    <w:rsid w:val="002B6B46"/>
    <w:rsid w:val="002C2066"/>
    <w:rsid w:val="002C449B"/>
    <w:rsid w:val="002C5672"/>
    <w:rsid w:val="002C5CC0"/>
    <w:rsid w:val="002C7B48"/>
    <w:rsid w:val="002D0F2A"/>
    <w:rsid w:val="002D2062"/>
    <w:rsid w:val="002D23ED"/>
    <w:rsid w:val="002D2824"/>
    <w:rsid w:val="002D2F7E"/>
    <w:rsid w:val="002D3301"/>
    <w:rsid w:val="002D5204"/>
    <w:rsid w:val="002D57FF"/>
    <w:rsid w:val="002D5A30"/>
    <w:rsid w:val="002D5A33"/>
    <w:rsid w:val="002D5F37"/>
    <w:rsid w:val="002D71AF"/>
    <w:rsid w:val="002D7AE7"/>
    <w:rsid w:val="002E2035"/>
    <w:rsid w:val="002E2879"/>
    <w:rsid w:val="002E4F93"/>
    <w:rsid w:val="002E7D52"/>
    <w:rsid w:val="002E7F9A"/>
    <w:rsid w:val="002F111E"/>
    <w:rsid w:val="002F40B6"/>
    <w:rsid w:val="002F52C7"/>
    <w:rsid w:val="002F55C6"/>
    <w:rsid w:val="002F5A03"/>
    <w:rsid w:val="002F6639"/>
    <w:rsid w:val="002F6889"/>
    <w:rsid w:val="00303848"/>
    <w:rsid w:val="00304292"/>
    <w:rsid w:val="00306D67"/>
    <w:rsid w:val="003103C6"/>
    <w:rsid w:val="00312D14"/>
    <w:rsid w:val="00316E7A"/>
    <w:rsid w:val="00320ADC"/>
    <w:rsid w:val="003217E4"/>
    <w:rsid w:val="00321CAE"/>
    <w:rsid w:val="00323355"/>
    <w:rsid w:val="00323F43"/>
    <w:rsid w:val="00327089"/>
    <w:rsid w:val="003272D6"/>
    <w:rsid w:val="00330F87"/>
    <w:rsid w:val="0033269E"/>
    <w:rsid w:val="003337E6"/>
    <w:rsid w:val="00333C24"/>
    <w:rsid w:val="003343B3"/>
    <w:rsid w:val="00334867"/>
    <w:rsid w:val="00336783"/>
    <w:rsid w:val="00336AC6"/>
    <w:rsid w:val="0033732E"/>
    <w:rsid w:val="00337B74"/>
    <w:rsid w:val="00340F4A"/>
    <w:rsid w:val="00341814"/>
    <w:rsid w:val="0034305E"/>
    <w:rsid w:val="00343F73"/>
    <w:rsid w:val="00344299"/>
    <w:rsid w:val="003464A3"/>
    <w:rsid w:val="00346EDC"/>
    <w:rsid w:val="003479BE"/>
    <w:rsid w:val="00350D74"/>
    <w:rsid w:val="00350DFB"/>
    <w:rsid w:val="00351F15"/>
    <w:rsid w:val="00352C5A"/>
    <w:rsid w:val="00352D21"/>
    <w:rsid w:val="00353410"/>
    <w:rsid w:val="00357C8A"/>
    <w:rsid w:val="00360122"/>
    <w:rsid w:val="003703A7"/>
    <w:rsid w:val="00373343"/>
    <w:rsid w:val="0037514F"/>
    <w:rsid w:val="00375D76"/>
    <w:rsid w:val="00377968"/>
    <w:rsid w:val="00377A2E"/>
    <w:rsid w:val="003801CD"/>
    <w:rsid w:val="003812CB"/>
    <w:rsid w:val="00381512"/>
    <w:rsid w:val="00381D6F"/>
    <w:rsid w:val="00381DA3"/>
    <w:rsid w:val="00385654"/>
    <w:rsid w:val="003934B0"/>
    <w:rsid w:val="00394691"/>
    <w:rsid w:val="0039640E"/>
    <w:rsid w:val="003A0461"/>
    <w:rsid w:val="003A2857"/>
    <w:rsid w:val="003A32DC"/>
    <w:rsid w:val="003A4573"/>
    <w:rsid w:val="003B1A59"/>
    <w:rsid w:val="003B4BC7"/>
    <w:rsid w:val="003B54F9"/>
    <w:rsid w:val="003B7D26"/>
    <w:rsid w:val="003B7ED5"/>
    <w:rsid w:val="003C02F4"/>
    <w:rsid w:val="003C117C"/>
    <w:rsid w:val="003C2017"/>
    <w:rsid w:val="003C2675"/>
    <w:rsid w:val="003C3DA1"/>
    <w:rsid w:val="003C566B"/>
    <w:rsid w:val="003C6B09"/>
    <w:rsid w:val="003D0361"/>
    <w:rsid w:val="003D0ECE"/>
    <w:rsid w:val="003D21A5"/>
    <w:rsid w:val="003D3D71"/>
    <w:rsid w:val="003E0FBA"/>
    <w:rsid w:val="003E1451"/>
    <w:rsid w:val="003E18EC"/>
    <w:rsid w:val="003E3C9C"/>
    <w:rsid w:val="003E4044"/>
    <w:rsid w:val="003E46B9"/>
    <w:rsid w:val="003F2EEA"/>
    <w:rsid w:val="003F4789"/>
    <w:rsid w:val="003F4878"/>
    <w:rsid w:val="003F59C8"/>
    <w:rsid w:val="00401054"/>
    <w:rsid w:val="00402812"/>
    <w:rsid w:val="00405402"/>
    <w:rsid w:val="00405E0C"/>
    <w:rsid w:val="00406DF5"/>
    <w:rsid w:val="0041156C"/>
    <w:rsid w:val="004116B4"/>
    <w:rsid w:val="00414D08"/>
    <w:rsid w:val="0041570D"/>
    <w:rsid w:val="00416E92"/>
    <w:rsid w:val="004178CA"/>
    <w:rsid w:val="00423618"/>
    <w:rsid w:val="00423AA8"/>
    <w:rsid w:val="00425355"/>
    <w:rsid w:val="00426F26"/>
    <w:rsid w:val="00430A18"/>
    <w:rsid w:val="00431D92"/>
    <w:rsid w:val="0043371D"/>
    <w:rsid w:val="0043541F"/>
    <w:rsid w:val="004367C1"/>
    <w:rsid w:val="00445E67"/>
    <w:rsid w:val="00447585"/>
    <w:rsid w:val="004511CC"/>
    <w:rsid w:val="004526F2"/>
    <w:rsid w:val="0045348F"/>
    <w:rsid w:val="004534D4"/>
    <w:rsid w:val="00454489"/>
    <w:rsid w:val="004566EB"/>
    <w:rsid w:val="00456A4B"/>
    <w:rsid w:val="004639B4"/>
    <w:rsid w:val="00465D1D"/>
    <w:rsid w:val="004733FE"/>
    <w:rsid w:val="00475600"/>
    <w:rsid w:val="00475B88"/>
    <w:rsid w:val="004814A3"/>
    <w:rsid w:val="00482318"/>
    <w:rsid w:val="00485C8F"/>
    <w:rsid w:val="00487014"/>
    <w:rsid w:val="004906B5"/>
    <w:rsid w:val="00491038"/>
    <w:rsid w:val="00493090"/>
    <w:rsid w:val="004949AD"/>
    <w:rsid w:val="00494C11"/>
    <w:rsid w:val="00494CA9"/>
    <w:rsid w:val="004954EB"/>
    <w:rsid w:val="004A64EC"/>
    <w:rsid w:val="004A7150"/>
    <w:rsid w:val="004B09E6"/>
    <w:rsid w:val="004B2A74"/>
    <w:rsid w:val="004B3363"/>
    <w:rsid w:val="004B363D"/>
    <w:rsid w:val="004B4549"/>
    <w:rsid w:val="004B5994"/>
    <w:rsid w:val="004B717D"/>
    <w:rsid w:val="004B720A"/>
    <w:rsid w:val="004C0148"/>
    <w:rsid w:val="004C01A4"/>
    <w:rsid w:val="004C0286"/>
    <w:rsid w:val="004C1388"/>
    <w:rsid w:val="004C16B6"/>
    <w:rsid w:val="004C33E7"/>
    <w:rsid w:val="004C69AC"/>
    <w:rsid w:val="004C7365"/>
    <w:rsid w:val="004D3637"/>
    <w:rsid w:val="004D644C"/>
    <w:rsid w:val="004E1E1F"/>
    <w:rsid w:val="004E4C59"/>
    <w:rsid w:val="004E6A64"/>
    <w:rsid w:val="004F2007"/>
    <w:rsid w:val="004F2B78"/>
    <w:rsid w:val="004F2E4D"/>
    <w:rsid w:val="004F384D"/>
    <w:rsid w:val="004F501A"/>
    <w:rsid w:val="004F5B6E"/>
    <w:rsid w:val="004F73D0"/>
    <w:rsid w:val="004F74F9"/>
    <w:rsid w:val="004F7812"/>
    <w:rsid w:val="005018EA"/>
    <w:rsid w:val="00501A18"/>
    <w:rsid w:val="00501FEC"/>
    <w:rsid w:val="005028E2"/>
    <w:rsid w:val="0050306C"/>
    <w:rsid w:val="0050538D"/>
    <w:rsid w:val="00506692"/>
    <w:rsid w:val="00507DD4"/>
    <w:rsid w:val="00515B5D"/>
    <w:rsid w:val="00516AEA"/>
    <w:rsid w:val="00516BED"/>
    <w:rsid w:val="00517EAD"/>
    <w:rsid w:val="00520C10"/>
    <w:rsid w:val="0052182E"/>
    <w:rsid w:val="0052185D"/>
    <w:rsid w:val="00521FE6"/>
    <w:rsid w:val="00524C3F"/>
    <w:rsid w:val="005255D5"/>
    <w:rsid w:val="005321DA"/>
    <w:rsid w:val="005367BF"/>
    <w:rsid w:val="0053689A"/>
    <w:rsid w:val="00543212"/>
    <w:rsid w:val="00545F7C"/>
    <w:rsid w:val="00547AD9"/>
    <w:rsid w:val="00551C04"/>
    <w:rsid w:val="0055582E"/>
    <w:rsid w:val="005567B9"/>
    <w:rsid w:val="00561A61"/>
    <w:rsid w:val="00563055"/>
    <w:rsid w:val="00564B47"/>
    <w:rsid w:val="00564B9B"/>
    <w:rsid w:val="00565772"/>
    <w:rsid w:val="005660E4"/>
    <w:rsid w:val="00570CE7"/>
    <w:rsid w:val="00571573"/>
    <w:rsid w:val="00571648"/>
    <w:rsid w:val="00574EB7"/>
    <w:rsid w:val="0057755F"/>
    <w:rsid w:val="00580F95"/>
    <w:rsid w:val="005810DE"/>
    <w:rsid w:val="005905D7"/>
    <w:rsid w:val="00597B1B"/>
    <w:rsid w:val="005A0C52"/>
    <w:rsid w:val="005A17CE"/>
    <w:rsid w:val="005A4ABE"/>
    <w:rsid w:val="005A6199"/>
    <w:rsid w:val="005A62B1"/>
    <w:rsid w:val="005A65B4"/>
    <w:rsid w:val="005B2D3F"/>
    <w:rsid w:val="005B341B"/>
    <w:rsid w:val="005B56C7"/>
    <w:rsid w:val="005B60C9"/>
    <w:rsid w:val="005B67EA"/>
    <w:rsid w:val="005B7AFF"/>
    <w:rsid w:val="005C17BB"/>
    <w:rsid w:val="005C1BB8"/>
    <w:rsid w:val="005C6D2B"/>
    <w:rsid w:val="005D12D5"/>
    <w:rsid w:val="005D4665"/>
    <w:rsid w:val="005D5347"/>
    <w:rsid w:val="005D7947"/>
    <w:rsid w:val="005E19C5"/>
    <w:rsid w:val="005E1C9B"/>
    <w:rsid w:val="005E58E2"/>
    <w:rsid w:val="005F3443"/>
    <w:rsid w:val="005F3A1C"/>
    <w:rsid w:val="005F5710"/>
    <w:rsid w:val="005F5A15"/>
    <w:rsid w:val="005F79CB"/>
    <w:rsid w:val="0060037F"/>
    <w:rsid w:val="0061234B"/>
    <w:rsid w:val="0061553A"/>
    <w:rsid w:val="00615617"/>
    <w:rsid w:val="006158A5"/>
    <w:rsid w:val="00617A6F"/>
    <w:rsid w:val="006207F4"/>
    <w:rsid w:val="00621CFC"/>
    <w:rsid w:val="006241A1"/>
    <w:rsid w:val="00625B15"/>
    <w:rsid w:val="00626D66"/>
    <w:rsid w:val="0063073C"/>
    <w:rsid w:val="006322AB"/>
    <w:rsid w:val="00633B5B"/>
    <w:rsid w:val="006340C1"/>
    <w:rsid w:val="0063574A"/>
    <w:rsid w:val="006366B6"/>
    <w:rsid w:val="00636B13"/>
    <w:rsid w:val="00637102"/>
    <w:rsid w:val="0063796B"/>
    <w:rsid w:val="0064034F"/>
    <w:rsid w:val="00640497"/>
    <w:rsid w:val="006431DC"/>
    <w:rsid w:val="00644AD2"/>
    <w:rsid w:val="00644DBE"/>
    <w:rsid w:val="0066098E"/>
    <w:rsid w:val="006616F7"/>
    <w:rsid w:val="006648C4"/>
    <w:rsid w:val="0066633F"/>
    <w:rsid w:val="00667FA9"/>
    <w:rsid w:val="00673228"/>
    <w:rsid w:val="006758F6"/>
    <w:rsid w:val="00683A28"/>
    <w:rsid w:val="00684AB9"/>
    <w:rsid w:val="006860C8"/>
    <w:rsid w:val="006862DA"/>
    <w:rsid w:val="00686BD7"/>
    <w:rsid w:val="006904B2"/>
    <w:rsid w:val="00693F8B"/>
    <w:rsid w:val="00696295"/>
    <w:rsid w:val="00697904"/>
    <w:rsid w:val="006A2105"/>
    <w:rsid w:val="006A2A1A"/>
    <w:rsid w:val="006A304B"/>
    <w:rsid w:val="006A415E"/>
    <w:rsid w:val="006A5BC6"/>
    <w:rsid w:val="006B0CA2"/>
    <w:rsid w:val="006B21F4"/>
    <w:rsid w:val="006B3126"/>
    <w:rsid w:val="006B49F2"/>
    <w:rsid w:val="006B5B3D"/>
    <w:rsid w:val="006B7019"/>
    <w:rsid w:val="006C06EE"/>
    <w:rsid w:val="006C0B24"/>
    <w:rsid w:val="006C0DFC"/>
    <w:rsid w:val="006C187F"/>
    <w:rsid w:val="006C3376"/>
    <w:rsid w:val="006C68D0"/>
    <w:rsid w:val="006D2FBB"/>
    <w:rsid w:val="006D4446"/>
    <w:rsid w:val="006D49BB"/>
    <w:rsid w:val="006D551E"/>
    <w:rsid w:val="006D6985"/>
    <w:rsid w:val="006D773A"/>
    <w:rsid w:val="006E0CD5"/>
    <w:rsid w:val="006E18F6"/>
    <w:rsid w:val="006E32E3"/>
    <w:rsid w:val="006E3EA2"/>
    <w:rsid w:val="006E54E3"/>
    <w:rsid w:val="006E6172"/>
    <w:rsid w:val="006E66A8"/>
    <w:rsid w:val="006F05C1"/>
    <w:rsid w:val="006F36EF"/>
    <w:rsid w:val="006F5848"/>
    <w:rsid w:val="006F6323"/>
    <w:rsid w:val="006F71A4"/>
    <w:rsid w:val="006F7AD9"/>
    <w:rsid w:val="007009BC"/>
    <w:rsid w:val="00701EFC"/>
    <w:rsid w:val="00704A31"/>
    <w:rsid w:val="00704C85"/>
    <w:rsid w:val="00706C73"/>
    <w:rsid w:val="0071028E"/>
    <w:rsid w:val="007114AC"/>
    <w:rsid w:val="007150B3"/>
    <w:rsid w:val="00715366"/>
    <w:rsid w:val="00716394"/>
    <w:rsid w:val="00722CBC"/>
    <w:rsid w:val="00722DF5"/>
    <w:rsid w:val="007332E8"/>
    <w:rsid w:val="0073367D"/>
    <w:rsid w:val="00741839"/>
    <w:rsid w:val="00741FA4"/>
    <w:rsid w:val="00742982"/>
    <w:rsid w:val="00742B54"/>
    <w:rsid w:val="00743854"/>
    <w:rsid w:val="007466C3"/>
    <w:rsid w:val="00746B10"/>
    <w:rsid w:val="00747D37"/>
    <w:rsid w:val="00752906"/>
    <w:rsid w:val="00757D4B"/>
    <w:rsid w:val="00760A93"/>
    <w:rsid w:val="00767791"/>
    <w:rsid w:val="00771539"/>
    <w:rsid w:val="0077420C"/>
    <w:rsid w:val="00775A5E"/>
    <w:rsid w:val="007768D1"/>
    <w:rsid w:val="00782CFB"/>
    <w:rsid w:val="0078302B"/>
    <w:rsid w:val="00785CA4"/>
    <w:rsid w:val="007869AD"/>
    <w:rsid w:val="00787C4A"/>
    <w:rsid w:val="00787FB1"/>
    <w:rsid w:val="00790C62"/>
    <w:rsid w:val="00792DCD"/>
    <w:rsid w:val="0079377D"/>
    <w:rsid w:val="00795616"/>
    <w:rsid w:val="00797900"/>
    <w:rsid w:val="007A3AA4"/>
    <w:rsid w:val="007B0EC0"/>
    <w:rsid w:val="007B126E"/>
    <w:rsid w:val="007B1A42"/>
    <w:rsid w:val="007B5A4A"/>
    <w:rsid w:val="007B748C"/>
    <w:rsid w:val="007C0AFD"/>
    <w:rsid w:val="007C1480"/>
    <w:rsid w:val="007C36DB"/>
    <w:rsid w:val="007C49CC"/>
    <w:rsid w:val="007C5C57"/>
    <w:rsid w:val="007C6C80"/>
    <w:rsid w:val="007D0598"/>
    <w:rsid w:val="007D1DD7"/>
    <w:rsid w:val="007D1E4F"/>
    <w:rsid w:val="007D2843"/>
    <w:rsid w:val="007D332E"/>
    <w:rsid w:val="007D5121"/>
    <w:rsid w:val="007D7846"/>
    <w:rsid w:val="007E0556"/>
    <w:rsid w:val="007E2C03"/>
    <w:rsid w:val="007E3B10"/>
    <w:rsid w:val="007E4DC1"/>
    <w:rsid w:val="007E582F"/>
    <w:rsid w:val="007E653D"/>
    <w:rsid w:val="007E775E"/>
    <w:rsid w:val="007E7B59"/>
    <w:rsid w:val="007F00B5"/>
    <w:rsid w:val="007F27FF"/>
    <w:rsid w:val="007F2A80"/>
    <w:rsid w:val="007F36A5"/>
    <w:rsid w:val="007F38D2"/>
    <w:rsid w:val="007F5AB6"/>
    <w:rsid w:val="00800481"/>
    <w:rsid w:val="0080376A"/>
    <w:rsid w:val="00804559"/>
    <w:rsid w:val="00805208"/>
    <w:rsid w:val="00805389"/>
    <w:rsid w:val="008069AD"/>
    <w:rsid w:val="00807D42"/>
    <w:rsid w:val="00810D34"/>
    <w:rsid w:val="00813472"/>
    <w:rsid w:val="008142D5"/>
    <w:rsid w:val="008204DB"/>
    <w:rsid w:val="00820F70"/>
    <w:rsid w:val="0082209E"/>
    <w:rsid w:val="008241CD"/>
    <w:rsid w:val="00824C1C"/>
    <w:rsid w:val="00825800"/>
    <w:rsid w:val="00826CE4"/>
    <w:rsid w:val="00827481"/>
    <w:rsid w:val="00834619"/>
    <w:rsid w:val="00841AF0"/>
    <w:rsid w:val="0084556B"/>
    <w:rsid w:val="008564F1"/>
    <w:rsid w:val="008605CB"/>
    <w:rsid w:val="00860AE7"/>
    <w:rsid w:val="008623FE"/>
    <w:rsid w:val="00862ADD"/>
    <w:rsid w:val="00863E40"/>
    <w:rsid w:val="008643D8"/>
    <w:rsid w:val="008653EE"/>
    <w:rsid w:val="008662D5"/>
    <w:rsid w:val="00870C7B"/>
    <w:rsid w:val="00872411"/>
    <w:rsid w:val="0087536D"/>
    <w:rsid w:val="00877544"/>
    <w:rsid w:val="008818DA"/>
    <w:rsid w:val="008841B9"/>
    <w:rsid w:val="00885A44"/>
    <w:rsid w:val="00886095"/>
    <w:rsid w:val="00891BDB"/>
    <w:rsid w:val="008940B3"/>
    <w:rsid w:val="00894DC0"/>
    <w:rsid w:val="008969D6"/>
    <w:rsid w:val="00897FCE"/>
    <w:rsid w:val="008A0012"/>
    <w:rsid w:val="008A0669"/>
    <w:rsid w:val="008A70E9"/>
    <w:rsid w:val="008A7C7D"/>
    <w:rsid w:val="008B1EA0"/>
    <w:rsid w:val="008B7C8F"/>
    <w:rsid w:val="008C0A41"/>
    <w:rsid w:val="008C2DB6"/>
    <w:rsid w:val="008C3260"/>
    <w:rsid w:val="008C3B71"/>
    <w:rsid w:val="008C3BCB"/>
    <w:rsid w:val="008D2F8D"/>
    <w:rsid w:val="008D352C"/>
    <w:rsid w:val="008D5BD3"/>
    <w:rsid w:val="008D73E0"/>
    <w:rsid w:val="008E0D92"/>
    <w:rsid w:val="008E31FF"/>
    <w:rsid w:val="008E377D"/>
    <w:rsid w:val="008E4418"/>
    <w:rsid w:val="008E69FC"/>
    <w:rsid w:val="008E7C64"/>
    <w:rsid w:val="008E7ED6"/>
    <w:rsid w:val="008F0A62"/>
    <w:rsid w:val="008F1E73"/>
    <w:rsid w:val="008F2218"/>
    <w:rsid w:val="008F2639"/>
    <w:rsid w:val="008F2C59"/>
    <w:rsid w:val="008F53CE"/>
    <w:rsid w:val="008F5C85"/>
    <w:rsid w:val="008F7B29"/>
    <w:rsid w:val="008F7CA5"/>
    <w:rsid w:val="00900491"/>
    <w:rsid w:val="0090094F"/>
    <w:rsid w:val="00901B60"/>
    <w:rsid w:val="0090226D"/>
    <w:rsid w:val="009023C9"/>
    <w:rsid w:val="009037D6"/>
    <w:rsid w:val="00904269"/>
    <w:rsid w:val="00904688"/>
    <w:rsid w:val="00912EDC"/>
    <w:rsid w:val="009225BF"/>
    <w:rsid w:val="00922872"/>
    <w:rsid w:val="00924163"/>
    <w:rsid w:val="009241C9"/>
    <w:rsid w:val="009243E4"/>
    <w:rsid w:val="00924942"/>
    <w:rsid w:val="00933070"/>
    <w:rsid w:val="009339E6"/>
    <w:rsid w:val="009349B7"/>
    <w:rsid w:val="00934A5A"/>
    <w:rsid w:val="00934BB1"/>
    <w:rsid w:val="00934D51"/>
    <w:rsid w:val="009352A2"/>
    <w:rsid w:val="00940EAC"/>
    <w:rsid w:val="009417CD"/>
    <w:rsid w:val="00941DBF"/>
    <w:rsid w:val="00943258"/>
    <w:rsid w:val="0094770C"/>
    <w:rsid w:val="0095225A"/>
    <w:rsid w:val="009524F6"/>
    <w:rsid w:val="00953C93"/>
    <w:rsid w:val="00956002"/>
    <w:rsid w:val="0096142F"/>
    <w:rsid w:val="00961D4C"/>
    <w:rsid w:val="0096541F"/>
    <w:rsid w:val="009664A2"/>
    <w:rsid w:val="00966AB1"/>
    <w:rsid w:val="009674D7"/>
    <w:rsid w:val="00972FFF"/>
    <w:rsid w:val="00975622"/>
    <w:rsid w:val="00975B62"/>
    <w:rsid w:val="009874E6"/>
    <w:rsid w:val="0099039E"/>
    <w:rsid w:val="0099088A"/>
    <w:rsid w:val="009A793C"/>
    <w:rsid w:val="009B1561"/>
    <w:rsid w:val="009B23D0"/>
    <w:rsid w:val="009B2F80"/>
    <w:rsid w:val="009C284A"/>
    <w:rsid w:val="009C3091"/>
    <w:rsid w:val="009C7972"/>
    <w:rsid w:val="009C7D72"/>
    <w:rsid w:val="009D276A"/>
    <w:rsid w:val="009D6667"/>
    <w:rsid w:val="009D6A95"/>
    <w:rsid w:val="009E04BA"/>
    <w:rsid w:val="009E522F"/>
    <w:rsid w:val="009E7A29"/>
    <w:rsid w:val="009F3319"/>
    <w:rsid w:val="009F33D4"/>
    <w:rsid w:val="009F3926"/>
    <w:rsid w:val="009F39FD"/>
    <w:rsid w:val="009F4198"/>
    <w:rsid w:val="009F54BC"/>
    <w:rsid w:val="009F5D6A"/>
    <w:rsid w:val="009F7BB6"/>
    <w:rsid w:val="00A00B29"/>
    <w:rsid w:val="00A03C09"/>
    <w:rsid w:val="00A049FC"/>
    <w:rsid w:val="00A0587E"/>
    <w:rsid w:val="00A0630A"/>
    <w:rsid w:val="00A113EA"/>
    <w:rsid w:val="00A115B2"/>
    <w:rsid w:val="00A12552"/>
    <w:rsid w:val="00A12586"/>
    <w:rsid w:val="00A14309"/>
    <w:rsid w:val="00A14422"/>
    <w:rsid w:val="00A14B86"/>
    <w:rsid w:val="00A160F2"/>
    <w:rsid w:val="00A16D8F"/>
    <w:rsid w:val="00A17D20"/>
    <w:rsid w:val="00A218D7"/>
    <w:rsid w:val="00A2763E"/>
    <w:rsid w:val="00A27CD6"/>
    <w:rsid w:val="00A32B00"/>
    <w:rsid w:val="00A33ED3"/>
    <w:rsid w:val="00A414B9"/>
    <w:rsid w:val="00A4533F"/>
    <w:rsid w:val="00A46AE3"/>
    <w:rsid w:val="00A47FDD"/>
    <w:rsid w:val="00A51C5A"/>
    <w:rsid w:val="00A55338"/>
    <w:rsid w:val="00A560CE"/>
    <w:rsid w:val="00A5641B"/>
    <w:rsid w:val="00A603FE"/>
    <w:rsid w:val="00A643FE"/>
    <w:rsid w:val="00A64469"/>
    <w:rsid w:val="00A65435"/>
    <w:rsid w:val="00A706D9"/>
    <w:rsid w:val="00A71A4B"/>
    <w:rsid w:val="00A77286"/>
    <w:rsid w:val="00A775F0"/>
    <w:rsid w:val="00A83213"/>
    <w:rsid w:val="00A86B15"/>
    <w:rsid w:val="00A8703A"/>
    <w:rsid w:val="00A90AD5"/>
    <w:rsid w:val="00A93E2F"/>
    <w:rsid w:val="00A9490B"/>
    <w:rsid w:val="00A9528F"/>
    <w:rsid w:val="00A953F7"/>
    <w:rsid w:val="00A97DB5"/>
    <w:rsid w:val="00AA0F1E"/>
    <w:rsid w:val="00AA39D4"/>
    <w:rsid w:val="00AA49BC"/>
    <w:rsid w:val="00AA4CDF"/>
    <w:rsid w:val="00AA4F98"/>
    <w:rsid w:val="00AB135F"/>
    <w:rsid w:val="00AB3138"/>
    <w:rsid w:val="00AB4437"/>
    <w:rsid w:val="00AC3BD6"/>
    <w:rsid w:val="00AC6282"/>
    <w:rsid w:val="00AC7018"/>
    <w:rsid w:val="00AC7497"/>
    <w:rsid w:val="00AD3BD3"/>
    <w:rsid w:val="00AD4018"/>
    <w:rsid w:val="00AD4E3B"/>
    <w:rsid w:val="00AE0BE6"/>
    <w:rsid w:val="00AE1826"/>
    <w:rsid w:val="00AE3DE0"/>
    <w:rsid w:val="00AE53AB"/>
    <w:rsid w:val="00AE6282"/>
    <w:rsid w:val="00AE695B"/>
    <w:rsid w:val="00AE6C11"/>
    <w:rsid w:val="00AF0FA8"/>
    <w:rsid w:val="00AF31E8"/>
    <w:rsid w:val="00AF3E97"/>
    <w:rsid w:val="00AF5A86"/>
    <w:rsid w:val="00AF7996"/>
    <w:rsid w:val="00B00C72"/>
    <w:rsid w:val="00B02178"/>
    <w:rsid w:val="00B04242"/>
    <w:rsid w:val="00B070BF"/>
    <w:rsid w:val="00B11F5E"/>
    <w:rsid w:val="00B14A81"/>
    <w:rsid w:val="00B15B85"/>
    <w:rsid w:val="00B166B3"/>
    <w:rsid w:val="00B16AFA"/>
    <w:rsid w:val="00B17BC0"/>
    <w:rsid w:val="00B21D9D"/>
    <w:rsid w:val="00B23C94"/>
    <w:rsid w:val="00B262B0"/>
    <w:rsid w:val="00B26BA8"/>
    <w:rsid w:val="00B320C3"/>
    <w:rsid w:val="00B33414"/>
    <w:rsid w:val="00B34765"/>
    <w:rsid w:val="00B34AED"/>
    <w:rsid w:val="00B35CC3"/>
    <w:rsid w:val="00B371F8"/>
    <w:rsid w:val="00B419BD"/>
    <w:rsid w:val="00B4331A"/>
    <w:rsid w:val="00B4596B"/>
    <w:rsid w:val="00B50535"/>
    <w:rsid w:val="00B507F5"/>
    <w:rsid w:val="00B51FE6"/>
    <w:rsid w:val="00B53AE7"/>
    <w:rsid w:val="00B548D5"/>
    <w:rsid w:val="00B57BCB"/>
    <w:rsid w:val="00B616F3"/>
    <w:rsid w:val="00B6363E"/>
    <w:rsid w:val="00B65225"/>
    <w:rsid w:val="00B6790D"/>
    <w:rsid w:val="00B7083B"/>
    <w:rsid w:val="00B72974"/>
    <w:rsid w:val="00B73F40"/>
    <w:rsid w:val="00B80973"/>
    <w:rsid w:val="00B8169E"/>
    <w:rsid w:val="00B82AB5"/>
    <w:rsid w:val="00B84823"/>
    <w:rsid w:val="00B84CF5"/>
    <w:rsid w:val="00B856CE"/>
    <w:rsid w:val="00B91164"/>
    <w:rsid w:val="00B9468E"/>
    <w:rsid w:val="00B94E1A"/>
    <w:rsid w:val="00BA2504"/>
    <w:rsid w:val="00BA2544"/>
    <w:rsid w:val="00BA2843"/>
    <w:rsid w:val="00BA2E4B"/>
    <w:rsid w:val="00BA31FA"/>
    <w:rsid w:val="00BA331C"/>
    <w:rsid w:val="00BA3603"/>
    <w:rsid w:val="00BB18E1"/>
    <w:rsid w:val="00BB4C09"/>
    <w:rsid w:val="00BC05DC"/>
    <w:rsid w:val="00BC189A"/>
    <w:rsid w:val="00BC211C"/>
    <w:rsid w:val="00BC25AC"/>
    <w:rsid w:val="00BC2BEB"/>
    <w:rsid w:val="00BC63FB"/>
    <w:rsid w:val="00BD46FF"/>
    <w:rsid w:val="00BD7E77"/>
    <w:rsid w:val="00BE0F4B"/>
    <w:rsid w:val="00BE4B34"/>
    <w:rsid w:val="00BE4C33"/>
    <w:rsid w:val="00BE7DCD"/>
    <w:rsid w:val="00BE7F9A"/>
    <w:rsid w:val="00BF22CB"/>
    <w:rsid w:val="00BF43ED"/>
    <w:rsid w:val="00BF4906"/>
    <w:rsid w:val="00BF6E0F"/>
    <w:rsid w:val="00BF73B3"/>
    <w:rsid w:val="00C01D5C"/>
    <w:rsid w:val="00C03B4C"/>
    <w:rsid w:val="00C0456B"/>
    <w:rsid w:val="00C0493D"/>
    <w:rsid w:val="00C056B0"/>
    <w:rsid w:val="00C065A1"/>
    <w:rsid w:val="00C07F4F"/>
    <w:rsid w:val="00C07FC7"/>
    <w:rsid w:val="00C12124"/>
    <w:rsid w:val="00C152A0"/>
    <w:rsid w:val="00C170B7"/>
    <w:rsid w:val="00C173A2"/>
    <w:rsid w:val="00C20404"/>
    <w:rsid w:val="00C20CCE"/>
    <w:rsid w:val="00C226C9"/>
    <w:rsid w:val="00C233EE"/>
    <w:rsid w:val="00C30999"/>
    <w:rsid w:val="00C30F05"/>
    <w:rsid w:val="00C4067E"/>
    <w:rsid w:val="00C41162"/>
    <w:rsid w:val="00C44CFA"/>
    <w:rsid w:val="00C47F68"/>
    <w:rsid w:val="00C513C8"/>
    <w:rsid w:val="00C53D93"/>
    <w:rsid w:val="00C55EA5"/>
    <w:rsid w:val="00C568DF"/>
    <w:rsid w:val="00C56E44"/>
    <w:rsid w:val="00C60F02"/>
    <w:rsid w:val="00C6117C"/>
    <w:rsid w:val="00C6140E"/>
    <w:rsid w:val="00C61619"/>
    <w:rsid w:val="00C63767"/>
    <w:rsid w:val="00C6480A"/>
    <w:rsid w:val="00C65004"/>
    <w:rsid w:val="00C7063B"/>
    <w:rsid w:val="00C73066"/>
    <w:rsid w:val="00C74473"/>
    <w:rsid w:val="00C77D4B"/>
    <w:rsid w:val="00C84E32"/>
    <w:rsid w:val="00C906DF"/>
    <w:rsid w:val="00C9167D"/>
    <w:rsid w:val="00C94F21"/>
    <w:rsid w:val="00C96D22"/>
    <w:rsid w:val="00C97CE6"/>
    <w:rsid w:val="00CA1615"/>
    <w:rsid w:val="00CA1B3D"/>
    <w:rsid w:val="00CA3824"/>
    <w:rsid w:val="00CA4B4E"/>
    <w:rsid w:val="00CA5A20"/>
    <w:rsid w:val="00CA7FF6"/>
    <w:rsid w:val="00CB1A81"/>
    <w:rsid w:val="00CB294C"/>
    <w:rsid w:val="00CB2A0A"/>
    <w:rsid w:val="00CB2A97"/>
    <w:rsid w:val="00CB3636"/>
    <w:rsid w:val="00CB546C"/>
    <w:rsid w:val="00CB5CAC"/>
    <w:rsid w:val="00CB5FC5"/>
    <w:rsid w:val="00CB6FFD"/>
    <w:rsid w:val="00CB7A05"/>
    <w:rsid w:val="00CC24CB"/>
    <w:rsid w:val="00CC2687"/>
    <w:rsid w:val="00CC3718"/>
    <w:rsid w:val="00CC5875"/>
    <w:rsid w:val="00CC66C3"/>
    <w:rsid w:val="00CD1511"/>
    <w:rsid w:val="00CD328B"/>
    <w:rsid w:val="00CD75CC"/>
    <w:rsid w:val="00CF02B8"/>
    <w:rsid w:val="00CF2203"/>
    <w:rsid w:val="00CF262F"/>
    <w:rsid w:val="00CF27AC"/>
    <w:rsid w:val="00CF7B47"/>
    <w:rsid w:val="00D021D7"/>
    <w:rsid w:val="00D027D5"/>
    <w:rsid w:val="00D034E4"/>
    <w:rsid w:val="00D04F5B"/>
    <w:rsid w:val="00D051D3"/>
    <w:rsid w:val="00D12086"/>
    <w:rsid w:val="00D12686"/>
    <w:rsid w:val="00D1474E"/>
    <w:rsid w:val="00D14FC4"/>
    <w:rsid w:val="00D165FC"/>
    <w:rsid w:val="00D2098C"/>
    <w:rsid w:val="00D21EAE"/>
    <w:rsid w:val="00D233FA"/>
    <w:rsid w:val="00D25DA7"/>
    <w:rsid w:val="00D30845"/>
    <w:rsid w:val="00D324C6"/>
    <w:rsid w:val="00D32740"/>
    <w:rsid w:val="00D32D41"/>
    <w:rsid w:val="00D34046"/>
    <w:rsid w:val="00D34C68"/>
    <w:rsid w:val="00D4279A"/>
    <w:rsid w:val="00D461A2"/>
    <w:rsid w:val="00D53B5C"/>
    <w:rsid w:val="00D546ED"/>
    <w:rsid w:val="00D61F3D"/>
    <w:rsid w:val="00D70891"/>
    <w:rsid w:val="00D7236D"/>
    <w:rsid w:val="00D72594"/>
    <w:rsid w:val="00D74B9A"/>
    <w:rsid w:val="00D75EC8"/>
    <w:rsid w:val="00D768BB"/>
    <w:rsid w:val="00D76B93"/>
    <w:rsid w:val="00D80074"/>
    <w:rsid w:val="00D84BD2"/>
    <w:rsid w:val="00D8657A"/>
    <w:rsid w:val="00D953DD"/>
    <w:rsid w:val="00D97330"/>
    <w:rsid w:val="00D97CC1"/>
    <w:rsid w:val="00DA4505"/>
    <w:rsid w:val="00DA4834"/>
    <w:rsid w:val="00DA7BEF"/>
    <w:rsid w:val="00DB175D"/>
    <w:rsid w:val="00DB373F"/>
    <w:rsid w:val="00DB7142"/>
    <w:rsid w:val="00DC1FE6"/>
    <w:rsid w:val="00DC42E0"/>
    <w:rsid w:val="00DC4DCE"/>
    <w:rsid w:val="00DC655E"/>
    <w:rsid w:val="00DC775F"/>
    <w:rsid w:val="00DD0220"/>
    <w:rsid w:val="00DD1A51"/>
    <w:rsid w:val="00DD5935"/>
    <w:rsid w:val="00DD71D6"/>
    <w:rsid w:val="00DE0162"/>
    <w:rsid w:val="00DE0552"/>
    <w:rsid w:val="00DE28C8"/>
    <w:rsid w:val="00DE56BB"/>
    <w:rsid w:val="00DF08FF"/>
    <w:rsid w:val="00DF1057"/>
    <w:rsid w:val="00DF1680"/>
    <w:rsid w:val="00DF3504"/>
    <w:rsid w:val="00DF4444"/>
    <w:rsid w:val="00DF4649"/>
    <w:rsid w:val="00DF5478"/>
    <w:rsid w:val="00E0337D"/>
    <w:rsid w:val="00E04F29"/>
    <w:rsid w:val="00E05520"/>
    <w:rsid w:val="00E05790"/>
    <w:rsid w:val="00E1154D"/>
    <w:rsid w:val="00E14030"/>
    <w:rsid w:val="00E142CF"/>
    <w:rsid w:val="00E20502"/>
    <w:rsid w:val="00E232B0"/>
    <w:rsid w:val="00E23794"/>
    <w:rsid w:val="00E23937"/>
    <w:rsid w:val="00E24BA6"/>
    <w:rsid w:val="00E253CC"/>
    <w:rsid w:val="00E267DA"/>
    <w:rsid w:val="00E30EC9"/>
    <w:rsid w:val="00E32943"/>
    <w:rsid w:val="00E32F48"/>
    <w:rsid w:val="00E33217"/>
    <w:rsid w:val="00E3389D"/>
    <w:rsid w:val="00E33D81"/>
    <w:rsid w:val="00E34CF3"/>
    <w:rsid w:val="00E36F34"/>
    <w:rsid w:val="00E41442"/>
    <w:rsid w:val="00E4220B"/>
    <w:rsid w:val="00E4390E"/>
    <w:rsid w:val="00E53EC3"/>
    <w:rsid w:val="00E551F1"/>
    <w:rsid w:val="00E55578"/>
    <w:rsid w:val="00E55C17"/>
    <w:rsid w:val="00E57C69"/>
    <w:rsid w:val="00E605C5"/>
    <w:rsid w:val="00E60C66"/>
    <w:rsid w:val="00E613A8"/>
    <w:rsid w:val="00E63FFE"/>
    <w:rsid w:val="00E6530C"/>
    <w:rsid w:val="00E6615A"/>
    <w:rsid w:val="00E7126B"/>
    <w:rsid w:val="00E71CA9"/>
    <w:rsid w:val="00E748F3"/>
    <w:rsid w:val="00E749D3"/>
    <w:rsid w:val="00E74B83"/>
    <w:rsid w:val="00E75F21"/>
    <w:rsid w:val="00E7753B"/>
    <w:rsid w:val="00E82071"/>
    <w:rsid w:val="00E82F05"/>
    <w:rsid w:val="00E832BC"/>
    <w:rsid w:val="00E83B5B"/>
    <w:rsid w:val="00E83F88"/>
    <w:rsid w:val="00E87D2B"/>
    <w:rsid w:val="00E90F3C"/>
    <w:rsid w:val="00E927CE"/>
    <w:rsid w:val="00E968BB"/>
    <w:rsid w:val="00EA182A"/>
    <w:rsid w:val="00EA1F1B"/>
    <w:rsid w:val="00EA2CB3"/>
    <w:rsid w:val="00EA2DD1"/>
    <w:rsid w:val="00EA2F4E"/>
    <w:rsid w:val="00EB14E2"/>
    <w:rsid w:val="00EB1548"/>
    <w:rsid w:val="00EB4346"/>
    <w:rsid w:val="00EB43CB"/>
    <w:rsid w:val="00EC5B29"/>
    <w:rsid w:val="00EC6AE8"/>
    <w:rsid w:val="00ED33D1"/>
    <w:rsid w:val="00ED4AB9"/>
    <w:rsid w:val="00ED5EE3"/>
    <w:rsid w:val="00ED710E"/>
    <w:rsid w:val="00EE1BA1"/>
    <w:rsid w:val="00EE21E5"/>
    <w:rsid w:val="00EE3113"/>
    <w:rsid w:val="00EE3903"/>
    <w:rsid w:val="00EE391A"/>
    <w:rsid w:val="00EE3C1D"/>
    <w:rsid w:val="00EE6155"/>
    <w:rsid w:val="00EE6CF6"/>
    <w:rsid w:val="00EF1AD1"/>
    <w:rsid w:val="00EF2C82"/>
    <w:rsid w:val="00EF7B82"/>
    <w:rsid w:val="00EF7EF0"/>
    <w:rsid w:val="00F0411A"/>
    <w:rsid w:val="00F11B2C"/>
    <w:rsid w:val="00F132CF"/>
    <w:rsid w:val="00F14486"/>
    <w:rsid w:val="00F15786"/>
    <w:rsid w:val="00F20C68"/>
    <w:rsid w:val="00F21CD6"/>
    <w:rsid w:val="00F22B73"/>
    <w:rsid w:val="00F22E87"/>
    <w:rsid w:val="00F25805"/>
    <w:rsid w:val="00F26891"/>
    <w:rsid w:val="00F30E4F"/>
    <w:rsid w:val="00F31A54"/>
    <w:rsid w:val="00F32985"/>
    <w:rsid w:val="00F335B4"/>
    <w:rsid w:val="00F33AF4"/>
    <w:rsid w:val="00F342A7"/>
    <w:rsid w:val="00F348CE"/>
    <w:rsid w:val="00F35E8E"/>
    <w:rsid w:val="00F36B7B"/>
    <w:rsid w:val="00F4314A"/>
    <w:rsid w:val="00F46592"/>
    <w:rsid w:val="00F465AB"/>
    <w:rsid w:val="00F46AC7"/>
    <w:rsid w:val="00F46D5A"/>
    <w:rsid w:val="00F51E1D"/>
    <w:rsid w:val="00F52A11"/>
    <w:rsid w:val="00F5316F"/>
    <w:rsid w:val="00F5324F"/>
    <w:rsid w:val="00F53A13"/>
    <w:rsid w:val="00F53F2B"/>
    <w:rsid w:val="00F5455D"/>
    <w:rsid w:val="00F55277"/>
    <w:rsid w:val="00F57C05"/>
    <w:rsid w:val="00F60470"/>
    <w:rsid w:val="00F61578"/>
    <w:rsid w:val="00F64422"/>
    <w:rsid w:val="00F66101"/>
    <w:rsid w:val="00F663A1"/>
    <w:rsid w:val="00F66D39"/>
    <w:rsid w:val="00F7071C"/>
    <w:rsid w:val="00F71B7C"/>
    <w:rsid w:val="00F7386C"/>
    <w:rsid w:val="00F75016"/>
    <w:rsid w:val="00F8221E"/>
    <w:rsid w:val="00F83575"/>
    <w:rsid w:val="00F86852"/>
    <w:rsid w:val="00F91173"/>
    <w:rsid w:val="00F915DE"/>
    <w:rsid w:val="00F9389F"/>
    <w:rsid w:val="00FA0D84"/>
    <w:rsid w:val="00FA1964"/>
    <w:rsid w:val="00FA4B65"/>
    <w:rsid w:val="00FA504C"/>
    <w:rsid w:val="00FA5ECE"/>
    <w:rsid w:val="00FA6886"/>
    <w:rsid w:val="00FB0664"/>
    <w:rsid w:val="00FB25BC"/>
    <w:rsid w:val="00FB2FAE"/>
    <w:rsid w:val="00FB3A3F"/>
    <w:rsid w:val="00FB3B2F"/>
    <w:rsid w:val="00FB4A9F"/>
    <w:rsid w:val="00FB53D0"/>
    <w:rsid w:val="00FB7034"/>
    <w:rsid w:val="00FC11F6"/>
    <w:rsid w:val="00FC2FCD"/>
    <w:rsid w:val="00FC4246"/>
    <w:rsid w:val="00FC46DF"/>
    <w:rsid w:val="00FC5534"/>
    <w:rsid w:val="00FC63CA"/>
    <w:rsid w:val="00FD1CB0"/>
    <w:rsid w:val="00FD2C40"/>
    <w:rsid w:val="00FD3806"/>
    <w:rsid w:val="00FD3862"/>
    <w:rsid w:val="00FD4B90"/>
    <w:rsid w:val="00FD4D02"/>
    <w:rsid w:val="00FD5549"/>
    <w:rsid w:val="00FE0677"/>
    <w:rsid w:val="00FE1902"/>
    <w:rsid w:val="00FE3F55"/>
    <w:rsid w:val="00FE598B"/>
    <w:rsid w:val="00FE5D4A"/>
    <w:rsid w:val="00FE6F2A"/>
    <w:rsid w:val="00FF1522"/>
    <w:rsid w:val="00FF17C9"/>
    <w:rsid w:val="00FF45CD"/>
    <w:rsid w:val="00FF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78371"/>
  <w15:chartTrackingRefBased/>
  <w15:docId w15:val="{054987C8-1F77-4A4A-B563-B6546205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E7753B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E7753B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9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011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2104">
                  <w:marLeft w:val="0"/>
                  <w:marRight w:val="15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55</TotalTime>
  <Pages>16</Pages>
  <Words>5582</Words>
  <Characters>29478</Characters>
  <Application>Microsoft Office Word</Application>
  <DocSecurity>0</DocSecurity>
  <Lines>535</Lines>
  <Paragraphs>144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34916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64</cp:revision>
  <cp:lastPrinted>2023-10-11T14:41:00Z</cp:lastPrinted>
  <dcterms:created xsi:type="dcterms:W3CDTF">2024-06-05T17:38:00Z</dcterms:created>
  <dcterms:modified xsi:type="dcterms:W3CDTF">2024-06-05T20:25:00Z</dcterms:modified>
</cp:coreProperties>
</file>