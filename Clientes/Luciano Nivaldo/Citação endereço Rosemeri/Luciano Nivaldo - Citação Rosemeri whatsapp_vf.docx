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49DE" w14:textId="77777777" w:rsidR="002C6627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664DD444" w14:textId="77777777" w:rsidR="002C6627" w:rsidRPr="00980061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D5100A" w14:textId="77777777" w:rsidR="002C6627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D53995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0EDCD3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3A605F" w14:textId="77777777" w:rsidR="002C6627" w:rsidRPr="00125702" w:rsidRDefault="002C6627" w:rsidP="002C662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1C8FEE90" w14:textId="77777777" w:rsidR="002C6627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BFB9D1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4866E9" w14:textId="77777777" w:rsidR="002C6627" w:rsidRPr="00136102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00C79" w14:textId="27A5381F" w:rsidR="00B72A9B" w:rsidRPr="00125702" w:rsidRDefault="002C6627" w:rsidP="00606EE9">
      <w:pPr>
        <w:pStyle w:val="Qualificaodaspartes"/>
        <w:spacing w:line="360" w:lineRule="auto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movida contra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ao </w:t>
      </w:r>
      <w:r w:rsidR="00606EE9">
        <w:t>mandado de citação não cumprido do evento 177</w:t>
      </w:r>
      <w:r>
        <w:t xml:space="preserve">, </w:t>
      </w:r>
      <w:r w:rsidR="00606EE9">
        <w:t>requerer que se proceda à citação</w:t>
      </w:r>
      <w:r w:rsidR="00001BF6">
        <w:t xml:space="preserve"> da ré Rosemeri</w:t>
      </w:r>
      <w:r w:rsidR="00606EE9">
        <w:t xml:space="preserve"> por </w:t>
      </w:r>
      <w:r w:rsidR="00606EE9">
        <w:rPr>
          <w:i/>
          <w:iCs/>
        </w:rPr>
        <w:t>whatsapp</w:t>
      </w:r>
      <w:r w:rsidR="00606EE9">
        <w:t>,</w:t>
      </w:r>
      <w:r w:rsidR="00F6608B">
        <w:t xml:space="preserve"> no número </w:t>
      </w:r>
      <w:r w:rsidR="0053762C">
        <w:t>(</w:t>
      </w:r>
      <w:r w:rsidR="00F6608B">
        <w:t>48</w:t>
      </w:r>
      <w:r w:rsidR="0053762C">
        <w:t xml:space="preserve">) </w:t>
      </w:r>
      <w:r w:rsidR="00F6608B">
        <w:t>9</w:t>
      </w:r>
      <w:r w:rsidR="0053762C">
        <w:t>9163-1119,</w:t>
      </w:r>
      <w:r w:rsidR="00606EE9">
        <w:t xml:space="preserve"> sobretudo porque foi o único </w:t>
      </w:r>
      <w:r w:rsidR="00B72A9B">
        <w:t xml:space="preserve">elemento informativo </w:t>
      </w:r>
      <w:r w:rsidR="00AF4FAF">
        <w:t xml:space="preserve">descoberto </w:t>
      </w:r>
      <w:r w:rsidR="00A242E8">
        <w:t xml:space="preserve">em que </w:t>
      </w:r>
      <w:r w:rsidR="00AF4FAF">
        <w:t xml:space="preserve">ela </w:t>
      </w:r>
      <w:r w:rsidR="00A242E8">
        <w:t>pode ser encontrada</w:t>
      </w:r>
      <w:r w:rsidR="00001BF6">
        <w:t xml:space="preserve">, </w:t>
      </w:r>
      <w:r w:rsidR="00A242E8">
        <w:t xml:space="preserve">exposto </w:t>
      </w:r>
      <w:r w:rsidR="00B72A9B">
        <w:t xml:space="preserve">em sua rede social </w:t>
      </w:r>
      <w:r w:rsidR="00B72A9B" w:rsidRPr="00B72A9B">
        <w:rPr>
          <w:sz w:val="20"/>
          <w:szCs w:val="18"/>
        </w:rPr>
        <w:t>(</w:t>
      </w:r>
      <w:r w:rsidR="00B72A9B" w:rsidRPr="00B72A9B">
        <w:rPr>
          <w:b/>
          <w:bCs w:val="0"/>
          <w:sz w:val="20"/>
          <w:szCs w:val="18"/>
        </w:rPr>
        <w:t>doc. 1</w:t>
      </w:r>
      <w:r w:rsidR="00B72A9B" w:rsidRPr="00B72A9B">
        <w:rPr>
          <w:sz w:val="20"/>
          <w:szCs w:val="18"/>
        </w:rPr>
        <w:t>)</w:t>
      </w:r>
      <w:r w:rsidR="00B72A9B">
        <w:t>.</w:t>
      </w:r>
    </w:p>
    <w:p w14:paraId="4AA0C645" w14:textId="62494A31" w:rsidR="002C6627" w:rsidRPr="00125702" w:rsidRDefault="002C6627" w:rsidP="002C6627">
      <w:pPr>
        <w:pStyle w:val="Qualificaodaspartes"/>
        <w:spacing w:line="360" w:lineRule="auto"/>
      </w:pPr>
    </w:p>
    <w:p w14:paraId="13A5F4C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AB78F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D4B6D73" w14:textId="4DDCEDD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608B">
        <w:rPr>
          <w:rFonts w:ascii="Arial" w:eastAsia="Calibri" w:hAnsi="Arial" w:cs="Times New Roman"/>
          <w:noProof/>
          <w:sz w:val="24"/>
          <w:szCs w:val="24"/>
        </w:rPr>
        <w:t>19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B29B9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079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0F3CB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8814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6A39FD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E37ACEF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8F21EA5" w14:textId="77777777" w:rsidR="000169F1" w:rsidRDefault="000169F1" w:rsidP="000169F1"/>
    <w:p w14:paraId="7DDB5056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4EA92" w14:textId="77777777" w:rsidR="002C6627" w:rsidRDefault="002C6627" w:rsidP="00943258">
      <w:pPr>
        <w:spacing w:after="0" w:line="240" w:lineRule="auto"/>
      </w:pPr>
      <w:r>
        <w:separator/>
      </w:r>
    </w:p>
  </w:endnote>
  <w:endnote w:type="continuationSeparator" w:id="0">
    <w:p w14:paraId="52911ABA" w14:textId="77777777" w:rsidR="002C6627" w:rsidRDefault="002C662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FFB161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6C10EA9" wp14:editId="475C590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12787974" name="Imagem 18127879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8AA82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71110" w14:textId="77777777" w:rsidR="002C6627" w:rsidRDefault="002C6627" w:rsidP="00943258">
      <w:pPr>
        <w:spacing w:after="0" w:line="240" w:lineRule="auto"/>
      </w:pPr>
      <w:r>
        <w:separator/>
      </w:r>
    </w:p>
  </w:footnote>
  <w:footnote w:type="continuationSeparator" w:id="0">
    <w:p w14:paraId="17B6D82A" w14:textId="77777777" w:rsidR="002C6627" w:rsidRDefault="002C662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C7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4917FE" wp14:editId="292A4C6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30128717" name="Imagem 33012871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F11B9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2BCF77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66DF79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27"/>
    <w:rsid w:val="00001BF6"/>
    <w:rsid w:val="00003F31"/>
    <w:rsid w:val="000169F1"/>
    <w:rsid w:val="0004298B"/>
    <w:rsid w:val="000466E2"/>
    <w:rsid w:val="000620BC"/>
    <w:rsid w:val="00097661"/>
    <w:rsid w:val="000B5DC2"/>
    <w:rsid w:val="000D2270"/>
    <w:rsid w:val="000D228C"/>
    <w:rsid w:val="00131BEB"/>
    <w:rsid w:val="001667B0"/>
    <w:rsid w:val="001761C0"/>
    <w:rsid w:val="0018022B"/>
    <w:rsid w:val="00180518"/>
    <w:rsid w:val="00183BE2"/>
    <w:rsid w:val="001B2B98"/>
    <w:rsid w:val="001B2E75"/>
    <w:rsid w:val="00201F45"/>
    <w:rsid w:val="00207BE4"/>
    <w:rsid w:val="00214E09"/>
    <w:rsid w:val="0024185D"/>
    <w:rsid w:val="002451B2"/>
    <w:rsid w:val="00263F3B"/>
    <w:rsid w:val="00272BFB"/>
    <w:rsid w:val="002865F5"/>
    <w:rsid w:val="00291F6C"/>
    <w:rsid w:val="00292B69"/>
    <w:rsid w:val="002C6627"/>
    <w:rsid w:val="00311F42"/>
    <w:rsid w:val="00377A2E"/>
    <w:rsid w:val="003801CD"/>
    <w:rsid w:val="003A57C5"/>
    <w:rsid w:val="003B7B94"/>
    <w:rsid w:val="003E46B9"/>
    <w:rsid w:val="00452730"/>
    <w:rsid w:val="0045718C"/>
    <w:rsid w:val="004949AD"/>
    <w:rsid w:val="004F2B78"/>
    <w:rsid w:val="004F384D"/>
    <w:rsid w:val="00501A18"/>
    <w:rsid w:val="005077EA"/>
    <w:rsid w:val="005321DA"/>
    <w:rsid w:val="0053762C"/>
    <w:rsid w:val="005859F5"/>
    <w:rsid w:val="005B67EA"/>
    <w:rsid w:val="005E58E2"/>
    <w:rsid w:val="00606EE9"/>
    <w:rsid w:val="0062695C"/>
    <w:rsid w:val="00646A2F"/>
    <w:rsid w:val="00670E81"/>
    <w:rsid w:val="00673228"/>
    <w:rsid w:val="00685BCE"/>
    <w:rsid w:val="00693F8B"/>
    <w:rsid w:val="00696295"/>
    <w:rsid w:val="006C0DFC"/>
    <w:rsid w:val="006E59C2"/>
    <w:rsid w:val="00722DF5"/>
    <w:rsid w:val="00795616"/>
    <w:rsid w:val="00797900"/>
    <w:rsid w:val="007C36DB"/>
    <w:rsid w:val="008071E6"/>
    <w:rsid w:val="00810D34"/>
    <w:rsid w:val="00844D50"/>
    <w:rsid w:val="00855AD0"/>
    <w:rsid w:val="008A0012"/>
    <w:rsid w:val="008E31FF"/>
    <w:rsid w:val="008E377D"/>
    <w:rsid w:val="008F2218"/>
    <w:rsid w:val="008F53CE"/>
    <w:rsid w:val="008F7B29"/>
    <w:rsid w:val="0090226D"/>
    <w:rsid w:val="00924163"/>
    <w:rsid w:val="00924632"/>
    <w:rsid w:val="00925CD6"/>
    <w:rsid w:val="00943258"/>
    <w:rsid w:val="0099682D"/>
    <w:rsid w:val="009F6367"/>
    <w:rsid w:val="00A001FE"/>
    <w:rsid w:val="00A049FC"/>
    <w:rsid w:val="00A242E8"/>
    <w:rsid w:val="00AD3AF0"/>
    <w:rsid w:val="00AF4FAF"/>
    <w:rsid w:val="00B14A81"/>
    <w:rsid w:val="00B24FBE"/>
    <w:rsid w:val="00B5702F"/>
    <w:rsid w:val="00B6363E"/>
    <w:rsid w:val="00B72A9B"/>
    <w:rsid w:val="00B746BA"/>
    <w:rsid w:val="00B976A3"/>
    <w:rsid w:val="00BA2544"/>
    <w:rsid w:val="00BB622D"/>
    <w:rsid w:val="00BF6B35"/>
    <w:rsid w:val="00C03B4C"/>
    <w:rsid w:val="00C0456B"/>
    <w:rsid w:val="00C30BA4"/>
    <w:rsid w:val="00CB5FC5"/>
    <w:rsid w:val="00D2043A"/>
    <w:rsid w:val="00D32740"/>
    <w:rsid w:val="00D54FF8"/>
    <w:rsid w:val="00D6006A"/>
    <w:rsid w:val="00D9715A"/>
    <w:rsid w:val="00DE0162"/>
    <w:rsid w:val="00DE0552"/>
    <w:rsid w:val="00DF5478"/>
    <w:rsid w:val="00E02C9F"/>
    <w:rsid w:val="00E05790"/>
    <w:rsid w:val="00E26099"/>
    <w:rsid w:val="00E90F3C"/>
    <w:rsid w:val="00E968BB"/>
    <w:rsid w:val="00EA31F4"/>
    <w:rsid w:val="00EB4346"/>
    <w:rsid w:val="00EB67F6"/>
    <w:rsid w:val="00EB717D"/>
    <w:rsid w:val="00EE3903"/>
    <w:rsid w:val="00F11B2C"/>
    <w:rsid w:val="00F22B73"/>
    <w:rsid w:val="00F4636D"/>
    <w:rsid w:val="00F52B74"/>
    <w:rsid w:val="00F6084F"/>
    <w:rsid w:val="00F6608B"/>
    <w:rsid w:val="00F939FA"/>
    <w:rsid w:val="00FB3A3F"/>
    <w:rsid w:val="00FB49F9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7012B"/>
  <w15:chartTrackingRefBased/>
  <w15:docId w15:val="{6E2BC13E-891D-47CE-8FDE-DED71B03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3</TotalTime>
  <Pages>1</Pages>
  <Words>125</Words>
  <Characters>725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</cp:revision>
  <cp:lastPrinted>2022-07-18T22:35:00Z</cp:lastPrinted>
  <dcterms:created xsi:type="dcterms:W3CDTF">2024-03-19T19:28:00Z</dcterms:created>
  <dcterms:modified xsi:type="dcterms:W3CDTF">2024-03-19T19:32:00Z</dcterms:modified>
</cp:coreProperties>
</file>