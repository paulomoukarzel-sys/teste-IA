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B49DE" w14:textId="77777777" w:rsidR="002C6627" w:rsidRDefault="002C6627" w:rsidP="002C6627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EXCELENTÍSSIMA SENHORA DOUTORA JU</w:t>
      </w:r>
      <w:r>
        <w:rPr>
          <w:rFonts w:ascii="Arial" w:eastAsia="Calibri" w:hAnsi="Arial" w:cs="Times New Roman"/>
          <w:sz w:val="24"/>
          <w:szCs w:val="24"/>
        </w:rPr>
        <w:t>Í</w:t>
      </w:r>
      <w:r w:rsidRPr="00980061">
        <w:rPr>
          <w:rFonts w:ascii="Arial" w:eastAsia="Calibri" w:hAnsi="Arial" w:cs="Times New Roman"/>
          <w:sz w:val="24"/>
          <w:szCs w:val="24"/>
        </w:rPr>
        <w:t>ZA DE DIREITO DA</w:t>
      </w:r>
      <w:r>
        <w:rPr>
          <w:rFonts w:ascii="Arial" w:eastAsia="Calibri" w:hAnsi="Arial" w:cs="Times New Roman"/>
          <w:sz w:val="24"/>
          <w:szCs w:val="24"/>
        </w:rPr>
        <w:t xml:space="preserve"> 1ª VARA DA COMARCA DE SANTO AMARO DA IMPERATRIZ.</w:t>
      </w:r>
    </w:p>
    <w:p w14:paraId="664DD444" w14:textId="77777777" w:rsidR="002C6627" w:rsidRPr="00980061" w:rsidRDefault="002C6627" w:rsidP="002C6627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2D5100A" w14:textId="77777777" w:rsidR="002C6627" w:rsidRDefault="002C6627" w:rsidP="002C6627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2D53995" w14:textId="77777777" w:rsidR="002C6627" w:rsidRPr="00136102" w:rsidRDefault="002C6627" w:rsidP="002C6627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90EDCD3" w14:textId="77777777" w:rsidR="002C6627" w:rsidRPr="00136102" w:rsidRDefault="002C6627" w:rsidP="002C6627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A3A605F" w14:textId="77777777" w:rsidR="002C6627" w:rsidRPr="00125702" w:rsidRDefault="002C6627" w:rsidP="002C6627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125702">
        <w:rPr>
          <w:rFonts w:ascii="Arial" w:eastAsia="Calibri" w:hAnsi="Arial" w:cs="Times New Roman"/>
        </w:rPr>
        <w:t>Autos n. 5002830-62.2022.8.24.0057</w:t>
      </w:r>
      <w:r w:rsidRPr="00125702">
        <w:rPr>
          <w:rFonts w:ascii="Arial" w:eastAsia="Calibri" w:hAnsi="Arial" w:cs="Times New Roman"/>
        </w:rPr>
        <w:tab/>
      </w:r>
    </w:p>
    <w:p w14:paraId="1C8FEE90" w14:textId="77777777" w:rsidR="002C6627" w:rsidRDefault="002C6627" w:rsidP="002C6627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8BFB9D1" w14:textId="77777777" w:rsidR="002C6627" w:rsidRPr="00136102" w:rsidRDefault="002C6627" w:rsidP="002C6627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E4866E9" w14:textId="77777777" w:rsidR="002C6627" w:rsidRPr="00136102" w:rsidRDefault="002C6627" w:rsidP="002C6627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7F45AFA" w14:textId="2532C006" w:rsidR="002C6627" w:rsidRDefault="002C6627" w:rsidP="002C6627">
      <w:pPr>
        <w:pStyle w:val="Qualificaodaspartes"/>
        <w:spacing w:line="360" w:lineRule="auto"/>
      </w:pPr>
      <w:r>
        <w:rPr>
          <w:b/>
        </w:rPr>
        <w:t>LUCIANO NIVALDO DE ARAUJO e OUTROS</w:t>
      </w:r>
      <w:r w:rsidRPr="00A814BD">
        <w:t xml:space="preserve">, </w:t>
      </w:r>
      <w:r>
        <w:t xml:space="preserve">já qualificados nos autos da ação declaratória de rescisão contratual n. </w:t>
      </w:r>
      <w:r w:rsidRPr="00125702">
        <w:t>5002830-62.2022.8.24.0057</w:t>
      </w:r>
      <w:r>
        <w:t>,</w:t>
      </w:r>
      <w:r w:rsidRPr="00A814BD">
        <w:t xml:space="preserve"> </w:t>
      </w:r>
      <w:r>
        <w:t>movida contra IMOBILIÁRIA DRUMOND EIRELI e OUTROS, vê</w:t>
      </w:r>
      <w:r w:rsidRPr="00A814BD">
        <w:t xml:space="preserve">m, respeitosamente, </w:t>
      </w:r>
      <w:r>
        <w:t xml:space="preserve">à elevada presença de </w:t>
      </w:r>
      <w:r w:rsidRPr="00A814BD">
        <w:t xml:space="preserve">Vossa Excelência, </w:t>
      </w:r>
      <w:r>
        <w:t>por seu advogado abaixo signatário</w:t>
      </w:r>
      <w:r w:rsidRPr="00A814BD">
        <w:t xml:space="preserve">, </w:t>
      </w:r>
      <w:r>
        <w:t xml:space="preserve">em atenção ao ato ordinatório dos eventos 79 a 81, informar que, ao contrário do que foi informado no aviso de recebimento do evento 60, a requerida ROSEMERI INES KUHSLER </w:t>
      </w:r>
      <w:r>
        <w:rPr>
          <w:u w:val="single"/>
        </w:rPr>
        <w:t>continua trabalhando junto à Imobiliária DRUMOND</w:t>
      </w:r>
      <w:r>
        <w:t xml:space="preserve">, podendo ser encontrada, portanto, na Praça Arnoldo de Souza, n. 71, Centro, São José/SC, CEP n. 88,103-008, consoante anunciado pela própria ROSEMERI em seu </w:t>
      </w:r>
      <w:r>
        <w:rPr>
          <w:i/>
          <w:iCs/>
        </w:rPr>
        <w:t xml:space="preserve">instagram </w:t>
      </w:r>
      <w:r w:rsidRPr="002C6627">
        <w:rPr>
          <w:sz w:val="20"/>
          <w:szCs w:val="18"/>
        </w:rPr>
        <w:t>(</w:t>
      </w:r>
      <w:r w:rsidRPr="002C6627">
        <w:rPr>
          <w:b/>
          <w:bCs w:val="0"/>
          <w:sz w:val="20"/>
          <w:szCs w:val="18"/>
        </w:rPr>
        <w:t>doc. 1</w:t>
      </w:r>
      <w:r w:rsidRPr="002C6627">
        <w:rPr>
          <w:sz w:val="20"/>
          <w:szCs w:val="18"/>
        </w:rPr>
        <w:t>)</w:t>
      </w:r>
      <w:r>
        <w:t>, razão pela qual requer-se citação por meio de oficial de justiça no endereço indicado acima e o prosseguimento do feito, em seus ulteriores termos.</w:t>
      </w:r>
    </w:p>
    <w:p w14:paraId="4AA0C645" w14:textId="0AEF33A6" w:rsidR="002C6627" w:rsidRPr="00125702" w:rsidRDefault="002C6627" w:rsidP="002C6627">
      <w:pPr>
        <w:pStyle w:val="Qualificaodaspartes"/>
        <w:spacing w:line="360" w:lineRule="auto"/>
      </w:pPr>
      <w:r>
        <w:t xml:space="preserve">Na hipótese de não se mostrar exitosa a citação, os autores pleiteiam, desde já, que essa providência seja feita por meio de </w:t>
      </w:r>
      <w:r w:rsidRPr="002C6627">
        <w:rPr>
          <w:i/>
          <w:iCs/>
          <w:u w:val="single"/>
        </w:rPr>
        <w:t>whatsapp</w:t>
      </w:r>
      <w:r>
        <w:rPr>
          <w:i/>
          <w:iCs/>
        </w:rPr>
        <w:t xml:space="preserve"> </w:t>
      </w:r>
      <w:r>
        <w:t xml:space="preserve">no número (48) 99163-1119, que é o utilizado pela requerida Rosemeri </w:t>
      </w:r>
      <w:r w:rsidRPr="002C6627">
        <w:rPr>
          <w:sz w:val="20"/>
          <w:szCs w:val="18"/>
        </w:rPr>
        <w:t>(</w:t>
      </w:r>
      <w:r w:rsidRPr="002C6627">
        <w:rPr>
          <w:b/>
          <w:bCs w:val="0"/>
          <w:sz w:val="20"/>
          <w:szCs w:val="18"/>
        </w:rPr>
        <w:t>doc. 1</w:t>
      </w:r>
      <w:r w:rsidRPr="002C6627">
        <w:rPr>
          <w:sz w:val="20"/>
          <w:szCs w:val="18"/>
        </w:rPr>
        <w:t>)</w:t>
      </w:r>
      <w:r>
        <w:t>.</w:t>
      </w:r>
    </w:p>
    <w:p w14:paraId="13A5F4C2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0AB78F0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2D4B6D73" w14:textId="7CD13688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606EE9">
        <w:rPr>
          <w:rFonts w:ascii="Arial" w:eastAsia="Calibri" w:hAnsi="Arial" w:cs="Times New Roman"/>
          <w:noProof/>
          <w:sz w:val="24"/>
          <w:szCs w:val="24"/>
        </w:rPr>
        <w:t>19 de março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41B29B96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C0795EA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A0F3CB3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5988142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06A39FD7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4E37ACEF" w14:textId="77777777" w:rsidR="000169F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48F21EA5" w14:textId="77777777" w:rsidR="000169F1" w:rsidRDefault="000169F1" w:rsidP="000169F1"/>
    <w:p w14:paraId="7DDB5056" w14:textId="77777777" w:rsidR="00131BEB" w:rsidRPr="000169F1" w:rsidRDefault="00131BEB" w:rsidP="000169F1"/>
    <w:sectPr w:rsidR="00131BEB" w:rsidRPr="000169F1" w:rsidSect="00DF547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14EA92" w14:textId="77777777" w:rsidR="002C6627" w:rsidRDefault="002C6627" w:rsidP="00943258">
      <w:pPr>
        <w:spacing w:after="0" w:line="240" w:lineRule="auto"/>
      </w:pPr>
      <w:r>
        <w:separator/>
      </w:r>
    </w:p>
  </w:endnote>
  <w:endnote w:type="continuationSeparator" w:id="0">
    <w:p w14:paraId="52911ABA" w14:textId="77777777" w:rsidR="002C6627" w:rsidRDefault="002C6627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3FFB1613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56C10EA9" wp14:editId="475C590A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812787974" name="Imagem 181278797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1E8AA821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371110" w14:textId="77777777" w:rsidR="002C6627" w:rsidRDefault="002C6627" w:rsidP="00943258">
      <w:pPr>
        <w:spacing w:after="0" w:line="240" w:lineRule="auto"/>
      </w:pPr>
      <w:r>
        <w:separator/>
      </w:r>
    </w:p>
  </w:footnote>
  <w:footnote w:type="continuationSeparator" w:id="0">
    <w:p w14:paraId="17B6D82A" w14:textId="77777777" w:rsidR="002C6627" w:rsidRDefault="002C6627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BEC74F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624917FE" wp14:editId="292A4C62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330128717" name="Imagem 330128717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EF11B9B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32BCF774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166DF795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627"/>
    <w:rsid w:val="00003F31"/>
    <w:rsid w:val="000169F1"/>
    <w:rsid w:val="0004298B"/>
    <w:rsid w:val="000466E2"/>
    <w:rsid w:val="000620BC"/>
    <w:rsid w:val="00097661"/>
    <w:rsid w:val="000B5DC2"/>
    <w:rsid w:val="000D2270"/>
    <w:rsid w:val="000D228C"/>
    <w:rsid w:val="00131BEB"/>
    <w:rsid w:val="001667B0"/>
    <w:rsid w:val="001761C0"/>
    <w:rsid w:val="0018022B"/>
    <w:rsid w:val="00180518"/>
    <w:rsid w:val="00183BE2"/>
    <w:rsid w:val="001B2B98"/>
    <w:rsid w:val="001B2E75"/>
    <w:rsid w:val="00201F45"/>
    <w:rsid w:val="00207BE4"/>
    <w:rsid w:val="00214E09"/>
    <w:rsid w:val="0024185D"/>
    <w:rsid w:val="00272BFB"/>
    <w:rsid w:val="002865F5"/>
    <w:rsid w:val="00291F6C"/>
    <w:rsid w:val="00292B69"/>
    <w:rsid w:val="002C6627"/>
    <w:rsid w:val="00311F42"/>
    <w:rsid w:val="00377A2E"/>
    <w:rsid w:val="003801CD"/>
    <w:rsid w:val="003A57C5"/>
    <w:rsid w:val="003E46B9"/>
    <w:rsid w:val="00452730"/>
    <w:rsid w:val="0045718C"/>
    <w:rsid w:val="004949AD"/>
    <w:rsid w:val="004F2B78"/>
    <w:rsid w:val="004F384D"/>
    <w:rsid w:val="00501A18"/>
    <w:rsid w:val="005077EA"/>
    <w:rsid w:val="005321DA"/>
    <w:rsid w:val="005859F5"/>
    <w:rsid w:val="005B67EA"/>
    <w:rsid w:val="005E58E2"/>
    <w:rsid w:val="00606EE9"/>
    <w:rsid w:val="0062695C"/>
    <w:rsid w:val="00646A2F"/>
    <w:rsid w:val="00670E81"/>
    <w:rsid w:val="00673228"/>
    <w:rsid w:val="00685BCE"/>
    <w:rsid w:val="00693F8B"/>
    <w:rsid w:val="00696295"/>
    <w:rsid w:val="006C0DFC"/>
    <w:rsid w:val="006E59C2"/>
    <w:rsid w:val="00722DF5"/>
    <w:rsid w:val="00795616"/>
    <w:rsid w:val="00797900"/>
    <w:rsid w:val="007C36DB"/>
    <w:rsid w:val="008071E6"/>
    <w:rsid w:val="00810D34"/>
    <w:rsid w:val="00844D50"/>
    <w:rsid w:val="00855AD0"/>
    <w:rsid w:val="008A0012"/>
    <w:rsid w:val="008E31FF"/>
    <w:rsid w:val="008E377D"/>
    <w:rsid w:val="008F2218"/>
    <w:rsid w:val="008F53CE"/>
    <w:rsid w:val="008F7B29"/>
    <w:rsid w:val="0090226D"/>
    <w:rsid w:val="00924163"/>
    <w:rsid w:val="00924632"/>
    <w:rsid w:val="00925CD6"/>
    <w:rsid w:val="00943258"/>
    <w:rsid w:val="0099682D"/>
    <w:rsid w:val="009F6367"/>
    <w:rsid w:val="00A001FE"/>
    <w:rsid w:val="00A049FC"/>
    <w:rsid w:val="00AD3AF0"/>
    <w:rsid w:val="00B14A81"/>
    <w:rsid w:val="00B24FBE"/>
    <w:rsid w:val="00B5702F"/>
    <w:rsid w:val="00B6363E"/>
    <w:rsid w:val="00B72A9B"/>
    <w:rsid w:val="00B746BA"/>
    <w:rsid w:val="00BA2544"/>
    <w:rsid w:val="00BB622D"/>
    <w:rsid w:val="00BF6B35"/>
    <w:rsid w:val="00C03B4C"/>
    <w:rsid w:val="00C0456B"/>
    <w:rsid w:val="00C30BA4"/>
    <w:rsid w:val="00CB5FC5"/>
    <w:rsid w:val="00D2043A"/>
    <w:rsid w:val="00D32740"/>
    <w:rsid w:val="00D54FF8"/>
    <w:rsid w:val="00D6006A"/>
    <w:rsid w:val="00D9715A"/>
    <w:rsid w:val="00DE0162"/>
    <w:rsid w:val="00DE0552"/>
    <w:rsid w:val="00DF5478"/>
    <w:rsid w:val="00E02C9F"/>
    <w:rsid w:val="00E05790"/>
    <w:rsid w:val="00E26099"/>
    <w:rsid w:val="00E90F3C"/>
    <w:rsid w:val="00E968BB"/>
    <w:rsid w:val="00EA31F4"/>
    <w:rsid w:val="00EB4346"/>
    <w:rsid w:val="00EB67F6"/>
    <w:rsid w:val="00EB717D"/>
    <w:rsid w:val="00EE3903"/>
    <w:rsid w:val="00F11B2C"/>
    <w:rsid w:val="00F22B73"/>
    <w:rsid w:val="00F52B74"/>
    <w:rsid w:val="00F6084F"/>
    <w:rsid w:val="00F939FA"/>
    <w:rsid w:val="00FB3A3F"/>
    <w:rsid w:val="00FB49F9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B7012B"/>
  <w15:chartTrackingRefBased/>
  <w15:docId w15:val="{6E2BC13E-891D-47CE-8FDE-DED71B03E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</Template>
  <TotalTime>53</TotalTime>
  <Pages>1</Pages>
  <Words>207</Words>
  <Characters>1120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51</cp:revision>
  <cp:lastPrinted>2022-07-18T22:35:00Z</cp:lastPrinted>
  <dcterms:created xsi:type="dcterms:W3CDTF">2023-05-19T14:52:00Z</dcterms:created>
  <dcterms:modified xsi:type="dcterms:W3CDTF">2024-03-19T19:28:00Z</dcterms:modified>
</cp:coreProperties>
</file>