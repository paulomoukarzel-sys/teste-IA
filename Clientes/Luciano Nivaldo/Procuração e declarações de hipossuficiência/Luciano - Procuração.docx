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EFE8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6D46638E" w14:textId="77777777" w:rsidR="00B54F49" w:rsidRPr="00634A95" w:rsidRDefault="00B54F49" w:rsidP="00E83C5D">
      <w:pPr>
        <w:pStyle w:val="Qualificao"/>
        <w:ind w:left="0"/>
      </w:pPr>
    </w:p>
    <w:p w14:paraId="40663B58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CFF6314" w14:textId="77777777" w:rsidR="001F2F4B" w:rsidRPr="001F2F4B" w:rsidRDefault="001F2F4B" w:rsidP="001F2F4B">
      <w:pPr>
        <w:pStyle w:val="Qualificao"/>
      </w:pPr>
    </w:p>
    <w:p w14:paraId="5C88D460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0848461D" w14:textId="693A2436" w:rsidR="005B5A7C" w:rsidRPr="00060CEE" w:rsidRDefault="00234087" w:rsidP="00DB2FD0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DD7087" w:rsidRPr="00DD7087">
        <w:rPr>
          <w:b/>
          <w:sz w:val="24"/>
          <w:szCs w:val="24"/>
        </w:rPr>
        <w:t>LUCIANO NIVALDO DE ARAUJO</w:t>
      </w:r>
      <w:r w:rsidR="00DD7087" w:rsidRPr="00DD7087">
        <w:rPr>
          <w:bCs w:val="0"/>
          <w:sz w:val="24"/>
          <w:szCs w:val="24"/>
        </w:rPr>
        <w:t>, brasileiro, casado, gerente de operações, portador do RG n. 2300628, inscrito no CPF/MF sob o n. 823.309.489-72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="00DD7087">
        <w:rPr>
          <w:sz w:val="24"/>
          <w:szCs w:val="24"/>
        </w:rPr>
        <w:t xml:space="preserve">residente e domiciliado </w:t>
      </w:r>
      <w:r w:rsidR="00DD7087" w:rsidRPr="00DD7087">
        <w:rPr>
          <w:sz w:val="24"/>
          <w:szCs w:val="24"/>
        </w:rPr>
        <w:t>na Rua Moura, n. 319, apto n. 905, Barreiros, São José/SC, CEP n. 88117-250</w:t>
      </w:r>
      <w:r w:rsidR="00DD7087">
        <w:rPr>
          <w:sz w:val="24"/>
          <w:szCs w:val="24"/>
        </w:rPr>
        <w:t xml:space="preserve">,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DD7087">
        <w:rPr>
          <w:bCs w:val="0"/>
          <w:sz w:val="24"/>
          <w:szCs w:val="24"/>
        </w:rPr>
        <w:t>s</w:t>
      </w:r>
      <w:r w:rsidR="006541D7">
        <w:rPr>
          <w:bCs w:val="0"/>
          <w:sz w:val="24"/>
          <w:szCs w:val="24"/>
        </w:rPr>
        <w:t xml:space="preserve"> procurador</w:t>
      </w:r>
      <w:r w:rsidR="00DD7087">
        <w:rPr>
          <w:bCs w:val="0"/>
          <w:sz w:val="24"/>
          <w:szCs w:val="24"/>
        </w:rPr>
        <w:t>es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>,</w:t>
      </w:r>
      <w:r w:rsidR="00DD7087">
        <w:rPr>
          <w:sz w:val="24"/>
          <w:szCs w:val="24"/>
        </w:rPr>
        <w:t xml:space="preserve"> e </w:t>
      </w:r>
      <w:r w:rsidR="00DD7087">
        <w:rPr>
          <w:b/>
          <w:bCs w:val="0"/>
          <w:sz w:val="24"/>
          <w:szCs w:val="24"/>
        </w:rPr>
        <w:t>VERA LÚCIA DE ÁVILA MOUKARZEL</w:t>
      </w:r>
      <w:r w:rsidR="00DD7087">
        <w:rPr>
          <w:sz w:val="24"/>
          <w:szCs w:val="24"/>
        </w:rPr>
        <w:t>, brasileira, viúva, advogada inscrita na OAB/SC sob o n. 21.261,</w:t>
      </w:r>
      <w:r w:rsidR="00662163" w:rsidRPr="00414206">
        <w:rPr>
          <w:sz w:val="24"/>
          <w:szCs w:val="24"/>
        </w:rPr>
        <w:t xml:space="preserve">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>, outorgando-lhe</w:t>
      </w:r>
      <w:r w:rsidR="00DD7087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C6226" w:rsidRPr="00414206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0D2745">
        <w:rPr>
          <w:sz w:val="24"/>
          <w:szCs w:val="24"/>
          <w:u w:val="single"/>
        </w:rPr>
        <w:t xml:space="preserve">sobretudo </w:t>
      </w:r>
      <w:r w:rsidR="00DD7087">
        <w:rPr>
          <w:sz w:val="24"/>
          <w:szCs w:val="24"/>
          <w:u w:val="single"/>
        </w:rPr>
        <w:t>para ajuizar ação de rescisão contratual, cumulada com indenização por danos materiais e morais, em relação ao contrato particular de compromisso de compra e venda do imóvel localizado no bairro Invernadinha, Rancho Queimado/SC</w:t>
      </w:r>
      <w:r w:rsidR="00464F62">
        <w:rPr>
          <w:sz w:val="24"/>
          <w:szCs w:val="24"/>
          <w:u w:val="single"/>
        </w:rPr>
        <w:t xml:space="preserve">, podendo realizar e postular quaisquer medidas judiciais, inclusive recursais, e extrajudiciais que se fizerem necessárias à </w:t>
      </w:r>
      <w:r w:rsidR="008A4E27">
        <w:rPr>
          <w:sz w:val="24"/>
          <w:szCs w:val="24"/>
          <w:u w:val="single"/>
        </w:rPr>
        <w:t xml:space="preserve">sua </w:t>
      </w:r>
      <w:r w:rsidR="00464F62">
        <w:rPr>
          <w:sz w:val="24"/>
          <w:szCs w:val="24"/>
          <w:u w:val="single"/>
        </w:rPr>
        <w:t>ampla defesa</w:t>
      </w:r>
      <w:r w:rsidRPr="00414206">
        <w:rPr>
          <w:sz w:val="24"/>
          <w:szCs w:val="24"/>
        </w:rPr>
        <w:t xml:space="preserve">. </w:t>
      </w:r>
      <w:r w:rsidR="000D2745">
        <w:rPr>
          <w:sz w:val="24"/>
          <w:szCs w:val="24"/>
        </w:rPr>
        <w:t>O</w:t>
      </w:r>
      <w:r w:rsidR="00DD7087">
        <w:rPr>
          <w:sz w:val="24"/>
          <w:szCs w:val="24"/>
        </w:rPr>
        <w:t>s</w:t>
      </w:r>
      <w:r w:rsidR="000D2745">
        <w:rPr>
          <w:sz w:val="24"/>
          <w:szCs w:val="24"/>
        </w:rPr>
        <w:t xml:space="preserve"> outorgado</w:t>
      </w:r>
      <w:r w:rsidR="00DD7087">
        <w:rPr>
          <w:sz w:val="24"/>
          <w:szCs w:val="24"/>
        </w:rPr>
        <w:t>s</w:t>
      </w:r>
      <w:r w:rsidR="000D2745">
        <w:rPr>
          <w:sz w:val="24"/>
          <w:szCs w:val="24"/>
        </w:rPr>
        <w:t xml:space="preserve"> pode</w:t>
      </w:r>
      <w:r w:rsidR="00DD7087">
        <w:rPr>
          <w:sz w:val="24"/>
          <w:szCs w:val="24"/>
        </w:rPr>
        <w:t>m</w:t>
      </w:r>
      <w:r w:rsidR="000D2745"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7B674D7" w14:textId="77777777" w:rsidR="00234087" w:rsidRPr="00BC0D7C" w:rsidRDefault="00AE66B4" w:rsidP="00234087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DD7087">
        <w:rPr>
          <w:noProof/>
          <w:sz w:val="24"/>
          <w:szCs w:val="24"/>
        </w:rPr>
        <w:t>28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0DAD3FB0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4A7105C6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3FC5296E" w14:textId="77777777" w:rsidR="00DD7087" w:rsidRDefault="00DD7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DD7087">
        <w:rPr>
          <w:b/>
          <w:sz w:val="24"/>
          <w:szCs w:val="24"/>
        </w:rPr>
        <w:t>LUCIANO NIVALDO DE ARAUJO</w:t>
      </w:r>
      <w:r w:rsidRPr="00F51C48">
        <w:rPr>
          <w:sz w:val="24"/>
          <w:szCs w:val="24"/>
        </w:rPr>
        <w:t xml:space="preserve"> </w:t>
      </w:r>
    </w:p>
    <w:p w14:paraId="67EB13AF" w14:textId="55C7B946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D7087" w:rsidRPr="00DD7087">
        <w:rPr>
          <w:bCs w:val="0"/>
          <w:sz w:val="24"/>
          <w:szCs w:val="24"/>
        </w:rPr>
        <w:t>823.309.489-72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9B775" w14:textId="77777777" w:rsidR="00DD7087" w:rsidRDefault="00DD7087">
      <w:pPr>
        <w:spacing w:after="0" w:line="240" w:lineRule="auto"/>
      </w:pPr>
      <w:r>
        <w:separator/>
      </w:r>
    </w:p>
  </w:endnote>
  <w:endnote w:type="continuationSeparator" w:id="0">
    <w:p w14:paraId="2E0C9A6B" w14:textId="77777777" w:rsidR="00DD7087" w:rsidRDefault="00DD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0D6C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67C96C" w14:textId="77777777" w:rsidR="00DA4103" w:rsidRDefault="00DD708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7E13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C882" w14:textId="77777777" w:rsidR="001075F5" w:rsidRDefault="00DD7087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76CD1424" w14:textId="77777777" w:rsidR="003A69B5" w:rsidRPr="003A69B5" w:rsidRDefault="00DD7087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457A0" w14:textId="77777777" w:rsidR="00DD7087" w:rsidRDefault="00DD7087">
      <w:pPr>
        <w:spacing w:after="0" w:line="240" w:lineRule="auto"/>
      </w:pPr>
      <w:r>
        <w:separator/>
      </w:r>
    </w:p>
  </w:footnote>
  <w:footnote w:type="continuationSeparator" w:id="0">
    <w:p w14:paraId="4C59B8AA" w14:textId="77777777" w:rsidR="00DD7087" w:rsidRDefault="00DD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1596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6FC887" w14:textId="77777777" w:rsidR="00DA4103" w:rsidRDefault="00DD708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92FE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15003D26" wp14:editId="45369852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D32078" w14:textId="77777777" w:rsidR="003234B2" w:rsidRDefault="00DD7087" w:rsidP="003234B2">
    <w:pPr>
      <w:pStyle w:val="Cabealho"/>
      <w:rPr>
        <w:lang w:val="en-US"/>
      </w:rPr>
    </w:pPr>
  </w:p>
  <w:p w14:paraId="5A9181B8" w14:textId="77777777" w:rsidR="003234B2" w:rsidRDefault="00DD7087" w:rsidP="003234B2">
    <w:pPr>
      <w:pStyle w:val="Cabealho"/>
      <w:rPr>
        <w:lang w:val="en-US"/>
      </w:rPr>
    </w:pPr>
  </w:p>
  <w:p w14:paraId="1B2A5FCA" w14:textId="77777777" w:rsidR="003234B2" w:rsidRDefault="00DD7087" w:rsidP="003234B2">
    <w:pPr>
      <w:pStyle w:val="Cabealho"/>
      <w:rPr>
        <w:lang w:val="en-US"/>
      </w:rPr>
    </w:pPr>
  </w:p>
  <w:p w14:paraId="43A98A18" w14:textId="77777777" w:rsidR="003234B2" w:rsidRDefault="00DD7087" w:rsidP="003234B2">
    <w:pPr>
      <w:pStyle w:val="Cabealho"/>
      <w:rPr>
        <w:lang w:val="en-US"/>
      </w:rPr>
    </w:pPr>
  </w:p>
  <w:p w14:paraId="5A23A005" w14:textId="77777777" w:rsidR="003234B2" w:rsidRPr="00CE7FBB" w:rsidRDefault="00DD7087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D785" w14:textId="77777777" w:rsidR="00EE420F" w:rsidRDefault="00DD7087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A05F12B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4101CF05" w14:textId="77777777" w:rsidR="00EE420F" w:rsidRDefault="00DD7087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D6FC8D5" w14:textId="77777777" w:rsidR="001075F5" w:rsidRPr="005B5AA3" w:rsidRDefault="00DD7087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4478814C" w14:textId="77777777" w:rsidR="00DA4103" w:rsidRDefault="00DD7087" w:rsidP="00060CEE">
    <w:pPr>
      <w:pStyle w:val="Cabealho"/>
      <w:jc w:val="center"/>
    </w:pPr>
  </w:p>
  <w:p w14:paraId="5E052C6E" w14:textId="77777777" w:rsidR="001075F5" w:rsidRDefault="00DD7087" w:rsidP="001075F5">
    <w:pPr>
      <w:pStyle w:val="Cabealho"/>
    </w:pPr>
  </w:p>
  <w:p w14:paraId="0786606A" w14:textId="77777777" w:rsidR="001075F5" w:rsidRPr="001075F5" w:rsidRDefault="00DD7087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87"/>
    <w:rsid w:val="00055EC8"/>
    <w:rsid w:val="00084BA5"/>
    <w:rsid w:val="000D2745"/>
    <w:rsid w:val="001A1FF2"/>
    <w:rsid w:val="001E322D"/>
    <w:rsid w:val="001F2F4B"/>
    <w:rsid w:val="00224C90"/>
    <w:rsid w:val="00234087"/>
    <w:rsid w:val="00295B2A"/>
    <w:rsid w:val="002A4B1F"/>
    <w:rsid w:val="002C6226"/>
    <w:rsid w:val="002D098D"/>
    <w:rsid w:val="00317DA1"/>
    <w:rsid w:val="00373F07"/>
    <w:rsid w:val="003D1A41"/>
    <w:rsid w:val="003D6D3D"/>
    <w:rsid w:val="003E3EA8"/>
    <w:rsid w:val="00414206"/>
    <w:rsid w:val="00452A4D"/>
    <w:rsid w:val="00464F62"/>
    <w:rsid w:val="00485B9F"/>
    <w:rsid w:val="004B6B46"/>
    <w:rsid w:val="004C096D"/>
    <w:rsid w:val="005424BF"/>
    <w:rsid w:val="00551A16"/>
    <w:rsid w:val="005A7FBD"/>
    <w:rsid w:val="005B5A7C"/>
    <w:rsid w:val="00613608"/>
    <w:rsid w:val="006208D2"/>
    <w:rsid w:val="00633951"/>
    <w:rsid w:val="00634A95"/>
    <w:rsid w:val="006541D7"/>
    <w:rsid w:val="00662163"/>
    <w:rsid w:val="00671B27"/>
    <w:rsid w:val="006B51D8"/>
    <w:rsid w:val="00723FEF"/>
    <w:rsid w:val="00726EAB"/>
    <w:rsid w:val="00736AF5"/>
    <w:rsid w:val="007C0594"/>
    <w:rsid w:val="007F445B"/>
    <w:rsid w:val="00870CCC"/>
    <w:rsid w:val="008A4E27"/>
    <w:rsid w:val="00937156"/>
    <w:rsid w:val="00A83225"/>
    <w:rsid w:val="00AD7B67"/>
    <w:rsid w:val="00AE66B4"/>
    <w:rsid w:val="00B54F49"/>
    <w:rsid w:val="00B85F8D"/>
    <w:rsid w:val="00BB0E28"/>
    <w:rsid w:val="00BB38FD"/>
    <w:rsid w:val="00C06813"/>
    <w:rsid w:val="00C16DA8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DD7087"/>
    <w:rsid w:val="00E242DD"/>
    <w:rsid w:val="00E574A2"/>
    <w:rsid w:val="00E576D7"/>
    <w:rsid w:val="00E83C5D"/>
    <w:rsid w:val="00E979C8"/>
    <w:rsid w:val="00F51C48"/>
    <w:rsid w:val="00F74AFA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8D8C1"/>
  <w15:chartTrackingRefBased/>
  <w15:docId w15:val="{FC18C8A6-7129-4A00-A35C-F010C846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4</TotalTime>
  <Pages>1</Pages>
  <Words>238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dcterms:created xsi:type="dcterms:W3CDTF">2022-06-28T19:53:00Z</dcterms:created>
  <dcterms:modified xsi:type="dcterms:W3CDTF">2022-06-28T19:57:00Z</dcterms:modified>
</cp:coreProperties>
</file>