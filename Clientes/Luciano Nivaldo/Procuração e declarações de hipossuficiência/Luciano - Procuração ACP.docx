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EFE8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D46638E" w14:textId="77777777" w:rsidR="00B54F49" w:rsidRPr="00634A95" w:rsidRDefault="00B54F49" w:rsidP="00E83C5D">
      <w:pPr>
        <w:pStyle w:val="Qualificao"/>
        <w:ind w:left="0"/>
      </w:pPr>
    </w:p>
    <w:p w14:paraId="40663B58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CFF6314" w14:textId="77777777" w:rsidR="001F2F4B" w:rsidRPr="001F2F4B" w:rsidRDefault="001F2F4B" w:rsidP="001F2F4B">
      <w:pPr>
        <w:pStyle w:val="Qualificao"/>
      </w:pPr>
    </w:p>
    <w:p w14:paraId="5C88D460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0848461D" w14:textId="3951D276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DD7087" w:rsidRPr="00DD7087">
        <w:rPr>
          <w:b/>
          <w:sz w:val="24"/>
          <w:szCs w:val="24"/>
        </w:rPr>
        <w:t>LUCIANO NIVALDO DE ARAUJO</w:t>
      </w:r>
      <w:r w:rsidR="00DD7087" w:rsidRPr="00DD7087">
        <w:rPr>
          <w:bCs w:val="0"/>
          <w:sz w:val="24"/>
          <w:szCs w:val="24"/>
        </w:rPr>
        <w:t>, brasileiro, casado, gerente de operações, portador do RG n. 2300628, inscrito no CPF/MF sob o n. 823.309.489-72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="00DD7087">
        <w:rPr>
          <w:sz w:val="24"/>
          <w:szCs w:val="24"/>
        </w:rPr>
        <w:t xml:space="preserve">residente e domiciliado </w:t>
      </w:r>
      <w:r w:rsidR="00DD7087" w:rsidRPr="00DD7087">
        <w:rPr>
          <w:sz w:val="24"/>
          <w:szCs w:val="24"/>
        </w:rPr>
        <w:t>na Rua Moura, n. 319, apto n. 905, Barreiros, São José/SC, CEP n. 88117-250</w:t>
      </w:r>
      <w:r w:rsidR="00DD7087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DD7087">
        <w:rPr>
          <w:bCs w:val="0"/>
          <w:sz w:val="24"/>
          <w:szCs w:val="24"/>
        </w:rPr>
        <w:t>s</w:t>
      </w:r>
      <w:r w:rsidR="006541D7">
        <w:rPr>
          <w:bCs w:val="0"/>
          <w:sz w:val="24"/>
          <w:szCs w:val="24"/>
        </w:rPr>
        <w:t xml:space="preserve"> procurador</w:t>
      </w:r>
      <w:r w:rsidR="00DD7087">
        <w:rPr>
          <w:bCs w:val="0"/>
          <w:sz w:val="24"/>
          <w:szCs w:val="24"/>
        </w:rPr>
        <w:t>es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>,</w:t>
      </w:r>
      <w:r w:rsidR="00DD7087">
        <w:rPr>
          <w:sz w:val="24"/>
          <w:szCs w:val="24"/>
        </w:rPr>
        <w:t xml:space="preserve"> e </w:t>
      </w:r>
      <w:r w:rsidR="00DD7087">
        <w:rPr>
          <w:b/>
          <w:bCs w:val="0"/>
          <w:sz w:val="24"/>
          <w:szCs w:val="24"/>
        </w:rPr>
        <w:t>VERA LÚCIA DE ÁVILA MOUKARZEL</w:t>
      </w:r>
      <w:r w:rsidR="00DD7087">
        <w:rPr>
          <w:sz w:val="24"/>
          <w:szCs w:val="24"/>
        </w:rPr>
        <w:t>, brasileira, viúva, advogada inscrita na OAB/SC sob o n. 21.261,</w:t>
      </w:r>
      <w:r w:rsidR="00662163" w:rsidRPr="00414206">
        <w:rPr>
          <w:sz w:val="24"/>
          <w:szCs w:val="24"/>
        </w:rPr>
        <w:t xml:space="preserve">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>, outorgando-lhe</w:t>
      </w:r>
      <w:r w:rsidR="00DD7087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C6226" w:rsidRPr="00414206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AD29BB">
        <w:rPr>
          <w:sz w:val="24"/>
          <w:szCs w:val="24"/>
          <w:u w:val="single"/>
        </w:rPr>
        <w:t xml:space="preserve">no que diz respeito aos autos da ação civil pública n. </w:t>
      </w:r>
      <w:r w:rsidR="00AD29BB" w:rsidRPr="00AD29BB">
        <w:rPr>
          <w:sz w:val="24"/>
          <w:szCs w:val="24"/>
          <w:u w:val="single"/>
        </w:rPr>
        <w:t>5000422-98.2022.8.24.0057</w:t>
      </w:r>
      <w:r w:rsidR="00AD29BB">
        <w:rPr>
          <w:sz w:val="24"/>
          <w:szCs w:val="24"/>
          <w:u w:val="single"/>
        </w:rPr>
        <w:t>, em tramitação perante</w:t>
      </w:r>
      <w:r w:rsidR="00C55CD0">
        <w:rPr>
          <w:sz w:val="24"/>
          <w:szCs w:val="24"/>
          <w:u w:val="single"/>
        </w:rPr>
        <w:t xml:space="preserve"> a 2ª Vara da Comarca de Santo Amaro da Imperatriz/SC</w:t>
      </w:r>
      <w:r w:rsidR="00464F62">
        <w:rPr>
          <w:sz w:val="24"/>
          <w:szCs w:val="24"/>
          <w:u w:val="single"/>
        </w:rPr>
        <w:t xml:space="preserve">, 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>O</w:t>
      </w:r>
      <w:r w:rsidR="00DD7087">
        <w:rPr>
          <w:sz w:val="24"/>
          <w:szCs w:val="24"/>
        </w:rPr>
        <w:t>s</w:t>
      </w:r>
      <w:r w:rsidR="000D2745">
        <w:rPr>
          <w:sz w:val="24"/>
          <w:szCs w:val="24"/>
        </w:rPr>
        <w:t xml:space="preserve"> outorgado</w:t>
      </w:r>
      <w:r w:rsidR="00DD7087">
        <w:rPr>
          <w:sz w:val="24"/>
          <w:szCs w:val="24"/>
        </w:rPr>
        <w:t>s</w:t>
      </w:r>
      <w:r w:rsidR="000D2745">
        <w:rPr>
          <w:sz w:val="24"/>
          <w:szCs w:val="24"/>
        </w:rPr>
        <w:t xml:space="preserve"> pode</w:t>
      </w:r>
      <w:r w:rsidR="00DD7087">
        <w:rPr>
          <w:sz w:val="24"/>
          <w:szCs w:val="24"/>
        </w:rPr>
        <w:t>m</w:t>
      </w:r>
      <w:r w:rsidR="000D2745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7B674D7" w14:textId="17A9D838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5B2BF5">
        <w:rPr>
          <w:noProof/>
          <w:sz w:val="24"/>
          <w:szCs w:val="24"/>
        </w:rPr>
        <w:t>28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0DAD3FB0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4A7105C6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3FC5296E" w14:textId="77777777" w:rsidR="00DD7087" w:rsidRDefault="00DD7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DD7087">
        <w:rPr>
          <w:b/>
          <w:sz w:val="24"/>
          <w:szCs w:val="24"/>
        </w:rPr>
        <w:t>LUCIANO NIVALDO DE ARAUJO</w:t>
      </w:r>
      <w:r w:rsidRPr="00F51C48">
        <w:rPr>
          <w:sz w:val="24"/>
          <w:szCs w:val="24"/>
        </w:rPr>
        <w:t xml:space="preserve"> </w:t>
      </w:r>
    </w:p>
    <w:p w14:paraId="67EB13AF" w14:textId="55C7B946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D7087" w:rsidRPr="00DD7087">
        <w:rPr>
          <w:bCs w:val="0"/>
          <w:sz w:val="24"/>
          <w:szCs w:val="24"/>
        </w:rPr>
        <w:t>823.309.489-72</w:t>
      </w:r>
    </w:p>
    <w:sectPr w:rsidR="00AE66B4" w:rsidRPr="00F51C48" w:rsidSect="00DB2F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9B775" w14:textId="77777777" w:rsidR="00DD7087" w:rsidRDefault="00DD7087">
      <w:pPr>
        <w:spacing w:after="0" w:line="240" w:lineRule="auto"/>
      </w:pPr>
      <w:r>
        <w:separator/>
      </w:r>
    </w:p>
  </w:endnote>
  <w:endnote w:type="continuationSeparator" w:id="0">
    <w:p w14:paraId="2E0C9A6B" w14:textId="77777777" w:rsidR="00DD7087" w:rsidRDefault="00DD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0D6C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67C96C" w14:textId="77777777" w:rsidR="00DA4103" w:rsidRDefault="00C55CD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7E13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C882" w14:textId="77777777" w:rsidR="001075F5" w:rsidRDefault="00C55CD0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76CD1424" w14:textId="77777777" w:rsidR="003A69B5" w:rsidRPr="003A69B5" w:rsidRDefault="00C55CD0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57A0" w14:textId="77777777" w:rsidR="00DD7087" w:rsidRDefault="00DD7087">
      <w:pPr>
        <w:spacing w:after="0" w:line="240" w:lineRule="auto"/>
      </w:pPr>
      <w:r>
        <w:separator/>
      </w:r>
    </w:p>
  </w:footnote>
  <w:footnote w:type="continuationSeparator" w:id="0">
    <w:p w14:paraId="4C59B8AA" w14:textId="77777777" w:rsidR="00DD7087" w:rsidRDefault="00DD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1596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6FC887" w14:textId="77777777" w:rsidR="00DA4103" w:rsidRDefault="00C55CD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92FE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15003D26" wp14:editId="45369852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D32078" w14:textId="77777777" w:rsidR="003234B2" w:rsidRDefault="00C55CD0" w:rsidP="003234B2">
    <w:pPr>
      <w:pStyle w:val="Cabealho"/>
      <w:rPr>
        <w:lang w:val="en-US"/>
      </w:rPr>
    </w:pPr>
  </w:p>
  <w:p w14:paraId="5A9181B8" w14:textId="77777777" w:rsidR="003234B2" w:rsidRDefault="00C55CD0" w:rsidP="003234B2">
    <w:pPr>
      <w:pStyle w:val="Cabealho"/>
      <w:rPr>
        <w:lang w:val="en-US"/>
      </w:rPr>
    </w:pPr>
  </w:p>
  <w:p w14:paraId="1B2A5FCA" w14:textId="77777777" w:rsidR="003234B2" w:rsidRDefault="00C55CD0" w:rsidP="003234B2">
    <w:pPr>
      <w:pStyle w:val="Cabealho"/>
      <w:rPr>
        <w:lang w:val="en-US"/>
      </w:rPr>
    </w:pPr>
  </w:p>
  <w:p w14:paraId="43A98A18" w14:textId="77777777" w:rsidR="003234B2" w:rsidRDefault="00C55CD0" w:rsidP="003234B2">
    <w:pPr>
      <w:pStyle w:val="Cabealho"/>
      <w:rPr>
        <w:lang w:val="en-US"/>
      </w:rPr>
    </w:pPr>
  </w:p>
  <w:p w14:paraId="5A23A005" w14:textId="77777777" w:rsidR="003234B2" w:rsidRPr="00CE7FBB" w:rsidRDefault="00C55CD0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D785" w14:textId="77777777" w:rsidR="00EE420F" w:rsidRDefault="00C55CD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A05F12B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4101CF05" w14:textId="77777777" w:rsidR="00EE420F" w:rsidRDefault="00C55CD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D6FC8D5" w14:textId="77777777" w:rsidR="001075F5" w:rsidRPr="005B5AA3" w:rsidRDefault="00C55CD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478814C" w14:textId="77777777" w:rsidR="00DA4103" w:rsidRDefault="00C55CD0" w:rsidP="00060CEE">
    <w:pPr>
      <w:pStyle w:val="Cabealho"/>
      <w:jc w:val="center"/>
    </w:pPr>
  </w:p>
  <w:p w14:paraId="5E052C6E" w14:textId="77777777" w:rsidR="001075F5" w:rsidRDefault="00C55CD0" w:rsidP="001075F5">
    <w:pPr>
      <w:pStyle w:val="Cabealho"/>
    </w:pPr>
  </w:p>
  <w:p w14:paraId="0786606A" w14:textId="77777777" w:rsidR="001075F5" w:rsidRPr="001075F5" w:rsidRDefault="00C55CD0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87"/>
    <w:rsid w:val="00055EC8"/>
    <w:rsid w:val="00084BA5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414206"/>
    <w:rsid w:val="00452A4D"/>
    <w:rsid w:val="00464F62"/>
    <w:rsid w:val="00485B9F"/>
    <w:rsid w:val="004B6B46"/>
    <w:rsid w:val="004C096D"/>
    <w:rsid w:val="005424BF"/>
    <w:rsid w:val="00551A16"/>
    <w:rsid w:val="005A7FBD"/>
    <w:rsid w:val="005B2BF5"/>
    <w:rsid w:val="005B5A7C"/>
    <w:rsid w:val="00613608"/>
    <w:rsid w:val="006208D2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937156"/>
    <w:rsid w:val="00A83225"/>
    <w:rsid w:val="00AD29BB"/>
    <w:rsid w:val="00AD7B67"/>
    <w:rsid w:val="00AE66B4"/>
    <w:rsid w:val="00B54F49"/>
    <w:rsid w:val="00B85F8D"/>
    <w:rsid w:val="00BB0E28"/>
    <w:rsid w:val="00BB38FD"/>
    <w:rsid w:val="00C06813"/>
    <w:rsid w:val="00C16DA8"/>
    <w:rsid w:val="00C55CD0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D7087"/>
    <w:rsid w:val="00E242DD"/>
    <w:rsid w:val="00E574A2"/>
    <w:rsid w:val="00E576D7"/>
    <w:rsid w:val="00E83C5D"/>
    <w:rsid w:val="00E979C8"/>
    <w:rsid w:val="00F51C48"/>
    <w:rsid w:val="00F74AFA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8D8C1"/>
  <w15:chartTrackingRefBased/>
  <w15:docId w15:val="{FC18C8A6-7129-4A00-A35C-F010C846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D1182-1F11-4CAD-9C61-CE9F18267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2</TotalTime>
  <Pages>1</Pages>
  <Words>217</Words>
  <Characters>1241</Characters>
  <Application>Microsoft Office Word</Application>
  <DocSecurity>0</DocSecurity>
  <Lines>26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dcterms:created xsi:type="dcterms:W3CDTF">2022-06-28T20:03:00Z</dcterms:created>
  <dcterms:modified xsi:type="dcterms:W3CDTF">2022-06-28T20:04:00Z</dcterms:modified>
</cp:coreProperties>
</file>