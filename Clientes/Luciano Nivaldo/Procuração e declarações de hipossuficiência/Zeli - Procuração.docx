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FEEFE8" w14:textId="77777777" w:rsidR="001F2F4B" w:rsidRDefault="001F2F4B" w:rsidP="00AE66B4">
      <w:pPr>
        <w:pStyle w:val="Destino"/>
        <w:spacing w:before="0"/>
        <w:ind w:left="-1134"/>
        <w:jc w:val="center"/>
        <w:rPr>
          <w:rFonts w:ascii="Umbra BT" w:hAnsi="Umbra BT"/>
          <w:sz w:val="32"/>
          <w:szCs w:val="32"/>
        </w:rPr>
      </w:pPr>
    </w:p>
    <w:p w14:paraId="6D46638E" w14:textId="77777777" w:rsidR="00B54F49" w:rsidRPr="00634A95" w:rsidRDefault="00B54F49" w:rsidP="00E83C5D">
      <w:pPr>
        <w:pStyle w:val="Qualificao"/>
        <w:ind w:left="0"/>
      </w:pPr>
    </w:p>
    <w:p w14:paraId="40663B58" w14:textId="77777777" w:rsidR="00234087" w:rsidRPr="00E83C5D" w:rsidRDefault="00B54F49" w:rsidP="00E83C5D">
      <w:pPr>
        <w:pStyle w:val="Destino"/>
        <w:spacing w:before="0"/>
        <w:jc w:val="center"/>
        <w:rPr>
          <w:rFonts w:ascii="Calisto MT" w:hAnsi="Calisto MT" w:cs="Aparajita"/>
          <w:b/>
          <w:bCs/>
          <w:sz w:val="36"/>
          <w:szCs w:val="36"/>
        </w:rPr>
      </w:pPr>
      <w:r w:rsidRPr="00E83C5D">
        <w:rPr>
          <w:rFonts w:ascii="Calisto MT" w:hAnsi="Calisto MT" w:cs="Aparajita"/>
          <w:b/>
          <w:bCs/>
          <w:sz w:val="36"/>
          <w:szCs w:val="36"/>
        </w:rPr>
        <w:t>PROCURAÇÃO</w:t>
      </w:r>
    </w:p>
    <w:p w14:paraId="2CFF6314" w14:textId="77777777" w:rsidR="001F2F4B" w:rsidRPr="001F2F4B" w:rsidRDefault="001F2F4B" w:rsidP="001F2F4B">
      <w:pPr>
        <w:pStyle w:val="Qualificao"/>
      </w:pPr>
    </w:p>
    <w:p w14:paraId="5C88D460" w14:textId="77777777" w:rsidR="002A4B1F" w:rsidRDefault="002A4B1F" w:rsidP="00AE66B4">
      <w:pPr>
        <w:pStyle w:val="Qualificao"/>
        <w:spacing w:before="0" w:line="360" w:lineRule="auto"/>
        <w:ind w:left="0" w:firstLine="1418"/>
        <w:jc w:val="both"/>
      </w:pPr>
    </w:p>
    <w:p w14:paraId="5ADD9C8A" w14:textId="33BD93B4" w:rsidR="006D01BA" w:rsidRPr="00060CEE" w:rsidRDefault="00234087" w:rsidP="006D01BA">
      <w:pPr>
        <w:pStyle w:val="Qualificao"/>
        <w:spacing w:before="0" w:line="360" w:lineRule="auto"/>
        <w:ind w:left="-567" w:firstLine="1418"/>
        <w:jc w:val="both"/>
        <w:rPr>
          <w:sz w:val="24"/>
          <w:szCs w:val="24"/>
        </w:rPr>
      </w:pPr>
      <w:r w:rsidRPr="00414206">
        <w:rPr>
          <w:sz w:val="24"/>
          <w:szCs w:val="24"/>
        </w:rPr>
        <w:t xml:space="preserve">Pelo presente instrumento particular de procuração, </w:t>
      </w:r>
      <w:bookmarkStart w:id="0" w:name="_Hlk511828241"/>
      <w:r w:rsidR="00B77C5E" w:rsidRPr="00B77C5E">
        <w:rPr>
          <w:b/>
          <w:sz w:val="24"/>
          <w:szCs w:val="24"/>
        </w:rPr>
        <w:t>ZELI CATARINA DA CONCEIÇÃO</w:t>
      </w:r>
      <w:r w:rsidR="00B77C5E" w:rsidRPr="00B77C5E">
        <w:rPr>
          <w:bCs w:val="0"/>
          <w:sz w:val="24"/>
          <w:szCs w:val="24"/>
        </w:rPr>
        <w:t>, brasileira, casada, do lar, portadora do RG n. 2508603, inscrita no CPF/MF sob o n. 712.091.159-72</w:t>
      </w:r>
      <w:r w:rsidR="00295B2A" w:rsidRPr="00414206">
        <w:rPr>
          <w:sz w:val="24"/>
          <w:szCs w:val="24"/>
        </w:rPr>
        <w:t>,</w:t>
      </w:r>
      <w:r w:rsidR="00295B2A">
        <w:rPr>
          <w:sz w:val="24"/>
          <w:szCs w:val="24"/>
        </w:rPr>
        <w:t xml:space="preserve"> </w:t>
      </w:r>
      <w:r w:rsidR="00DD7087">
        <w:rPr>
          <w:sz w:val="24"/>
          <w:szCs w:val="24"/>
        </w:rPr>
        <w:t>residente e domiciliad</w:t>
      </w:r>
      <w:r w:rsidR="00B77C5E">
        <w:rPr>
          <w:sz w:val="24"/>
          <w:szCs w:val="24"/>
        </w:rPr>
        <w:t>a</w:t>
      </w:r>
      <w:r w:rsidR="00DD7087">
        <w:rPr>
          <w:sz w:val="24"/>
          <w:szCs w:val="24"/>
        </w:rPr>
        <w:t xml:space="preserve"> </w:t>
      </w:r>
      <w:r w:rsidR="00DD7087" w:rsidRPr="00DD7087">
        <w:rPr>
          <w:sz w:val="24"/>
          <w:szCs w:val="24"/>
        </w:rPr>
        <w:t>na Rua Moura, n. 319, apto n. 905, Barreiros, São José/SC, CEP n. 88117-250</w:t>
      </w:r>
      <w:r w:rsidR="00DD7087">
        <w:rPr>
          <w:sz w:val="24"/>
          <w:szCs w:val="24"/>
        </w:rPr>
        <w:t xml:space="preserve">, </w:t>
      </w:r>
      <w:r w:rsidRPr="00414206">
        <w:rPr>
          <w:bCs w:val="0"/>
          <w:sz w:val="24"/>
          <w:szCs w:val="24"/>
        </w:rPr>
        <w:t xml:space="preserve">nomeia e </w:t>
      </w:r>
      <w:r w:rsidR="001F2F4B" w:rsidRPr="00414206">
        <w:rPr>
          <w:bCs w:val="0"/>
          <w:sz w:val="24"/>
          <w:szCs w:val="24"/>
        </w:rPr>
        <w:t>co</w:t>
      </w:r>
      <w:r w:rsidR="00CD55FE" w:rsidRPr="00414206">
        <w:rPr>
          <w:bCs w:val="0"/>
          <w:sz w:val="24"/>
          <w:szCs w:val="24"/>
        </w:rPr>
        <w:t>n</w:t>
      </w:r>
      <w:r w:rsidRPr="00414206">
        <w:rPr>
          <w:bCs w:val="0"/>
          <w:sz w:val="24"/>
          <w:szCs w:val="24"/>
        </w:rPr>
        <w:t>stitu</w:t>
      </w:r>
      <w:r w:rsidR="001F2F4B" w:rsidRPr="00414206">
        <w:rPr>
          <w:bCs w:val="0"/>
          <w:sz w:val="24"/>
          <w:szCs w:val="24"/>
        </w:rPr>
        <w:t>i</w:t>
      </w:r>
      <w:r w:rsidR="002D098D" w:rsidRPr="00414206">
        <w:rPr>
          <w:bCs w:val="0"/>
          <w:sz w:val="24"/>
          <w:szCs w:val="24"/>
        </w:rPr>
        <w:t xml:space="preserve"> </w:t>
      </w:r>
      <w:r w:rsidR="005424BF" w:rsidRPr="00414206">
        <w:rPr>
          <w:bCs w:val="0"/>
          <w:sz w:val="24"/>
          <w:szCs w:val="24"/>
        </w:rPr>
        <w:t>s</w:t>
      </w:r>
      <w:r w:rsidR="00B85F8D">
        <w:rPr>
          <w:bCs w:val="0"/>
          <w:sz w:val="24"/>
          <w:szCs w:val="24"/>
        </w:rPr>
        <w:t>eu</w:t>
      </w:r>
      <w:r w:rsidR="00DD7087">
        <w:rPr>
          <w:bCs w:val="0"/>
          <w:sz w:val="24"/>
          <w:szCs w:val="24"/>
        </w:rPr>
        <w:t>s</w:t>
      </w:r>
      <w:r w:rsidR="006541D7">
        <w:rPr>
          <w:bCs w:val="0"/>
          <w:sz w:val="24"/>
          <w:szCs w:val="24"/>
        </w:rPr>
        <w:t xml:space="preserve"> procurador</w:t>
      </w:r>
      <w:r w:rsidR="00DD7087">
        <w:rPr>
          <w:bCs w:val="0"/>
          <w:sz w:val="24"/>
          <w:szCs w:val="24"/>
        </w:rPr>
        <w:t>es</w:t>
      </w:r>
      <w:r w:rsidR="00CF1F40">
        <w:rPr>
          <w:sz w:val="24"/>
          <w:szCs w:val="24"/>
        </w:rPr>
        <w:t xml:space="preserve">, </w:t>
      </w:r>
      <w:bookmarkEnd w:id="0"/>
      <w:r w:rsidR="00662163">
        <w:rPr>
          <w:b/>
          <w:bCs w:val="0"/>
          <w:sz w:val="24"/>
          <w:szCs w:val="24"/>
        </w:rPr>
        <w:t>PAULO EKKE MOUKARZEL JUNIOR</w:t>
      </w:r>
      <w:r w:rsidR="00662163">
        <w:rPr>
          <w:sz w:val="24"/>
          <w:szCs w:val="24"/>
        </w:rPr>
        <w:t>, brasileiro, solteiro, advogado inscrito na OAB/SC sob o n. 36.591</w:t>
      </w:r>
      <w:r w:rsidR="00662163" w:rsidRPr="00414206">
        <w:rPr>
          <w:sz w:val="24"/>
          <w:szCs w:val="24"/>
        </w:rPr>
        <w:t>,</w:t>
      </w:r>
      <w:r w:rsidR="00DD7087">
        <w:rPr>
          <w:sz w:val="24"/>
          <w:szCs w:val="24"/>
        </w:rPr>
        <w:t xml:space="preserve"> e </w:t>
      </w:r>
      <w:r w:rsidR="00DD7087">
        <w:rPr>
          <w:b/>
          <w:bCs w:val="0"/>
          <w:sz w:val="24"/>
          <w:szCs w:val="24"/>
        </w:rPr>
        <w:t>VERA LÚCIA DE ÁVILA MOUKARZEL</w:t>
      </w:r>
      <w:r w:rsidR="00DD7087">
        <w:rPr>
          <w:sz w:val="24"/>
          <w:szCs w:val="24"/>
        </w:rPr>
        <w:t>, brasileira, viúva, advogada inscrita na OAB/SC sob o n. 21.261,</w:t>
      </w:r>
      <w:r w:rsidR="00662163" w:rsidRPr="00414206">
        <w:rPr>
          <w:sz w:val="24"/>
          <w:szCs w:val="24"/>
        </w:rPr>
        <w:t xml:space="preserve"> </w:t>
      </w:r>
      <w:r w:rsidR="00662163">
        <w:rPr>
          <w:sz w:val="24"/>
          <w:szCs w:val="24"/>
        </w:rPr>
        <w:t>com endereço profissional na Rua dos Jasmins, n. 305, Roçado, São José/SC, CEP n. 88.108-445</w:t>
      </w:r>
      <w:r w:rsidRPr="00414206">
        <w:rPr>
          <w:sz w:val="24"/>
          <w:szCs w:val="24"/>
        </w:rPr>
        <w:t>, outorgando-lhe</w:t>
      </w:r>
      <w:r w:rsidR="00DD7087">
        <w:rPr>
          <w:sz w:val="24"/>
          <w:szCs w:val="24"/>
        </w:rPr>
        <w:t>s</w:t>
      </w:r>
      <w:r w:rsidRPr="00414206">
        <w:rPr>
          <w:sz w:val="24"/>
          <w:szCs w:val="24"/>
        </w:rPr>
        <w:t xml:space="preserve"> poderes para o foro em geral e os especiais </w:t>
      </w:r>
      <w:r w:rsidR="00671B27">
        <w:rPr>
          <w:sz w:val="24"/>
          <w:szCs w:val="24"/>
        </w:rPr>
        <w:t>insculpidos</w:t>
      </w:r>
      <w:r w:rsidRPr="00414206">
        <w:rPr>
          <w:sz w:val="24"/>
          <w:szCs w:val="24"/>
        </w:rPr>
        <w:t xml:space="preserve"> </w:t>
      </w:r>
      <w:r w:rsidR="00671B27">
        <w:rPr>
          <w:sz w:val="24"/>
          <w:szCs w:val="24"/>
        </w:rPr>
        <w:t>n</w:t>
      </w:r>
      <w:r w:rsidRPr="00414206">
        <w:rPr>
          <w:sz w:val="24"/>
          <w:szCs w:val="24"/>
        </w:rPr>
        <w:t>o artigo 105 do Código de Processo Civil,</w:t>
      </w:r>
      <w:r w:rsidRPr="00414206">
        <w:rPr>
          <w:rFonts w:ascii="Times New Roman" w:hAnsi="Times New Roman"/>
          <w:bCs w:val="0"/>
          <w:sz w:val="24"/>
          <w:szCs w:val="24"/>
        </w:rPr>
        <w:t xml:space="preserve"> </w:t>
      </w:r>
      <w:r w:rsidR="000D2745">
        <w:rPr>
          <w:sz w:val="24"/>
          <w:szCs w:val="24"/>
        </w:rPr>
        <w:t xml:space="preserve">excluídos os </w:t>
      </w:r>
      <w:r w:rsidRPr="00414206">
        <w:rPr>
          <w:sz w:val="24"/>
          <w:szCs w:val="24"/>
        </w:rPr>
        <w:t xml:space="preserve">de receber citação, intimação e/ou notificação, </w:t>
      </w:r>
      <w:r w:rsidR="000D2745">
        <w:rPr>
          <w:sz w:val="24"/>
          <w:szCs w:val="24"/>
        </w:rPr>
        <w:t>para promover</w:t>
      </w:r>
      <w:r w:rsidR="008F54CB">
        <w:rPr>
          <w:sz w:val="24"/>
          <w:szCs w:val="24"/>
        </w:rPr>
        <w:t>em</w:t>
      </w:r>
      <w:r w:rsidR="000D2745">
        <w:rPr>
          <w:sz w:val="24"/>
          <w:szCs w:val="24"/>
        </w:rPr>
        <w:t xml:space="preserve"> a defesa d</w:t>
      </w:r>
      <w:r w:rsidRPr="00414206">
        <w:rPr>
          <w:sz w:val="24"/>
          <w:szCs w:val="24"/>
        </w:rPr>
        <w:t>os direitos e interesses d</w:t>
      </w:r>
      <w:r w:rsidR="00FF34C9">
        <w:rPr>
          <w:sz w:val="24"/>
          <w:szCs w:val="24"/>
        </w:rPr>
        <w:t>a</w:t>
      </w:r>
      <w:r w:rsidRPr="00414206">
        <w:rPr>
          <w:sz w:val="24"/>
          <w:szCs w:val="24"/>
        </w:rPr>
        <w:t xml:space="preserve"> outorgante, em juízo ou fora dele, perante qualquer instância ou tribunal, </w:t>
      </w:r>
      <w:r w:rsidR="006D01BA">
        <w:rPr>
          <w:sz w:val="24"/>
          <w:szCs w:val="24"/>
          <w:u w:val="single"/>
        </w:rPr>
        <w:t>sobretudo para ajuizar ação de rescisão contratual, cumulada com indenização por danos materiais e morais, em relação ao contrato particular de compromisso de compra e venda do imóvel localizado no bairro Invernadinha, Rancho Queimado/SC, podendo realizar e postular quaisquer medidas judiciais, inclusive recursais, e extrajudiciais que se fizerem necessárias à sua ampla defesa</w:t>
      </w:r>
      <w:r w:rsidR="006D01BA" w:rsidRPr="00414206">
        <w:rPr>
          <w:sz w:val="24"/>
          <w:szCs w:val="24"/>
        </w:rPr>
        <w:t xml:space="preserve">. </w:t>
      </w:r>
      <w:r w:rsidR="006D01BA">
        <w:rPr>
          <w:sz w:val="24"/>
          <w:szCs w:val="24"/>
        </w:rPr>
        <w:t xml:space="preserve">Os outorgados podem </w:t>
      </w:r>
      <w:r w:rsidR="006D01BA" w:rsidRPr="00414206">
        <w:rPr>
          <w:sz w:val="24"/>
          <w:szCs w:val="24"/>
        </w:rPr>
        <w:t>substabelecer o presente mandato, com ou sem reserva de poderes</w:t>
      </w:r>
      <w:r w:rsidR="006D01BA" w:rsidRPr="00060CEE">
        <w:rPr>
          <w:sz w:val="24"/>
          <w:szCs w:val="24"/>
        </w:rPr>
        <w:t>.</w:t>
      </w:r>
      <w:r w:rsidR="006D01BA">
        <w:rPr>
          <w:sz w:val="24"/>
          <w:szCs w:val="24"/>
        </w:rPr>
        <w:t xml:space="preserve"> </w:t>
      </w:r>
    </w:p>
    <w:p w14:paraId="00CB9EE9" w14:textId="02CB3AF2" w:rsidR="005C38EF" w:rsidRPr="006D01BA" w:rsidRDefault="005C38EF" w:rsidP="006D01BA">
      <w:pPr>
        <w:pStyle w:val="Qualificao"/>
        <w:spacing w:before="0" w:after="240" w:line="360" w:lineRule="auto"/>
        <w:ind w:left="0"/>
        <w:jc w:val="both"/>
        <w:rPr>
          <w:sz w:val="4"/>
          <w:szCs w:val="4"/>
        </w:rPr>
      </w:pPr>
    </w:p>
    <w:p w14:paraId="57B674D7" w14:textId="41B5EEC9" w:rsidR="00234087" w:rsidRPr="00BC0D7C" w:rsidRDefault="00AE66B4" w:rsidP="00962651">
      <w:pPr>
        <w:pStyle w:val="Qualificao"/>
        <w:spacing w:before="0" w:line="360" w:lineRule="auto"/>
        <w:ind w:left="706" w:firstLine="1418"/>
        <w:jc w:val="both"/>
        <w:rPr>
          <w:sz w:val="24"/>
          <w:szCs w:val="24"/>
        </w:rPr>
      </w:pPr>
      <w:r>
        <w:rPr>
          <w:sz w:val="24"/>
          <w:szCs w:val="24"/>
        </w:rPr>
        <w:t>F</w:t>
      </w:r>
      <w:r w:rsidR="00234087">
        <w:rPr>
          <w:sz w:val="24"/>
          <w:szCs w:val="24"/>
        </w:rPr>
        <w:t xml:space="preserve">lorianópolis, </w:t>
      </w:r>
      <w:r w:rsidR="00E242DD">
        <w:rPr>
          <w:sz w:val="24"/>
          <w:szCs w:val="24"/>
        </w:rPr>
        <w:fldChar w:fldCharType="begin"/>
      </w:r>
      <w:r w:rsidR="00E242DD">
        <w:rPr>
          <w:sz w:val="24"/>
          <w:szCs w:val="24"/>
        </w:rPr>
        <w:instrText xml:space="preserve"> TIME \@ "d' de 'MMMM' de 'yyyy" </w:instrText>
      </w:r>
      <w:r w:rsidR="00E242DD">
        <w:rPr>
          <w:sz w:val="24"/>
          <w:szCs w:val="24"/>
        </w:rPr>
        <w:fldChar w:fldCharType="separate"/>
      </w:r>
      <w:r w:rsidR="008F54CB">
        <w:rPr>
          <w:noProof/>
          <w:sz w:val="24"/>
          <w:szCs w:val="24"/>
        </w:rPr>
        <w:t>28 de junho de 2022</w:t>
      </w:r>
      <w:r w:rsidR="00E242DD">
        <w:rPr>
          <w:sz w:val="24"/>
          <w:szCs w:val="24"/>
        </w:rPr>
        <w:fldChar w:fldCharType="end"/>
      </w:r>
      <w:r w:rsidR="00234087" w:rsidRPr="00BC0D7C">
        <w:rPr>
          <w:sz w:val="24"/>
          <w:szCs w:val="24"/>
        </w:rPr>
        <w:t>.</w:t>
      </w:r>
    </w:p>
    <w:p w14:paraId="0DAD3FB0" w14:textId="77777777" w:rsidR="00234087" w:rsidRDefault="00234087" w:rsidP="00CD55FE">
      <w:pPr>
        <w:pStyle w:val="Qualificao"/>
        <w:spacing w:before="120"/>
        <w:ind w:left="0"/>
        <w:jc w:val="center"/>
        <w:rPr>
          <w:sz w:val="24"/>
          <w:szCs w:val="24"/>
        </w:rPr>
      </w:pPr>
    </w:p>
    <w:p w14:paraId="4A7105C6" w14:textId="77777777" w:rsidR="00CD55FE" w:rsidRDefault="00CD55FE" w:rsidP="00CD55FE">
      <w:pPr>
        <w:pStyle w:val="Qualificao"/>
        <w:spacing w:before="0"/>
        <w:ind w:left="0"/>
        <w:rPr>
          <w:sz w:val="24"/>
          <w:szCs w:val="24"/>
        </w:rPr>
      </w:pPr>
    </w:p>
    <w:p w14:paraId="46AC5659" w14:textId="77777777" w:rsidR="00FF34C9" w:rsidRDefault="00FF34C9" w:rsidP="00723FEF">
      <w:pPr>
        <w:pStyle w:val="Qualificao"/>
        <w:spacing w:before="0"/>
        <w:ind w:left="-1134"/>
        <w:jc w:val="center"/>
        <w:rPr>
          <w:sz w:val="24"/>
          <w:szCs w:val="24"/>
        </w:rPr>
      </w:pPr>
      <w:r w:rsidRPr="00B77C5E">
        <w:rPr>
          <w:b/>
          <w:sz w:val="24"/>
          <w:szCs w:val="24"/>
        </w:rPr>
        <w:t>ZELI CATARINA DA CONCEIÇÃO</w:t>
      </w:r>
      <w:r w:rsidRPr="00F51C48">
        <w:rPr>
          <w:sz w:val="24"/>
          <w:szCs w:val="24"/>
        </w:rPr>
        <w:t xml:space="preserve"> </w:t>
      </w:r>
    </w:p>
    <w:p w14:paraId="67EB13AF" w14:textId="0868E1CB" w:rsidR="00AE66B4" w:rsidRPr="00F51C48" w:rsidRDefault="00234087" w:rsidP="00723FEF">
      <w:pPr>
        <w:pStyle w:val="Qualificao"/>
        <w:spacing w:before="0"/>
        <w:ind w:left="-1134"/>
        <w:jc w:val="center"/>
        <w:rPr>
          <w:sz w:val="24"/>
          <w:szCs w:val="24"/>
        </w:rPr>
      </w:pPr>
      <w:r w:rsidRPr="00F51C48">
        <w:rPr>
          <w:sz w:val="24"/>
          <w:szCs w:val="24"/>
        </w:rPr>
        <w:t xml:space="preserve">CPF/MF nº </w:t>
      </w:r>
      <w:r w:rsidR="00FF34C9" w:rsidRPr="00B77C5E">
        <w:rPr>
          <w:bCs w:val="0"/>
          <w:sz w:val="24"/>
          <w:szCs w:val="24"/>
        </w:rPr>
        <w:t>712.091.159-72</w:t>
      </w:r>
    </w:p>
    <w:sectPr w:rsidR="00AE66B4" w:rsidRPr="00F51C48" w:rsidSect="00DB2FD0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7" w:h="16840" w:code="9"/>
      <w:pgMar w:top="1134" w:right="851" w:bottom="1418" w:left="1701" w:header="714" w:footer="463" w:gutter="0"/>
      <w:paperSrc w:first="7" w:other="7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09B775" w14:textId="77777777" w:rsidR="00DD7087" w:rsidRDefault="00DD7087">
      <w:pPr>
        <w:spacing w:after="0" w:line="240" w:lineRule="auto"/>
      </w:pPr>
      <w:r>
        <w:separator/>
      </w:r>
    </w:p>
  </w:endnote>
  <w:endnote w:type="continuationSeparator" w:id="0">
    <w:p w14:paraId="2E0C9A6B" w14:textId="77777777" w:rsidR="00DD7087" w:rsidRDefault="00DD70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mbra BT">
    <w:altName w:val="Times New Roman"/>
    <w:charset w:val="00"/>
    <w:family w:val="auto"/>
    <w:pitch w:val="variable"/>
    <w:sig w:usb0="00000001" w:usb1="00000000" w:usb2="00000000" w:usb3="00000000" w:csb0="0000001B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Aparajita">
    <w:charset w:val="00"/>
    <w:family w:val="roman"/>
    <w:pitch w:val="variable"/>
    <w:sig w:usb0="00008003" w:usb1="00000000" w:usb2="00000000" w:usb3="00000000" w:csb0="00000001" w:csb1="00000000"/>
  </w:font>
  <w:font w:name="Trajan Pro">
    <w:altName w:val="Times New Roman"/>
    <w:panose1 w:val="00000000000000000000"/>
    <w:charset w:val="00"/>
    <w:family w:val="roman"/>
    <w:notTrueType/>
    <w:pitch w:val="default"/>
  </w:font>
  <w:font w:name="Myriad Pro">
    <w:altName w:val="Corbel"/>
    <w:charset w:val="00"/>
    <w:family w:val="auto"/>
    <w:pitch w:val="variable"/>
    <w:sig w:usb0="00000001" w:usb1="00000001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380D6C" w14:textId="77777777" w:rsidR="00DA4103" w:rsidRDefault="00234087">
    <w:pPr>
      <w:pStyle w:val="Rodap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0367C96C" w14:textId="77777777" w:rsidR="00DA4103" w:rsidRDefault="008F54CB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B57E13" w14:textId="77777777" w:rsidR="00DA4103" w:rsidRDefault="00234087" w:rsidP="007118A8">
    <w:pPr>
      <w:pStyle w:val="Rodap"/>
      <w:tabs>
        <w:tab w:val="clear" w:pos="4419"/>
      </w:tabs>
      <w:jc w:val="center"/>
      <w:rPr>
        <w:sz w:val="16"/>
      </w:rPr>
    </w:pPr>
    <w:r w:rsidRPr="00395EA1">
      <w:rPr>
        <w:rFonts w:ascii="Calibri" w:hAnsi="Calibri"/>
        <w:sz w:val="22"/>
      </w:rPr>
      <w:fldChar w:fldCharType="begin"/>
    </w:r>
    <w:r w:rsidRPr="00395EA1">
      <w:rPr>
        <w:rFonts w:ascii="Calibri" w:hAnsi="Calibri"/>
        <w:sz w:val="22"/>
      </w:rPr>
      <w:instrText xml:space="preserve"> PAGE   \* MERGEFORMAT </w:instrText>
    </w:r>
    <w:r w:rsidRPr="00395EA1">
      <w:rPr>
        <w:rFonts w:ascii="Calibri" w:hAnsi="Calibri"/>
        <w:sz w:val="22"/>
      </w:rPr>
      <w:fldChar w:fldCharType="separate"/>
    </w:r>
    <w:r>
      <w:rPr>
        <w:rFonts w:ascii="Calibri" w:hAnsi="Calibri"/>
        <w:noProof/>
        <w:sz w:val="22"/>
      </w:rPr>
      <w:t>2</w:t>
    </w:r>
    <w:r w:rsidRPr="00395EA1">
      <w:rPr>
        <w:rFonts w:ascii="Calibri" w:hAnsi="Calibri"/>
        <w:sz w:val="22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44C882" w14:textId="77777777" w:rsidR="001075F5" w:rsidRDefault="008F54CB" w:rsidP="001075F5">
    <w:pPr>
      <w:pStyle w:val="Rodap"/>
      <w:spacing w:before="240" w:line="48" w:lineRule="auto"/>
      <w:jc w:val="center"/>
      <w:rPr>
        <w:rFonts w:ascii="Myriad Pro" w:hAnsi="Myriad Pro"/>
        <w:color w:val="404040"/>
        <w:sz w:val="20"/>
        <w:szCs w:val="20"/>
      </w:rPr>
    </w:pPr>
  </w:p>
  <w:p w14:paraId="76CD1424" w14:textId="77777777" w:rsidR="003A69B5" w:rsidRPr="003A69B5" w:rsidRDefault="008F54CB" w:rsidP="003A69B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C457A0" w14:textId="77777777" w:rsidR="00DD7087" w:rsidRDefault="00DD7087">
      <w:pPr>
        <w:spacing w:after="0" w:line="240" w:lineRule="auto"/>
      </w:pPr>
      <w:r>
        <w:separator/>
      </w:r>
    </w:p>
  </w:footnote>
  <w:footnote w:type="continuationSeparator" w:id="0">
    <w:p w14:paraId="4C59B8AA" w14:textId="77777777" w:rsidR="00DD7087" w:rsidRDefault="00DD708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531596" w14:textId="77777777" w:rsidR="00DA4103" w:rsidRDefault="00234087">
    <w:pPr>
      <w:pStyle w:val="Cabealho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006FC887" w14:textId="77777777" w:rsidR="00DA4103" w:rsidRDefault="008F54CB">
    <w:pPr>
      <w:pStyle w:val="Cabealho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CB92FE" w14:textId="77777777" w:rsidR="00DA4103" w:rsidRDefault="00CE7FBB" w:rsidP="003234B2">
    <w:pPr>
      <w:pStyle w:val="Cabealho"/>
      <w:rPr>
        <w:lang w:val="en-US"/>
      </w:rPr>
    </w:pPr>
    <w:r>
      <w:rPr>
        <w:noProof/>
      </w:rPr>
      <w:drawing>
        <wp:anchor distT="0" distB="0" distL="114300" distR="114300" simplePos="0" relativeHeight="251668480" behindDoc="1" locked="0" layoutInCell="1" allowOverlap="1" wp14:anchorId="15003D26" wp14:editId="45369852">
          <wp:simplePos x="0" y="0"/>
          <wp:positionH relativeFrom="column">
            <wp:posOffset>-1943100</wp:posOffset>
          </wp:positionH>
          <wp:positionV relativeFrom="paragraph">
            <wp:posOffset>-524510</wp:posOffset>
          </wp:positionV>
          <wp:extent cx="8210550" cy="1623960"/>
          <wp:effectExtent l="0" t="0" r="0" b="0"/>
          <wp:wrapNone/>
          <wp:docPr id="18" name="Imagem 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m 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210550" cy="16239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CD32078" w14:textId="77777777" w:rsidR="003234B2" w:rsidRDefault="008F54CB" w:rsidP="003234B2">
    <w:pPr>
      <w:pStyle w:val="Cabealho"/>
      <w:rPr>
        <w:lang w:val="en-US"/>
      </w:rPr>
    </w:pPr>
  </w:p>
  <w:p w14:paraId="5A9181B8" w14:textId="77777777" w:rsidR="003234B2" w:rsidRDefault="008F54CB" w:rsidP="003234B2">
    <w:pPr>
      <w:pStyle w:val="Cabealho"/>
      <w:rPr>
        <w:lang w:val="en-US"/>
      </w:rPr>
    </w:pPr>
  </w:p>
  <w:p w14:paraId="1B2A5FCA" w14:textId="77777777" w:rsidR="003234B2" w:rsidRDefault="008F54CB" w:rsidP="003234B2">
    <w:pPr>
      <w:pStyle w:val="Cabealho"/>
      <w:rPr>
        <w:lang w:val="en-US"/>
      </w:rPr>
    </w:pPr>
  </w:p>
  <w:p w14:paraId="43A98A18" w14:textId="77777777" w:rsidR="003234B2" w:rsidRDefault="008F54CB" w:rsidP="003234B2">
    <w:pPr>
      <w:pStyle w:val="Cabealho"/>
      <w:rPr>
        <w:lang w:val="en-US"/>
      </w:rPr>
    </w:pPr>
  </w:p>
  <w:p w14:paraId="5A23A005" w14:textId="77777777" w:rsidR="003234B2" w:rsidRPr="00CE7FBB" w:rsidRDefault="008F54CB" w:rsidP="003234B2">
    <w:pPr>
      <w:pStyle w:val="Cabealho"/>
      <w:rPr>
        <w:sz w:val="32"/>
        <w:szCs w:val="32"/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91D785" w14:textId="77777777" w:rsidR="00EE420F" w:rsidRDefault="008F54CB" w:rsidP="001075F5">
    <w:pPr>
      <w:pStyle w:val="Cabealho"/>
      <w:tabs>
        <w:tab w:val="clear" w:pos="4419"/>
        <w:tab w:val="clear" w:pos="8838"/>
        <w:tab w:val="left" w:pos="2579"/>
      </w:tabs>
      <w:ind w:left="-1701"/>
      <w:jc w:val="center"/>
      <w:rPr>
        <w:rFonts w:ascii="Trajan Pro" w:hAnsi="Trajan Pro"/>
        <w:b/>
        <w:spacing w:val="8"/>
        <w:sz w:val="20"/>
        <w:szCs w:val="20"/>
      </w:rPr>
    </w:pPr>
  </w:p>
  <w:p w14:paraId="2A05F12B" w14:textId="77777777" w:rsidR="00EE420F" w:rsidRDefault="00084BA5" w:rsidP="00084BA5">
    <w:pPr>
      <w:pStyle w:val="Cabealho"/>
      <w:tabs>
        <w:tab w:val="clear" w:pos="4419"/>
        <w:tab w:val="clear" w:pos="8838"/>
        <w:tab w:val="left" w:pos="2579"/>
        <w:tab w:val="center" w:pos="3401"/>
      </w:tabs>
      <w:ind w:left="-1701"/>
      <w:rPr>
        <w:rFonts w:ascii="Trajan Pro" w:hAnsi="Trajan Pro"/>
        <w:b/>
        <w:spacing w:val="8"/>
        <w:sz w:val="20"/>
        <w:szCs w:val="20"/>
      </w:rPr>
    </w:pPr>
    <w:r>
      <w:rPr>
        <w:rFonts w:ascii="Trajan Pro" w:hAnsi="Trajan Pro"/>
        <w:b/>
        <w:spacing w:val="8"/>
        <w:sz w:val="20"/>
        <w:szCs w:val="20"/>
      </w:rPr>
      <w:tab/>
    </w:r>
    <w:r>
      <w:rPr>
        <w:rFonts w:ascii="Trajan Pro" w:hAnsi="Trajan Pro"/>
        <w:b/>
        <w:spacing w:val="8"/>
        <w:sz w:val="20"/>
        <w:szCs w:val="20"/>
      </w:rPr>
      <w:tab/>
    </w:r>
  </w:p>
  <w:p w14:paraId="4101CF05" w14:textId="77777777" w:rsidR="00EE420F" w:rsidRDefault="008F54CB" w:rsidP="001075F5">
    <w:pPr>
      <w:pStyle w:val="Cabealho"/>
      <w:tabs>
        <w:tab w:val="clear" w:pos="4419"/>
        <w:tab w:val="clear" w:pos="8838"/>
        <w:tab w:val="left" w:pos="2579"/>
      </w:tabs>
      <w:ind w:left="-1701"/>
      <w:jc w:val="center"/>
      <w:rPr>
        <w:rFonts w:ascii="Trajan Pro" w:hAnsi="Trajan Pro"/>
        <w:b/>
        <w:spacing w:val="8"/>
        <w:sz w:val="20"/>
        <w:szCs w:val="20"/>
      </w:rPr>
    </w:pPr>
  </w:p>
  <w:p w14:paraId="7D6FC8D5" w14:textId="77777777" w:rsidR="001075F5" w:rsidRPr="005B5AA3" w:rsidRDefault="008F54CB" w:rsidP="001075F5">
    <w:pPr>
      <w:pStyle w:val="Cabealho"/>
      <w:tabs>
        <w:tab w:val="clear" w:pos="4419"/>
        <w:tab w:val="clear" w:pos="8838"/>
        <w:tab w:val="left" w:pos="2579"/>
      </w:tabs>
      <w:ind w:left="-1701"/>
      <w:jc w:val="center"/>
      <w:rPr>
        <w:rFonts w:ascii="Trajan Pro" w:hAnsi="Trajan Pro"/>
        <w:b/>
        <w:spacing w:val="8"/>
        <w:sz w:val="20"/>
        <w:szCs w:val="20"/>
      </w:rPr>
    </w:pPr>
  </w:p>
  <w:p w14:paraId="4478814C" w14:textId="77777777" w:rsidR="00DA4103" w:rsidRDefault="008F54CB" w:rsidP="00060CEE">
    <w:pPr>
      <w:pStyle w:val="Cabealho"/>
      <w:jc w:val="center"/>
    </w:pPr>
  </w:p>
  <w:p w14:paraId="5E052C6E" w14:textId="77777777" w:rsidR="001075F5" w:rsidRDefault="008F54CB" w:rsidP="001075F5">
    <w:pPr>
      <w:pStyle w:val="Cabealho"/>
    </w:pPr>
  </w:p>
  <w:p w14:paraId="0786606A" w14:textId="77777777" w:rsidR="001075F5" w:rsidRPr="001075F5" w:rsidRDefault="008F54CB" w:rsidP="001075F5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7087"/>
    <w:rsid w:val="00055EC8"/>
    <w:rsid w:val="00084BA5"/>
    <w:rsid w:val="000971C5"/>
    <w:rsid w:val="000D2745"/>
    <w:rsid w:val="001A1FF2"/>
    <w:rsid w:val="001E322D"/>
    <w:rsid w:val="001F2F4B"/>
    <w:rsid w:val="00224C90"/>
    <w:rsid w:val="00234087"/>
    <w:rsid w:val="00295B2A"/>
    <w:rsid w:val="002A4B1F"/>
    <w:rsid w:val="002C6226"/>
    <w:rsid w:val="002D098D"/>
    <w:rsid w:val="00317DA1"/>
    <w:rsid w:val="00373F07"/>
    <w:rsid w:val="003D1A41"/>
    <w:rsid w:val="003D6D3D"/>
    <w:rsid w:val="003E3EA8"/>
    <w:rsid w:val="00414206"/>
    <w:rsid w:val="00452A4D"/>
    <w:rsid w:val="00464F62"/>
    <w:rsid w:val="00481F3B"/>
    <w:rsid w:val="00485B9F"/>
    <w:rsid w:val="004B6B46"/>
    <w:rsid w:val="004C096D"/>
    <w:rsid w:val="005424BF"/>
    <w:rsid w:val="00551A16"/>
    <w:rsid w:val="005A7FBD"/>
    <w:rsid w:val="005B5A7C"/>
    <w:rsid w:val="005C38EF"/>
    <w:rsid w:val="00613608"/>
    <w:rsid w:val="006208D2"/>
    <w:rsid w:val="00633951"/>
    <w:rsid w:val="00634A95"/>
    <w:rsid w:val="006541D7"/>
    <w:rsid w:val="00662163"/>
    <w:rsid w:val="00671B27"/>
    <w:rsid w:val="006B51D8"/>
    <w:rsid w:val="006D01BA"/>
    <w:rsid w:val="00723FEF"/>
    <w:rsid w:val="00726EAB"/>
    <w:rsid w:val="00736AF5"/>
    <w:rsid w:val="007C0594"/>
    <w:rsid w:val="007C0C21"/>
    <w:rsid w:val="007F445B"/>
    <w:rsid w:val="00870CCC"/>
    <w:rsid w:val="008A4E27"/>
    <w:rsid w:val="008F54CB"/>
    <w:rsid w:val="00937156"/>
    <w:rsid w:val="00962651"/>
    <w:rsid w:val="00A65930"/>
    <w:rsid w:val="00A83225"/>
    <w:rsid w:val="00AD7B67"/>
    <w:rsid w:val="00AE66B4"/>
    <w:rsid w:val="00B54F49"/>
    <w:rsid w:val="00B77C5E"/>
    <w:rsid w:val="00B85F8D"/>
    <w:rsid w:val="00BB0E28"/>
    <w:rsid w:val="00BB38FD"/>
    <w:rsid w:val="00C06813"/>
    <w:rsid w:val="00C16DA8"/>
    <w:rsid w:val="00CB6A8C"/>
    <w:rsid w:val="00CD55FE"/>
    <w:rsid w:val="00CE7FBB"/>
    <w:rsid w:val="00CF1F40"/>
    <w:rsid w:val="00CF6C84"/>
    <w:rsid w:val="00D33EB8"/>
    <w:rsid w:val="00D64F14"/>
    <w:rsid w:val="00D71D5C"/>
    <w:rsid w:val="00D91724"/>
    <w:rsid w:val="00DB2FD0"/>
    <w:rsid w:val="00DD7087"/>
    <w:rsid w:val="00E242DD"/>
    <w:rsid w:val="00E574A2"/>
    <w:rsid w:val="00E576D7"/>
    <w:rsid w:val="00E83C5D"/>
    <w:rsid w:val="00E979C8"/>
    <w:rsid w:val="00F51C48"/>
    <w:rsid w:val="00F74AFA"/>
    <w:rsid w:val="00F86E57"/>
    <w:rsid w:val="00FA46EC"/>
    <w:rsid w:val="00FB5626"/>
    <w:rsid w:val="00FF34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D48D8C1"/>
  <w15:chartTrackingRefBased/>
  <w15:docId w15:val="{FC18C8A6-7129-4A00-A35C-F010C84636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4087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rsid w:val="00234087"/>
    <w:pPr>
      <w:tabs>
        <w:tab w:val="center" w:pos="4419"/>
        <w:tab w:val="right" w:pos="8838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CabealhoChar">
    <w:name w:val="Cabeçalho Char"/>
    <w:basedOn w:val="Fontepargpadro"/>
    <w:link w:val="Cabealho"/>
    <w:rsid w:val="00234087"/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Nmerodepgina">
    <w:name w:val="page number"/>
    <w:basedOn w:val="Fontepargpadro"/>
    <w:rsid w:val="00234087"/>
  </w:style>
  <w:style w:type="paragraph" w:customStyle="1" w:styleId="Destino">
    <w:name w:val="Destino"/>
    <w:basedOn w:val="Normal"/>
    <w:next w:val="Qualificao"/>
    <w:rsid w:val="00234087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rsid w:val="00234087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  <w:style w:type="paragraph" w:styleId="Rodap">
    <w:name w:val="footer"/>
    <w:basedOn w:val="Normal"/>
    <w:link w:val="RodapChar"/>
    <w:uiPriority w:val="99"/>
    <w:rsid w:val="00234087"/>
    <w:pPr>
      <w:tabs>
        <w:tab w:val="center" w:pos="4419"/>
        <w:tab w:val="right" w:pos="8838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RodapChar">
    <w:name w:val="Rodapé Char"/>
    <w:basedOn w:val="Fontepargpadro"/>
    <w:link w:val="Rodap"/>
    <w:uiPriority w:val="99"/>
    <w:rsid w:val="00234087"/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Procura&#231;&#227;o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Procuração</Template>
  <TotalTime>2</TotalTime>
  <Pages>1</Pages>
  <Words>226</Words>
  <Characters>1295</Characters>
  <Application>Microsoft Office Word</Application>
  <DocSecurity>0</DocSecurity>
  <Lines>27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4</cp:revision>
  <dcterms:created xsi:type="dcterms:W3CDTF">2022-06-28T20:08:00Z</dcterms:created>
  <dcterms:modified xsi:type="dcterms:W3CDTF">2022-06-28T20:12:00Z</dcterms:modified>
</cp:coreProperties>
</file>