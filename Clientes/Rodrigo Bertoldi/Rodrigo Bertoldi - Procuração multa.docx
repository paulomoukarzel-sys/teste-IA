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FD87" w14:textId="77777777" w:rsidR="00DB0498" w:rsidRDefault="00DB0498" w:rsidP="0068199B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0E4EF532" w14:textId="77777777" w:rsidR="00DB0498" w:rsidRPr="00634A95" w:rsidRDefault="00DB0498" w:rsidP="0068199B">
      <w:pPr>
        <w:pStyle w:val="Qualificao"/>
        <w:ind w:left="-142"/>
      </w:pPr>
    </w:p>
    <w:p w14:paraId="28D932BF" w14:textId="77777777" w:rsidR="00FE624F" w:rsidRDefault="00FE624F" w:rsidP="0068199B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</w:p>
    <w:p w14:paraId="062127C7" w14:textId="3B64E605" w:rsidR="00DB0498" w:rsidRPr="00E83C5D" w:rsidRDefault="00DB0498" w:rsidP="0068199B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0FFC201" w14:textId="77777777" w:rsidR="00DB0498" w:rsidRPr="001F2F4B" w:rsidRDefault="00DB0498" w:rsidP="0068199B">
      <w:pPr>
        <w:pStyle w:val="Qualificao"/>
        <w:ind w:left="-142"/>
      </w:pPr>
    </w:p>
    <w:p w14:paraId="2EC2697F" w14:textId="77777777" w:rsidR="00DB0498" w:rsidRDefault="00DB0498" w:rsidP="0068199B">
      <w:pPr>
        <w:pStyle w:val="Qualificao"/>
        <w:spacing w:before="0" w:line="360" w:lineRule="auto"/>
        <w:ind w:left="-142" w:firstLine="1418"/>
        <w:jc w:val="both"/>
      </w:pPr>
    </w:p>
    <w:p w14:paraId="7355EB66" w14:textId="0C863405" w:rsidR="00DB0498" w:rsidRPr="00060CEE" w:rsidRDefault="00DB0498" w:rsidP="0068199B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68199B" w:rsidRPr="0068199B">
        <w:rPr>
          <w:b/>
          <w:sz w:val="24"/>
          <w:szCs w:val="24"/>
        </w:rPr>
        <w:t>RODRIGO VASCONCELOS BERTOLDI</w:t>
      </w:r>
      <w:r w:rsidR="0068199B" w:rsidRPr="0068199B">
        <w:rPr>
          <w:bCs w:val="0"/>
          <w:sz w:val="24"/>
          <w:szCs w:val="24"/>
        </w:rPr>
        <w:t xml:space="preserve">, brasileiro, casado, empresário, inscrito no CPF/MF sob o n. </w:t>
      </w:r>
      <w:r w:rsidR="00DA5A75" w:rsidRPr="00DA5A75">
        <w:rPr>
          <w:bCs w:val="0"/>
          <w:sz w:val="24"/>
          <w:szCs w:val="24"/>
        </w:rPr>
        <w:t>076.295.469-80</w:t>
      </w:r>
      <w:r w:rsidR="0068199B" w:rsidRPr="0068199B">
        <w:rPr>
          <w:bCs w:val="0"/>
          <w:sz w:val="24"/>
          <w:szCs w:val="24"/>
        </w:rPr>
        <w:t>, residente e domiciliado na Rua Juventino dos Santos Barbosa, n. 214, Coqueiros, Florianópolis/SC, CEP n. 88.080-710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com endereço profissional </w:t>
      </w:r>
      <w:r w:rsidR="00F511E0" w:rsidRPr="00F511E0">
        <w:rPr>
          <w:sz w:val="24"/>
          <w:szCs w:val="24"/>
        </w:rPr>
        <w:t>na Rua Professor Ayrton Roberto de Oliveira, n. 64, sala n. 607, Itacorubi, Florianópolis/SC, CEP n. 88.034-050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 auto de infração n. </w:t>
      </w:r>
      <w:r w:rsidR="00B823B4" w:rsidRPr="00B823B4">
        <w:rPr>
          <w:sz w:val="24"/>
          <w:szCs w:val="24"/>
          <w:u w:val="single"/>
        </w:rPr>
        <w:t>C124009108</w:t>
      </w:r>
      <w:r>
        <w:rPr>
          <w:sz w:val="24"/>
          <w:szCs w:val="24"/>
          <w:u w:val="single"/>
        </w:rPr>
        <w:t>, em tramitação perante o DETRAN/SC,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234A616" w14:textId="225E3D04" w:rsidR="00DB0498" w:rsidRPr="00BC0D7C" w:rsidRDefault="00DB0498" w:rsidP="0068199B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F511E0">
        <w:rPr>
          <w:noProof/>
          <w:sz w:val="24"/>
          <w:szCs w:val="24"/>
        </w:rPr>
        <w:t>14 de março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78D4618C" w14:textId="77777777" w:rsidR="00DB0498" w:rsidRDefault="00DB0498" w:rsidP="0068199B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6AF239C" w14:textId="77777777" w:rsidR="00DB0498" w:rsidRDefault="00DB0498" w:rsidP="0068199B">
      <w:pPr>
        <w:pStyle w:val="Qualificao"/>
        <w:spacing w:before="0"/>
        <w:ind w:left="-142"/>
        <w:rPr>
          <w:sz w:val="24"/>
          <w:szCs w:val="24"/>
        </w:rPr>
      </w:pPr>
    </w:p>
    <w:p w14:paraId="1D3A2650" w14:textId="77777777" w:rsidR="00B823B4" w:rsidRDefault="00B823B4" w:rsidP="0068199B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68199B">
        <w:rPr>
          <w:b/>
          <w:sz w:val="24"/>
          <w:szCs w:val="24"/>
        </w:rPr>
        <w:t>RODRIGO VASCONCELOS BERTOLDI</w:t>
      </w:r>
      <w:r w:rsidRPr="00F51C48">
        <w:rPr>
          <w:sz w:val="24"/>
          <w:szCs w:val="24"/>
        </w:rPr>
        <w:t xml:space="preserve"> </w:t>
      </w:r>
    </w:p>
    <w:p w14:paraId="71250FDD" w14:textId="1EA6C134" w:rsidR="00131BEB" w:rsidRPr="00DB0498" w:rsidRDefault="00DB0498" w:rsidP="00EF63F1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>CPF/MF n</w:t>
      </w:r>
      <w:r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="00EF63F1" w:rsidRPr="00EF63F1">
        <w:rPr>
          <w:sz w:val="24"/>
          <w:szCs w:val="24"/>
        </w:rPr>
        <w:t>076.295.469-80</w:t>
      </w:r>
    </w:p>
    <w:sectPr w:rsidR="00131BEB" w:rsidRPr="00DB0498" w:rsidSect="00DB049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654C5" w14:textId="77777777" w:rsidR="00DB0498" w:rsidRDefault="00DB0498" w:rsidP="00943258">
      <w:pPr>
        <w:spacing w:after="0" w:line="240" w:lineRule="auto"/>
      </w:pPr>
      <w:r>
        <w:separator/>
      </w:r>
    </w:p>
  </w:endnote>
  <w:endnote w:type="continuationSeparator" w:id="0">
    <w:p w14:paraId="640D4C3C" w14:textId="77777777" w:rsidR="00DB0498" w:rsidRDefault="00DB049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14E530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D184BDE" wp14:editId="38236C0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4D34DD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F4325" w14:textId="77777777" w:rsidR="00DB0498" w:rsidRDefault="00DB0498" w:rsidP="00943258">
      <w:pPr>
        <w:spacing w:after="0" w:line="240" w:lineRule="auto"/>
      </w:pPr>
      <w:r>
        <w:separator/>
      </w:r>
    </w:p>
  </w:footnote>
  <w:footnote w:type="continuationSeparator" w:id="0">
    <w:p w14:paraId="4D1DA054" w14:textId="77777777" w:rsidR="00DB0498" w:rsidRDefault="00DB049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04D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A9B483E" wp14:editId="622F568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9A0FE2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42172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27EDA8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98"/>
    <w:rsid w:val="000022E9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23284"/>
    <w:rsid w:val="005321DA"/>
    <w:rsid w:val="005B67EA"/>
    <w:rsid w:val="005E58E2"/>
    <w:rsid w:val="00673228"/>
    <w:rsid w:val="0068199B"/>
    <w:rsid w:val="00693F8B"/>
    <w:rsid w:val="00696295"/>
    <w:rsid w:val="006C0DFC"/>
    <w:rsid w:val="00722DF5"/>
    <w:rsid w:val="007843BF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B54BF"/>
    <w:rsid w:val="00B14A81"/>
    <w:rsid w:val="00B6363E"/>
    <w:rsid w:val="00B823B4"/>
    <w:rsid w:val="00BA2544"/>
    <w:rsid w:val="00C03B4C"/>
    <w:rsid w:val="00C0456B"/>
    <w:rsid w:val="00CB5FC5"/>
    <w:rsid w:val="00D32740"/>
    <w:rsid w:val="00DA5A75"/>
    <w:rsid w:val="00DB0498"/>
    <w:rsid w:val="00DE0162"/>
    <w:rsid w:val="00DE0552"/>
    <w:rsid w:val="00DF5478"/>
    <w:rsid w:val="00E05790"/>
    <w:rsid w:val="00E90F3C"/>
    <w:rsid w:val="00E968BB"/>
    <w:rsid w:val="00EB4346"/>
    <w:rsid w:val="00EE3903"/>
    <w:rsid w:val="00EF63F1"/>
    <w:rsid w:val="00F11B2C"/>
    <w:rsid w:val="00F22B73"/>
    <w:rsid w:val="00F511E0"/>
    <w:rsid w:val="00FB3A3F"/>
    <w:rsid w:val="00FC63CA"/>
    <w:rsid w:val="00FE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C37E60"/>
  <w15:chartTrackingRefBased/>
  <w15:docId w15:val="{C894825F-8095-485D-8C0B-27AF4403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</TotalTime>
  <Pages>1</Pages>
  <Words>190</Words>
  <Characters>1127</Characters>
  <Application>Microsoft Office Word</Application>
  <DocSecurity>0</DocSecurity>
  <Lines>28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2022-07-18T22:35:00Z</cp:lastPrinted>
  <dcterms:created xsi:type="dcterms:W3CDTF">2025-03-14T13:31:00Z</dcterms:created>
  <dcterms:modified xsi:type="dcterms:W3CDTF">2025-03-14T13:34:00Z</dcterms:modified>
</cp:coreProperties>
</file>