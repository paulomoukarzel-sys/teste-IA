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6E17" w14:textId="4A7A50D7" w:rsidR="00DA260A" w:rsidRDefault="00DA260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330B398" w14:textId="0AE0F629" w:rsidR="00DA260A" w:rsidRPr="009B6E9E" w:rsidRDefault="00DA260A" w:rsidP="00DA260A">
      <w:pPr>
        <w:pStyle w:val="Ttulo"/>
        <w:jc w:val="center"/>
      </w:pPr>
      <w:r w:rsidRPr="009B6E9E">
        <w:t>Elierri – AIJ (02/09 – 14h)</w:t>
      </w:r>
    </w:p>
    <w:p w14:paraId="70152C4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EBBC80" w14:textId="3A5302FC" w:rsidR="005A4817" w:rsidRPr="00671638" w:rsidRDefault="005A4817" w:rsidP="005A4817">
      <w:pPr>
        <w:pStyle w:val="SemEspaamento"/>
        <w:numPr>
          <w:ilvl w:val="0"/>
          <w:numId w:val="0"/>
        </w:numPr>
        <w:rPr>
          <w:b/>
          <w:bCs/>
          <w:sz w:val="22"/>
          <w:szCs w:val="20"/>
        </w:rPr>
      </w:pPr>
      <w:r w:rsidRPr="00671638">
        <w:rPr>
          <w:b/>
          <w:bCs/>
          <w:sz w:val="22"/>
          <w:szCs w:val="20"/>
        </w:rPr>
        <w:t xml:space="preserve">Testemunha </w:t>
      </w:r>
      <w:proofErr w:type="spellStart"/>
      <w:r w:rsidR="00485338">
        <w:rPr>
          <w:b/>
          <w:bCs/>
          <w:sz w:val="22"/>
          <w:szCs w:val="20"/>
        </w:rPr>
        <w:t>Juliande</w:t>
      </w:r>
      <w:r w:rsidR="00B91563">
        <w:rPr>
          <w:b/>
          <w:bCs/>
          <w:sz w:val="22"/>
          <w:szCs w:val="20"/>
        </w:rPr>
        <w:t>r</w:t>
      </w:r>
      <w:proofErr w:type="spellEnd"/>
      <w:r w:rsidR="00E502A9">
        <w:rPr>
          <w:b/>
          <w:bCs/>
          <w:sz w:val="22"/>
          <w:szCs w:val="20"/>
        </w:rPr>
        <w:t xml:space="preserve"> Meneses Gonçalves (Jardineiro do terreno)</w:t>
      </w:r>
      <w:r w:rsidRPr="00671638">
        <w:rPr>
          <w:b/>
          <w:bCs/>
          <w:sz w:val="22"/>
          <w:szCs w:val="20"/>
        </w:rPr>
        <w:t>:</w:t>
      </w:r>
    </w:p>
    <w:p w14:paraId="7FB17A68" w14:textId="77777777" w:rsidR="005A4817" w:rsidRDefault="005A4817" w:rsidP="005A4817">
      <w:pPr>
        <w:pStyle w:val="SemEspaamento"/>
        <w:numPr>
          <w:ilvl w:val="0"/>
          <w:numId w:val="0"/>
        </w:numPr>
        <w:rPr>
          <w:b/>
          <w:bCs/>
        </w:rPr>
      </w:pPr>
    </w:p>
    <w:p w14:paraId="00C1B005" w14:textId="6DA33389" w:rsidR="005A4817" w:rsidRDefault="00E502A9" w:rsidP="005A4817">
      <w:pPr>
        <w:pStyle w:val="SemEspaamento"/>
      </w:pPr>
      <w:r>
        <w:t xml:space="preserve">Qual a sua profissão? </w:t>
      </w:r>
    </w:p>
    <w:p w14:paraId="6D6AA43D" w14:textId="0B8A857B" w:rsidR="00E502A9" w:rsidRDefault="00E502A9" w:rsidP="005A4817">
      <w:pPr>
        <w:pStyle w:val="SemEspaamento"/>
      </w:pPr>
      <w:r>
        <w:t xml:space="preserve">Conhece o terreno que </w:t>
      </w:r>
      <w:r w:rsidR="000138C1">
        <w:t>foi vendido</w:t>
      </w:r>
      <w:r>
        <w:t xml:space="preserve"> </w:t>
      </w:r>
      <w:r w:rsidR="000138C1">
        <w:t xml:space="preserve">ao </w:t>
      </w:r>
      <w:r>
        <w:t>Elierri?</w:t>
      </w:r>
    </w:p>
    <w:p w14:paraId="0F091A12" w14:textId="38B8DE68" w:rsidR="00E502A9" w:rsidRDefault="00E502A9" w:rsidP="005A4817">
      <w:pPr>
        <w:pStyle w:val="SemEspaamento"/>
      </w:pPr>
      <w:r>
        <w:t xml:space="preserve">Chegou a realizar alguma limpeza do terreno? </w:t>
      </w:r>
    </w:p>
    <w:p w14:paraId="12AD4403" w14:textId="1E6910A4" w:rsidR="00E502A9" w:rsidRDefault="00E502A9" w:rsidP="005A4817">
      <w:pPr>
        <w:pStyle w:val="SemEspaamento"/>
      </w:pPr>
      <w:r>
        <w:t>Desde quando você fazia esse trabalho de limpeza?</w:t>
      </w:r>
    </w:p>
    <w:p w14:paraId="4A74758D" w14:textId="10844473" w:rsidR="00E502A9" w:rsidRDefault="00E502A9" w:rsidP="005A4817">
      <w:pPr>
        <w:pStyle w:val="SemEspaamento"/>
      </w:pPr>
      <w:r>
        <w:t xml:space="preserve">Chegou a </w:t>
      </w:r>
      <w:r w:rsidR="009E7733">
        <w:t>instalar cerca ou outro tipo de demarcação no terreno?</w:t>
      </w:r>
    </w:p>
    <w:p w14:paraId="43BF60C8" w14:textId="01AB1552" w:rsidR="009E7733" w:rsidRDefault="009E7733" w:rsidP="005A4817">
      <w:pPr>
        <w:pStyle w:val="SemEspaamento"/>
      </w:pPr>
      <w:r>
        <w:t>Quando foi a instalação dessa cerca?</w:t>
      </w:r>
    </w:p>
    <w:p w14:paraId="6F8ADF86" w14:textId="663F1D51" w:rsidR="009E7733" w:rsidRDefault="009E7733" w:rsidP="005A4817">
      <w:pPr>
        <w:pStyle w:val="SemEspaamento"/>
      </w:pPr>
      <w:r>
        <w:t xml:space="preserve">Chegou a </w:t>
      </w:r>
      <w:r w:rsidR="00C40E62">
        <w:t xml:space="preserve">ver alguma invasão do imóvel? </w:t>
      </w:r>
    </w:p>
    <w:p w14:paraId="2DDA776B" w14:textId="62F23110" w:rsidR="00C40E62" w:rsidRDefault="00C40E62" w:rsidP="005A4817">
      <w:pPr>
        <w:pStyle w:val="SemEspaamento"/>
      </w:pPr>
      <w:r>
        <w:t>Sabe quem eram os invasores?</w:t>
      </w:r>
    </w:p>
    <w:p w14:paraId="1898AA7F" w14:textId="04C01692" w:rsidR="00B91563" w:rsidRDefault="00B91563" w:rsidP="00B91563">
      <w:pPr>
        <w:pStyle w:val="SemEspaamento"/>
      </w:pPr>
      <w:r>
        <w:t>Chegou a conter alguma dessas invasões?</w:t>
      </w:r>
    </w:p>
    <w:p w14:paraId="5626CF4A" w14:textId="59A0334E" w:rsidR="00C40E62" w:rsidRDefault="00C40E62" w:rsidP="005A4817">
      <w:pPr>
        <w:pStyle w:val="SemEspaamento"/>
      </w:pPr>
      <w:r>
        <w:t>Chegou a retirar alguma cerca ou outro tipo de demarcação de invasores, que foi colocado no terreno?</w:t>
      </w:r>
    </w:p>
    <w:p w14:paraId="2B18A7A6" w14:textId="77777777" w:rsidR="005A4817" w:rsidRDefault="005A4817" w:rsidP="005B58BA">
      <w:pPr>
        <w:pStyle w:val="Ttulo"/>
      </w:pPr>
    </w:p>
    <w:p w14:paraId="587F5F31" w14:textId="17318ADD" w:rsidR="00250FC4" w:rsidRPr="00671638" w:rsidRDefault="00250FC4" w:rsidP="00250FC4">
      <w:pPr>
        <w:pStyle w:val="SemEspaamento"/>
        <w:numPr>
          <w:ilvl w:val="0"/>
          <w:numId w:val="0"/>
        </w:numPr>
        <w:rPr>
          <w:b/>
          <w:bCs/>
          <w:sz w:val="22"/>
          <w:szCs w:val="20"/>
        </w:rPr>
      </w:pPr>
      <w:r w:rsidRPr="00671638">
        <w:rPr>
          <w:b/>
          <w:bCs/>
          <w:sz w:val="22"/>
          <w:szCs w:val="20"/>
        </w:rPr>
        <w:t xml:space="preserve">Testemunha </w:t>
      </w:r>
      <w:r>
        <w:rPr>
          <w:b/>
          <w:bCs/>
          <w:sz w:val="22"/>
          <w:szCs w:val="20"/>
        </w:rPr>
        <w:t>Ricardo Jr e Paulo Roberto Cláudio</w:t>
      </w:r>
      <w:r w:rsidRPr="00671638">
        <w:rPr>
          <w:b/>
          <w:bCs/>
          <w:sz w:val="22"/>
          <w:szCs w:val="20"/>
        </w:rPr>
        <w:t>:</w:t>
      </w:r>
    </w:p>
    <w:p w14:paraId="7CEAD878" w14:textId="77777777" w:rsidR="00250FC4" w:rsidRDefault="00250FC4" w:rsidP="005B58BA">
      <w:pPr>
        <w:pStyle w:val="Ttulo"/>
      </w:pPr>
    </w:p>
    <w:p w14:paraId="3DBC85C0" w14:textId="0563ADB7" w:rsidR="00131BEB" w:rsidRDefault="00F37F98" w:rsidP="00F37F98">
      <w:pPr>
        <w:pStyle w:val="SemEspaamento"/>
      </w:pPr>
      <w:r>
        <w:t>O terreno vendido para o Elierri era da sua família?</w:t>
      </w:r>
    </w:p>
    <w:p w14:paraId="50CDF286" w14:textId="5053401A" w:rsidR="00F37F98" w:rsidRDefault="00F37F98" w:rsidP="00F37F98">
      <w:pPr>
        <w:pStyle w:val="SemEspaamento"/>
      </w:pPr>
      <w:r>
        <w:t>Pode contar desde quando a sua família tem esse terreno?</w:t>
      </w:r>
    </w:p>
    <w:p w14:paraId="358E94E6" w14:textId="5015F67F" w:rsidR="00F37F98" w:rsidRDefault="00F37F98" w:rsidP="00F37F98">
      <w:pPr>
        <w:pStyle w:val="SemEspaamento"/>
      </w:pPr>
      <w:r>
        <w:t xml:space="preserve">Esse terreno sempre foi cuidado </w:t>
      </w:r>
      <w:r w:rsidR="00D42564">
        <w:t>pela família de vocês?</w:t>
      </w:r>
    </w:p>
    <w:p w14:paraId="78CAEEE2" w14:textId="79DB7BB5" w:rsidR="001A6004" w:rsidRDefault="001A6004" w:rsidP="00F37F98">
      <w:pPr>
        <w:pStyle w:val="SemEspaamento"/>
      </w:pPr>
      <w:r>
        <w:t xml:space="preserve">Chegaram a contratar topógrafo para fazer o levantamento da área? </w:t>
      </w:r>
    </w:p>
    <w:p w14:paraId="666DC22F" w14:textId="3DCBEBEF" w:rsidR="001A6004" w:rsidRDefault="009232B3" w:rsidP="00F37F98">
      <w:pPr>
        <w:pStyle w:val="SemEspaamento"/>
      </w:pPr>
      <w:r>
        <w:t>Essa área da sua família foi demarcada</w:t>
      </w:r>
      <w:r w:rsidR="00E33045">
        <w:t>?</w:t>
      </w:r>
      <w:r>
        <w:t xml:space="preserve"> E a área do terreno?</w:t>
      </w:r>
    </w:p>
    <w:p w14:paraId="54A438FF" w14:textId="4D1D5176" w:rsidR="00D42564" w:rsidRDefault="00D42564" w:rsidP="00F37F98">
      <w:pPr>
        <w:pStyle w:val="SemEspaamento"/>
      </w:pPr>
      <w:r>
        <w:t xml:space="preserve">Após a venda do imóvel, </w:t>
      </w:r>
      <w:r w:rsidR="00431888">
        <w:t>chegou a acompanhar a realização de alguma demarcação do terreno</w:t>
      </w:r>
      <w:r w:rsidR="009341D3">
        <w:t xml:space="preserve"> pelo Elierri</w:t>
      </w:r>
      <w:r w:rsidR="00431888">
        <w:t>?</w:t>
      </w:r>
    </w:p>
    <w:p w14:paraId="78DBE807" w14:textId="43EAE1BA" w:rsidR="001A6004" w:rsidRDefault="009341D3" w:rsidP="00E33045">
      <w:pPr>
        <w:pStyle w:val="SemEspaamento"/>
      </w:pPr>
      <w:r>
        <w:t xml:space="preserve">Lembra quanto tempo durou a </w:t>
      </w:r>
      <w:r w:rsidR="00CC503E">
        <w:t>construção do muro</w:t>
      </w:r>
      <w:r w:rsidR="00AA3109">
        <w:t>?</w:t>
      </w:r>
    </w:p>
    <w:p w14:paraId="08DE1785" w14:textId="77777777" w:rsidR="00E43328" w:rsidRDefault="00E43328" w:rsidP="00E43328">
      <w:pPr>
        <w:pStyle w:val="SemEspaamento"/>
        <w:numPr>
          <w:ilvl w:val="0"/>
          <w:numId w:val="0"/>
        </w:numPr>
        <w:ind w:firstLine="1701"/>
      </w:pPr>
    </w:p>
    <w:p w14:paraId="668E4F2A" w14:textId="77777777" w:rsidR="00E43328" w:rsidRDefault="00E43328" w:rsidP="00E43328">
      <w:pPr>
        <w:pStyle w:val="SemEspaamento"/>
        <w:numPr>
          <w:ilvl w:val="0"/>
          <w:numId w:val="0"/>
        </w:numPr>
        <w:ind w:firstLine="1701"/>
      </w:pPr>
    </w:p>
    <w:p w14:paraId="3FFB2569" w14:textId="2885E486" w:rsidR="00E43328" w:rsidRPr="00671638" w:rsidRDefault="00E43328" w:rsidP="00E43328">
      <w:pPr>
        <w:pStyle w:val="SemEspaamento"/>
        <w:numPr>
          <w:ilvl w:val="0"/>
          <w:numId w:val="0"/>
        </w:numPr>
        <w:rPr>
          <w:b/>
          <w:bCs/>
          <w:sz w:val="22"/>
          <w:szCs w:val="20"/>
        </w:rPr>
      </w:pPr>
      <w:r w:rsidRPr="00671638">
        <w:rPr>
          <w:b/>
          <w:bCs/>
          <w:sz w:val="22"/>
          <w:szCs w:val="20"/>
        </w:rPr>
        <w:t>Testemunha</w:t>
      </w:r>
      <w:r>
        <w:rPr>
          <w:b/>
          <w:bCs/>
          <w:sz w:val="22"/>
          <w:szCs w:val="20"/>
        </w:rPr>
        <w:t xml:space="preserve"> Valdir Espíndola</w:t>
      </w:r>
      <w:r w:rsidRPr="00671638">
        <w:rPr>
          <w:b/>
          <w:bCs/>
          <w:sz w:val="22"/>
          <w:szCs w:val="20"/>
        </w:rPr>
        <w:t>:</w:t>
      </w:r>
    </w:p>
    <w:p w14:paraId="509D5CBA" w14:textId="77777777" w:rsidR="00E43328" w:rsidRDefault="00E43328" w:rsidP="00E43328">
      <w:pPr>
        <w:pStyle w:val="SemEspaamento"/>
        <w:numPr>
          <w:ilvl w:val="0"/>
          <w:numId w:val="0"/>
        </w:numPr>
        <w:ind w:firstLine="1701"/>
      </w:pPr>
    </w:p>
    <w:p w14:paraId="6C076DBF" w14:textId="42D24CE4" w:rsidR="009461D3" w:rsidRDefault="007D0987" w:rsidP="00DC65A8">
      <w:pPr>
        <w:pStyle w:val="SemEspaamento"/>
        <w:numPr>
          <w:ilvl w:val="0"/>
          <w:numId w:val="4"/>
        </w:numPr>
        <w:ind w:left="0" w:firstLine="1418"/>
      </w:pPr>
      <w:r>
        <w:t xml:space="preserve">O senhor conhece </w:t>
      </w:r>
      <w:r w:rsidR="002C538A">
        <w:t xml:space="preserve">o terreno que </w:t>
      </w:r>
      <w:r w:rsidR="000138C1">
        <w:t>foi vendido ao</w:t>
      </w:r>
      <w:r w:rsidR="002C538A">
        <w:t xml:space="preserve"> Elierri?</w:t>
      </w:r>
    </w:p>
    <w:p w14:paraId="7AE105DB" w14:textId="6DF24444" w:rsidR="002C538A" w:rsidRDefault="00123FA8" w:rsidP="00DC65A8">
      <w:pPr>
        <w:pStyle w:val="SemEspaamento"/>
        <w:numPr>
          <w:ilvl w:val="0"/>
          <w:numId w:val="4"/>
        </w:numPr>
        <w:ind w:left="0" w:firstLine="1418"/>
      </w:pPr>
      <w:r>
        <w:t>Sabe</w:t>
      </w:r>
      <w:r w:rsidR="00CC154D">
        <w:t>s</w:t>
      </w:r>
      <w:r>
        <w:t xml:space="preserve"> desde quando a família do Ricardo é dona do terreno?</w:t>
      </w:r>
    </w:p>
    <w:p w14:paraId="15433387" w14:textId="02EE10D8" w:rsidR="00123FA8" w:rsidRDefault="00CC154D" w:rsidP="00DC65A8">
      <w:pPr>
        <w:pStyle w:val="SemEspaamento"/>
        <w:numPr>
          <w:ilvl w:val="0"/>
          <w:numId w:val="4"/>
        </w:numPr>
        <w:ind w:left="0" w:firstLine="1418"/>
      </w:pPr>
      <w:r>
        <w:lastRenderedPageBreak/>
        <w:t>E o terreno sempre foi cuidado pelo Ricardo e pelos familiares?</w:t>
      </w:r>
    </w:p>
    <w:p w14:paraId="606ECFED" w14:textId="65917F58" w:rsidR="007D0987" w:rsidRDefault="007D0987" w:rsidP="00DC65A8">
      <w:pPr>
        <w:pStyle w:val="SemEspaamento"/>
        <w:numPr>
          <w:ilvl w:val="0"/>
          <w:numId w:val="4"/>
        </w:numPr>
        <w:ind w:left="0" w:firstLine="1418"/>
      </w:pPr>
      <w:r>
        <w:t xml:space="preserve">Acompanhou alguma realização de obra no terreno </w:t>
      </w:r>
      <w:r w:rsidRPr="002C2298">
        <w:rPr>
          <w:sz w:val="20"/>
          <w:szCs w:val="18"/>
        </w:rPr>
        <w:t>(construção de cerca ou muro)</w:t>
      </w:r>
      <w:r>
        <w:t>?</w:t>
      </w:r>
    </w:p>
    <w:sectPr w:rsidR="007D0987" w:rsidSect="00241D9A">
      <w:headerReference w:type="default" r:id="rId8"/>
      <w:footerReference w:type="default" r:id="rId9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674B3" w14:textId="77777777" w:rsidR="00BB216B" w:rsidRDefault="00BB216B" w:rsidP="00943258">
      <w:pPr>
        <w:spacing w:after="0" w:line="240" w:lineRule="auto"/>
      </w:pPr>
      <w:r>
        <w:separator/>
      </w:r>
    </w:p>
  </w:endnote>
  <w:endnote w:type="continuationSeparator" w:id="0">
    <w:p w14:paraId="06E0E8A7" w14:textId="77777777" w:rsidR="00BB216B" w:rsidRDefault="00BB216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C7B8E43" w14:textId="1B167A26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2E18A3E" wp14:editId="5181567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77480016" name="Imagem 6774800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2B0D964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3DAFB" w14:textId="77777777" w:rsidR="00BB216B" w:rsidRDefault="00BB216B" w:rsidP="00943258">
      <w:pPr>
        <w:spacing w:after="0" w:line="240" w:lineRule="auto"/>
      </w:pPr>
      <w:r>
        <w:separator/>
      </w:r>
    </w:p>
  </w:footnote>
  <w:footnote w:type="continuationSeparator" w:id="0">
    <w:p w14:paraId="5341CB01" w14:textId="77777777" w:rsidR="00BB216B" w:rsidRDefault="00BB216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BF0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224DE51" wp14:editId="1B71AC0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30096623" name="Imagem 163009662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66B5B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F9CE73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15FCA9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883298660">
    <w:abstractNumId w:val="0"/>
    <w:lvlOverride w:ilvl="0">
      <w:startOverride w:val="1"/>
    </w:lvlOverride>
  </w:num>
  <w:num w:numId="5" w16cid:durableId="1756777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0A"/>
    <w:rsid w:val="00003F31"/>
    <w:rsid w:val="000138C1"/>
    <w:rsid w:val="000169F1"/>
    <w:rsid w:val="0004298B"/>
    <w:rsid w:val="000549F5"/>
    <w:rsid w:val="00097661"/>
    <w:rsid w:val="000D228C"/>
    <w:rsid w:val="000E6212"/>
    <w:rsid w:val="00123FA8"/>
    <w:rsid w:val="00131BEB"/>
    <w:rsid w:val="001667B0"/>
    <w:rsid w:val="0017471D"/>
    <w:rsid w:val="001761C0"/>
    <w:rsid w:val="00183BE2"/>
    <w:rsid w:val="001A6004"/>
    <w:rsid w:val="001B2B98"/>
    <w:rsid w:val="001B2E75"/>
    <w:rsid w:val="00201F45"/>
    <w:rsid w:val="00207BE4"/>
    <w:rsid w:val="00214E09"/>
    <w:rsid w:val="00241D9A"/>
    <w:rsid w:val="00250FC4"/>
    <w:rsid w:val="00272BFB"/>
    <w:rsid w:val="00291F6C"/>
    <w:rsid w:val="002B2C4B"/>
    <w:rsid w:val="002C2298"/>
    <w:rsid w:val="002C538A"/>
    <w:rsid w:val="00377A2E"/>
    <w:rsid w:val="003801CD"/>
    <w:rsid w:val="003E46B9"/>
    <w:rsid w:val="00431888"/>
    <w:rsid w:val="0045651E"/>
    <w:rsid w:val="004633D8"/>
    <w:rsid w:val="00485338"/>
    <w:rsid w:val="004949AD"/>
    <w:rsid w:val="004F2B78"/>
    <w:rsid w:val="004F384D"/>
    <w:rsid w:val="00501A18"/>
    <w:rsid w:val="005278CD"/>
    <w:rsid w:val="005321DA"/>
    <w:rsid w:val="005A4817"/>
    <w:rsid w:val="005B58BA"/>
    <w:rsid w:val="005B67EA"/>
    <w:rsid w:val="005E58E2"/>
    <w:rsid w:val="00665C61"/>
    <w:rsid w:val="00671638"/>
    <w:rsid w:val="00673228"/>
    <w:rsid w:val="00693F8B"/>
    <w:rsid w:val="00696295"/>
    <w:rsid w:val="006C0DFC"/>
    <w:rsid w:val="00722DF5"/>
    <w:rsid w:val="00795616"/>
    <w:rsid w:val="00797900"/>
    <w:rsid w:val="007C36DB"/>
    <w:rsid w:val="007D0987"/>
    <w:rsid w:val="00810D34"/>
    <w:rsid w:val="00857555"/>
    <w:rsid w:val="008962A1"/>
    <w:rsid w:val="008A0012"/>
    <w:rsid w:val="008E31FF"/>
    <w:rsid w:val="008E377D"/>
    <w:rsid w:val="008F2218"/>
    <w:rsid w:val="008F53CE"/>
    <w:rsid w:val="008F7B29"/>
    <w:rsid w:val="0090226D"/>
    <w:rsid w:val="009232B3"/>
    <w:rsid w:val="00924163"/>
    <w:rsid w:val="009341D3"/>
    <w:rsid w:val="00943258"/>
    <w:rsid w:val="009461D3"/>
    <w:rsid w:val="009617DD"/>
    <w:rsid w:val="009B6E9E"/>
    <w:rsid w:val="009B7E4E"/>
    <w:rsid w:val="009E7733"/>
    <w:rsid w:val="00A049FC"/>
    <w:rsid w:val="00A2791B"/>
    <w:rsid w:val="00AA3109"/>
    <w:rsid w:val="00B14A81"/>
    <w:rsid w:val="00B5567A"/>
    <w:rsid w:val="00B6363E"/>
    <w:rsid w:val="00B86A5F"/>
    <w:rsid w:val="00B91563"/>
    <w:rsid w:val="00BA2544"/>
    <w:rsid w:val="00BA7B6F"/>
    <w:rsid w:val="00BB216B"/>
    <w:rsid w:val="00BE1DB1"/>
    <w:rsid w:val="00C03B4C"/>
    <w:rsid w:val="00C0456B"/>
    <w:rsid w:val="00C40E62"/>
    <w:rsid w:val="00C96962"/>
    <w:rsid w:val="00CB5FC5"/>
    <w:rsid w:val="00CC154D"/>
    <w:rsid w:val="00CC503E"/>
    <w:rsid w:val="00D16180"/>
    <w:rsid w:val="00D32740"/>
    <w:rsid w:val="00D42564"/>
    <w:rsid w:val="00D5789A"/>
    <w:rsid w:val="00D84C6A"/>
    <w:rsid w:val="00DA260A"/>
    <w:rsid w:val="00DC65A8"/>
    <w:rsid w:val="00DE0162"/>
    <w:rsid w:val="00DE0552"/>
    <w:rsid w:val="00DF5478"/>
    <w:rsid w:val="00E05790"/>
    <w:rsid w:val="00E165A2"/>
    <w:rsid w:val="00E25429"/>
    <w:rsid w:val="00E33045"/>
    <w:rsid w:val="00E43328"/>
    <w:rsid w:val="00E44935"/>
    <w:rsid w:val="00E502A9"/>
    <w:rsid w:val="00E90F3C"/>
    <w:rsid w:val="00E968BB"/>
    <w:rsid w:val="00EB4346"/>
    <w:rsid w:val="00EE3903"/>
    <w:rsid w:val="00F11B2C"/>
    <w:rsid w:val="00F22B73"/>
    <w:rsid w:val="00F37F98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32321"/>
  <w15:chartTrackingRefBased/>
  <w15:docId w15:val="{A1585311-3F95-41F0-B7A1-76B132E8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78</TotalTime>
  <Pages>2</Pages>
  <Words>211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47</cp:revision>
  <cp:lastPrinted>2022-07-18T22:35:00Z</cp:lastPrinted>
  <dcterms:created xsi:type="dcterms:W3CDTF">2025-09-01T20:21:00Z</dcterms:created>
  <dcterms:modified xsi:type="dcterms:W3CDTF">2025-09-02T17:36:00Z</dcterms:modified>
</cp:coreProperties>
</file>