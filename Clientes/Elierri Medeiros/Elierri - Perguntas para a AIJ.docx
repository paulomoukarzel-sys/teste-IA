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3527" w14:textId="77777777" w:rsidR="000169F1" w:rsidRDefault="000169F1" w:rsidP="000169F1">
      <w:pPr>
        <w:rPr>
          <w:rFonts w:ascii="Arial" w:eastAsia="Calibri" w:hAnsi="Arial" w:cs="Times New Roman"/>
          <w:sz w:val="24"/>
          <w:szCs w:val="24"/>
        </w:rPr>
      </w:pPr>
    </w:p>
    <w:p w14:paraId="46DA1368" w14:textId="59CB21ED" w:rsidR="00AB0B77" w:rsidRDefault="00AB0B77" w:rsidP="00AB0B77">
      <w:pPr>
        <w:pStyle w:val="Ttulo"/>
        <w:jc w:val="center"/>
      </w:pPr>
      <w:r>
        <w:t>Perguntas – AIJ Elierri Medeiros</w:t>
      </w:r>
    </w:p>
    <w:p w14:paraId="42D47F0E" w14:textId="1C2BF408" w:rsidR="00AB0B77" w:rsidRDefault="00AB0B77" w:rsidP="00AB0B77"/>
    <w:p w14:paraId="48EC7D01" w14:textId="77777777" w:rsidR="00AB0B77" w:rsidRDefault="00AB0B77" w:rsidP="00AB0B77">
      <w:pPr>
        <w:pStyle w:val="SemEspaamento"/>
        <w:numPr>
          <w:ilvl w:val="0"/>
          <w:numId w:val="0"/>
        </w:numPr>
      </w:pPr>
    </w:p>
    <w:p w14:paraId="77F31683" w14:textId="77777777" w:rsidR="00AB0B77" w:rsidRDefault="00AB0B77" w:rsidP="00AB0B77">
      <w:pPr>
        <w:pStyle w:val="SemEspaamento"/>
        <w:numPr>
          <w:ilvl w:val="0"/>
          <w:numId w:val="0"/>
        </w:numPr>
      </w:pPr>
    </w:p>
    <w:p w14:paraId="598528D7" w14:textId="3C4D4302" w:rsidR="00AB0B77" w:rsidRDefault="00AB0B77" w:rsidP="00AB0B77">
      <w:pPr>
        <w:pStyle w:val="Ttulo"/>
      </w:pPr>
      <w:r>
        <w:t>Perguntas para Ricardo:</w:t>
      </w:r>
    </w:p>
    <w:p w14:paraId="42F5D21D" w14:textId="77777777" w:rsidR="00AB0B77" w:rsidRDefault="00AB0B77" w:rsidP="00AB0B77">
      <w:pPr>
        <w:pStyle w:val="SemEspaamento"/>
        <w:numPr>
          <w:ilvl w:val="0"/>
          <w:numId w:val="0"/>
        </w:numPr>
      </w:pPr>
    </w:p>
    <w:p w14:paraId="798376C3" w14:textId="0D404819" w:rsidR="00AB0B77" w:rsidRDefault="001E2CEC" w:rsidP="00AB0B77">
      <w:pPr>
        <w:pStyle w:val="SemEspaamento"/>
      </w:pPr>
      <w:r>
        <w:t xml:space="preserve">Pode </w:t>
      </w:r>
      <w:r w:rsidR="00AB0B77">
        <w:t xml:space="preserve">explicar como </w:t>
      </w:r>
      <w:r w:rsidR="00B92762">
        <w:t xml:space="preserve">foi adquirido </w:t>
      </w:r>
      <w:r w:rsidR="00AB0B77">
        <w:t>o terreno e como foi feita a venda pro Elierri?</w:t>
      </w:r>
    </w:p>
    <w:p w14:paraId="5CA0704C" w14:textId="68EEFC8F" w:rsidR="00AB0B77" w:rsidRDefault="00AB0B77" w:rsidP="00AB0B77">
      <w:pPr>
        <w:pStyle w:val="SemEspaamento"/>
      </w:pPr>
      <w:r>
        <w:t>Você</w:t>
      </w:r>
    </w:p>
    <w:p w14:paraId="3B84C8AA" w14:textId="35997C8B" w:rsidR="00AB0B77" w:rsidRDefault="00AB0B77" w:rsidP="00AB0B77">
      <w:pPr>
        <w:pStyle w:val="SemEspaamento"/>
      </w:pPr>
      <w:r>
        <w:t>Você sabe se o terreno do Roberto Mattar confronta, em toda a sua extensão, com o do Cícero Cláudio, avô de Ricardo, vendedor do imóvel para o réu Elierri?</w:t>
      </w:r>
    </w:p>
    <w:p w14:paraId="4F413577" w14:textId="76126A4B" w:rsidR="00AB0B77" w:rsidRDefault="00AB0B77" w:rsidP="00AB0B77">
      <w:pPr>
        <w:pStyle w:val="SemEspaamento"/>
      </w:pPr>
      <w:r>
        <w:t xml:space="preserve">Tens mais um esclarecimento </w:t>
      </w:r>
      <w:proofErr w:type="gramStart"/>
      <w:r>
        <w:t>pra</w:t>
      </w:r>
      <w:proofErr w:type="gramEnd"/>
      <w:r>
        <w:t xml:space="preserve"> fazer sobre essa área?</w:t>
      </w:r>
    </w:p>
    <w:p w14:paraId="32F5FC4C" w14:textId="6C1CF493" w:rsidR="00AB0B77" w:rsidRDefault="00AB0B77" w:rsidP="00AB0B77">
      <w:pPr>
        <w:pStyle w:val="SemEspaamento"/>
        <w:numPr>
          <w:ilvl w:val="0"/>
          <w:numId w:val="0"/>
        </w:numPr>
        <w:ind w:firstLine="1701"/>
      </w:pPr>
    </w:p>
    <w:p w14:paraId="680ED911" w14:textId="4D31740B" w:rsidR="00AB0B77" w:rsidRDefault="00AB0B77" w:rsidP="00AB0B77">
      <w:pPr>
        <w:pStyle w:val="Ttulo"/>
      </w:pPr>
      <w:r>
        <w:t>Perguntas para Max, topógrafo:</w:t>
      </w:r>
    </w:p>
    <w:p w14:paraId="43697BE5" w14:textId="77777777" w:rsidR="00AB0B77" w:rsidRDefault="00AB0B77" w:rsidP="00AB0B77"/>
    <w:p w14:paraId="0C224E61" w14:textId="77777777" w:rsidR="00AB0B77" w:rsidRPr="00AB0B77" w:rsidRDefault="00AB0B77" w:rsidP="00AB0B77">
      <w:pPr>
        <w:pStyle w:val="SemEspaamento"/>
      </w:pPr>
    </w:p>
    <w:p w14:paraId="118AFB90" w14:textId="77777777" w:rsidR="00AB0B77" w:rsidRPr="00AB0B77" w:rsidRDefault="00AB0B77" w:rsidP="00AB0B77">
      <w:pPr>
        <w:pStyle w:val="SemEspaamento"/>
        <w:numPr>
          <w:ilvl w:val="0"/>
          <w:numId w:val="0"/>
        </w:numPr>
        <w:ind w:left="1701"/>
      </w:pPr>
    </w:p>
    <w:p w14:paraId="337B20DD" w14:textId="77777777" w:rsidR="000169F1" w:rsidRPr="00377A2E" w:rsidRDefault="000169F1" w:rsidP="000169F1"/>
    <w:p w14:paraId="15A89654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293F" w14:textId="77777777" w:rsidR="00AB0B77" w:rsidRDefault="00AB0B77" w:rsidP="00943258">
      <w:pPr>
        <w:spacing w:after="0" w:line="240" w:lineRule="auto"/>
      </w:pPr>
      <w:r>
        <w:separator/>
      </w:r>
    </w:p>
  </w:endnote>
  <w:endnote w:type="continuationSeparator" w:id="0">
    <w:p w14:paraId="3B9D310C" w14:textId="77777777" w:rsidR="00AB0B77" w:rsidRDefault="00AB0B7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F28DA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E94F04A" wp14:editId="12D3248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4FFF6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AF70" w14:textId="77777777" w:rsidR="00AB0B77" w:rsidRDefault="00AB0B77" w:rsidP="00943258">
      <w:pPr>
        <w:spacing w:after="0" w:line="240" w:lineRule="auto"/>
      </w:pPr>
      <w:r>
        <w:separator/>
      </w:r>
    </w:p>
  </w:footnote>
  <w:footnote w:type="continuationSeparator" w:id="0">
    <w:p w14:paraId="64986EC4" w14:textId="77777777" w:rsidR="00AB0B77" w:rsidRDefault="00AB0B7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762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4A994F" wp14:editId="1AE8586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C59D20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CDADC7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348821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77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1E2CEC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6E3E63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24212"/>
    <w:rsid w:val="00AB0B77"/>
    <w:rsid w:val="00B14A81"/>
    <w:rsid w:val="00B6363E"/>
    <w:rsid w:val="00B92762"/>
    <w:rsid w:val="00BA2544"/>
    <w:rsid w:val="00C03B4C"/>
    <w:rsid w:val="00C0456B"/>
    <w:rsid w:val="00CB5FC5"/>
    <w:rsid w:val="00D32740"/>
    <w:rsid w:val="00DE0162"/>
    <w:rsid w:val="00DE0552"/>
    <w:rsid w:val="00DF5478"/>
    <w:rsid w:val="00E022BD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C618D"/>
  <w15:chartTrackingRefBased/>
  <w15:docId w15:val="{DFAE3D07-EDDF-4DF7-B93C-02A26C41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42</TotalTime>
  <Pages>1</Pages>
  <Words>62</Words>
  <Characters>334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2025-05-05T15:48:00Z</dcterms:created>
  <dcterms:modified xsi:type="dcterms:W3CDTF">2025-05-05T16:43:00Z</dcterms:modified>
</cp:coreProperties>
</file>