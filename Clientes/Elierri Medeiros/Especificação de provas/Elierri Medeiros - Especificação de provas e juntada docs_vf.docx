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A84E" w14:textId="29ED886B" w:rsidR="000169F1" w:rsidRPr="0063672B" w:rsidRDefault="0063672B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63672B">
        <w:rPr>
          <w:rFonts w:ascii="Arial" w:eastAsia="Calibri" w:hAnsi="Arial" w:cs="Times New Roman"/>
          <w:sz w:val="24"/>
          <w:szCs w:val="24"/>
        </w:rPr>
        <w:t>EXCELENTÍSSIMA SENHORA DOUTORA JUÍZA DE DIREITO DA 5ª VARA CÍVEL DA COMARCA DA CAPITAL</w:t>
      </w:r>
    </w:p>
    <w:p w14:paraId="005F8C2F" w14:textId="77777777" w:rsidR="000169F1" w:rsidRPr="00E50F7F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2A5B73F5" w14:textId="77777777" w:rsidR="000169F1" w:rsidRDefault="000169F1" w:rsidP="00BA459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E98E01E" w14:textId="77777777" w:rsidR="0011109A" w:rsidRPr="00136102" w:rsidRDefault="0011109A" w:rsidP="00BA459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17C3CB9" w14:textId="1AED9F04" w:rsidR="000169F1" w:rsidRPr="0063672B" w:rsidRDefault="0063672B" w:rsidP="0063672B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3672B">
        <w:rPr>
          <w:rFonts w:ascii="Arial" w:eastAsia="Calibri" w:hAnsi="Arial" w:cs="Times New Roman"/>
        </w:rPr>
        <w:t>Autos n. 5090138-44.2022.8.24.0023</w:t>
      </w:r>
    </w:p>
    <w:p w14:paraId="2FE6410C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3A0FF840" w14:textId="77777777" w:rsidR="0011109A" w:rsidRPr="00E50F7F" w:rsidRDefault="0011109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2F5A496B" w14:textId="77777777" w:rsidR="000169F1" w:rsidRPr="00E50F7F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35BF6277" w14:textId="436C743E" w:rsidR="000169F1" w:rsidRPr="00A814BD" w:rsidRDefault="0063672B" w:rsidP="000169F1">
      <w:pPr>
        <w:pStyle w:val="Qualificaodaspartes"/>
      </w:pPr>
      <w:r>
        <w:rPr>
          <w:b/>
        </w:rPr>
        <w:t>ELIERRI MEDEIROS DE OLIVEIRA</w:t>
      </w:r>
      <w:r w:rsidR="000169F1" w:rsidRPr="00A814BD">
        <w:t xml:space="preserve">, </w:t>
      </w:r>
      <w:r>
        <w:t xml:space="preserve">já qualificado nos autos da ação de reintegração de posse n. </w:t>
      </w:r>
      <w:r w:rsidRPr="0063672B">
        <w:t>5090138-44.2022.8.24.0023</w:t>
      </w:r>
      <w:r w:rsidR="000169F1">
        <w:t>,</w:t>
      </w:r>
      <w:r>
        <w:t xml:space="preserve"> proposta por CONSTRUTORA ALLIANÇA LTDA.,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em atenção </w:t>
      </w:r>
      <w:r w:rsidR="001B0678">
        <w:t>à decisão do evento</w:t>
      </w:r>
      <w:r w:rsidR="003A3511">
        <w:t xml:space="preserve"> 70, juntar </w:t>
      </w:r>
      <w:r w:rsidR="00EF61C0">
        <w:t xml:space="preserve">a documentação </w:t>
      </w:r>
      <w:r w:rsidR="00C919B3">
        <w:t>em anexo, que reforça</w:t>
      </w:r>
      <w:r w:rsidR="00B105BA">
        <w:t xml:space="preserve"> a cadeia possessória </w:t>
      </w:r>
      <w:r w:rsidR="005B6D29">
        <w:t>do imóvel adquirido pelo réu, e expor e requerer o seguinte.</w:t>
      </w:r>
    </w:p>
    <w:p w14:paraId="0A314BD8" w14:textId="77777777" w:rsidR="000169F1" w:rsidRPr="003228BF" w:rsidRDefault="000169F1" w:rsidP="00E55836">
      <w:pPr>
        <w:rPr>
          <w:sz w:val="28"/>
          <w:szCs w:val="28"/>
        </w:rPr>
      </w:pPr>
    </w:p>
    <w:p w14:paraId="31A97E35" w14:textId="5AB160C4" w:rsidR="000169F1" w:rsidRPr="005C4689" w:rsidRDefault="000169F1" w:rsidP="000169F1">
      <w:pPr>
        <w:pStyle w:val="Ttulo"/>
      </w:pPr>
      <w:r w:rsidRPr="005C4689">
        <w:t>I –</w:t>
      </w:r>
      <w:r>
        <w:t xml:space="preserve"> </w:t>
      </w:r>
      <w:r w:rsidR="00EF61C0">
        <w:t xml:space="preserve">DA DOCUMENTAÇÃO </w:t>
      </w:r>
      <w:r w:rsidR="005B6D29">
        <w:t>JUNTAD</w:t>
      </w:r>
      <w:r w:rsidR="00EF61C0">
        <w:t>A</w:t>
      </w:r>
      <w:r w:rsidR="00553A84">
        <w:t xml:space="preserve"> COM ESTA PETIÇÃO</w:t>
      </w:r>
    </w:p>
    <w:p w14:paraId="4E5B90B8" w14:textId="77777777" w:rsidR="000169F1" w:rsidRPr="004A3F4E" w:rsidRDefault="000169F1" w:rsidP="00CC663D">
      <w:pPr>
        <w:pStyle w:val="SemEspaamento"/>
        <w:numPr>
          <w:ilvl w:val="0"/>
          <w:numId w:val="0"/>
        </w:numPr>
        <w:ind w:left="1701"/>
      </w:pPr>
    </w:p>
    <w:p w14:paraId="557F3D44" w14:textId="0A4E77EE" w:rsidR="00432270" w:rsidRDefault="00FB4BB2" w:rsidP="00DD09CA">
      <w:pPr>
        <w:pStyle w:val="SemEspaamento"/>
      </w:pPr>
      <w:r>
        <w:t>Inicialmente, Excelência,</w:t>
      </w:r>
      <w:r w:rsidR="00686E17">
        <w:t xml:space="preserve"> </w:t>
      </w:r>
      <w:r>
        <w:t>o réu junta aos autos a certidão vintenária do imóvel adquirido</w:t>
      </w:r>
      <w:r w:rsidR="00AC53C6">
        <w:t xml:space="preserve"> </w:t>
      </w:r>
      <w:r w:rsidR="00AC53C6" w:rsidRPr="00686E17">
        <w:rPr>
          <w:sz w:val="20"/>
          <w:szCs w:val="18"/>
        </w:rPr>
        <w:t>(</w:t>
      </w:r>
      <w:r w:rsidR="00AC53C6" w:rsidRPr="00686E17">
        <w:rPr>
          <w:b/>
          <w:bCs/>
          <w:sz w:val="20"/>
          <w:szCs w:val="18"/>
        </w:rPr>
        <w:t>doc. 1</w:t>
      </w:r>
      <w:r w:rsidR="00AC53C6" w:rsidRPr="00686E17">
        <w:rPr>
          <w:sz w:val="20"/>
          <w:szCs w:val="18"/>
        </w:rPr>
        <w:t>)</w:t>
      </w:r>
      <w:r>
        <w:t xml:space="preserve">, </w:t>
      </w:r>
      <w:r w:rsidR="00CF642B">
        <w:t xml:space="preserve">na qual consta </w:t>
      </w:r>
      <w:r>
        <w:t>o registro de que CÍCERO CANDIDO CLÁUDIO, avô d</w:t>
      </w:r>
      <w:r w:rsidR="00712445">
        <w:t>o alienante Ricardo</w:t>
      </w:r>
      <w:r w:rsidR="00B652EF">
        <w:t xml:space="preserve"> Luiz Cláudio Junior,</w:t>
      </w:r>
      <w:r w:rsidR="001565D8">
        <w:t xml:space="preserve"> possuía a área objeto da lide e outras </w:t>
      </w:r>
      <w:r w:rsidR="004B6D07">
        <w:t xml:space="preserve">adjacentes </w:t>
      </w:r>
      <w:r w:rsidR="001565D8">
        <w:t xml:space="preserve">desde </w:t>
      </w:r>
      <w:r w:rsidR="004653E8">
        <w:t>1930.</w:t>
      </w:r>
      <w:r w:rsidR="00CF642B">
        <w:t xml:space="preserve"> </w:t>
      </w:r>
    </w:p>
    <w:p w14:paraId="52B7F2D1" w14:textId="3462ED8A" w:rsidR="000169F1" w:rsidRPr="004D0A6F" w:rsidRDefault="00CF642B" w:rsidP="004D0A6F">
      <w:pPr>
        <w:pStyle w:val="SemEspaamento"/>
      </w:pPr>
      <w:r>
        <w:t xml:space="preserve">Portanto, </w:t>
      </w:r>
      <w:r w:rsidR="00E4094F">
        <w:t xml:space="preserve">essa certidão reforça o exercício da posse do terreno objeto da lide por parte da família de Ricardo Luiz Cláudio Jr., </w:t>
      </w:r>
      <w:r w:rsidR="004B6D07">
        <w:t xml:space="preserve">que foi adquirido pelo demandado, </w:t>
      </w:r>
      <w:r w:rsidR="00014709">
        <w:t>assim</w:t>
      </w:r>
      <w:r w:rsidR="007C421E">
        <w:t xml:space="preserve"> como</w:t>
      </w:r>
      <w:r w:rsidR="001C32DE">
        <w:t xml:space="preserve"> </w:t>
      </w:r>
      <w:r>
        <w:t xml:space="preserve">o requerimento de abertura do IPTU </w:t>
      </w:r>
      <w:r w:rsidR="007C421E">
        <w:t xml:space="preserve">que Ricardo fez perante a Prefeitura </w:t>
      </w:r>
      <w:r>
        <w:t>em 201</w:t>
      </w:r>
      <w:r w:rsidR="006809E2">
        <w:t>3</w:t>
      </w:r>
      <w:r w:rsidR="00014709">
        <w:t xml:space="preserve"> </w:t>
      </w:r>
      <w:r w:rsidRPr="007C421E">
        <w:rPr>
          <w:sz w:val="20"/>
          <w:szCs w:val="18"/>
        </w:rPr>
        <w:t>(evento</w:t>
      </w:r>
      <w:r w:rsidR="00E4094F" w:rsidRPr="007C421E">
        <w:rPr>
          <w:sz w:val="20"/>
          <w:szCs w:val="18"/>
        </w:rPr>
        <w:t xml:space="preserve"> 44, DOCUMENTACAO9)</w:t>
      </w:r>
      <w:r w:rsidR="00E50F7F" w:rsidRPr="00E50F7F">
        <w:t xml:space="preserve"> </w:t>
      </w:r>
      <w:r w:rsidR="00451C5D">
        <w:t xml:space="preserve">e </w:t>
      </w:r>
      <w:r w:rsidR="007A5CB1">
        <w:t>as fotos do</w:t>
      </w:r>
      <w:r w:rsidR="00451C5D">
        <w:t>s</w:t>
      </w:r>
      <w:r w:rsidR="007A5CB1">
        <w:t xml:space="preserve"> </w:t>
      </w:r>
      <w:r w:rsidR="00451C5D">
        <w:t xml:space="preserve">cuidados do </w:t>
      </w:r>
      <w:r w:rsidR="007A5CB1">
        <w:t xml:space="preserve">imóvel </w:t>
      </w:r>
      <w:r w:rsidR="00451C5D">
        <w:t>realizados pelo antigo possuidor</w:t>
      </w:r>
      <w:r w:rsidR="00B34B55">
        <w:t xml:space="preserve"> </w:t>
      </w:r>
      <w:r w:rsidR="00B34B55" w:rsidRPr="00B34B55">
        <w:rPr>
          <w:sz w:val="20"/>
          <w:szCs w:val="18"/>
        </w:rPr>
        <w:t>(</w:t>
      </w:r>
      <w:r w:rsidR="00451C5D" w:rsidRPr="00B34B55">
        <w:rPr>
          <w:sz w:val="20"/>
          <w:szCs w:val="18"/>
        </w:rPr>
        <w:t>Ricardo</w:t>
      </w:r>
      <w:r w:rsidR="00B34B55" w:rsidRPr="00B34B55">
        <w:rPr>
          <w:sz w:val="20"/>
          <w:szCs w:val="18"/>
        </w:rPr>
        <w:t>)</w:t>
      </w:r>
      <w:r w:rsidR="00451C5D">
        <w:t xml:space="preserve"> e pelo </w:t>
      </w:r>
      <w:r w:rsidR="007649A8">
        <w:t xml:space="preserve">próprio </w:t>
      </w:r>
      <w:r w:rsidR="00451C5D">
        <w:t xml:space="preserve">réu </w:t>
      </w:r>
      <w:r w:rsidR="00451C5D" w:rsidRPr="007649A8">
        <w:rPr>
          <w:sz w:val="20"/>
          <w:szCs w:val="18"/>
        </w:rPr>
        <w:t>(evento 44,</w:t>
      </w:r>
      <w:r w:rsidR="00E9701C" w:rsidRPr="007649A8">
        <w:rPr>
          <w:sz w:val="20"/>
          <w:szCs w:val="18"/>
        </w:rPr>
        <w:t xml:space="preserve"> FOTO5 e FOTO10)</w:t>
      </w:r>
      <w:r w:rsidR="00451C5D">
        <w:t xml:space="preserve">, </w:t>
      </w:r>
      <w:r w:rsidR="00E50F7F">
        <w:t>por exemplo, entre outros documentos já anexados aos autos.</w:t>
      </w:r>
    </w:p>
    <w:p w14:paraId="75EB1BC2" w14:textId="3AEC91B7" w:rsidR="000169F1" w:rsidRDefault="004D0A6F" w:rsidP="000169F1">
      <w:pPr>
        <w:pStyle w:val="SemEspaamento"/>
      </w:pPr>
      <w:r>
        <w:t>No mais</w:t>
      </w:r>
      <w:r w:rsidR="00337F65">
        <w:t>, como</w:t>
      </w:r>
      <w:r w:rsidR="00337F65" w:rsidRPr="00337F65">
        <w:t xml:space="preserve"> forma de contribuir para o correto deslinde da causa, o réu informa que solicitou documentos públicos que ainda não ficaram prontos e serão juntados </w:t>
      </w:r>
      <w:r w:rsidR="004B6D07">
        <w:t xml:space="preserve">aos autos tão logo essa documentação lhe </w:t>
      </w:r>
      <w:r w:rsidR="00337F65" w:rsidRPr="00337F65">
        <w:t>for entregu</w:t>
      </w:r>
      <w:r w:rsidR="004B6D07">
        <w:t>e</w:t>
      </w:r>
      <w:r w:rsidR="00CA5398">
        <w:t xml:space="preserve">. Caso Vossa Excelência </w:t>
      </w:r>
      <w:r w:rsidR="00AE52F0">
        <w:t xml:space="preserve">entenda ser necessário, o demandado indicará a documentação e os órgãos públicos para que </w:t>
      </w:r>
      <w:r w:rsidR="00BA459E">
        <w:t>se</w:t>
      </w:r>
      <w:r w:rsidR="00D8073A">
        <w:t>jam</w:t>
      </w:r>
      <w:r w:rsidR="00BA459E">
        <w:t xml:space="preserve"> ofici</w:t>
      </w:r>
      <w:r w:rsidR="00D8073A">
        <w:t>ados</w:t>
      </w:r>
      <w:r w:rsidR="00BA459E">
        <w:t xml:space="preserve"> os setores responsáveis </w:t>
      </w:r>
      <w:r w:rsidR="00D8073A">
        <w:t xml:space="preserve">para encaminhar </w:t>
      </w:r>
      <w:r w:rsidR="00BA459E">
        <w:t>estes documentos públicos</w:t>
      </w:r>
      <w:r w:rsidR="00CC663D">
        <w:t xml:space="preserve"> diretamente aos autos</w:t>
      </w:r>
      <w:r w:rsidR="00BA459E">
        <w:t xml:space="preserve">. </w:t>
      </w:r>
    </w:p>
    <w:p w14:paraId="7690733B" w14:textId="77777777" w:rsidR="0063672B" w:rsidRPr="0063672B" w:rsidRDefault="0063672B" w:rsidP="00E50F7F">
      <w:pPr>
        <w:pStyle w:val="SemEspaamento"/>
        <w:numPr>
          <w:ilvl w:val="0"/>
          <w:numId w:val="0"/>
        </w:numPr>
        <w:ind w:left="1701"/>
      </w:pPr>
    </w:p>
    <w:p w14:paraId="2FB8E7DD" w14:textId="77777777" w:rsidR="0011109A" w:rsidRDefault="0011109A" w:rsidP="000169F1">
      <w:pPr>
        <w:pStyle w:val="Ttulo"/>
      </w:pPr>
    </w:p>
    <w:p w14:paraId="211A6B72" w14:textId="11B389C4" w:rsidR="00371487" w:rsidRDefault="000169F1" w:rsidP="000169F1">
      <w:pPr>
        <w:pStyle w:val="Ttulo"/>
      </w:pPr>
      <w:r>
        <w:lastRenderedPageBreak/>
        <w:t>II</w:t>
      </w:r>
      <w:r w:rsidR="00371487">
        <w:t xml:space="preserve"> </w:t>
      </w:r>
      <w:r w:rsidR="00652BB2">
        <w:t>–</w:t>
      </w:r>
      <w:r w:rsidR="00371487">
        <w:t xml:space="preserve"> </w:t>
      </w:r>
      <w:r w:rsidR="001022C6">
        <w:t>DA OITIVA DE TESTEMUNHAS NECESSÁRIAS AO DESLINDE DO FEITO</w:t>
      </w:r>
    </w:p>
    <w:p w14:paraId="28CA5C2C" w14:textId="77777777" w:rsidR="001022C6" w:rsidRDefault="001022C6" w:rsidP="00E50F7F">
      <w:pPr>
        <w:pStyle w:val="SemEspaamento"/>
        <w:numPr>
          <w:ilvl w:val="0"/>
          <w:numId w:val="0"/>
        </w:numPr>
        <w:ind w:left="1701"/>
      </w:pPr>
    </w:p>
    <w:p w14:paraId="61E55AF2" w14:textId="02E6AB46" w:rsidR="001022C6" w:rsidRDefault="004757F3" w:rsidP="004757F3">
      <w:pPr>
        <w:pStyle w:val="SemEspaamento"/>
      </w:pPr>
      <w:r>
        <w:t xml:space="preserve">Em relação à produção de provas em audiência, Excelência, o réu registra que possui interesse </w:t>
      </w:r>
      <w:r w:rsidR="00935F78">
        <w:t>n</w:t>
      </w:r>
      <w:r>
        <w:t xml:space="preserve">a oitiva das testemunhas abaixo relacionadas, que </w:t>
      </w:r>
      <w:r w:rsidR="00935F78">
        <w:t xml:space="preserve">podem corroborar com toda a prova documental apresentada e reforçar o exercício da posse </w:t>
      </w:r>
      <w:r w:rsidR="0078266B">
        <w:t xml:space="preserve">do imóvel objeto de litígio </w:t>
      </w:r>
      <w:r w:rsidR="00935F78">
        <w:t>por parte da família do alienante Ricardo Luiz Cláudio Jr. e, na sequência, pelo próprio demandado</w:t>
      </w:r>
      <w:r>
        <w:t>:</w:t>
      </w:r>
    </w:p>
    <w:p w14:paraId="7B44393A" w14:textId="12EE99AD" w:rsidR="001022C6" w:rsidRDefault="009F1F56" w:rsidP="00FD3CA2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33F396" wp14:editId="6C079881">
                <wp:simplePos x="0" y="0"/>
                <wp:positionH relativeFrom="column">
                  <wp:posOffset>-156151</wp:posOffset>
                </wp:positionH>
                <wp:positionV relativeFrom="paragraph">
                  <wp:posOffset>63233</wp:posOffset>
                </wp:positionV>
                <wp:extent cx="6115050" cy="4997303"/>
                <wp:effectExtent l="0" t="0" r="19050" b="13335"/>
                <wp:wrapNone/>
                <wp:docPr id="309735947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4997303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78F16" id="Retângulo: Cantos Diagonais Arredondados 1" o:spid="_x0000_s1026" style="position:absolute;margin-left:-12.3pt;margin-top:5pt;width:481.5pt;height:39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115050,4997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" path="m832900,l6115050,r,l6115050,4164403v,459998,-372902,832900,-832900,832900l,4997303r,l,832900c,372902,372902,,832900,xe" filled="f" strokecolor="#5b9bd5 [3208]" strokeweight="1pt">
                <v:stroke joinstyle="miter"/>
                <v:path arrowok="t" o:connecttype="custom" o:connectlocs="832900,0;6115050,0;6115050,0;6115050,4164403;5282150,4997303;0,4997303;0,4997303;0,832900;832900,0" o:connectangles="0,0,0,0,0,0,0,0,0"/>
              </v:shape>
            </w:pict>
          </mc:Fallback>
        </mc:AlternateContent>
      </w:r>
    </w:p>
    <w:p w14:paraId="184D39DC" w14:textId="3A35BCF4" w:rsidR="00726FD3" w:rsidRPr="00726FD3" w:rsidRDefault="00726FD3" w:rsidP="000A22C0">
      <w:pPr>
        <w:pStyle w:val="SemEspaamento"/>
        <w:numPr>
          <w:ilvl w:val="0"/>
          <w:numId w:val="4"/>
        </w:numPr>
        <w:ind w:left="0" w:firstLine="1701"/>
      </w:pPr>
      <w:r w:rsidRPr="00726FD3">
        <w:rPr>
          <w:b/>
          <w:bCs/>
        </w:rPr>
        <w:t>DANIEL LELIS DUTRA</w:t>
      </w:r>
      <w:r>
        <w:t xml:space="preserve">, brasileiro, topógrafo, </w:t>
      </w:r>
      <w:r w:rsidR="00160E29">
        <w:t xml:space="preserve">inscrito no CPF/MF sob o n. 548.921.399-04, </w:t>
      </w:r>
      <w:r w:rsidR="00B419D8">
        <w:t>residente e domiciliado na Servidão André Napoleão, n. 83, Saco dos Limões, Florianópolis/SC</w:t>
      </w:r>
      <w:r w:rsidR="00762265">
        <w:t>, CEP n. 88.045-160</w:t>
      </w:r>
      <w:r w:rsidR="00B419D8">
        <w:t>;</w:t>
      </w:r>
    </w:p>
    <w:p w14:paraId="6058EC1C" w14:textId="345ABE8F" w:rsidR="000A22C0" w:rsidRDefault="000A22C0" w:rsidP="000A22C0">
      <w:pPr>
        <w:pStyle w:val="SemEspaamento"/>
        <w:numPr>
          <w:ilvl w:val="0"/>
          <w:numId w:val="4"/>
        </w:numPr>
        <w:ind w:left="0" w:firstLine="1701"/>
      </w:pPr>
      <w:r w:rsidRPr="000A22C0">
        <w:rPr>
          <w:b/>
          <w:bCs/>
        </w:rPr>
        <w:t>JULIANDER MENESES GONÇALVES</w:t>
      </w:r>
      <w:r>
        <w:t>,</w:t>
      </w:r>
      <w:r w:rsidR="0076709C">
        <w:t xml:space="preserve"> brasileiro, autônomo,</w:t>
      </w:r>
      <w:r>
        <w:t xml:space="preserve"> inscrito no CPF/MF sob o n.  033.469.610-01, com endereço na Rua Nicolau Marques, n. 66, Monte Cristo, Florianópolis/SC</w:t>
      </w:r>
      <w:r w:rsidR="006E5087">
        <w:t>, CEP 88.090-620</w:t>
      </w:r>
      <w:r>
        <w:t>;</w:t>
      </w:r>
    </w:p>
    <w:p w14:paraId="541736CF" w14:textId="5CA13102" w:rsidR="00CD5626" w:rsidRDefault="00CD5626" w:rsidP="000A22C0">
      <w:pPr>
        <w:pStyle w:val="SemEspaamento"/>
        <w:numPr>
          <w:ilvl w:val="0"/>
          <w:numId w:val="4"/>
        </w:numPr>
        <w:ind w:left="0" w:firstLine="1701"/>
      </w:pPr>
      <w:r>
        <w:rPr>
          <w:b/>
          <w:bCs/>
        </w:rPr>
        <w:t>LEONARDO DE OLIVEIRA MARTINS</w:t>
      </w:r>
      <w:r>
        <w:t xml:space="preserve">, brasileiro, </w:t>
      </w:r>
      <w:r w:rsidR="00697CF1">
        <w:t xml:space="preserve">casado, </w:t>
      </w:r>
      <w:r>
        <w:t xml:space="preserve">auxiliar de pintor, </w:t>
      </w:r>
      <w:r w:rsidR="00697CF1">
        <w:t>inscrito no CPF/MF sob o n. 024.154.040-020,</w:t>
      </w:r>
      <w:r w:rsidR="00080676">
        <w:t xml:space="preserve"> que pode ser encontrado na </w:t>
      </w:r>
      <w:r w:rsidR="00E61F95" w:rsidRPr="00E61F95">
        <w:t>Rua Senador Carlos Gomes de Oliveira</w:t>
      </w:r>
      <w:r w:rsidR="00E61F95">
        <w:t>,</w:t>
      </w:r>
      <w:r w:rsidR="00E61F95" w:rsidRPr="00E61F95">
        <w:t xml:space="preserve"> n</w:t>
      </w:r>
      <w:r w:rsidR="00E61F95">
        <w:t xml:space="preserve">. </w:t>
      </w:r>
      <w:r w:rsidR="00E61F95" w:rsidRPr="00E61F95">
        <w:t>500</w:t>
      </w:r>
      <w:r w:rsidR="00E61F95">
        <w:t xml:space="preserve">, </w:t>
      </w:r>
      <w:r w:rsidR="00E61F95" w:rsidRPr="00E61F95">
        <w:t>Distrito industrial de São José</w:t>
      </w:r>
      <w:r w:rsidR="00E61F95">
        <w:t>/</w:t>
      </w:r>
      <w:r w:rsidR="00E61F95" w:rsidRPr="00E61F95">
        <w:t>SC</w:t>
      </w:r>
      <w:r w:rsidR="00E61F95">
        <w:t xml:space="preserve">, CEP n. </w:t>
      </w:r>
      <w:r w:rsidR="00804BCE">
        <w:t>88.104-785;</w:t>
      </w:r>
    </w:p>
    <w:p w14:paraId="44FAA5D5" w14:textId="5F74AE94" w:rsidR="000726AD" w:rsidRDefault="009F1F56" w:rsidP="009F1F56">
      <w:pPr>
        <w:pStyle w:val="SemEspaamento"/>
        <w:numPr>
          <w:ilvl w:val="0"/>
          <w:numId w:val="4"/>
        </w:numPr>
        <w:ind w:left="0" w:firstLine="1701"/>
      </w:pPr>
      <w:r w:rsidRPr="009F1F56">
        <w:rPr>
          <w:b/>
          <w:bCs/>
        </w:rPr>
        <w:t>PAULO ROBERTO CLÁUDIO</w:t>
      </w:r>
      <w:r w:rsidR="000726AD">
        <w:t>,</w:t>
      </w:r>
      <w:r w:rsidR="001E499A">
        <w:t xml:space="preserve"> brasileiro,</w:t>
      </w:r>
      <w:r w:rsidR="000726AD" w:rsidRPr="00561962">
        <w:t xml:space="preserve"> </w:t>
      </w:r>
      <w:r w:rsidR="000726AD">
        <w:t xml:space="preserve">inscrito no </w:t>
      </w:r>
      <w:r w:rsidR="000726AD" w:rsidRPr="00561962">
        <w:t>CPF</w:t>
      </w:r>
      <w:r w:rsidR="000726AD">
        <w:t>/MF sob o</w:t>
      </w:r>
      <w:r w:rsidR="000726AD" w:rsidRPr="00561962">
        <w:t xml:space="preserve"> n.</w:t>
      </w:r>
      <w:r w:rsidR="000726AD">
        <w:t xml:space="preserve"> 004.284.459-26, </w:t>
      </w:r>
      <w:r>
        <w:t xml:space="preserve">residente e domiciliado </w:t>
      </w:r>
      <w:r w:rsidR="000726AD">
        <w:t xml:space="preserve">na </w:t>
      </w:r>
      <w:r w:rsidR="006D5799">
        <w:t>Rua Alberto Beck, n. 288, casa</w:t>
      </w:r>
      <w:r w:rsidR="007F05C6">
        <w:t xml:space="preserve"> 2, </w:t>
      </w:r>
      <w:r w:rsidR="006D5799">
        <w:t>Itaguaçu, Florianópolis/SC, CEP n. 88.085-580</w:t>
      </w:r>
      <w:r>
        <w:t>;</w:t>
      </w:r>
    </w:p>
    <w:p w14:paraId="4D049CA8" w14:textId="3098E2A2" w:rsidR="000726AD" w:rsidRDefault="009F1F56" w:rsidP="009F1F56">
      <w:pPr>
        <w:pStyle w:val="SemEspaamento"/>
        <w:numPr>
          <w:ilvl w:val="0"/>
          <w:numId w:val="4"/>
        </w:numPr>
        <w:ind w:left="0" w:firstLine="1701"/>
      </w:pPr>
      <w:r w:rsidRPr="009F1F56">
        <w:rPr>
          <w:b/>
          <w:bCs/>
        </w:rPr>
        <w:t>RICARDO LUIZ CL</w:t>
      </w:r>
      <w:r w:rsidR="006D5799">
        <w:rPr>
          <w:b/>
          <w:bCs/>
        </w:rPr>
        <w:t>Á</w:t>
      </w:r>
      <w:r w:rsidRPr="009F1F56">
        <w:rPr>
          <w:b/>
          <w:bCs/>
        </w:rPr>
        <w:t>UDIO JUNIOR</w:t>
      </w:r>
      <w:r>
        <w:t xml:space="preserve">, </w:t>
      </w:r>
      <w:r w:rsidR="001E499A">
        <w:t xml:space="preserve">brasileiro, </w:t>
      </w:r>
      <w:r>
        <w:t xml:space="preserve">inscrito no CPF/MF sob o n.  004.284.449-54, com endereço na Rua Alberto Beck, n. 288, </w:t>
      </w:r>
      <w:r w:rsidR="007F05C6">
        <w:t xml:space="preserve">casa 1, </w:t>
      </w:r>
      <w:r>
        <w:t>Itaguaçu, Florianópolis/SC</w:t>
      </w:r>
      <w:r w:rsidR="00B2644C">
        <w:t>, CEP n. 88.085-580</w:t>
      </w:r>
      <w:r>
        <w:t>;</w:t>
      </w:r>
    </w:p>
    <w:p w14:paraId="348B719F" w14:textId="1897D740" w:rsidR="004808D4" w:rsidRPr="009F1F56" w:rsidRDefault="002D7BF7" w:rsidP="009F1F56">
      <w:pPr>
        <w:pStyle w:val="SemEspaamento"/>
        <w:numPr>
          <w:ilvl w:val="0"/>
          <w:numId w:val="4"/>
        </w:numPr>
        <w:spacing w:line="276" w:lineRule="auto"/>
        <w:ind w:left="0" w:firstLine="1701"/>
        <w:rPr>
          <w:bCs/>
        </w:rPr>
      </w:pPr>
      <w:r w:rsidRPr="002D7BF7">
        <w:rPr>
          <w:b/>
        </w:rPr>
        <w:t>VALDIR ESP</w:t>
      </w:r>
      <w:r>
        <w:rPr>
          <w:b/>
        </w:rPr>
        <w:t>Í</w:t>
      </w:r>
      <w:r w:rsidRPr="002D7BF7">
        <w:rPr>
          <w:b/>
        </w:rPr>
        <w:t xml:space="preserve">NDOLA, </w:t>
      </w:r>
      <w:r w:rsidRPr="002D7BF7">
        <w:rPr>
          <w:bCs/>
        </w:rPr>
        <w:t>brasileiro, casado, aposentado,</w:t>
      </w:r>
      <w:r w:rsidR="0076709C">
        <w:rPr>
          <w:bCs/>
        </w:rPr>
        <w:t xml:space="preserve"> portador do RG n.</w:t>
      </w:r>
      <w:r w:rsidR="001D08F3">
        <w:rPr>
          <w:bCs/>
        </w:rPr>
        <w:t xml:space="preserve"> </w:t>
      </w:r>
      <w:r w:rsidR="00031431">
        <w:rPr>
          <w:bCs/>
        </w:rPr>
        <w:t xml:space="preserve">665.609 </w:t>
      </w:r>
      <w:r w:rsidR="00031431" w:rsidRPr="00031431">
        <w:rPr>
          <w:bCs/>
          <w:sz w:val="20"/>
          <w:szCs w:val="18"/>
        </w:rPr>
        <w:t>(SSP/SC)</w:t>
      </w:r>
      <w:r w:rsidR="001D08F3">
        <w:rPr>
          <w:bCs/>
        </w:rPr>
        <w:t xml:space="preserve">, residente e domiciliado na </w:t>
      </w:r>
      <w:r w:rsidR="001D08F3" w:rsidRPr="001D08F3">
        <w:rPr>
          <w:bCs/>
        </w:rPr>
        <w:t xml:space="preserve">Rua Hermes Guedes da Fonseca, </w:t>
      </w:r>
      <w:r w:rsidR="001D08F3">
        <w:rPr>
          <w:bCs/>
        </w:rPr>
        <w:t xml:space="preserve">bairro </w:t>
      </w:r>
      <w:r w:rsidR="001D08F3" w:rsidRPr="001D08F3">
        <w:rPr>
          <w:bCs/>
        </w:rPr>
        <w:t xml:space="preserve">Armação, </w:t>
      </w:r>
      <w:r w:rsidR="001D08F3">
        <w:rPr>
          <w:bCs/>
        </w:rPr>
        <w:t>Florianópolis</w:t>
      </w:r>
      <w:r w:rsidR="00031431">
        <w:rPr>
          <w:bCs/>
        </w:rPr>
        <w:t xml:space="preserve">/SC, </w:t>
      </w:r>
      <w:r w:rsidR="001D08F3" w:rsidRPr="001D08F3">
        <w:rPr>
          <w:bCs/>
        </w:rPr>
        <w:t>CEP 88</w:t>
      </w:r>
      <w:r w:rsidR="00031431">
        <w:rPr>
          <w:bCs/>
        </w:rPr>
        <w:t>.</w:t>
      </w:r>
      <w:r w:rsidR="001D08F3" w:rsidRPr="001D08F3">
        <w:rPr>
          <w:bCs/>
        </w:rPr>
        <w:t>066</w:t>
      </w:r>
      <w:r w:rsidR="00031431">
        <w:rPr>
          <w:bCs/>
        </w:rPr>
        <w:t>-</w:t>
      </w:r>
      <w:r w:rsidR="001D08F3" w:rsidRPr="001D08F3">
        <w:rPr>
          <w:bCs/>
        </w:rPr>
        <w:t>300</w:t>
      </w:r>
      <w:r w:rsidR="009F1F56">
        <w:rPr>
          <w:bCs/>
        </w:rPr>
        <w:t>.</w:t>
      </w:r>
    </w:p>
    <w:p w14:paraId="36B52D3F" w14:textId="77777777" w:rsidR="00371487" w:rsidRPr="0073144D" w:rsidRDefault="00371487" w:rsidP="006B5C6C">
      <w:pPr>
        <w:rPr>
          <w:sz w:val="28"/>
          <w:szCs w:val="28"/>
        </w:rPr>
      </w:pPr>
    </w:p>
    <w:p w14:paraId="5794C787" w14:textId="0BC23C38" w:rsidR="000169F1" w:rsidRPr="00136102" w:rsidRDefault="00371487" w:rsidP="000169F1">
      <w:pPr>
        <w:pStyle w:val="Ttulo"/>
      </w:pPr>
      <w:r>
        <w:t>II</w:t>
      </w:r>
      <w:r w:rsidR="000169F1">
        <w:t xml:space="preserve">I – REQUERIMENTOS </w:t>
      </w:r>
    </w:p>
    <w:p w14:paraId="01B76F2C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AF1DB89" w14:textId="648B5ADE" w:rsidR="000169F1" w:rsidRPr="00C93597" w:rsidRDefault="006B5C6C" w:rsidP="00720F24">
      <w:pPr>
        <w:pStyle w:val="SemEspaamento"/>
      </w:pPr>
      <w:r w:rsidRPr="006B5C6C">
        <w:t xml:space="preserve">Diante do exposto, </w:t>
      </w:r>
      <w:r>
        <w:t xml:space="preserve">o demandado </w:t>
      </w:r>
      <w:r w:rsidRPr="006B5C6C">
        <w:t xml:space="preserve">requer o prosseguimento da </w:t>
      </w:r>
      <w:r w:rsidR="00B66246">
        <w:t>ação</w:t>
      </w:r>
      <w:r w:rsidRPr="006B5C6C">
        <w:t>, com a realização da audiência de instrução e julgamento</w:t>
      </w:r>
      <w:r>
        <w:t xml:space="preserve"> aprazada para 6.5.2025</w:t>
      </w:r>
      <w:r w:rsidR="006B6488">
        <w:t xml:space="preserve"> e </w:t>
      </w:r>
      <w:r w:rsidRPr="006B5C6C">
        <w:t xml:space="preserve">a oitiva das testemunhas e o </w:t>
      </w:r>
      <w:r w:rsidR="005F039F">
        <w:t xml:space="preserve">depoimento pessoal </w:t>
      </w:r>
      <w:r w:rsidR="00B66246">
        <w:t>réu</w:t>
      </w:r>
      <w:r w:rsidRPr="006B5C6C">
        <w:t>.</w:t>
      </w:r>
    </w:p>
    <w:p w14:paraId="5DCA30EB" w14:textId="41B54BED" w:rsidR="000169F1" w:rsidRDefault="004808D4" w:rsidP="00720F24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</w:t>
      </w:r>
      <w:r w:rsidR="0090226D">
        <w:t xml:space="preserve">doravante </w:t>
      </w:r>
      <w:r w:rsidR="0090226D" w:rsidRPr="00416D9D">
        <w:t>realizadas em nome d</w:t>
      </w:r>
      <w:r w:rsidR="0090226D">
        <w:t>o</w:t>
      </w:r>
      <w:r w:rsidR="0090226D" w:rsidRPr="00416D9D">
        <w:t xml:space="preserve"> advogad</w:t>
      </w:r>
      <w:r w:rsidR="0090226D">
        <w:t>o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>, 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2BF3F321" w14:textId="77777777" w:rsidR="00720F24" w:rsidRPr="00720F24" w:rsidRDefault="00720F24" w:rsidP="00720F24">
      <w:pPr>
        <w:pStyle w:val="Ttulo2"/>
        <w:rPr>
          <w:rFonts w:eastAsiaTheme="minorHAnsi"/>
        </w:rPr>
      </w:pPr>
    </w:p>
    <w:p w14:paraId="30C3899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882B7CE" w14:textId="5E441669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C784A">
        <w:rPr>
          <w:rFonts w:ascii="Arial" w:eastAsia="Calibri" w:hAnsi="Arial" w:cs="Times New Roman"/>
          <w:noProof/>
          <w:sz w:val="24"/>
          <w:szCs w:val="24"/>
        </w:rPr>
        <w:t>15 de outubro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9D2320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10BBF1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AAF8198" w14:textId="072A138D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="002B2EB2">
        <w:rPr>
          <w:rFonts w:ascii="Arial" w:eastAsia="Times New Roman" w:hAnsi="Arial" w:cs="Times New Roman"/>
          <w:b/>
          <w:sz w:val="24"/>
          <w:szCs w:val="24"/>
        </w:rPr>
        <w:tab/>
      </w:r>
      <w:r w:rsidR="002B2EB2">
        <w:rPr>
          <w:rFonts w:ascii="Arial" w:eastAsia="Times New Roman" w:hAnsi="Arial" w:cs="Times New Roman"/>
          <w:b/>
          <w:sz w:val="24"/>
          <w:szCs w:val="24"/>
        </w:rPr>
        <w:tab/>
      </w:r>
      <w:r w:rsidR="002B2EB2">
        <w:rPr>
          <w:rFonts w:ascii="Arial" w:eastAsia="Times New Roman" w:hAnsi="Arial" w:cs="Times New Roman"/>
          <w:b/>
          <w:sz w:val="24"/>
          <w:szCs w:val="24"/>
        </w:rPr>
        <w:tab/>
        <w:t>Vera Lúcia de Ávila Moukarzel</w:t>
      </w:r>
    </w:p>
    <w:p w14:paraId="4A0B77B0" w14:textId="12A3699D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  <w:r w:rsidR="002B2EB2">
        <w:rPr>
          <w:rFonts w:ascii="Arial" w:eastAsia="Times New Roman" w:hAnsi="Arial" w:cs="Times New Roman"/>
          <w:sz w:val="24"/>
          <w:szCs w:val="24"/>
        </w:rPr>
        <w:tab/>
      </w:r>
      <w:r w:rsidR="002B2EB2">
        <w:rPr>
          <w:rFonts w:ascii="Arial" w:eastAsia="Times New Roman" w:hAnsi="Arial" w:cs="Times New Roman"/>
          <w:sz w:val="24"/>
          <w:szCs w:val="24"/>
        </w:rPr>
        <w:tab/>
      </w:r>
      <w:r w:rsidR="002B2EB2">
        <w:rPr>
          <w:rFonts w:ascii="Arial" w:eastAsia="Times New Roman" w:hAnsi="Arial" w:cs="Times New Roman"/>
          <w:sz w:val="24"/>
          <w:szCs w:val="24"/>
        </w:rPr>
        <w:tab/>
      </w:r>
      <w:r w:rsidR="002B2EB2">
        <w:rPr>
          <w:rFonts w:ascii="Arial" w:eastAsia="Times New Roman" w:hAnsi="Arial" w:cs="Times New Roman"/>
          <w:sz w:val="24"/>
          <w:szCs w:val="24"/>
        </w:rPr>
        <w:tab/>
      </w:r>
      <w:r w:rsidR="002B2EB2">
        <w:rPr>
          <w:rFonts w:ascii="Arial" w:eastAsia="Times New Roman" w:hAnsi="Arial" w:cs="Times New Roman"/>
          <w:sz w:val="24"/>
          <w:szCs w:val="24"/>
        </w:rPr>
        <w:tab/>
        <w:t>OAB/SC 21.261</w:t>
      </w:r>
    </w:p>
    <w:sectPr w:rsidR="000169F1" w:rsidSect="00BA459E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28C31" w14:textId="77777777" w:rsidR="0063672B" w:rsidRDefault="0063672B" w:rsidP="00943258">
      <w:pPr>
        <w:spacing w:after="0" w:line="240" w:lineRule="auto"/>
      </w:pPr>
      <w:r>
        <w:separator/>
      </w:r>
    </w:p>
  </w:endnote>
  <w:endnote w:type="continuationSeparator" w:id="0">
    <w:p w14:paraId="5F58BED7" w14:textId="77777777" w:rsidR="0063672B" w:rsidRDefault="0063672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DE0838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6FA1597" wp14:editId="731B3BFC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449701348" name="Imagem 144970134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92215F3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6B3FE" w14:textId="77777777" w:rsidR="0063672B" w:rsidRDefault="0063672B" w:rsidP="00943258">
      <w:pPr>
        <w:spacing w:after="0" w:line="240" w:lineRule="auto"/>
      </w:pPr>
      <w:r>
        <w:separator/>
      </w:r>
    </w:p>
  </w:footnote>
  <w:footnote w:type="continuationSeparator" w:id="0">
    <w:p w14:paraId="0BADBF7D" w14:textId="77777777" w:rsidR="0063672B" w:rsidRDefault="0063672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FACB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5EA4147" wp14:editId="36D726D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983058288" name="Imagem 98305828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7716C9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560296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521765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C8C2814"/>
    <w:multiLevelType w:val="hybridMultilevel"/>
    <w:tmpl w:val="68B20832"/>
    <w:lvl w:ilvl="0" w:tplc="D6725FE6">
      <w:start w:val="1"/>
      <w:numFmt w:val="decimal"/>
      <w:lvlText w:val="%1.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982955012">
    <w:abstractNumId w:val="2"/>
  </w:num>
  <w:num w:numId="5" w16cid:durableId="2032797686">
    <w:abstractNumId w:val="0"/>
    <w:lvlOverride w:ilvl="0">
      <w:startOverride w:val="1"/>
    </w:lvlOverride>
  </w:num>
  <w:num w:numId="6" w16cid:durableId="311559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2B"/>
    <w:rsid w:val="00003F31"/>
    <w:rsid w:val="00014709"/>
    <w:rsid w:val="000169F1"/>
    <w:rsid w:val="00031431"/>
    <w:rsid w:val="0004298B"/>
    <w:rsid w:val="000726AD"/>
    <w:rsid w:val="00080676"/>
    <w:rsid w:val="0009326D"/>
    <w:rsid w:val="00097661"/>
    <w:rsid w:val="000A22C0"/>
    <w:rsid w:val="000C784A"/>
    <w:rsid w:val="000D228C"/>
    <w:rsid w:val="001022C6"/>
    <w:rsid w:val="0011109A"/>
    <w:rsid w:val="00131BEB"/>
    <w:rsid w:val="001544FC"/>
    <w:rsid w:val="001565D8"/>
    <w:rsid w:val="00160E29"/>
    <w:rsid w:val="001667B0"/>
    <w:rsid w:val="001761C0"/>
    <w:rsid w:val="00183BE2"/>
    <w:rsid w:val="001958F5"/>
    <w:rsid w:val="001A3DF7"/>
    <w:rsid w:val="001B0678"/>
    <w:rsid w:val="001B2B98"/>
    <w:rsid w:val="001B2E75"/>
    <w:rsid w:val="001C32DE"/>
    <w:rsid w:val="001D08F3"/>
    <w:rsid w:val="001E499A"/>
    <w:rsid w:val="00201F45"/>
    <w:rsid w:val="00207BE4"/>
    <w:rsid w:val="00214E09"/>
    <w:rsid w:val="00272BFB"/>
    <w:rsid w:val="00291F6C"/>
    <w:rsid w:val="00294A0B"/>
    <w:rsid w:val="002B2EB2"/>
    <w:rsid w:val="002D7BF7"/>
    <w:rsid w:val="003228BF"/>
    <w:rsid w:val="00325A12"/>
    <w:rsid w:val="00337F65"/>
    <w:rsid w:val="00371487"/>
    <w:rsid w:val="0037602C"/>
    <w:rsid w:val="00377A2E"/>
    <w:rsid w:val="003801CD"/>
    <w:rsid w:val="003A3511"/>
    <w:rsid w:val="003D187B"/>
    <w:rsid w:val="003E46B9"/>
    <w:rsid w:val="00422ABD"/>
    <w:rsid w:val="00432270"/>
    <w:rsid w:val="00451C5D"/>
    <w:rsid w:val="004653E8"/>
    <w:rsid w:val="004757F3"/>
    <w:rsid w:val="004808D4"/>
    <w:rsid w:val="004949AD"/>
    <w:rsid w:val="004B6D07"/>
    <w:rsid w:val="004D0A6F"/>
    <w:rsid w:val="004F2B78"/>
    <w:rsid w:val="004F384D"/>
    <w:rsid w:val="00501A18"/>
    <w:rsid w:val="005321DA"/>
    <w:rsid w:val="00534E0A"/>
    <w:rsid w:val="00553A84"/>
    <w:rsid w:val="00596563"/>
    <w:rsid w:val="005A6A2F"/>
    <w:rsid w:val="005B00F5"/>
    <w:rsid w:val="005B67EA"/>
    <w:rsid w:val="005B6D29"/>
    <w:rsid w:val="005E58E2"/>
    <w:rsid w:val="005F039F"/>
    <w:rsid w:val="0063672B"/>
    <w:rsid w:val="00645DA5"/>
    <w:rsid w:val="00652BB2"/>
    <w:rsid w:val="00673228"/>
    <w:rsid w:val="006809E2"/>
    <w:rsid w:val="00686E17"/>
    <w:rsid w:val="00693F8B"/>
    <w:rsid w:val="00696295"/>
    <w:rsid w:val="00697CF1"/>
    <w:rsid w:val="006B5C6C"/>
    <w:rsid w:val="006B6488"/>
    <w:rsid w:val="006C0DFC"/>
    <w:rsid w:val="006D5799"/>
    <w:rsid w:val="006E5087"/>
    <w:rsid w:val="00712445"/>
    <w:rsid w:val="00720F24"/>
    <w:rsid w:val="00722DF5"/>
    <w:rsid w:val="00726230"/>
    <w:rsid w:val="00726FD3"/>
    <w:rsid w:val="0073144D"/>
    <w:rsid w:val="00762265"/>
    <w:rsid w:val="007649A8"/>
    <w:rsid w:val="0076709C"/>
    <w:rsid w:val="0078266B"/>
    <w:rsid w:val="00795616"/>
    <w:rsid w:val="00797900"/>
    <w:rsid w:val="007A5CB1"/>
    <w:rsid w:val="007C36DB"/>
    <w:rsid w:val="007C421E"/>
    <w:rsid w:val="007F05C6"/>
    <w:rsid w:val="00804BCE"/>
    <w:rsid w:val="00810D34"/>
    <w:rsid w:val="00812886"/>
    <w:rsid w:val="008A0012"/>
    <w:rsid w:val="008E31FF"/>
    <w:rsid w:val="008E377D"/>
    <w:rsid w:val="008F2218"/>
    <w:rsid w:val="008F53CE"/>
    <w:rsid w:val="008F7B29"/>
    <w:rsid w:val="0090226D"/>
    <w:rsid w:val="00924163"/>
    <w:rsid w:val="00935F78"/>
    <w:rsid w:val="00943258"/>
    <w:rsid w:val="00963E41"/>
    <w:rsid w:val="00981797"/>
    <w:rsid w:val="009F1F56"/>
    <w:rsid w:val="00A049FC"/>
    <w:rsid w:val="00AC53C6"/>
    <w:rsid w:val="00AD3E98"/>
    <w:rsid w:val="00AE52F0"/>
    <w:rsid w:val="00B105BA"/>
    <w:rsid w:val="00B14A81"/>
    <w:rsid w:val="00B2644C"/>
    <w:rsid w:val="00B34B55"/>
    <w:rsid w:val="00B419D8"/>
    <w:rsid w:val="00B6363E"/>
    <w:rsid w:val="00B652EF"/>
    <w:rsid w:val="00B66246"/>
    <w:rsid w:val="00BA2544"/>
    <w:rsid w:val="00BA459E"/>
    <w:rsid w:val="00BC1ADE"/>
    <w:rsid w:val="00C03B4C"/>
    <w:rsid w:val="00C0456B"/>
    <w:rsid w:val="00C43670"/>
    <w:rsid w:val="00C64650"/>
    <w:rsid w:val="00C919B3"/>
    <w:rsid w:val="00CA5398"/>
    <w:rsid w:val="00CB5FC5"/>
    <w:rsid w:val="00CC663D"/>
    <w:rsid w:val="00CD5626"/>
    <w:rsid w:val="00CF642B"/>
    <w:rsid w:val="00D22F64"/>
    <w:rsid w:val="00D32740"/>
    <w:rsid w:val="00D53899"/>
    <w:rsid w:val="00D549BC"/>
    <w:rsid w:val="00D603D8"/>
    <w:rsid w:val="00D8073A"/>
    <w:rsid w:val="00DD09CA"/>
    <w:rsid w:val="00DE0162"/>
    <w:rsid w:val="00DE0552"/>
    <w:rsid w:val="00DF5478"/>
    <w:rsid w:val="00E0341C"/>
    <w:rsid w:val="00E05790"/>
    <w:rsid w:val="00E4094F"/>
    <w:rsid w:val="00E50F7F"/>
    <w:rsid w:val="00E55836"/>
    <w:rsid w:val="00E61F95"/>
    <w:rsid w:val="00E90F3C"/>
    <w:rsid w:val="00E968BB"/>
    <w:rsid w:val="00E9701C"/>
    <w:rsid w:val="00EB4346"/>
    <w:rsid w:val="00EE3903"/>
    <w:rsid w:val="00EF61C0"/>
    <w:rsid w:val="00F11B2C"/>
    <w:rsid w:val="00F22B73"/>
    <w:rsid w:val="00F2464D"/>
    <w:rsid w:val="00F57232"/>
    <w:rsid w:val="00FA0E61"/>
    <w:rsid w:val="00FB3A3F"/>
    <w:rsid w:val="00FB4BB2"/>
    <w:rsid w:val="00FC63CA"/>
    <w:rsid w:val="00FD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EFBC54"/>
  <w15:chartTrackingRefBased/>
  <w15:docId w15:val="{1E550479-BB4D-4D6D-94A0-7D2FD5A7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464</TotalTime>
  <Pages>3</Pages>
  <Words>607</Words>
  <Characters>3350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94</cp:revision>
  <cp:lastPrinted>2022-07-18T22:35:00Z</cp:lastPrinted>
  <dcterms:created xsi:type="dcterms:W3CDTF">2025-02-04T13:36:00Z</dcterms:created>
  <dcterms:modified xsi:type="dcterms:W3CDTF">2025-10-15T20:06:00Z</dcterms:modified>
</cp:coreProperties>
</file>