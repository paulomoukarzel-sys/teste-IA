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C747D" w14:textId="77777777" w:rsidR="00831302" w:rsidRDefault="00831302" w:rsidP="00831302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EXCELENTÍSSIMA SENHORA DOUTORA JU</w:t>
      </w:r>
      <w:r>
        <w:rPr>
          <w:rFonts w:ascii="Arial" w:eastAsia="Calibri" w:hAnsi="Arial" w:cs="Times New Roman"/>
          <w:sz w:val="24"/>
          <w:szCs w:val="24"/>
        </w:rPr>
        <w:t>ÍZ</w:t>
      </w:r>
      <w:r w:rsidRPr="00980061">
        <w:rPr>
          <w:rFonts w:ascii="Arial" w:eastAsia="Calibri" w:hAnsi="Arial" w:cs="Times New Roman"/>
          <w:sz w:val="24"/>
          <w:szCs w:val="24"/>
        </w:rPr>
        <w:t>A DE DIREITO DA</w:t>
      </w:r>
      <w:r>
        <w:rPr>
          <w:rFonts w:ascii="Arial" w:eastAsia="Calibri" w:hAnsi="Arial" w:cs="Times New Roman"/>
          <w:sz w:val="24"/>
          <w:szCs w:val="24"/>
        </w:rPr>
        <w:t xml:space="preserve"> 5ª VARA CÍVEL DA COMARCA DA CAPITAL/SC.</w:t>
      </w:r>
    </w:p>
    <w:p w14:paraId="4BBDB08F" w14:textId="77777777" w:rsidR="00831302" w:rsidRPr="003C316A" w:rsidRDefault="00831302" w:rsidP="00831302">
      <w:pPr>
        <w:spacing w:after="0" w:line="360" w:lineRule="auto"/>
        <w:contextualSpacing/>
        <w:jc w:val="both"/>
        <w:rPr>
          <w:rFonts w:ascii="Arial" w:eastAsia="Calibri" w:hAnsi="Arial" w:cs="Times New Roman"/>
          <w:sz w:val="16"/>
          <w:szCs w:val="16"/>
        </w:rPr>
      </w:pPr>
    </w:p>
    <w:p w14:paraId="472B2CEC" w14:textId="77777777" w:rsidR="00831302" w:rsidRPr="008D0045" w:rsidRDefault="00831302" w:rsidP="00831302">
      <w:pPr>
        <w:spacing w:after="0" w:line="360" w:lineRule="auto"/>
        <w:contextualSpacing/>
        <w:jc w:val="both"/>
        <w:rPr>
          <w:rFonts w:ascii="Arial" w:eastAsia="Calibri" w:hAnsi="Arial" w:cs="Times New Roman"/>
          <w:sz w:val="18"/>
          <w:szCs w:val="18"/>
        </w:rPr>
      </w:pPr>
      <w:r>
        <w:rPr>
          <w:rFonts w:ascii="Arial" w:eastAsia="Calibri" w:hAnsi="Arial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F206A4" wp14:editId="3A4AE6BB">
                <wp:simplePos x="0" y="0"/>
                <wp:positionH relativeFrom="column">
                  <wp:posOffset>-71755</wp:posOffset>
                </wp:positionH>
                <wp:positionV relativeFrom="paragraph">
                  <wp:posOffset>90805</wp:posOffset>
                </wp:positionV>
                <wp:extent cx="2505842" cy="1238250"/>
                <wp:effectExtent l="0" t="0" r="27940" b="19050"/>
                <wp:wrapNone/>
                <wp:docPr id="3" name="Retângulo: Cantos Diagonais Arredondado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5842" cy="1238250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F2C896" id="Retângulo: Cantos Diagonais Arredondados 3" o:spid="_x0000_s1026" style="position:absolute;margin-left:-5.65pt;margin-top:7.15pt;width:197.3pt;height:9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505842,1238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" path="m206379,l2505842,r,l2505842,1031871v,113980,-92399,206379,-206379,206379l,1238250r,l,206379c,92399,92399,,206379,xe" filled="f" strokecolor="#5b9bd5 [3208]" strokeweight="1pt">
                <v:stroke joinstyle="miter"/>
                <v:path arrowok="t" o:connecttype="custom" o:connectlocs="206379,0;2505842,0;2505842,0;2505842,1031871;2299463,1238250;0,1238250;0,1238250;0,206379;206379,0" o:connectangles="0,0,0,0,0,0,0,0,0"/>
              </v:shape>
            </w:pict>
          </mc:Fallback>
        </mc:AlternateContent>
      </w:r>
    </w:p>
    <w:p w14:paraId="5E6744CE" w14:textId="77777777" w:rsidR="00831302" w:rsidRDefault="00831302" w:rsidP="00831302">
      <w:pPr>
        <w:spacing w:after="0" w:line="360" w:lineRule="auto"/>
        <w:ind w:right="5244"/>
        <w:contextualSpacing/>
        <w:jc w:val="center"/>
        <w:rPr>
          <w:rFonts w:ascii="Arial" w:eastAsia="Calibri" w:hAnsi="Arial" w:cs="Times New Roman"/>
          <w:b/>
          <w:bCs/>
          <w:color w:val="FF0000"/>
          <w:sz w:val="24"/>
          <w:szCs w:val="24"/>
          <w:u w:val="single"/>
        </w:rPr>
      </w:pPr>
      <w:r w:rsidRPr="00B571EB">
        <w:rPr>
          <w:rFonts w:ascii="Arial" w:eastAsia="Calibri" w:hAnsi="Arial" w:cs="Times New Roman"/>
          <w:b/>
          <w:bCs/>
          <w:color w:val="FF0000"/>
          <w:sz w:val="24"/>
          <w:szCs w:val="24"/>
          <w:u w:val="single"/>
        </w:rPr>
        <w:t>URGENTE!</w:t>
      </w:r>
    </w:p>
    <w:p w14:paraId="3AC78254" w14:textId="6A735276" w:rsidR="00831302" w:rsidRPr="00831302" w:rsidRDefault="00831302" w:rsidP="00831302">
      <w:pPr>
        <w:spacing w:after="0" w:line="276" w:lineRule="auto"/>
        <w:ind w:right="5386"/>
        <w:contextualSpacing/>
        <w:jc w:val="both"/>
        <w:rPr>
          <w:rFonts w:ascii="Arial" w:eastAsia="Calibri" w:hAnsi="Arial" w:cs="Times New Roman"/>
          <w:color w:val="FF0000"/>
          <w:sz w:val="24"/>
          <w:szCs w:val="24"/>
        </w:rPr>
      </w:pPr>
      <w:r w:rsidRPr="00831302">
        <w:rPr>
          <w:rFonts w:ascii="Arial" w:eastAsia="Calibri" w:hAnsi="Arial" w:cs="Times New Roman"/>
          <w:color w:val="FF0000"/>
          <w:sz w:val="24"/>
          <w:szCs w:val="24"/>
        </w:rPr>
        <w:t>Pedido de adiamento da audiência de instrução e julgamento em decorrência de compromisso profissional do réu</w:t>
      </w:r>
      <w:r w:rsidR="008B357D">
        <w:rPr>
          <w:rFonts w:ascii="Arial" w:eastAsia="Calibri" w:hAnsi="Arial" w:cs="Times New Roman"/>
          <w:color w:val="FF0000"/>
          <w:sz w:val="24"/>
          <w:szCs w:val="24"/>
        </w:rPr>
        <w:t xml:space="preserve"> na Ásia</w:t>
      </w:r>
      <w:r w:rsidRPr="00831302">
        <w:rPr>
          <w:rFonts w:ascii="Arial" w:eastAsia="Calibri" w:hAnsi="Arial" w:cs="Times New Roman"/>
          <w:color w:val="FF0000"/>
          <w:sz w:val="24"/>
          <w:szCs w:val="24"/>
        </w:rPr>
        <w:t>.</w:t>
      </w:r>
    </w:p>
    <w:p w14:paraId="12DFB526" w14:textId="77777777" w:rsidR="00831302" w:rsidRPr="00531108" w:rsidRDefault="00831302" w:rsidP="00831302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18"/>
          <w:szCs w:val="18"/>
        </w:rPr>
      </w:pPr>
    </w:p>
    <w:p w14:paraId="2B35241C" w14:textId="77777777" w:rsidR="00831302" w:rsidRPr="00531108" w:rsidRDefault="00831302" w:rsidP="00831302">
      <w:pPr>
        <w:spacing w:after="0" w:line="360" w:lineRule="auto"/>
        <w:contextualSpacing/>
        <w:jc w:val="both"/>
        <w:rPr>
          <w:rFonts w:ascii="Arial" w:eastAsia="Calibri" w:hAnsi="Arial" w:cs="Times New Roman"/>
          <w:sz w:val="14"/>
          <w:szCs w:val="14"/>
        </w:rPr>
      </w:pPr>
    </w:p>
    <w:p w14:paraId="30B70D94" w14:textId="77777777" w:rsidR="00831302" w:rsidRPr="00CB1BBD" w:rsidRDefault="00831302" w:rsidP="00831302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CB1BBD">
        <w:rPr>
          <w:rFonts w:ascii="Arial" w:eastAsia="Calibri" w:hAnsi="Arial" w:cs="Times New Roman"/>
        </w:rPr>
        <w:t>Autos n. 5090138-44.2022.8.24.0023</w:t>
      </w:r>
    </w:p>
    <w:p w14:paraId="7990C493" w14:textId="77777777" w:rsidR="00831302" w:rsidRDefault="00831302" w:rsidP="00831302">
      <w:pPr>
        <w:spacing w:after="0" w:line="360" w:lineRule="auto"/>
        <w:contextualSpacing/>
        <w:jc w:val="both"/>
        <w:rPr>
          <w:rFonts w:ascii="Arial" w:eastAsia="Calibri" w:hAnsi="Arial" w:cs="Times New Roman"/>
          <w:sz w:val="18"/>
          <w:szCs w:val="18"/>
        </w:rPr>
      </w:pPr>
    </w:p>
    <w:p w14:paraId="41D22520" w14:textId="77777777" w:rsidR="00831302" w:rsidRPr="008D0045" w:rsidRDefault="00831302" w:rsidP="00831302">
      <w:pPr>
        <w:spacing w:after="0" w:line="360" w:lineRule="auto"/>
        <w:contextualSpacing/>
        <w:jc w:val="both"/>
        <w:rPr>
          <w:rFonts w:ascii="Arial" w:eastAsia="Calibri" w:hAnsi="Arial" w:cs="Times New Roman"/>
          <w:sz w:val="16"/>
          <w:szCs w:val="16"/>
        </w:rPr>
      </w:pPr>
    </w:p>
    <w:p w14:paraId="35E721DB" w14:textId="70E49070" w:rsidR="00831302" w:rsidRPr="00A814BD" w:rsidRDefault="00831302" w:rsidP="00831302">
      <w:pPr>
        <w:pStyle w:val="Qualificaodaspartes"/>
      </w:pPr>
      <w:r>
        <w:rPr>
          <w:b/>
        </w:rPr>
        <w:t>ELIERRI MEDEIROS DE OLIVEIRA</w:t>
      </w:r>
      <w:r w:rsidRPr="00A814BD">
        <w:t xml:space="preserve">, </w:t>
      </w:r>
      <w:r>
        <w:t xml:space="preserve">já qualificado nos autos da ação de reintegração de posse n. </w:t>
      </w:r>
      <w:r w:rsidRPr="00295C99">
        <w:t>5090138-44.2022.8.24.0023</w:t>
      </w:r>
      <w:r>
        <w:t>,</w:t>
      </w:r>
      <w:r w:rsidRPr="00A814BD">
        <w:t xml:space="preserve"> </w:t>
      </w:r>
      <w:r>
        <w:t xml:space="preserve">ajuizada pela CONSTRUTORA ALLIANCA LTDA., </w:t>
      </w:r>
      <w:r w:rsidRPr="00A814BD">
        <w:t xml:space="preserve">vem, respeitosamente, </w:t>
      </w:r>
      <w:r>
        <w:t xml:space="preserve">à elevada presença de </w:t>
      </w:r>
      <w:r w:rsidRPr="00A814BD">
        <w:t xml:space="preserve">Vossa Excelência, </w:t>
      </w:r>
      <w:r>
        <w:t>por seu advogado abaixo signatário</w:t>
      </w:r>
      <w:r w:rsidRPr="00A814BD">
        <w:t xml:space="preserve">, </w:t>
      </w:r>
      <w:r>
        <w:t>em atenção à decisão do evento 112, que redesignou a audiência de instrução e julgamento para o dia 16.6.2025, expor e requerer o seguinte.</w:t>
      </w:r>
    </w:p>
    <w:p w14:paraId="7F0A913E" w14:textId="77777777" w:rsidR="00831302" w:rsidRPr="004A3F4E" w:rsidRDefault="00831302" w:rsidP="00831302"/>
    <w:p w14:paraId="709A1621" w14:textId="4EE171A8" w:rsidR="00831302" w:rsidRDefault="00831302" w:rsidP="00831302">
      <w:pPr>
        <w:pStyle w:val="SemEspaamento"/>
      </w:pPr>
      <w:r>
        <w:t xml:space="preserve">Como se extrai da documentação em anexo </w:t>
      </w:r>
      <w:r w:rsidRPr="00831302">
        <w:rPr>
          <w:sz w:val="20"/>
          <w:szCs w:val="18"/>
        </w:rPr>
        <w:t>(</w:t>
      </w:r>
      <w:r w:rsidRPr="00831302">
        <w:rPr>
          <w:b/>
          <w:bCs/>
          <w:sz w:val="20"/>
          <w:szCs w:val="18"/>
        </w:rPr>
        <w:t>doc. 1</w:t>
      </w:r>
      <w:r w:rsidRPr="00831302">
        <w:rPr>
          <w:sz w:val="20"/>
          <w:szCs w:val="18"/>
        </w:rPr>
        <w:t>)</w:t>
      </w:r>
      <w:r>
        <w:t xml:space="preserve">, no dia 14.4.2025 o réu adquiriu passagens aéreas para comparecer a compromissos profissionais que estão sendo realizados no continente Asiático, com retorno previsto para 16.6.2025, às 17h15min. </w:t>
      </w:r>
    </w:p>
    <w:p w14:paraId="6837F33B" w14:textId="4A19AF99" w:rsidR="006524FE" w:rsidRDefault="00EE1ED6" w:rsidP="00831302">
      <w:pPr>
        <w:pStyle w:val="SemEspaamento"/>
      </w:pPr>
      <w:r>
        <w:t xml:space="preserve">Ou seja, antes da sua intimação para comparecer </w:t>
      </w:r>
      <w:r w:rsidR="00EB10AC">
        <w:t>à</w:t>
      </w:r>
      <w:r>
        <w:t xml:space="preserve"> audiência aprazada para 16.6.2025, às 16h,</w:t>
      </w:r>
      <w:r w:rsidR="008A5889">
        <w:t xml:space="preserve"> que ocorreu em 7.5.2025 </w:t>
      </w:r>
      <w:r w:rsidR="008A5889" w:rsidRPr="00AE5EAC">
        <w:rPr>
          <w:sz w:val="20"/>
          <w:szCs w:val="18"/>
        </w:rPr>
        <w:t>(evento 118)</w:t>
      </w:r>
      <w:r w:rsidR="008A5889">
        <w:t>,</w:t>
      </w:r>
      <w:r>
        <w:t xml:space="preserve"> o réu já </w:t>
      </w:r>
      <w:r w:rsidR="008A5889">
        <w:t xml:space="preserve">tinha </w:t>
      </w:r>
      <w:r w:rsidR="00AE5EAC">
        <w:t>ajustado compromissos profissionais fora do país, de modo que</w:t>
      </w:r>
      <w:r w:rsidR="008A5889">
        <w:t xml:space="preserve"> não</w:t>
      </w:r>
      <w:r w:rsidR="006524FE">
        <w:t xml:space="preserve"> terá como comparecer à audiência do dia 16</w:t>
      </w:r>
      <w:r w:rsidR="00EB10AC">
        <w:t xml:space="preserve"> </w:t>
      </w:r>
      <w:r w:rsidR="006060D2">
        <w:t>em decorrência dessa viagem</w:t>
      </w:r>
      <w:r w:rsidR="00B8337C">
        <w:t>, razão pela qual requer o adiamento do ato</w:t>
      </w:r>
      <w:r w:rsidR="00DC51FE">
        <w:t xml:space="preserve"> por conta da justificativa apresentada</w:t>
      </w:r>
      <w:r w:rsidR="006524FE">
        <w:t>.</w:t>
      </w:r>
    </w:p>
    <w:p w14:paraId="03C8F99A" w14:textId="2FA1AB82" w:rsidR="006060D2" w:rsidRDefault="00F62F2B" w:rsidP="00831302">
      <w:pPr>
        <w:pStyle w:val="SemEspaamento"/>
      </w:pPr>
      <w:r>
        <w:t>E</w:t>
      </w:r>
      <w:r w:rsidR="006060D2">
        <w:t xml:space="preserve">, por uma questão de boa-fé e transparência, o réu informa </w:t>
      </w:r>
      <w:r w:rsidR="0085348D">
        <w:t xml:space="preserve">que </w:t>
      </w:r>
      <w:r w:rsidR="006060D2">
        <w:t xml:space="preserve">o seu endereço atual </w:t>
      </w:r>
      <w:r w:rsidR="0085348D">
        <w:t xml:space="preserve">é </w:t>
      </w:r>
      <w:r w:rsidR="009157B5">
        <w:t xml:space="preserve">a Avenida Sagitário, 278, apto. 32, Torre A3, Alphaville, Barueri/SP </w:t>
      </w:r>
      <w:r w:rsidR="006060D2" w:rsidRPr="00DC51FE">
        <w:rPr>
          <w:sz w:val="20"/>
          <w:szCs w:val="18"/>
        </w:rPr>
        <w:t>(</w:t>
      </w:r>
      <w:r w:rsidR="006060D2" w:rsidRPr="00DC51FE">
        <w:rPr>
          <w:b/>
          <w:bCs/>
          <w:sz w:val="20"/>
          <w:szCs w:val="18"/>
        </w:rPr>
        <w:t>doc. 2</w:t>
      </w:r>
      <w:r w:rsidR="006060D2" w:rsidRPr="00DC51FE">
        <w:rPr>
          <w:sz w:val="20"/>
          <w:szCs w:val="18"/>
        </w:rPr>
        <w:t>)</w:t>
      </w:r>
      <w:r w:rsidR="00DC51FE">
        <w:t xml:space="preserve">, para eventuais </w:t>
      </w:r>
      <w:r w:rsidR="009157B5">
        <w:t>intimações</w:t>
      </w:r>
      <w:r w:rsidR="006060D2">
        <w:t xml:space="preserve"> </w:t>
      </w:r>
      <w:r w:rsidR="009157B5">
        <w:t xml:space="preserve">futuras, </w:t>
      </w:r>
      <w:r w:rsidR="006060D2">
        <w:t xml:space="preserve">e confirma que </w:t>
      </w:r>
      <w:r w:rsidR="00AA79D4">
        <w:t>o seu contato por celular/</w:t>
      </w:r>
      <w:r w:rsidR="00AA79D4" w:rsidRPr="00DC51FE">
        <w:rPr>
          <w:i/>
          <w:iCs/>
        </w:rPr>
        <w:t>whatsapp</w:t>
      </w:r>
      <w:r w:rsidR="00AA79D4">
        <w:t xml:space="preserve"> é o (41) 99929-0777.</w:t>
      </w:r>
    </w:p>
    <w:p w14:paraId="3821B769" w14:textId="16361E7B" w:rsidR="009112D9" w:rsidRDefault="009112D9" w:rsidP="009112D9">
      <w:pPr>
        <w:pStyle w:val="SemEspaamento"/>
      </w:pPr>
      <w:r>
        <w:t xml:space="preserve">Além disso, caso haja disponibilidade na pauta de Vossa Excelência, o réu se coloca à disposição para realizar o ato nos dias subsequentes ao </w:t>
      </w:r>
      <w:r>
        <w:lastRenderedPageBreak/>
        <w:t xml:space="preserve">seu retorno ao Brasil </w:t>
      </w:r>
      <w:r w:rsidRPr="001A77BC">
        <w:rPr>
          <w:sz w:val="20"/>
          <w:szCs w:val="18"/>
        </w:rPr>
        <w:t>(17 a 20.6)</w:t>
      </w:r>
      <w:r>
        <w:t>, pois também possui interesse na realização célere do ato</w:t>
      </w:r>
      <w:r w:rsidR="001A77BC">
        <w:t xml:space="preserve"> processual</w:t>
      </w:r>
      <w:r>
        <w:t xml:space="preserve"> e no encerramento desta demanda.</w:t>
      </w:r>
    </w:p>
    <w:p w14:paraId="135A27F0" w14:textId="10C79644" w:rsidR="00831302" w:rsidRDefault="00831302" w:rsidP="009112D9">
      <w:pPr>
        <w:pStyle w:val="SemEspaamento"/>
      </w:pPr>
      <w:r w:rsidRPr="006524FE">
        <w:t xml:space="preserve">Ante o exposto, é esta para requerer, a tempo e modo, o </w:t>
      </w:r>
      <w:r w:rsidRPr="006524FE">
        <w:rPr>
          <w:b/>
          <w:bCs/>
        </w:rPr>
        <w:t>adiamento da audiência</w:t>
      </w:r>
      <w:r w:rsidRPr="006524FE">
        <w:t xml:space="preserve"> </w:t>
      </w:r>
      <w:r w:rsidR="009112D9">
        <w:rPr>
          <w:b/>
          <w:bCs/>
        </w:rPr>
        <w:t xml:space="preserve">de instrução e julgamento </w:t>
      </w:r>
      <w:r w:rsidRPr="006524FE">
        <w:t xml:space="preserve">marcada para </w:t>
      </w:r>
      <w:r w:rsidR="009112D9">
        <w:t>16.6.2025</w:t>
      </w:r>
      <w:r w:rsidRPr="006524FE">
        <w:t xml:space="preserve">, de modo que o ato seja realizado após o retorno do réu ao Brasil, ou seja, a partir do dia </w:t>
      </w:r>
      <w:r w:rsidR="009112D9">
        <w:t>17</w:t>
      </w:r>
      <w:r w:rsidRPr="006524FE">
        <w:t>.</w:t>
      </w:r>
      <w:r w:rsidR="009112D9">
        <w:t>6</w:t>
      </w:r>
      <w:r w:rsidRPr="006524FE">
        <w:t>.202</w:t>
      </w:r>
      <w:r w:rsidR="009112D9">
        <w:t>5</w:t>
      </w:r>
      <w:r w:rsidRPr="006524FE">
        <w:t>, como forma</w:t>
      </w:r>
      <w:r w:rsidR="009112D9">
        <w:t>, inclusive,</w:t>
      </w:r>
      <w:r w:rsidRPr="006524FE">
        <w:t xml:space="preserve"> de </w:t>
      </w:r>
      <w:r w:rsidR="009112D9">
        <w:t xml:space="preserve">assegurar a realização do depoimento pessoal do réu e </w:t>
      </w:r>
      <w:r w:rsidRPr="006524FE">
        <w:t xml:space="preserve">preservar o seu direito ao contraditório e à ampla defesa. </w:t>
      </w:r>
    </w:p>
    <w:p w14:paraId="4764BF41" w14:textId="77777777" w:rsidR="009112D9" w:rsidRPr="00B51E51" w:rsidRDefault="009112D9" w:rsidP="009112D9">
      <w:pPr>
        <w:pStyle w:val="Ttulo2"/>
      </w:pPr>
    </w:p>
    <w:p w14:paraId="04BAE999" w14:textId="77777777" w:rsidR="00831302" w:rsidRPr="00136102" w:rsidRDefault="00831302" w:rsidP="00831302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11A04A08" w14:textId="0B9BA039" w:rsidR="00831302" w:rsidRPr="00E624C5" w:rsidRDefault="00831302" w:rsidP="00831302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F62F2B">
        <w:rPr>
          <w:rFonts w:ascii="Arial" w:eastAsia="Calibri" w:hAnsi="Arial" w:cs="Times New Roman"/>
          <w:noProof/>
          <w:sz w:val="24"/>
          <w:szCs w:val="24"/>
        </w:rPr>
        <w:t>4 de junho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4D44D844" w14:textId="77777777" w:rsidR="00831302" w:rsidRDefault="00831302" w:rsidP="0083130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65298DDB" w14:textId="77777777" w:rsidR="00831302" w:rsidRDefault="00831302" w:rsidP="0083130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0633ECA5" w14:textId="77777777" w:rsidR="00831302" w:rsidRPr="00136102" w:rsidRDefault="00831302" w:rsidP="00831302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110A2081" w14:textId="77777777" w:rsidR="00831302" w:rsidRPr="00E9279B" w:rsidRDefault="00831302" w:rsidP="00831302">
      <w:pPr>
        <w:spacing w:after="0" w:line="240" w:lineRule="auto"/>
        <w:ind w:right="-2"/>
        <w:jc w:val="center"/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p w14:paraId="4C8DAEEF" w14:textId="77777777" w:rsidR="00831302" w:rsidRDefault="00831302" w:rsidP="00831302">
      <w:pPr>
        <w:pStyle w:val="Ttulo2"/>
        <w:spacing w:line="276" w:lineRule="auto"/>
        <w:ind w:left="0"/>
        <w:rPr>
          <w:rFonts w:cs="Arial"/>
          <w:u w:val="single"/>
        </w:rPr>
      </w:pPr>
    </w:p>
    <w:p w14:paraId="727CD7E5" w14:textId="77777777" w:rsidR="00831302" w:rsidRDefault="00831302" w:rsidP="00831302"/>
    <w:p w14:paraId="3A735A90" w14:textId="77777777" w:rsidR="00831302" w:rsidRDefault="00831302" w:rsidP="00831302"/>
    <w:p w14:paraId="76660F37" w14:textId="77777777" w:rsidR="00831302" w:rsidRDefault="00831302" w:rsidP="00831302"/>
    <w:p w14:paraId="42E843F0" w14:textId="77777777" w:rsidR="00B42294" w:rsidRDefault="00B42294" w:rsidP="00831302"/>
    <w:p w14:paraId="39C304CB" w14:textId="77777777" w:rsidR="00B42294" w:rsidRDefault="00B42294" w:rsidP="00831302"/>
    <w:p w14:paraId="350EEDF8" w14:textId="77777777" w:rsidR="00B42294" w:rsidRPr="00B51E51" w:rsidRDefault="00B42294" w:rsidP="00831302"/>
    <w:p w14:paraId="4462A711" w14:textId="77777777" w:rsidR="00831302" w:rsidRPr="00B2672B" w:rsidRDefault="00831302" w:rsidP="00831302">
      <w:pPr>
        <w:pStyle w:val="Ttulo2"/>
        <w:spacing w:line="276" w:lineRule="auto"/>
        <w:ind w:left="0"/>
        <w:rPr>
          <w:rFonts w:cs="Arial"/>
          <w:u w:val="single"/>
        </w:rPr>
      </w:pPr>
      <w:r w:rsidRPr="00B2672B">
        <w:rPr>
          <w:rFonts w:cs="Arial"/>
          <w:u w:val="single"/>
        </w:rPr>
        <w:t xml:space="preserve">DOCUMENTOS QUE INSTRUEM ESTA </w:t>
      </w:r>
      <w:r>
        <w:rPr>
          <w:rFonts w:cs="Arial"/>
          <w:u w:val="single"/>
        </w:rPr>
        <w:t>PETIÇÃO</w:t>
      </w:r>
      <w:r w:rsidRPr="00B2672B">
        <w:rPr>
          <w:rFonts w:cs="Arial"/>
          <w:u w:val="single"/>
        </w:rPr>
        <w:t xml:space="preserve"> </w:t>
      </w:r>
    </w:p>
    <w:p w14:paraId="17B01B35" w14:textId="55C4B33E" w:rsidR="00831302" w:rsidRPr="00167F26" w:rsidRDefault="00831302" w:rsidP="00831302">
      <w:pPr>
        <w:spacing w:after="0"/>
        <w:jc w:val="both"/>
        <w:rPr>
          <w:rFonts w:ascii="Arial" w:hAnsi="Arial" w:cs="Arial"/>
        </w:rPr>
      </w:pPr>
      <w:r w:rsidRPr="00B2672B">
        <w:rPr>
          <w:rFonts w:ascii="Arial" w:hAnsi="Arial" w:cs="Arial"/>
          <w:b/>
        </w:rPr>
        <w:t>Doc. 1</w:t>
      </w:r>
      <w:r w:rsidRPr="00B2672B">
        <w:rPr>
          <w:rFonts w:ascii="Arial" w:hAnsi="Arial" w:cs="Arial"/>
        </w:rPr>
        <w:t xml:space="preserve">: </w:t>
      </w:r>
      <w:r w:rsidR="009112D9">
        <w:rPr>
          <w:rFonts w:ascii="Arial" w:hAnsi="Arial" w:cs="Arial"/>
        </w:rPr>
        <w:t>Comprovante de compra das passagens aéreas para a realização de compromissos profissionais na Ásia</w:t>
      </w:r>
      <w:r>
        <w:rPr>
          <w:rFonts w:ascii="Arial" w:hAnsi="Arial" w:cs="Arial"/>
        </w:rPr>
        <w:t>;</w:t>
      </w:r>
    </w:p>
    <w:p w14:paraId="22E630FC" w14:textId="728B9676" w:rsidR="00831302" w:rsidRPr="000169F1" w:rsidRDefault="00831302" w:rsidP="00B42294">
      <w:pPr>
        <w:spacing w:after="0"/>
        <w:jc w:val="both"/>
      </w:pPr>
      <w:r w:rsidRPr="00B2672B">
        <w:rPr>
          <w:rFonts w:ascii="Arial" w:hAnsi="Arial" w:cs="Arial"/>
          <w:b/>
        </w:rPr>
        <w:t xml:space="preserve">Doc. </w:t>
      </w:r>
      <w:r>
        <w:rPr>
          <w:rFonts w:ascii="Arial" w:hAnsi="Arial" w:cs="Arial"/>
          <w:b/>
        </w:rPr>
        <w:t>2</w:t>
      </w:r>
      <w:r w:rsidRPr="00B2672B">
        <w:rPr>
          <w:rFonts w:ascii="Arial" w:hAnsi="Arial" w:cs="Arial"/>
        </w:rPr>
        <w:t>:</w:t>
      </w:r>
      <w:r w:rsidR="00B42294">
        <w:rPr>
          <w:rFonts w:ascii="Arial" w:hAnsi="Arial" w:cs="Arial"/>
        </w:rPr>
        <w:t xml:space="preserve"> Comprovante de residência atual do réu.</w:t>
      </w:r>
    </w:p>
    <w:p w14:paraId="40299098" w14:textId="77777777" w:rsidR="00131BEB" w:rsidRPr="00831302" w:rsidRDefault="00131BEB" w:rsidP="00831302"/>
    <w:sectPr w:rsidR="00131BEB" w:rsidRPr="00831302" w:rsidSect="00DF5478">
      <w:headerReference w:type="default" r:id="rId8"/>
      <w:footerReference w:type="default" r:id="rId9"/>
      <w:pgSz w:w="11906" w:h="16838"/>
      <w:pgMar w:top="1843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CA270" w14:textId="77777777" w:rsidR="00CB0E1B" w:rsidRDefault="00CB0E1B" w:rsidP="00943258">
      <w:pPr>
        <w:spacing w:after="0" w:line="240" w:lineRule="auto"/>
      </w:pPr>
      <w:r>
        <w:separator/>
      </w:r>
    </w:p>
  </w:endnote>
  <w:endnote w:type="continuationSeparator" w:id="0">
    <w:p w14:paraId="7EFADFB2" w14:textId="77777777" w:rsidR="00CB0E1B" w:rsidRDefault="00CB0E1B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79CF1CF2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55D86640" wp14:editId="69D78D66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383002963" name="Imagem 38300296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19966807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5FABCA" w14:textId="77777777" w:rsidR="00CB0E1B" w:rsidRDefault="00CB0E1B" w:rsidP="00943258">
      <w:pPr>
        <w:spacing w:after="0" w:line="240" w:lineRule="auto"/>
      </w:pPr>
      <w:r>
        <w:separator/>
      </w:r>
    </w:p>
  </w:footnote>
  <w:footnote w:type="continuationSeparator" w:id="0">
    <w:p w14:paraId="0F063340" w14:textId="77777777" w:rsidR="00CB0E1B" w:rsidRDefault="00CB0E1B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8F8DB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3883702E" wp14:editId="25735D8B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532676564" name="Imagem 153267656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5ABFB26D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072CDF06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5F7495AF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302"/>
    <w:rsid w:val="00003F31"/>
    <w:rsid w:val="000169F1"/>
    <w:rsid w:val="0004298B"/>
    <w:rsid w:val="00097661"/>
    <w:rsid w:val="000D228C"/>
    <w:rsid w:val="00131BEB"/>
    <w:rsid w:val="001667B0"/>
    <w:rsid w:val="001761C0"/>
    <w:rsid w:val="00183BE2"/>
    <w:rsid w:val="001A77BC"/>
    <w:rsid w:val="001B2B98"/>
    <w:rsid w:val="001B2E75"/>
    <w:rsid w:val="00201F45"/>
    <w:rsid w:val="00207BE4"/>
    <w:rsid w:val="00214E09"/>
    <w:rsid w:val="00272BFB"/>
    <w:rsid w:val="00291F6C"/>
    <w:rsid w:val="00377A2E"/>
    <w:rsid w:val="003801CD"/>
    <w:rsid w:val="00387426"/>
    <w:rsid w:val="003C316A"/>
    <w:rsid w:val="003E46B9"/>
    <w:rsid w:val="00417249"/>
    <w:rsid w:val="004949AD"/>
    <w:rsid w:val="004F2B78"/>
    <w:rsid w:val="004F384D"/>
    <w:rsid w:val="00501A18"/>
    <w:rsid w:val="005321DA"/>
    <w:rsid w:val="005B67EA"/>
    <w:rsid w:val="005E58E2"/>
    <w:rsid w:val="006060D2"/>
    <w:rsid w:val="006524FE"/>
    <w:rsid w:val="00673228"/>
    <w:rsid w:val="00693F8B"/>
    <w:rsid w:val="00696295"/>
    <w:rsid w:val="006C0DFC"/>
    <w:rsid w:val="006D762F"/>
    <w:rsid w:val="00722DF5"/>
    <w:rsid w:val="00795616"/>
    <w:rsid w:val="00797900"/>
    <w:rsid w:val="007C36DB"/>
    <w:rsid w:val="00810D34"/>
    <w:rsid w:val="00831302"/>
    <w:rsid w:val="0085348D"/>
    <w:rsid w:val="008A0012"/>
    <w:rsid w:val="008A5889"/>
    <w:rsid w:val="008B357D"/>
    <w:rsid w:val="008E31FF"/>
    <w:rsid w:val="008E377D"/>
    <w:rsid w:val="008F2218"/>
    <w:rsid w:val="008F53CE"/>
    <w:rsid w:val="008F7B29"/>
    <w:rsid w:val="0090226D"/>
    <w:rsid w:val="009112D9"/>
    <w:rsid w:val="009157B5"/>
    <w:rsid w:val="00924163"/>
    <w:rsid w:val="00943258"/>
    <w:rsid w:val="00985A45"/>
    <w:rsid w:val="009E0760"/>
    <w:rsid w:val="00A049FC"/>
    <w:rsid w:val="00AA79D4"/>
    <w:rsid w:val="00AE5EAC"/>
    <w:rsid w:val="00B14A81"/>
    <w:rsid w:val="00B42294"/>
    <w:rsid w:val="00B6363E"/>
    <w:rsid w:val="00B8337C"/>
    <w:rsid w:val="00BA2544"/>
    <w:rsid w:val="00BB3ABF"/>
    <w:rsid w:val="00C03B4C"/>
    <w:rsid w:val="00C0456B"/>
    <w:rsid w:val="00CB0E1B"/>
    <w:rsid w:val="00CB5FC5"/>
    <w:rsid w:val="00D32740"/>
    <w:rsid w:val="00D81C92"/>
    <w:rsid w:val="00DA0D4E"/>
    <w:rsid w:val="00DC51FE"/>
    <w:rsid w:val="00DE0162"/>
    <w:rsid w:val="00DE0552"/>
    <w:rsid w:val="00DF5478"/>
    <w:rsid w:val="00E05790"/>
    <w:rsid w:val="00E90F3C"/>
    <w:rsid w:val="00E968BB"/>
    <w:rsid w:val="00EB10AC"/>
    <w:rsid w:val="00EB4346"/>
    <w:rsid w:val="00EE1ED6"/>
    <w:rsid w:val="00EE3903"/>
    <w:rsid w:val="00F11B2C"/>
    <w:rsid w:val="00F22B73"/>
    <w:rsid w:val="00F62F2B"/>
    <w:rsid w:val="00FB3A3F"/>
    <w:rsid w:val="00FC63CA"/>
    <w:rsid w:val="00FE2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9185C8"/>
  <w15:chartTrackingRefBased/>
  <w15:docId w15:val="{76CD61FC-4069-4413-806F-414FAE9C5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1302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831302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831302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831302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83130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49</TotalTime>
  <Pages>2</Pages>
  <Words>395</Words>
  <Characters>2134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21</cp:revision>
  <cp:lastPrinted>2022-07-18T22:35:00Z</cp:lastPrinted>
  <dcterms:created xsi:type="dcterms:W3CDTF">2025-06-04T11:46:00Z</dcterms:created>
  <dcterms:modified xsi:type="dcterms:W3CDTF">2025-06-04T12:56:00Z</dcterms:modified>
</cp:coreProperties>
</file>